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00654" w14:textId="77777777" w:rsidR="0072493F" w:rsidRDefault="0072493F" w:rsidP="008473B1">
      <w:pPr>
        <w:pStyle w:val="CoverpageTitle"/>
        <w:spacing w:before="0" w:after="0"/>
      </w:pPr>
      <w:bookmarkStart w:id="0" w:name="_Toc12530998"/>
    </w:p>
    <w:p w14:paraId="20534253" w14:textId="25E45079" w:rsidR="008473B1" w:rsidRPr="008B0AFE" w:rsidRDefault="008473B1" w:rsidP="008473B1">
      <w:pPr>
        <w:pStyle w:val="CoverpageTitle"/>
        <w:spacing w:before="0" w:after="0"/>
      </w:pPr>
      <w:r w:rsidRPr="008B0AFE">
        <w:t>Ambient Lighting</w:t>
      </w:r>
    </w:p>
    <w:p w14:paraId="03DB36ED" w14:textId="6F75FFC8" w:rsidR="008473B1" w:rsidRPr="008B0AFE" w:rsidRDefault="007C0ACC" w:rsidP="008473B1">
      <w:pPr>
        <w:pStyle w:val="CoverpageTitle"/>
        <w:spacing w:before="0" w:after="0"/>
        <w:rPr>
          <w:sz w:val="20"/>
          <w:szCs w:val="20"/>
        </w:rPr>
      </w:pPr>
      <w:r>
        <w:rPr>
          <w:sz w:val="20"/>
          <w:szCs w:val="20"/>
        </w:rPr>
        <w:t>(</w:t>
      </w:r>
      <w:r w:rsidR="008473B1" w:rsidRPr="008B0AFE">
        <w:rPr>
          <w:sz w:val="20"/>
          <w:szCs w:val="20"/>
        </w:rPr>
        <w:t>)</w:t>
      </w:r>
    </w:p>
    <w:p w14:paraId="6C93943D" w14:textId="074A969E" w:rsidR="008A6417" w:rsidRPr="008A6417" w:rsidRDefault="000666A0" w:rsidP="008A6417">
      <w:pPr>
        <w:pStyle w:val="CoverpageTitle"/>
        <w:spacing w:before="0" w:after="0"/>
        <w:rPr>
          <w:sz w:val="20"/>
          <w:szCs w:val="20"/>
        </w:rPr>
      </w:pPr>
      <w:r>
        <w:rPr>
          <w:sz w:val="20"/>
          <w:szCs w:val="20"/>
        </w:rPr>
        <w:t>(</w:t>
      </w:r>
      <w:r w:rsidR="008A6417" w:rsidRPr="008A6417">
        <w:rPr>
          <w:sz w:val="20"/>
          <w:szCs w:val="20"/>
        </w:rPr>
        <w:t>F000063</w:t>
      </w:r>
      <w:r>
        <w:rPr>
          <w:sz w:val="20"/>
          <w:szCs w:val="20"/>
        </w:rPr>
        <w:t>)</w:t>
      </w:r>
    </w:p>
    <w:p w14:paraId="08CB9A27" w14:textId="77777777" w:rsidR="00305BF4" w:rsidRPr="007032D6" w:rsidRDefault="00305BF4" w:rsidP="00305BF4">
      <w:pPr>
        <w:pStyle w:val="VelocityScript"/>
      </w:pPr>
    </w:p>
    <w:p w14:paraId="13C0EE27" w14:textId="37F43502" w:rsidR="00305BF4" w:rsidRDefault="00305BF4" w:rsidP="00305BF4">
      <w:pPr>
        <w:rPr>
          <w:rFonts w:cs="Arial"/>
        </w:rPr>
      </w:pPr>
    </w:p>
    <w:p w14:paraId="042CF417" w14:textId="77777777" w:rsidR="00D405AD" w:rsidRDefault="00D405AD" w:rsidP="00305BF4">
      <w:pPr>
        <w:rPr>
          <w:rFonts w:cs="Arial"/>
        </w:rPr>
      </w:pPr>
    </w:p>
    <w:p w14:paraId="11748EBE"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892"/>
        <w:gridCol w:w="4091"/>
        <w:gridCol w:w="1463"/>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39DDBF64"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032557">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0300DCFC"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525390EE" w:rsidR="00C00235" w:rsidRDefault="005A27D0" w:rsidP="00271689">
            <w:pPr>
              <w:jc w:val="center"/>
              <w:rPr>
                <w:b/>
              </w:rPr>
            </w:pPr>
            <w:r>
              <w:rPr>
                <w:rFonts w:cs="Arial"/>
                <w:b/>
              </w:rPr>
              <w:t>6.1a.</w:t>
            </w:r>
            <w:r w:rsidR="00B16A75">
              <w:rPr>
                <w:rFonts w:cs="Arial"/>
                <w:b/>
              </w:rPr>
              <w:t>1</w:t>
            </w:r>
            <w:r w:rsidR="00F12B30">
              <w:rPr>
                <w:rFonts w:cs="Arial"/>
                <w:b/>
              </w:rPr>
              <w:t>1</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07B03FA4" w:rsidR="00C00235" w:rsidRPr="006D3147" w:rsidRDefault="006D3147" w:rsidP="00271689">
            <w:pPr>
              <w:jc w:val="center"/>
              <w:rPr>
                <w:rFonts w:cs="Arial"/>
                <w:b/>
              </w:rPr>
            </w:pPr>
            <w:r w:rsidRPr="006D3147">
              <w:rPr>
                <w:rFonts w:cs="Arial"/>
                <w:b/>
              </w:rPr>
              <w:t>FIS0 - Ambient Lighting - F000063 212</w:t>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1BC7984A" w:rsidR="00C00235" w:rsidRPr="009C2BF3" w:rsidRDefault="000A3D34" w:rsidP="00271689">
            <w:pPr>
              <w:jc w:val="center"/>
              <w:rPr>
                <w:b/>
              </w:rPr>
            </w:pPr>
            <w:hyperlink r:id="rId12" w:history="1">
              <w:r w:rsidR="009D2A68" w:rsidRPr="00226E17">
                <w:rPr>
                  <w:rStyle w:val="Hyperlink"/>
                  <w:b/>
                </w:rPr>
                <w:t>https://www.vsemweb.ford.com/tc/launchapp?-attach=true&amp;-s=226TCSession&amp;-o=zZsJ$ihEx3NrTDAAAAAAAAAAAAA&amp;servername=Production_Server</w:t>
              </w:r>
            </w:hyperlink>
            <w:r w:rsidR="009D2A68">
              <w:rPr>
                <w:b/>
              </w:rPr>
              <w:t xml:space="preserve"> </w:t>
            </w: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4B3DFFE5" w14:textId="77777777" w:rsidR="00FF1799" w:rsidRDefault="0009007D" w:rsidP="00271689">
            <w:pPr>
              <w:jc w:val="center"/>
              <w:rPr>
                <w:rFonts w:ascii="Helvetica" w:hAnsi="Helvetica" w:cs="Helvetica"/>
                <w:b/>
                <w:bCs/>
                <w:color w:val="0000FF"/>
              </w:rPr>
            </w:pPr>
            <w:r w:rsidRPr="006F508A">
              <w:rPr>
                <w:b/>
                <w:bCs/>
              </w:rPr>
              <w:t>Matheus Clavel</w:t>
            </w:r>
          </w:p>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27811E8D"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0B40626E" w:rsidR="00C00235" w:rsidRPr="009C2BF3" w:rsidRDefault="00F877FE" w:rsidP="00271689">
            <w:pPr>
              <w:jc w:val="center"/>
              <w:rPr>
                <w:b/>
              </w:rPr>
            </w:pPr>
            <w:r>
              <w:rPr>
                <w:b/>
              </w:rPr>
              <w:t>Released</w:t>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2022/09/22</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2022/09/22</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DE048E" w:rsidRPr="00396024" w14:paraId="56D7AE8C" w14:textId="77777777" w:rsidTr="00937302">
        <w:trPr>
          <w:trHeight w:val="20"/>
        </w:trPr>
        <w:tc>
          <w:tcPr>
            <w:tcW w:w="1977" w:type="dxa"/>
            <w:vAlign w:val="center"/>
          </w:tcPr>
          <w:p w14:paraId="0AB21878" w14:textId="521EAE47" w:rsidR="00DE048E" w:rsidRDefault="00DE048E" w:rsidP="00271689">
            <w:r>
              <w:t>Model Name and Version</w:t>
            </w:r>
          </w:p>
        </w:tc>
        <w:tc>
          <w:tcPr>
            <w:tcW w:w="6483" w:type="dxa"/>
            <w:gridSpan w:val="2"/>
            <w:shd w:val="clear" w:color="auto" w:fill="E6E6E6"/>
            <w:vAlign w:val="center"/>
          </w:tcPr>
          <w:p w14:paraId="4CB62F78" w14:textId="4F1F72EB" w:rsidR="00DE048E" w:rsidRPr="009C2BF3" w:rsidRDefault="00DE048E" w:rsidP="00271689">
            <w:pPr>
              <w:jc w:val="center"/>
              <w:rPr>
                <w:b/>
              </w:rPr>
            </w:pPr>
            <w:r w:rsidRPr="00DE048E">
              <w:rPr>
                <w:b/>
              </w:rPr>
              <w:t>F000063-Ambient Lighting-RCRUZ92 - [#212]</w:t>
            </w:r>
          </w:p>
        </w:tc>
        <w:tc>
          <w:tcPr>
            <w:tcW w:w="0" w:type="auto"/>
            <w:shd w:val="clear" w:color="auto" w:fill="auto"/>
            <w:vAlign w:val="center"/>
          </w:tcPr>
          <w:p w14:paraId="0447F03B" w14:textId="77777777" w:rsidR="00DE048E" w:rsidRPr="00396024" w:rsidRDefault="00DE048E"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3A5D0BF3"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032557" w:rsidRPr="00032557">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070D52A0"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032557" w:rsidRPr="00032557">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601C250" w:rsidR="00C00235" w:rsidRDefault="00C00235" w:rsidP="00305BF4">
      <w:pPr>
        <w:rPr>
          <w:rFonts w:cs="Arial"/>
        </w:rPr>
      </w:pPr>
    </w:p>
    <w:tbl>
      <w:tblPr>
        <w:tblStyle w:val="TableGrid"/>
        <w:tblW w:w="0" w:type="auto"/>
        <w:tblLayout w:type="fixed"/>
        <w:tblLook w:val="04A0" w:firstRow="1" w:lastRow="0" w:firstColumn="1" w:lastColumn="0" w:noHBand="0" w:noVBand="1"/>
      </w:tblPr>
      <w:tblGrid>
        <w:gridCol w:w="1975"/>
        <w:gridCol w:w="3420"/>
        <w:gridCol w:w="3060"/>
        <w:gridCol w:w="1741"/>
      </w:tblGrid>
      <w:tr w:rsidR="006F1253" w14:paraId="28ECA35D" w14:textId="77777777" w:rsidTr="006D3147">
        <w:tc>
          <w:tcPr>
            <w:tcW w:w="10196" w:type="dxa"/>
            <w:gridSpan w:val="4"/>
          </w:tcPr>
          <w:p w14:paraId="00B1328B" w14:textId="784DBA3A" w:rsidR="006F1253" w:rsidRDefault="006F1253" w:rsidP="00305BF4">
            <w:pPr>
              <w:rPr>
                <w:rFonts w:cs="Arial"/>
              </w:rPr>
            </w:pPr>
            <w:r>
              <w:rPr>
                <w:rFonts w:cs="Arial"/>
              </w:rPr>
              <w:t>Document Approval</w:t>
            </w:r>
          </w:p>
        </w:tc>
      </w:tr>
      <w:tr w:rsidR="006F1253" w14:paraId="57CC24D4" w14:textId="77777777" w:rsidTr="006D3147">
        <w:tc>
          <w:tcPr>
            <w:tcW w:w="1975" w:type="dxa"/>
            <w:shd w:val="clear" w:color="auto" w:fill="D9D9D9" w:themeFill="background1" w:themeFillShade="D9"/>
            <w:vAlign w:val="center"/>
          </w:tcPr>
          <w:p w14:paraId="1943E85A" w14:textId="10A11DC0" w:rsidR="006F1253" w:rsidRPr="006F1253" w:rsidRDefault="006F1253" w:rsidP="006F1253">
            <w:r w:rsidRPr="00FA67AF">
              <w:t>Person</w:t>
            </w:r>
          </w:p>
        </w:tc>
        <w:tc>
          <w:tcPr>
            <w:tcW w:w="3420" w:type="dxa"/>
            <w:shd w:val="clear" w:color="auto" w:fill="D9D9D9" w:themeFill="background1" w:themeFillShade="D9"/>
            <w:vAlign w:val="center"/>
          </w:tcPr>
          <w:p w14:paraId="5D358133" w14:textId="46610D18" w:rsidR="006F1253" w:rsidRPr="006F1253" w:rsidRDefault="006F1253" w:rsidP="006F1253">
            <w:r w:rsidRPr="00FA67AF">
              <w:t>Role</w:t>
            </w:r>
          </w:p>
        </w:tc>
        <w:tc>
          <w:tcPr>
            <w:tcW w:w="3060" w:type="dxa"/>
            <w:shd w:val="clear" w:color="auto" w:fill="D9D9D9" w:themeFill="background1" w:themeFillShade="D9"/>
            <w:vAlign w:val="center"/>
          </w:tcPr>
          <w:p w14:paraId="68AA6212" w14:textId="7CC57F44" w:rsidR="006F1253" w:rsidRPr="006F1253" w:rsidRDefault="006F1253" w:rsidP="006F1253">
            <w:r w:rsidRPr="00FA67AF">
              <w:t>Email Confirmation</w:t>
            </w:r>
          </w:p>
        </w:tc>
        <w:tc>
          <w:tcPr>
            <w:tcW w:w="1741" w:type="dxa"/>
            <w:shd w:val="clear" w:color="auto" w:fill="D9D9D9" w:themeFill="background1" w:themeFillShade="D9"/>
            <w:vAlign w:val="center"/>
          </w:tcPr>
          <w:p w14:paraId="6B813B48" w14:textId="67D53C61" w:rsidR="006F1253" w:rsidRPr="006F1253" w:rsidRDefault="006F1253" w:rsidP="006F1253">
            <w:r w:rsidRPr="00FA67AF">
              <w:t>Date</w:t>
            </w:r>
          </w:p>
        </w:tc>
      </w:tr>
      <w:tr w:rsidR="006D3147" w14:paraId="0141DA2F" w14:textId="77777777" w:rsidTr="006D3147">
        <w:tc>
          <w:tcPr>
            <w:tcW w:w="1975" w:type="dxa"/>
            <w:vAlign w:val="center"/>
          </w:tcPr>
          <w:p w14:paraId="4DADB39A" w14:textId="1147C874" w:rsidR="006D3147" w:rsidRDefault="006D3147" w:rsidP="006D3147">
            <w:pPr>
              <w:rPr>
                <w:rFonts w:cs="Arial"/>
              </w:rPr>
            </w:pPr>
            <w:r>
              <w:rPr>
                <w:rFonts w:cs="Arial"/>
              </w:rPr>
              <w:t>mclavel</w:t>
            </w:r>
          </w:p>
        </w:tc>
        <w:tc>
          <w:tcPr>
            <w:tcW w:w="3420" w:type="dxa"/>
            <w:shd w:val="clear" w:color="auto" w:fill="auto"/>
            <w:vAlign w:val="center"/>
          </w:tcPr>
          <w:p w14:paraId="1BD00BF1" w14:textId="09E1D12D" w:rsidR="006D3147" w:rsidRDefault="006D3147" w:rsidP="006D3147">
            <w:pPr>
              <w:rPr>
                <w:rFonts w:cs="Arial"/>
              </w:rPr>
            </w:pPr>
            <w:r>
              <w:rPr>
                <w:rFonts w:cs="Arial"/>
              </w:rPr>
              <w:t>Core Feature Systems Engineer</w:t>
            </w:r>
          </w:p>
        </w:tc>
        <w:tc>
          <w:tcPr>
            <w:tcW w:w="3060" w:type="dxa"/>
            <w:shd w:val="clear" w:color="auto" w:fill="auto"/>
            <w:vAlign w:val="center"/>
          </w:tcPr>
          <w:p w14:paraId="1766CCBC" w14:textId="37226651" w:rsidR="006D3147" w:rsidRDefault="006D3147" w:rsidP="006D3147">
            <w:pPr>
              <w:rPr>
                <w:rFonts w:cs="Arial"/>
              </w:rPr>
            </w:pPr>
            <w:r>
              <w:rPr>
                <w:rFonts w:cs="Arial"/>
              </w:rPr>
              <w:t>mclavel@ford.com</w:t>
            </w:r>
          </w:p>
        </w:tc>
        <w:tc>
          <w:tcPr>
            <w:tcW w:w="1741" w:type="dxa"/>
          </w:tcPr>
          <w:p w14:paraId="5DC8F3E7" w14:textId="11254959" w:rsidR="006D3147" w:rsidRDefault="00E77D52" w:rsidP="006D3147">
            <w:pPr>
              <w:rPr>
                <w:rFonts w:cs="Arial"/>
              </w:rPr>
            </w:pPr>
            <w:r w:rsidRPr="00E77D52">
              <w:rPr>
                <w:rFonts w:cs="Arial"/>
              </w:rPr>
              <w:t>2022/09/22</w:t>
            </w:r>
          </w:p>
        </w:tc>
      </w:tr>
      <w:tr w:rsidR="006D3147" w14:paraId="2374F7A3" w14:textId="77777777" w:rsidTr="006D3147">
        <w:tc>
          <w:tcPr>
            <w:tcW w:w="1975" w:type="dxa"/>
            <w:vAlign w:val="center"/>
          </w:tcPr>
          <w:p w14:paraId="565BFAD0" w14:textId="3DBC0964" w:rsidR="006D3147" w:rsidRDefault="006D3147" w:rsidP="006D3147">
            <w:pPr>
              <w:rPr>
                <w:rFonts w:cs="Arial"/>
              </w:rPr>
            </w:pPr>
            <w:r>
              <w:rPr>
                <w:rFonts w:cs="Arial"/>
              </w:rPr>
              <w:t>bfreita4</w:t>
            </w:r>
          </w:p>
        </w:tc>
        <w:tc>
          <w:tcPr>
            <w:tcW w:w="3420" w:type="dxa"/>
            <w:shd w:val="clear" w:color="auto" w:fill="auto"/>
            <w:vAlign w:val="center"/>
          </w:tcPr>
          <w:p w14:paraId="21B1F12E" w14:textId="71C1249B" w:rsidR="006D3147" w:rsidRDefault="006D3147" w:rsidP="006D3147">
            <w:pPr>
              <w:rPr>
                <w:rFonts w:cs="Arial"/>
              </w:rPr>
            </w:pPr>
            <w:r>
              <w:rPr>
                <w:rFonts w:cs="Arial"/>
              </w:rPr>
              <w:t>Feature Systems Supervisor</w:t>
            </w:r>
          </w:p>
        </w:tc>
        <w:tc>
          <w:tcPr>
            <w:tcW w:w="3060" w:type="dxa"/>
            <w:shd w:val="clear" w:color="auto" w:fill="auto"/>
            <w:vAlign w:val="center"/>
          </w:tcPr>
          <w:p w14:paraId="427E3B11" w14:textId="19A64200" w:rsidR="006D3147" w:rsidRDefault="006D3147" w:rsidP="006D3147">
            <w:pPr>
              <w:rPr>
                <w:rFonts w:cs="Arial"/>
              </w:rPr>
            </w:pPr>
            <w:r>
              <w:rPr>
                <w:rFonts w:cs="Arial"/>
              </w:rPr>
              <w:t>bfreita4@ford.com</w:t>
            </w:r>
          </w:p>
        </w:tc>
        <w:tc>
          <w:tcPr>
            <w:tcW w:w="1741" w:type="dxa"/>
          </w:tcPr>
          <w:p w14:paraId="7FACCE58" w14:textId="0EC2C11B" w:rsidR="006D3147" w:rsidRDefault="00E77D52" w:rsidP="006D3147">
            <w:pPr>
              <w:rPr>
                <w:rFonts w:cs="Arial"/>
              </w:rPr>
            </w:pPr>
            <w:r w:rsidRPr="00E77D52">
              <w:rPr>
                <w:rFonts w:cs="Arial"/>
              </w:rPr>
              <w:t>2022/09/22</w:t>
            </w:r>
          </w:p>
        </w:tc>
      </w:tr>
    </w:tbl>
    <w:p w14:paraId="0C881DCE" w14:textId="77777777" w:rsidR="006F1253" w:rsidRDefault="006F1253" w:rsidP="00305BF4">
      <w:pPr>
        <w:rPr>
          <w:rFonts w:cs="Arial"/>
        </w:rPr>
      </w:pPr>
    </w:p>
    <w:p w14:paraId="78712D79" w14:textId="77777777" w:rsidR="002A7D5B" w:rsidRDefault="002A7D5B" w:rsidP="00F4124D">
      <w:pPr>
        <w:jc w:val="both"/>
        <w:rPr>
          <w:rFonts w:cs="Arial"/>
          <w:bCs/>
          <w:color w:val="000000"/>
        </w:rPr>
      </w:pPr>
    </w:p>
    <w:p w14:paraId="4532A255" w14:textId="77777777" w:rsidR="006F1253" w:rsidRDefault="006F1253" w:rsidP="00F4124D">
      <w:pPr>
        <w:jc w:val="both"/>
        <w:rPr>
          <w:rFonts w:cs="Arial"/>
          <w:bCs/>
          <w:color w:val="000000"/>
        </w:rPr>
      </w:pPr>
    </w:p>
    <w:p w14:paraId="437C500C" w14:textId="73C2BC08"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032557" w:rsidRPr="00032557">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54EC8592"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7D9DB65E" w14:textId="77777777" w:rsidR="000666A0" w:rsidRPr="001B002B" w:rsidRDefault="000666A0" w:rsidP="000666A0">
      <w:pPr>
        <w:jc w:val="center"/>
        <w:rPr>
          <w:b/>
          <w:sz w:val="32"/>
          <w:szCs w:val="32"/>
        </w:rPr>
      </w:pPr>
      <w:bookmarkStart w:id="2" w:name="_Hlk106279969"/>
      <w:r>
        <w:rPr>
          <w:b/>
          <w:sz w:val="32"/>
          <w:szCs w:val="32"/>
        </w:rPr>
        <w:t>Auto-Generated by MagicDraw</w:t>
      </w:r>
      <w:bookmarkEnd w:id="2"/>
    </w:p>
    <w:p w14:paraId="266A37A6" w14:textId="77777777" w:rsidR="000666A0" w:rsidRPr="004A06E0" w:rsidRDefault="000666A0" w:rsidP="000666A0">
      <w:pPr>
        <w:pStyle w:val="CoverpageTitle"/>
        <w:spacing w:before="0" w:after="0"/>
      </w:pPr>
      <w:r>
        <w:t>Printed Copies A</w:t>
      </w:r>
      <w:r w:rsidRPr="004A06E0">
        <w:t>re Uncontrolled</w:t>
      </w:r>
    </w:p>
    <w:p w14:paraId="3D40E23C" w14:textId="77777777" w:rsidR="00305BF4" w:rsidRPr="00142F26" w:rsidRDefault="00305BF4" w:rsidP="00305BF4">
      <w:pPr>
        <w:pStyle w:val="CoverpageTitle"/>
        <w:spacing w:before="0" w:after="0"/>
        <w:jc w:val="left"/>
        <w:rPr>
          <w:rFonts w:cs="Arial"/>
          <w:b w:val="0"/>
          <w:szCs w:val="20"/>
        </w:rPr>
      </w:pPr>
    </w:p>
    <w:p w14:paraId="133AAFF8" w14:textId="61A5241B" w:rsidR="00305BF4" w:rsidRPr="006E0D06" w:rsidRDefault="00305BF4" w:rsidP="00305BF4">
      <w:pPr>
        <w:rPr>
          <w:b/>
          <w:sz w:val="32"/>
          <w:szCs w:val="32"/>
        </w:rPr>
      </w:pPr>
      <w:bookmarkStart w:id="3" w:name="_Toc498090117"/>
      <w:r w:rsidRPr="006E0D06">
        <w:rPr>
          <w:b/>
          <w:sz w:val="32"/>
          <w:szCs w:val="32"/>
        </w:rPr>
        <w:lastRenderedPageBreak/>
        <w:t>Disclaimer</w:t>
      </w:r>
      <w:bookmarkEnd w:id="3"/>
    </w:p>
    <w:p w14:paraId="4D7D6C13" w14:textId="77777777" w:rsidR="00305BF4" w:rsidRPr="009A63CD" w:rsidRDefault="00305BF4" w:rsidP="00305BF4"/>
    <w:p w14:paraId="5FA7EA78" w14:textId="761E76B2"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032557" w:rsidRPr="00032557">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3B2DF7B2" w:rsidR="00305BF4" w:rsidRPr="00DB51D2" w:rsidRDefault="00305BF4" w:rsidP="00305BF4">
      <w:pPr>
        <w:overflowPunct/>
        <w:textAlignment w:val="auto"/>
        <w:rPr>
          <w:rFonts w:ascii="MS Shell Dlg 2" w:hAnsi="MS Shell Dlg 2" w:cs="MS Shell Dlg 2"/>
        </w:rPr>
      </w:pPr>
      <w:bookmarkStart w:id="4"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bookmarkEnd w:id="4"/>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620E6671"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5" w:name="_Toc498090118"/>
      <w:r w:rsidRPr="00A6556E">
        <w:rPr>
          <w:b/>
          <w:sz w:val="32"/>
          <w:szCs w:val="32"/>
        </w:rPr>
        <w:lastRenderedPageBreak/>
        <w:t>Contents</w:t>
      </w:r>
      <w:bookmarkEnd w:id="5"/>
    </w:p>
    <w:p w14:paraId="3C6236A6" w14:textId="77777777" w:rsidR="00305BF4" w:rsidRPr="008E155B" w:rsidRDefault="00305BF4" w:rsidP="00305BF4"/>
    <w:p w14:paraId="2161BC62" w14:textId="5C6F153D" w:rsidR="00032557" w:rsidRDefault="00305BF4">
      <w:pPr>
        <w:pStyle w:val="TOC1"/>
        <w:tabs>
          <w:tab w:val="left" w:pos="400"/>
          <w:tab w:val="right" w:leader="dot" w:pos="10338"/>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115100386" w:history="1">
        <w:r w:rsidR="00032557" w:rsidRPr="00F968BA">
          <w:rPr>
            <w:rStyle w:val="Hyperlink"/>
            <w:noProof/>
          </w:rPr>
          <w:t>1</w:t>
        </w:r>
        <w:r w:rsidR="00032557">
          <w:rPr>
            <w:rFonts w:asciiTheme="minorHAnsi" w:eastAsiaTheme="minorEastAsia" w:hAnsiTheme="minorHAnsi" w:cstheme="minorBidi"/>
            <w:noProof/>
            <w:sz w:val="22"/>
            <w:szCs w:val="22"/>
          </w:rPr>
          <w:tab/>
        </w:r>
        <w:r w:rsidR="00032557" w:rsidRPr="00F968BA">
          <w:rPr>
            <w:rStyle w:val="Hyperlink"/>
            <w:noProof/>
          </w:rPr>
          <w:t>Introduction</w:t>
        </w:r>
        <w:r w:rsidR="00032557">
          <w:rPr>
            <w:noProof/>
            <w:webHidden/>
          </w:rPr>
          <w:tab/>
        </w:r>
        <w:r w:rsidR="00032557">
          <w:rPr>
            <w:noProof/>
            <w:webHidden/>
          </w:rPr>
          <w:fldChar w:fldCharType="begin"/>
        </w:r>
        <w:r w:rsidR="00032557">
          <w:rPr>
            <w:noProof/>
            <w:webHidden/>
          </w:rPr>
          <w:instrText xml:space="preserve"> PAGEREF _Toc115100386 \h </w:instrText>
        </w:r>
        <w:r w:rsidR="00032557">
          <w:rPr>
            <w:noProof/>
            <w:webHidden/>
          </w:rPr>
        </w:r>
        <w:r w:rsidR="00032557">
          <w:rPr>
            <w:noProof/>
            <w:webHidden/>
          </w:rPr>
          <w:fldChar w:fldCharType="separate"/>
        </w:r>
        <w:r w:rsidR="00032557">
          <w:rPr>
            <w:noProof/>
            <w:webHidden/>
          </w:rPr>
          <w:t>6</w:t>
        </w:r>
        <w:r w:rsidR="00032557">
          <w:rPr>
            <w:noProof/>
            <w:webHidden/>
          </w:rPr>
          <w:fldChar w:fldCharType="end"/>
        </w:r>
      </w:hyperlink>
    </w:p>
    <w:p w14:paraId="3D84C93A" w14:textId="11D94AAC" w:rsidR="00032557" w:rsidRDefault="000A3D34">
      <w:pPr>
        <w:pStyle w:val="TOC2"/>
        <w:rPr>
          <w:rFonts w:asciiTheme="minorHAnsi" w:eastAsiaTheme="minorEastAsia" w:hAnsiTheme="minorHAnsi" w:cstheme="minorBidi"/>
          <w:bCs w:val="0"/>
          <w:sz w:val="22"/>
          <w:szCs w:val="22"/>
        </w:rPr>
      </w:pPr>
      <w:hyperlink w:anchor="_Toc115100387" w:history="1">
        <w:r w:rsidR="00032557" w:rsidRPr="00F968BA">
          <w:rPr>
            <w:rStyle w:val="Hyperlink"/>
          </w:rPr>
          <w:t>1.1</w:t>
        </w:r>
        <w:r w:rsidR="00032557">
          <w:rPr>
            <w:rFonts w:asciiTheme="minorHAnsi" w:eastAsiaTheme="minorEastAsia" w:hAnsiTheme="minorHAnsi" w:cstheme="minorBidi"/>
            <w:bCs w:val="0"/>
            <w:sz w:val="22"/>
            <w:szCs w:val="22"/>
          </w:rPr>
          <w:tab/>
        </w:r>
        <w:r w:rsidR="00032557" w:rsidRPr="00F968BA">
          <w:rPr>
            <w:rStyle w:val="Hyperlink"/>
          </w:rPr>
          <w:t>Document Purpose</w:t>
        </w:r>
        <w:r w:rsidR="00032557">
          <w:rPr>
            <w:webHidden/>
          </w:rPr>
          <w:tab/>
        </w:r>
        <w:r w:rsidR="00032557">
          <w:rPr>
            <w:webHidden/>
          </w:rPr>
          <w:fldChar w:fldCharType="begin"/>
        </w:r>
        <w:r w:rsidR="00032557">
          <w:rPr>
            <w:webHidden/>
          </w:rPr>
          <w:instrText xml:space="preserve"> PAGEREF _Toc115100387 \h </w:instrText>
        </w:r>
        <w:r w:rsidR="00032557">
          <w:rPr>
            <w:webHidden/>
          </w:rPr>
        </w:r>
        <w:r w:rsidR="00032557">
          <w:rPr>
            <w:webHidden/>
          </w:rPr>
          <w:fldChar w:fldCharType="separate"/>
        </w:r>
        <w:r w:rsidR="00032557">
          <w:rPr>
            <w:webHidden/>
          </w:rPr>
          <w:t>6</w:t>
        </w:r>
        <w:r w:rsidR="00032557">
          <w:rPr>
            <w:webHidden/>
          </w:rPr>
          <w:fldChar w:fldCharType="end"/>
        </w:r>
      </w:hyperlink>
    </w:p>
    <w:p w14:paraId="2A2896CE" w14:textId="05263CDF" w:rsidR="00032557" w:rsidRDefault="000A3D34">
      <w:pPr>
        <w:pStyle w:val="TOC2"/>
        <w:rPr>
          <w:rFonts w:asciiTheme="minorHAnsi" w:eastAsiaTheme="minorEastAsia" w:hAnsiTheme="minorHAnsi" w:cstheme="minorBidi"/>
          <w:bCs w:val="0"/>
          <w:sz w:val="22"/>
          <w:szCs w:val="22"/>
        </w:rPr>
      </w:pPr>
      <w:hyperlink w:anchor="_Toc115100388" w:history="1">
        <w:r w:rsidR="00032557" w:rsidRPr="00F968BA">
          <w:rPr>
            <w:rStyle w:val="Hyperlink"/>
          </w:rPr>
          <w:t>1.2</w:t>
        </w:r>
        <w:r w:rsidR="00032557">
          <w:rPr>
            <w:rFonts w:asciiTheme="minorHAnsi" w:eastAsiaTheme="minorEastAsia" w:hAnsiTheme="minorHAnsi" w:cstheme="minorBidi"/>
            <w:bCs w:val="0"/>
            <w:sz w:val="22"/>
            <w:szCs w:val="22"/>
          </w:rPr>
          <w:tab/>
        </w:r>
        <w:r w:rsidR="00032557" w:rsidRPr="00F968BA">
          <w:rPr>
            <w:rStyle w:val="Hyperlink"/>
          </w:rPr>
          <w:t>Document Scope</w:t>
        </w:r>
        <w:r w:rsidR="00032557">
          <w:rPr>
            <w:webHidden/>
          </w:rPr>
          <w:tab/>
        </w:r>
        <w:r w:rsidR="00032557">
          <w:rPr>
            <w:webHidden/>
          </w:rPr>
          <w:fldChar w:fldCharType="begin"/>
        </w:r>
        <w:r w:rsidR="00032557">
          <w:rPr>
            <w:webHidden/>
          </w:rPr>
          <w:instrText xml:space="preserve"> PAGEREF _Toc115100388 \h </w:instrText>
        </w:r>
        <w:r w:rsidR="00032557">
          <w:rPr>
            <w:webHidden/>
          </w:rPr>
        </w:r>
        <w:r w:rsidR="00032557">
          <w:rPr>
            <w:webHidden/>
          </w:rPr>
          <w:fldChar w:fldCharType="separate"/>
        </w:r>
        <w:r w:rsidR="00032557">
          <w:rPr>
            <w:webHidden/>
          </w:rPr>
          <w:t>6</w:t>
        </w:r>
        <w:r w:rsidR="00032557">
          <w:rPr>
            <w:webHidden/>
          </w:rPr>
          <w:fldChar w:fldCharType="end"/>
        </w:r>
      </w:hyperlink>
    </w:p>
    <w:p w14:paraId="722E236A" w14:textId="729BB4BE" w:rsidR="00032557" w:rsidRDefault="000A3D34">
      <w:pPr>
        <w:pStyle w:val="TOC2"/>
        <w:rPr>
          <w:rFonts w:asciiTheme="minorHAnsi" w:eastAsiaTheme="minorEastAsia" w:hAnsiTheme="minorHAnsi" w:cstheme="minorBidi"/>
          <w:bCs w:val="0"/>
          <w:sz w:val="22"/>
          <w:szCs w:val="22"/>
        </w:rPr>
      </w:pPr>
      <w:hyperlink w:anchor="_Toc115100389" w:history="1">
        <w:r w:rsidR="00032557" w:rsidRPr="00F968BA">
          <w:rPr>
            <w:rStyle w:val="Hyperlink"/>
          </w:rPr>
          <w:t>1.3</w:t>
        </w:r>
        <w:r w:rsidR="00032557">
          <w:rPr>
            <w:rFonts w:asciiTheme="minorHAnsi" w:eastAsiaTheme="minorEastAsia" w:hAnsiTheme="minorHAnsi" w:cstheme="minorBidi"/>
            <w:bCs w:val="0"/>
            <w:sz w:val="22"/>
            <w:szCs w:val="22"/>
          </w:rPr>
          <w:tab/>
        </w:r>
        <w:r w:rsidR="00032557" w:rsidRPr="00F968BA">
          <w:rPr>
            <w:rStyle w:val="Hyperlink"/>
          </w:rPr>
          <w:t>Document Audience</w:t>
        </w:r>
        <w:r w:rsidR="00032557">
          <w:rPr>
            <w:webHidden/>
          </w:rPr>
          <w:tab/>
        </w:r>
        <w:r w:rsidR="00032557">
          <w:rPr>
            <w:webHidden/>
          </w:rPr>
          <w:fldChar w:fldCharType="begin"/>
        </w:r>
        <w:r w:rsidR="00032557">
          <w:rPr>
            <w:webHidden/>
          </w:rPr>
          <w:instrText xml:space="preserve"> PAGEREF _Toc115100389 \h </w:instrText>
        </w:r>
        <w:r w:rsidR="00032557">
          <w:rPr>
            <w:webHidden/>
          </w:rPr>
        </w:r>
        <w:r w:rsidR="00032557">
          <w:rPr>
            <w:webHidden/>
          </w:rPr>
          <w:fldChar w:fldCharType="separate"/>
        </w:r>
        <w:r w:rsidR="00032557">
          <w:rPr>
            <w:webHidden/>
          </w:rPr>
          <w:t>6</w:t>
        </w:r>
        <w:r w:rsidR="00032557">
          <w:rPr>
            <w:webHidden/>
          </w:rPr>
          <w:fldChar w:fldCharType="end"/>
        </w:r>
      </w:hyperlink>
    </w:p>
    <w:p w14:paraId="6F119DC1" w14:textId="2A36C40D" w:rsidR="00032557" w:rsidRDefault="000A3D34">
      <w:pPr>
        <w:pStyle w:val="TOC3"/>
        <w:rPr>
          <w:rFonts w:asciiTheme="minorHAnsi" w:eastAsiaTheme="minorEastAsia" w:hAnsiTheme="minorHAnsi" w:cstheme="minorBidi"/>
          <w:noProof/>
          <w:sz w:val="22"/>
          <w:szCs w:val="22"/>
        </w:rPr>
      </w:pPr>
      <w:hyperlink w:anchor="_Toc115100390" w:history="1">
        <w:r w:rsidR="00032557" w:rsidRPr="00F968BA">
          <w:rPr>
            <w:rStyle w:val="Hyperlink"/>
            <w:noProof/>
          </w:rPr>
          <w:t>1.3.1</w:t>
        </w:r>
        <w:r w:rsidR="00032557">
          <w:rPr>
            <w:rFonts w:asciiTheme="minorHAnsi" w:eastAsiaTheme="minorEastAsia" w:hAnsiTheme="minorHAnsi" w:cstheme="minorBidi"/>
            <w:noProof/>
            <w:sz w:val="22"/>
            <w:szCs w:val="22"/>
          </w:rPr>
          <w:tab/>
        </w:r>
        <w:r w:rsidR="00032557" w:rsidRPr="00F968BA">
          <w:rPr>
            <w:rStyle w:val="Hyperlink"/>
            <w:noProof/>
          </w:rPr>
          <w:t>Stakeholder List</w:t>
        </w:r>
        <w:r w:rsidR="00032557">
          <w:rPr>
            <w:noProof/>
            <w:webHidden/>
          </w:rPr>
          <w:tab/>
        </w:r>
        <w:r w:rsidR="00032557">
          <w:rPr>
            <w:noProof/>
            <w:webHidden/>
          </w:rPr>
          <w:fldChar w:fldCharType="begin"/>
        </w:r>
        <w:r w:rsidR="00032557">
          <w:rPr>
            <w:noProof/>
            <w:webHidden/>
          </w:rPr>
          <w:instrText xml:space="preserve"> PAGEREF _Toc115100390 \h </w:instrText>
        </w:r>
        <w:r w:rsidR="00032557">
          <w:rPr>
            <w:noProof/>
            <w:webHidden/>
          </w:rPr>
        </w:r>
        <w:r w:rsidR="00032557">
          <w:rPr>
            <w:noProof/>
            <w:webHidden/>
          </w:rPr>
          <w:fldChar w:fldCharType="separate"/>
        </w:r>
        <w:r w:rsidR="00032557">
          <w:rPr>
            <w:noProof/>
            <w:webHidden/>
          </w:rPr>
          <w:t>6</w:t>
        </w:r>
        <w:r w:rsidR="00032557">
          <w:rPr>
            <w:noProof/>
            <w:webHidden/>
          </w:rPr>
          <w:fldChar w:fldCharType="end"/>
        </w:r>
      </w:hyperlink>
    </w:p>
    <w:p w14:paraId="11DDE5E2" w14:textId="2971C510" w:rsidR="00032557" w:rsidRDefault="000A3D34">
      <w:pPr>
        <w:pStyle w:val="TOC2"/>
        <w:rPr>
          <w:rFonts w:asciiTheme="minorHAnsi" w:eastAsiaTheme="minorEastAsia" w:hAnsiTheme="minorHAnsi" w:cstheme="minorBidi"/>
          <w:bCs w:val="0"/>
          <w:sz w:val="22"/>
          <w:szCs w:val="22"/>
        </w:rPr>
      </w:pPr>
      <w:hyperlink w:anchor="_Toc115100391" w:history="1">
        <w:r w:rsidR="00032557" w:rsidRPr="00F968BA">
          <w:rPr>
            <w:rStyle w:val="Hyperlink"/>
            <w:lang w:val="en-GB"/>
          </w:rPr>
          <w:t>1.4</w:t>
        </w:r>
        <w:r w:rsidR="00032557">
          <w:rPr>
            <w:rFonts w:asciiTheme="minorHAnsi" w:eastAsiaTheme="minorEastAsia" w:hAnsiTheme="minorHAnsi" w:cstheme="minorBidi"/>
            <w:bCs w:val="0"/>
            <w:sz w:val="22"/>
            <w:szCs w:val="22"/>
          </w:rPr>
          <w:tab/>
        </w:r>
        <w:r w:rsidR="00032557" w:rsidRPr="00F968BA">
          <w:rPr>
            <w:rStyle w:val="Hyperlink"/>
            <w:lang w:val="en-GB"/>
          </w:rPr>
          <w:t>Document Organization</w:t>
        </w:r>
        <w:r w:rsidR="00032557">
          <w:rPr>
            <w:webHidden/>
          </w:rPr>
          <w:tab/>
        </w:r>
        <w:r w:rsidR="00032557">
          <w:rPr>
            <w:webHidden/>
          </w:rPr>
          <w:fldChar w:fldCharType="begin"/>
        </w:r>
        <w:r w:rsidR="00032557">
          <w:rPr>
            <w:webHidden/>
          </w:rPr>
          <w:instrText xml:space="preserve"> PAGEREF _Toc115100391 \h </w:instrText>
        </w:r>
        <w:r w:rsidR="00032557">
          <w:rPr>
            <w:webHidden/>
          </w:rPr>
        </w:r>
        <w:r w:rsidR="00032557">
          <w:rPr>
            <w:webHidden/>
          </w:rPr>
          <w:fldChar w:fldCharType="separate"/>
        </w:r>
        <w:r w:rsidR="00032557">
          <w:rPr>
            <w:webHidden/>
          </w:rPr>
          <w:t>6</w:t>
        </w:r>
        <w:r w:rsidR="00032557">
          <w:rPr>
            <w:webHidden/>
          </w:rPr>
          <w:fldChar w:fldCharType="end"/>
        </w:r>
      </w:hyperlink>
    </w:p>
    <w:p w14:paraId="08C8D0D1" w14:textId="40964989" w:rsidR="00032557" w:rsidRDefault="000A3D34">
      <w:pPr>
        <w:pStyle w:val="TOC3"/>
        <w:rPr>
          <w:rFonts w:asciiTheme="minorHAnsi" w:eastAsiaTheme="minorEastAsia" w:hAnsiTheme="minorHAnsi" w:cstheme="minorBidi"/>
          <w:noProof/>
          <w:sz w:val="22"/>
          <w:szCs w:val="22"/>
        </w:rPr>
      </w:pPr>
      <w:hyperlink w:anchor="_Toc115100392" w:history="1">
        <w:r w:rsidR="00032557" w:rsidRPr="00F968BA">
          <w:rPr>
            <w:rStyle w:val="Hyperlink"/>
            <w:noProof/>
          </w:rPr>
          <w:t>1.4.1</w:t>
        </w:r>
        <w:r w:rsidR="00032557">
          <w:rPr>
            <w:rFonts w:asciiTheme="minorHAnsi" w:eastAsiaTheme="minorEastAsia" w:hAnsiTheme="minorHAnsi" w:cstheme="minorBidi"/>
            <w:noProof/>
            <w:sz w:val="22"/>
            <w:szCs w:val="22"/>
          </w:rPr>
          <w:tab/>
        </w:r>
        <w:r w:rsidR="00032557" w:rsidRPr="00F968BA">
          <w:rPr>
            <w:rStyle w:val="Hyperlink"/>
            <w:noProof/>
          </w:rPr>
          <w:t>Document Context</w:t>
        </w:r>
        <w:r w:rsidR="00032557">
          <w:rPr>
            <w:noProof/>
            <w:webHidden/>
          </w:rPr>
          <w:tab/>
        </w:r>
        <w:r w:rsidR="00032557">
          <w:rPr>
            <w:noProof/>
            <w:webHidden/>
          </w:rPr>
          <w:fldChar w:fldCharType="begin"/>
        </w:r>
        <w:r w:rsidR="00032557">
          <w:rPr>
            <w:noProof/>
            <w:webHidden/>
          </w:rPr>
          <w:instrText xml:space="preserve"> PAGEREF _Toc115100392 \h </w:instrText>
        </w:r>
        <w:r w:rsidR="00032557">
          <w:rPr>
            <w:noProof/>
            <w:webHidden/>
          </w:rPr>
        </w:r>
        <w:r w:rsidR="00032557">
          <w:rPr>
            <w:noProof/>
            <w:webHidden/>
          </w:rPr>
          <w:fldChar w:fldCharType="separate"/>
        </w:r>
        <w:r w:rsidR="00032557">
          <w:rPr>
            <w:noProof/>
            <w:webHidden/>
          </w:rPr>
          <w:t>6</w:t>
        </w:r>
        <w:r w:rsidR="00032557">
          <w:rPr>
            <w:noProof/>
            <w:webHidden/>
          </w:rPr>
          <w:fldChar w:fldCharType="end"/>
        </w:r>
      </w:hyperlink>
    </w:p>
    <w:p w14:paraId="1AFFA0DE" w14:textId="19B5F1DE" w:rsidR="00032557" w:rsidRDefault="000A3D34">
      <w:pPr>
        <w:pStyle w:val="TOC3"/>
        <w:rPr>
          <w:rFonts w:asciiTheme="minorHAnsi" w:eastAsiaTheme="minorEastAsia" w:hAnsiTheme="minorHAnsi" w:cstheme="minorBidi"/>
          <w:noProof/>
          <w:sz w:val="22"/>
          <w:szCs w:val="22"/>
        </w:rPr>
      </w:pPr>
      <w:hyperlink w:anchor="_Toc115100393" w:history="1">
        <w:r w:rsidR="00032557" w:rsidRPr="00F968BA">
          <w:rPr>
            <w:rStyle w:val="Hyperlink"/>
            <w:noProof/>
          </w:rPr>
          <w:t>1.4.2</w:t>
        </w:r>
        <w:r w:rsidR="00032557">
          <w:rPr>
            <w:rFonts w:asciiTheme="minorHAnsi" w:eastAsiaTheme="minorEastAsia" w:hAnsiTheme="minorHAnsi" w:cstheme="minorBidi"/>
            <w:noProof/>
            <w:sz w:val="22"/>
            <w:szCs w:val="22"/>
          </w:rPr>
          <w:tab/>
        </w:r>
        <w:r w:rsidR="00032557" w:rsidRPr="00F968BA">
          <w:rPr>
            <w:rStyle w:val="Hyperlink"/>
            <w:noProof/>
          </w:rPr>
          <w:t>Document Structure</w:t>
        </w:r>
        <w:r w:rsidR="00032557">
          <w:rPr>
            <w:noProof/>
            <w:webHidden/>
          </w:rPr>
          <w:tab/>
        </w:r>
        <w:r w:rsidR="00032557">
          <w:rPr>
            <w:noProof/>
            <w:webHidden/>
          </w:rPr>
          <w:fldChar w:fldCharType="begin"/>
        </w:r>
        <w:r w:rsidR="00032557">
          <w:rPr>
            <w:noProof/>
            <w:webHidden/>
          </w:rPr>
          <w:instrText xml:space="preserve"> PAGEREF _Toc115100393 \h </w:instrText>
        </w:r>
        <w:r w:rsidR="00032557">
          <w:rPr>
            <w:noProof/>
            <w:webHidden/>
          </w:rPr>
        </w:r>
        <w:r w:rsidR="00032557">
          <w:rPr>
            <w:noProof/>
            <w:webHidden/>
          </w:rPr>
          <w:fldChar w:fldCharType="separate"/>
        </w:r>
        <w:r w:rsidR="00032557">
          <w:rPr>
            <w:noProof/>
            <w:webHidden/>
          </w:rPr>
          <w:t>6</w:t>
        </w:r>
        <w:r w:rsidR="00032557">
          <w:rPr>
            <w:noProof/>
            <w:webHidden/>
          </w:rPr>
          <w:fldChar w:fldCharType="end"/>
        </w:r>
      </w:hyperlink>
    </w:p>
    <w:p w14:paraId="5BCB2E4D" w14:textId="057A94F2" w:rsidR="00032557" w:rsidRDefault="000A3D34">
      <w:pPr>
        <w:pStyle w:val="TOC2"/>
        <w:rPr>
          <w:rFonts w:asciiTheme="minorHAnsi" w:eastAsiaTheme="minorEastAsia" w:hAnsiTheme="minorHAnsi" w:cstheme="minorBidi"/>
          <w:bCs w:val="0"/>
          <w:sz w:val="22"/>
          <w:szCs w:val="22"/>
        </w:rPr>
      </w:pPr>
      <w:hyperlink w:anchor="_Toc115100394" w:history="1">
        <w:r w:rsidR="00032557" w:rsidRPr="00F968BA">
          <w:rPr>
            <w:rStyle w:val="Hyperlink"/>
          </w:rPr>
          <w:t>1.5</w:t>
        </w:r>
        <w:r w:rsidR="00032557">
          <w:rPr>
            <w:rFonts w:asciiTheme="minorHAnsi" w:eastAsiaTheme="minorEastAsia" w:hAnsiTheme="minorHAnsi" w:cstheme="minorBidi"/>
            <w:bCs w:val="0"/>
            <w:sz w:val="22"/>
            <w:szCs w:val="22"/>
          </w:rPr>
          <w:tab/>
        </w:r>
        <w:r w:rsidR="00032557" w:rsidRPr="00F968BA">
          <w:rPr>
            <w:rStyle w:val="Hyperlink"/>
            <w:lang w:val="en-GB"/>
          </w:rPr>
          <w:t>Document Conventions</w:t>
        </w:r>
        <w:r w:rsidR="00032557">
          <w:rPr>
            <w:webHidden/>
          </w:rPr>
          <w:tab/>
        </w:r>
        <w:r w:rsidR="00032557">
          <w:rPr>
            <w:webHidden/>
          </w:rPr>
          <w:fldChar w:fldCharType="begin"/>
        </w:r>
        <w:r w:rsidR="00032557">
          <w:rPr>
            <w:webHidden/>
          </w:rPr>
          <w:instrText xml:space="preserve"> PAGEREF _Toc115100394 \h </w:instrText>
        </w:r>
        <w:r w:rsidR="00032557">
          <w:rPr>
            <w:webHidden/>
          </w:rPr>
        </w:r>
        <w:r w:rsidR="00032557">
          <w:rPr>
            <w:webHidden/>
          </w:rPr>
          <w:fldChar w:fldCharType="separate"/>
        </w:r>
        <w:r w:rsidR="00032557">
          <w:rPr>
            <w:webHidden/>
          </w:rPr>
          <w:t>7</w:t>
        </w:r>
        <w:r w:rsidR="00032557">
          <w:rPr>
            <w:webHidden/>
          </w:rPr>
          <w:fldChar w:fldCharType="end"/>
        </w:r>
      </w:hyperlink>
    </w:p>
    <w:p w14:paraId="1CBC2F05" w14:textId="35B6B444" w:rsidR="00032557" w:rsidRDefault="000A3D34">
      <w:pPr>
        <w:pStyle w:val="TOC3"/>
        <w:rPr>
          <w:rFonts w:asciiTheme="minorHAnsi" w:eastAsiaTheme="minorEastAsia" w:hAnsiTheme="minorHAnsi" w:cstheme="minorBidi"/>
          <w:noProof/>
          <w:sz w:val="22"/>
          <w:szCs w:val="22"/>
        </w:rPr>
      </w:pPr>
      <w:hyperlink w:anchor="_Toc115100395" w:history="1">
        <w:r w:rsidR="00032557" w:rsidRPr="00F968BA">
          <w:rPr>
            <w:rStyle w:val="Hyperlink"/>
            <w:noProof/>
          </w:rPr>
          <w:t>1.5.1</w:t>
        </w:r>
        <w:r w:rsidR="00032557">
          <w:rPr>
            <w:rFonts w:asciiTheme="minorHAnsi" w:eastAsiaTheme="minorEastAsia" w:hAnsiTheme="minorHAnsi" w:cstheme="minorBidi"/>
            <w:noProof/>
            <w:sz w:val="22"/>
            <w:szCs w:val="22"/>
          </w:rPr>
          <w:tab/>
        </w:r>
        <w:r w:rsidR="00032557" w:rsidRPr="00F968BA">
          <w:rPr>
            <w:rStyle w:val="Hyperlink"/>
            <w:noProof/>
          </w:rPr>
          <w:t>Requirements Templates</w:t>
        </w:r>
        <w:r w:rsidR="00032557">
          <w:rPr>
            <w:noProof/>
            <w:webHidden/>
          </w:rPr>
          <w:tab/>
        </w:r>
        <w:r w:rsidR="00032557">
          <w:rPr>
            <w:noProof/>
            <w:webHidden/>
          </w:rPr>
          <w:fldChar w:fldCharType="begin"/>
        </w:r>
        <w:r w:rsidR="00032557">
          <w:rPr>
            <w:noProof/>
            <w:webHidden/>
          </w:rPr>
          <w:instrText xml:space="preserve"> PAGEREF _Toc115100395 \h </w:instrText>
        </w:r>
        <w:r w:rsidR="00032557">
          <w:rPr>
            <w:noProof/>
            <w:webHidden/>
          </w:rPr>
        </w:r>
        <w:r w:rsidR="00032557">
          <w:rPr>
            <w:noProof/>
            <w:webHidden/>
          </w:rPr>
          <w:fldChar w:fldCharType="separate"/>
        </w:r>
        <w:r w:rsidR="00032557">
          <w:rPr>
            <w:noProof/>
            <w:webHidden/>
          </w:rPr>
          <w:t>7</w:t>
        </w:r>
        <w:r w:rsidR="00032557">
          <w:rPr>
            <w:noProof/>
            <w:webHidden/>
          </w:rPr>
          <w:fldChar w:fldCharType="end"/>
        </w:r>
      </w:hyperlink>
    </w:p>
    <w:p w14:paraId="7A648DA2" w14:textId="7F39E0A1"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396" w:history="1">
        <w:r w:rsidR="00032557" w:rsidRPr="00F968BA">
          <w:rPr>
            <w:rStyle w:val="Hyperlink"/>
            <w:noProof/>
          </w:rPr>
          <w:t>1.5.1.1</w:t>
        </w:r>
        <w:r w:rsidR="00032557">
          <w:rPr>
            <w:rFonts w:asciiTheme="minorHAnsi" w:eastAsiaTheme="minorEastAsia" w:hAnsiTheme="minorHAnsi" w:cstheme="minorBidi"/>
            <w:noProof/>
            <w:sz w:val="22"/>
            <w:szCs w:val="22"/>
          </w:rPr>
          <w:tab/>
        </w:r>
        <w:r w:rsidR="00032557" w:rsidRPr="00F968BA">
          <w:rPr>
            <w:rStyle w:val="Hyperlink"/>
            <w:noProof/>
          </w:rPr>
          <w:t>Identification of requirements</w:t>
        </w:r>
        <w:r w:rsidR="00032557">
          <w:rPr>
            <w:noProof/>
            <w:webHidden/>
          </w:rPr>
          <w:tab/>
        </w:r>
        <w:r w:rsidR="00032557">
          <w:rPr>
            <w:noProof/>
            <w:webHidden/>
          </w:rPr>
          <w:fldChar w:fldCharType="begin"/>
        </w:r>
        <w:r w:rsidR="00032557">
          <w:rPr>
            <w:noProof/>
            <w:webHidden/>
          </w:rPr>
          <w:instrText xml:space="preserve"> PAGEREF _Toc115100396 \h </w:instrText>
        </w:r>
        <w:r w:rsidR="00032557">
          <w:rPr>
            <w:noProof/>
            <w:webHidden/>
          </w:rPr>
        </w:r>
        <w:r w:rsidR="00032557">
          <w:rPr>
            <w:noProof/>
            <w:webHidden/>
          </w:rPr>
          <w:fldChar w:fldCharType="separate"/>
        </w:r>
        <w:r w:rsidR="00032557">
          <w:rPr>
            <w:noProof/>
            <w:webHidden/>
          </w:rPr>
          <w:t>7</w:t>
        </w:r>
        <w:r w:rsidR="00032557">
          <w:rPr>
            <w:noProof/>
            <w:webHidden/>
          </w:rPr>
          <w:fldChar w:fldCharType="end"/>
        </w:r>
      </w:hyperlink>
    </w:p>
    <w:p w14:paraId="7E9A703E" w14:textId="0161D5F5"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397" w:history="1">
        <w:r w:rsidR="00032557" w:rsidRPr="00F968BA">
          <w:rPr>
            <w:rStyle w:val="Hyperlink"/>
            <w:noProof/>
          </w:rPr>
          <w:t>1.5.1.2</w:t>
        </w:r>
        <w:r w:rsidR="00032557">
          <w:rPr>
            <w:rFonts w:asciiTheme="minorHAnsi" w:eastAsiaTheme="minorEastAsia" w:hAnsiTheme="minorHAnsi" w:cstheme="minorBidi"/>
            <w:noProof/>
            <w:sz w:val="22"/>
            <w:szCs w:val="22"/>
          </w:rPr>
          <w:tab/>
        </w:r>
        <w:r w:rsidR="00032557" w:rsidRPr="00F968BA">
          <w:rPr>
            <w:rStyle w:val="Hyperlink"/>
            <w:noProof/>
          </w:rPr>
          <w:t>Requirements Attributes</w:t>
        </w:r>
        <w:r w:rsidR="00032557">
          <w:rPr>
            <w:noProof/>
            <w:webHidden/>
          </w:rPr>
          <w:tab/>
        </w:r>
        <w:r w:rsidR="00032557">
          <w:rPr>
            <w:noProof/>
            <w:webHidden/>
          </w:rPr>
          <w:fldChar w:fldCharType="begin"/>
        </w:r>
        <w:r w:rsidR="00032557">
          <w:rPr>
            <w:noProof/>
            <w:webHidden/>
          </w:rPr>
          <w:instrText xml:space="preserve"> PAGEREF _Toc115100397 \h </w:instrText>
        </w:r>
        <w:r w:rsidR="00032557">
          <w:rPr>
            <w:noProof/>
            <w:webHidden/>
          </w:rPr>
        </w:r>
        <w:r w:rsidR="00032557">
          <w:rPr>
            <w:noProof/>
            <w:webHidden/>
          </w:rPr>
          <w:fldChar w:fldCharType="separate"/>
        </w:r>
        <w:r w:rsidR="00032557">
          <w:rPr>
            <w:noProof/>
            <w:webHidden/>
          </w:rPr>
          <w:t>7</w:t>
        </w:r>
        <w:r w:rsidR="00032557">
          <w:rPr>
            <w:noProof/>
            <w:webHidden/>
          </w:rPr>
          <w:fldChar w:fldCharType="end"/>
        </w:r>
      </w:hyperlink>
    </w:p>
    <w:p w14:paraId="05D0E60D" w14:textId="2507B74F" w:rsidR="00032557" w:rsidRDefault="000A3D34">
      <w:pPr>
        <w:pStyle w:val="TOC2"/>
        <w:rPr>
          <w:rFonts w:asciiTheme="minorHAnsi" w:eastAsiaTheme="minorEastAsia" w:hAnsiTheme="minorHAnsi" w:cstheme="minorBidi"/>
          <w:bCs w:val="0"/>
          <w:sz w:val="22"/>
          <w:szCs w:val="22"/>
        </w:rPr>
      </w:pPr>
      <w:hyperlink w:anchor="_Toc115100398" w:history="1">
        <w:r w:rsidR="00032557" w:rsidRPr="00F968BA">
          <w:rPr>
            <w:rStyle w:val="Hyperlink"/>
            <w:lang w:val="en-GB"/>
          </w:rPr>
          <w:t>1.6</w:t>
        </w:r>
        <w:r w:rsidR="00032557">
          <w:rPr>
            <w:rFonts w:asciiTheme="minorHAnsi" w:eastAsiaTheme="minorEastAsia" w:hAnsiTheme="minorHAnsi" w:cstheme="minorBidi"/>
            <w:bCs w:val="0"/>
            <w:sz w:val="22"/>
            <w:szCs w:val="22"/>
          </w:rPr>
          <w:tab/>
        </w:r>
        <w:r w:rsidR="00032557" w:rsidRPr="00F968BA">
          <w:rPr>
            <w:rStyle w:val="Hyperlink"/>
            <w:lang w:val="en-GB"/>
          </w:rPr>
          <w:t>References</w:t>
        </w:r>
        <w:r w:rsidR="00032557">
          <w:rPr>
            <w:webHidden/>
          </w:rPr>
          <w:tab/>
        </w:r>
        <w:r w:rsidR="00032557">
          <w:rPr>
            <w:webHidden/>
          </w:rPr>
          <w:fldChar w:fldCharType="begin"/>
        </w:r>
        <w:r w:rsidR="00032557">
          <w:rPr>
            <w:webHidden/>
          </w:rPr>
          <w:instrText xml:space="preserve"> PAGEREF _Toc115100398 \h </w:instrText>
        </w:r>
        <w:r w:rsidR="00032557">
          <w:rPr>
            <w:webHidden/>
          </w:rPr>
        </w:r>
        <w:r w:rsidR="00032557">
          <w:rPr>
            <w:webHidden/>
          </w:rPr>
          <w:fldChar w:fldCharType="separate"/>
        </w:r>
        <w:r w:rsidR="00032557">
          <w:rPr>
            <w:webHidden/>
          </w:rPr>
          <w:t>7</w:t>
        </w:r>
        <w:r w:rsidR="00032557">
          <w:rPr>
            <w:webHidden/>
          </w:rPr>
          <w:fldChar w:fldCharType="end"/>
        </w:r>
      </w:hyperlink>
    </w:p>
    <w:p w14:paraId="3A162703" w14:textId="7DE52FC8" w:rsidR="00032557" w:rsidRDefault="000A3D34">
      <w:pPr>
        <w:pStyle w:val="TOC3"/>
        <w:rPr>
          <w:rFonts w:asciiTheme="minorHAnsi" w:eastAsiaTheme="minorEastAsia" w:hAnsiTheme="minorHAnsi" w:cstheme="minorBidi"/>
          <w:noProof/>
          <w:sz w:val="22"/>
          <w:szCs w:val="22"/>
        </w:rPr>
      </w:pPr>
      <w:hyperlink w:anchor="_Toc115100399" w:history="1">
        <w:r w:rsidR="00032557" w:rsidRPr="00F968BA">
          <w:rPr>
            <w:rStyle w:val="Hyperlink"/>
            <w:noProof/>
          </w:rPr>
          <w:t>1.6.1</w:t>
        </w:r>
        <w:r w:rsidR="00032557">
          <w:rPr>
            <w:rFonts w:asciiTheme="minorHAnsi" w:eastAsiaTheme="minorEastAsia" w:hAnsiTheme="minorHAnsi" w:cstheme="minorBidi"/>
            <w:noProof/>
            <w:sz w:val="22"/>
            <w:szCs w:val="22"/>
          </w:rPr>
          <w:tab/>
        </w:r>
        <w:r w:rsidR="00032557" w:rsidRPr="00F968BA">
          <w:rPr>
            <w:rStyle w:val="Hyperlink"/>
            <w:noProof/>
          </w:rPr>
          <w:t>Ford Documents</w:t>
        </w:r>
        <w:r w:rsidR="00032557">
          <w:rPr>
            <w:noProof/>
            <w:webHidden/>
          </w:rPr>
          <w:tab/>
        </w:r>
        <w:r w:rsidR="00032557">
          <w:rPr>
            <w:noProof/>
            <w:webHidden/>
          </w:rPr>
          <w:fldChar w:fldCharType="begin"/>
        </w:r>
        <w:r w:rsidR="00032557">
          <w:rPr>
            <w:noProof/>
            <w:webHidden/>
          </w:rPr>
          <w:instrText xml:space="preserve"> PAGEREF _Toc115100399 \h </w:instrText>
        </w:r>
        <w:r w:rsidR="00032557">
          <w:rPr>
            <w:noProof/>
            <w:webHidden/>
          </w:rPr>
        </w:r>
        <w:r w:rsidR="00032557">
          <w:rPr>
            <w:noProof/>
            <w:webHidden/>
          </w:rPr>
          <w:fldChar w:fldCharType="separate"/>
        </w:r>
        <w:r w:rsidR="00032557">
          <w:rPr>
            <w:noProof/>
            <w:webHidden/>
          </w:rPr>
          <w:t>8</w:t>
        </w:r>
        <w:r w:rsidR="00032557">
          <w:rPr>
            <w:noProof/>
            <w:webHidden/>
          </w:rPr>
          <w:fldChar w:fldCharType="end"/>
        </w:r>
      </w:hyperlink>
    </w:p>
    <w:p w14:paraId="7EE370F5" w14:textId="71BEA7A5" w:rsidR="00032557" w:rsidRDefault="000A3D34">
      <w:pPr>
        <w:pStyle w:val="TOC3"/>
        <w:rPr>
          <w:rFonts w:asciiTheme="minorHAnsi" w:eastAsiaTheme="minorEastAsia" w:hAnsiTheme="minorHAnsi" w:cstheme="minorBidi"/>
          <w:noProof/>
          <w:sz w:val="22"/>
          <w:szCs w:val="22"/>
        </w:rPr>
      </w:pPr>
      <w:hyperlink w:anchor="_Toc115100400" w:history="1">
        <w:r w:rsidR="00032557" w:rsidRPr="00F968BA">
          <w:rPr>
            <w:rStyle w:val="Hyperlink"/>
            <w:noProof/>
          </w:rPr>
          <w:t>1.6.2</w:t>
        </w:r>
        <w:r w:rsidR="00032557">
          <w:rPr>
            <w:rFonts w:asciiTheme="minorHAnsi" w:eastAsiaTheme="minorEastAsia" w:hAnsiTheme="minorHAnsi" w:cstheme="minorBidi"/>
            <w:noProof/>
            <w:sz w:val="22"/>
            <w:szCs w:val="22"/>
          </w:rPr>
          <w:tab/>
        </w:r>
        <w:r w:rsidR="00032557" w:rsidRPr="00F968BA">
          <w:rPr>
            <w:rStyle w:val="Hyperlink"/>
            <w:noProof/>
          </w:rPr>
          <w:t>External Documents and Publications</w:t>
        </w:r>
        <w:r w:rsidR="00032557">
          <w:rPr>
            <w:noProof/>
            <w:webHidden/>
          </w:rPr>
          <w:tab/>
        </w:r>
        <w:r w:rsidR="00032557">
          <w:rPr>
            <w:noProof/>
            <w:webHidden/>
          </w:rPr>
          <w:fldChar w:fldCharType="begin"/>
        </w:r>
        <w:r w:rsidR="00032557">
          <w:rPr>
            <w:noProof/>
            <w:webHidden/>
          </w:rPr>
          <w:instrText xml:space="preserve"> PAGEREF _Toc115100400 \h </w:instrText>
        </w:r>
        <w:r w:rsidR="00032557">
          <w:rPr>
            <w:noProof/>
            <w:webHidden/>
          </w:rPr>
        </w:r>
        <w:r w:rsidR="00032557">
          <w:rPr>
            <w:noProof/>
            <w:webHidden/>
          </w:rPr>
          <w:fldChar w:fldCharType="separate"/>
        </w:r>
        <w:r w:rsidR="00032557">
          <w:rPr>
            <w:noProof/>
            <w:webHidden/>
          </w:rPr>
          <w:t>8</w:t>
        </w:r>
        <w:r w:rsidR="00032557">
          <w:rPr>
            <w:noProof/>
            <w:webHidden/>
          </w:rPr>
          <w:fldChar w:fldCharType="end"/>
        </w:r>
      </w:hyperlink>
    </w:p>
    <w:p w14:paraId="76716328" w14:textId="7EFE27D1" w:rsidR="00032557" w:rsidRDefault="000A3D34">
      <w:pPr>
        <w:pStyle w:val="TOC2"/>
        <w:rPr>
          <w:rFonts w:asciiTheme="minorHAnsi" w:eastAsiaTheme="minorEastAsia" w:hAnsiTheme="minorHAnsi" w:cstheme="minorBidi"/>
          <w:bCs w:val="0"/>
          <w:sz w:val="22"/>
          <w:szCs w:val="22"/>
        </w:rPr>
      </w:pPr>
      <w:hyperlink w:anchor="_Toc115100401" w:history="1">
        <w:r w:rsidR="00032557" w:rsidRPr="00F968BA">
          <w:rPr>
            <w:rStyle w:val="Hyperlink"/>
          </w:rPr>
          <w:t>1.7</w:t>
        </w:r>
        <w:r w:rsidR="00032557">
          <w:rPr>
            <w:rFonts w:asciiTheme="minorHAnsi" w:eastAsiaTheme="minorEastAsia" w:hAnsiTheme="minorHAnsi" w:cstheme="minorBidi"/>
            <w:bCs w:val="0"/>
            <w:sz w:val="22"/>
            <w:szCs w:val="22"/>
          </w:rPr>
          <w:tab/>
        </w:r>
        <w:r w:rsidR="00032557" w:rsidRPr="00F968BA">
          <w:rPr>
            <w:rStyle w:val="Hyperlink"/>
          </w:rPr>
          <w:t>Glossary</w:t>
        </w:r>
        <w:r w:rsidR="00032557">
          <w:rPr>
            <w:webHidden/>
          </w:rPr>
          <w:tab/>
        </w:r>
        <w:r w:rsidR="00032557">
          <w:rPr>
            <w:webHidden/>
          </w:rPr>
          <w:fldChar w:fldCharType="begin"/>
        </w:r>
        <w:r w:rsidR="00032557">
          <w:rPr>
            <w:webHidden/>
          </w:rPr>
          <w:instrText xml:space="preserve"> PAGEREF _Toc115100401 \h </w:instrText>
        </w:r>
        <w:r w:rsidR="00032557">
          <w:rPr>
            <w:webHidden/>
          </w:rPr>
        </w:r>
        <w:r w:rsidR="00032557">
          <w:rPr>
            <w:webHidden/>
          </w:rPr>
          <w:fldChar w:fldCharType="separate"/>
        </w:r>
        <w:r w:rsidR="00032557">
          <w:rPr>
            <w:webHidden/>
          </w:rPr>
          <w:t>9</w:t>
        </w:r>
        <w:r w:rsidR="00032557">
          <w:rPr>
            <w:webHidden/>
          </w:rPr>
          <w:fldChar w:fldCharType="end"/>
        </w:r>
      </w:hyperlink>
    </w:p>
    <w:p w14:paraId="76F5F4FB" w14:textId="120BB4AA" w:rsidR="00032557" w:rsidRDefault="000A3D34">
      <w:pPr>
        <w:pStyle w:val="TOC3"/>
        <w:rPr>
          <w:rFonts w:asciiTheme="minorHAnsi" w:eastAsiaTheme="minorEastAsia" w:hAnsiTheme="minorHAnsi" w:cstheme="minorBidi"/>
          <w:noProof/>
          <w:sz w:val="22"/>
          <w:szCs w:val="22"/>
        </w:rPr>
      </w:pPr>
      <w:hyperlink w:anchor="_Toc115100402" w:history="1">
        <w:r w:rsidR="00032557" w:rsidRPr="00F968BA">
          <w:rPr>
            <w:rStyle w:val="Hyperlink"/>
            <w:noProof/>
          </w:rPr>
          <w:t>1.7.1</w:t>
        </w:r>
        <w:r w:rsidR="00032557">
          <w:rPr>
            <w:rFonts w:asciiTheme="minorHAnsi" w:eastAsiaTheme="minorEastAsia" w:hAnsiTheme="minorHAnsi" w:cstheme="minorBidi"/>
            <w:noProof/>
            <w:sz w:val="22"/>
            <w:szCs w:val="22"/>
          </w:rPr>
          <w:tab/>
        </w:r>
        <w:r w:rsidR="00032557" w:rsidRPr="00F968BA">
          <w:rPr>
            <w:rStyle w:val="Hyperlink"/>
            <w:noProof/>
          </w:rPr>
          <w:t>Definitions</w:t>
        </w:r>
        <w:r w:rsidR="00032557">
          <w:rPr>
            <w:noProof/>
            <w:webHidden/>
          </w:rPr>
          <w:tab/>
        </w:r>
        <w:r w:rsidR="00032557">
          <w:rPr>
            <w:noProof/>
            <w:webHidden/>
          </w:rPr>
          <w:fldChar w:fldCharType="begin"/>
        </w:r>
        <w:r w:rsidR="00032557">
          <w:rPr>
            <w:noProof/>
            <w:webHidden/>
          </w:rPr>
          <w:instrText xml:space="preserve"> PAGEREF _Toc115100402 \h </w:instrText>
        </w:r>
        <w:r w:rsidR="00032557">
          <w:rPr>
            <w:noProof/>
            <w:webHidden/>
          </w:rPr>
        </w:r>
        <w:r w:rsidR="00032557">
          <w:rPr>
            <w:noProof/>
            <w:webHidden/>
          </w:rPr>
          <w:fldChar w:fldCharType="separate"/>
        </w:r>
        <w:r w:rsidR="00032557">
          <w:rPr>
            <w:noProof/>
            <w:webHidden/>
          </w:rPr>
          <w:t>9</w:t>
        </w:r>
        <w:r w:rsidR="00032557">
          <w:rPr>
            <w:noProof/>
            <w:webHidden/>
          </w:rPr>
          <w:fldChar w:fldCharType="end"/>
        </w:r>
      </w:hyperlink>
    </w:p>
    <w:p w14:paraId="54C44056" w14:textId="4A1C2992" w:rsidR="00032557" w:rsidRDefault="000A3D34">
      <w:pPr>
        <w:pStyle w:val="TOC3"/>
        <w:rPr>
          <w:rFonts w:asciiTheme="minorHAnsi" w:eastAsiaTheme="minorEastAsia" w:hAnsiTheme="minorHAnsi" w:cstheme="minorBidi"/>
          <w:noProof/>
          <w:sz w:val="22"/>
          <w:szCs w:val="22"/>
        </w:rPr>
      </w:pPr>
      <w:hyperlink w:anchor="_Toc115100403" w:history="1">
        <w:r w:rsidR="00032557" w:rsidRPr="00F968BA">
          <w:rPr>
            <w:rStyle w:val="Hyperlink"/>
            <w:noProof/>
          </w:rPr>
          <w:t>1.7.2</w:t>
        </w:r>
        <w:r w:rsidR="00032557">
          <w:rPr>
            <w:rFonts w:asciiTheme="minorHAnsi" w:eastAsiaTheme="minorEastAsia" w:hAnsiTheme="minorHAnsi" w:cstheme="minorBidi"/>
            <w:noProof/>
            <w:sz w:val="22"/>
            <w:szCs w:val="22"/>
          </w:rPr>
          <w:tab/>
        </w:r>
        <w:r w:rsidR="00032557" w:rsidRPr="00F968BA">
          <w:rPr>
            <w:rStyle w:val="Hyperlink"/>
            <w:noProof/>
          </w:rPr>
          <w:t>Abbreviations</w:t>
        </w:r>
        <w:r w:rsidR="00032557">
          <w:rPr>
            <w:noProof/>
            <w:webHidden/>
          </w:rPr>
          <w:tab/>
        </w:r>
        <w:r w:rsidR="00032557">
          <w:rPr>
            <w:noProof/>
            <w:webHidden/>
          </w:rPr>
          <w:fldChar w:fldCharType="begin"/>
        </w:r>
        <w:r w:rsidR="00032557">
          <w:rPr>
            <w:noProof/>
            <w:webHidden/>
          </w:rPr>
          <w:instrText xml:space="preserve"> PAGEREF _Toc115100403 \h </w:instrText>
        </w:r>
        <w:r w:rsidR="00032557">
          <w:rPr>
            <w:noProof/>
            <w:webHidden/>
          </w:rPr>
        </w:r>
        <w:r w:rsidR="00032557">
          <w:rPr>
            <w:noProof/>
            <w:webHidden/>
          </w:rPr>
          <w:fldChar w:fldCharType="separate"/>
        </w:r>
        <w:r w:rsidR="00032557">
          <w:rPr>
            <w:noProof/>
            <w:webHidden/>
          </w:rPr>
          <w:t>10</w:t>
        </w:r>
        <w:r w:rsidR="00032557">
          <w:rPr>
            <w:noProof/>
            <w:webHidden/>
          </w:rPr>
          <w:fldChar w:fldCharType="end"/>
        </w:r>
      </w:hyperlink>
    </w:p>
    <w:p w14:paraId="07E50687" w14:textId="068748F1"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04" w:history="1">
        <w:r w:rsidR="00032557" w:rsidRPr="00F968BA">
          <w:rPr>
            <w:rStyle w:val="Hyperlink"/>
            <w:noProof/>
            <w:lang w:val="en-GB"/>
          </w:rPr>
          <w:t>2</w:t>
        </w:r>
        <w:r w:rsidR="00032557">
          <w:rPr>
            <w:rFonts w:asciiTheme="minorHAnsi" w:eastAsiaTheme="minorEastAsia" w:hAnsiTheme="minorHAnsi" w:cstheme="minorBidi"/>
            <w:noProof/>
            <w:sz w:val="22"/>
            <w:szCs w:val="22"/>
          </w:rPr>
          <w:tab/>
        </w:r>
        <w:r w:rsidR="00032557" w:rsidRPr="00F968BA">
          <w:rPr>
            <w:rStyle w:val="Hyperlink"/>
            <w:noProof/>
            <w:lang w:val="en-GB"/>
          </w:rPr>
          <w:t>Feature Implementation Overview</w:t>
        </w:r>
        <w:r w:rsidR="00032557">
          <w:rPr>
            <w:noProof/>
            <w:webHidden/>
          </w:rPr>
          <w:tab/>
        </w:r>
        <w:r w:rsidR="00032557">
          <w:rPr>
            <w:noProof/>
            <w:webHidden/>
          </w:rPr>
          <w:fldChar w:fldCharType="begin"/>
        </w:r>
        <w:r w:rsidR="00032557">
          <w:rPr>
            <w:noProof/>
            <w:webHidden/>
          </w:rPr>
          <w:instrText xml:space="preserve"> PAGEREF _Toc115100404 \h </w:instrText>
        </w:r>
        <w:r w:rsidR="00032557">
          <w:rPr>
            <w:noProof/>
            <w:webHidden/>
          </w:rPr>
        </w:r>
        <w:r w:rsidR="00032557">
          <w:rPr>
            <w:noProof/>
            <w:webHidden/>
          </w:rPr>
          <w:fldChar w:fldCharType="separate"/>
        </w:r>
        <w:r w:rsidR="00032557">
          <w:rPr>
            <w:noProof/>
            <w:webHidden/>
          </w:rPr>
          <w:t>11</w:t>
        </w:r>
        <w:r w:rsidR="00032557">
          <w:rPr>
            <w:noProof/>
            <w:webHidden/>
          </w:rPr>
          <w:fldChar w:fldCharType="end"/>
        </w:r>
      </w:hyperlink>
    </w:p>
    <w:p w14:paraId="78381001" w14:textId="43AE627A" w:rsidR="00032557" w:rsidRDefault="000A3D34">
      <w:pPr>
        <w:pStyle w:val="TOC2"/>
        <w:rPr>
          <w:rFonts w:asciiTheme="minorHAnsi" w:eastAsiaTheme="minorEastAsia" w:hAnsiTheme="minorHAnsi" w:cstheme="minorBidi"/>
          <w:bCs w:val="0"/>
          <w:sz w:val="22"/>
          <w:szCs w:val="22"/>
        </w:rPr>
      </w:pPr>
      <w:hyperlink w:anchor="_Toc115100405" w:history="1">
        <w:r w:rsidR="00032557" w:rsidRPr="00F968BA">
          <w:rPr>
            <w:rStyle w:val="Hyperlink"/>
          </w:rPr>
          <w:t>2.1</w:t>
        </w:r>
        <w:r w:rsidR="00032557">
          <w:rPr>
            <w:rFonts w:asciiTheme="minorHAnsi" w:eastAsiaTheme="minorEastAsia" w:hAnsiTheme="minorHAnsi" w:cstheme="minorBidi"/>
            <w:bCs w:val="0"/>
            <w:sz w:val="22"/>
            <w:szCs w:val="22"/>
          </w:rPr>
          <w:tab/>
        </w:r>
        <w:r w:rsidR="00032557" w:rsidRPr="00F968BA">
          <w:rPr>
            <w:rStyle w:val="Hyperlink"/>
          </w:rPr>
          <w:t>Description</w:t>
        </w:r>
        <w:r w:rsidR="00032557">
          <w:rPr>
            <w:webHidden/>
          </w:rPr>
          <w:tab/>
        </w:r>
        <w:r w:rsidR="00032557">
          <w:rPr>
            <w:webHidden/>
          </w:rPr>
          <w:fldChar w:fldCharType="begin"/>
        </w:r>
        <w:r w:rsidR="00032557">
          <w:rPr>
            <w:webHidden/>
          </w:rPr>
          <w:instrText xml:space="preserve"> PAGEREF _Toc115100405 \h </w:instrText>
        </w:r>
        <w:r w:rsidR="00032557">
          <w:rPr>
            <w:webHidden/>
          </w:rPr>
        </w:r>
        <w:r w:rsidR="00032557">
          <w:rPr>
            <w:webHidden/>
          </w:rPr>
          <w:fldChar w:fldCharType="separate"/>
        </w:r>
        <w:r w:rsidR="00032557">
          <w:rPr>
            <w:webHidden/>
          </w:rPr>
          <w:t>11</w:t>
        </w:r>
        <w:r w:rsidR="00032557">
          <w:rPr>
            <w:webHidden/>
          </w:rPr>
          <w:fldChar w:fldCharType="end"/>
        </w:r>
      </w:hyperlink>
    </w:p>
    <w:p w14:paraId="19CAE197" w14:textId="170D460A" w:rsidR="00032557" w:rsidRDefault="000A3D34">
      <w:pPr>
        <w:pStyle w:val="TOC2"/>
        <w:rPr>
          <w:rFonts w:asciiTheme="minorHAnsi" w:eastAsiaTheme="minorEastAsia" w:hAnsiTheme="minorHAnsi" w:cstheme="minorBidi"/>
          <w:bCs w:val="0"/>
          <w:sz w:val="22"/>
          <w:szCs w:val="22"/>
        </w:rPr>
      </w:pPr>
      <w:hyperlink w:anchor="_Toc115100406" w:history="1">
        <w:r w:rsidR="00032557" w:rsidRPr="00F968BA">
          <w:rPr>
            <w:rStyle w:val="Hyperlink"/>
            <w:lang w:val="en-GB"/>
          </w:rPr>
          <w:t>2.2</w:t>
        </w:r>
        <w:r w:rsidR="00032557">
          <w:rPr>
            <w:rFonts w:asciiTheme="minorHAnsi" w:eastAsiaTheme="minorEastAsia" w:hAnsiTheme="minorHAnsi" w:cstheme="minorBidi"/>
            <w:bCs w:val="0"/>
            <w:sz w:val="22"/>
            <w:szCs w:val="22"/>
          </w:rPr>
          <w:tab/>
        </w:r>
        <w:r w:rsidR="00032557" w:rsidRPr="00F968BA">
          <w:rPr>
            <w:rStyle w:val="Hyperlink"/>
            <w:lang w:val="en-GB"/>
          </w:rPr>
          <w:t>Input Requirements/Documents</w:t>
        </w:r>
        <w:r w:rsidR="00032557">
          <w:rPr>
            <w:webHidden/>
          </w:rPr>
          <w:tab/>
        </w:r>
        <w:r w:rsidR="00032557">
          <w:rPr>
            <w:webHidden/>
          </w:rPr>
          <w:fldChar w:fldCharType="begin"/>
        </w:r>
        <w:r w:rsidR="00032557">
          <w:rPr>
            <w:webHidden/>
          </w:rPr>
          <w:instrText xml:space="preserve"> PAGEREF _Toc115100406 \h </w:instrText>
        </w:r>
        <w:r w:rsidR="00032557">
          <w:rPr>
            <w:webHidden/>
          </w:rPr>
        </w:r>
        <w:r w:rsidR="00032557">
          <w:rPr>
            <w:webHidden/>
          </w:rPr>
          <w:fldChar w:fldCharType="separate"/>
        </w:r>
        <w:r w:rsidR="00032557">
          <w:rPr>
            <w:webHidden/>
          </w:rPr>
          <w:t>11</w:t>
        </w:r>
        <w:r w:rsidR="00032557">
          <w:rPr>
            <w:webHidden/>
          </w:rPr>
          <w:fldChar w:fldCharType="end"/>
        </w:r>
      </w:hyperlink>
    </w:p>
    <w:p w14:paraId="173D0EA3" w14:textId="5C4CF220" w:rsidR="00032557" w:rsidRDefault="000A3D34">
      <w:pPr>
        <w:pStyle w:val="TOC2"/>
        <w:rPr>
          <w:rFonts w:asciiTheme="minorHAnsi" w:eastAsiaTheme="minorEastAsia" w:hAnsiTheme="minorHAnsi" w:cstheme="minorBidi"/>
          <w:bCs w:val="0"/>
          <w:sz w:val="22"/>
          <w:szCs w:val="22"/>
        </w:rPr>
      </w:pPr>
      <w:hyperlink w:anchor="_Toc115100407" w:history="1">
        <w:r w:rsidR="00032557" w:rsidRPr="00F968BA">
          <w:rPr>
            <w:rStyle w:val="Hyperlink"/>
          </w:rPr>
          <w:t>2.3</w:t>
        </w:r>
        <w:r w:rsidR="00032557">
          <w:rPr>
            <w:rFonts w:asciiTheme="minorHAnsi" w:eastAsiaTheme="minorEastAsia" w:hAnsiTheme="minorHAnsi" w:cstheme="minorBidi"/>
            <w:bCs w:val="0"/>
            <w:sz w:val="22"/>
            <w:szCs w:val="22"/>
          </w:rPr>
          <w:tab/>
        </w:r>
        <w:r w:rsidR="00032557" w:rsidRPr="00F968BA">
          <w:rPr>
            <w:rStyle w:val="Hyperlink"/>
          </w:rPr>
          <w:t>Lessons Learned</w:t>
        </w:r>
        <w:r w:rsidR="00032557">
          <w:rPr>
            <w:webHidden/>
          </w:rPr>
          <w:tab/>
        </w:r>
        <w:r w:rsidR="00032557">
          <w:rPr>
            <w:webHidden/>
          </w:rPr>
          <w:fldChar w:fldCharType="begin"/>
        </w:r>
        <w:r w:rsidR="00032557">
          <w:rPr>
            <w:webHidden/>
          </w:rPr>
          <w:instrText xml:space="preserve"> PAGEREF _Toc115100407 \h </w:instrText>
        </w:r>
        <w:r w:rsidR="00032557">
          <w:rPr>
            <w:webHidden/>
          </w:rPr>
        </w:r>
        <w:r w:rsidR="00032557">
          <w:rPr>
            <w:webHidden/>
          </w:rPr>
          <w:fldChar w:fldCharType="separate"/>
        </w:r>
        <w:r w:rsidR="00032557">
          <w:rPr>
            <w:webHidden/>
          </w:rPr>
          <w:t>12</w:t>
        </w:r>
        <w:r w:rsidR="00032557">
          <w:rPr>
            <w:webHidden/>
          </w:rPr>
          <w:fldChar w:fldCharType="end"/>
        </w:r>
      </w:hyperlink>
    </w:p>
    <w:p w14:paraId="1C674035" w14:textId="3BD31BFE" w:rsidR="00032557" w:rsidRDefault="000A3D34">
      <w:pPr>
        <w:pStyle w:val="TOC2"/>
        <w:rPr>
          <w:rFonts w:asciiTheme="minorHAnsi" w:eastAsiaTheme="minorEastAsia" w:hAnsiTheme="minorHAnsi" w:cstheme="minorBidi"/>
          <w:bCs w:val="0"/>
          <w:sz w:val="22"/>
          <w:szCs w:val="22"/>
        </w:rPr>
      </w:pPr>
      <w:hyperlink w:anchor="_Toc115100408" w:history="1">
        <w:r w:rsidR="00032557" w:rsidRPr="00F968BA">
          <w:rPr>
            <w:rStyle w:val="Hyperlink"/>
            <w:lang w:val="en-GB"/>
          </w:rPr>
          <w:t>2.4</w:t>
        </w:r>
        <w:r w:rsidR="00032557">
          <w:rPr>
            <w:rFonts w:asciiTheme="minorHAnsi" w:eastAsiaTheme="minorEastAsia" w:hAnsiTheme="minorHAnsi" w:cstheme="minorBidi"/>
            <w:bCs w:val="0"/>
            <w:sz w:val="22"/>
            <w:szCs w:val="22"/>
          </w:rPr>
          <w:tab/>
        </w:r>
        <w:r w:rsidR="00032557" w:rsidRPr="00F968BA">
          <w:rPr>
            <w:rStyle w:val="Hyperlink"/>
            <w:lang w:val="en-GB"/>
          </w:rPr>
          <w:t>Assumptions</w:t>
        </w:r>
        <w:r w:rsidR="00032557">
          <w:rPr>
            <w:webHidden/>
          </w:rPr>
          <w:tab/>
        </w:r>
        <w:r w:rsidR="00032557">
          <w:rPr>
            <w:webHidden/>
          </w:rPr>
          <w:fldChar w:fldCharType="begin"/>
        </w:r>
        <w:r w:rsidR="00032557">
          <w:rPr>
            <w:webHidden/>
          </w:rPr>
          <w:instrText xml:space="preserve"> PAGEREF _Toc115100408 \h </w:instrText>
        </w:r>
        <w:r w:rsidR="00032557">
          <w:rPr>
            <w:webHidden/>
          </w:rPr>
        </w:r>
        <w:r w:rsidR="00032557">
          <w:rPr>
            <w:webHidden/>
          </w:rPr>
          <w:fldChar w:fldCharType="separate"/>
        </w:r>
        <w:r w:rsidR="00032557">
          <w:rPr>
            <w:webHidden/>
          </w:rPr>
          <w:t>12</w:t>
        </w:r>
        <w:r w:rsidR="00032557">
          <w:rPr>
            <w:webHidden/>
          </w:rPr>
          <w:fldChar w:fldCharType="end"/>
        </w:r>
      </w:hyperlink>
    </w:p>
    <w:p w14:paraId="4017058C" w14:textId="42AF5335"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09" w:history="1">
        <w:r w:rsidR="00032557" w:rsidRPr="00F968BA">
          <w:rPr>
            <w:rStyle w:val="Hyperlink"/>
            <w:noProof/>
            <w:lang w:val="en-GB"/>
          </w:rPr>
          <w:t>3</w:t>
        </w:r>
        <w:r w:rsidR="00032557">
          <w:rPr>
            <w:rFonts w:asciiTheme="minorHAnsi" w:eastAsiaTheme="minorEastAsia" w:hAnsiTheme="minorHAnsi" w:cstheme="minorBidi"/>
            <w:noProof/>
            <w:sz w:val="22"/>
            <w:szCs w:val="22"/>
          </w:rPr>
          <w:tab/>
        </w:r>
        <w:r w:rsidR="00032557" w:rsidRPr="00F968BA">
          <w:rPr>
            <w:rStyle w:val="Hyperlink"/>
            <w:noProof/>
            <w:lang w:val="en-GB"/>
          </w:rPr>
          <w:t>Feature Implementation Architecture</w:t>
        </w:r>
        <w:r w:rsidR="00032557">
          <w:rPr>
            <w:noProof/>
            <w:webHidden/>
          </w:rPr>
          <w:tab/>
        </w:r>
        <w:r w:rsidR="00032557">
          <w:rPr>
            <w:noProof/>
            <w:webHidden/>
          </w:rPr>
          <w:fldChar w:fldCharType="begin"/>
        </w:r>
        <w:r w:rsidR="00032557">
          <w:rPr>
            <w:noProof/>
            <w:webHidden/>
          </w:rPr>
          <w:instrText xml:space="preserve"> PAGEREF _Toc115100409 \h </w:instrText>
        </w:r>
        <w:r w:rsidR="00032557">
          <w:rPr>
            <w:noProof/>
            <w:webHidden/>
          </w:rPr>
        </w:r>
        <w:r w:rsidR="00032557">
          <w:rPr>
            <w:noProof/>
            <w:webHidden/>
          </w:rPr>
          <w:fldChar w:fldCharType="separate"/>
        </w:r>
        <w:r w:rsidR="00032557">
          <w:rPr>
            <w:noProof/>
            <w:webHidden/>
          </w:rPr>
          <w:t>13</w:t>
        </w:r>
        <w:r w:rsidR="00032557">
          <w:rPr>
            <w:noProof/>
            <w:webHidden/>
          </w:rPr>
          <w:fldChar w:fldCharType="end"/>
        </w:r>
      </w:hyperlink>
    </w:p>
    <w:p w14:paraId="4E3CB2F6" w14:textId="4FCD98B3" w:rsidR="00032557" w:rsidRDefault="000A3D34">
      <w:pPr>
        <w:pStyle w:val="TOC2"/>
        <w:rPr>
          <w:rFonts w:asciiTheme="minorHAnsi" w:eastAsiaTheme="minorEastAsia" w:hAnsiTheme="minorHAnsi" w:cstheme="minorBidi"/>
          <w:bCs w:val="0"/>
          <w:sz w:val="22"/>
          <w:szCs w:val="22"/>
        </w:rPr>
      </w:pPr>
      <w:hyperlink w:anchor="_Toc115100410" w:history="1">
        <w:r w:rsidR="00032557" w:rsidRPr="00F968BA">
          <w:rPr>
            <w:rStyle w:val="Hyperlink"/>
            <w:lang w:val="en-GB"/>
          </w:rPr>
          <w:t>3.1</w:t>
        </w:r>
        <w:r w:rsidR="00032557">
          <w:rPr>
            <w:rFonts w:asciiTheme="minorHAnsi" w:eastAsiaTheme="minorEastAsia" w:hAnsiTheme="minorHAnsi" w:cstheme="minorBidi"/>
            <w:bCs w:val="0"/>
            <w:sz w:val="22"/>
            <w:szCs w:val="22"/>
          </w:rPr>
          <w:tab/>
        </w:r>
        <w:r w:rsidR="00032557" w:rsidRPr="00F968BA">
          <w:rPr>
            <w:rStyle w:val="Hyperlink"/>
            <w:lang w:val="en-GB"/>
          </w:rPr>
          <w:t>Functional Architecture</w:t>
        </w:r>
        <w:r w:rsidR="00032557">
          <w:rPr>
            <w:webHidden/>
          </w:rPr>
          <w:tab/>
        </w:r>
        <w:r w:rsidR="00032557">
          <w:rPr>
            <w:webHidden/>
          </w:rPr>
          <w:fldChar w:fldCharType="begin"/>
        </w:r>
        <w:r w:rsidR="00032557">
          <w:rPr>
            <w:webHidden/>
          </w:rPr>
          <w:instrText xml:space="preserve"> PAGEREF _Toc115100410 \h </w:instrText>
        </w:r>
        <w:r w:rsidR="00032557">
          <w:rPr>
            <w:webHidden/>
          </w:rPr>
        </w:r>
        <w:r w:rsidR="00032557">
          <w:rPr>
            <w:webHidden/>
          </w:rPr>
          <w:fldChar w:fldCharType="separate"/>
        </w:r>
        <w:r w:rsidR="00032557">
          <w:rPr>
            <w:webHidden/>
          </w:rPr>
          <w:t>13</w:t>
        </w:r>
        <w:r w:rsidR="00032557">
          <w:rPr>
            <w:webHidden/>
          </w:rPr>
          <w:fldChar w:fldCharType="end"/>
        </w:r>
      </w:hyperlink>
    </w:p>
    <w:p w14:paraId="09AA5ED0" w14:textId="3EC9CF31" w:rsidR="00032557" w:rsidRDefault="000A3D34">
      <w:pPr>
        <w:pStyle w:val="TOC3"/>
        <w:rPr>
          <w:rFonts w:asciiTheme="minorHAnsi" w:eastAsiaTheme="minorEastAsia" w:hAnsiTheme="minorHAnsi" w:cstheme="minorBidi"/>
          <w:noProof/>
          <w:sz w:val="22"/>
          <w:szCs w:val="22"/>
        </w:rPr>
      </w:pPr>
      <w:hyperlink w:anchor="_Toc115100411" w:history="1">
        <w:r w:rsidR="00032557" w:rsidRPr="00F968BA">
          <w:rPr>
            <w:rStyle w:val="Hyperlink"/>
            <w:noProof/>
          </w:rPr>
          <w:t>3.1.1</w:t>
        </w:r>
        <w:r w:rsidR="00032557">
          <w:rPr>
            <w:rFonts w:asciiTheme="minorHAnsi" w:eastAsiaTheme="minorEastAsia" w:hAnsiTheme="minorHAnsi" w:cstheme="minorBidi"/>
            <w:noProof/>
            <w:sz w:val="22"/>
            <w:szCs w:val="22"/>
          </w:rPr>
          <w:tab/>
        </w:r>
        <w:r w:rsidR="00032557" w:rsidRPr="00F968BA">
          <w:rPr>
            <w:rStyle w:val="Hyperlink"/>
            <w:noProof/>
          </w:rPr>
          <w:t>Description</w:t>
        </w:r>
        <w:r w:rsidR="00032557">
          <w:rPr>
            <w:noProof/>
            <w:webHidden/>
          </w:rPr>
          <w:tab/>
        </w:r>
        <w:r w:rsidR="00032557">
          <w:rPr>
            <w:noProof/>
            <w:webHidden/>
          </w:rPr>
          <w:fldChar w:fldCharType="begin"/>
        </w:r>
        <w:r w:rsidR="00032557">
          <w:rPr>
            <w:noProof/>
            <w:webHidden/>
          </w:rPr>
          <w:instrText xml:space="preserve"> PAGEREF _Toc115100411 \h </w:instrText>
        </w:r>
        <w:r w:rsidR="00032557">
          <w:rPr>
            <w:noProof/>
            <w:webHidden/>
          </w:rPr>
        </w:r>
        <w:r w:rsidR="00032557">
          <w:rPr>
            <w:noProof/>
            <w:webHidden/>
          </w:rPr>
          <w:fldChar w:fldCharType="separate"/>
        </w:r>
        <w:r w:rsidR="00032557">
          <w:rPr>
            <w:noProof/>
            <w:webHidden/>
          </w:rPr>
          <w:t>13</w:t>
        </w:r>
        <w:r w:rsidR="00032557">
          <w:rPr>
            <w:noProof/>
            <w:webHidden/>
          </w:rPr>
          <w:fldChar w:fldCharType="end"/>
        </w:r>
      </w:hyperlink>
    </w:p>
    <w:p w14:paraId="68040410" w14:textId="32BF1F17" w:rsidR="00032557" w:rsidRDefault="000A3D34">
      <w:pPr>
        <w:pStyle w:val="TOC3"/>
        <w:rPr>
          <w:rFonts w:asciiTheme="minorHAnsi" w:eastAsiaTheme="minorEastAsia" w:hAnsiTheme="minorHAnsi" w:cstheme="minorBidi"/>
          <w:noProof/>
          <w:sz w:val="22"/>
          <w:szCs w:val="22"/>
        </w:rPr>
      </w:pPr>
      <w:hyperlink w:anchor="_Toc115100412" w:history="1">
        <w:r w:rsidR="00032557" w:rsidRPr="00F968BA">
          <w:rPr>
            <w:rStyle w:val="Hyperlink"/>
            <w:noProof/>
          </w:rPr>
          <w:t>3.1.2</w:t>
        </w:r>
        <w:r w:rsidR="00032557">
          <w:rPr>
            <w:rFonts w:asciiTheme="minorHAnsi" w:eastAsiaTheme="minorEastAsia" w:hAnsiTheme="minorHAnsi" w:cstheme="minorBidi"/>
            <w:noProof/>
            <w:sz w:val="22"/>
            <w:szCs w:val="22"/>
          </w:rPr>
          <w:tab/>
        </w:r>
        <w:r w:rsidR="00032557" w:rsidRPr="00F968BA">
          <w:rPr>
            <w:rStyle w:val="Hyperlink"/>
            <w:noProof/>
          </w:rPr>
          <w:t>Function List</w:t>
        </w:r>
        <w:r w:rsidR="00032557">
          <w:rPr>
            <w:noProof/>
            <w:webHidden/>
          </w:rPr>
          <w:tab/>
        </w:r>
        <w:r w:rsidR="00032557">
          <w:rPr>
            <w:noProof/>
            <w:webHidden/>
          </w:rPr>
          <w:fldChar w:fldCharType="begin"/>
        </w:r>
        <w:r w:rsidR="00032557">
          <w:rPr>
            <w:noProof/>
            <w:webHidden/>
          </w:rPr>
          <w:instrText xml:space="preserve"> PAGEREF _Toc115100412 \h </w:instrText>
        </w:r>
        <w:r w:rsidR="00032557">
          <w:rPr>
            <w:noProof/>
            <w:webHidden/>
          </w:rPr>
        </w:r>
        <w:r w:rsidR="00032557">
          <w:rPr>
            <w:noProof/>
            <w:webHidden/>
          </w:rPr>
          <w:fldChar w:fldCharType="separate"/>
        </w:r>
        <w:r w:rsidR="00032557">
          <w:rPr>
            <w:noProof/>
            <w:webHidden/>
          </w:rPr>
          <w:t>13</w:t>
        </w:r>
        <w:r w:rsidR="00032557">
          <w:rPr>
            <w:noProof/>
            <w:webHidden/>
          </w:rPr>
          <w:fldChar w:fldCharType="end"/>
        </w:r>
      </w:hyperlink>
    </w:p>
    <w:p w14:paraId="7D1CC3FC" w14:textId="1BB90C88" w:rsidR="00032557" w:rsidRDefault="000A3D34">
      <w:pPr>
        <w:pStyle w:val="TOC3"/>
        <w:rPr>
          <w:rFonts w:asciiTheme="minorHAnsi" w:eastAsiaTheme="minorEastAsia" w:hAnsiTheme="minorHAnsi" w:cstheme="minorBidi"/>
          <w:noProof/>
          <w:sz w:val="22"/>
          <w:szCs w:val="22"/>
        </w:rPr>
      </w:pPr>
      <w:hyperlink w:anchor="_Toc115100413" w:history="1">
        <w:r w:rsidR="00032557" w:rsidRPr="00F968BA">
          <w:rPr>
            <w:rStyle w:val="Hyperlink"/>
            <w:noProof/>
          </w:rPr>
          <w:t>3.1.3</w:t>
        </w:r>
        <w:r w:rsidR="00032557">
          <w:rPr>
            <w:rFonts w:asciiTheme="minorHAnsi" w:eastAsiaTheme="minorEastAsia" w:hAnsiTheme="minorHAnsi" w:cstheme="minorBidi"/>
            <w:noProof/>
            <w:sz w:val="22"/>
            <w:szCs w:val="22"/>
          </w:rPr>
          <w:tab/>
        </w:r>
        <w:r w:rsidR="00032557" w:rsidRPr="00F968BA">
          <w:rPr>
            <w:rStyle w:val="Hyperlink"/>
            <w:noProof/>
          </w:rPr>
          <w:t>Signal List</w:t>
        </w:r>
        <w:r w:rsidR="00032557">
          <w:rPr>
            <w:noProof/>
            <w:webHidden/>
          </w:rPr>
          <w:tab/>
        </w:r>
        <w:r w:rsidR="00032557">
          <w:rPr>
            <w:noProof/>
            <w:webHidden/>
          </w:rPr>
          <w:fldChar w:fldCharType="begin"/>
        </w:r>
        <w:r w:rsidR="00032557">
          <w:rPr>
            <w:noProof/>
            <w:webHidden/>
          </w:rPr>
          <w:instrText xml:space="preserve"> PAGEREF _Toc115100413 \h </w:instrText>
        </w:r>
        <w:r w:rsidR="00032557">
          <w:rPr>
            <w:noProof/>
            <w:webHidden/>
          </w:rPr>
        </w:r>
        <w:r w:rsidR="00032557">
          <w:rPr>
            <w:noProof/>
            <w:webHidden/>
          </w:rPr>
          <w:fldChar w:fldCharType="separate"/>
        </w:r>
        <w:r w:rsidR="00032557">
          <w:rPr>
            <w:noProof/>
            <w:webHidden/>
          </w:rPr>
          <w:t>17</w:t>
        </w:r>
        <w:r w:rsidR="00032557">
          <w:rPr>
            <w:noProof/>
            <w:webHidden/>
          </w:rPr>
          <w:fldChar w:fldCharType="end"/>
        </w:r>
      </w:hyperlink>
    </w:p>
    <w:p w14:paraId="53978325" w14:textId="5EA91C6A" w:rsidR="00032557" w:rsidRDefault="000A3D34">
      <w:pPr>
        <w:pStyle w:val="TOC2"/>
        <w:rPr>
          <w:rFonts w:asciiTheme="minorHAnsi" w:eastAsiaTheme="minorEastAsia" w:hAnsiTheme="minorHAnsi" w:cstheme="minorBidi"/>
          <w:bCs w:val="0"/>
          <w:sz w:val="22"/>
          <w:szCs w:val="22"/>
        </w:rPr>
      </w:pPr>
      <w:hyperlink w:anchor="_Toc115100414" w:history="1">
        <w:r w:rsidR="00032557" w:rsidRPr="00F968BA">
          <w:rPr>
            <w:rStyle w:val="Hyperlink"/>
            <w:lang w:val="en-GB"/>
          </w:rPr>
          <w:t>3.2</w:t>
        </w:r>
        <w:r w:rsidR="00032557">
          <w:rPr>
            <w:rFonts w:asciiTheme="minorHAnsi" w:eastAsiaTheme="minorEastAsia" w:hAnsiTheme="minorHAnsi" w:cstheme="minorBidi"/>
            <w:bCs w:val="0"/>
            <w:sz w:val="22"/>
            <w:szCs w:val="22"/>
          </w:rPr>
          <w:tab/>
        </w:r>
        <w:r w:rsidR="00032557" w:rsidRPr="00F968BA">
          <w:rPr>
            <w:rStyle w:val="Hyperlink"/>
            <w:lang w:val="en-GB"/>
          </w:rPr>
          <w:t>Physical Architecture</w:t>
        </w:r>
        <w:r w:rsidR="00032557">
          <w:rPr>
            <w:webHidden/>
          </w:rPr>
          <w:tab/>
        </w:r>
        <w:r w:rsidR="00032557">
          <w:rPr>
            <w:webHidden/>
          </w:rPr>
          <w:fldChar w:fldCharType="begin"/>
        </w:r>
        <w:r w:rsidR="00032557">
          <w:rPr>
            <w:webHidden/>
          </w:rPr>
          <w:instrText xml:space="preserve"> PAGEREF _Toc115100414 \h </w:instrText>
        </w:r>
        <w:r w:rsidR="00032557">
          <w:rPr>
            <w:webHidden/>
          </w:rPr>
        </w:r>
        <w:r w:rsidR="00032557">
          <w:rPr>
            <w:webHidden/>
          </w:rPr>
          <w:fldChar w:fldCharType="separate"/>
        </w:r>
        <w:r w:rsidR="00032557">
          <w:rPr>
            <w:webHidden/>
          </w:rPr>
          <w:t>20</w:t>
        </w:r>
        <w:r w:rsidR="00032557">
          <w:rPr>
            <w:webHidden/>
          </w:rPr>
          <w:fldChar w:fldCharType="end"/>
        </w:r>
      </w:hyperlink>
    </w:p>
    <w:p w14:paraId="768F1228" w14:textId="337185D1" w:rsidR="00032557" w:rsidRDefault="000A3D34">
      <w:pPr>
        <w:pStyle w:val="TOC3"/>
        <w:rPr>
          <w:rFonts w:asciiTheme="minorHAnsi" w:eastAsiaTheme="minorEastAsia" w:hAnsiTheme="minorHAnsi" w:cstheme="minorBidi"/>
          <w:noProof/>
          <w:sz w:val="22"/>
          <w:szCs w:val="22"/>
        </w:rPr>
      </w:pPr>
      <w:hyperlink w:anchor="_Toc115100415" w:history="1">
        <w:r w:rsidR="00032557" w:rsidRPr="00F968BA">
          <w:rPr>
            <w:rStyle w:val="Hyperlink"/>
            <w:noProof/>
          </w:rPr>
          <w:t>3.2.1</w:t>
        </w:r>
        <w:r w:rsidR="00032557">
          <w:rPr>
            <w:rFonts w:asciiTheme="minorHAnsi" w:eastAsiaTheme="minorEastAsia" w:hAnsiTheme="minorHAnsi" w:cstheme="minorBidi"/>
            <w:noProof/>
            <w:sz w:val="22"/>
            <w:szCs w:val="22"/>
          </w:rPr>
          <w:tab/>
        </w:r>
        <w:r w:rsidR="00032557" w:rsidRPr="00F968BA">
          <w:rPr>
            <w:rStyle w:val="Hyperlink"/>
            <w:noProof/>
          </w:rPr>
          <w:t>E/E Architecture</w:t>
        </w:r>
        <w:r w:rsidR="00032557">
          <w:rPr>
            <w:noProof/>
            <w:webHidden/>
          </w:rPr>
          <w:tab/>
        </w:r>
        <w:r w:rsidR="00032557">
          <w:rPr>
            <w:noProof/>
            <w:webHidden/>
          </w:rPr>
          <w:fldChar w:fldCharType="begin"/>
        </w:r>
        <w:r w:rsidR="00032557">
          <w:rPr>
            <w:noProof/>
            <w:webHidden/>
          </w:rPr>
          <w:instrText xml:space="preserve"> PAGEREF _Toc115100415 \h </w:instrText>
        </w:r>
        <w:r w:rsidR="00032557">
          <w:rPr>
            <w:noProof/>
            <w:webHidden/>
          </w:rPr>
        </w:r>
        <w:r w:rsidR="00032557">
          <w:rPr>
            <w:noProof/>
            <w:webHidden/>
          </w:rPr>
          <w:fldChar w:fldCharType="separate"/>
        </w:r>
        <w:r w:rsidR="00032557">
          <w:rPr>
            <w:noProof/>
            <w:webHidden/>
          </w:rPr>
          <w:t>20</w:t>
        </w:r>
        <w:r w:rsidR="00032557">
          <w:rPr>
            <w:noProof/>
            <w:webHidden/>
          </w:rPr>
          <w:fldChar w:fldCharType="end"/>
        </w:r>
      </w:hyperlink>
    </w:p>
    <w:p w14:paraId="69B88210" w14:textId="0DDEB4BF"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16" w:history="1">
        <w:r w:rsidR="00032557" w:rsidRPr="00F968BA">
          <w:rPr>
            <w:rStyle w:val="Hyperlink"/>
            <w:noProof/>
          </w:rPr>
          <w:t>3.2.1.1</w:t>
        </w:r>
        <w:r w:rsidR="00032557">
          <w:rPr>
            <w:rFonts w:asciiTheme="minorHAnsi" w:eastAsiaTheme="minorEastAsia" w:hAnsiTheme="minorHAnsi" w:cstheme="minorBidi"/>
            <w:noProof/>
            <w:sz w:val="22"/>
            <w:szCs w:val="22"/>
          </w:rPr>
          <w:tab/>
        </w:r>
        <w:r w:rsidR="00032557" w:rsidRPr="00F968BA">
          <w:rPr>
            <w:rStyle w:val="Hyperlink"/>
            <w:noProof/>
          </w:rPr>
          <w:t>E/E Architecture Variants</w:t>
        </w:r>
        <w:r w:rsidR="00032557">
          <w:rPr>
            <w:noProof/>
            <w:webHidden/>
          </w:rPr>
          <w:tab/>
        </w:r>
        <w:r w:rsidR="00032557">
          <w:rPr>
            <w:noProof/>
            <w:webHidden/>
          </w:rPr>
          <w:fldChar w:fldCharType="begin"/>
        </w:r>
        <w:r w:rsidR="00032557">
          <w:rPr>
            <w:noProof/>
            <w:webHidden/>
          </w:rPr>
          <w:instrText xml:space="preserve"> PAGEREF _Toc115100416 \h </w:instrText>
        </w:r>
        <w:r w:rsidR="00032557">
          <w:rPr>
            <w:noProof/>
            <w:webHidden/>
          </w:rPr>
        </w:r>
        <w:r w:rsidR="00032557">
          <w:rPr>
            <w:noProof/>
            <w:webHidden/>
          </w:rPr>
          <w:fldChar w:fldCharType="separate"/>
        </w:r>
        <w:r w:rsidR="00032557">
          <w:rPr>
            <w:noProof/>
            <w:webHidden/>
          </w:rPr>
          <w:t>20</w:t>
        </w:r>
        <w:r w:rsidR="00032557">
          <w:rPr>
            <w:noProof/>
            <w:webHidden/>
          </w:rPr>
          <w:fldChar w:fldCharType="end"/>
        </w:r>
      </w:hyperlink>
    </w:p>
    <w:p w14:paraId="666291A0" w14:textId="2A02ED52"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17" w:history="1">
        <w:r w:rsidR="00032557" w:rsidRPr="00F968BA">
          <w:rPr>
            <w:rStyle w:val="Hyperlink"/>
            <w:noProof/>
          </w:rPr>
          <w:t>3.2.1.2</w:t>
        </w:r>
        <w:r w:rsidR="00032557">
          <w:rPr>
            <w:rFonts w:asciiTheme="minorHAnsi" w:eastAsiaTheme="minorEastAsia" w:hAnsiTheme="minorHAnsi" w:cstheme="minorBidi"/>
            <w:noProof/>
            <w:sz w:val="22"/>
            <w:szCs w:val="22"/>
          </w:rPr>
          <w:tab/>
        </w:r>
        <w:r w:rsidR="00032557" w:rsidRPr="00F968BA">
          <w:rPr>
            <w:rStyle w:val="Hyperlink"/>
            <w:noProof/>
          </w:rPr>
          <w:t>E/E Components</w:t>
        </w:r>
        <w:r w:rsidR="00032557">
          <w:rPr>
            <w:noProof/>
            <w:webHidden/>
          </w:rPr>
          <w:tab/>
        </w:r>
        <w:r w:rsidR="00032557">
          <w:rPr>
            <w:noProof/>
            <w:webHidden/>
          </w:rPr>
          <w:fldChar w:fldCharType="begin"/>
        </w:r>
        <w:r w:rsidR="00032557">
          <w:rPr>
            <w:noProof/>
            <w:webHidden/>
          </w:rPr>
          <w:instrText xml:space="preserve"> PAGEREF _Toc115100417 \h </w:instrText>
        </w:r>
        <w:r w:rsidR="00032557">
          <w:rPr>
            <w:noProof/>
            <w:webHidden/>
          </w:rPr>
        </w:r>
        <w:r w:rsidR="00032557">
          <w:rPr>
            <w:noProof/>
            <w:webHidden/>
          </w:rPr>
          <w:fldChar w:fldCharType="separate"/>
        </w:r>
        <w:r w:rsidR="00032557">
          <w:rPr>
            <w:noProof/>
            <w:webHidden/>
          </w:rPr>
          <w:t>21</w:t>
        </w:r>
        <w:r w:rsidR="00032557">
          <w:rPr>
            <w:noProof/>
            <w:webHidden/>
          </w:rPr>
          <w:fldChar w:fldCharType="end"/>
        </w:r>
      </w:hyperlink>
    </w:p>
    <w:p w14:paraId="6E79A3F4" w14:textId="1A592F71"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18" w:history="1">
        <w:r w:rsidR="00032557" w:rsidRPr="00F968BA">
          <w:rPr>
            <w:rStyle w:val="Hyperlink"/>
            <w:noProof/>
          </w:rPr>
          <w:t>3.2.1.3</w:t>
        </w:r>
        <w:r w:rsidR="00032557">
          <w:rPr>
            <w:rFonts w:asciiTheme="minorHAnsi" w:eastAsiaTheme="minorEastAsia" w:hAnsiTheme="minorHAnsi" w:cstheme="minorBidi"/>
            <w:noProof/>
            <w:sz w:val="22"/>
            <w:szCs w:val="22"/>
          </w:rPr>
          <w:tab/>
        </w:r>
        <w:r w:rsidR="00032557" w:rsidRPr="00F968BA">
          <w:rPr>
            <w:rStyle w:val="Hyperlink"/>
            <w:noProof/>
          </w:rPr>
          <w:t>E/E Connections</w:t>
        </w:r>
        <w:r w:rsidR="00032557">
          <w:rPr>
            <w:noProof/>
            <w:webHidden/>
          </w:rPr>
          <w:tab/>
        </w:r>
        <w:r w:rsidR="00032557">
          <w:rPr>
            <w:noProof/>
            <w:webHidden/>
          </w:rPr>
          <w:fldChar w:fldCharType="begin"/>
        </w:r>
        <w:r w:rsidR="00032557">
          <w:rPr>
            <w:noProof/>
            <w:webHidden/>
          </w:rPr>
          <w:instrText xml:space="preserve"> PAGEREF _Toc115100418 \h </w:instrText>
        </w:r>
        <w:r w:rsidR="00032557">
          <w:rPr>
            <w:noProof/>
            <w:webHidden/>
          </w:rPr>
        </w:r>
        <w:r w:rsidR="00032557">
          <w:rPr>
            <w:noProof/>
            <w:webHidden/>
          </w:rPr>
          <w:fldChar w:fldCharType="separate"/>
        </w:r>
        <w:r w:rsidR="00032557">
          <w:rPr>
            <w:noProof/>
            <w:webHidden/>
          </w:rPr>
          <w:t>22</w:t>
        </w:r>
        <w:r w:rsidR="00032557">
          <w:rPr>
            <w:noProof/>
            <w:webHidden/>
          </w:rPr>
          <w:fldChar w:fldCharType="end"/>
        </w:r>
      </w:hyperlink>
    </w:p>
    <w:p w14:paraId="4B93B902" w14:textId="1A7E3D60"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19" w:history="1">
        <w:r w:rsidR="00032557" w:rsidRPr="00F968BA">
          <w:rPr>
            <w:rStyle w:val="Hyperlink"/>
            <w:noProof/>
            <w:lang w:val="en-GB"/>
          </w:rPr>
          <w:t>3.2.1.4</w:t>
        </w:r>
        <w:r w:rsidR="00032557">
          <w:rPr>
            <w:rFonts w:asciiTheme="minorHAnsi" w:eastAsiaTheme="minorEastAsia" w:hAnsiTheme="minorHAnsi" w:cstheme="minorBidi"/>
            <w:noProof/>
            <w:sz w:val="22"/>
            <w:szCs w:val="22"/>
          </w:rPr>
          <w:tab/>
        </w:r>
        <w:r w:rsidR="00032557" w:rsidRPr="00F968BA">
          <w:rPr>
            <w:rStyle w:val="Hyperlink"/>
            <w:noProof/>
          </w:rPr>
          <w:t>Signal</w:t>
        </w:r>
        <w:r w:rsidR="00032557" w:rsidRPr="00F968BA">
          <w:rPr>
            <w:rStyle w:val="Hyperlink"/>
            <w:noProof/>
            <w:lang w:val="en-GB"/>
          </w:rPr>
          <w:t xml:space="preserve"> List</w:t>
        </w:r>
        <w:r w:rsidR="00032557">
          <w:rPr>
            <w:noProof/>
            <w:webHidden/>
          </w:rPr>
          <w:tab/>
        </w:r>
        <w:r w:rsidR="00032557">
          <w:rPr>
            <w:noProof/>
            <w:webHidden/>
          </w:rPr>
          <w:fldChar w:fldCharType="begin"/>
        </w:r>
        <w:r w:rsidR="00032557">
          <w:rPr>
            <w:noProof/>
            <w:webHidden/>
          </w:rPr>
          <w:instrText xml:space="preserve"> PAGEREF _Toc115100419 \h </w:instrText>
        </w:r>
        <w:r w:rsidR="00032557">
          <w:rPr>
            <w:noProof/>
            <w:webHidden/>
          </w:rPr>
        </w:r>
        <w:r w:rsidR="00032557">
          <w:rPr>
            <w:noProof/>
            <w:webHidden/>
          </w:rPr>
          <w:fldChar w:fldCharType="separate"/>
        </w:r>
        <w:r w:rsidR="00032557">
          <w:rPr>
            <w:noProof/>
            <w:webHidden/>
          </w:rPr>
          <w:t>23</w:t>
        </w:r>
        <w:r w:rsidR="00032557">
          <w:rPr>
            <w:noProof/>
            <w:webHidden/>
          </w:rPr>
          <w:fldChar w:fldCharType="end"/>
        </w:r>
      </w:hyperlink>
    </w:p>
    <w:p w14:paraId="7D2D54D2" w14:textId="1FAD1E70" w:rsidR="00032557" w:rsidRDefault="000A3D34">
      <w:pPr>
        <w:pStyle w:val="TOC3"/>
        <w:rPr>
          <w:rFonts w:asciiTheme="minorHAnsi" w:eastAsiaTheme="minorEastAsia" w:hAnsiTheme="minorHAnsi" w:cstheme="minorBidi"/>
          <w:noProof/>
          <w:sz w:val="22"/>
          <w:szCs w:val="22"/>
        </w:rPr>
      </w:pPr>
      <w:hyperlink w:anchor="_Toc115100420" w:history="1">
        <w:r w:rsidR="00032557" w:rsidRPr="00F968BA">
          <w:rPr>
            <w:rStyle w:val="Hyperlink"/>
            <w:noProof/>
          </w:rPr>
          <w:t>3.2.2</w:t>
        </w:r>
        <w:r w:rsidR="00032557">
          <w:rPr>
            <w:rFonts w:asciiTheme="minorHAnsi" w:eastAsiaTheme="minorEastAsia" w:hAnsiTheme="minorHAnsi" w:cstheme="minorBidi"/>
            <w:noProof/>
            <w:sz w:val="22"/>
            <w:szCs w:val="22"/>
          </w:rPr>
          <w:tab/>
        </w:r>
        <w:r w:rsidR="00032557" w:rsidRPr="00F968BA">
          <w:rPr>
            <w:rStyle w:val="Hyperlink"/>
            <w:noProof/>
          </w:rPr>
          <w:t>Software Component Architecture</w:t>
        </w:r>
        <w:r w:rsidR="00032557">
          <w:rPr>
            <w:noProof/>
            <w:webHidden/>
          </w:rPr>
          <w:tab/>
        </w:r>
        <w:r w:rsidR="00032557">
          <w:rPr>
            <w:noProof/>
            <w:webHidden/>
          </w:rPr>
          <w:fldChar w:fldCharType="begin"/>
        </w:r>
        <w:r w:rsidR="00032557">
          <w:rPr>
            <w:noProof/>
            <w:webHidden/>
          </w:rPr>
          <w:instrText xml:space="preserve"> PAGEREF _Toc115100420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4F1BE6FD" w14:textId="3D0F1BEB" w:rsidR="00032557" w:rsidRDefault="000A3D34">
      <w:pPr>
        <w:pStyle w:val="TOC2"/>
        <w:rPr>
          <w:rFonts w:asciiTheme="minorHAnsi" w:eastAsiaTheme="minorEastAsia" w:hAnsiTheme="minorHAnsi" w:cstheme="minorBidi"/>
          <w:bCs w:val="0"/>
          <w:sz w:val="22"/>
          <w:szCs w:val="22"/>
        </w:rPr>
      </w:pPr>
      <w:hyperlink w:anchor="_Toc115100421" w:history="1">
        <w:r w:rsidR="00032557" w:rsidRPr="00F968BA">
          <w:rPr>
            <w:rStyle w:val="Hyperlink"/>
            <w:lang w:val="en-GB"/>
          </w:rPr>
          <w:t>3.3</w:t>
        </w:r>
        <w:r w:rsidR="00032557">
          <w:rPr>
            <w:rFonts w:asciiTheme="minorHAnsi" w:eastAsiaTheme="minorEastAsia" w:hAnsiTheme="minorHAnsi" w:cstheme="minorBidi"/>
            <w:bCs w:val="0"/>
            <w:sz w:val="22"/>
            <w:szCs w:val="22"/>
          </w:rPr>
          <w:tab/>
        </w:r>
        <w:r w:rsidR="00032557" w:rsidRPr="00F968BA">
          <w:rPr>
            <w:rStyle w:val="Hyperlink"/>
            <w:lang w:val="en-GB"/>
          </w:rPr>
          <w:t>Function Deployment</w:t>
        </w:r>
        <w:r w:rsidR="00032557">
          <w:rPr>
            <w:webHidden/>
          </w:rPr>
          <w:tab/>
        </w:r>
        <w:r w:rsidR="00032557">
          <w:rPr>
            <w:webHidden/>
          </w:rPr>
          <w:fldChar w:fldCharType="begin"/>
        </w:r>
        <w:r w:rsidR="00032557">
          <w:rPr>
            <w:webHidden/>
          </w:rPr>
          <w:instrText xml:space="preserve"> PAGEREF _Toc115100421 \h </w:instrText>
        </w:r>
        <w:r w:rsidR="00032557">
          <w:rPr>
            <w:webHidden/>
          </w:rPr>
        </w:r>
        <w:r w:rsidR="00032557">
          <w:rPr>
            <w:webHidden/>
          </w:rPr>
          <w:fldChar w:fldCharType="separate"/>
        </w:r>
        <w:r w:rsidR="00032557">
          <w:rPr>
            <w:webHidden/>
          </w:rPr>
          <w:t>26</w:t>
        </w:r>
        <w:r w:rsidR="00032557">
          <w:rPr>
            <w:webHidden/>
          </w:rPr>
          <w:fldChar w:fldCharType="end"/>
        </w:r>
      </w:hyperlink>
    </w:p>
    <w:p w14:paraId="7C79448F" w14:textId="2A443CEC" w:rsidR="00032557" w:rsidRDefault="000A3D34">
      <w:pPr>
        <w:pStyle w:val="TOC3"/>
        <w:rPr>
          <w:rFonts w:asciiTheme="minorHAnsi" w:eastAsiaTheme="minorEastAsia" w:hAnsiTheme="minorHAnsi" w:cstheme="minorBidi"/>
          <w:noProof/>
          <w:sz w:val="22"/>
          <w:szCs w:val="22"/>
        </w:rPr>
      </w:pPr>
      <w:hyperlink w:anchor="_Toc115100422" w:history="1">
        <w:r w:rsidR="00032557" w:rsidRPr="00F968BA">
          <w:rPr>
            <w:rStyle w:val="Hyperlink"/>
            <w:noProof/>
          </w:rPr>
          <w:t>3.3.1</w:t>
        </w:r>
        <w:r w:rsidR="00032557">
          <w:rPr>
            <w:rFonts w:asciiTheme="minorHAnsi" w:eastAsiaTheme="minorEastAsia" w:hAnsiTheme="minorHAnsi" w:cstheme="minorBidi"/>
            <w:noProof/>
            <w:sz w:val="22"/>
            <w:szCs w:val="22"/>
          </w:rPr>
          <w:tab/>
        </w:r>
        <w:r w:rsidR="00032557" w:rsidRPr="00F968BA">
          <w:rPr>
            <w:rStyle w:val="Hyperlink"/>
            <w:noProof/>
          </w:rPr>
          <w:t>Deployment Variants</w:t>
        </w:r>
        <w:r w:rsidR="00032557">
          <w:rPr>
            <w:noProof/>
            <w:webHidden/>
          </w:rPr>
          <w:tab/>
        </w:r>
        <w:r w:rsidR="00032557">
          <w:rPr>
            <w:noProof/>
            <w:webHidden/>
          </w:rPr>
          <w:fldChar w:fldCharType="begin"/>
        </w:r>
        <w:r w:rsidR="00032557">
          <w:rPr>
            <w:noProof/>
            <w:webHidden/>
          </w:rPr>
          <w:instrText xml:space="preserve"> PAGEREF _Toc115100422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53481B2F" w14:textId="4A6C4E9C"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23" w:history="1">
        <w:r w:rsidR="00032557" w:rsidRPr="00F968BA">
          <w:rPr>
            <w:rStyle w:val="Hyperlink"/>
            <w:noProof/>
            <w:lang w:val="en-GB"/>
          </w:rPr>
          <w:t>3.3.1.1</w:t>
        </w:r>
        <w:r w:rsidR="00032557">
          <w:rPr>
            <w:rFonts w:asciiTheme="minorHAnsi" w:eastAsiaTheme="minorEastAsia" w:hAnsiTheme="minorHAnsi" w:cstheme="minorBidi"/>
            <w:noProof/>
            <w:sz w:val="22"/>
            <w:szCs w:val="22"/>
          </w:rPr>
          <w:tab/>
        </w:r>
        <w:r w:rsidR="00032557" w:rsidRPr="00F968BA">
          <w:rPr>
            <w:rStyle w:val="Hyperlink"/>
            <w:noProof/>
            <w:lang w:val="en-GB"/>
          </w:rPr>
          <w:t>Deployment Vehicle System Behavior</w:t>
        </w:r>
        <w:r w:rsidR="00032557">
          <w:rPr>
            <w:noProof/>
            <w:webHidden/>
          </w:rPr>
          <w:tab/>
        </w:r>
        <w:r w:rsidR="00032557">
          <w:rPr>
            <w:noProof/>
            <w:webHidden/>
          </w:rPr>
          <w:fldChar w:fldCharType="begin"/>
        </w:r>
        <w:r w:rsidR="00032557">
          <w:rPr>
            <w:noProof/>
            <w:webHidden/>
          </w:rPr>
          <w:instrText xml:space="preserve"> PAGEREF _Toc115100423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1047B005" w14:textId="3B6A6A20" w:rsidR="00032557" w:rsidRDefault="000A3D34">
      <w:pPr>
        <w:pStyle w:val="TOC3"/>
        <w:rPr>
          <w:rFonts w:asciiTheme="minorHAnsi" w:eastAsiaTheme="minorEastAsia" w:hAnsiTheme="minorHAnsi" w:cstheme="minorBidi"/>
          <w:noProof/>
          <w:sz w:val="22"/>
          <w:szCs w:val="22"/>
        </w:rPr>
      </w:pPr>
      <w:hyperlink w:anchor="_Toc115100424" w:history="1">
        <w:r w:rsidR="00032557" w:rsidRPr="00F968BA">
          <w:rPr>
            <w:rStyle w:val="Hyperlink"/>
            <w:noProof/>
          </w:rPr>
          <w:t>3.3.2</w:t>
        </w:r>
        <w:r w:rsidR="00032557">
          <w:rPr>
            <w:rFonts w:asciiTheme="minorHAnsi" w:eastAsiaTheme="minorEastAsia" w:hAnsiTheme="minorHAnsi" w:cstheme="minorBidi"/>
            <w:noProof/>
            <w:sz w:val="22"/>
            <w:szCs w:val="22"/>
          </w:rPr>
          <w:tab/>
        </w:r>
        <w:r w:rsidR="00032557" w:rsidRPr="00F968BA">
          <w:rPr>
            <w:rStyle w:val="Hyperlink"/>
            <w:noProof/>
          </w:rPr>
          <w:t>Function Allocation</w:t>
        </w:r>
        <w:r w:rsidR="00032557">
          <w:rPr>
            <w:noProof/>
            <w:webHidden/>
          </w:rPr>
          <w:tab/>
        </w:r>
        <w:r w:rsidR="00032557">
          <w:rPr>
            <w:noProof/>
            <w:webHidden/>
          </w:rPr>
          <w:fldChar w:fldCharType="begin"/>
        </w:r>
        <w:r w:rsidR="00032557">
          <w:rPr>
            <w:noProof/>
            <w:webHidden/>
          </w:rPr>
          <w:instrText xml:space="preserve"> PAGEREF _Toc115100424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29387068" w14:textId="5A723ABC"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25" w:history="1">
        <w:r w:rsidR="00032557" w:rsidRPr="00F968BA">
          <w:rPr>
            <w:rStyle w:val="Hyperlink"/>
            <w:noProof/>
          </w:rPr>
          <w:t>4</w:t>
        </w:r>
        <w:r w:rsidR="00032557">
          <w:rPr>
            <w:rFonts w:asciiTheme="minorHAnsi" w:eastAsiaTheme="minorEastAsia" w:hAnsiTheme="minorHAnsi" w:cstheme="minorBidi"/>
            <w:noProof/>
            <w:sz w:val="22"/>
            <w:szCs w:val="22"/>
          </w:rPr>
          <w:tab/>
        </w:r>
        <w:r w:rsidR="00032557" w:rsidRPr="00F968BA">
          <w:rPr>
            <w:rStyle w:val="Hyperlink"/>
            <w:noProof/>
          </w:rPr>
          <w:t>Feature Implementation Modeling</w:t>
        </w:r>
        <w:r w:rsidR="00032557">
          <w:rPr>
            <w:noProof/>
            <w:webHidden/>
          </w:rPr>
          <w:tab/>
        </w:r>
        <w:r w:rsidR="00032557">
          <w:rPr>
            <w:noProof/>
            <w:webHidden/>
          </w:rPr>
          <w:fldChar w:fldCharType="begin"/>
        </w:r>
        <w:r w:rsidR="00032557">
          <w:rPr>
            <w:noProof/>
            <w:webHidden/>
          </w:rPr>
          <w:instrText xml:space="preserve"> PAGEREF _Toc115100425 \h </w:instrText>
        </w:r>
        <w:r w:rsidR="00032557">
          <w:rPr>
            <w:noProof/>
            <w:webHidden/>
          </w:rPr>
        </w:r>
        <w:r w:rsidR="00032557">
          <w:rPr>
            <w:noProof/>
            <w:webHidden/>
          </w:rPr>
          <w:fldChar w:fldCharType="separate"/>
        </w:r>
        <w:r w:rsidR="00032557">
          <w:rPr>
            <w:noProof/>
            <w:webHidden/>
          </w:rPr>
          <w:t>33</w:t>
        </w:r>
        <w:r w:rsidR="00032557">
          <w:rPr>
            <w:noProof/>
            <w:webHidden/>
          </w:rPr>
          <w:fldChar w:fldCharType="end"/>
        </w:r>
      </w:hyperlink>
    </w:p>
    <w:p w14:paraId="753D0F48" w14:textId="7ADF0146" w:rsidR="00032557" w:rsidRDefault="000A3D34">
      <w:pPr>
        <w:pStyle w:val="TOC2"/>
        <w:rPr>
          <w:rFonts w:asciiTheme="minorHAnsi" w:eastAsiaTheme="minorEastAsia" w:hAnsiTheme="minorHAnsi" w:cstheme="minorBidi"/>
          <w:bCs w:val="0"/>
          <w:sz w:val="22"/>
          <w:szCs w:val="22"/>
        </w:rPr>
      </w:pPr>
      <w:hyperlink w:anchor="_Toc115100426" w:history="1">
        <w:r w:rsidR="00032557" w:rsidRPr="00F968BA">
          <w:rPr>
            <w:rStyle w:val="Hyperlink"/>
          </w:rPr>
          <w:t>4.1</w:t>
        </w:r>
        <w:r w:rsidR="00032557">
          <w:rPr>
            <w:rFonts w:asciiTheme="minorHAnsi" w:eastAsiaTheme="minorEastAsia" w:hAnsiTheme="minorHAnsi" w:cstheme="minorBidi"/>
            <w:bCs w:val="0"/>
            <w:sz w:val="22"/>
            <w:szCs w:val="22"/>
          </w:rPr>
          <w:tab/>
        </w:r>
        <w:r w:rsidR="00032557" w:rsidRPr="00F968BA">
          <w:rPr>
            <w:rStyle w:val="Hyperlink"/>
          </w:rPr>
          <w:t>Component Interaction Diagrams</w:t>
        </w:r>
        <w:r w:rsidR="00032557">
          <w:rPr>
            <w:webHidden/>
          </w:rPr>
          <w:tab/>
        </w:r>
        <w:r w:rsidR="00032557">
          <w:rPr>
            <w:webHidden/>
          </w:rPr>
          <w:fldChar w:fldCharType="begin"/>
        </w:r>
        <w:r w:rsidR="00032557">
          <w:rPr>
            <w:webHidden/>
          </w:rPr>
          <w:instrText xml:space="preserve"> PAGEREF _Toc115100426 \h </w:instrText>
        </w:r>
        <w:r w:rsidR="00032557">
          <w:rPr>
            <w:webHidden/>
          </w:rPr>
        </w:r>
        <w:r w:rsidR="00032557">
          <w:rPr>
            <w:webHidden/>
          </w:rPr>
          <w:fldChar w:fldCharType="separate"/>
        </w:r>
        <w:r w:rsidR="00032557">
          <w:rPr>
            <w:webHidden/>
          </w:rPr>
          <w:t>33</w:t>
        </w:r>
        <w:r w:rsidR="00032557">
          <w:rPr>
            <w:webHidden/>
          </w:rPr>
          <w:fldChar w:fldCharType="end"/>
        </w:r>
      </w:hyperlink>
    </w:p>
    <w:p w14:paraId="428044A0" w14:textId="4B01C1A1" w:rsidR="00032557" w:rsidRDefault="000A3D34">
      <w:pPr>
        <w:pStyle w:val="TOC2"/>
        <w:rPr>
          <w:rFonts w:asciiTheme="minorHAnsi" w:eastAsiaTheme="minorEastAsia" w:hAnsiTheme="minorHAnsi" w:cstheme="minorBidi"/>
          <w:bCs w:val="0"/>
          <w:sz w:val="22"/>
          <w:szCs w:val="22"/>
        </w:rPr>
      </w:pPr>
      <w:hyperlink w:anchor="_Toc115100427" w:history="1">
        <w:r w:rsidR="00032557" w:rsidRPr="00F968BA">
          <w:rPr>
            <w:rStyle w:val="Hyperlink"/>
          </w:rPr>
          <w:t>4.2</w:t>
        </w:r>
        <w:r w:rsidR="00032557">
          <w:rPr>
            <w:rFonts w:asciiTheme="minorHAnsi" w:eastAsiaTheme="minorEastAsia" w:hAnsiTheme="minorHAnsi" w:cstheme="minorBidi"/>
            <w:bCs w:val="0"/>
            <w:sz w:val="22"/>
            <w:szCs w:val="22"/>
          </w:rPr>
          <w:tab/>
        </w:r>
        <w:r w:rsidR="00032557" w:rsidRPr="00F968BA">
          <w:rPr>
            <w:rStyle w:val="Hyperlink"/>
          </w:rPr>
          <w:t>Component Interface Behavior Diagrams</w:t>
        </w:r>
        <w:r w:rsidR="00032557">
          <w:rPr>
            <w:webHidden/>
          </w:rPr>
          <w:tab/>
        </w:r>
        <w:r w:rsidR="00032557">
          <w:rPr>
            <w:webHidden/>
          </w:rPr>
          <w:fldChar w:fldCharType="begin"/>
        </w:r>
        <w:r w:rsidR="00032557">
          <w:rPr>
            <w:webHidden/>
          </w:rPr>
          <w:instrText xml:space="preserve"> PAGEREF _Toc115100427 \h </w:instrText>
        </w:r>
        <w:r w:rsidR="00032557">
          <w:rPr>
            <w:webHidden/>
          </w:rPr>
        </w:r>
        <w:r w:rsidR="00032557">
          <w:rPr>
            <w:webHidden/>
          </w:rPr>
          <w:fldChar w:fldCharType="separate"/>
        </w:r>
        <w:r w:rsidR="00032557">
          <w:rPr>
            <w:webHidden/>
          </w:rPr>
          <w:t>33</w:t>
        </w:r>
        <w:r w:rsidR="00032557">
          <w:rPr>
            <w:webHidden/>
          </w:rPr>
          <w:fldChar w:fldCharType="end"/>
        </w:r>
      </w:hyperlink>
    </w:p>
    <w:p w14:paraId="4DD5978C" w14:textId="7CBDDA10"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28" w:history="1">
        <w:r w:rsidR="00032557" w:rsidRPr="00F968BA">
          <w:rPr>
            <w:rStyle w:val="Hyperlink"/>
            <w:noProof/>
          </w:rPr>
          <w:t>5</w:t>
        </w:r>
        <w:r w:rsidR="00032557">
          <w:rPr>
            <w:rFonts w:asciiTheme="minorHAnsi" w:eastAsiaTheme="minorEastAsia" w:hAnsiTheme="minorHAnsi" w:cstheme="minorBidi"/>
            <w:noProof/>
            <w:sz w:val="22"/>
            <w:szCs w:val="22"/>
          </w:rPr>
          <w:tab/>
        </w:r>
        <w:r w:rsidR="00032557" w:rsidRPr="00F968BA">
          <w:rPr>
            <w:rStyle w:val="Hyperlink"/>
            <w:noProof/>
          </w:rPr>
          <w:t>Feature Implementation Requirements</w:t>
        </w:r>
        <w:r w:rsidR="00032557">
          <w:rPr>
            <w:noProof/>
            <w:webHidden/>
          </w:rPr>
          <w:tab/>
        </w:r>
        <w:r w:rsidR="00032557">
          <w:rPr>
            <w:noProof/>
            <w:webHidden/>
          </w:rPr>
          <w:fldChar w:fldCharType="begin"/>
        </w:r>
        <w:r w:rsidR="00032557">
          <w:rPr>
            <w:noProof/>
            <w:webHidden/>
          </w:rPr>
          <w:instrText xml:space="preserve"> PAGEREF _Toc115100428 \h </w:instrText>
        </w:r>
        <w:r w:rsidR="00032557">
          <w:rPr>
            <w:noProof/>
            <w:webHidden/>
          </w:rPr>
        </w:r>
        <w:r w:rsidR="00032557">
          <w:rPr>
            <w:noProof/>
            <w:webHidden/>
          </w:rPr>
          <w:fldChar w:fldCharType="separate"/>
        </w:r>
        <w:r w:rsidR="00032557">
          <w:rPr>
            <w:noProof/>
            <w:webHidden/>
          </w:rPr>
          <w:t>34</w:t>
        </w:r>
        <w:r w:rsidR="00032557">
          <w:rPr>
            <w:noProof/>
            <w:webHidden/>
          </w:rPr>
          <w:fldChar w:fldCharType="end"/>
        </w:r>
      </w:hyperlink>
    </w:p>
    <w:p w14:paraId="1623C581" w14:textId="581EEF77" w:rsidR="00032557" w:rsidRDefault="000A3D34">
      <w:pPr>
        <w:pStyle w:val="TOC2"/>
        <w:rPr>
          <w:rFonts w:asciiTheme="minorHAnsi" w:eastAsiaTheme="minorEastAsia" w:hAnsiTheme="minorHAnsi" w:cstheme="minorBidi"/>
          <w:bCs w:val="0"/>
          <w:sz w:val="22"/>
          <w:szCs w:val="22"/>
        </w:rPr>
      </w:pPr>
      <w:hyperlink w:anchor="_Toc115100429" w:history="1">
        <w:r w:rsidR="00032557" w:rsidRPr="00F968BA">
          <w:rPr>
            <w:rStyle w:val="Hyperlink"/>
          </w:rPr>
          <w:t>5.1</w:t>
        </w:r>
        <w:r w:rsidR="00032557">
          <w:rPr>
            <w:rFonts w:asciiTheme="minorHAnsi" w:eastAsiaTheme="minorEastAsia" w:hAnsiTheme="minorHAnsi" w:cstheme="minorBidi"/>
            <w:bCs w:val="0"/>
            <w:sz w:val="22"/>
            <w:szCs w:val="22"/>
          </w:rPr>
          <w:tab/>
        </w:r>
        <w:r w:rsidR="00032557" w:rsidRPr="00F968BA">
          <w:rPr>
            <w:rStyle w:val="Hyperlink"/>
          </w:rPr>
          <w:t>Functional Safety</w:t>
        </w:r>
        <w:r w:rsidR="00032557">
          <w:rPr>
            <w:webHidden/>
          </w:rPr>
          <w:tab/>
        </w:r>
        <w:r w:rsidR="00032557">
          <w:rPr>
            <w:webHidden/>
          </w:rPr>
          <w:fldChar w:fldCharType="begin"/>
        </w:r>
        <w:r w:rsidR="00032557">
          <w:rPr>
            <w:webHidden/>
          </w:rPr>
          <w:instrText xml:space="preserve"> PAGEREF _Toc115100429 \h </w:instrText>
        </w:r>
        <w:r w:rsidR="00032557">
          <w:rPr>
            <w:webHidden/>
          </w:rPr>
        </w:r>
        <w:r w:rsidR="00032557">
          <w:rPr>
            <w:webHidden/>
          </w:rPr>
          <w:fldChar w:fldCharType="separate"/>
        </w:r>
        <w:r w:rsidR="00032557">
          <w:rPr>
            <w:webHidden/>
          </w:rPr>
          <w:t>34</w:t>
        </w:r>
        <w:r w:rsidR="00032557">
          <w:rPr>
            <w:webHidden/>
          </w:rPr>
          <w:fldChar w:fldCharType="end"/>
        </w:r>
      </w:hyperlink>
    </w:p>
    <w:p w14:paraId="755CB210" w14:textId="120E7D14" w:rsidR="00032557" w:rsidRDefault="000A3D34">
      <w:pPr>
        <w:pStyle w:val="TOC3"/>
        <w:rPr>
          <w:rFonts w:asciiTheme="minorHAnsi" w:eastAsiaTheme="minorEastAsia" w:hAnsiTheme="minorHAnsi" w:cstheme="minorBidi"/>
          <w:noProof/>
          <w:sz w:val="22"/>
          <w:szCs w:val="22"/>
        </w:rPr>
      </w:pPr>
      <w:hyperlink w:anchor="_Toc115100430" w:history="1">
        <w:r w:rsidR="00032557" w:rsidRPr="00F968BA">
          <w:rPr>
            <w:rStyle w:val="Hyperlink"/>
            <w:noProof/>
          </w:rPr>
          <w:t>5.1.1</w:t>
        </w:r>
        <w:r w:rsidR="00032557">
          <w:rPr>
            <w:rFonts w:asciiTheme="minorHAnsi" w:eastAsiaTheme="minorEastAsia" w:hAnsiTheme="minorHAnsi" w:cstheme="minorBidi"/>
            <w:noProof/>
            <w:sz w:val="22"/>
            <w:szCs w:val="22"/>
          </w:rPr>
          <w:tab/>
        </w:r>
        <w:r w:rsidR="00032557" w:rsidRPr="00F968BA">
          <w:rPr>
            <w:rStyle w:val="Hyperlink"/>
            <w:noProof/>
          </w:rPr>
          <w:t>ASIL Decomposition of Technical Safety Requirements</w:t>
        </w:r>
        <w:r w:rsidR="00032557">
          <w:rPr>
            <w:noProof/>
            <w:webHidden/>
          </w:rPr>
          <w:tab/>
        </w:r>
        <w:r w:rsidR="00032557">
          <w:rPr>
            <w:noProof/>
            <w:webHidden/>
          </w:rPr>
          <w:fldChar w:fldCharType="begin"/>
        </w:r>
        <w:r w:rsidR="00032557">
          <w:rPr>
            <w:noProof/>
            <w:webHidden/>
          </w:rPr>
          <w:instrText xml:space="preserve"> PAGEREF _Toc115100430 \h </w:instrText>
        </w:r>
        <w:r w:rsidR="00032557">
          <w:rPr>
            <w:noProof/>
            <w:webHidden/>
          </w:rPr>
        </w:r>
        <w:r w:rsidR="00032557">
          <w:rPr>
            <w:noProof/>
            <w:webHidden/>
          </w:rPr>
          <w:fldChar w:fldCharType="separate"/>
        </w:r>
        <w:r w:rsidR="00032557">
          <w:rPr>
            <w:noProof/>
            <w:webHidden/>
          </w:rPr>
          <w:t>34</w:t>
        </w:r>
        <w:r w:rsidR="00032557">
          <w:rPr>
            <w:noProof/>
            <w:webHidden/>
          </w:rPr>
          <w:fldChar w:fldCharType="end"/>
        </w:r>
      </w:hyperlink>
    </w:p>
    <w:p w14:paraId="0028059B" w14:textId="51B3B416" w:rsidR="00032557" w:rsidRDefault="000A3D34">
      <w:pPr>
        <w:pStyle w:val="TOC2"/>
        <w:rPr>
          <w:rFonts w:asciiTheme="minorHAnsi" w:eastAsiaTheme="minorEastAsia" w:hAnsiTheme="minorHAnsi" w:cstheme="minorBidi"/>
          <w:bCs w:val="0"/>
          <w:sz w:val="22"/>
          <w:szCs w:val="22"/>
        </w:rPr>
      </w:pPr>
      <w:hyperlink w:anchor="_Toc115100431" w:history="1">
        <w:r w:rsidR="00032557" w:rsidRPr="00F968BA">
          <w:rPr>
            <w:rStyle w:val="Hyperlink"/>
          </w:rPr>
          <w:t>5.2</w:t>
        </w:r>
        <w:r w:rsidR="00032557">
          <w:rPr>
            <w:rFonts w:asciiTheme="minorHAnsi" w:eastAsiaTheme="minorEastAsia" w:hAnsiTheme="minorHAnsi" w:cstheme="minorBidi"/>
            <w:bCs w:val="0"/>
            <w:sz w:val="22"/>
            <w:szCs w:val="22"/>
          </w:rPr>
          <w:tab/>
        </w:r>
        <w:r w:rsidR="00032557" w:rsidRPr="00F968BA">
          <w:rPr>
            <w:rStyle w:val="Hyperlink"/>
          </w:rPr>
          <w:t>Requirements on Components</w:t>
        </w:r>
        <w:r w:rsidR="00032557">
          <w:rPr>
            <w:webHidden/>
          </w:rPr>
          <w:tab/>
        </w:r>
        <w:r w:rsidR="00032557">
          <w:rPr>
            <w:webHidden/>
          </w:rPr>
          <w:fldChar w:fldCharType="begin"/>
        </w:r>
        <w:r w:rsidR="00032557">
          <w:rPr>
            <w:webHidden/>
          </w:rPr>
          <w:instrText xml:space="preserve"> PAGEREF _Toc115100431 \h </w:instrText>
        </w:r>
        <w:r w:rsidR="00032557">
          <w:rPr>
            <w:webHidden/>
          </w:rPr>
        </w:r>
        <w:r w:rsidR="00032557">
          <w:rPr>
            <w:webHidden/>
          </w:rPr>
          <w:fldChar w:fldCharType="separate"/>
        </w:r>
        <w:r w:rsidR="00032557">
          <w:rPr>
            <w:webHidden/>
          </w:rPr>
          <w:t>34</w:t>
        </w:r>
        <w:r w:rsidR="00032557">
          <w:rPr>
            <w:webHidden/>
          </w:rPr>
          <w:fldChar w:fldCharType="end"/>
        </w:r>
      </w:hyperlink>
    </w:p>
    <w:p w14:paraId="1A6BAD1B" w14:textId="6053F82E" w:rsidR="00032557" w:rsidRDefault="000A3D34">
      <w:pPr>
        <w:pStyle w:val="TOC3"/>
        <w:rPr>
          <w:rFonts w:asciiTheme="minorHAnsi" w:eastAsiaTheme="minorEastAsia" w:hAnsiTheme="minorHAnsi" w:cstheme="minorBidi"/>
          <w:noProof/>
          <w:sz w:val="22"/>
          <w:szCs w:val="22"/>
        </w:rPr>
      </w:pPr>
      <w:hyperlink w:anchor="_Toc115100432" w:history="1">
        <w:r w:rsidR="00032557" w:rsidRPr="00F968BA">
          <w:rPr>
            <w:rStyle w:val="Hyperlink"/>
            <w:noProof/>
            <w:lang w:val="en-GB"/>
          </w:rPr>
          <w:t>5.2.1</w:t>
        </w:r>
        <w:r w:rsidR="00032557">
          <w:rPr>
            <w:rFonts w:asciiTheme="minorHAnsi" w:eastAsiaTheme="minorEastAsia" w:hAnsiTheme="minorHAnsi" w:cstheme="minorBidi"/>
            <w:noProof/>
            <w:sz w:val="22"/>
            <w:szCs w:val="22"/>
          </w:rPr>
          <w:tab/>
        </w:r>
        <w:r w:rsidR="00032557" w:rsidRPr="00F968BA">
          <w:rPr>
            <w:rStyle w:val="Hyperlink"/>
            <w:noProof/>
            <w:lang w:val="en-GB"/>
          </w:rPr>
          <w:t>APIM</w:t>
        </w:r>
        <w:r w:rsidR="00032557">
          <w:rPr>
            <w:noProof/>
            <w:webHidden/>
          </w:rPr>
          <w:tab/>
        </w:r>
        <w:r w:rsidR="00032557">
          <w:rPr>
            <w:noProof/>
            <w:webHidden/>
          </w:rPr>
          <w:fldChar w:fldCharType="begin"/>
        </w:r>
        <w:r w:rsidR="00032557">
          <w:rPr>
            <w:noProof/>
            <w:webHidden/>
          </w:rPr>
          <w:instrText xml:space="preserve"> PAGEREF _Toc115100432 \h </w:instrText>
        </w:r>
        <w:r w:rsidR="00032557">
          <w:rPr>
            <w:noProof/>
            <w:webHidden/>
          </w:rPr>
        </w:r>
        <w:r w:rsidR="00032557">
          <w:rPr>
            <w:noProof/>
            <w:webHidden/>
          </w:rPr>
          <w:fldChar w:fldCharType="separate"/>
        </w:r>
        <w:r w:rsidR="00032557">
          <w:rPr>
            <w:noProof/>
            <w:webHidden/>
          </w:rPr>
          <w:t>34</w:t>
        </w:r>
        <w:r w:rsidR="00032557">
          <w:rPr>
            <w:noProof/>
            <w:webHidden/>
          </w:rPr>
          <w:fldChar w:fldCharType="end"/>
        </w:r>
      </w:hyperlink>
    </w:p>
    <w:p w14:paraId="2FDC9537" w14:textId="549B0638"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3" w:history="1">
        <w:r w:rsidR="00032557" w:rsidRPr="00F968BA">
          <w:rPr>
            <w:rStyle w:val="Hyperlink"/>
            <w:noProof/>
          </w:rPr>
          <w:t>5.2.1.1</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7A4D83B9" wp14:editId="0AC336A3">
              <wp:extent cx="203200" cy="203200"/>
              <wp:effectExtent l="0" t="0" r="0" b="0"/>
              <wp:docPr id="2283"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APIM_ProcessUserInputAndFeedback</w:t>
        </w:r>
        <w:r w:rsidR="00032557">
          <w:rPr>
            <w:noProof/>
            <w:webHidden/>
          </w:rPr>
          <w:tab/>
        </w:r>
        <w:r w:rsidR="00032557">
          <w:rPr>
            <w:noProof/>
            <w:webHidden/>
          </w:rPr>
          <w:fldChar w:fldCharType="begin"/>
        </w:r>
        <w:r w:rsidR="00032557">
          <w:rPr>
            <w:noProof/>
            <w:webHidden/>
          </w:rPr>
          <w:instrText xml:space="preserve"> PAGEREF _Toc115100433 \h </w:instrText>
        </w:r>
        <w:r w:rsidR="00032557">
          <w:rPr>
            <w:noProof/>
            <w:webHidden/>
          </w:rPr>
        </w:r>
        <w:r w:rsidR="00032557">
          <w:rPr>
            <w:noProof/>
            <w:webHidden/>
          </w:rPr>
          <w:fldChar w:fldCharType="separate"/>
        </w:r>
        <w:r w:rsidR="00032557">
          <w:rPr>
            <w:noProof/>
            <w:webHidden/>
          </w:rPr>
          <w:t>34</w:t>
        </w:r>
        <w:r w:rsidR="00032557">
          <w:rPr>
            <w:noProof/>
            <w:webHidden/>
          </w:rPr>
          <w:fldChar w:fldCharType="end"/>
        </w:r>
      </w:hyperlink>
    </w:p>
    <w:p w14:paraId="3C552DDD" w14:textId="49B30742" w:rsidR="00032557" w:rsidRDefault="000A3D34">
      <w:pPr>
        <w:pStyle w:val="TOC3"/>
        <w:rPr>
          <w:rFonts w:asciiTheme="minorHAnsi" w:eastAsiaTheme="minorEastAsia" w:hAnsiTheme="minorHAnsi" w:cstheme="minorBidi"/>
          <w:noProof/>
          <w:sz w:val="22"/>
          <w:szCs w:val="22"/>
        </w:rPr>
      </w:pPr>
      <w:hyperlink w:anchor="_Toc115100434" w:history="1">
        <w:r w:rsidR="00032557" w:rsidRPr="00F968BA">
          <w:rPr>
            <w:rStyle w:val="Hyperlink"/>
            <w:noProof/>
            <w:lang w:val="en-GB"/>
          </w:rPr>
          <w:t>5.2.2</w:t>
        </w:r>
        <w:r w:rsidR="00032557">
          <w:rPr>
            <w:rFonts w:asciiTheme="minorHAnsi" w:eastAsiaTheme="minorEastAsia" w:hAnsiTheme="minorHAnsi" w:cstheme="minorBidi"/>
            <w:noProof/>
            <w:sz w:val="22"/>
            <w:szCs w:val="22"/>
          </w:rPr>
          <w:tab/>
        </w:r>
        <w:r w:rsidR="00032557" w:rsidRPr="00F968BA">
          <w:rPr>
            <w:rStyle w:val="Hyperlink"/>
            <w:noProof/>
            <w:lang w:val="en-GB"/>
          </w:rPr>
          <w:t>BCM</w:t>
        </w:r>
        <w:r w:rsidR="00032557">
          <w:rPr>
            <w:noProof/>
            <w:webHidden/>
          </w:rPr>
          <w:tab/>
        </w:r>
        <w:r w:rsidR="00032557">
          <w:rPr>
            <w:noProof/>
            <w:webHidden/>
          </w:rPr>
          <w:fldChar w:fldCharType="begin"/>
        </w:r>
        <w:r w:rsidR="00032557">
          <w:rPr>
            <w:noProof/>
            <w:webHidden/>
          </w:rPr>
          <w:instrText xml:space="preserve"> PAGEREF _Toc115100434 \h </w:instrText>
        </w:r>
        <w:r w:rsidR="00032557">
          <w:rPr>
            <w:noProof/>
            <w:webHidden/>
          </w:rPr>
        </w:r>
        <w:r w:rsidR="00032557">
          <w:rPr>
            <w:noProof/>
            <w:webHidden/>
          </w:rPr>
          <w:fldChar w:fldCharType="separate"/>
        </w:r>
        <w:r w:rsidR="00032557">
          <w:rPr>
            <w:noProof/>
            <w:webHidden/>
          </w:rPr>
          <w:t>54</w:t>
        </w:r>
        <w:r w:rsidR="00032557">
          <w:rPr>
            <w:noProof/>
            <w:webHidden/>
          </w:rPr>
          <w:fldChar w:fldCharType="end"/>
        </w:r>
      </w:hyperlink>
    </w:p>
    <w:p w14:paraId="2ACD3CE5" w14:textId="5E2DC7C9"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5" w:history="1">
        <w:r w:rsidR="00032557" w:rsidRPr="00F968BA">
          <w:rPr>
            <w:rStyle w:val="Hyperlink"/>
            <w:noProof/>
          </w:rPr>
          <w:t>5.2.2.1</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7E13CA60" wp14:editId="5847C9CC">
              <wp:extent cx="203200" cy="203200"/>
              <wp:effectExtent l="0" t="0" r="0" b="0"/>
              <wp:docPr id="2285"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BCM_PerformALMCircuitOutput</w:t>
        </w:r>
        <w:r w:rsidR="00032557">
          <w:rPr>
            <w:noProof/>
            <w:webHidden/>
          </w:rPr>
          <w:tab/>
        </w:r>
        <w:r w:rsidR="00032557">
          <w:rPr>
            <w:noProof/>
            <w:webHidden/>
          </w:rPr>
          <w:fldChar w:fldCharType="begin"/>
        </w:r>
        <w:r w:rsidR="00032557">
          <w:rPr>
            <w:noProof/>
            <w:webHidden/>
          </w:rPr>
          <w:instrText xml:space="preserve"> PAGEREF _Toc115100435 \h </w:instrText>
        </w:r>
        <w:r w:rsidR="00032557">
          <w:rPr>
            <w:noProof/>
            <w:webHidden/>
          </w:rPr>
        </w:r>
        <w:r w:rsidR="00032557">
          <w:rPr>
            <w:noProof/>
            <w:webHidden/>
          </w:rPr>
          <w:fldChar w:fldCharType="separate"/>
        </w:r>
        <w:r w:rsidR="00032557">
          <w:rPr>
            <w:noProof/>
            <w:webHidden/>
          </w:rPr>
          <w:t>54</w:t>
        </w:r>
        <w:r w:rsidR="00032557">
          <w:rPr>
            <w:noProof/>
            <w:webHidden/>
          </w:rPr>
          <w:fldChar w:fldCharType="end"/>
        </w:r>
      </w:hyperlink>
    </w:p>
    <w:p w14:paraId="1EA5ED38" w14:textId="71329EC2"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6" w:history="1">
        <w:r w:rsidR="00032557" w:rsidRPr="00F968BA">
          <w:rPr>
            <w:rStyle w:val="Hyperlink"/>
            <w:noProof/>
          </w:rPr>
          <w:t>5.2.2.2</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551579F0" wp14:editId="33F3DC6E">
              <wp:extent cx="203200" cy="203200"/>
              <wp:effectExtent l="0" t="0" r="0" b="0"/>
              <wp:docPr id="37"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BCM_PerformAmbientLightingInputProcessing</w:t>
        </w:r>
        <w:r w:rsidR="00032557">
          <w:rPr>
            <w:noProof/>
            <w:webHidden/>
          </w:rPr>
          <w:tab/>
        </w:r>
        <w:r w:rsidR="00032557">
          <w:rPr>
            <w:noProof/>
            <w:webHidden/>
          </w:rPr>
          <w:fldChar w:fldCharType="begin"/>
        </w:r>
        <w:r w:rsidR="00032557">
          <w:rPr>
            <w:noProof/>
            <w:webHidden/>
          </w:rPr>
          <w:instrText xml:space="preserve"> PAGEREF _Toc115100436 \h </w:instrText>
        </w:r>
        <w:r w:rsidR="00032557">
          <w:rPr>
            <w:noProof/>
            <w:webHidden/>
          </w:rPr>
        </w:r>
        <w:r w:rsidR="00032557">
          <w:rPr>
            <w:noProof/>
            <w:webHidden/>
          </w:rPr>
          <w:fldChar w:fldCharType="separate"/>
        </w:r>
        <w:r w:rsidR="00032557">
          <w:rPr>
            <w:noProof/>
            <w:webHidden/>
          </w:rPr>
          <w:t>56</w:t>
        </w:r>
        <w:r w:rsidR="00032557">
          <w:rPr>
            <w:noProof/>
            <w:webHidden/>
          </w:rPr>
          <w:fldChar w:fldCharType="end"/>
        </w:r>
      </w:hyperlink>
    </w:p>
    <w:p w14:paraId="5E8A3085" w14:textId="41CAEEEF"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7" w:history="1">
        <w:r w:rsidR="00032557" w:rsidRPr="00F968BA">
          <w:rPr>
            <w:rStyle w:val="Hyperlink"/>
            <w:noProof/>
          </w:rPr>
          <w:t>5.2.2.3</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2D5C458C" wp14:editId="47E4E0AE">
              <wp:extent cx="203200" cy="203200"/>
              <wp:effectExtent l="0" t="0" r="0" b="0"/>
              <wp:docPr id="39"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BCM_PerformWelcomeFarewellFeatureProcessing</w:t>
        </w:r>
        <w:r w:rsidR="00032557">
          <w:rPr>
            <w:noProof/>
            <w:webHidden/>
          </w:rPr>
          <w:tab/>
        </w:r>
        <w:r w:rsidR="00032557">
          <w:rPr>
            <w:noProof/>
            <w:webHidden/>
          </w:rPr>
          <w:fldChar w:fldCharType="begin"/>
        </w:r>
        <w:r w:rsidR="00032557">
          <w:rPr>
            <w:noProof/>
            <w:webHidden/>
          </w:rPr>
          <w:instrText xml:space="preserve"> PAGEREF _Toc115100437 \h </w:instrText>
        </w:r>
        <w:r w:rsidR="00032557">
          <w:rPr>
            <w:noProof/>
            <w:webHidden/>
          </w:rPr>
        </w:r>
        <w:r w:rsidR="00032557">
          <w:rPr>
            <w:noProof/>
            <w:webHidden/>
          </w:rPr>
          <w:fldChar w:fldCharType="separate"/>
        </w:r>
        <w:r w:rsidR="00032557">
          <w:rPr>
            <w:noProof/>
            <w:webHidden/>
          </w:rPr>
          <w:t>57</w:t>
        </w:r>
        <w:r w:rsidR="00032557">
          <w:rPr>
            <w:noProof/>
            <w:webHidden/>
          </w:rPr>
          <w:fldChar w:fldCharType="end"/>
        </w:r>
      </w:hyperlink>
    </w:p>
    <w:p w14:paraId="76743A7A" w14:textId="1FADD565"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8" w:history="1">
        <w:r w:rsidR="00032557" w:rsidRPr="00F968BA">
          <w:rPr>
            <w:rStyle w:val="Hyperlink"/>
            <w:noProof/>
          </w:rPr>
          <w:t>5.2.2.4</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328C3E5D" wp14:editId="494156BE">
              <wp:extent cx="203200" cy="203200"/>
              <wp:effectExtent l="0" t="0" r="0" b="0"/>
              <wp:docPr id="41"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BCM_ProcessAmbientLightOutput</w:t>
        </w:r>
        <w:r w:rsidR="00032557">
          <w:rPr>
            <w:noProof/>
            <w:webHidden/>
          </w:rPr>
          <w:tab/>
        </w:r>
        <w:r w:rsidR="00032557">
          <w:rPr>
            <w:noProof/>
            <w:webHidden/>
          </w:rPr>
          <w:fldChar w:fldCharType="begin"/>
        </w:r>
        <w:r w:rsidR="00032557">
          <w:rPr>
            <w:noProof/>
            <w:webHidden/>
          </w:rPr>
          <w:instrText xml:space="preserve"> PAGEREF _Toc115100438 \h </w:instrText>
        </w:r>
        <w:r w:rsidR="00032557">
          <w:rPr>
            <w:noProof/>
            <w:webHidden/>
          </w:rPr>
        </w:r>
        <w:r w:rsidR="00032557">
          <w:rPr>
            <w:noProof/>
            <w:webHidden/>
          </w:rPr>
          <w:fldChar w:fldCharType="separate"/>
        </w:r>
        <w:r w:rsidR="00032557">
          <w:rPr>
            <w:noProof/>
            <w:webHidden/>
          </w:rPr>
          <w:t>58</w:t>
        </w:r>
        <w:r w:rsidR="00032557">
          <w:rPr>
            <w:noProof/>
            <w:webHidden/>
          </w:rPr>
          <w:fldChar w:fldCharType="end"/>
        </w:r>
      </w:hyperlink>
    </w:p>
    <w:p w14:paraId="63F44431" w14:textId="212D692F"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39" w:history="1">
        <w:r w:rsidR="00032557" w:rsidRPr="00F968BA">
          <w:rPr>
            <w:rStyle w:val="Hyperlink"/>
            <w:noProof/>
          </w:rPr>
          <w:t>5.2.2.5</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6AA99282" wp14:editId="06667D1E">
              <wp:extent cx="203200" cy="203200"/>
              <wp:effectExtent l="0" t="0" r="0" b="0"/>
              <wp:docPr id="43"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BCM_PerformAmbientProcessing</w:t>
        </w:r>
        <w:r w:rsidR="00032557">
          <w:rPr>
            <w:noProof/>
            <w:webHidden/>
          </w:rPr>
          <w:tab/>
        </w:r>
        <w:r w:rsidR="00032557">
          <w:rPr>
            <w:noProof/>
            <w:webHidden/>
          </w:rPr>
          <w:fldChar w:fldCharType="begin"/>
        </w:r>
        <w:r w:rsidR="00032557">
          <w:rPr>
            <w:noProof/>
            <w:webHidden/>
          </w:rPr>
          <w:instrText xml:space="preserve"> PAGEREF _Toc115100439 \h </w:instrText>
        </w:r>
        <w:r w:rsidR="00032557">
          <w:rPr>
            <w:noProof/>
            <w:webHidden/>
          </w:rPr>
        </w:r>
        <w:r w:rsidR="00032557">
          <w:rPr>
            <w:noProof/>
            <w:webHidden/>
          </w:rPr>
          <w:fldChar w:fldCharType="separate"/>
        </w:r>
        <w:r w:rsidR="00032557">
          <w:rPr>
            <w:noProof/>
            <w:webHidden/>
          </w:rPr>
          <w:t>60</w:t>
        </w:r>
        <w:r w:rsidR="00032557">
          <w:rPr>
            <w:noProof/>
            <w:webHidden/>
          </w:rPr>
          <w:fldChar w:fldCharType="end"/>
        </w:r>
      </w:hyperlink>
    </w:p>
    <w:p w14:paraId="2CE8FEF8" w14:textId="5442D887"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40" w:history="1">
        <w:r w:rsidR="00032557" w:rsidRPr="00F968BA">
          <w:rPr>
            <w:rStyle w:val="Hyperlink"/>
            <w:noProof/>
          </w:rPr>
          <w:t>5.2.2.6</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24DA8CFD" wp14:editId="6F5F9C60">
              <wp:extent cx="203200" cy="203200"/>
              <wp:effectExtent l="0" t="0" r="0" b="0"/>
              <wp:docPr id="45"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BCM_PerformCoreAmbientLightingProcessing</w:t>
        </w:r>
        <w:r w:rsidR="00032557">
          <w:rPr>
            <w:noProof/>
            <w:webHidden/>
          </w:rPr>
          <w:tab/>
        </w:r>
        <w:r w:rsidR="00032557">
          <w:rPr>
            <w:noProof/>
            <w:webHidden/>
          </w:rPr>
          <w:fldChar w:fldCharType="begin"/>
        </w:r>
        <w:r w:rsidR="00032557">
          <w:rPr>
            <w:noProof/>
            <w:webHidden/>
          </w:rPr>
          <w:instrText xml:space="preserve"> PAGEREF _Toc115100440 \h </w:instrText>
        </w:r>
        <w:r w:rsidR="00032557">
          <w:rPr>
            <w:noProof/>
            <w:webHidden/>
          </w:rPr>
        </w:r>
        <w:r w:rsidR="00032557">
          <w:rPr>
            <w:noProof/>
            <w:webHidden/>
          </w:rPr>
          <w:fldChar w:fldCharType="separate"/>
        </w:r>
        <w:r w:rsidR="00032557">
          <w:rPr>
            <w:noProof/>
            <w:webHidden/>
          </w:rPr>
          <w:t>61</w:t>
        </w:r>
        <w:r w:rsidR="00032557">
          <w:rPr>
            <w:noProof/>
            <w:webHidden/>
          </w:rPr>
          <w:fldChar w:fldCharType="end"/>
        </w:r>
      </w:hyperlink>
    </w:p>
    <w:p w14:paraId="018A2A8B" w14:textId="53A5C476"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41" w:history="1">
        <w:r w:rsidR="00032557" w:rsidRPr="00F968BA">
          <w:rPr>
            <w:rStyle w:val="Hyperlink"/>
            <w:noProof/>
          </w:rPr>
          <w:t>5.2.2.7</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41FF003E" wp14:editId="6EB91D9E">
              <wp:extent cx="203200" cy="203200"/>
              <wp:effectExtent l="0" t="0" r="0" b="0"/>
              <wp:docPr id="47"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BCM_ProcessAmbientLightingOutput</w:t>
        </w:r>
        <w:r w:rsidR="00032557">
          <w:rPr>
            <w:noProof/>
            <w:webHidden/>
          </w:rPr>
          <w:tab/>
        </w:r>
        <w:r w:rsidR="00032557">
          <w:rPr>
            <w:noProof/>
            <w:webHidden/>
          </w:rPr>
          <w:fldChar w:fldCharType="begin"/>
        </w:r>
        <w:r w:rsidR="00032557">
          <w:rPr>
            <w:noProof/>
            <w:webHidden/>
          </w:rPr>
          <w:instrText xml:space="preserve"> PAGEREF _Toc115100441 \h </w:instrText>
        </w:r>
        <w:r w:rsidR="00032557">
          <w:rPr>
            <w:noProof/>
            <w:webHidden/>
          </w:rPr>
        </w:r>
        <w:r w:rsidR="00032557">
          <w:rPr>
            <w:noProof/>
            <w:webHidden/>
          </w:rPr>
          <w:fldChar w:fldCharType="separate"/>
        </w:r>
        <w:r w:rsidR="00032557">
          <w:rPr>
            <w:noProof/>
            <w:webHidden/>
          </w:rPr>
          <w:t>63</w:t>
        </w:r>
        <w:r w:rsidR="00032557">
          <w:rPr>
            <w:noProof/>
            <w:webHidden/>
          </w:rPr>
          <w:fldChar w:fldCharType="end"/>
        </w:r>
      </w:hyperlink>
    </w:p>
    <w:p w14:paraId="2C8EBDAF" w14:textId="2761AF1B"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42" w:history="1">
        <w:r w:rsidR="00032557" w:rsidRPr="00F968BA">
          <w:rPr>
            <w:rStyle w:val="Hyperlink"/>
            <w:noProof/>
          </w:rPr>
          <w:t>5.2.2.8</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4EB22119" wp14:editId="22AC88BC">
              <wp:extent cx="203200" cy="203200"/>
              <wp:effectExtent l="0" t="0" r="0" b="0"/>
              <wp:docPr id="49"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BCM_PerformLINLedPowerControl</w:t>
        </w:r>
        <w:r w:rsidR="00032557">
          <w:rPr>
            <w:noProof/>
            <w:webHidden/>
          </w:rPr>
          <w:tab/>
        </w:r>
        <w:r w:rsidR="00032557">
          <w:rPr>
            <w:noProof/>
            <w:webHidden/>
          </w:rPr>
          <w:fldChar w:fldCharType="begin"/>
        </w:r>
        <w:r w:rsidR="00032557">
          <w:rPr>
            <w:noProof/>
            <w:webHidden/>
          </w:rPr>
          <w:instrText xml:space="preserve"> PAGEREF _Toc115100442 \h </w:instrText>
        </w:r>
        <w:r w:rsidR="00032557">
          <w:rPr>
            <w:noProof/>
            <w:webHidden/>
          </w:rPr>
        </w:r>
        <w:r w:rsidR="00032557">
          <w:rPr>
            <w:noProof/>
            <w:webHidden/>
          </w:rPr>
          <w:fldChar w:fldCharType="separate"/>
        </w:r>
        <w:r w:rsidR="00032557">
          <w:rPr>
            <w:noProof/>
            <w:webHidden/>
          </w:rPr>
          <w:t>65</w:t>
        </w:r>
        <w:r w:rsidR="00032557">
          <w:rPr>
            <w:noProof/>
            <w:webHidden/>
          </w:rPr>
          <w:fldChar w:fldCharType="end"/>
        </w:r>
      </w:hyperlink>
    </w:p>
    <w:p w14:paraId="7B0FBC56" w14:textId="61C80CA5" w:rsidR="00032557" w:rsidRDefault="000A3D34">
      <w:pPr>
        <w:pStyle w:val="TOC3"/>
        <w:rPr>
          <w:rFonts w:asciiTheme="minorHAnsi" w:eastAsiaTheme="minorEastAsia" w:hAnsiTheme="minorHAnsi" w:cstheme="minorBidi"/>
          <w:noProof/>
          <w:sz w:val="22"/>
          <w:szCs w:val="22"/>
        </w:rPr>
      </w:pPr>
      <w:hyperlink w:anchor="_Toc115100443" w:history="1">
        <w:r w:rsidR="00032557" w:rsidRPr="00F968BA">
          <w:rPr>
            <w:rStyle w:val="Hyperlink"/>
            <w:noProof/>
            <w:lang w:val="en-GB"/>
          </w:rPr>
          <w:t>5.2.3</w:t>
        </w:r>
        <w:r w:rsidR="00032557">
          <w:rPr>
            <w:rFonts w:asciiTheme="minorHAnsi" w:eastAsiaTheme="minorEastAsia" w:hAnsiTheme="minorHAnsi" w:cstheme="minorBidi"/>
            <w:noProof/>
            <w:sz w:val="22"/>
            <w:szCs w:val="22"/>
          </w:rPr>
          <w:tab/>
        </w:r>
        <w:r w:rsidR="00032557" w:rsidRPr="00F968BA">
          <w:rPr>
            <w:rStyle w:val="Hyperlink"/>
            <w:noProof/>
            <w:lang w:val="en-GB"/>
          </w:rPr>
          <w:t>PCBA</w:t>
        </w:r>
        <w:r w:rsidR="00032557">
          <w:rPr>
            <w:noProof/>
            <w:webHidden/>
          </w:rPr>
          <w:tab/>
        </w:r>
        <w:r w:rsidR="00032557">
          <w:rPr>
            <w:noProof/>
            <w:webHidden/>
          </w:rPr>
          <w:fldChar w:fldCharType="begin"/>
        </w:r>
        <w:r w:rsidR="00032557">
          <w:rPr>
            <w:noProof/>
            <w:webHidden/>
          </w:rPr>
          <w:instrText xml:space="preserve"> PAGEREF _Toc115100443 \h </w:instrText>
        </w:r>
        <w:r w:rsidR="00032557">
          <w:rPr>
            <w:noProof/>
            <w:webHidden/>
          </w:rPr>
        </w:r>
        <w:r w:rsidR="00032557">
          <w:rPr>
            <w:noProof/>
            <w:webHidden/>
          </w:rPr>
          <w:fldChar w:fldCharType="separate"/>
        </w:r>
        <w:r w:rsidR="00032557">
          <w:rPr>
            <w:noProof/>
            <w:webHidden/>
          </w:rPr>
          <w:t>66</w:t>
        </w:r>
        <w:r w:rsidR="00032557">
          <w:rPr>
            <w:noProof/>
            <w:webHidden/>
          </w:rPr>
          <w:fldChar w:fldCharType="end"/>
        </w:r>
      </w:hyperlink>
    </w:p>
    <w:p w14:paraId="25B92BD0" w14:textId="11BF6960"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44" w:history="1">
        <w:r w:rsidR="00032557" w:rsidRPr="00F968BA">
          <w:rPr>
            <w:rStyle w:val="Hyperlink"/>
            <w:noProof/>
          </w:rPr>
          <w:t>5.2.3.1</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5006672B" wp14:editId="20B0B26B">
              <wp:extent cx="203200" cy="203200"/>
              <wp:effectExtent l="0" t="0" r="0" b="0"/>
              <wp:docPr id="51"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ALCM_ProvideIllumination</w:t>
        </w:r>
        <w:r w:rsidR="00032557">
          <w:rPr>
            <w:noProof/>
            <w:webHidden/>
          </w:rPr>
          <w:tab/>
        </w:r>
        <w:r w:rsidR="00032557">
          <w:rPr>
            <w:noProof/>
            <w:webHidden/>
          </w:rPr>
          <w:fldChar w:fldCharType="begin"/>
        </w:r>
        <w:r w:rsidR="00032557">
          <w:rPr>
            <w:noProof/>
            <w:webHidden/>
          </w:rPr>
          <w:instrText xml:space="preserve"> PAGEREF _Toc115100444 \h </w:instrText>
        </w:r>
        <w:r w:rsidR="00032557">
          <w:rPr>
            <w:noProof/>
            <w:webHidden/>
          </w:rPr>
        </w:r>
        <w:r w:rsidR="00032557">
          <w:rPr>
            <w:noProof/>
            <w:webHidden/>
          </w:rPr>
          <w:fldChar w:fldCharType="separate"/>
        </w:r>
        <w:r w:rsidR="00032557">
          <w:rPr>
            <w:noProof/>
            <w:webHidden/>
          </w:rPr>
          <w:t>66</w:t>
        </w:r>
        <w:r w:rsidR="00032557">
          <w:rPr>
            <w:noProof/>
            <w:webHidden/>
          </w:rPr>
          <w:fldChar w:fldCharType="end"/>
        </w:r>
      </w:hyperlink>
    </w:p>
    <w:p w14:paraId="4BD29078" w14:textId="3A2D3762" w:rsidR="00032557" w:rsidRDefault="000A3D34">
      <w:pPr>
        <w:pStyle w:val="TOC3"/>
        <w:rPr>
          <w:rFonts w:asciiTheme="minorHAnsi" w:eastAsiaTheme="minorEastAsia" w:hAnsiTheme="minorHAnsi" w:cstheme="minorBidi"/>
          <w:noProof/>
          <w:sz w:val="22"/>
          <w:szCs w:val="22"/>
        </w:rPr>
      </w:pPr>
      <w:hyperlink w:anchor="_Toc115100445" w:history="1">
        <w:r w:rsidR="00032557" w:rsidRPr="00F968BA">
          <w:rPr>
            <w:rStyle w:val="Hyperlink"/>
            <w:noProof/>
            <w:lang w:val="en-GB"/>
          </w:rPr>
          <w:t>5.2.4</w:t>
        </w:r>
        <w:r w:rsidR="00032557">
          <w:rPr>
            <w:rFonts w:asciiTheme="minorHAnsi" w:eastAsiaTheme="minorEastAsia" w:hAnsiTheme="minorHAnsi" w:cstheme="minorBidi"/>
            <w:noProof/>
            <w:sz w:val="22"/>
            <w:szCs w:val="22"/>
          </w:rPr>
          <w:tab/>
        </w:r>
        <w:r w:rsidR="00032557" w:rsidRPr="00F968BA">
          <w:rPr>
            <w:rStyle w:val="Hyperlink"/>
            <w:noProof/>
            <w:lang w:val="en-GB"/>
          </w:rPr>
          <w:t>RACM</w:t>
        </w:r>
        <w:r w:rsidR="00032557">
          <w:rPr>
            <w:noProof/>
            <w:webHidden/>
          </w:rPr>
          <w:tab/>
        </w:r>
        <w:r w:rsidR="00032557">
          <w:rPr>
            <w:noProof/>
            <w:webHidden/>
          </w:rPr>
          <w:fldChar w:fldCharType="begin"/>
        </w:r>
        <w:r w:rsidR="00032557">
          <w:rPr>
            <w:noProof/>
            <w:webHidden/>
          </w:rPr>
          <w:instrText xml:space="preserve"> PAGEREF _Toc115100445 \h </w:instrText>
        </w:r>
        <w:r w:rsidR="00032557">
          <w:rPr>
            <w:noProof/>
            <w:webHidden/>
          </w:rPr>
        </w:r>
        <w:r w:rsidR="00032557">
          <w:rPr>
            <w:noProof/>
            <w:webHidden/>
          </w:rPr>
          <w:fldChar w:fldCharType="separate"/>
        </w:r>
        <w:r w:rsidR="00032557">
          <w:rPr>
            <w:noProof/>
            <w:webHidden/>
          </w:rPr>
          <w:t>67</w:t>
        </w:r>
        <w:r w:rsidR="00032557">
          <w:rPr>
            <w:noProof/>
            <w:webHidden/>
          </w:rPr>
          <w:fldChar w:fldCharType="end"/>
        </w:r>
      </w:hyperlink>
    </w:p>
    <w:p w14:paraId="67FD377D" w14:textId="07422EA7"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46" w:history="1">
        <w:r w:rsidR="00032557" w:rsidRPr="00F968BA">
          <w:rPr>
            <w:rStyle w:val="Hyperlink"/>
            <w:noProof/>
          </w:rPr>
          <w:t>5.2.4.1</w:t>
        </w:r>
        <w:r w:rsidR="00032557">
          <w:rPr>
            <w:rFonts w:asciiTheme="minorHAnsi" w:eastAsiaTheme="minorEastAsia" w:hAnsiTheme="minorHAnsi" w:cstheme="minorBidi"/>
            <w:noProof/>
            <w:sz w:val="22"/>
            <w:szCs w:val="22"/>
          </w:rPr>
          <w:tab/>
        </w:r>
        <w:r w:rsidR="00032557" w:rsidRPr="00F968BA">
          <w:rPr>
            <w:rStyle w:val="Hyperlink"/>
            <w:noProof/>
            <w:lang w:val="en-GB"/>
          </w:rPr>
          <w:t xml:space="preserve">Technology Function </w:t>
        </w:r>
        <w:r w:rsidR="00032557" w:rsidRPr="00F968BA">
          <w:rPr>
            <w:rStyle w:val="Hyperlink"/>
            <w:noProof/>
          </w:rPr>
          <w:drawing>
            <wp:inline distT="0" distB="0" distL="0" distR="0" wp14:anchorId="35B96586" wp14:editId="2478976E">
              <wp:extent cx="203200" cy="203200"/>
              <wp:effectExtent l="0" t="0" r="0" b="0"/>
              <wp:docPr id="53"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00032557" w:rsidRPr="00F968BA">
          <w:rPr>
            <w:rStyle w:val="Hyperlink"/>
            <w:noProof/>
            <w:lang w:val="en-GB"/>
          </w:rPr>
          <w:t xml:space="preserve"> RACM_ProcessUserFeedback</w:t>
        </w:r>
        <w:r w:rsidR="00032557">
          <w:rPr>
            <w:noProof/>
            <w:webHidden/>
          </w:rPr>
          <w:tab/>
        </w:r>
        <w:r w:rsidR="00032557">
          <w:rPr>
            <w:noProof/>
            <w:webHidden/>
          </w:rPr>
          <w:fldChar w:fldCharType="begin"/>
        </w:r>
        <w:r w:rsidR="00032557">
          <w:rPr>
            <w:noProof/>
            <w:webHidden/>
          </w:rPr>
          <w:instrText xml:space="preserve"> PAGEREF _Toc115100446 \h </w:instrText>
        </w:r>
        <w:r w:rsidR="00032557">
          <w:rPr>
            <w:noProof/>
            <w:webHidden/>
          </w:rPr>
        </w:r>
        <w:r w:rsidR="00032557">
          <w:rPr>
            <w:noProof/>
            <w:webHidden/>
          </w:rPr>
          <w:fldChar w:fldCharType="separate"/>
        </w:r>
        <w:r w:rsidR="00032557">
          <w:rPr>
            <w:noProof/>
            <w:webHidden/>
          </w:rPr>
          <w:t>67</w:t>
        </w:r>
        <w:r w:rsidR="00032557">
          <w:rPr>
            <w:noProof/>
            <w:webHidden/>
          </w:rPr>
          <w:fldChar w:fldCharType="end"/>
        </w:r>
      </w:hyperlink>
    </w:p>
    <w:p w14:paraId="7846A5D3" w14:textId="67A9A8BD" w:rsidR="00032557" w:rsidRDefault="000A3D34">
      <w:pPr>
        <w:pStyle w:val="TOC3"/>
        <w:rPr>
          <w:rFonts w:asciiTheme="minorHAnsi" w:eastAsiaTheme="minorEastAsia" w:hAnsiTheme="minorHAnsi" w:cstheme="minorBidi"/>
          <w:noProof/>
          <w:sz w:val="22"/>
          <w:szCs w:val="22"/>
        </w:rPr>
      </w:pPr>
      <w:hyperlink w:anchor="_Toc115100447" w:history="1">
        <w:r w:rsidR="00032557" w:rsidRPr="00F968BA">
          <w:rPr>
            <w:rStyle w:val="Hyperlink"/>
            <w:noProof/>
            <w:lang w:val="en-GB"/>
          </w:rPr>
          <w:t>5.2.5</w:t>
        </w:r>
        <w:r w:rsidR="00032557">
          <w:rPr>
            <w:rFonts w:asciiTheme="minorHAnsi" w:eastAsiaTheme="minorEastAsia" w:hAnsiTheme="minorHAnsi" w:cstheme="minorBidi"/>
            <w:noProof/>
            <w:sz w:val="22"/>
            <w:szCs w:val="22"/>
          </w:rPr>
          <w:tab/>
        </w:r>
        <w:r w:rsidR="00032557" w:rsidRPr="00F968BA">
          <w:rPr>
            <w:rStyle w:val="Hyperlink"/>
            <w:noProof/>
            <w:lang w:val="en-GB"/>
          </w:rPr>
          <w:t>Vehicle</w:t>
        </w:r>
        <w:r w:rsidR="00032557">
          <w:rPr>
            <w:noProof/>
            <w:webHidden/>
          </w:rPr>
          <w:tab/>
        </w:r>
        <w:r w:rsidR="00032557">
          <w:rPr>
            <w:noProof/>
            <w:webHidden/>
          </w:rPr>
          <w:fldChar w:fldCharType="begin"/>
        </w:r>
        <w:r w:rsidR="00032557">
          <w:rPr>
            <w:noProof/>
            <w:webHidden/>
          </w:rPr>
          <w:instrText xml:space="preserve"> PAGEREF _Toc115100447 \h </w:instrText>
        </w:r>
        <w:r w:rsidR="00032557">
          <w:rPr>
            <w:noProof/>
            <w:webHidden/>
          </w:rPr>
        </w:r>
        <w:r w:rsidR="00032557">
          <w:rPr>
            <w:noProof/>
            <w:webHidden/>
          </w:rPr>
          <w:fldChar w:fldCharType="separate"/>
        </w:r>
        <w:r w:rsidR="00032557">
          <w:rPr>
            <w:noProof/>
            <w:webHidden/>
          </w:rPr>
          <w:t>68</w:t>
        </w:r>
        <w:r w:rsidR="00032557">
          <w:rPr>
            <w:noProof/>
            <w:webHidden/>
          </w:rPr>
          <w:fldChar w:fldCharType="end"/>
        </w:r>
      </w:hyperlink>
    </w:p>
    <w:p w14:paraId="495493AD" w14:textId="3F07BCA3" w:rsidR="00032557" w:rsidRDefault="000A3D34">
      <w:pPr>
        <w:pStyle w:val="TOC2"/>
        <w:rPr>
          <w:rFonts w:asciiTheme="minorHAnsi" w:eastAsiaTheme="minorEastAsia" w:hAnsiTheme="minorHAnsi" w:cstheme="minorBidi"/>
          <w:bCs w:val="0"/>
          <w:sz w:val="22"/>
          <w:szCs w:val="22"/>
        </w:rPr>
      </w:pPr>
      <w:hyperlink w:anchor="_Toc115100448" w:history="1">
        <w:r w:rsidR="00032557" w:rsidRPr="00F968BA">
          <w:rPr>
            <w:rStyle w:val="Hyperlink"/>
          </w:rPr>
          <w:t>5.3</w:t>
        </w:r>
        <w:r w:rsidR="00032557">
          <w:rPr>
            <w:rFonts w:asciiTheme="minorHAnsi" w:eastAsiaTheme="minorEastAsia" w:hAnsiTheme="minorHAnsi" w:cstheme="minorBidi"/>
            <w:bCs w:val="0"/>
            <w:sz w:val="22"/>
            <w:szCs w:val="22"/>
          </w:rPr>
          <w:tab/>
        </w:r>
        <w:r w:rsidR="00032557" w:rsidRPr="00F968BA">
          <w:rPr>
            <w:rStyle w:val="Hyperlink"/>
          </w:rPr>
          <w:t>Requirements on Connections</w:t>
        </w:r>
        <w:r w:rsidR="00032557">
          <w:rPr>
            <w:webHidden/>
          </w:rPr>
          <w:tab/>
        </w:r>
        <w:r w:rsidR="00032557">
          <w:rPr>
            <w:webHidden/>
          </w:rPr>
          <w:fldChar w:fldCharType="begin"/>
        </w:r>
        <w:r w:rsidR="00032557">
          <w:rPr>
            <w:webHidden/>
          </w:rPr>
          <w:instrText xml:space="preserve"> PAGEREF _Toc115100448 \h </w:instrText>
        </w:r>
        <w:r w:rsidR="00032557">
          <w:rPr>
            <w:webHidden/>
          </w:rPr>
        </w:r>
        <w:r w:rsidR="00032557">
          <w:rPr>
            <w:webHidden/>
          </w:rPr>
          <w:fldChar w:fldCharType="separate"/>
        </w:r>
        <w:r w:rsidR="00032557">
          <w:rPr>
            <w:webHidden/>
          </w:rPr>
          <w:t>68</w:t>
        </w:r>
        <w:r w:rsidR="00032557">
          <w:rPr>
            <w:webHidden/>
          </w:rPr>
          <w:fldChar w:fldCharType="end"/>
        </w:r>
      </w:hyperlink>
    </w:p>
    <w:p w14:paraId="4CB22FC9" w14:textId="5021E5FD" w:rsidR="00032557" w:rsidRDefault="000A3D34">
      <w:pPr>
        <w:pStyle w:val="TOC3"/>
        <w:rPr>
          <w:rFonts w:asciiTheme="minorHAnsi" w:eastAsiaTheme="minorEastAsia" w:hAnsiTheme="minorHAnsi" w:cstheme="minorBidi"/>
          <w:noProof/>
          <w:sz w:val="22"/>
          <w:szCs w:val="22"/>
        </w:rPr>
      </w:pPr>
      <w:hyperlink w:anchor="_Toc115100449" w:history="1">
        <w:r w:rsidR="00032557" w:rsidRPr="00F968BA">
          <w:rPr>
            <w:rStyle w:val="Hyperlink"/>
            <w:noProof/>
            <w:lang w:val="en-GB"/>
          </w:rPr>
          <w:t>5.3.1</w:t>
        </w:r>
        <w:r w:rsidR="00032557">
          <w:rPr>
            <w:rFonts w:asciiTheme="minorHAnsi" w:eastAsiaTheme="minorEastAsia" w:hAnsiTheme="minorHAnsi" w:cstheme="minorBidi"/>
            <w:noProof/>
            <w:sz w:val="22"/>
            <w:szCs w:val="22"/>
          </w:rPr>
          <w:tab/>
        </w:r>
        <w:r w:rsidR="00032557" w:rsidRPr="00F968BA">
          <w:rPr>
            <w:rStyle w:val="Hyperlink"/>
            <w:noProof/>
            <w:lang w:val="en-GB"/>
          </w:rPr>
          <w:t>Networks</w:t>
        </w:r>
        <w:r w:rsidR="00032557">
          <w:rPr>
            <w:noProof/>
            <w:webHidden/>
          </w:rPr>
          <w:tab/>
        </w:r>
        <w:r w:rsidR="00032557">
          <w:rPr>
            <w:noProof/>
            <w:webHidden/>
          </w:rPr>
          <w:fldChar w:fldCharType="begin"/>
        </w:r>
        <w:r w:rsidR="00032557">
          <w:rPr>
            <w:noProof/>
            <w:webHidden/>
          </w:rPr>
          <w:instrText xml:space="preserve"> PAGEREF _Toc115100449 \h </w:instrText>
        </w:r>
        <w:r w:rsidR="00032557">
          <w:rPr>
            <w:noProof/>
            <w:webHidden/>
          </w:rPr>
        </w:r>
        <w:r w:rsidR="00032557">
          <w:rPr>
            <w:noProof/>
            <w:webHidden/>
          </w:rPr>
          <w:fldChar w:fldCharType="separate"/>
        </w:r>
        <w:r w:rsidR="00032557">
          <w:rPr>
            <w:noProof/>
            <w:webHidden/>
          </w:rPr>
          <w:t>68</w:t>
        </w:r>
        <w:r w:rsidR="00032557">
          <w:rPr>
            <w:noProof/>
            <w:webHidden/>
          </w:rPr>
          <w:fldChar w:fldCharType="end"/>
        </w:r>
      </w:hyperlink>
    </w:p>
    <w:p w14:paraId="6AE006FC" w14:textId="355390CC"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50" w:history="1">
        <w:r w:rsidR="00032557" w:rsidRPr="00F968BA">
          <w:rPr>
            <w:rStyle w:val="Hyperlink"/>
            <w:noProof/>
            <w:lang w:val="en-GB"/>
          </w:rPr>
          <w:t>5.3.1.1</w:t>
        </w:r>
        <w:r w:rsidR="00032557">
          <w:rPr>
            <w:rFonts w:asciiTheme="minorHAnsi" w:eastAsiaTheme="minorEastAsia" w:hAnsiTheme="minorHAnsi" w:cstheme="minorBidi"/>
            <w:noProof/>
            <w:sz w:val="22"/>
            <w:szCs w:val="22"/>
          </w:rPr>
          <w:tab/>
        </w:r>
        <w:r w:rsidR="00032557" w:rsidRPr="00F968BA">
          <w:rPr>
            <w:rStyle w:val="Hyperlink"/>
            <w:noProof/>
            <w:lang w:val="en-GB"/>
          </w:rPr>
          <w:t>“CAN Bus xxx”</w:t>
        </w:r>
        <w:r w:rsidR="00032557">
          <w:rPr>
            <w:noProof/>
            <w:webHidden/>
          </w:rPr>
          <w:tab/>
        </w:r>
        <w:r w:rsidR="00032557">
          <w:rPr>
            <w:noProof/>
            <w:webHidden/>
          </w:rPr>
          <w:fldChar w:fldCharType="begin"/>
        </w:r>
        <w:r w:rsidR="00032557">
          <w:rPr>
            <w:noProof/>
            <w:webHidden/>
          </w:rPr>
          <w:instrText xml:space="preserve"> PAGEREF _Toc115100450 \h </w:instrText>
        </w:r>
        <w:r w:rsidR="00032557">
          <w:rPr>
            <w:noProof/>
            <w:webHidden/>
          </w:rPr>
        </w:r>
        <w:r w:rsidR="00032557">
          <w:rPr>
            <w:noProof/>
            <w:webHidden/>
          </w:rPr>
          <w:fldChar w:fldCharType="separate"/>
        </w:r>
        <w:r w:rsidR="00032557">
          <w:rPr>
            <w:noProof/>
            <w:webHidden/>
          </w:rPr>
          <w:t>68</w:t>
        </w:r>
        <w:r w:rsidR="00032557">
          <w:rPr>
            <w:noProof/>
            <w:webHidden/>
          </w:rPr>
          <w:fldChar w:fldCharType="end"/>
        </w:r>
      </w:hyperlink>
    </w:p>
    <w:p w14:paraId="2F78F100" w14:textId="1F155CFB"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51" w:history="1">
        <w:r w:rsidR="00032557" w:rsidRPr="00F968BA">
          <w:rPr>
            <w:rStyle w:val="Hyperlink"/>
            <w:noProof/>
            <w:lang w:val="en-GB"/>
          </w:rPr>
          <w:t>5.3.1.2</w:t>
        </w:r>
        <w:r w:rsidR="00032557">
          <w:rPr>
            <w:rFonts w:asciiTheme="minorHAnsi" w:eastAsiaTheme="minorEastAsia" w:hAnsiTheme="minorHAnsi" w:cstheme="minorBidi"/>
            <w:noProof/>
            <w:sz w:val="22"/>
            <w:szCs w:val="22"/>
          </w:rPr>
          <w:tab/>
        </w:r>
        <w:r w:rsidR="00032557" w:rsidRPr="00F968BA">
          <w:rPr>
            <w:rStyle w:val="Hyperlink"/>
            <w:noProof/>
            <w:lang w:val="en-GB"/>
          </w:rPr>
          <w:t>“LIN Bus xxx”</w:t>
        </w:r>
        <w:r w:rsidR="00032557">
          <w:rPr>
            <w:noProof/>
            <w:webHidden/>
          </w:rPr>
          <w:tab/>
        </w:r>
        <w:r w:rsidR="00032557">
          <w:rPr>
            <w:noProof/>
            <w:webHidden/>
          </w:rPr>
          <w:fldChar w:fldCharType="begin"/>
        </w:r>
        <w:r w:rsidR="00032557">
          <w:rPr>
            <w:noProof/>
            <w:webHidden/>
          </w:rPr>
          <w:instrText xml:space="preserve"> PAGEREF _Toc115100451 \h </w:instrText>
        </w:r>
        <w:r w:rsidR="00032557">
          <w:rPr>
            <w:noProof/>
            <w:webHidden/>
          </w:rPr>
        </w:r>
        <w:r w:rsidR="00032557">
          <w:rPr>
            <w:noProof/>
            <w:webHidden/>
          </w:rPr>
          <w:fldChar w:fldCharType="separate"/>
        </w:r>
        <w:r w:rsidR="00032557">
          <w:rPr>
            <w:noProof/>
            <w:webHidden/>
          </w:rPr>
          <w:t>69</w:t>
        </w:r>
        <w:r w:rsidR="00032557">
          <w:rPr>
            <w:noProof/>
            <w:webHidden/>
          </w:rPr>
          <w:fldChar w:fldCharType="end"/>
        </w:r>
      </w:hyperlink>
    </w:p>
    <w:p w14:paraId="4DC265CA" w14:textId="6DC67C8C" w:rsidR="00032557" w:rsidRDefault="000A3D34">
      <w:pPr>
        <w:pStyle w:val="TOC3"/>
        <w:rPr>
          <w:rFonts w:asciiTheme="minorHAnsi" w:eastAsiaTheme="minorEastAsia" w:hAnsiTheme="minorHAnsi" w:cstheme="minorBidi"/>
          <w:noProof/>
          <w:sz w:val="22"/>
          <w:szCs w:val="22"/>
        </w:rPr>
      </w:pPr>
      <w:hyperlink w:anchor="_Toc115100452" w:history="1">
        <w:r w:rsidR="00032557" w:rsidRPr="00F968BA">
          <w:rPr>
            <w:rStyle w:val="Hyperlink"/>
            <w:noProof/>
          </w:rPr>
          <w:t>5.3.2</w:t>
        </w:r>
        <w:r w:rsidR="00032557">
          <w:rPr>
            <w:rFonts w:asciiTheme="minorHAnsi" w:eastAsiaTheme="minorEastAsia" w:hAnsiTheme="minorHAnsi" w:cstheme="minorBidi"/>
            <w:noProof/>
            <w:sz w:val="22"/>
            <w:szCs w:val="22"/>
          </w:rPr>
          <w:tab/>
        </w:r>
        <w:r w:rsidR="00032557" w:rsidRPr="00F968BA">
          <w:rPr>
            <w:rStyle w:val="Hyperlink"/>
            <w:noProof/>
          </w:rPr>
          <w:t>HW I/Os</w:t>
        </w:r>
        <w:r w:rsidR="00032557">
          <w:rPr>
            <w:noProof/>
            <w:webHidden/>
          </w:rPr>
          <w:tab/>
        </w:r>
        <w:r w:rsidR="00032557">
          <w:rPr>
            <w:noProof/>
            <w:webHidden/>
          </w:rPr>
          <w:fldChar w:fldCharType="begin"/>
        </w:r>
        <w:r w:rsidR="00032557">
          <w:rPr>
            <w:noProof/>
            <w:webHidden/>
          </w:rPr>
          <w:instrText xml:space="preserve"> PAGEREF _Toc115100452 \h </w:instrText>
        </w:r>
        <w:r w:rsidR="00032557">
          <w:rPr>
            <w:noProof/>
            <w:webHidden/>
          </w:rPr>
        </w:r>
        <w:r w:rsidR="00032557">
          <w:rPr>
            <w:noProof/>
            <w:webHidden/>
          </w:rPr>
          <w:fldChar w:fldCharType="separate"/>
        </w:r>
        <w:r w:rsidR="00032557">
          <w:rPr>
            <w:noProof/>
            <w:webHidden/>
          </w:rPr>
          <w:t>69</w:t>
        </w:r>
        <w:r w:rsidR="00032557">
          <w:rPr>
            <w:noProof/>
            <w:webHidden/>
          </w:rPr>
          <w:fldChar w:fldCharType="end"/>
        </w:r>
      </w:hyperlink>
    </w:p>
    <w:p w14:paraId="35C7D997" w14:textId="302FBA90"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53" w:history="1">
        <w:r w:rsidR="00032557" w:rsidRPr="00F968BA">
          <w:rPr>
            <w:rStyle w:val="Hyperlink"/>
            <w:noProof/>
            <w:lang w:val="en-GB"/>
          </w:rPr>
          <w:t>5.3.2.1</w:t>
        </w:r>
        <w:r w:rsidR="00032557">
          <w:rPr>
            <w:rFonts w:asciiTheme="minorHAnsi" w:eastAsiaTheme="minorEastAsia" w:hAnsiTheme="minorHAnsi" w:cstheme="minorBidi"/>
            <w:noProof/>
            <w:sz w:val="22"/>
            <w:szCs w:val="22"/>
          </w:rPr>
          <w:tab/>
        </w:r>
        <w:r w:rsidR="00032557" w:rsidRPr="00F968BA">
          <w:rPr>
            <w:rStyle w:val="Hyperlink"/>
            <w:noProof/>
            <w:lang w:val="en-GB"/>
          </w:rPr>
          <w:t>“HW I/O xxx”</w:t>
        </w:r>
        <w:r w:rsidR="00032557">
          <w:rPr>
            <w:noProof/>
            <w:webHidden/>
          </w:rPr>
          <w:tab/>
        </w:r>
        <w:r w:rsidR="00032557">
          <w:rPr>
            <w:noProof/>
            <w:webHidden/>
          </w:rPr>
          <w:fldChar w:fldCharType="begin"/>
        </w:r>
        <w:r w:rsidR="00032557">
          <w:rPr>
            <w:noProof/>
            <w:webHidden/>
          </w:rPr>
          <w:instrText xml:space="preserve"> PAGEREF _Toc115100453 \h </w:instrText>
        </w:r>
        <w:r w:rsidR="00032557">
          <w:rPr>
            <w:noProof/>
            <w:webHidden/>
          </w:rPr>
        </w:r>
        <w:r w:rsidR="00032557">
          <w:rPr>
            <w:noProof/>
            <w:webHidden/>
          </w:rPr>
          <w:fldChar w:fldCharType="separate"/>
        </w:r>
        <w:r w:rsidR="00032557">
          <w:rPr>
            <w:noProof/>
            <w:webHidden/>
          </w:rPr>
          <w:t>69</w:t>
        </w:r>
        <w:r w:rsidR="00032557">
          <w:rPr>
            <w:noProof/>
            <w:webHidden/>
          </w:rPr>
          <w:fldChar w:fldCharType="end"/>
        </w:r>
      </w:hyperlink>
    </w:p>
    <w:p w14:paraId="4EF33C36" w14:textId="1D942F40"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54" w:history="1">
        <w:r w:rsidR="00032557" w:rsidRPr="00F968BA">
          <w:rPr>
            <w:rStyle w:val="Hyperlink"/>
            <w:noProof/>
            <w:lang w:val="en-GB"/>
          </w:rPr>
          <w:t>6</w:t>
        </w:r>
        <w:r w:rsidR="00032557">
          <w:rPr>
            <w:rFonts w:asciiTheme="minorHAnsi" w:eastAsiaTheme="minorEastAsia" w:hAnsiTheme="minorHAnsi" w:cstheme="minorBidi"/>
            <w:noProof/>
            <w:sz w:val="22"/>
            <w:szCs w:val="22"/>
          </w:rPr>
          <w:tab/>
        </w:r>
        <w:r w:rsidR="00032557" w:rsidRPr="00F968BA">
          <w:rPr>
            <w:rStyle w:val="Hyperlink"/>
            <w:noProof/>
            <w:lang w:val="en-GB"/>
          </w:rPr>
          <w:t>Open Concerns</w:t>
        </w:r>
        <w:r w:rsidR="00032557">
          <w:rPr>
            <w:noProof/>
            <w:webHidden/>
          </w:rPr>
          <w:tab/>
        </w:r>
        <w:r w:rsidR="00032557">
          <w:rPr>
            <w:noProof/>
            <w:webHidden/>
          </w:rPr>
          <w:fldChar w:fldCharType="begin"/>
        </w:r>
        <w:r w:rsidR="00032557">
          <w:rPr>
            <w:noProof/>
            <w:webHidden/>
          </w:rPr>
          <w:instrText xml:space="preserve"> PAGEREF _Toc115100454 \h </w:instrText>
        </w:r>
        <w:r w:rsidR="00032557">
          <w:rPr>
            <w:noProof/>
            <w:webHidden/>
          </w:rPr>
        </w:r>
        <w:r w:rsidR="00032557">
          <w:rPr>
            <w:noProof/>
            <w:webHidden/>
          </w:rPr>
          <w:fldChar w:fldCharType="separate"/>
        </w:r>
        <w:r w:rsidR="00032557">
          <w:rPr>
            <w:noProof/>
            <w:webHidden/>
          </w:rPr>
          <w:t>69</w:t>
        </w:r>
        <w:r w:rsidR="00032557">
          <w:rPr>
            <w:noProof/>
            <w:webHidden/>
          </w:rPr>
          <w:fldChar w:fldCharType="end"/>
        </w:r>
      </w:hyperlink>
    </w:p>
    <w:p w14:paraId="6459D2F5" w14:textId="700E6982"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55" w:history="1">
        <w:r w:rsidR="00032557" w:rsidRPr="00F968BA">
          <w:rPr>
            <w:rStyle w:val="Hyperlink"/>
            <w:noProof/>
            <w:lang w:val="en-GB"/>
          </w:rPr>
          <w:t>7</w:t>
        </w:r>
        <w:r w:rsidR="00032557">
          <w:rPr>
            <w:rFonts w:asciiTheme="minorHAnsi" w:eastAsiaTheme="minorEastAsia" w:hAnsiTheme="minorHAnsi" w:cstheme="minorBidi"/>
            <w:noProof/>
            <w:sz w:val="22"/>
            <w:szCs w:val="22"/>
          </w:rPr>
          <w:tab/>
        </w:r>
        <w:r w:rsidR="00032557" w:rsidRPr="00F968BA">
          <w:rPr>
            <w:rStyle w:val="Hyperlink"/>
            <w:noProof/>
            <w:lang w:val="en-GB"/>
          </w:rPr>
          <w:t>Revision History</w:t>
        </w:r>
        <w:r w:rsidR="00032557">
          <w:rPr>
            <w:noProof/>
            <w:webHidden/>
          </w:rPr>
          <w:tab/>
        </w:r>
        <w:r w:rsidR="00032557">
          <w:rPr>
            <w:noProof/>
            <w:webHidden/>
          </w:rPr>
          <w:fldChar w:fldCharType="begin"/>
        </w:r>
        <w:r w:rsidR="00032557">
          <w:rPr>
            <w:noProof/>
            <w:webHidden/>
          </w:rPr>
          <w:instrText xml:space="preserve"> PAGEREF _Toc115100455 \h </w:instrText>
        </w:r>
        <w:r w:rsidR="00032557">
          <w:rPr>
            <w:noProof/>
            <w:webHidden/>
          </w:rPr>
        </w:r>
        <w:r w:rsidR="00032557">
          <w:rPr>
            <w:noProof/>
            <w:webHidden/>
          </w:rPr>
          <w:fldChar w:fldCharType="separate"/>
        </w:r>
        <w:r w:rsidR="00032557">
          <w:rPr>
            <w:noProof/>
            <w:webHidden/>
          </w:rPr>
          <w:t>70</w:t>
        </w:r>
        <w:r w:rsidR="00032557">
          <w:rPr>
            <w:noProof/>
            <w:webHidden/>
          </w:rPr>
          <w:fldChar w:fldCharType="end"/>
        </w:r>
      </w:hyperlink>
    </w:p>
    <w:p w14:paraId="64FEFE0F" w14:textId="2F99017E" w:rsidR="00032557" w:rsidRDefault="000A3D34">
      <w:pPr>
        <w:pStyle w:val="TOC1"/>
        <w:tabs>
          <w:tab w:val="left" w:pos="400"/>
          <w:tab w:val="right" w:leader="dot" w:pos="10338"/>
        </w:tabs>
        <w:rPr>
          <w:rFonts w:asciiTheme="minorHAnsi" w:eastAsiaTheme="minorEastAsia" w:hAnsiTheme="minorHAnsi" w:cstheme="minorBidi"/>
          <w:noProof/>
          <w:sz w:val="22"/>
          <w:szCs w:val="22"/>
        </w:rPr>
      </w:pPr>
      <w:hyperlink w:anchor="_Toc115100457" w:history="1">
        <w:r w:rsidR="00032557" w:rsidRPr="00F968BA">
          <w:rPr>
            <w:rStyle w:val="Hyperlink"/>
            <w:noProof/>
            <w:lang w:val="en-GB"/>
          </w:rPr>
          <w:t>8</w:t>
        </w:r>
        <w:r w:rsidR="00032557">
          <w:rPr>
            <w:rFonts w:asciiTheme="minorHAnsi" w:eastAsiaTheme="minorEastAsia" w:hAnsiTheme="minorHAnsi" w:cstheme="minorBidi"/>
            <w:noProof/>
            <w:sz w:val="22"/>
            <w:szCs w:val="22"/>
          </w:rPr>
          <w:tab/>
        </w:r>
        <w:r w:rsidR="00032557" w:rsidRPr="00F968BA">
          <w:rPr>
            <w:rStyle w:val="Hyperlink"/>
            <w:noProof/>
            <w:lang w:val="en-GB"/>
          </w:rPr>
          <w:t>Appendix</w:t>
        </w:r>
        <w:r w:rsidR="00032557">
          <w:rPr>
            <w:noProof/>
            <w:webHidden/>
          </w:rPr>
          <w:tab/>
        </w:r>
        <w:r w:rsidR="00032557">
          <w:rPr>
            <w:noProof/>
            <w:webHidden/>
          </w:rPr>
          <w:fldChar w:fldCharType="begin"/>
        </w:r>
        <w:r w:rsidR="00032557">
          <w:rPr>
            <w:noProof/>
            <w:webHidden/>
          </w:rPr>
          <w:instrText xml:space="preserve"> PAGEREF _Toc115100457 \h </w:instrText>
        </w:r>
        <w:r w:rsidR="00032557">
          <w:rPr>
            <w:noProof/>
            <w:webHidden/>
          </w:rPr>
        </w:r>
        <w:r w:rsidR="00032557">
          <w:rPr>
            <w:noProof/>
            <w:webHidden/>
          </w:rPr>
          <w:fldChar w:fldCharType="separate"/>
        </w:r>
        <w:r w:rsidR="00032557">
          <w:rPr>
            <w:noProof/>
            <w:webHidden/>
          </w:rPr>
          <w:t>70</w:t>
        </w:r>
        <w:r w:rsidR="00032557">
          <w:rPr>
            <w:noProof/>
            <w:webHidden/>
          </w:rPr>
          <w:fldChar w:fldCharType="end"/>
        </w:r>
      </w:hyperlink>
    </w:p>
    <w:p w14:paraId="2565655C" w14:textId="7CC3FAD2" w:rsidR="00032557" w:rsidRDefault="000A3D34">
      <w:pPr>
        <w:pStyle w:val="TOC2"/>
        <w:rPr>
          <w:rFonts w:asciiTheme="minorHAnsi" w:eastAsiaTheme="minorEastAsia" w:hAnsiTheme="minorHAnsi" w:cstheme="minorBidi"/>
          <w:bCs w:val="0"/>
          <w:sz w:val="22"/>
          <w:szCs w:val="22"/>
        </w:rPr>
      </w:pPr>
      <w:hyperlink w:anchor="_Toc115100458" w:history="1">
        <w:r w:rsidR="00032557" w:rsidRPr="00F968BA">
          <w:rPr>
            <w:rStyle w:val="Hyperlink"/>
            <w:lang w:val="en-GB"/>
          </w:rPr>
          <w:t>8.1</w:t>
        </w:r>
        <w:r w:rsidR="00032557">
          <w:rPr>
            <w:rFonts w:asciiTheme="minorHAnsi" w:eastAsiaTheme="minorEastAsia" w:hAnsiTheme="minorHAnsi" w:cstheme="minorBidi"/>
            <w:bCs w:val="0"/>
            <w:sz w:val="22"/>
            <w:szCs w:val="22"/>
          </w:rPr>
          <w:tab/>
        </w:r>
        <w:r w:rsidR="00032557" w:rsidRPr="00F968BA">
          <w:rPr>
            <w:rStyle w:val="Hyperlink"/>
            <w:lang w:val="en-GB"/>
          </w:rPr>
          <w:t>Data Dictionary</w:t>
        </w:r>
        <w:r w:rsidR="00032557">
          <w:rPr>
            <w:webHidden/>
          </w:rPr>
          <w:tab/>
        </w:r>
        <w:r w:rsidR="00032557">
          <w:rPr>
            <w:webHidden/>
          </w:rPr>
          <w:fldChar w:fldCharType="begin"/>
        </w:r>
        <w:r w:rsidR="00032557">
          <w:rPr>
            <w:webHidden/>
          </w:rPr>
          <w:instrText xml:space="preserve"> PAGEREF _Toc115100458 \h </w:instrText>
        </w:r>
        <w:r w:rsidR="00032557">
          <w:rPr>
            <w:webHidden/>
          </w:rPr>
        </w:r>
        <w:r w:rsidR="00032557">
          <w:rPr>
            <w:webHidden/>
          </w:rPr>
          <w:fldChar w:fldCharType="separate"/>
        </w:r>
        <w:r w:rsidR="00032557">
          <w:rPr>
            <w:webHidden/>
          </w:rPr>
          <w:t>70</w:t>
        </w:r>
        <w:r w:rsidR="00032557">
          <w:rPr>
            <w:webHidden/>
          </w:rPr>
          <w:fldChar w:fldCharType="end"/>
        </w:r>
      </w:hyperlink>
    </w:p>
    <w:p w14:paraId="3DEE4114" w14:textId="48D1E871" w:rsidR="00032557" w:rsidRDefault="000A3D34">
      <w:pPr>
        <w:pStyle w:val="TOC3"/>
        <w:rPr>
          <w:rFonts w:asciiTheme="minorHAnsi" w:eastAsiaTheme="minorEastAsia" w:hAnsiTheme="minorHAnsi" w:cstheme="minorBidi"/>
          <w:noProof/>
          <w:sz w:val="22"/>
          <w:szCs w:val="22"/>
        </w:rPr>
      </w:pPr>
      <w:hyperlink w:anchor="_Toc115100459" w:history="1">
        <w:r w:rsidR="00032557" w:rsidRPr="00F968BA">
          <w:rPr>
            <w:rStyle w:val="Hyperlink"/>
            <w:noProof/>
            <w:lang w:val="en-GB"/>
          </w:rPr>
          <w:t>8.1.1</w:t>
        </w:r>
        <w:r w:rsidR="00032557">
          <w:rPr>
            <w:rFonts w:asciiTheme="minorHAnsi" w:eastAsiaTheme="minorEastAsia" w:hAnsiTheme="minorHAnsi" w:cstheme="minorBidi"/>
            <w:noProof/>
            <w:sz w:val="22"/>
            <w:szCs w:val="22"/>
          </w:rPr>
          <w:tab/>
        </w:r>
        <w:r w:rsidR="00032557" w:rsidRPr="00F968BA">
          <w:rPr>
            <w:rStyle w:val="Hyperlink"/>
            <w:noProof/>
            <w:lang w:val="en-GB"/>
          </w:rPr>
          <w:t>Logical Signals</w:t>
        </w:r>
        <w:r w:rsidR="00032557">
          <w:rPr>
            <w:noProof/>
            <w:webHidden/>
          </w:rPr>
          <w:tab/>
        </w:r>
        <w:r w:rsidR="00032557">
          <w:rPr>
            <w:noProof/>
            <w:webHidden/>
          </w:rPr>
          <w:fldChar w:fldCharType="begin"/>
        </w:r>
        <w:r w:rsidR="00032557">
          <w:rPr>
            <w:noProof/>
            <w:webHidden/>
          </w:rPr>
          <w:instrText xml:space="preserve"> PAGEREF _Toc115100459 \h </w:instrText>
        </w:r>
        <w:r w:rsidR="00032557">
          <w:rPr>
            <w:noProof/>
            <w:webHidden/>
          </w:rPr>
        </w:r>
        <w:r w:rsidR="00032557">
          <w:rPr>
            <w:noProof/>
            <w:webHidden/>
          </w:rPr>
          <w:fldChar w:fldCharType="separate"/>
        </w:r>
        <w:r w:rsidR="00032557">
          <w:rPr>
            <w:noProof/>
            <w:webHidden/>
          </w:rPr>
          <w:t>70</w:t>
        </w:r>
        <w:r w:rsidR="00032557">
          <w:rPr>
            <w:noProof/>
            <w:webHidden/>
          </w:rPr>
          <w:fldChar w:fldCharType="end"/>
        </w:r>
      </w:hyperlink>
    </w:p>
    <w:p w14:paraId="7843811E" w14:textId="7F2CF4BF" w:rsidR="00032557" w:rsidRDefault="000A3D34">
      <w:pPr>
        <w:pStyle w:val="TOC3"/>
        <w:rPr>
          <w:rFonts w:asciiTheme="minorHAnsi" w:eastAsiaTheme="minorEastAsia" w:hAnsiTheme="minorHAnsi" w:cstheme="minorBidi"/>
          <w:noProof/>
          <w:sz w:val="22"/>
          <w:szCs w:val="22"/>
        </w:rPr>
      </w:pPr>
      <w:hyperlink w:anchor="_Toc115100460" w:history="1">
        <w:r w:rsidR="00032557" w:rsidRPr="00F968BA">
          <w:rPr>
            <w:rStyle w:val="Hyperlink"/>
            <w:noProof/>
            <w:lang w:val="en-GB"/>
          </w:rPr>
          <w:t>8.1.2</w:t>
        </w:r>
        <w:r w:rsidR="00032557">
          <w:rPr>
            <w:rFonts w:asciiTheme="minorHAnsi" w:eastAsiaTheme="minorEastAsia" w:hAnsiTheme="minorHAnsi" w:cstheme="minorBidi"/>
            <w:noProof/>
            <w:sz w:val="22"/>
            <w:szCs w:val="22"/>
          </w:rPr>
          <w:tab/>
        </w:r>
        <w:r w:rsidR="00032557" w:rsidRPr="00F968BA">
          <w:rPr>
            <w:rStyle w:val="Hyperlink"/>
            <w:noProof/>
            <w:lang w:val="en-GB"/>
          </w:rPr>
          <w:t>Logical Parameters</w:t>
        </w:r>
        <w:r w:rsidR="00032557">
          <w:rPr>
            <w:noProof/>
            <w:webHidden/>
          </w:rPr>
          <w:tab/>
        </w:r>
        <w:r w:rsidR="00032557">
          <w:rPr>
            <w:noProof/>
            <w:webHidden/>
          </w:rPr>
          <w:fldChar w:fldCharType="begin"/>
        </w:r>
        <w:r w:rsidR="00032557">
          <w:rPr>
            <w:noProof/>
            <w:webHidden/>
          </w:rPr>
          <w:instrText xml:space="preserve"> PAGEREF _Toc115100460 \h </w:instrText>
        </w:r>
        <w:r w:rsidR="00032557">
          <w:rPr>
            <w:noProof/>
            <w:webHidden/>
          </w:rPr>
        </w:r>
        <w:r w:rsidR="00032557">
          <w:rPr>
            <w:noProof/>
            <w:webHidden/>
          </w:rPr>
          <w:fldChar w:fldCharType="separate"/>
        </w:r>
        <w:r w:rsidR="00032557">
          <w:rPr>
            <w:noProof/>
            <w:webHidden/>
          </w:rPr>
          <w:t>82</w:t>
        </w:r>
        <w:r w:rsidR="00032557">
          <w:rPr>
            <w:noProof/>
            <w:webHidden/>
          </w:rPr>
          <w:fldChar w:fldCharType="end"/>
        </w:r>
      </w:hyperlink>
    </w:p>
    <w:p w14:paraId="50BD4878" w14:textId="336A960A" w:rsidR="00032557" w:rsidRDefault="000A3D34">
      <w:pPr>
        <w:pStyle w:val="TOC3"/>
        <w:rPr>
          <w:rFonts w:asciiTheme="minorHAnsi" w:eastAsiaTheme="minorEastAsia" w:hAnsiTheme="minorHAnsi" w:cstheme="minorBidi"/>
          <w:noProof/>
          <w:sz w:val="22"/>
          <w:szCs w:val="22"/>
        </w:rPr>
      </w:pPr>
      <w:hyperlink w:anchor="_Toc115100461" w:history="1">
        <w:r w:rsidR="00032557" w:rsidRPr="00F968BA">
          <w:rPr>
            <w:rStyle w:val="Hyperlink"/>
            <w:noProof/>
          </w:rPr>
          <w:t>8.1.3</w:t>
        </w:r>
        <w:r w:rsidR="00032557">
          <w:rPr>
            <w:rFonts w:asciiTheme="minorHAnsi" w:eastAsiaTheme="minorEastAsia" w:hAnsiTheme="minorHAnsi" w:cstheme="minorBidi"/>
            <w:noProof/>
            <w:sz w:val="22"/>
            <w:szCs w:val="22"/>
          </w:rPr>
          <w:tab/>
        </w:r>
        <w:r w:rsidR="00032557" w:rsidRPr="00F968BA">
          <w:rPr>
            <w:rStyle w:val="Hyperlink"/>
            <w:noProof/>
          </w:rPr>
          <w:t>Technical Signals</w:t>
        </w:r>
        <w:r w:rsidR="00032557">
          <w:rPr>
            <w:noProof/>
            <w:webHidden/>
          </w:rPr>
          <w:tab/>
        </w:r>
        <w:r w:rsidR="00032557">
          <w:rPr>
            <w:noProof/>
            <w:webHidden/>
          </w:rPr>
          <w:fldChar w:fldCharType="begin"/>
        </w:r>
        <w:r w:rsidR="00032557">
          <w:rPr>
            <w:noProof/>
            <w:webHidden/>
          </w:rPr>
          <w:instrText xml:space="preserve"> PAGEREF _Toc115100461 \h </w:instrText>
        </w:r>
        <w:r w:rsidR="00032557">
          <w:rPr>
            <w:noProof/>
            <w:webHidden/>
          </w:rPr>
        </w:r>
        <w:r w:rsidR="00032557">
          <w:rPr>
            <w:noProof/>
            <w:webHidden/>
          </w:rPr>
          <w:fldChar w:fldCharType="separate"/>
        </w:r>
        <w:r w:rsidR="00032557">
          <w:rPr>
            <w:noProof/>
            <w:webHidden/>
          </w:rPr>
          <w:t>82</w:t>
        </w:r>
        <w:r w:rsidR="00032557">
          <w:rPr>
            <w:noProof/>
            <w:webHidden/>
          </w:rPr>
          <w:fldChar w:fldCharType="end"/>
        </w:r>
      </w:hyperlink>
    </w:p>
    <w:p w14:paraId="08920514" w14:textId="0C8CADEA"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62" w:history="1">
        <w:r w:rsidR="00032557" w:rsidRPr="00F968BA">
          <w:rPr>
            <w:rStyle w:val="Hyperlink"/>
            <w:noProof/>
          </w:rPr>
          <w:t>8.1.3.1</w:t>
        </w:r>
        <w:r w:rsidR="00032557">
          <w:rPr>
            <w:rFonts w:asciiTheme="minorHAnsi" w:eastAsiaTheme="minorEastAsia" w:hAnsiTheme="minorHAnsi" w:cstheme="minorBidi"/>
            <w:noProof/>
            <w:sz w:val="22"/>
            <w:szCs w:val="22"/>
          </w:rPr>
          <w:tab/>
        </w:r>
        <w:r w:rsidR="00032557" w:rsidRPr="00F968BA">
          <w:rPr>
            <w:rStyle w:val="Hyperlink"/>
            <w:noProof/>
          </w:rPr>
          <w:t>GSDB Signals</w:t>
        </w:r>
        <w:r w:rsidR="00032557">
          <w:rPr>
            <w:noProof/>
            <w:webHidden/>
          </w:rPr>
          <w:tab/>
        </w:r>
        <w:r w:rsidR="00032557">
          <w:rPr>
            <w:noProof/>
            <w:webHidden/>
          </w:rPr>
          <w:fldChar w:fldCharType="begin"/>
        </w:r>
        <w:r w:rsidR="00032557">
          <w:rPr>
            <w:noProof/>
            <w:webHidden/>
          </w:rPr>
          <w:instrText xml:space="preserve"> PAGEREF _Toc115100462 \h </w:instrText>
        </w:r>
        <w:r w:rsidR="00032557">
          <w:rPr>
            <w:noProof/>
            <w:webHidden/>
          </w:rPr>
        </w:r>
        <w:r w:rsidR="00032557">
          <w:rPr>
            <w:noProof/>
            <w:webHidden/>
          </w:rPr>
          <w:fldChar w:fldCharType="separate"/>
        </w:r>
        <w:r w:rsidR="00032557">
          <w:rPr>
            <w:noProof/>
            <w:webHidden/>
          </w:rPr>
          <w:t>92</w:t>
        </w:r>
        <w:r w:rsidR="00032557">
          <w:rPr>
            <w:noProof/>
            <w:webHidden/>
          </w:rPr>
          <w:fldChar w:fldCharType="end"/>
        </w:r>
      </w:hyperlink>
    </w:p>
    <w:p w14:paraId="64D98FCE" w14:textId="1D0B9B90"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63" w:history="1">
        <w:r w:rsidR="00032557" w:rsidRPr="00F968BA">
          <w:rPr>
            <w:rStyle w:val="Hyperlink"/>
            <w:noProof/>
          </w:rPr>
          <w:t>8.1.3.2</w:t>
        </w:r>
        <w:r w:rsidR="00032557">
          <w:rPr>
            <w:rFonts w:asciiTheme="minorHAnsi" w:eastAsiaTheme="minorEastAsia" w:hAnsiTheme="minorHAnsi" w:cstheme="minorBidi"/>
            <w:noProof/>
            <w:sz w:val="22"/>
            <w:szCs w:val="22"/>
          </w:rPr>
          <w:tab/>
        </w:r>
        <w:r w:rsidR="00032557" w:rsidRPr="00F968BA">
          <w:rPr>
            <w:rStyle w:val="Hyperlink"/>
            <w:noProof/>
          </w:rPr>
          <w:t>HW I/Os</w:t>
        </w:r>
        <w:r w:rsidR="00032557">
          <w:rPr>
            <w:noProof/>
            <w:webHidden/>
          </w:rPr>
          <w:tab/>
        </w:r>
        <w:r w:rsidR="00032557">
          <w:rPr>
            <w:noProof/>
            <w:webHidden/>
          </w:rPr>
          <w:fldChar w:fldCharType="begin"/>
        </w:r>
        <w:r w:rsidR="00032557">
          <w:rPr>
            <w:noProof/>
            <w:webHidden/>
          </w:rPr>
          <w:instrText xml:space="preserve"> PAGEREF _Toc115100463 \h </w:instrText>
        </w:r>
        <w:r w:rsidR="00032557">
          <w:rPr>
            <w:noProof/>
            <w:webHidden/>
          </w:rPr>
        </w:r>
        <w:r w:rsidR="00032557">
          <w:rPr>
            <w:noProof/>
            <w:webHidden/>
          </w:rPr>
          <w:fldChar w:fldCharType="separate"/>
        </w:r>
        <w:r w:rsidR="00032557">
          <w:rPr>
            <w:noProof/>
            <w:webHidden/>
          </w:rPr>
          <w:t>92</w:t>
        </w:r>
        <w:r w:rsidR="00032557">
          <w:rPr>
            <w:noProof/>
            <w:webHidden/>
          </w:rPr>
          <w:fldChar w:fldCharType="end"/>
        </w:r>
      </w:hyperlink>
    </w:p>
    <w:p w14:paraId="096EACE1" w14:textId="528F8837"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64" w:history="1">
        <w:r w:rsidR="00032557" w:rsidRPr="00F968BA">
          <w:rPr>
            <w:rStyle w:val="Hyperlink"/>
            <w:noProof/>
          </w:rPr>
          <w:t>8.1.3.3</w:t>
        </w:r>
        <w:r w:rsidR="00032557">
          <w:rPr>
            <w:rFonts w:asciiTheme="minorHAnsi" w:eastAsiaTheme="minorEastAsia" w:hAnsiTheme="minorHAnsi" w:cstheme="minorBidi"/>
            <w:noProof/>
            <w:sz w:val="22"/>
            <w:szCs w:val="22"/>
          </w:rPr>
          <w:tab/>
        </w:r>
        <w:r w:rsidR="00032557" w:rsidRPr="00F968BA">
          <w:rPr>
            <w:rStyle w:val="Hyperlink"/>
            <w:noProof/>
          </w:rPr>
          <w:t>Diagnostic Interfaces</w:t>
        </w:r>
        <w:r w:rsidR="00032557">
          <w:rPr>
            <w:noProof/>
            <w:webHidden/>
          </w:rPr>
          <w:tab/>
        </w:r>
        <w:r w:rsidR="00032557">
          <w:rPr>
            <w:noProof/>
            <w:webHidden/>
          </w:rPr>
          <w:fldChar w:fldCharType="begin"/>
        </w:r>
        <w:r w:rsidR="00032557">
          <w:rPr>
            <w:noProof/>
            <w:webHidden/>
          </w:rPr>
          <w:instrText xml:space="preserve"> PAGEREF _Toc115100464 \h </w:instrText>
        </w:r>
        <w:r w:rsidR="00032557">
          <w:rPr>
            <w:noProof/>
            <w:webHidden/>
          </w:rPr>
        </w:r>
        <w:r w:rsidR="00032557">
          <w:rPr>
            <w:noProof/>
            <w:webHidden/>
          </w:rPr>
          <w:fldChar w:fldCharType="separate"/>
        </w:r>
        <w:r w:rsidR="00032557">
          <w:rPr>
            <w:noProof/>
            <w:webHidden/>
          </w:rPr>
          <w:t>92</w:t>
        </w:r>
        <w:r w:rsidR="00032557">
          <w:rPr>
            <w:noProof/>
            <w:webHidden/>
          </w:rPr>
          <w:fldChar w:fldCharType="end"/>
        </w:r>
      </w:hyperlink>
    </w:p>
    <w:p w14:paraId="75EADB73" w14:textId="68DD4B8A" w:rsidR="00032557" w:rsidRDefault="000A3D34">
      <w:pPr>
        <w:pStyle w:val="TOC3"/>
        <w:rPr>
          <w:rFonts w:asciiTheme="minorHAnsi" w:eastAsiaTheme="minorEastAsia" w:hAnsiTheme="minorHAnsi" w:cstheme="minorBidi"/>
          <w:noProof/>
          <w:sz w:val="22"/>
          <w:szCs w:val="22"/>
        </w:rPr>
      </w:pPr>
      <w:hyperlink w:anchor="_Toc115100465" w:history="1">
        <w:r w:rsidR="00032557" w:rsidRPr="00F968BA">
          <w:rPr>
            <w:rStyle w:val="Hyperlink"/>
            <w:noProof/>
          </w:rPr>
          <w:t>8.1.4</w:t>
        </w:r>
        <w:r w:rsidR="00032557">
          <w:rPr>
            <w:rFonts w:asciiTheme="minorHAnsi" w:eastAsiaTheme="minorEastAsia" w:hAnsiTheme="minorHAnsi" w:cstheme="minorBidi"/>
            <w:noProof/>
            <w:sz w:val="22"/>
            <w:szCs w:val="22"/>
          </w:rPr>
          <w:tab/>
        </w:r>
        <w:r w:rsidR="00032557" w:rsidRPr="00F968BA">
          <w:rPr>
            <w:rStyle w:val="Hyperlink"/>
            <w:noProof/>
          </w:rPr>
          <w:t>Technical Parameters</w:t>
        </w:r>
        <w:r w:rsidR="00032557">
          <w:rPr>
            <w:noProof/>
            <w:webHidden/>
          </w:rPr>
          <w:tab/>
        </w:r>
        <w:r w:rsidR="00032557">
          <w:rPr>
            <w:noProof/>
            <w:webHidden/>
          </w:rPr>
          <w:fldChar w:fldCharType="begin"/>
        </w:r>
        <w:r w:rsidR="00032557">
          <w:rPr>
            <w:noProof/>
            <w:webHidden/>
          </w:rPr>
          <w:instrText xml:space="preserve"> PAGEREF _Toc115100465 \h </w:instrText>
        </w:r>
        <w:r w:rsidR="00032557">
          <w:rPr>
            <w:noProof/>
            <w:webHidden/>
          </w:rPr>
        </w:r>
        <w:r w:rsidR="00032557">
          <w:rPr>
            <w:noProof/>
            <w:webHidden/>
          </w:rPr>
          <w:fldChar w:fldCharType="separate"/>
        </w:r>
        <w:r w:rsidR="00032557">
          <w:rPr>
            <w:noProof/>
            <w:webHidden/>
          </w:rPr>
          <w:t>100</w:t>
        </w:r>
        <w:r w:rsidR="00032557">
          <w:rPr>
            <w:noProof/>
            <w:webHidden/>
          </w:rPr>
          <w:fldChar w:fldCharType="end"/>
        </w:r>
      </w:hyperlink>
    </w:p>
    <w:p w14:paraId="4DF1AEF5" w14:textId="190B03D2" w:rsidR="00032557" w:rsidRDefault="000A3D34">
      <w:pPr>
        <w:pStyle w:val="TOC3"/>
        <w:rPr>
          <w:rFonts w:asciiTheme="minorHAnsi" w:eastAsiaTheme="minorEastAsia" w:hAnsiTheme="minorHAnsi" w:cstheme="minorBidi"/>
          <w:noProof/>
          <w:sz w:val="22"/>
          <w:szCs w:val="22"/>
        </w:rPr>
      </w:pPr>
      <w:hyperlink w:anchor="_Toc115100466" w:history="1">
        <w:r w:rsidR="00032557" w:rsidRPr="00F968BA">
          <w:rPr>
            <w:rStyle w:val="Hyperlink"/>
            <w:noProof/>
          </w:rPr>
          <w:t>8.1.5</w:t>
        </w:r>
        <w:r w:rsidR="00032557">
          <w:rPr>
            <w:rFonts w:asciiTheme="minorHAnsi" w:eastAsiaTheme="minorEastAsia" w:hAnsiTheme="minorHAnsi" w:cstheme="minorBidi"/>
            <w:noProof/>
            <w:sz w:val="22"/>
            <w:szCs w:val="22"/>
          </w:rPr>
          <w:tab/>
        </w:r>
        <w:r w:rsidR="00032557" w:rsidRPr="00F968BA">
          <w:rPr>
            <w:rStyle w:val="Hyperlink"/>
            <w:noProof/>
          </w:rPr>
          <w:t>Mappings</w:t>
        </w:r>
        <w:r w:rsidR="00032557">
          <w:rPr>
            <w:noProof/>
            <w:webHidden/>
          </w:rPr>
          <w:tab/>
        </w:r>
        <w:r w:rsidR="00032557">
          <w:rPr>
            <w:noProof/>
            <w:webHidden/>
          </w:rPr>
          <w:fldChar w:fldCharType="begin"/>
        </w:r>
        <w:r w:rsidR="00032557">
          <w:rPr>
            <w:noProof/>
            <w:webHidden/>
          </w:rPr>
          <w:instrText xml:space="preserve"> PAGEREF _Toc115100466 \h </w:instrText>
        </w:r>
        <w:r w:rsidR="00032557">
          <w:rPr>
            <w:noProof/>
            <w:webHidden/>
          </w:rPr>
        </w:r>
        <w:r w:rsidR="00032557">
          <w:rPr>
            <w:noProof/>
            <w:webHidden/>
          </w:rPr>
          <w:fldChar w:fldCharType="separate"/>
        </w:r>
        <w:r w:rsidR="00032557">
          <w:rPr>
            <w:noProof/>
            <w:webHidden/>
          </w:rPr>
          <w:t>105</w:t>
        </w:r>
        <w:r w:rsidR="00032557">
          <w:rPr>
            <w:noProof/>
            <w:webHidden/>
          </w:rPr>
          <w:fldChar w:fldCharType="end"/>
        </w:r>
      </w:hyperlink>
    </w:p>
    <w:p w14:paraId="4BD1C14C" w14:textId="6E22EEC2" w:rsidR="00032557" w:rsidRDefault="000A3D34">
      <w:pPr>
        <w:pStyle w:val="TOC3"/>
        <w:rPr>
          <w:rFonts w:asciiTheme="minorHAnsi" w:eastAsiaTheme="minorEastAsia" w:hAnsiTheme="minorHAnsi" w:cstheme="minorBidi"/>
          <w:noProof/>
          <w:sz w:val="22"/>
          <w:szCs w:val="22"/>
        </w:rPr>
      </w:pPr>
      <w:hyperlink w:anchor="_Toc115100467" w:history="1">
        <w:r w:rsidR="00032557" w:rsidRPr="00F968BA">
          <w:rPr>
            <w:rStyle w:val="Hyperlink"/>
            <w:noProof/>
          </w:rPr>
          <w:t>8.1.6</w:t>
        </w:r>
        <w:r w:rsidR="00032557">
          <w:rPr>
            <w:rFonts w:asciiTheme="minorHAnsi" w:eastAsiaTheme="minorEastAsia" w:hAnsiTheme="minorHAnsi" w:cstheme="minorBidi"/>
            <w:noProof/>
            <w:sz w:val="22"/>
            <w:szCs w:val="22"/>
          </w:rPr>
          <w:tab/>
        </w:r>
        <w:r w:rsidR="00032557" w:rsidRPr="00F968BA">
          <w:rPr>
            <w:rStyle w:val="Hyperlink"/>
            <w:noProof/>
          </w:rPr>
          <w:t>Technical Interfaces</w:t>
        </w:r>
        <w:r w:rsidR="00032557">
          <w:rPr>
            <w:noProof/>
            <w:webHidden/>
          </w:rPr>
          <w:tab/>
        </w:r>
        <w:r w:rsidR="00032557">
          <w:rPr>
            <w:noProof/>
            <w:webHidden/>
          </w:rPr>
          <w:fldChar w:fldCharType="begin"/>
        </w:r>
        <w:r w:rsidR="00032557">
          <w:rPr>
            <w:noProof/>
            <w:webHidden/>
          </w:rPr>
          <w:instrText xml:space="preserve"> PAGEREF _Toc115100467 \h </w:instrText>
        </w:r>
        <w:r w:rsidR="00032557">
          <w:rPr>
            <w:noProof/>
            <w:webHidden/>
          </w:rPr>
        </w:r>
        <w:r w:rsidR="00032557">
          <w:rPr>
            <w:noProof/>
            <w:webHidden/>
          </w:rPr>
          <w:fldChar w:fldCharType="separate"/>
        </w:r>
        <w:r w:rsidR="00032557">
          <w:rPr>
            <w:noProof/>
            <w:webHidden/>
          </w:rPr>
          <w:t>110</w:t>
        </w:r>
        <w:r w:rsidR="00032557">
          <w:rPr>
            <w:noProof/>
            <w:webHidden/>
          </w:rPr>
          <w:fldChar w:fldCharType="end"/>
        </w:r>
      </w:hyperlink>
    </w:p>
    <w:p w14:paraId="48F167B6" w14:textId="6090AF9D"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68" w:history="1">
        <w:r w:rsidR="00032557" w:rsidRPr="00F968BA">
          <w:rPr>
            <w:rStyle w:val="Hyperlink"/>
            <w:noProof/>
          </w:rPr>
          <w:t>8.1.6.1</w:t>
        </w:r>
        <w:r w:rsidR="00032557">
          <w:rPr>
            <w:rFonts w:asciiTheme="minorHAnsi" w:eastAsiaTheme="minorEastAsia" w:hAnsiTheme="minorHAnsi" w:cstheme="minorBidi"/>
            <w:noProof/>
            <w:sz w:val="22"/>
            <w:szCs w:val="22"/>
          </w:rPr>
          <w:tab/>
        </w:r>
        <w:r w:rsidR="00032557" w:rsidRPr="00F968BA">
          <w:rPr>
            <w:rStyle w:val="Hyperlink"/>
            <w:noProof/>
          </w:rPr>
          <w:t>AIS Interfaces</w:t>
        </w:r>
        <w:r w:rsidR="00032557">
          <w:rPr>
            <w:noProof/>
            <w:webHidden/>
          </w:rPr>
          <w:tab/>
        </w:r>
        <w:r w:rsidR="00032557">
          <w:rPr>
            <w:noProof/>
            <w:webHidden/>
          </w:rPr>
          <w:fldChar w:fldCharType="begin"/>
        </w:r>
        <w:r w:rsidR="00032557">
          <w:rPr>
            <w:noProof/>
            <w:webHidden/>
          </w:rPr>
          <w:instrText xml:space="preserve"> PAGEREF _Toc115100468 \h </w:instrText>
        </w:r>
        <w:r w:rsidR="00032557">
          <w:rPr>
            <w:noProof/>
            <w:webHidden/>
          </w:rPr>
        </w:r>
        <w:r w:rsidR="00032557">
          <w:rPr>
            <w:noProof/>
            <w:webHidden/>
          </w:rPr>
          <w:fldChar w:fldCharType="separate"/>
        </w:r>
        <w:r w:rsidR="00032557">
          <w:rPr>
            <w:noProof/>
            <w:webHidden/>
          </w:rPr>
          <w:t>110</w:t>
        </w:r>
        <w:r w:rsidR="00032557">
          <w:rPr>
            <w:noProof/>
            <w:webHidden/>
          </w:rPr>
          <w:fldChar w:fldCharType="end"/>
        </w:r>
      </w:hyperlink>
    </w:p>
    <w:p w14:paraId="7024888E" w14:textId="2C4D4868"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69" w:history="1">
        <w:r w:rsidR="00032557" w:rsidRPr="00F968BA">
          <w:rPr>
            <w:rStyle w:val="Hyperlink"/>
            <w:noProof/>
          </w:rPr>
          <w:t>8.1.6.2</w:t>
        </w:r>
        <w:r w:rsidR="00032557">
          <w:rPr>
            <w:rFonts w:asciiTheme="minorHAnsi" w:eastAsiaTheme="minorEastAsia" w:hAnsiTheme="minorHAnsi" w:cstheme="minorBidi"/>
            <w:noProof/>
            <w:sz w:val="22"/>
            <w:szCs w:val="22"/>
          </w:rPr>
          <w:tab/>
        </w:r>
        <w:r w:rsidR="00032557" w:rsidRPr="00F968BA">
          <w:rPr>
            <w:rStyle w:val="Hyperlink"/>
            <w:noProof/>
          </w:rPr>
          <w:t>AUTOSAR Ports</w:t>
        </w:r>
        <w:r w:rsidR="00032557">
          <w:rPr>
            <w:noProof/>
            <w:webHidden/>
          </w:rPr>
          <w:tab/>
        </w:r>
        <w:r w:rsidR="00032557">
          <w:rPr>
            <w:noProof/>
            <w:webHidden/>
          </w:rPr>
          <w:fldChar w:fldCharType="begin"/>
        </w:r>
        <w:r w:rsidR="00032557">
          <w:rPr>
            <w:noProof/>
            <w:webHidden/>
          </w:rPr>
          <w:instrText xml:space="preserve"> PAGEREF _Toc115100469 \h </w:instrText>
        </w:r>
        <w:r w:rsidR="00032557">
          <w:rPr>
            <w:noProof/>
            <w:webHidden/>
          </w:rPr>
        </w:r>
        <w:r w:rsidR="00032557">
          <w:rPr>
            <w:noProof/>
            <w:webHidden/>
          </w:rPr>
          <w:fldChar w:fldCharType="separate"/>
        </w:r>
        <w:r w:rsidR="00032557">
          <w:rPr>
            <w:noProof/>
            <w:webHidden/>
          </w:rPr>
          <w:t>110</w:t>
        </w:r>
        <w:r w:rsidR="00032557">
          <w:rPr>
            <w:noProof/>
            <w:webHidden/>
          </w:rPr>
          <w:fldChar w:fldCharType="end"/>
        </w:r>
      </w:hyperlink>
    </w:p>
    <w:p w14:paraId="4497AED0" w14:textId="131C1B91" w:rsidR="00032557" w:rsidRDefault="000A3D34">
      <w:pPr>
        <w:pStyle w:val="TOC3"/>
        <w:rPr>
          <w:rFonts w:asciiTheme="minorHAnsi" w:eastAsiaTheme="minorEastAsia" w:hAnsiTheme="minorHAnsi" w:cstheme="minorBidi"/>
          <w:noProof/>
          <w:sz w:val="22"/>
          <w:szCs w:val="22"/>
        </w:rPr>
      </w:pPr>
      <w:hyperlink w:anchor="_Toc115100470" w:history="1">
        <w:r w:rsidR="00032557" w:rsidRPr="00F968BA">
          <w:rPr>
            <w:rStyle w:val="Hyperlink"/>
            <w:noProof/>
          </w:rPr>
          <w:t>8.1.7</w:t>
        </w:r>
        <w:r w:rsidR="00032557">
          <w:rPr>
            <w:rFonts w:asciiTheme="minorHAnsi" w:eastAsiaTheme="minorEastAsia" w:hAnsiTheme="minorHAnsi" w:cstheme="minorBidi"/>
            <w:noProof/>
            <w:sz w:val="22"/>
            <w:szCs w:val="22"/>
          </w:rPr>
          <w:tab/>
        </w:r>
        <w:r w:rsidR="00032557" w:rsidRPr="00F968BA">
          <w:rPr>
            <w:rStyle w:val="Hyperlink"/>
            <w:noProof/>
          </w:rPr>
          <w:t>Messages/APIs</w:t>
        </w:r>
        <w:r w:rsidR="00032557">
          <w:rPr>
            <w:noProof/>
            <w:webHidden/>
          </w:rPr>
          <w:tab/>
        </w:r>
        <w:r w:rsidR="00032557">
          <w:rPr>
            <w:noProof/>
            <w:webHidden/>
          </w:rPr>
          <w:fldChar w:fldCharType="begin"/>
        </w:r>
        <w:r w:rsidR="00032557">
          <w:rPr>
            <w:noProof/>
            <w:webHidden/>
          </w:rPr>
          <w:instrText xml:space="preserve"> PAGEREF _Toc115100470 \h </w:instrText>
        </w:r>
        <w:r w:rsidR="00032557">
          <w:rPr>
            <w:noProof/>
            <w:webHidden/>
          </w:rPr>
        </w:r>
        <w:r w:rsidR="00032557">
          <w:rPr>
            <w:noProof/>
            <w:webHidden/>
          </w:rPr>
          <w:fldChar w:fldCharType="separate"/>
        </w:r>
        <w:r w:rsidR="00032557">
          <w:rPr>
            <w:noProof/>
            <w:webHidden/>
          </w:rPr>
          <w:t>110</w:t>
        </w:r>
        <w:r w:rsidR="00032557">
          <w:rPr>
            <w:noProof/>
            <w:webHidden/>
          </w:rPr>
          <w:fldChar w:fldCharType="end"/>
        </w:r>
      </w:hyperlink>
    </w:p>
    <w:p w14:paraId="0A1A4BE4" w14:textId="7E7F3950"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1" w:history="1">
        <w:r w:rsidR="00032557" w:rsidRPr="00F968BA">
          <w:rPr>
            <w:rStyle w:val="Hyperlink"/>
            <w:noProof/>
          </w:rPr>
          <w:t>8.1.7.1</w:t>
        </w:r>
        <w:r w:rsidR="00032557">
          <w:rPr>
            <w:rFonts w:asciiTheme="minorHAnsi" w:eastAsiaTheme="minorEastAsia" w:hAnsiTheme="minorHAnsi" w:cstheme="minorBidi"/>
            <w:noProof/>
            <w:sz w:val="22"/>
            <w:szCs w:val="22"/>
          </w:rPr>
          <w:tab/>
        </w:r>
        <w:r w:rsidR="00032557" w:rsidRPr="00F968BA">
          <w:rPr>
            <w:rStyle w:val="Hyperlink"/>
            <w:noProof/>
          </w:rPr>
          <w:t>CAN Bus “&lt;Bus Name&gt;”</w:t>
        </w:r>
        <w:r w:rsidR="00032557">
          <w:rPr>
            <w:noProof/>
            <w:webHidden/>
          </w:rPr>
          <w:tab/>
        </w:r>
        <w:r w:rsidR="00032557">
          <w:rPr>
            <w:noProof/>
            <w:webHidden/>
          </w:rPr>
          <w:fldChar w:fldCharType="begin"/>
        </w:r>
        <w:r w:rsidR="00032557">
          <w:rPr>
            <w:noProof/>
            <w:webHidden/>
          </w:rPr>
          <w:instrText xml:space="preserve"> PAGEREF _Toc115100471 \h </w:instrText>
        </w:r>
        <w:r w:rsidR="00032557">
          <w:rPr>
            <w:noProof/>
            <w:webHidden/>
          </w:rPr>
        </w:r>
        <w:r w:rsidR="00032557">
          <w:rPr>
            <w:noProof/>
            <w:webHidden/>
          </w:rPr>
          <w:fldChar w:fldCharType="separate"/>
        </w:r>
        <w:r w:rsidR="00032557">
          <w:rPr>
            <w:noProof/>
            <w:webHidden/>
          </w:rPr>
          <w:t>110</w:t>
        </w:r>
        <w:r w:rsidR="00032557">
          <w:rPr>
            <w:noProof/>
            <w:webHidden/>
          </w:rPr>
          <w:fldChar w:fldCharType="end"/>
        </w:r>
      </w:hyperlink>
    </w:p>
    <w:p w14:paraId="2DDE13A4" w14:textId="2069E2DE"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2" w:history="1">
        <w:r w:rsidR="00032557" w:rsidRPr="00F968BA">
          <w:rPr>
            <w:rStyle w:val="Hyperlink"/>
            <w:noProof/>
          </w:rPr>
          <w:t>8.1.7.2</w:t>
        </w:r>
        <w:r w:rsidR="00032557">
          <w:rPr>
            <w:rFonts w:asciiTheme="minorHAnsi" w:eastAsiaTheme="minorEastAsia" w:hAnsiTheme="minorHAnsi" w:cstheme="minorBidi"/>
            <w:noProof/>
            <w:sz w:val="22"/>
            <w:szCs w:val="22"/>
          </w:rPr>
          <w:tab/>
        </w:r>
        <w:r w:rsidR="00032557" w:rsidRPr="00F968BA">
          <w:rPr>
            <w:rStyle w:val="Hyperlink"/>
            <w:noProof/>
          </w:rPr>
          <w:t>LIN Bus “&lt;Bus Name&gt;”</w:t>
        </w:r>
        <w:r w:rsidR="00032557">
          <w:rPr>
            <w:noProof/>
            <w:webHidden/>
          </w:rPr>
          <w:tab/>
        </w:r>
        <w:r w:rsidR="00032557">
          <w:rPr>
            <w:noProof/>
            <w:webHidden/>
          </w:rPr>
          <w:fldChar w:fldCharType="begin"/>
        </w:r>
        <w:r w:rsidR="00032557">
          <w:rPr>
            <w:noProof/>
            <w:webHidden/>
          </w:rPr>
          <w:instrText xml:space="preserve"> PAGEREF _Toc115100472 \h </w:instrText>
        </w:r>
        <w:r w:rsidR="00032557">
          <w:rPr>
            <w:noProof/>
            <w:webHidden/>
          </w:rPr>
        </w:r>
        <w:r w:rsidR="00032557">
          <w:rPr>
            <w:noProof/>
            <w:webHidden/>
          </w:rPr>
          <w:fldChar w:fldCharType="separate"/>
        </w:r>
        <w:r w:rsidR="00032557">
          <w:rPr>
            <w:noProof/>
            <w:webHidden/>
          </w:rPr>
          <w:t>128</w:t>
        </w:r>
        <w:r w:rsidR="00032557">
          <w:rPr>
            <w:noProof/>
            <w:webHidden/>
          </w:rPr>
          <w:fldChar w:fldCharType="end"/>
        </w:r>
      </w:hyperlink>
    </w:p>
    <w:p w14:paraId="3BA43BB1" w14:textId="3F1E2771"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3" w:history="1">
        <w:r w:rsidR="00032557" w:rsidRPr="00F968BA">
          <w:rPr>
            <w:rStyle w:val="Hyperlink"/>
            <w:noProof/>
          </w:rPr>
          <w:t>8.1.7.3</w:t>
        </w:r>
        <w:r w:rsidR="00032557">
          <w:rPr>
            <w:rFonts w:asciiTheme="minorHAnsi" w:eastAsiaTheme="minorEastAsia" w:hAnsiTheme="minorHAnsi" w:cstheme="minorBidi"/>
            <w:noProof/>
            <w:sz w:val="22"/>
            <w:szCs w:val="22"/>
          </w:rPr>
          <w:tab/>
        </w:r>
        <w:r w:rsidR="00032557" w:rsidRPr="00F968BA">
          <w:rPr>
            <w:rStyle w:val="Hyperlink"/>
            <w:noProof/>
          </w:rPr>
          <w:t>AUTOSAR Interfaces</w:t>
        </w:r>
        <w:r w:rsidR="00032557">
          <w:rPr>
            <w:noProof/>
            <w:webHidden/>
          </w:rPr>
          <w:tab/>
        </w:r>
        <w:r w:rsidR="00032557">
          <w:rPr>
            <w:noProof/>
            <w:webHidden/>
          </w:rPr>
          <w:fldChar w:fldCharType="begin"/>
        </w:r>
        <w:r w:rsidR="00032557">
          <w:rPr>
            <w:noProof/>
            <w:webHidden/>
          </w:rPr>
          <w:instrText xml:space="preserve"> PAGEREF _Toc115100473 \h </w:instrText>
        </w:r>
        <w:r w:rsidR="00032557">
          <w:rPr>
            <w:noProof/>
            <w:webHidden/>
          </w:rPr>
        </w:r>
        <w:r w:rsidR="00032557">
          <w:rPr>
            <w:noProof/>
            <w:webHidden/>
          </w:rPr>
          <w:fldChar w:fldCharType="separate"/>
        </w:r>
        <w:r w:rsidR="00032557">
          <w:rPr>
            <w:noProof/>
            <w:webHidden/>
          </w:rPr>
          <w:t>130</w:t>
        </w:r>
        <w:r w:rsidR="00032557">
          <w:rPr>
            <w:noProof/>
            <w:webHidden/>
          </w:rPr>
          <w:fldChar w:fldCharType="end"/>
        </w:r>
      </w:hyperlink>
    </w:p>
    <w:p w14:paraId="2692C939" w14:textId="537DAD17"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4" w:history="1">
        <w:r w:rsidR="00032557" w:rsidRPr="00F968BA">
          <w:rPr>
            <w:rStyle w:val="Hyperlink"/>
            <w:noProof/>
          </w:rPr>
          <w:t>8.1.7.4</w:t>
        </w:r>
        <w:r w:rsidR="00032557">
          <w:rPr>
            <w:rFonts w:asciiTheme="minorHAnsi" w:eastAsiaTheme="minorEastAsia" w:hAnsiTheme="minorHAnsi" w:cstheme="minorBidi"/>
            <w:noProof/>
            <w:sz w:val="22"/>
            <w:szCs w:val="22"/>
          </w:rPr>
          <w:tab/>
        </w:r>
        <w:r w:rsidR="00032557" w:rsidRPr="00F968BA">
          <w:rPr>
            <w:rStyle w:val="Hyperlink"/>
            <w:noProof/>
          </w:rPr>
          <w:t>SOA Service Contracts</w:t>
        </w:r>
        <w:r w:rsidR="00032557">
          <w:rPr>
            <w:noProof/>
            <w:webHidden/>
          </w:rPr>
          <w:tab/>
        </w:r>
        <w:r w:rsidR="00032557">
          <w:rPr>
            <w:noProof/>
            <w:webHidden/>
          </w:rPr>
          <w:fldChar w:fldCharType="begin"/>
        </w:r>
        <w:r w:rsidR="00032557">
          <w:rPr>
            <w:noProof/>
            <w:webHidden/>
          </w:rPr>
          <w:instrText xml:space="preserve"> PAGEREF _Toc115100474 \h </w:instrText>
        </w:r>
        <w:r w:rsidR="00032557">
          <w:rPr>
            <w:noProof/>
            <w:webHidden/>
          </w:rPr>
        </w:r>
        <w:r w:rsidR="00032557">
          <w:rPr>
            <w:noProof/>
            <w:webHidden/>
          </w:rPr>
          <w:fldChar w:fldCharType="separate"/>
        </w:r>
        <w:r w:rsidR="00032557">
          <w:rPr>
            <w:noProof/>
            <w:webHidden/>
          </w:rPr>
          <w:t>130</w:t>
        </w:r>
        <w:r w:rsidR="00032557">
          <w:rPr>
            <w:noProof/>
            <w:webHidden/>
          </w:rPr>
          <w:fldChar w:fldCharType="end"/>
        </w:r>
      </w:hyperlink>
    </w:p>
    <w:p w14:paraId="683E53F7" w14:textId="470FD2A5" w:rsidR="00032557" w:rsidRDefault="000A3D34">
      <w:pPr>
        <w:pStyle w:val="TOC3"/>
        <w:rPr>
          <w:rFonts w:asciiTheme="minorHAnsi" w:eastAsiaTheme="minorEastAsia" w:hAnsiTheme="minorHAnsi" w:cstheme="minorBidi"/>
          <w:noProof/>
          <w:sz w:val="22"/>
          <w:szCs w:val="22"/>
        </w:rPr>
      </w:pPr>
      <w:hyperlink w:anchor="_Toc115100475" w:history="1">
        <w:r w:rsidR="00032557" w:rsidRPr="00F968BA">
          <w:rPr>
            <w:rStyle w:val="Hyperlink"/>
            <w:noProof/>
          </w:rPr>
          <w:t>8.1.8</w:t>
        </w:r>
        <w:r w:rsidR="00032557">
          <w:rPr>
            <w:rFonts w:asciiTheme="minorHAnsi" w:eastAsiaTheme="minorEastAsia" w:hAnsiTheme="minorHAnsi" w:cstheme="minorBidi"/>
            <w:noProof/>
            <w:sz w:val="22"/>
            <w:szCs w:val="22"/>
          </w:rPr>
          <w:tab/>
        </w:r>
        <w:r w:rsidR="00032557" w:rsidRPr="00F968BA">
          <w:rPr>
            <w:rStyle w:val="Hyperlink"/>
            <w:noProof/>
          </w:rPr>
          <w:t>Encoding Types</w:t>
        </w:r>
        <w:r w:rsidR="00032557">
          <w:rPr>
            <w:noProof/>
            <w:webHidden/>
          </w:rPr>
          <w:tab/>
        </w:r>
        <w:r w:rsidR="00032557">
          <w:rPr>
            <w:noProof/>
            <w:webHidden/>
          </w:rPr>
          <w:fldChar w:fldCharType="begin"/>
        </w:r>
        <w:r w:rsidR="00032557">
          <w:rPr>
            <w:noProof/>
            <w:webHidden/>
          </w:rPr>
          <w:instrText xml:space="preserve"> PAGEREF _Toc115100475 \h </w:instrText>
        </w:r>
        <w:r w:rsidR="00032557">
          <w:rPr>
            <w:noProof/>
            <w:webHidden/>
          </w:rPr>
        </w:r>
        <w:r w:rsidR="00032557">
          <w:rPr>
            <w:noProof/>
            <w:webHidden/>
          </w:rPr>
          <w:fldChar w:fldCharType="separate"/>
        </w:r>
        <w:r w:rsidR="00032557">
          <w:rPr>
            <w:noProof/>
            <w:webHidden/>
          </w:rPr>
          <w:t>130</w:t>
        </w:r>
        <w:r w:rsidR="00032557">
          <w:rPr>
            <w:noProof/>
            <w:webHidden/>
          </w:rPr>
          <w:fldChar w:fldCharType="end"/>
        </w:r>
      </w:hyperlink>
    </w:p>
    <w:p w14:paraId="3A2816C7" w14:textId="1FE659D7"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6" w:history="1">
        <w:r w:rsidR="00032557" w:rsidRPr="00F968BA">
          <w:rPr>
            <w:rStyle w:val="Hyperlink"/>
            <w:noProof/>
          </w:rPr>
          <w:t>8.1.8.1</w:t>
        </w:r>
        <w:r w:rsidR="00032557">
          <w:rPr>
            <w:rFonts w:asciiTheme="minorHAnsi" w:eastAsiaTheme="minorEastAsia" w:hAnsiTheme="minorHAnsi" w:cstheme="minorBidi"/>
            <w:noProof/>
            <w:sz w:val="22"/>
            <w:szCs w:val="22"/>
          </w:rPr>
          <w:tab/>
        </w:r>
        <w:r w:rsidR="00032557" w:rsidRPr="00F968BA">
          <w:rPr>
            <w:rStyle w:val="Hyperlink"/>
            <w:noProof/>
          </w:rPr>
          <w:t>Logical Encoding Types</w:t>
        </w:r>
        <w:r w:rsidR="00032557">
          <w:rPr>
            <w:noProof/>
            <w:webHidden/>
          </w:rPr>
          <w:tab/>
        </w:r>
        <w:r w:rsidR="00032557">
          <w:rPr>
            <w:noProof/>
            <w:webHidden/>
          </w:rPr>
          <w:fldChar w:fldCharType="begin"/>
        </w:r>
        <w:r w:rsidR="00032557">
          <w:rPr>
            <w:noProof/>
            <w:webHidden/>
          </w:rPr>
          <w:instrText xml:space="preserve"> PAGEREF _Toc115100476 \h </w:instrText>
        </w:r>
        <w:r w:rsidR="00032557">
          <w:rPr>
            <w:noProof/>
            <w:webHidden/>
          </w:rPr>
        </w:r>
        <w:r w:rsidR="00032557">
          <w:rPr>
            <w:noProof/>
            <w:webHidden/>
          </w:rPr>
          <w:fldChar w:fldCharType="separate"/>
        </w:r>
        <w:r w:rsidR="00032557">
          <w:rPr>
            <w:noProof/>
            <w:webHidden/>
          </w:rPr>
          <w:t>130</w:t>
        </w:r>
        <w:r w:rsidR="00032557">
          <w:rPr>
            <w:noProof/>
            <w:webHidden/>
          </w:rPr>
          <w:fldChar w:fldCharType="end"/>
        </w:r>
      </w:hyperlink>
    </w:p>
    <w:p w14:paraId="2EFEA749" w14:textId="5ECAE7A5" w:rsidR="00032557" w:rsidRDefault="000A3D34">
      <w:pPr>
        <w:pStyle w:val="TOC4"/>
        <w:tabs>
          <w:tab w:val="left" w:pos="1600"/>
          <w:tab w:val="right" w:leader="dot" w:pos="10338"/>
        </w:tabs>
        <w:rPr>
          <w:rFonts w:asciiTheme="minorHAnsi" w:eastAsiaTheme="minorEastAsia" w:hAnsiTheme="minorHAnsi" w:cstheme="minorBidi"/>
          <w:noProof/>
          <w:sz w:val="22"/>
          <w:szCs w:val="22"/>
        </w:rPr>
      </w:pPr>
      <w:hyperlink w:anchor="_Toc115100477" w:history="1">
        <w:r w:rsidR="00032557" w:rsidRPr="00F968BA">
          <w:rPr>
            <w:rStyle w:val="Hyperlink"/>
            <w:noProof/>
          </w:rPr>
          <w:t>8.1.8.2</w:t>
        </w:r>
        <w:r w:rsidR="00032557">
          <w:rPr>
            <w:rFonts w:asciiTheme="minorHAnsi" w:eastAsiaTheme="minorEastAsia" w:hAnsiTheme="minorHAnsi" w:cstheme="minorBidi"/>
            <w:noProof/>
            <w:sz w:val="22"/>
            <w:szCs w:val="22"/>
          </w:rPr>
          <w:tab/>
        </w:r>
        <w:r w:rsidR="00032557" w:rsidRPr="00F968BA">
          <w:rPr>
            <w:rStyle w:val="Hyperlink"/>
            <w:noProof/>
          </w:rPr>
          <w:t>Technology Encoding Types</w:t>
        </w:r>
        <w:r w:rsidR="00032557">
          <w:rPr>
            <w:noProof/>
            <w:webHidden/>
          </w:rPr>
          <w:tab/>
        </w:r>
        <w:r w:rsidR="00032557">
          <w:rPr>
            <w:noProof/>
            <w:webHidden/>
          </w:rPr>
          <w:fldChar w:fldCharType="begin"/>
        </w:r>
        <w:r w:rsidR="00032557">
          <w:rPr>
            <w:noProof/>
            <w:webHidden/>
          </w:rPr>
          <w:instrText xml:space="preserve"> PAGEREF _Toc115100477 \h </w:instrText>
        </w:r>
        <w:r w:rsidR="00032557">
          <w:rPr>
            <w:noProof/>
            <w:webHidden/>
          </w:rPr>
        </w:r>
        <w:r w:rsidR="00032557">
          <w:rPr>
            <w:noProof/>
            <w:webHidden/>
          </w:rPr>
          <w:fldChar w:fldCharType="separate"/>
        </w:r>
        <w:r w:rsidR="00032557">
          <w:rPr>
            <w:noProof/>
            <w:webHidden/>
          </w:rPr>
          <w:t>138</w:t>
        </w:r>
        <w:r w:rsidR="00032557">
          <w:rPr>
            <w:noProof/>
            <w:webHidden/>
          </w:rPr>
          <w:fldChar w:fldCharType="end"/>
        </w:r>
      </w:hyperlink>
    </w:p>
    <w:p w14:paraId="7569DCA7" w14:textId="7A6470EF"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314A55C5" w:rsidR="00305BF4" w:rsidRPr="0008696C" w:rsidRDefault="00305BF4" w:rsidP="00300356">
      <w:pPr>
        <w:rPr>
          <w:b/>
        </w:rPr>
      </w:pPr>
      <w:bookmarkStart w:id="6" w:name="_Toc423619081"/>
      <w:r w:rsidRPr="0008696C">
        <w:rPr>
          <w:b/>
        </w:rPr>
        <w:t>List of Figures</w:t>
      </w:r>
      <w:bookmarkEnd w:id="6"/>
    </w:p>
    <w:p w14:paraId="14F9AE64" w14:textId="77777777" w:rsidR="00305BF4" w:rsidRPr="006C597B" w:rsidRDefault="00305BF4" w:rsidP="00300356">
      <w:pPr>
        <w:pStyle w:val="TOC2"/>
        <w:rPr>
          <w:rStyle w:val="Hyperlink"/>
          <w:color w:val="auto"/>
        </w:rPr>
      </w:pPr>
    </w:p>
    <w:p w14:paraId="4FCBA147" w14:textId="68D48CCB" w:rsidR="00032557" w:rsidRDefault="00305BF4">
      <w:pPr>
        <w:pStyle w:val="TableofFigures"/>
        <w:tabs>
          <w:tab w:val="right" w:leader="dot" w:pos="10338"/>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bookmarkEnd w:id="0"/>
      <w:r w:rsidR="00032557" w:rsidRPr="00E64708">
        <w:rPr>
          <w:rStyle w:val="Hyperlink"/>
          <w:noProof/>
        </w:rPr>
        <w:fldChar w:fldCharType="begin"/>
      </w:r>
      <w:r w:rsidR="00032557" w:rsidRPr="00E64708">
        <w:rPr>
          <w:rStyle w:val="Hyperlink"/>
          <w:noProof/>
        </w:rPr>
        <w:instrText xml:space="preserve"> </w:instrText>
      </w:r>
      <w:r w:rsidR="00032557">
        <w:rPr>
          <w:noProof/>
        </w:rPr>
        <w:instrText>HYPERLINK \l "_Toc115100478"</w:instrText>
      </w:r>
      <w:r w:rsidR="00032557" w:rsidRPr="00E64708">
        <w:rPr>
          <w:rStyle w:val="Hyperlink"/>
          <w:noProof/>
        </w:rPr>
        <w:instrText xml:space="preserve"> </w:instrText>
      </w:r>
      <w:r w:rsidR="00032557" w:rsidRPr="00E64708">
        <w:rPr>
          <w:rStyle w:val="Hyperlink"/>
          <w:noProof/>
        </w:rPr>
        <w:fldChar w:fldCharType="separate"/>
      </w:r>
      <w:r w:rsidR="00032557" w:rsidRPr="00E64708">
        <w:rPr>
          <w:rStyle w:val="Hyperlink"/>
          <w:noProof/>
        </w:rPr>
        <w:t>Figure 3</w:t>
      </w:r>
      <w:r w:rsidR="00032557" w:rsidRPr="00E64708">
        <w:rPr>
          <w:rStyle w:val="Hyperlink"/>
          <w:noProof/>
        </w:rPr>
        <w:noBreakHyphen/>
        <w:t xml:space="preserve">1: </w:t>
      </w:r>
      <w:r w:rsidR="00032557" w:rsidRPr="00E64708">
        <w:rPr>
          <w:rStyle w:val="Hyperlink"/>
          <w:rFonts w:cs="Arial"/>
          <w:noProof/>
        </w:rPr>
        <w:t>Functional Boundary Behavior</w:t>
      </w:r>
      <w:r w:rsidR="00032557">
        <w:rPr>
          <w:noProof/>
          <w:webHidden/>
        </w:rPr>
        <w:tab/>
      </w:r>
      <w:r w:rsidR="00032557">
        <w:rPr>
          <w:noProof/>
          <w:webHidden/>
        </w:rPr>
        <w:fldChar w:fldCharType="begin"/>
      </w:r>
      <w:r w:rsidR="00032557">
        <w:rPr>
          <w:noProof/>
          <w:webHidden/>
        </w:rPr>
        <w:instrText xml:space="preserve"> PAGEREF _Toc115100478 \h </w:instrText>
      </w:r>
      <w:r w:rsidR="00032557">
        <w:rPr>
          <w:noProof/>
          <w:webHidden/>
        </w:rPr>
      </w:r>
      <w:r w:rsidR="00032557">
        <w:rPr>
          <w:noProof/>
          <w:webHidden/>
        </w:rPr>
        <w:fldChar w:fldCharType="separate"/>
      </w:r>
      <w:r w:rsidR="00032557">
        <w:rPr>
          <w:noProof/>
          <w:webHidden/>
        </w:rPr>
        <w:t>13</w:t>
      </w:r>
      <w:r w:rsidR="00032557">
        <w:rPr>
          <w:noProof/>
          <w:webHidden/>
        </w:rPr>
        <w:fldChar w:fldCharType="end"/>
      </w:r>
      <w:r w:rsidR="00032557" w:rsidRPr="00E64708">
        <w:rPr>
          <w:rStyle w:val="Hyperlink"/>
          <w:noProof/>
        </w:rPr>
        <w:fldChar w:fldCharType="end"/>
      </w:r>
    </w:p>
    <w:p w14:paraId="51F6F683" w14:textId="36D61167"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79" w:history="1">
        <w:r w:rsidR="00032557" w:rsidRPr="00E64708">
          <w:rPr>
            <w:rStyle w:val="Hyperlink"/>
            <w:noProof/>
          </w:rPr>
          <w:t>Figure 3</w:t>
        </w:r>
        <w:r w:rsidR="00032557" w:rsidRPr="00E64708">
          <w:rPr>
            <w:rStyle w:val="Hyperlink"/>
            <w:noProof/>
          </w:rPr>
          <w:noBreakHyphen/>
          <w:t>2-1: FNV3 Variant</w:t>
        </w:r>
        <w:r w:rsidR="00032557">
          <w:rPr>
            <w:noProof/>
            <w:webHidden/>
          </w:rPr>
          <w:tab/>
        </w:r>
        <w:r w:rsidR="00032557">
          <w:rPr>
            <w:noProof/>
            <w:webHidden/>
          </w:rPr>
          <w:fldChar w:fldCharType="begin"/>
        </w:r>
        <w:r w:rsidR="00032557">
          <w:rPr>
            <w:noProof/>
            <w:webHidden/>
          </w:rPr>
          <w:instrText xml:space="preserve"> PAGEREF _Toc115100479 \h </w:instrText>
        </w:r>
        <w:r w:rsidR="00032557">
          <w:rPr>
            <w:noProof/>
            <w:webHidden/>
          </w:rPr>
        </w:r>
        <w:r w:rsidR="00032557">
          <w:rPr>
            <w:noProof/>
            <w:webHidden/>
          </w:rPr>
          <w:fldChar w:fldCharType="separate"/>
        </w:r>
        <w:r w:rsidR="00032557">
          <w:rPr>
            <w:noProof/>
            <w:webHidden/>
          </w:rPr>
          <w:t>21</w:t>
        </w:r>
        <w:r w:rsidR="00032557">
          <w:rPr>
            <w:noProof/>
            <w:webHidden/>
          </w:rPr>
          <w:fldChar w:fldCharType="end"/>
        </w:r>
      </w:hyperlink>
    </w:p>
    <w:p w14:paraId="0A5BD1A4" w14:textId="66FC48F1"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0" w:history="1">
        <w:r w:rsidR="00032557" w:rsidRPr="00E64708">
          <w:rPr>
            <w:rStyle w:val="Hyperlink"/>
            <w:noProof/>
          </w:rPr>
          <w:t>Figure 3</w:t>
        </w:r>
        <w:r w:rsidR="00032557" w:rsidRPr="00E64708">
          <w:rPr>
            <w:rStyle w:val="Hyperlink"/>
            <w:noProof/>
          </w:rPr>
          <w:noBreakHyphen/>
          <w:t>3-2: FNV2 Variant</w:t>
        </w:r>
        <w:r w:rsidR="00032557">
          <w:rPr>
            <w:noProof/>
            <w:webHidden/>
          </w:rPr>
          <w:tab/>
        </w:r>
        <w:r w:rsidR="00032557">
          <w:rPr>
            <w:noProof/>
            <w:webHidden/>
          </w:rPr>
          <w:fldChar w:fldCharType="begin"/>
        </w:r>
        <w:r w:rsidR="00032557">
          <w:rPr>
            <w:noProof/>
            <w:webHidden/>
          </w:rPr>
          <w:instrText xml:space="preserve"> PAGEREF _Toc115100480 \h </w:instrText>
        </w:r>
        <w:r w:rsidR="00032557">
          <w:rPr>
            <w:noProof/>
            <w:webHidden/>
          </w:rPr>
        </w:r>
        <w:r w:rsidR="00032557">
          <w:rPr>
            <w:noProof/>
            <w:webHidden/>
          </w:rPr>
          <w:fldChar w:fldCharType="separate"/>
        </w:r>
        <w:r w:rsidR="00032557">
          <w:rPr>
            <w:noProof/>
            <w:webHidden/>
          </w:rPr>
          <w:t>21</w:t>
        </w:r>
        <w:r w:rsidR="00032557">
          <w:rPr>
            <w:noProof/>
            <w:webHidden/>
          </w:rPr>
          <w:fldChar w:fldCharType="end"/>
        </w:r>
      </w:hyperlink>
    </w:p>
    <w:p w14:paraId="7F863014" w14:textId="68F6A71B"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1" w:history="1">
        <w:r w:rsidR="00032557" w:rsidRPr="00E64708">
          <w:rPr>
            <w:rStyle w:val="Hyperlink"/>
            <w:noProof/>
          </w:rPr>
          <w:t>Figure 3</w:t>
        </w:r>
        <w:r w:rsidR="00032557" w:rsidRPr="00E64708">
          <w:rPr>
            <w:rStyle w:val="Hyperlink"/>
            <w:noProof/>
          </w:rPr>
          <w:noBreakHyphen/>
          <w:t xml:space="preserve">4: </w:t>
        </w:r>
        <w:r w:rsidR="00032557" w:rsidRPr="00E64708">
          <w:rPr>
            <w:rStyle w:val="Hyperlink"/>
            <w:rFonts w:cs="Arial"/>
            <w:noProof/>
          </w:rPr>
          <w:t>Vehicle System Behavior</w:t>
        </w:r>
        <w:r w:rsidR="00032557">
          <w:rPr>
            <w:noProof/>
            <w:webHidden/>
          </w:rPr>
          <w:tab/>
        </w:r>
        <w:r w:rsidR="00032557">
          <w:rPr>
            <w:noProof/>
            <w:webHidden/>
          </w:rPr>
          <w:fldChar w:fldCharType="begin"/>
        </w:r>
        <w:r w:rsidR="00032557">
          <w:rPr>
            <w:noProof/>
            <w:webHidden/>
          </w:rPr>
          <w:instrText xml:space="preserve"> PAGEREF _Toc115100481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2DEEA561" w14:textId="59EF759C"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7" w:name="_Toc423619082"/>
      <w:r w:rsidRPr="0008696C">
        <w:rPr>
          <w:b/>
        </w:rPr>
        <w:t>List of Tables</w:t>
      </w:r>
      <w:bookmarkEnd w:id="7"/>
    </w:p>
    <w:p w14:paraId="607ACE36" w14:textId="77777777" w:rsidR="00305BF4" w:rsidRPr="00E2703A" w:rsidRDefault="00305BF4" w:rsidP="00300356">
      <w:pPr>
        <w:pStyle w:val="TOC2"/>
        <w:rPr>
          <w:rStyle w:val="Hyperlink"/>
          <w:color w:val="auto"/>
        </w:rPr>
      </w:pPr>
    </w:p>
    <w:p w14:paraId="675AE40A" w14:textId="778D0F2E" w:rsidR="00032557" w:rsidRDefault="00305BF4">
      <w:pPr>
        <w:pStyle w:val="TableofFigures"/>
        <w:tabs>
          <w:tab w:val="right" w:leader="dot" w:pos="10338"/>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15100482" w:history="1">
        <w:r w:rsidR="00032557" w:rsidRPr="006561C4">
          <w:rPr>
            <w:rStyle w:val="Hyperlink"/>
            <w:noProof/>
          </w:rPr>
          <w:t>Table 1</w:t>
        </w:r>
        <w:r w:rsidR="00032557" w:rsidRPr="006561C4">
          <w:rPr>
            <w:rStyle w:val="Hyperlink"/>
            <w:noProof/>
          </w:rPr>
          <w:noBreakHyphen/>
          <w:t>1: Electrical Architecture(s) referenced in this document</w:t>
        </w:r>
        <w:r w:rsidR="00032557">
          <w:rPr>
            <w:noProof/>
            <w:webHidden/>
          </w:rPr>
          <w:tab/>
        </w:r>
        <w:r w:rsidR="00032557">
          <w:rPr>
            <w:noProof/>
            <w:webHidden/>
          </w:rPr>
          <w:fldChar w:fldCharType="begin"/>
        </w:r>
        <w:r w:rsidR="00032557">
          <w:rPr>
            <w:noProof/>
            <w:webHidden/>
          </w:rPr>
          <w:instrText xml:space="preserve"> PAGEREF _Toc115100482 \h </w:instrText>
        </w:r>
        <w:r w:rsidR="00032557">
          <w:rPr>
            <w:noProof/>
            <w:webHidden/>
          </w:rPr>
        </w:r>
        <w:r w:rsidR="00032557">
          <w:rPr>
            <w:noProof/>
            <w:webHidden/>
          </w:rPr>
          <w:fldChar w:fldCharType="separate"/>
        </w:r>
        <w:r w:rsidR="00032557">
          <w:rPr>
            <w:noProof/>
            <w:webHidden/>
          </w:rPr>
          <w:t>6</w:t>
        </w:r>
        <w:r w:rsidR="00032557">
          <w:rPr>
            <w:noProof/>
            <w:webHidden/>
          </w:rPr>
          <w:fldChar w:fldCharType="end"/>
        </w:r>
      </w:hyperlink>
    </w:p>
    <w:p w14:paraId="24EB3378" w14:textId="0C25CBF5"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3" w:history="1">
        <w:r w:rsidR="00032557" w:rsidRPr="006561C4">
          <w:rPr>
            <w:rStyle w:val="Hyperlink"/>
            <w:noProof/>
          </w:rPr>
          <w:t>Table 1</w:t>
        </w:r>
        <w:r w:rsidR="00032557" w:rsidRPr="006561C4">
          <w:rPr>
            <w:rStyle w:val="Hyperlink"/>
            <w:noProof/>
          </w:rPr>
          <w:noBreakHyphen/>
          <w:t>2: Ford internal Documents</w:t>
        </w:r>
        <w:r w:rsidR="00032557">
          <w:rPr>
            <w:noProof/>
            <w:webHidden/>
          </w:rPr>
          <w:tab/>
        </w:r>
        <w:r w:rsidR="00032557">
          <w:rPr>
            <w:noProof/>
            <w:webHidden/>
          </w:rPr>
          <w:fldChar w:fldCharType="begin"/>
        </w:r>
        <w:r w:rsidR="00032557">
          <w:rPr>
            <w:noProof/>
            <w:webHidden/>
          </w:rPr>
          <w:instrText xml:space="preserve"> PAGEREF _Toc115100483 \h </w:instrText>
        </w:r>
        <w:r w:rsidR="00032557">
          <w:rPr>
            <w:noProof/>
            <w:webHidden/>
          </w:rPr>
        </w:r>
        <w:r w:rsidR="00032557">
          <w:rPr>
            <w:noProof/>
            <w:webHidden/>
          </w:rPr>
          <w:fldChar w:fldCharType="separate"/>
        </w:r>
        <w:r w:rsidR="00032557">
          <w:rPr>
            <w:noProof/>
            <w:webHidden/>
          </w:rPr>
          <w:t>8</w:t>
        </w:r>
        <w:r w:rsidR="00032557">
          <w:rPr>
            <w:noProof/>
            <w:webHidden/>
          </w:rPr>
          <w:fldChar w:fldCharType="end"/>
        </w:r>
      </w:hyperlink>
    </w:p>
    <w:p w14:paraId="6E224248" w14:textId="60973F2D"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4" w:history="1">
        <w:r w:rsidR="00032557" w:rsidRPr="006561C4">
          <w:rPr>
            <w:rStyle w:val="Hyperlink"/>
            <w:noProof/>
          </w:rPr>
          <w:t>Table 1</w:t>
        </w:r>
        <w:r w:rsidR="00032557" w:rsidRPr="006561C4">
          <w:rPr>
            <w:rStyle w:val="Hyperlink"/>
            <w:noProof/>
          </w:rPr>
          <w:noBreakHyphen/>
          <w:t>3: External documents and publications</w:t>
        </w:r>
        <w:r w:rsidR="00032557">
          <w:rPr>
            <w:noProof/>
            <w:webHidden/>
          </w:rPr>
          <w:tab/>
        </w:r>
        <w:r w:rsidR="00032557">
          <w:rPr>
            <w:noProof/>
            <w:webHidden/>
          </w:rPr>
          <w:fldChar w:fldCharType="begin"/>
        </w:r>
        <w:r w:rsidR="00032557">
          <w:rPr>
            <w:noProof/>
            <w:webHidden/>
          </w:rPr>
          <w:instrText xml:space="preserve"> PAGEREF _Toc115100484 \h </w:instrText>
        </w:r>
        <w:r w:rsidR="00032557">
          <w:rPr>
            <w:noProof/>
            <w:webHidden/>
          </w:rPr>
        </w:r>
        <w:r w:rsidR="00032557">
          <w:rPr>
            <w:noProof/>
            <w:webHidden/>
          </w:rPr>
          <w:fldChar w:fldCharType="separate"/>
        </w:r>
        <w:r w:rsidR="00032557">
          <w:rPr>
            <w:noProof/>
            <w:webHidden/>
          </w:rPr>
          <w:t>9</w:t>
        </w:r>
        <w:r w:rsidR="00032557">
          <w:rPr>
            <w:noProof/>
            <w:webHidden/>
          </w:rPr>
          <w:fldChar w:fldCharType="end"/>
        </w:r>
      </w:hyperlink>
    </w:p>
    <w:p w14:paraId="3355AD22" w14:textId="48854F2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5" w:history="1">
        <w:r w:rsidR="00032557" w:rsidRPr="006561C4">
          <w:rPr>
            <w:rStyle w:val="Hyperlink"/>
            <w:noProof/>
          </w:rPr>
          <w:t>Table 1</w:t>
        </w:r>
        <w:r w:rsidR="00032557" w:rsidRPr="006561C4">
          <w:rPr>
            <w:rStyle w:val="Hyperlink"/>
            <w:noProof/>
          </w:rPr>
          <w:noBreakHyphen/>
          <w:t>4: Definitions used in this document</w:t>
        </w:r>
        <w:r w:rsidR="00032557">
          <w:rPr>
            <w:noProof/>
            <w:webHidden/>
          </w:rPr>
          <w:tab/>
        </w:r>
        <w:r w:rsidR="00032557">
          <w:rPr>
            <w:noProof/>
            <w:webHidden/>
          </w:rPr>
          <w:fldChar w:fldCharType="begin"/>
        </w:r>
        <w:r w:rsidR="00032557">
          <w:rPr>
            <w:noProof/>
            <w:webHidden/>
          </w:rPr>
          <w:instrText xml:space="preserve"> PAGEREF _Toc115100485 \h </w:instrText>
        </w:r>
        <w:r w:rsidR="00032557">
          <w:rPr>
            <w:noProof/>
            <w:webHidden/>
          </w:rPr>
        </w:r>
        <w:r w:rsidR="00032557">
          <w:rPr>
            <w:noProof/>
            <w:webHidden/>
          </w:rPr>
          <w:fldChar w:fldCharType="separate"/>
        </w:r>
        <w:r w:rsidR="00032557">
          <w:rPr>
            <w:noProof/>
            <w:webHidden/>
          </w:rPr>
          <w:t>10</w:t>
        </w:r>
        <w:r w:rsidR="00032557">
          <w:rPr>
            <w:noProof/>
            <w:webHidden/>
          </w:rPr>
          <w:fldChar w:fldCharType="end"/>
        </w:r>
      </w:hyperlink>
    </w:p>
    <w:p w14:paraId="78DFB742" w14:textId="595F2754"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6" w:history="1">
        <w:r w:rsidR="00032557" w:rsidRPr="006561C4">
          <w:rPr>
            <w:rStyle w:val="Hyperlink"/>
            <w:noProof/>
            <w:lang w:val="en-GB"/>
          </w:rPr>
          <w:t>Table 1</w:t>
        </w:r>
        <w:r w:rsidR="00032557" w:rsidRPr="006561C4">
          <w:rPr>
            <w:rStyle w:val="Hyperlink"/>
            <w:noProof/>
            <w:lang w:val="en-GB"/>
          </w:rPr>
          <w:noBreakHyphen/>
          <w:t>5: Abbreviations used in this document.</w:t>
        </w:r>
        <w:r w:rsidR="00032557">
          <w:rPr>
            <w:noProof/>
            <w:webHidden/>
          </w:rPr>
          <w:tab/>
        </w:r>
        <w:r w:rsidR="00032557">
          <w:rPr>
            <w:noProof/>
            <w:webHidden/>
          </w:rPr>
          <w:fldChar w:fldCharType="begin"/>
        </w:r>
        <w:r w:rsidR="00032557">
          <w:rPr>
            <w:noProof/>
            <w:webHidden/>
          </w:rPr>
          <w:instrText xml:space="preserve"> PAGEREF _Toc115100486 \h </w:instrText>
        </w:r>
        <w:r w:rsidR="00032557">
          <w:rPr>
            <w:noProof/>
            <w:webHidden/>
          </w:rPr>
        </w:r>
        <w:r w:rsidR="00032557">
          <w:rPr>
            <w:noProof/>
            <w:webHidden/>
          </w:rPr>
          <w:fldChar w:fldCharType="separate"/>
        </w:r>
        <w:r w:rsidR="00032557">
          <w:rPr>
            <w:noProof/>
            <w:webHidden/>
          </w:rPr>
          <w:t>10</w:t>
        </w:r>
        <w:r w:rsidR="00032557">
          <w:rPr>
            <w:noProof/>
            <w:webHidden/>
          </w:rPr>
          <w:fldChar w:fldCharType="end"/>
        </w:r>
      </w:hyperlink>
    </w:p>
    <w:p w14:paraId="39864AE0" w14:textId="31E5439A"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7" w:history="1">
        <w:r w:rsidR="00032557" w:rsidRPr="006561C4">
          <w:rPr>
            <w:rStyle w:val="Hyperlink"/>
            <w:noProof/>
          </w:rPr>
          <w:t>Table 2</w:t>
        </w:r>
        <w:r w:rsidR="00032557" w:rsidRPr="006561C4">
          <w:rPr>
            <w:rStyle w:val="Hyperlink"/>
            <w:noProof/>
          </w:rPr>
          <w:noBreakHyphen/>
          <w:t>1: Input Requirements/Documents</w:t>
        </w:r>
        <w:r w:rsidR="00032557">
          <w:rPr>
            <w:noProof/>
            <w:webHidden/>
          </w:rPr>
          <w:tab/>
        </w:r>
        <w:r w:rsidR="00032557">
          <w:rPr>
            <w:noProof/>
            <w:webHidden/>
          </w:rPr>
          <w:fldChar w:fldCharType="begin"/>
        </w:r>
        <w:r w:rsidR="00032557">
          <w:rPr>
            <w:noProof/>
            <w:webHidden/>
          </w:rPr>
          <w:instrText xml:space="preserve"> PAGEREF _Toc115100487 \h </w:instrText>
        </w:r>
        <w:r w:rsidR="00032557">
          <w:rPr>
            <w:noProof/>
            <w:webHidden/>
          </w:rPr>
        </w:r>
        <w:r w:rsidR="00032557">
          <w:rPr>
            <w:noProof/>
            <w:webHidden/>
          </w:rPr>
          <w:fldChar w:fldCharType="separate"/>
        </w:r>
        <w:r w:rsidR="00032557">
          <w:rPr>
            <w:noProof/>
            <w:webHidden/>
          </w:rPr>
          <w:t>12</w:t>
        </w:r>
        <w:r w:rsidR="00032557">
          <w:rPr>
            <w:noProof/>
            <w:webHidden/>
          </w:rPr>
          <w:fldChar w:fldCharType="end"/>
        </w:r>
      </w:hyperlink>
    </w:p>
    <w:p w14:paraId="6FF33C6D" w14:textId="3C876E78"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8" w:history="1">
        <w:r w:rsidR="00032557" w:rsidRPr="006561C4">
          <w:rPr>
            <w:rStyle w:val="Hyperlink"/>
            <w:noProof/>
          </w:rPr>
          <w:t>Table 3</w:t>
        </w:r>
        <w:r w:rsidR="00032557" w:rsidRPr="006561C4">
          <w:rPr>
            <w:rStyle w:val="Hyperlink"/>
            <w:noProof/>
          </w:rPr>
          <w:noBreakHyphen/>
          <w:t>1: List of Functions</w:t>
        </w:r>
        <w:r w:rsidR="00032557">
          <w:rPr>
            <w:noProof/>
            <w:webHidden/>
          </w:rPr>
          <w:tab/>
        </w:r>
        <w:r w:rsidR="00032557">
          <w:rPr>
            <w:noProof/>
            <w:webHidden/>
          </w:rPr>
          <w:fldChar w:fldCharType="begin"/>
        </w:r>
        <w:r w:rsidR="00032557">
          <w:rPr>
            <w:noProof/>
            <w:webHidden/>
          </w:rPr>
          <w:instrText xml:space="preserve"> PAGEREF _Toc115100488 \h </w:instrText>
        </w:r>
        <w:r w:rsidR="00032557">
          <w:rPr>
            <w:noProof/>
            <w:webHidden/>
          </w:rPr>
        </w:r>
        <w:r w:rsidR="00032557">
          <w:rPr>
            <w:noProof/>
            <w:webHidden/>
          </w:rPr>
          <w:fldChar w:fldCharType="separate"/>
        </w:r>
        <w:r w:rsidR="00032557">
          <w:rPr>
            <w:noProof/>
            <w:webHidden/>
          </w:rPr>
          <w:t>17</w:t>
        </w:r>
        <w:r w:rsidR="00032557">
          <w:rPr>
            <w:noProof/>
            <w:webHidden/>
          </w:rPr>
          <w:fldChar w:fldCharType="end"/>
        </w:r>
      </w:hyperlink>
    </w:p>
    <w:p w14:paraId="6162259F" w14:textId="72422A79"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89" w:history="1">
        <w:r w:rsidR="00032557" w:rsidRPr="006561C4">
          <w:rPr>
            <w:rStyle w:val="Hyperlink"/>
            <w:noProof/>
          </w:rPr>
          <w:t>Table 3</w:t>
        </w:r>
        <w:r w:rsidR="00032557" w:rsidRPr="006561C4">
          <w:rPr>
            <w:rStyle w:val="Hyperlink"/>
            <w:noProof/>
          </w:rPr>
          <w:noBreakHyphen/>
          <w:t>2: List of Logical Signals</w:t>
        </w:r>
        <w:r w:rsidR="00032557">
          <w:rPr>
            <w:noProof/>
            <w:webHidden/>
          </w:rPr>
          <w:tab/>
        </w:r>
        <w:r w:rsidR="00032557">
          <w:rPr>
            <w:noProof/>
            <w:webHidden/>
          </w:rPr>
          <w:fldChar w:fldCharType="begin"/>
        </w:r>
        <w:r w:rsidR="00032557">
          <w:rPr>
            <w:noProof/>
            <w:webHidden/>
          </w:rPr>
          <w:instrText xml:space="preserve"> PAGEREF _Toc115100489 \h </w:instrText>
        </w:r>
        <w:r w:rsidR="00032557">
          <w:rPr>
            <w:noProof/>
            <w:webHidden/>
          </w:rPr>
        </w:r>
        <w:r w:rsidR="00032557">
          <w:rPr>
            <w:noProof/>
            <w:webHidden/>
          </w:rPr>
          <w:fldChar w:fldCharType="separate"/>
        </w:r>
        <w:r w:rsidR="00032557">
          <w:rPr>
            <w:noProof/>
            <w:webHidden/>
          </w:rPr>
          <w:t>20</w:t>
        </w:r>
        <w:r w:rsidR="00032557">
          <w:rPr>
            <w:noProof/>
            <w:webHidden/>
          </w:rPr>
          <w:fldChar w:fldCharType="end"/>
        </w:r>
      </w:hyperlink>
    </w:p>
    <w:p w14:paraId="0D4A20B4" w14:textId="4E6E3A29"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0" w:history="1">
        <w:r w:rsidR="00032557" w:rsidRPr="006561C4">
          <w:rPr>
            <w:rStyle w:val="Hyperlink"/>
            <w:noProof/>
          </w:rPr>
          <w:t>Table 3</w:t>
        </w:r>
        <w:r w:rsidR="00032557" w:rsidRPr="006561C4">
          <w:rPr>
            <w:rStyle w:val="Hyperlink"/>
            <w:noProof/>
          </w:rPr>
          <w:noBreakHyphen/>
          <w:t>3: List of E/E Architecture Variants</w:t>
        </w:r>
        <w:r w:rsidR="00032557">
          <w:rPr>
            <w:noProof/>
            <w:webHidden/>
          </w:rPr>
          <w:tab/>
        </w:r>
        <w:r w:rsidR="00032557">
          <w:rPr>
            <w:noProof/>
            <w:webHidden/>
          </w:rPr>
          <w:fldChar w:fldCharType="begin"/>
        </w:r>
        <w:r w:rsidR="00032557">
          <w:rPr>
            <w:noProof/>
            <w:webHidden/>
          </w:rPr>
          <w:instrText xml:space="preserve"> PAGEREF _Toc115100490 \h </w:instrText>
        </w:r>
        <w:r w:rsidR="00032557">
          <w:rPr>
            <w:noProof/>
            <w:webHidden/>
          </w:rPr>
        </w:r>
        <w:r w:rsidR="00032557">
          <w:rPr>
            <w:noProof/>
            <w:webHidden/>
          </w:rPr>
          <w:fldChar w:fldCharType="separate"/>
        </w:r>
        <w:r w:rsidR="00032557">
          <w:rPr>
            <w:noProof/>
            <w:webHidden/>
          </w:rPr>
          <w:t>20</w:t>
        </w:r>
        <w:r w:rsidR="00032557">
          <w:rPr>
            <w:noProof/>
            <w:webHidden/>
          </w:rPr>
          <w:fldChar w:fldCharType="end"/>
        </w:r>
      </w:hyperlink>
    </w:p>
    <w:p w14:paraId="6FD547FE" w14:textId="3D9DC198"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1" w:history="1">
        <w:r w:rsidR="00032557" w:rsidRPr="006561C4">
          <w:rPr>
            <w:rStyle w:val="Hyperlink"/>
            <w:noProof/>
          </w:rPr>
          <w:t>Table 3</w:t>
        </w:r>
        <w:r w:rsidR="00032557" w:rsidRPr="006561C4">
          <w:rPr>
            <w:rStyle w:val="Hyperlink"/>
            <w:noProof/>
          </w:rPr>
          <w:noBreakHyphen/>
          <w:t>4: Electrical Components</w:t>
        </w:r>
        <w:r w:rsidR="00032557">
          <w:rPr>
            <w:noProof/>
            <w:webHidden/>
          </w:rPr>
          <w:tab/>
        </w:r>
        <w:r w:rsidR="00032557">
          <w:rPr>
            <w:noProof/>
            <w:webHidden/>
          </w:rPr>
          <w:fldChar w:fldCharType="begin"/>
        </w:r>
        <w:r w:rsidR="00032557">
          <w:rPr>
            <w:noProof/>
            <w:webHidden/>
          </w:rPr>
          <w:instrText xml:space="preserve"> PAGEREF _Toc115100491 \h </w:instrText>
        </w:r>
        <w:r w:rsidR="00032557">
          <w:rPr>
            <w:noProof/>
            <w:webHidden/>
          </w:rPr>
        </w:r>
        <w:r w:rsidR="00032557">
          <w:rPr>
            <w:noProof/>
            <w:webHidden/>
          </w:rPr>
          <w:fldChar w:fldCharType="separate"/>
        </w:r>
        <w:r w:rsidR="00032557">
          <w:rPr>
            <w:noProof/>
            <w:webHidden/>
          </w:rPr>
          <w:t>22</w:t>
        </w:r>
        <w:r w:rsidR="00032557">
          <w:rPr>
            <w:noProof/>
            <w:webHidden/>
          </w:rPr>
          <w:fldChar w:fldCharType="end"/>
        </w:r>
      </w:hyperlink>
    </w:p>
    <w:p w14:paraId="6437DAB9" w14:textId="476120BA"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2" w:history="1">
        <w:r w:rsidR="00032557" w:rsidRPr="006561C4">
          <w:rPr>
            <w:rStyle w:val="Hyperlink"/>
            <w:noProof/>
          </w:rPr>
          <w:t>Table 3</w:t>
        </w:r>
        <w:r w:rsidR="00032557" w:rsidRPr="006561C4">
          <w:rPr>
            <w:rStyle w:val="Hyperlink"/>
            <w:noProof/>
          </w:rPr>
          <w:noBreakHyphen/>
          <w:t xml:space="preserve">5: </w:t>
        </w:r>
        <w:r w:rsidR="00032557" w:rsidRPr="006561C4">
          <w:rPr>
            <w:rStyle w:val="Hyperlink"/>
            <w:rFonts w:cs="Arial"/>
            <w:noProof/>
          </w:rPr>
          <w:t>E/E</w:t>
        </w:r>
        <w:r w:rsidR="00032557" w:rsidRPr="006561C4">
          <w:rPr>
            <w:rStyle w:val="Hyperlink"/>
            <w:noProof/>
          </w:rPr>
          <w:t xml:space="preserve"> Connections</w:t>
        </w:r>
        <w:r w:rsidR="00032557">
          <w:rPr>
            <w:noProof/>
            <w:webHidden/>
          </w:rPr>
          <w:tab/>
        </w:r>
        <w:r w:rsidR="00032557">
          <w:rPr>
            <w:noProof/>
            <w:webHidden/>
          </w:rPr>
          <w:fldChar w:fldCharType="begin"/>
        </w:r>
        <w:r w:rsidR="00032557">
          <w:rPr>
            <w:noProof/>
            <w:webHidden/>
          </w:rPr>
          <w:instrText xml:space="preserve"> PAGEREF _Toc115100492 \h </w:instrText>
        </w:r>
        <w:r w:rsidR="00032557">
          <w:rPr>
            <w:noProof/>
            <w:webHidden/>
          </w:rPr>
        </w:r>
        <w:r w:rsidR="00032557">
          <w:rPr>
            <w:noProof/>
            <w:webHidden/>
          </w:rPr>
          <w:fldChar w:fldCharType="separate"/>
        </w:r>
        <w:r w:rsidR="00032557">
          <w:rPr>
            <w:noProof/>
            <w:webHidden/>
          </w:rPr>
          <w:t>23</w:t>
        </w:r>
        <w:r w:rsidR="00032557">
          <w:rPr>
            <w:noProof/>
            <w:webHidden/>
          </w:rPr>
          <w:fldChar w:fldCharType="end"/>
        </w:r>
      </w:hyperlink>
    </w:p>
    <w:p w14:paraId="4DCEEA5C" w14:textId="1B2FC0FA"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3" w:history="1">
        <w:r w:rsidR="00032557" w:rsidRPr="006561C4">
          <w:rPr>
            <w:rStyle w:val="Hyperlink"/>
            <w:noProof/>
          </w:rPr>
          <w:t>Table 3</w:t>
        </w:r>
        <w:r w:rsidR="00032557" w:rsidRPr="006561C4">
          <w:rPr>
            <w:rStyle w:val="Hyperlink"/>
            <w:noProof/>
          </w:rPr>
          <w:noBreakHyphen/>
          <w:t>6: List of Technical Signals</w:t>
        </w:r>
        <w:r w:rsidR="00032557">
          <w:rPr>
            <w:noProof/>
            <w:webHidden/>
          </w:rPr>
          <w:tab/>
        </w:r>
        <w:r w:rsidR="00032557">
          <w:rPr>
            <w:noProof/>
            <w:webHidden/>
          </w:rPr>
          <w:fldChar w:fldCharType="begin"/>
        </w:r>
        <w:r w:rsidR="00032557">
          <w:rPr>
            <w:noProof/>
            <w:webHidden/>
          </w:rPr>
          <w:instrText xml:space="preserve"> PAGEREF _Toc115100493 \h </w:instrText>
        </w:r>
        <w:r w:rsidR="00032557">
          <w:rPr>
            <w:noProof/>
            <w:webHidden/>
          </w:rPr>
        </w:r>
        <w:r w:rsidR="00032557">
          <w:rPr>
            <w:noProof/>
            <w:webHidden/>
          </w:rPr>
          <w:fldChar w:fldCharType="separate"/>
        </w:r>
        <w:r w:rsidR="00032557">
          <w:rPr>
            <w:noProof/>
            <w:webHidden/>
          </w:rPr>
          <w:t>26</w:t>
        </w:r>
        <w:r w:rsidR="00032557">
          <w:rPr>
            <w:noProof/>
            <w:webHidden/>
          </w:rPr>
          <w:fldChar w:fldCharType="end"/>
        </w:r>
      </w:hyperlink>
    </w:p>
    <w:p w14:paraId="1601AEA1" w14:textId="70265F97"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4" w:history="1">
        <w:r w:rsidR="00032557" w:rsidRPr="006561C4">
          <w:rPr>
            <w:rStyle w:val="Hyperlink"/>
            <w:noProof/>
          </w:rPr>
          <w:t>Table 3</w:t>
        </w:r>
        <w:r w:rsidR="00032557" w:rsidRPr="006561C4">
          <w:rPr>
            <w:rStyle w:val="Hyperlink"/>
            <w:noProof/>
          </w:rPr>
          <w:noBreakHyphen/>
          <w:t>7: Function Allocation Table (Basic)</w:t>
        </w:r>
        <w:r w:rsidR="00032557">
          <w:rPr>
            <w:noProof/>
            <w:webHidden/>
          </w:rPr>
          <w:tab/>
        </w:r>
        <w:r w:rsidR="00032557">
          <w:rPr>
            <w:noProof/>
            <w:webHidden/>
          </w:rPr>
          <w:fldChar w:fldCharType="begin"/>
        </w:r>
        <w:r w:rsidR="00032557">
          <w:rPr>
            <w:noProof/>
            <w:webHidden/>
          </w:rPr>
          <w:instrText xml:space="preserve"> PAGEREF _Toc115100494 \h </w:instrText>
        </w:r>
        <w:r w:rsidR="00032557">
          <w:rPr>
            <w:noProof/>
            <w:webHidden/>
          </w:rPr>
        </w:r>
        <w:r w:rsidR="00032557">
          <w:rPr>
            <w:noProof/>
            <w:webHidden/>
          </w:rPr>
          <w:fldChar w:fldCharType="separate"/>
        </w:r>
        <w:r w:rsidR="00032557">
          <w:rPr>
            <w:noProof/>
            <w:webHidden/>
          </w:rPr>
          <w:t>32</w:t>
        </w:r>
        <w:r w:rsidR="00032557">
          <w:rPr>
            <w:noProof/>
            <w:webHidden/>
          </w:rPr>
          <w:fldChar w:fldCharType="end"/>
        </w:r>
      </w:hyperlink>
    </w:p>
    <w:p w14:paraId="59951CD8" w14:textId="622CB930"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5" w:history="1">
        <w:r w:rsidR="00032557" w:rsidRPr="006561C4">
          <w:rPr>
            <w:rStyle w:val="Hyperlink"/>
            <w:noProof/>
          </w:rPr>
          <w:t>Table 5</w:t>
        </w:r>
        <w:r w:rsidR="00032557" w:rsidRPr="006561C4">
          <w:rPr>
            <w:rStyle w:val="Hyperlink"/>
            <w:noProof/>
          </w:rPr>
          <w:noBreakHyphen/>
          <w:t>1: Input Signal mappings of Function</w:t>
        </w:r>
        <w:r w:rsidR="00032557">
          <w:rPr>
            <w:noProof/>
            <w:webHidden/>
          </w:rPr>
          <w:tab/>
        </w:r>
        <w:r w:rsidR="00032557">
          <w:rPr>
            <w:noProof/>
            <w:webHidden/>
          </w:rPr>
          <w:fldChar w:fldCharType="begin"/>
        </w:r>
        <w:r w:rsidR="00032557">
          <w:rPr>
            <w:noProof/>
            <w:webHidden/>
          </w:rPr>
          <w:instrText xml:space="preserve"> PAGEREF _Toc115100495 \h </w:instrText>
        </w:r>
        <w:r w:rsidR="00032557">
          <w:rPr>
            <w:noProof/>
            <w:webHidden/>
          </w:rPr>
        </w:r>
        <w:r w:rsidR="00032557">
          <w:rPr>
            <w:noProof/>
            <w:webHidden/>
          </w:rPr>
          <w:fldChar w:fldCharType="separate"/>
        </w:r>
        <w:r w:rsidR="00032557">
          <w:rPr>
            <w:noProof/>
            <w:webHidden/>
          </w:rPr>
          <w:t>34</w:t>
        </w:r>
        <w:r w:rsidR="00032557">
          <w:rPr>
            <w:noProof/>
            <w:webHidden/>
          </w:rPr>
          <w:fldChar w:fldCharType="end"/>
        </w:r>
      </w:hyperlink>
    </w:p>
    <w:p w14:paraId="488079D0" w14:textId="0E55A032"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6" w:history="1">
        <w:r w:rsidR="00032557" w:rsidRPr="006561C4">
          <w:rPr>
            <w:rStyle w:val="Hyperlink"/>
            <w:b/>
            <w:noProof/>
          </w:rPr>
          <w:t>Table 5</w:t>
        </w:r>
        <w:r w:rsidR="00032557" w:rsidRPr="006561C4">
          <w:rPr>
            <w:rStyle w:val="Hyperlink"/>
            <w:b/>
            <w:noProof/>
          </w:rPr>
          <w:noBreakHyphen/>
          <w:t>2: Output Signal mappings of Function</w:t>
        </w:r>
        <w:r w:rsidR="00032557">
          <w:rPr>
            <w:noProof/>
            <w:webHidden/>
          </w:rPr>
          <w:tab/>
        </w:r>
        <w:r w:rsidR="00032557">
          <w:rPr>
            <w:noProof/>
            <w:webHidden/>
          </w:rPr>
          <w:fldChar w:fldCharType="begin"/>
        </w:r>
        <w:r w:rsidR="00032557">
          <w:rPr>
            <w:noProof/>
            <w:webHidden/>
          </w:rPr>
          <w:instrText xml:space="preserve"> PAGEREF _Toc115100496 \h </w:instrText>
        </w:r>
        <w:r w:rsidR="00032557">
          <w:rPr>
            <w:noProof/>
            <w:webHidden/>
          </w:rPr>
        </w:r>
        <w:r w:rsidR="00032557">
          <w:rPr>
            <w:noProof/>
            <w:webHidden/>
          </w:rPr>
          <w:fldChar w:fldCharType="separate"/>
        </w:r>
        <w:r w:rsidR="00032557">
          <w:rPr>
            <w:noProof/>
            <w:webHidden/>
          </w:rPr>
          <w:t>35</w:t>
        </w:r>
        <w:r w:rsidR="00032557">
          <w:rPr>
            <w:noProof/>
            <w:webHidden/>
          </w:rPr>
          <w:fldChar w:fldCharType="end"/>
        </w:r>
      </w:hyperlink>
    </w:p>
    <w:p w14:paraId="03CDF742" w14:textId="7187673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7" w:history="1">
        <w:r w:rsidR="00032557" w:rsidRPr="006561C4">
          <w:rPr>
            <w:rStyle w:val="Hyperlink"/>
            <w:noProof/>
          </w:rPr>
          <w:t>Table 5</w:t>
        </w:r>
        <w:r w:rsidR="00032557" w:rsidRPr="006561C4">
          <w:rPr>
            <w:rStyle w:val="Hyperlink"/>
            <w:noProof/>
          </w:rPr>
          <w:noBreakHyphen/>
          <w:t>3: Input Signal mappings of Function</w:t>
        </w:r>
        <w:r w:rsidR="00032557">
          <w:rPr>
            <w:noProof/>
            <w:webHidden/>
          </w:rPr>
          <w:tab/>
        </w:r>
        <w:r w:rsidR="00032557">
          <w:rPr>
            <w:noProof/>
            <w:webHidden/>
          </w:rPr>
          <w:fldChar w:fldCharType="begin"/>
        </w:r>
        <w:r w:rsidR="00032557">
          <w:rPr>
            <w:noProof/>
            <w:webHidden/>
          </w:rPr>
          <w:instrText xml:space="preserve"> PAGEREF _Toc115100497 \h </w:instrText>
        </w:r>
        <w:r w:rsidR="00032557">
          <w:rPr>
            <w:noProof/>
            <w:webHidden/>
          </w:rPr>
        </w:r>
        <w:r w:rsidR="00032557">
          <w:rPr>
            <w:noProof/>
            <w:webHidden/>
          </w:rPr>
          <w:fldChar w:fldCharType="separate"/>
        </w:r>
        <w:r w:rsidR="00032557">
          <w:rPr>
            <w:noProof/>
            <w:webHidden/>
          </w:rPr>
          <w:t>55</w:t>
        </w:r>
        <w:r w:rsidR="00032557">
          <w:rPr>
            <w:noProof/>
            <w:webHidden/>
          </w:rPr>
          <w:fldChar w:fldCharType="end"/>
        </w:r>
      </w:hyperlink>
    </w:p>
    <w:p w14:paraId="0F935886" w14:textId="49B6C1A7"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8" w:history="1">
        <w:r w:rsidR="00032557" w:rsidRPr="006561C4">
          <w:rPr>
            <w:rStyle w:val="Hyperlink"/>
            <w:b/>
            <w:noProof/>
          </w:rPr>
          <w:t>Table 5</w:t>
        </w:r>
        <w:r w:rsidR="00032557" w:rsidRPr="006561C4">
          <w:rPr>
            <w:rStyle w:val="Hyperlink"/>
            <w:b/>
            <w:noProof/>
          </w:rPr>
          <w:noBreakHyphen/>
          <w:t>4: Output Signal mappings of Function</w:t>
        </w:r>
        <w:r w:rsidR="00032557">
          <w:rPr>
            <w:noProof/>
            <w:webHidden/>
          </w:rPr>
          <w:tab/>
        </w:r>
        <w:r w:rsidR="00032557">
          <w:rPr>
            <w:noProof/>
            <w:webHidden/>
          </w:rPr>
          <w:fldChar w:fldCharType="begin"/>
        </w:r>
        <w:r w:rsidR="00032557">
          <w:rPr>
            <w:noProof/>
            <w:webHidden/>
          </w:rPr>
          <w:instrText xml:space="preserve"> PAGEREF _Toc115100498 \h </w:instrText>
        </w:r>
        <w:r w:rsidR="00032557">
          <w:rPr>
            <w:noProof/>
            <w:webHidden/>
          </w:rPr>
        </w:r>
        <w:r w:rsidR="00032557">
          <w:rPr>
            <w:noProof/>
            <w:webHidden/>
          </w:rPr>
          <w:fldChar w:fldCharType="separate"/>
        </w:r>
        <w:r w:rsidR="00032557">
          <w:rPr>
            <w:noProof/>
            <w:webHidden/>
          </w:rPr>
          <w:t>55</w:t>
        </w:r>
        <w:r w:rsidR="00032557">
          <w:rPr>
            <w:noProof/>
            <w:webHidden/>
          </w:rPr>
          <w:fldChar w:fldCharType="end"/>
        </w:r>
      </w:hyperlink>
    </w:p>
    <w:p w14:paraId="22B7D357" w14:textId="1F5324C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499" w:history="1">
        <w:r w:rsidR="00032557" w:rsidRPr="006561C4">
          <w:rPr>
            <w:rStyle w:val="Hyperlink"/>
            <w:b/>
            <w:noProof/>
          </w:rPr>
          <w:t>Table 5</w:t>
        </w:r>
        <w:r w:rsidR="00032557" w:rsidRPr="006561C4">
          <w:rPr>
            <w:rStyle w:val="Hyperlink"/>
            <w:b/>
            <w:noProof/>
          </w:rPr>
          <w:noBreakHyphen/>
          <w:t>5: Parameter mappings of Function</w:t>
        </w:r>
        <w:r w:rsidR="00032557">
          <w:rPr>
            <w:noProof/>
            <w:webHidden/>
          </w:rPr>
          <w:tab/>
        </w:r>
        <w:r w:rsidR="00032557">
          <w:rPr>
            <w:noProof/>
            <w:webHidden/>
          </w:rPr>
          <w:fldChar w:fldCharType="begin"/>
        </w:r>
        <w:r w:rsidR="00032557">
          <w:rPr>
            <w:noProof/>
            <w:webHidden/>
          </w:rPr>
          <w:instrText xml:space="preserve"> PAGEREF _Toc115100499 \h </w:instrText>
        </w:r>
        <w:r w:rsidR="00032557">
          <w:rPr>
            <w:noProof/>
            <w:webHidden/>
          </w:rPr>
        </w:r>
        <w:r w:rsidR="00032557">
          <w:rPr>
            <w:noProof/>
            <w:webHidden/>
          </w:rPr>
          <w:fldChar w:fldCharType="separate"/>
        </w:r>
        <w:r w:rsidR="00032557">
          <w:rPr>
            <w:noProof/>
            <w:webHidden/>
          </w:rPr>
          <w:t>55</w:t>
        </w:r>
        <w:r w:rsidR="00032557">
          <w:rPr>
            <w:noProof/>
            <w:webHidden/>
          </w:rPr>
          <w:fldChar w:fldCharType="end"/>
        </w:r>
      </w:hyperlink>
    </w:p>
    <w:p w14:paraId="01336F1A" w14:textId="4E6FA44D"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0" w:history="1">
        <w:r w:rsidR="00032557" w:rsidRPr="006561C4">
          <w:rPr>
            <w:rStyle w:val="Hyperlink"/>
            <w:noProof/>
          </w:rPr>
          <w:t>Table 5</w:t>
        </w:r>
        <w:r w:rsidR="00032557" w:rsidRPr="006561C4">
          <w:rPr>
            <w:rStyle w:val="Hyperlink"/>
            <w:noProof/>
          </w:rPr>
          <w:noBreakHyphen/>
          <w:t>6: Input Signal mappings of Function</w:t>
        </w:r>
        <w:r w:rsidR="00032557">
          <w:rPr>
            <w:noProof/>
            <w:webHidden/>
          </w:rPr>
          <w:tab/>
        </w:r>
        <w:r w:rsidR="00032557">
          <w:rPr>
            <w:noProof/>
            <w:webHidden/>
          </w:rPr>
          <w:fldChar w:fldCharType="begin"/>
        </w:r>
        <w:r w:rsidR="00032557">
          <w:rPr>
            <w:noProof/>
            <w:webHidden/>
          </w:rPr>
          <w:instrText xml:space="preserve"> PAGEREF _Toc115100500 \h </w:instrText>
        </w:r>
        <w:r w:rsidR="00032557">
          <w:rPr>
            <w:noProof/>
            <w:webHidden/>
          </w:rPr>
        </w:r>
        <w:r w:rsidR="00032557">
          <w:rPr>
            <w:noProof/>
            <w:webHidden/>
          </w:rPr>
          <w:fldChar w:fldCharType="separate"/>
        </w:r>
        <w:r w:rsidR="00032557">
          <w:rPr>
            <w:noProof/>
            <w:webHidden/>
          </w:rPr>
          <w:t>56</w:t>
        </w:r>
        <w:r w:rsidR="00032557">
          <w:rPr>
            <w:noProof/>
            <w:webHidden/>
          </w:rPr>
          <w:fldChar w:fldCharType="end"/>
        </w:r>
      </w:hyperlink>
    </w:p>
    <w:p w14:paraId="2D39D84B" w14:textId="1C1B3438"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1" w:history="1">
        <w:r w:rsidR="00032557" w:rsidRPr="006561C4">
          <w:rPr>
            <w:rStyle w:val="Hyperlink"/>
            <w:b/>
            <w:noProof/>
          </w:rPr>
          <w:t>Table 5</w:t>
        </w:r>
        <w:r w:rsidR="00032557" w:rsidRPr="006561C4">
          <w:rPr>
            <w:rStyle w:val="Hyperlink"/>
            <w:b/>
            <w:noProof/>
          </w:rPr>
          <w:noBreakHyphen/>
          <w:t>7: Output Signal mappings of Function</w:t>
        </w:r>
        <w:r w:rsidR="00032557">
          <w:rPr>
            <w:noProof/>
            <w:webHidden/>
          </w:rPr>
          <w:tab/>
        </w:r>
        <w:r w:rsidR="00032557">
          <w:rPr>
            <w:noProof/>
            <w:webHidden/>
          </w:rPr>
          <w:fldChar w:fldCharType="begin"/>
        </w:r>
        <w:r w:rsidR="00032557">
          <w:rPr>
            <w:noProof/>
            <w:webHidden/>
          </w:rPr>
          <w:instrText xml:space="preserve"> PAGEREF _Toc115100501 \h </w:instrText>
        </w:r>
        <w:r w:rsidR="00032557">
          <w:rPr>
            <w:noProof/>
            <w:webHidden/>
          </w:rPr>
        </w:r>
        <w:r w:rsidR="00032557">
          <w:rPr>
            <w:noProof/>
            <w:webHidden/>
          </w:rPr>
          <w:fldChar w:fldCharType="separate"/>
        </w:r>
        <w:r w:rsidR="00032557">
          <w:rPr>
            <w:noProof/>
            <w:webHidden/>
          </w:rPr>
          <w:t>56</w:t>
        </w:r>
        <w:r w:rsidR="00032557">
          <w:rPr>
            <w:noProof/>
            <w:webHidden/>
          </w:rPr>
          <w:fldChar w:fldCharType="end"/>
        </w:r>
      </w:hyperlink>
    </w:p>
    <w:p w14:paraId="1F2B704B" w14:textId="7C6D2254"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2" w:history="1">
        <w:r w:rsidR="00032557" w:rsidRPr="006561C4">
          <w:rPr>
            <w:rStyle w:val="Hyperlink"/>
            <w:b/>
            <w:noProof/>
          </w:rPr>
          <w:t>Table 5</w:t>
        </w:r>
        <w:r w:rsidR="00032557" w:rsidRPr="006561C4">
          <w:rPr>
            <w:rStyle w:val="Hyperlink"/>
            <w:b/>
            <w:noProof/>
          </w:rPr>
          <w:noBreakHyphen/>
          <w:t>8: Parameter mappings of Function</w:t>
        </w:r>
        <w:r w:rsidR="00032557">
          <w:rPr>
            <w:noProof/>
            <w:webHidden/>
          </w:rPr>
          <w:tab/>
        </w:r>
        <w:r w:rsidR="00032557">
          <w:rPr>
            <w:noProof/>
            <w:webHidden/>
          </w:rPr>
          <w:fldChar w:fldCharType="begin"/>
        </w:r>
        <w:r w:rsidR="00032557">
          <w:rPr>
            <w:noProof/>
            <w:webHidden/>
          </w:rPr>
          <w:instrText xml:space="preserve"> PAGEREF _Toc115100502 \h </w:instrText>
        </w:r>
        <w:r w:rsidR="00032557">
          <w:rPr>
            <w:noProof/>
            <w:webHidden/>
          </w:rPr>
        </w:r>
        <w:r w:rsidR="00032557">
          <w:rPr>
            <w:noProof/>
            <w:webHidden/>
          </w:rPr>
          <w:fldChar w:fldCharType="separate"/>
        </w:r>
        <w:r w:rsidR="00032557">
          <w:rPr>
            <w:noProof/>
            <w:webHidden/>
          </w:rPr>
          <w:t>57</w:t>
        </w:r>
        <w:r w:rsidR="00032557">
          <w:rPr>
            <w:noProof/>
            <w:webHidden/>
          </w:rPr>
          <w:fldChar w:fldCharType="end"/>
        </w:r>
      </w:hyperlink>
    </w:p>
    <w:p w14:paraId="607FB151" w14:textId="1F4A9BA4"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3" w:history="1">
        <w:r w:rsidR="00032557" w:rsidRPr="006561C4">
          <w:rPr>
            <w:rStyle w:val="Hyperlink"/>
            <w:noProof/>
          </w:rPr>
          <w:t>Table 5</w:t>
        </w:r>
        <w:r w:rsidR="00032557" w:rsidRPr="006561C4">
          <w:rPr>
            <w:rStyle w:val="Hyperlink"/>
            <w:noProof/>
          </w:rPr>
          <w:noBreakHyphen/>
          <w:t>9: Input Signal mappings of Function</w:t>
        </w:r>
        <w:r w:rsidR="00032557">
          <w:rPr>
            <w:noProof/>
            <w:webHidden/>
          </w:rPr>
          <w:tab/>
        </w:r>
        <w:r w:rsidR="00032557">
          <w:rPr>
            <w:noProof/>
            <w:webHidden/>
          </w:rPr>
          <w:fldChar w:fldCharType="begin"/>
        </w:r>
        <w:r w:rsidR="00032557">
          <w:rPr>
            <w:noProof/>
            <w:webHidden/>
          </w:rPr>
          <w:instrText xml:space="preserve"> PAGEREF _Toc115100503 \h </w:instrText>
        </w:r>
        <w:r w:rsidR="00032557">
          <w:rPr>
            <w:noProof/>
            <w:webHidden/>
          </w:rPr>
        </w:r>
        <w:r w:rsidR="00032557">
          <w:rPr>
            <w:noProof/>
            <w:webHidden/>
          </w:rPr>
          <w:fldChar w:fldCharType="separate"/>
        </w:r>
        <w:r w:rsidR="00032557">
          <w:rPr>
            <w:noProof/>
            <w:webHidden/>
          </w:rPr>
          <w:t>58</w:t>
        </w:r>
        <w:r w:rsidR="00032557">
          <w:rPr>
            <w:noProof/>
            <w:webHidden/>
          </w:rPr>
          <w:fldChar w:fldCharType="end"/>
        </w:r>
      </w:hyperlink>
    </w:p>
    <w:p w14:paraId="1DC25E3C" w14:textId="52B956B2"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4" w:history="1">
        <w:r w:rsidR="00032557" w:rsidRPr="006561C4">
          <w:rPr>
            <w:rStyle w:val="Hyperlink"/>
            <w:b/>
            <w:noProof/>
          </w:rPr>
          <w:t>Table 5</w:t>
        </w:r>
        <w:r w:rsidR="00032557" w:rsidRPr="006561C4">
          <w:rPr>
            <w:rStyle w:val="Hyperlink"/>
            <w:b/>
            <w:noProof/>
          </w:rPr>
          <w:noBreakHyphen/>
          <w:t>10: Output Signal mappings of Function</w:t>
        </w:r>
        <w:r w:rsidR="00032557">
          <w:rPr>
            <w:noProof/>
            <w:webHidden/>
          </w:rPr>
          <w:tab/>
        </w:r>
        <w:r w:rsidR="00032557">
          <w:rPr>
            <w:noProof/>
            <w:webHidden/>
          </w:rPr>
          <w:fldChar w:fldCharType="begin"/>
        </w:r>
        <w:r w:rsidR="00032557">
          <w:rPr>
            <w:noProof/>
            <w:webHidden/>
          </w:rPr>
          <w:instrText xml:space="preserve"> PAGEREF _Toc115100504 \h </w:instrText>
        </w:r>
        <w:r w:rsidR="00032557">
          <w:rPr>
            <w:noProof/>
            <w:webHidden/>
          </w:rPr>
        </w:r>
        <w:r w:rsidR="00032557">
          <w:rPr>
            <w:noProof/>
            <w:webHidden/>
          </w:rPr>
          <w:fldChar w:fldCharType="separate"/>
        </w:r>
        <w:r w:rsidR="00032557">
          <w:rPr>
            <w:noProof/>
            <w:webHidden/>
          </w:rPr>
          <w:t>58</w:t>
        </w:r>
        <w:r w:rsidR="00032557">
          <w:rPr>
            <w:noProof/>
            <w:webHidden/>
          </w:rPr>
          <w:fldChar w:fldCharType="end"/>
        </w:r>
      </w:hyperlink>
    </w:p>
    <w:p w14:paraId="44A5F1DF" w14:textId="0AF87762"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5" w:history="1">
        <w:r w:rsidR="00032557" w:rsidRPr="006561C4">
          <w:rPr>
            <w:rStyle w:val="Hyperlink"/>
            <w:b/>
            <w:noProof/>
          </w:rPr>
          <w:t>Table 5</w:t>
        </w:r>
        <w:r w:rsidR="00032557" w:rsidRPr="006561C4">
          <w:rPr>
            <w:rStyle w:val="Hyperlink"/>
            <w:b/>
            <w:noProof/>
          </w:rPr>
          <w:noBreakHyphen/>
          <w:t>11: Parameter mappings of Function</w:t>
        </w:r>
        <w:r w:rsidR="00032557">
          <w:rPr>
            <w:noProof/>
            <w:webHidden/>
          </w:rPr>
          <w:tab/>
        </w:r>
        <w:r w:rsidR="00032557">
          <w:rPr>
            <w:noProof/>
            <w:webHidden/>
          </w:rPr>
          <w:fldChar w:fldCharType="begin"/>
        </w:r>
        <w:r w:rsidR="00032557">
          <w:rPr>
            <w:noProof/>
            <w:webHidden/>
          </w:rPr>
          <w:instrText xml:space="preserve"> PAGEREF _Toc115100505 \h </w:instrText>
        </w:r>
        <w:r w:rsidR="00032557">
          <w:rPr>
            <w:noProof/>
            <w:webHidden/>
          </w:rPr>
        </w:r>
        <w:r w:rsidR="00032557">
          <w:rPr>
            <w:noProof/>
            <w:webHidden/>
          </w:rPr>
          <w:fldChar w:fldCharType="separate"/>
        </w:r>
        <w:r w:rsidR="00032557">
          <w:rPr>
            <w:noProof/>
            <w:webHidden/>
          </w:rPr>
          <w:t>58</w:t>
        </w:r>
        <w:r w:rsidR="00032557">
          <w:rPr>
            <w:noProof/>
            <w:webHidden/>
          </w:rPr>
          <w:fldChar w:fldCharType="end"/>
        </w:r>
      </w:hyperlink>
    </w:p>
    <w:p w14:paraId="2D3CDC31" w14:textId="3C088AD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6" w:history="1">
        <w:r w:rsidR="00032557" w:rsidRPr="006561C4">
          <w:rPr>
            <w:rStyle w:val="Hyperlink"/>
            <w:noProof/>
          </w:rPr>
          <w:t>Table 5</w:t>
        </w:r>
        <w:r w:rsidR="00032557" w:rsidRPr="006561C4">
          <w:rPr>
            <w:rStyle w:val="Hyperlink"/>
            <w:noProof/>
          </w:rPr>
          <w:noBreakHyphen/>
          <w:t>12: Input Signal mappings of Function</w:t>
        </w:r>
        <w:r w:rsidR="00032557">
          <w:rPr>
            <w:noProof/>
            <w:webHidden/>
          </w:rPr>
          <w:tab/>
        </w:r>
        <w:r w:rsidR="00032557">
          <w:rPr>
            <w:noProof/>
            <w:webHidden/>
          </w:rPr>
          <w:fldChar w:fldCharType="begin"/>
        </w:r>
        <w:r w:rsidR="00032557">
          <w:rPr>
            <w:noProof/>
            <w:webHidden/>
          </w:rPr>
          <w:instrText xml:space="preserve"> PAGEREF _Toc115100506 \h </w:instrText>
        </w:r>
        <w:r w:rsidR="00032557">
          <w:rPr>
            <w:noProof/>
            <w:webHidden/>
          </w:rPr>
        </w:r>
        <w:r w:rsidR="00032557">
          <w:rPr>
            <w:noProof/>
            <w:webHidden/>
          </w:rPr>
          <w:fldChar w:fldCharType="separate"/>
        </w:r>
        <w:r w:rsidR="00032557">
          <w:rPr>
            <w:noProof/>
            <w:webHidden/>
          </w:rPr>
          <w:t>59</w:t>
        </w:r>
        <w:r w:rsidR="00032557">
          <w:rPr>
            <w:noProof/>
            <w:webHidden/>
          </w:rPr>
          <w:fldChar w:fldCharType="end"/>
        </w:r>
      </w:hyperlink>
    </w:p>
    <w:p w14:paraId="12D81806" w14:textId="12A6EA02"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7" w:history="1">
        <w:r w:rsidR="00032557" w:rsidRPr="006561C4">
          <w:rPr>
            <w:rStyle w:val="Hyperlink"/>
            <w:b/>
            <w:noProof/>
          </w:rPr>
          <w:t>Table 5</w:t>
        </w:r>
        <w:r w:rsidR="00032557" w:rsidRPr="006561C4">
          <w:rPr>
            <w:rStyle w:val="Hyperlink"/>
            <w:b/>
            <w:noProof/>
          </w:rPr>
          <w:noBreakHyphen/>
          <w:t>13: Output Signal mappings of Function</w:t>
        </w:r>
        <w:r w:rsidR="00032557">
          <w:rPr>
            <w:noProof/>
            <w:webHidden/>
          </w:rPr>
          <w:tab/>
        </w:r>
        <w:r w:rsidR="00032557">
          <w:rPr>
            <w:noProof/>
            <w:webHidden/>
          </w:rPr>
          <w:fldChar w:fldCharType="begin"/>
        </w:r>
        <w:r w:rsidR="00032557">
          <w:rPr>
            <w:noProof/>
            <w:webHidden/>
          </w:rPr>
          <w:instrText xml:space="preserve"> PAGEREF _Toc115100507 \h </w:instrText>
        </w:r>
        <w:r w:rsidR="00032557">
          <w:rPr>
            <w:noProof/>
            <w:webHidden/>
          </w:rPr>
        </w:r>
        <w:r w:rsidR="00032557">
          <w:rPr>
            <w:noProof/>
            <w:webHidden/>
          </w:rPr>
          <w:fldChar w:fldCharType="separate"/>
        </w:r>
        <w:r w:rsidR="00032557">
          <w:rPr>
            <w:noProof/>
            <w:webHidden/>
          </w:rPr>
          <w:t>59</w:t>
        </w:r>
        <w:r w:rsidR="00032557">
          <w:rPr>
            <w:noProof/>
            <w:webHidden/>
          </w:rPr>
          <w:fldChar w:fldCharType="end"/>
        </w:r>
      </w:hyperlink>
    </w:p>
    <w:p w14:paraId="071E57F4" w14:textId="4D342BCB"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8" w:history="1">
        <w:r w:rsidR="00032557" w:rsidRPr="006561C4">
          <w:rPr>
            <w:rStyle w:val="Hyperlink"/>
            <w:b/>
            <w:noProof/>
          </w:rPr>
          <w:t>Table 5</w:t>
        </w:r>
        <w:r w:rsidR="00032557" w:rsidRPr="006561C4">
          <w:rPr>
            <w:rStyle w:val="Hyperlink"/>
            <w:b/>
            <w:noProof/>
          </w:rPr>
          <w:noBreakHyphen/>
          <w:t>14: Parameter mappings of Function</w:t>
        </w:r>
        <w:r w:rsidR="00032557">
          <w:rPr>
            <w:noProof/>
            <w:webHidden/>
          </w:rPr>
          <w:tab/>
        </w:r>
        <w:r w:rsidR="00032557">
          <w:rPr>
            <w:noProof/>
            <w:webHidden/>
          </w:rPr>
          <w:fldChar w:fldCharType="begin"/>
        </w:r>
        <w:r w:rsidR="00032557">
          <w:rPr>
            <w:noProof/>
            <w:webHidden/>
          </w:rPr>
          <w:instrText xml:space="preserve"> PAGEREF _Toc115100508 \h </w:instrText>
        </w:r>
        <w:r w:rsidR="00032557">
          <w:rPr>
            <w:noProof/>
            <w:webHidden/>
          </w:rPr>
        </w:r>
        <w:r w:rsidR="00032557">
          <w:rPr>
            <w:noProof/>
            <w:webHidden/>
          </w:rPr>
          <w:fldChar w:fldCharType="separate"/>
        </w:r>
        <w:r w:rsidR="00032557">
          <w:rPr>
            <w:noProof/>
            <w:webHidden/>
          </w:rPr>
          <w:t>60</w:t>
        </w:r>
        <w:r w:rsidR="00032557">
          <w:rPr>
            <w:noProof/>
            <w:webHidden/>
          </w:rPr>
          <w:fldChar w:fldCharType="end"/>
        </w:r>
      </w:hyperlink>
    </w:p>
    <w:p w14:paraId="3220E0D7" w14:textId="6B7B7FF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09" w:history="1">
        <w:r w:rsidR="00032557" w:rsidRPr="006561C4">
          <w:rPr>
            <w:rStyle w:val="Hyperlink"/>
            <w:noProof/>
          </w:rPr>
          <w:t>Table 5</w:t>
        </w:r>
        <w:r w:rsidR="00032557" w:rsidRPr="006561C4">
          <w:rPr>
            <w:rStyle w:val="Hyperlink"/>
            <w:noProof/>
          </w:rPr>
          <w:noBreakHyphen/>
          <w:t>15: Input Signal mappings of Function</w:t>
        </w:r>
        <w:r w:rsidR="00032557">
          <w:rPr>
            <w:noProof/>
            <w:webHidden/>
          </w:rPr>
          <w:tab/>
        </w:r>
        <w:r w:rsidR="00032557">
          <w:rPr>
            <w:noProof/>
            <w:webHidden/>
          </w:rPr>
          <w:fldChar w:fldCharType="begin"/>
        </w:r>
        <w:r w:rsidR="00032557">
          <w:rPr>
            <w:noProof/>
            <w:webHidden/>
          </w:rPr>
          <w:instrText xml:space="preserve"> PAGEREF _Toc115100509 \h </w:instrText>
        </w:r>
        <w:r w:rsidR="00032557">
          <w:rPr>
            <w:noProof/>
            <w:webHidden/>
          </w:rPr>
        </w:r>
        <w:r w:rsidR="00032557">
          <w:rPr>
            <w:noProof/>
            <w:webHidden/>
          </w:rPr>
          <w:fldChar w:fldCharType="separate"/>
        </w:r>
        <w:r w:rsidR="00032557">
          <w:rPr>
            <w:noProof/>
            <w:webHidden/>
          </w:rPr>
          <w:t>60</w:t>
        </w:r>
        <w:r w:rsidR="00032557">
          <w:rPr>
            <w:noProof/>
            <w:webHidden/>
          </w:rPr>
          <w:fldChar w:fldCharType="end"/>
        </w:r>
      </w:hyperlink>
    </w:p>
    <w:p w14:paraId="325E7099" w14:textId="66FA3D27"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0" w:history="1">
        <w:r w:rsidR="00032557" w:rsidRPr="006561C4">
          <w:rPr>
            <w:rStyle w:val="Hyperlink"/>
            <w:b/>
            <w:noProof/>
          </w:rPr>
          <w:t>Table 5</w:t>
        </w:r>
        <w:r w:rsidR="00032557" w:rsidRPr="006561C4">
          <w:rPr>
            <w:rStyle w:val="Hyperlink"/>
            <w:b/>
            <w:noProof/>
          </w:rPr>
          <w:noBreakHyphen/>
          <w:t>16: Output Signal mappings of Function</w:t>
        </w:r>
        <w:r w:rsidR="00032557">
          <w:rPr>
            <w:noProof/>
            <w:webHidden/>
          </w:rPr>
          <w:tab/>
        </w:r>
        <w:r w:rsidR="00032557">
          <w:rPr>
            <w:noProof/>
            <w:webHidden/>
          </w:rPr>
          <w:fldChar w:fldCharType="begin"/>
        </w:r>
        <w:r w:rsidR="00032557">
          <w:rPr>
            <w:noProof/>
            <w:webHidden/>
          </w:rPr>
          <w:instrText xml:space="preserve"> PAGEREF _Toc115100510 \h </w:instrText>
        </w:r>
        <w:r w:rsidR="00032557">
          <w:rPr>
            <w:noProof/>
            <w:webHidden/>
          </w:rPr>
        </w:r>
        <w:r w:rsidR="00032557">
          <w:rPr>
            <w:noProof/>
            <w:webHidden/>
          </w:rPr>
          <w:fldChar w:fldCharType="separate"/>
        </w:r>
        <w:r w:rsidR="00032557">
          <w:rPr>
            <w:noProof/>
            <w:webHidden/>
          </w:rPr>
          <w:t>61</w:t>
        </w:r>
        <w:r w:rsidR="00032557">
          <w:rPr>
            <w:noProof/>
            <w:webHidden/>
          </w:rPr>
          <w:fldChar w:fldCharType="end"/>
        </w:r>
      </w:hyperlink>
    </w:p>
    <w:p w14:paraId="6C1264E9" w14:textId="25CA5358"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1" w:history="1">
        <w:r w:rsidR="00032557" w:rsidRPr="006561C4">
          <w:rPr>
            <w:rStyle w:val="Hyperlink"/>
            <w:b/>
            <w:noProof/>
          </w:rPr>
          <w:t>Table 5</w:t>
        </w:r>
        <w:r w:rsidR="00032557" w:rsidRPr="006561C4">
          <w:rPr>
            <w:rStyle w:val="Hyperlink"/>
            <w:b/>
            <w:noProof/>
          </w:rPr>
          <w:noBreakHyphen/>
          <w:t>17: Parameter mappings of Function</w:t>
        </w:r>
        <w:r w:rsidR="00032557">
          <w:rPr>
            <w:noProof/>
            <w:webHidden/>
          </w:rPr>
          <w:tab/>
        </w:r>
        <w:r w:rsidR="00032557">
          <w:rPr>
            <w:noProof/>
            <w:webHidden/>
          </w:rPr>
          <w:fldChar w:fldCharType="begin"/>
        </w:r>
        <w:r w:rsidR="00032557">
          <w:rPr>
            <w:noProof/>
            <w:webHidden/>
          </w:rPr>
          <w:instrText xml:space="preserve"> PAGEREF _Toc115100511 \h </w:instrText>
        </w:r>
        <w:r w:rsidR="00032557">
          <w:rPr>
            <w:noProof/>
            <w:webHidden/>
          </w:rPr>
        </w:r>
        <w:r w:rsidR="00032557">
          <w:rPr>
            <w:noProof/>
            <w:webHidden/>
          </w:rPr>
          <w:fldChar w:fldCharType="separate"/>
        </w:r>
        <w:r w:rsidR="00032557">
          <w:rPr>
            <w:noProof/>
            <w:webHidden/>
          </w:rPr>
          <w:t>61</w:t>
        </w:r>
        <w:r w:rsidR="00032557">
          <w:rPr>
            <w:noProof/>
            <w:webHidden/>
          </w:rPr>
          <w:fldChar w:fldCharType="end"/>
        </w:r>
      </w:hyperlink>
    </w:p>
    <w:p w14:paraId="18B63BDA" w14:textId="18240644"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2" w:history="1">
        <w:r w:rsidR="00032557" w:rsidRPr="006561C4">
          <w:rPr>
            <w:rStyle w:val="Hyperlink"/>
            <w:noProof/>
          </w:rPr>
          <w:t>Table 5</w:t>
        </w:r>
        <w:r w:rsidR="00032557" w:rsidRPr="006561C4">
          <w:rPr>
            <w:rStyle w:val="Hyperlink"/>
            <w:noProof/>
          </w:rPr>
          <w:noBreakHyphen/>
          <w:t>18: Input Signal mappings of Function</w:t>
        </w:r>
        <w:r w:rsidR="00032557">
          <w:rPr>
            <w:noProof/>
            <w:webHidden/>
          </w:rPr>
          <w:tab/>
        </w:r>
        <w:r w:rsidR="00032557">
          <w:rPr>
            <w:noProof/>
            <w:webHidden/>
          </w:rPr>
          <w:fldChar w:fldCharType="begin"/>
        </w:r>
        <w:r w:rsidR="00032557">
          <w:rPr>
            <w:noProof/>
            <w:webHidden/>
          </w:rPr>
          <w:instrText xml:space="preserve"> PAGEREF _Toc115100512 \h </w:instrText>
        </w:r>
        <w:r w:rsidR="00032557">
          <w:rPr>
            <w:noProof/>
            <w:webHidden/>
          </w:rPr>
        </w:r>
        <w:r w:rsidR="00032557">
          <w:rPr>
            <w:noProof/>
            <w:webHidden/>
          </w:rPr>
          <w:fldChar w:fldCharType="separate"/>
        </w:r>
        <w:r w:rsidR="00032557">
          <w:rPr>
            <w:noProof/>
            <w:webHidden/>
          </w:rPr>
          <w:t>62</w:t>
        </w:r>
        <w:r w:rsidR="00032557">
          <w:rPr>
            <w:noProof/>
            <w:webHidden/>
          </w:rPr>
          <w:fldChar w:fldCharType="end"/>
        </w:r>
      </w:hyperlink>
    </w:p>
    <w:p w14:paraId="2222E1C1" w14:textId="32B61F25"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3" w:history="1">
        <w:r w:rsidR="00032557" w:rsidRPr="006561C4">
          <w:rPr>
            <w:rStyle w:val="Hyperlink"/>
            <w:b/>
            <w:noProof/>
          </w:rPr>
          <w:t>Table 5</w:t>
        </w:r>
        <w:r w:rsidR="00032557" w:rsidRPr="006561C4">
          <w:rPr>
            <w:rStyle w:val="Hyperlink"/>
            <w:b/>
            <w:noProof/>
          </w:rPr>
          <w:noBreakHyphen/>
          <w:t>19: Output Signal mappings of Function</w:t>
        </w:r>
        <w:r w:rsidR="00032557">
          <w:rPr>
            <w:noProof/>
            <w:webHidden/>
          </w:rPr>
          <w:tab/>
        </w:r>
        <w:r w:rsidR="00032557">
          <w:rPr>
            <w:noProof/>
            <w:webHidden/>
          </w:rPr>
          <w:fldChar w:fldCharType="begin"/>
        </w:r>
        <w:r w:rsidR="00032557">
          <w:rPr>
            <w:noProof/>
            <w:webHidden/>
          </w:rPr>
          <w:instrText xml:space="preserve"> PAGEREF _Toc115100513 \h </w:instrText>
        </w:r>
        <w:r w:rsidR="00032557">
          <w:rPr>
            <w:noProof/>
            <w:webHidden/>
          </w:rPr>
        </w:r>
        <w:r w:rsidR="00032557">
          <w:rPr>
            <w:noProof/>
            <w:webHidden/>
          </w:rPr>
          <w:fldChar w:fldCharType="separate"/>
        </w:r>
        <w:r w:rsidR="00032557">
          <w:rPr>
            <w:noProof/>
            <w:webHidden/>
          </w:rPr>
          <w:t>62</w:t>
        </w:r>
        <w:r w:rsidR="00032557">
          <w:rPr>
            <w:noProof/>
            <w:webHidden/>
          </w:rPr>
          <w:fldChar w:fldCharType="end"/>
        </w:r>
      </w:hyperlink>
    </w:p>
    <w:p w14:paraId="2F3B6E80" w14:textId="60D3948C"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4" w:history="1">
        <w:r w:rsidR="00032557" w:rsidRPr="006561C4">
          <w:rPr>
            <w:rStyle w:val="Hyperlink"/>
            <w:b/>
            <w:noProof/>
          </w:rPr>
          <w:t>Table 5</w:t>
        </w:r>
        <w:r w:rsidR="00032557" w:rsidRPr="006561C4">
          <w:rPr>
            <w:rStyle w:val="Hyperlink"/>
            <w:b/>
            <w:noProof/>
          </w:rPr>
          <w:noBreakHyphen/>
          <w:t>20: Parameter mappings of Function</w:t>
        </w:r>
        <w:r w:rsidR="00032557">
          <w:rPr>
            <w:noProof/>
            <w:webHidden/>
          </w:rPr>
          <w:tab/>
        </w:r>
        <w:r w:rsidR="00032557">
          <w:rPr>
            <w:noProof/>
            <w:webHidden/>
          </w:rPr>
          <w:fldChar w:fldCharType="begin"/>
        </w:r>
        <w:r w:rsidR="00032557">
          <w:rPr>
            <w:noProof/>
            <w:webHidden/>
          </w:rPr>
          <w:instrText xml:space="preserve"> PAGEREF _Toc115100514 \h </w:instrText>
        </w:r>
        <w:r w:rsidR="00032557">
          <w:rPr>
            <w:noProof/>
            <w:webHidden/>
          </w:rPr>
        </w:r>
        <w:r w:rsidR="00032557">
          <w:rPr>
            <w:noProof/>
            <w:webHidden/>
          </w:rPr>
          <w:fldChar w:fldCharType="separate"/>
        </w:r>
        <w:r w:rsidR="00032557">
          <w:rPr>
            <w:noProof/>
            <w:webHidden/>
          </w:rPr>
          <w:t>63</w:t>
        </w:r>
        <w:r w:rsidR="00032557">
          <w:rPr>
            <w:noProof/>
            <w:webHidden/>
          </w:rPr>
          <w:fldChar w:fldCharType="end"/>
        </w:r>
      </w:hyperlink>
    </w:p>
    <w:p w14:paraId="160ADF9F" w14:textId="40A7D931"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5" w:history="1">
        <w:r w:rsidR="00032557" w:rsidRPr="006561C4">
          <w:rPr>
            <w:rStyle w:val="Hyperlink"/>
            <w:noProof/>
          </w:rPr>
          <w:t>Table 5</w:t>
        </w:r>
        <w:r w:rsidR="00032557" w:rsidRPr="006561C4">
          <w:rPr>
            <w:rStyle w:val="Hyperlink"/>
            <w:noProof/>
          </w:rPr>
          <w:noBreakHyphen/>
          <w:t>21: Input Signal mappings of Function</w:t>
        </w:r>
        <w:r w:rsidR="00032557">
          <w:rPr>
            <w:noProof/>
            <w:webHidden/>
          </w:rPr>
          <w:tab/>
        </w:r>
        <w:r w:rsidR="00032557">
          <w:rPr>
            <w:noProof/>
            <w:webHidden/>
          </w:rPr>
          <w:fldChar w:fldCharType="begin"/>
        </w:r>
        <w:r w:rsidR="00032557">
          <w:rPr>
            <w:noProof/>
            <w:webHidden/>
          </w:rPr>
          <w:instrText xml:space="preserve"> PAGEREF _Toc115100515 \h </w:instrText>
        </w:r>
        <w:r w:rsidR="00032557">
          <w:rPr>
            <w:noProof/>
            <w:webHidden/>
          </w:rPr>
        </w:r>
        <w:r w:rsidR="00032557">
          <w:rPr>
            <w:noProof/>
            <w:webHidden/>
          </w:rPr>
          <w:fldChar w:fldCharType="separate"/>
        </w:r>
        <w:r w:rsidR="00032557">
          <w:rPr>
            <w:noProof/>
            <w:webHidden/>
          </w:rPr>
          <w:t>64</w:t>
        </w:r>
        <w:r w:rsidR="00032557">
          <w:rPr>
            <w:noProof/>
            <w:webHidden/>
          </w:rPr>
          <w:fldChar w:fldCharType="end"/>
        </w:r>
      </w:hyperlink>
    </w:p>
    <w:p w14:paraId="3A31964D" w14:textId="79C0BF36"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6" w:history="1">
        <w:r w:rsidR="00032557" w:rsidRPr="006561C4">
          <w:rPr>
            <w:rStyle w:val="Hyperlink"/>
            <w:b/>
            <w:noProof/>
          </w:rPr>
          <w:t>Table 5</w:t>
        </w:r>
        <w:r w:rsidR="00032557" w:rsidRPr="006561C4">
          <w:rPr>
            <w:rStyle w:val="Hyperlink"/>
            <w:b/>
            <w:noProof/>
          </w:rPr>
          <w:noBreakHyphen/>
          <w:t>22: Output Signal mappings of Function</w:t>
        </w:r>
        <w:r w:rsidR="00032557">
          <w:rPr>
            <w:noProof/>
            <w:webHidden/>
          </w:rPr>
          <w:tab/>
        </w:r>
        <w:r w:rsidR="00032557">
          <w:rPr>
            <w:noProof/>
            <w:webHidden/>
          </w:rPr>
          <w:fldChar w:fldCharType="begin"/>
        </w:r>
        <w:r w:rsidR="00032557">
          <w:rPr>
            <w:noProof/>
            <w:webHidden/>
          </w:rPr>
          <w:instrText xml:space="preserve"> PAGEREF _Toc115100516 \h </w:instrText>
        </w:r>
        <w:r w:rsidR="00032557">
          <w:rPr>
            <w:noProof/>
            <w:webHidden/>
          </w:rPr>
        </w:r>
        <w:r w:rsidR="00032557">
          <w:rPr>
            <w:noProof/>
            <w:webHidden/>
          </w:rPr>
          <w:fldChar w:fldCharType="separate"/>
        </w:r>
        <w:r w:rsidR="00032557">
          <w:rPr>
            <w:noProof/>
            <w:webHidden/>
          </w:rPr>
          <w:t>64</w:t>
        </w:r>
        <w:r w:rsidR="00032557">
          <w:rPr>
            <w:noProof/>
            <w:webHidden/>
          </w:rPr>
          <w:fldChar w:fldCharType="end"/>
        </w:r>
      </w:hyperlink>
    </w:p>
    <w:p w14:paraId="1B5FE303" w14:textId="02BA1B7D"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7" w:history="1">
        <w:r w:rsidR="00032557" w:rsidRPr="006561C4">
          <w:rPr>
            <w:rStyle w:val="Hyperlink"/>
            <w:b/>
            <w:noProof/>
          </w:rPr>
          <w:t>Table 5</w:t>
        </w:r>
        <w:r w:rsidR="00032557" w:rsidRPr="006561C4">
          <w:rPr>
            <w:rStyle w:val="Hyperlink"/>
            <w:b/>
            <w:noProof/>
          </w:rPr>
          <w:noBreakHyphen/>
          <w:t>23: Parameter mappings of Function</w:t>
        </w:r>
        <w:r w:rsidR="00032557">
          <w:rPr>
            <w:noProof/>
            <w:webHidden/>
          </w:rPr>
          <w:tab/>
        </w:r>
        <w:r w:rsidR="00032557">
          <w:rPr>
            <w:noProof/>
            <w:webHidden/>
          </w:rPr>
          <w:fldChar w:fldCharType="begin"/>
        </w:r>
        <w:r w:rsidR="00032557">
          <w:rPr>
            <w:noProof/>
            <w:webHidden/>
          </w:rPr>
          <w:instrText xml:space="preserve"> PAGEREF _Toc115100517 \h </w:instrText>
        </w:r>
        <w:r w:rsidR="00032557">
          <w:rPr>
            <w:noProof/>
            <w:webHidden/>
          </w:rPr>
        </w:r>
        <w:r w:rsidR="00032557">
          <w:rPr>
            <w:noProof/>
            <w:webHidden/>
          </w:rPr>
          <w:fldChar w:fldCharType="separate"/>
        </w:r>
        <w:r w:rsidR="00032557">
          <w:rPr>
            <w:noProof/>
            <w:webHidden/>
          </w:rPr>
          <w:t>64</w:t>
        </w:r>
        <w:r w:rsidR="00032557">
          <w:rPr>
            <w:noProof/>
            <w:webHidden/>
          </w:rPr>
          <w:fldChar w:fldCharType="end"/>
        </w:r>
      </w:hyperlink>
    </w:p>
    <w:p w14:paraId="4894B82A" w14:textId="51F8D435"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8" w:history="1">
        <w:r w:rsidR="00032557" w:rsidRPr="006561C4">
          <w:rPr>
            <w:rStyle w:val="Hyperlink"/>
            <w:noProof/>
          </w:rPr>
          <w:t>Table 5</w:t>
        </w:r>
        <w:r w:rsidR="00032557" w:rsidRPr="006561C4">
          <w:rPr>
            <w:rStyle w:val="Hyperlink"/>
            <w:noProof/>
          </w:rPr>
          <w:noBreakHyphen/>
          <w:t>24: Input Signal mappings of Function</w:t>
        </w:r>
        <w:r w:rsidR="00032557">
          <w:rPr>
            <w:noProof/>
            <w:webHidden/>
          </w:rPr>
          <w:tab/>
        </w:r>
        <w:r w:rsidR="00032557">
          <w:rPr>
            <w:noProof/>
            <w:webHidden/>
          </w:rPr>
          <w:fldChar w:fldCharType="begin"/>
        </w:r>
        <w:r w:rsidR="00032557">
          <w:rPr>
            <w:noProof/>
            <w:webHidden/>
          </w:rPr>
          <w:instrText xml:space="preserve"> PAGEREF _Toc115100518 \h </w:instrText>
        </w:r>
        <w:r w:rsidR="00032557">
          <w:rPr>
            <w:noProof/>
            <w:webHidden/>
          </w:rPr>
        </w:r>
        <w:r w:rsidR="00032557">
          <w:rPr>
            <w:noProof/>
            <w:webHidden/>
          </w:rPr>
          <w:fldChar w:fldCharType="separate"/>
        </w:r>
        <w:r w:rsidR="00032557">
          <w:rPr>
            <w:noProof/>
            <w:webHidden/>
          </w:rPr>
          <w:t>65</w:t>
        </w:r>
        <w:r w:rsidR="00032557">
          <w:rPr>
            <w:noProof/>
            <w:webHidden/>
          </w:rPr>
          <w:fldChar w:fldCharType="end"/>
        </w:r>
      </w:hyperlink>
    </w:p>
    <w:p w14:paraId="0C6A0771" w14:textId="5C6C050E"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19" w:history="1">
        <w:r w:rsidR="00032557" w:rsidRPr="006561C4">
          <w:rPr>
            <w:rStyle w:val="Hyperlink"/>
            <w:b/>
            <w:noProof/>
          </w:rPr>
          <w:t>Table 5</w:t>
        </w:r>
        <w:r w:rsidR="00032557" w:rsidRPr="006561C4">
          <w:rPr>
            <w:rStyle w:val="Hyperlink"/>
            <w:b/>
            <w:noProof/>
          </w:rPr>
          <w:noBreakHyphen/>
          <w:t>25: Output Signal mappings of Function</w:t>
        </w:r>
        <w:r w:rsidR="00032557">
          <w:rPr>
            <w:noProof/>
            <w:webHidden/>
          </w:rPr>
          <w:tab/>
        </w:r>
        <w:r w:rsidR="00032557">
          <w:rPr>
            <w:noProof/>
            <w:webHidden/>
          </w:rPr>
          <w:fldChar w:fldCharType="begin"/>
        </w:r>
        <w:r w:rsidR="00032557">
          <w:rPr>
            <w:noProof/>
            <w:webHidden/>
          </w:rPr>
          <w:instrText xml:space="preserve"> PAGEREF _Toc115100519 \h </w:instrText>
        </w:r>
        <w:r w:rsidR="00032557">
          <w:rPr>
            <w:noProof/>
            <w:webHidden/>
          </w:rPr>
        </w:r>
        <w:r w:rsidR="00032557">
          <w:rPr>
            <w:noProof/>
            <w:webHidden/>
          </w:rPr>
          <w:fldChar w:fldCharType="separate"/>
        </w:r>
        <w:r w:rsidR="00032557">
          <w:rPr>
            <w:noProof/>
            <w:webHidden/>
          </w:rPr>
          <w:t>65</w:t>
        </w:r>
        <w:r w:rsidR="00032557">
          <w:rPr>
            <w:noProof/>
            <w:webHidden/>
          </w:rPr>
          <w:fldChar w:fldCharType="end"/>
        </w:r>
      </w:hyperlink>
    </w:p>
    <w:p w14:paraId="5AAC27E8" w14:textId="2A678E7A"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20" w:history="1">
        <w:r w:rsidR="00032557" w:rsidRPr="006561C4">
          <w:rPr>
            <w:rStyle w:val="Hyperlink"/>
            <w:b/>
            <w:noProof/>
          </w:rPr>
          <w:t>Table 5</w:t>
        </w:r>
        <w:r w:rsidR="00032557" w:rsidRPr="006561C4">
          <w:rPr>
            <w:rStyle w:val="Hyperlink"/>
            <w:b/>
            <w:noProof/>
          </w:rPr>
          <w:noBreakHyphen/>
          <w:t>26: Parameter mappings of Function</w:t>
        </w:r>
        <w:r w:rsidR="00032557">
          <w:rPr>
            <w:noProof/>
            <w:webHidden/>
          </w:rPr>
          <w:tab/>
        </w:r>
        <w:r w:rsidR="00032557">
          <w:rPr>
            <w:noProof/>
            <w:webHidden/>
          </w:rPr>
          <w:fldChar w:fldCharType="begin"/>
        </w:r>
        <w:r w:rsidR="00032557">
          <w:rPr>
            <w:noProof/>
            <w:webHidden/>
          </w:rPr>
          <w:instrText xml:space="preserve"> PAGEREF _Toc115100520 \h </w:instrText>
        </w:r>
        <w:r w:rsidR="00032557">
          <w:rPr>
            <w:noProof/>
            <w:webHidden/>
          </w:rPr>
        </w:r>
        <w:r w:rsidR="00032557">
          <w:rPr>
            <w:noProof/>
            <w:webHidden/>
          </w:rPr>
          <w:fldChar w:fldCharType="separate"/>
        </w:r>
        <w:r w:rsidR="00032557">
          <w:rPr>
            <w:noProof/>
            <w:webHidden/>
          </w:rPr>
          <w:t>66</w:t>
        </w:r>
        <w:r w:rsidR="00032557">
          <w:rPr>
            <w:noProof/>
            <w:webHidden/>
          </w:rPr>
          <w:fldChar w:fldCharType="end"/>
        </w:r>
      </w:hyperlink>
    </w:p>
    <w:p w14:paraId="1983CF6B" w14:textId="0CFBBD7C"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21" w:history="1">
        <w:r w:rsidR="00032557" w:rsidRPr="006561C4">
          <w:rPr>
            <w:rStyle w:val="Hyperlink"/>
            <w:noProof/>
          </w:rPr>
          <w:t>Table 5</w:t>
        </w:r>
        <w:r w:rsidR="00032557" w:rsidRPr="006561C4">
          <w:rPr>
            <w:rStyle w:val="Hyperlink"/>
            <w:noProof/>
          </w:rPr>
          <w:noBreakHyphen/>
          <w:t>27: Input Signal mappings of Function</w:t>
        </w:r>
        <w:r w:rsidR="00032557">
          <w:rPr>
            <w:noProof/>
            <w:webHidden/>
          </w:rPr>
          <w:tab/>
        </w:r>
        <w:r w:rsidR="00032557">
          <w:rPr>
            <w:noProof/>
            <w:webHidden/>
          </w:rPr>
          <w:fldChar w:fldCharType="begin"/>
        </w:r>
        <w:r w:rsidR="00032557">
          <w:rPr>
            <w:noProof/>
            <w:webHidden/>
          </w:rPr>
          <w:instrText xml:space="preserve"> PAGEREF _Toc115100521 \h </w:instrText>
        </w:r>
        <w:r w:rsidR="00032557">
          <w:rPr>
            <w:noProof/>
            <w:webHidden/>
          </w:rPr>
        </w:r>
        <w:r w:rsidR="00032557">
          <w:rPr>
            <w:noProof/>
            <w:webHidden/>
          </w:rPr>
          <w:fldChar w:fldCharType="separate"/>
        </w:r>
        <w:r w:rsidR="00032557">
          <w:rPr>
            <w:noProof/>
            <w:webHidden/>
          </w:rPr>
          <w:t>67</w:t>
        </w:r>
        <w:r w:rsidR="00032557">
          <w:rPr>
            <w:noProof/>
            <w:webHidden/>
          </w:rPr>
          <w:fldChar w:fldCharType="end"/>
        </w:r>
      </w:hyperlink>
    </w:p>
    <w:p w14:paraId="70B8F111" w14:textId="39CA9BF1"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22" w:history="1">
        <w:r w:rsidR="00032557" w:rsidRPr="006561C4">
          <w:rPr>
            <w:rStyle w:val="Hyperlink"/>
            <w:noProof/>
          </w:rPr>
          <w:t>Table 5</w:t>
        </w:r>
        <w:r w:rsidR="00032557" w:rsidRPr="006561C4">
          <w:rPr>
            <w:rStyle w:val="Hyperlink"/>
            <w:noProof/>
          </w:rPr>
          <w:noBreakHyphen/>
          <w:t>28: Input Signal mappings of Function</w:t>
        </w:r>
        <w:r w:rsidR="00032557">
          <w:rPr>
            <w:noProof/>
            <w:webHidden/>
          </w:rPr>
          <w:tab/>
        </w:r>
        <w:r w:rsidR="00032557">
          <w:rPr>
            <w:noProof/>
            <w:webHidden/>
          </w:rPr>
          <w:fldChar w:fldCharType="begin"/>
        </w:r>
        <w:r w:rsidR="00032557">
          <w:rPr>
            <w:noProof/>
            <w:webHidden/>
          </w:rPr>
          <w:instrText xml:space="preserve"> PAGEREF _Toc115100522 \h </w:instrText>
        </w:r>
        <w:r w:rsidR="00032557">
          <w:rPr>
            <w:noProof/>
            <w:webHidden/>
          </w:rPr>
        </w:r>
        <w:r w:rsidR="00032557">
          <w:rPr>
            <w:noProof/>
            <w:webHidden/>
          </w:rPr>
          <w:fldChar w:fldCharType="separate"/>
        </w:r>
        <w:r w:rsidR="00032557">
          <w:rPr>
            <w:noProof/>
            <w:webHidden/>
          </w:rPr>
          <w:t>67</w:t>
        </w:r>
        <w:r w:rsidR="00032557">
          <w:rPr>
            <w:noProof/>
            <w:webHidden/>
          </w:rPr>
          <w:fldChar w:fldCharType="end"/>
        </w:r>
      </w:hyperlink>
    </w:p>
    <w:p w14:paraId="02051809" w14:textId="0AA8D17C"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23" w:history="1">
        <w:r w:rsidR="00032557" w:rsidRPr="006561C4">
          <w:rPr>
            <w:rStyle w:val="Hyperlink"/>
            <w:b/>
            <w:noProof/>
          </w:rPr>
          <w:t>Table 5</w:t>
        </w:r>
        <w:r w:rsidR="00032557" w:rsidRPr="006561C4">
          <w:rPr>
            <w:rStyle w:val="Hyperlink"/>
            <w:b/>
            <w:noProof/>
          </w:rPr>
          <w:noBreakHyphen/>
          <w:t>29: Output Signal mappings of Function</w:t>
        </w:r>
        <w:r w:rsidR="00032557">
          <w:rPr>
            <w:noProof/>
            <w:webHidden/>
          </w:rPr>
          <w:tab/>
        </w:r>
        <w:r w:rsidR="00032557">
          <w:rPr>
            <w:noProof/>
            <w:webHidden/>
          </w:rPr>
          <w:fldChar w:fldCharType="begin"/>
        </w:r>
        <w:r w:rsidR="00032557">
          <w:rPr>
            <w:noProof/>
            <w:webHidden/>
          </w:rPr>
          <w:instrText xml:space="preserve"> PAGEREF _Toc115100523 \h </w:instrText>
        </w:r>
        <w:r w:rsidR="00032557">
          <w:rPr>
            <w:noProof/>
            <w:webHidden/>
          </w:rPr>
        </w:r>
        <w:r w:rsidR="00032557">
          <w:rPr>
            <w:noProof/>
            <w:webHidden/>
          </w:rPr>
          <w:fldChar w:fldCharType="separate"/>
        </w:r>
        <w:r w:rsidR="00032557">
          <w:rPr>
            <w:noProof/>
            <w:webHidden/>
          </w:rPr>
          <w:t>67</w:t>
        </w:r>
        <w:r w:rsidR="00032557">
          <w:rPr>
            <w:noProof/>
            <w:webHidden/>
          </w:rPr>
          <w:fldChar w:fldCharType="end"/>
        </w:r>
      </w:hyperlink>
    </w:p>
    <w:p w14:paraId="1877B251" w14:textId="2F76BF77" w:rsidR="00032557" w:rsidRDefault="000A3D34">
      <w:pPr>
        <w:pStyle w:val="TableofFigures"/>
        <w:tabs>
          <w:tab w:val="right" w:leader="dot" w:pos="10338"/>
        </w:tabs>
        <w:rPr>
          <w:rFonts w:asciiTheme="minorHAnsi" w:eastAsiaTheme="minorEastAsia" w:hAnsiTheme="minorHAnsi" w:cstheme="minorBidi"/>
          <w:noProof/>
          <w:sz w:val="22"/>
          <w:szCs w:val="22"/>
        </w:rPr>
      </w:pPr>
      <w:hyperlink w:anchor="_Toc115100524" w:history="1">
        <w:r w:rsidR="00032557" w:rsidRPr="006561C4">
          <w:rPr>
            <w:rStyle w:val="Hyperlink"/>
            <w:noProof/>
          </w:rPr>
          <w:t>Table 6</w:t>
        </w:r>
        <w:r w:rsidR="00032557" w:rsidRPr="006561C4">
          <w:rPr>
            <w:rStyle w:val="Hyperlink"/>
            <w:noProof/>
          </w:rPr>
          <w:noBreakHyphen/>
          <w:t>1: Open Concerns</w:t>
        </w:r>
        <w:r w:rsidR="00032557">
          <w:rPr>
            <w:noProof/>
            <w:webHidden/>
          </w:rPr>
          <w:tab/>
        </w:r>
        <w:r w:rsidR="00032557">
          <w:rPr>
            <w:noProof/>
            <w:webHidden/>
          </w:rPr>
          <w:fldChar w:fldCharType="begin"/>
        </w:r>
        <w:r w:rsidR="00032557">
          <w:rPr>
            <w:noProof/>
            <w:webHidden/>
          </w:rPr>
          <w:instrText xml:space="preserve"> PAGEREF _Toc115100524 \h </w:instrText>
        </w:r>
        <w:r w:rsidR="00032557">
          <w:rPr>
            <w:noProof/>
            <w:webHidden/>
          </w:rPr>
        </w:r>
        <w:r w:rsidR="00032557">
          <w:rPr>
            <w:noProof/>
            <w:webHidden/>
          </w:rPr>
          <w:fldChar w:fldCharType="separate"/>
        </w:r>
        <w:r w:rsidR="00032557">
          <w:rPr>
            <w:noProof/>
            <w:webHidden/>
          </w:rPr>
          <w:t>69</w:t>
        </w:r>
        <w:r w:rsidR="00032557">
          <w:rPr>
            <w:noProof/>
            <w:webHidden/>
          </w:rPr>
          <w:fldChar w:fldCharType="end"/>
        </w:r>
      </w:hyperlink>
    </w:p>
    <w:p w14:paraId="74F466D0" w14:textId="430084E0" w:rsidR="00305BF4" w:rsidRPr="00E2703A" w:rsidRDefault="00305BF4" w:rsidP="00300356">
      <w:r w:rsidRPr="00E2703A">
        <w:rPr>
          <w:rStyle w:val="Hyperlink"/>
          <w:rFonts w:cs="Arial"/>
          <w:noProof/>
          <w:color w:val="auto"/>
        </w:rPr>
        <w:fldChar w:fldCharType="end"/>
      </w:r>
    </w:p>
    <w:p w14:paraId="5E3A9992" w14:textId="6D0A3D74" w:rsidR="00072314" w:rsidRDefault="00072314" w:rsidP="00072314">
      <w:pPr>
        <w:pStyle w:val="Heading1"/>
      </w:pPr>
      <w:bookmarkStart w:id="8" w:name="_Toc35000552"/>
      <w:bookmarkStart w:id="9" w:name="_Toc115100386"/>
      <w:bookmarkStart w:id="10" w:name="_Toc481143785"/>
      <w:r>
        <w:lastRenderedPageBreak/>
        <w:t>Introduction</w:t>
      </w:r>
      <w:bookmarkEnd w:id="8"/>
      <w:bookmarkEnd w:id="9"/>
    </w:p>
    <w:p w14:paraId="2510742C" w14:textId="77777777" w:rsidR="003F0CE4" w:rsidRDefault="003F0CE4" w:rsidP="003F0CE4">
      <w:pPr>
        <w:pStyle w:val="Header"/>
        <w:tabs>
          <w:tab w:val="clear" w:pos="4320"/>
          <w:tab w:val="clear" w:pos="8640"/>
          <w:tab w:val="center" w:pos="4680"/>
          <w:tab w:val="right" w:pos="9000"/>
        </w:tabs>
        <w:rPr>
          <w:bCs/>
          <w:sz w:val="16"/>
          <w:szCs w:val="16"/>
        </w:rPr>
      </w:pPr>
    </w:p>
    <w:p w14:paraId="09225E31" w14:textId="77777777" w:rsidR="00072314" w:rsidRPr="00185AC3" w:rsidRDefault="00072314" w:rsidP="00072314">
      <w:pPr>
        <w:pStyle w:val="Heading2"/>
        <w:spacing w:before="240"/>
      </w:pPr>
      <w:bookmarkStart w:id="11" w:name="_Toc35000553"/>
      <w:bookmarkStart w:id="12" w:name="_Toc115100387"/>
      <w:r w:rsidRPr="005B03D3">
        <w:rPr>
          <w:szCs w:val="20"/>
        </w:rPr>
        <w:t xml:space="preserve">Document </w:t>
      </w:r>
      <w:r>
        <w:t>Purpose</w:t>
      </w:r>
      <w:bookmarkEnd w:id="11"/>
      <w:bookmarkEnd w:id="12"/>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F59AF60"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3" w:name="_Toc35000554"/>
      <w:bookmarkStart w:id="14" w:name="_Toc115100388"/>
      <w:r w:rsidRPr="005B03D3">
        <w:rPr>
          <w:szCs w:val="20"/>
        </w:rPr>
        <w:t xml:space="preserve">Document </w:t>
      </w:r>
      <w:r>
        <w:t>Scope</w:t>
      </w:r>
      <w:bookmarkEnd w:id="13"/>
      <w:bookmarkEnd w:id="14"/>
    </w:p>
    <w:p w14:paraId="117402B9" w14:textId="77777777" w:rsidR="00072314" w:rsidRDefault="00072314" w:rsidP="00072314">
      <w:pPr>
        <w:pStyle w:val="BodyText"/>
        <w:ind w:right="142"/>
        <w:jc w:val="both"/>
        <w:rPr>
          <w:rFonts w:cs="Arial"/>
          <w:lang w:val="en-US"/>
        </w:rPr>
      </w:pPr>
    </w:p>
    <w:p w14:paraId="2A992E2D" w14:textId="24C55E89"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Ambient Lighting</w:t>
      </w:r>
      <w:r w:rsidR="00DD5C35">
        <w:rPr>
          <w:rFonts w:ascii="Helvetica" w:hAnsi="Helvetica" w:cs="Helvetica"/>
          <w:color w:val="0000FF"/>
          <w:lang w:val="en-US"/>
        </w:rPr>
        <w:t xml:space="preserve"> </w:t>
      </w:r>
      <w:r>
        <w:rPr>
          <w:rFonts w:cs="Arial"/>
          <w:lang w:val="en-US"/>
        </w:rPr>
        <w:t xml:space="preserve"> to the following electrical architecture(s):</w:t>
      </w:r>
    </w:p>
    <w:tbl>
      <w:tblPr>
        <w:tblW w:w="10348" w:type="dxa"/>
        <w:tblLayout w:type="fixed"/>
        <w:tblLook w:val="04A0" w:firstRow="1" w:lastRow="0" w:firstColumn="1" w:lastColumn="0" w:noHBand="0" w:noVBand="1"/>
      </w:tblPr>
      <w:tblGrid>
        <w:gridCol w:w="3450"/>
        <w:gridCol w:w="3449"/>
        <w:gridCol w:w="3449"/>
      </w:tblGrid>
      <w:tr w:rsidR="00DE29D6" w:rsidRPr="009E62E6" w14:paraId="3D5FD055" w14:textId="77777777" w:rsidTr="00443F91">
        <w:tc>
          <w:tcPr>
            <w:tcW w:w="345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41E66489" w14:textId="77777777" w:rsidR="00DE29D6" w:rsidRPr="009E62E6" w:rsidRDefault="00DE29D6" w:rsidP="002050F0">
            <w:pPr>
              <w:jc w:val="center"/>
            </w:pPr>
            <w:r w:rsidRPr="009E62E6">
              <w:rPr>
                <w:b/>
                <w:bCs/>
              </w:rPr>
              <w:t>Electrical Architecture Name</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3EABBDDA" w14:textId="77777777" w:rsidR="00DE29D6" w:rsidRPr="009E62E6" w:rsidRDefault="00DE29D6" w:rsidP="002050F0">
            <w:pPr>
              <w:jc w:val="center"/>
            </w:pPr>
            <w:r w:rsidRPr="009E62E6">
              <w:rPr>
                <w:b/>
                <w:bCs/>
              </w:rPr>
              <w:t xml:space="preserve">Owner </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D9F251E" w14:textId="77777777" w:rsidR="00DE29D6" w:rsidRPr="009E62E6" w:rsidRDefault="00DE29D6" w:rsidP="002050F0">
            <w:pPr>
              <w:jc w:val="center"/>
            </w:pPr>
            <w:r w:rsidRPr="009E62E6">
              <w:rPr>
                <w:b/>
                <w:bCs/>
              </w:rPr>
              <w:t xml:space="preserve">Reference </w:t>
            </w:r>
          </w:p>
        </w:tc>
      </w:tr>
      <w:tr w:rsidR="00DE29D6" w:rsidRPr="009E62E6" w14:paraId="5B1D1578"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469D45EE" w14:textId="6433D7BD" w:rsidR="008069D9" w:rsidRPr="00E773AA" w:rsidRDefault="008069D9" w:rsidP="00DE29D6">
            <w:pPr>
              <w:rPr>
                <w:rFonts w:cs="Arial"/>
                <w:color w:val="00B050"/>
              </w:rPr>
            </w:pPr>
            <w:r w:rsidRPr="00E773AA">
              <w:rPr>
                <w:rFonts w:cs="Arial"/>
                <w:color w:val="00B050"/>
              </w:rPr>
              <w:t>FNV3</w:t>
            </w:r>
          </w:p>
          <w:p w14:paraId="1FC81DF4" w14:textId="57A0B5E8"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5B31E1A5" w14:textId="2E46EA51"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410FC79D" w14:textId="77777777" w:rsidR="00F33430" w:rsidRDefault="00F33430"/>
        </w:tc>
      </w:tr>
      <w:tr w:rsidR="00DE29D6" w:rsidRPr="009E62E6" w14:paraId="49C52D44"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15699852" w14:textId="77777777" w:rsidR="008069D9" w:rsidRPr="00E773AA" w:rsidRDefault="008069D9" w:rsidP="00DE29D6">
            <w:pPr>
              <w:rPr>
                <w:rFonts w:cs="Arial"/>
                <w:color w:val="00B050"/>
              </w:rPr>
            </w:pPr>
            <w:r w:rsidRPr="00E773AA">
              <w:rPr>
                <w:rFonts w:cs="Arial"/>
                <w:color w:val="00B050"/>
              </w:rPr>
              <w:t>FNV2</w:t>
            </w:r>
          </w:p>
          <w:p w14:paraId="0F0543CE" w14:textId="77777777"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5806EA49" w14:textId="77777777"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1C56D20E" w14:textId="77777777" w:rsidR="00F33430" w:rsidRDefault="00F33430"/>
        </w:tc>
      </w:tr>
    </w:tbl>
    <w:p w14:paraId="51886EBC" w14:textId="76D9D390" w:rsidR="00763062" w:rsidRPr="009E62E6" w:rsidRDefault="00763062" w:rsidP="00763062">
      <w:pPr>
        <w:pStyle w:val="Caption"/>
      </w:pPr>
      <w:bookmarkStart w:id="15" w:name="_Toc115100482"/>
      <w:r w:rsidRPr="009E62E6">
        <w:t xml:space="preserve">Table </w:t>
      </w:r>
      <w:r w:rsidRPr="009E62E6">
        <w:rPr>
          <w:noProof/>
        </w:rPr>
        <w:fldChar w:fldCharType="begin"/>
      </w:r>
      <w:r w:rsidRPr="009E62E6">
        <w:rPr>
          <w:noProof/>
        </w:rPr>
        <w:instrText xml:space="preserve"> STYLEREF 1 \s </w:instrText>
      </w:r>
      <w:r w:rsidRPr="009E62E6">
        <w:rPr>
          <w:noProof/>
        </w:rPr>
        <w:fldChar w:fldCharType="separate"/>
      </w:r>
      <w:r w:rsidR="00032557">
        <w:rPr>
          <w:noProof/>
        </w:rPr>
        <w:t>1</w:t>
      </w:r>
      <w:r w:rsidRPr="009E62E6">
        <w:rPr>
          <w:noProof/>
        </w:rPr>
        <w:fldChar w:fldCharType="end"/>
      </w:r>
      <w:r w:rsidRPr="009E62E6">
        <w:noBreakHyphen/>
      </w:r>
      <w:r w:rsidRPr="009E62E6">
        <w:rPr>
          <w:noProof/>
        </w:rPr>
        <w:fldChar w:fldCharType="begin"/>
      </w:r>
      <w:r w:rsidRPr="009E62E6">
        <w:rPr>
          <w:noProof/>
        </w:rPr>
        <w:instrText xml:space="preserve"> SEQ Table \* ARABIC \s 1 </w:instrText>
      </w:r>
      <w:r w:rsidRPr="009E62E6">
        <w:rPr>
          <w:noProof/>
        </w:rPr>
        <w:fldChar w:fldCharType="separate"/>
      </w:r>
      <w:r w:rsidR="00032557">
        <w:rPr>
          <w:noProof/>
        </w:rPr>
        <w:t>1</w:t>
      </w:r>
      <w:r w:rsidRPr="009E62E6">
        <w:rPr>
          <w:noProof/>
        </w:rPr>
        <w:fldChar w:fldCharType="end"/>
      </w:r>
      <w:r w:rsidRPr="009E62E6">
        <w:t>: Electrical Architecture(s) referenced in this document</w:t>
      </w:r>
      <w:bookmarkEnd w:id="15"/>
    </w:p>
    <w:p w14:paraId="7C8E6599" w14:textId="77777777" w:rsidR="00204EE5" w:rsidRPr="009E62E6" w:rsidRDefault="00204EE5" w:rsidP="00204EE5"/>
    <w:p w14:paraId="04539B4A" w14:textId="77777777" w:rsidR="00072314" w:rsidRDefault="00072314" w:rsidP="00072314">
      <w:pPr>
        <w:pStyle w:val="Heading2"/>
        <w:spacing w:before="240"/>
      </w:pPr>
      <w:bookmarkStart w:id="16" w:name="_Toc35000555"/>
      <w:bookmarkStart w:id="17" w:name="_Toc115100389"/>
      <w:r w:rsidRPr="005B03D3">
        <w:rPr>
          <w:szCs w:val="20"/>
        </w:rPr>
        <w:t xml:space="preserve">Document </w:t>
      </w:r>
      <w:r>
        <w:t>Audience</w:t>
      </w:r>
      <w:bookmarkEnd w:id="16"/>
      <w:bookmarkEnd w:id="17"/>
    </w:p>
    <w:p w14:paraId="16791624" w14:textId="5F962EE5"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941273">
        <w:rPr>
          <w:rFonts w:cs="Arial"/>
          <w:lang w:val="en-US"/>
        </w:rPr>
        <w:t xml:space="preserve"> </w:t>
      </w:r>
      <w:r w:rsidR="00A10611" w:rsidRPr="006F508A">
        <w:rPr>
          <w:b/>
          <w:bCs/>
        </w:rPr>
        <w:t>Matheus Clavel</w:t>
      </w:r>
      <w:r w:rsidR="00A10611">
        <w:rPr>
          <w:rFonts w:ascii="Helvetica" w:hAnsi="Helvetica" w:cs="Helvetica"/>
          <w:color w:val="0000FF"/>
          <w:lang w:val="en-US"/>
        </w:rPr>
        <w:t xml:space="preserve"> </w:t>
      </w:r>
      <w:r>
        <w:rPr>
          <w:rFonts w:cs="Arial"/>
          <w:lang w:val="en-US"/>
        </w:rPr>
        <w:t>.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8" w:name="_Toc35000556"/>
      <w:bookmarkStart w:id="19" w:name="_Toc115100390"/>
      <w:r>
        <w:t>Stakeholder List</w:t>
      </w:r>
      <w:bookmarkEnd w:id="18"/>
      <w:bookmarkEnd w:id="19"/>
    </w:p>
    <w:p w14:paraId="5F3ADF97" w14:textId="77777777" w:rsidR="00826906" w:rsidRDefault="00D917BA" w:rsidP="00175B99">
      <w:pPr>
        <w:rPr>
          <w:rFonts w:cs="Arial"/>
        </w:rPr>
      </w:pPr>
      <w:r w:rsidRPr="00D917BA">
        <w:rPr>
          <w:rFonts w:cs="Arial"/>
        </w:rPr>
        <w:t>For the latest list of stakeholder of the feature and their influence refer to:</w:t>
      </w:r>
    </w:p>
    <w:p w14:paraId="24BAA9A7" w14:textId="7E18EB39" w:rsidR="00D917BA" w:rsidRDefault="000A3D34" w:rsidP="00175B99">
      <w:pPr>
        <w:rPr>
          <w:rFonts w:cs="Arial"/>
          <w:color w:val="0070C0"/>
          <w:u w:val="single"/>
        </w:rPr>
      </w:pPr>
      <w:hyperlink r:id="rId15" w:history="1">
        <w:r w:rsidR="00D917BA" w:rsidRPr="00D917BA">
          <w:rPr>
            <w:rStyle w:val="Hyperlink"/>
            <w:rFonts w:cs="Arial"/>
            <w:color w:val="0070C0"/>
          </w:rPr>
          <w:t>Click here to open the latest Stakeholders List.</w:t>
        </w:r>
      </w:hyperlink>
    </w:p>
    <w:p w14:paraId="107A907C" w14:textId="77777777" w:rsidR="00D917BA" w:rsidRPr="00175B99" w:rsidRDefault="00D917BA" w:rsidP="00175B99">
      <w:pPr>
        <w:rPr>
          <w:rStyle w:val="SubtleEmphasis"/>
          <w:i w:val="0"/>
          <w:iCs w:val="0"/>
          <w:color w:val="auto"/>
          <w:highlight w:val="green"/>
        </w:rPr>
      </w:pPr>
    </w:p>
    <w:p w14:paraId="553C1653" w14:textId="243CD5DC" w:rsidR="009967EB" w:rsidRDefault="009967EB" w:rsidP="00072314">
      <w:pPr>
        <w:pStyle w:val="Heading2"/>
        <w:spacing w:before="240"/>
        <w:rPr>
          <w:lang w:val="en-GB"/>
        </w:rPr>
      </w:pPr>
      <w:bookmarkStart w:id="20" w:name="_Toc115100391"/>
      <w:bookmarkStart w:id="21" w:name="_Toc35000564"/>
      <w:bookmarkStart w:id="22" w:name="_Ref12867675"/>
      <w:r>
        <w:rPr>
          <w:lang w:val="en-GB"/>
        </w:rPr>
        <w:t>Document Organization</w:t>
      </w:r>
      <w:bookmarkEnd w:id="20"/>
    </w:p>
    <w:p w14:paraId="0E6F1050" w14:textId="77777777" w:rsidR="009967EB" w:rsidRDefault="009967EB" w:rsidP="009967EB">
      <w:pPr>
        <w:pStyle w:val="Heading3"/>
      </w:pPr>
      <w:bookmarkStart w:id="23" w:name="_Toc35000558"/>
      <w:bookmarkStart w:id="24" w:name="_Toc481143791"/>
      <w:bookmarkStart w:id="25" w:name="_Toc115100392"/>
      <w:r>
        <w:t>Document Context</w:t>
      </w:r>
      <w:bookmarkEnd w:id="23"/>
      <w:bookmarkEnd w:id="24"/>
      <w:bookmarkEnd w:id="25"/>
    </w:p>
    <w:p w14:paraId="55D17CDE" w14:textId="6123DAAA" w:rsidR="009967EB" w:rsidRPr="001B1565" w:rsidRDefault="009967EB" w:rsidP="009967EB">
      <w:pPr>
        <w:pStyle w:val="BodyText"/>
        <w:ind w:right="142"/>
      </w:pPr>
      <w:r w:rsidRPr="001B1565">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60B02624" w14:textId="77777777" w:rsidR="009967EB" w:rsidRPr="00191F34" w:rsidRDefault="009967EB" w:rsidP="009967EB">
      <w:pPr>
        <w:pStyle w:val="Heading3"/>
      </w:pPr>
      <w:bookmarkStart w:id="26" w:name="_Toc35000559"/>
      <w:bookmarkStart w:id="27" w:name="_Toc481143792"/>
      <w:bookmarkStart w:id="28" w:name="_Toc115100393"/>
      <w:r>
        <w:t>Document Structure</w:t>
      </w:r>
      <w:bookmarkEnd w:id="26"/>
      <w:bookmarkEnd w:id="27"/>
      <w:bookmarkEnd w:id="28"/>
    </w:p>
    <w:p w14:paraId="60B41695" w14:textId="77777777" w:rsidR="009967EB" w:rsidRPr="005B03D3" w:rsidRDefault="009967EB" w:rsidP="009967EB">
      <w:pPr>
        <w:rPr>
          <w:lang w:val="en-GB"/>
        </w:rPr>
      </w:pPr>
    </w:p>
    <w:p w14:paraId="77D3345B" w14:textId="77777777" w:rsidR="009967EB" w:rsidRDefault="009967EB" w:rsidP="009967EB">
      <w:pPr>
        <w:pStyle w:val="BodyText"/>
        <w:ind w:right="142"/>
        <w:rPr>
          <w:rFonts w:cs="Arial"/>
          <w:lang w:val="en-US"/>
        </w:rPr>
      </w:pPr>
      <w:r w:rsidRPr="00185AC3">
        <w:rPr>
          <w:rFonts w:cs="Arial"/>
          <w:lang w:val="en-US"/>
        </w:rPr>
        <w:t>The structure of this document is explained below:</w:t>
      </w:r>
    </w:p>
    <w:p w14:paraId="7C8C8C47" w14:textId="77777777" w:rsidR="009967EB" w:rsidRPr="004C471C" w:rsidRDefault="009967EB" w:rsidP="009967EB"/>
    <w:p w14:paraId="36EE7E7F" w14:textId="1224AC64" w:rsidR="009967EB" w:rsidRPr="0064395C" w:rsidRDefault="009967EB" w:rsidP="009967EB">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r w:rsidR="00937291" w:rsidRPr="0064395C">
        <w:t>Additionally,</w:t>
      </w:r>
      <w:r w:rsidRPr="0064395C">
        <w:t xml:space="preserve">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7677ADF8"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6859E925" w14:textId="77777777" w:rsidR="009967EB" w:rsidRDefault="009967EB" w:rsidP="009967EB">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5C521990"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Functional Architecture – Showing the logical architecture of functions</w:t>
      </w:r>
    </w:p>
    <w:p w14:paraId="54ABA372" w14:textId="77777777" w:rsidR="009967EB" w:rsidRDefault="009967EB" w:rsidP="008775AD">
      <w:pPr>
        <w:pStyle w:val="ListParagraph"/>
        <w:numPr>
          <w:ilvl w:val="0"/>
          <w:numId w:val="12"/>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57AA2919" w14:textId="77777777" w:rsidR="009967EB" w:rsidRPr="009E238B" w:rsidRDefault="009967EB" w:rsidP="008775AD">
      <w:pPr>
        <w:pStyle w:val="ListParagraph"/>
        <w:numPr>
          <w:ilvl w:val="0"/>
          <w:numId w:val="12"/>
        </w:numPr>
        <w:rPr>
          <w:rFonts w:ascii="Arial" w:hAnsi="Arial" w:cs="Arial"/>
        </w:rPr>
      </w:pPr>
      <w:r>
        <w:rPr>
          <w:rFonts w:ascii="Arial" w:hAnsi="Arial" w:cs="Arial"/>
        </w:rPr>
        <w:t>Software Architecture – Showing the software architecture relevant for the feature (for features with in-house development only)</w:t>
      </w:r>
    </w:p>
    <w:p w14:paraId="35F7985F"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769D4AC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0B49AA94"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2421A8F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3A5AC95E" w14:textId="77777777" w:rsidR="009967EB" w:rsidRPr="0064395C" w:rsidRDefault="009967EB" w:rsidP="009967EB">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4CE52952" w14:textId="25487A67" w:rsidR="009967EB" w:rsidRPr="009967EB" w:rsidRDefault="009967EB" w:rsidP="009967EB">
      <w:pPr>
        <w:rPr>
          <w:lang w:val="en-GB"/>
        </w:rPr>
      </w:pPr>
      <w:r>
        <w:rPr>
          <w:rFonts w:cs="Arial"/>
          <w:b/>
          <w:bCs/>
        </w:rPr>
        <w:t>Section 8</w:t>
      </w:r>
      <w:r w:rsidRPr="0064395C">
        <w:rPr>
          <w:rFonts w:cs="Arial"/>
        </w:rPr>
        <w:t xml:space="preserve"> – </w:t>
      </w:r>
      <w:r>
        <w:tab/>
      </w:r>
      <w:r w:rsidRPr="0064395C">
        <w:t>Appendix - Presenting additional data mainly in a tabular form, e.g., a data dictionary</w:t>
      </w:r>
    </w:p>
    <w:p w14:paraId="4B89C6E5" w14:textId="77777777" w:rsidR="009967EB" w:rsidRPr="009967EB" w:rsidRDefault="009967EB" w:rsidP="009967EB">
      <w:pPr>
        <w:pStyle w:val="Heading2"/>
        <w:spacing w:before="240"/>
      </w:pPr>
      <w:bookmarkStart w:id="29" w:name="_Toc115100394"/>
      <w:r w:rsidRPr="009967EB">
        <w:rPr>
          <w:lang w:val="en-GB"/>
        </w:rPr>
        <w:t>Document Conventions</w:t>
      </w:r>
      <w:bookmarkEnd w:id="29"/>
    </w:p>
    <w:p w14:paraId="1A21A779" w14:textId="63DDB586" w:rsidR="009967EB" w:rsidRPr="00B53B74" w:rsidRDefault="009967EB" w:rsidP="009967EB">
      <w:pPr>
        <w:pStyle w:val="Heading3"/>
      </w:pPr>
      <w:bookmarkStart w:id="30" w:name="_Toc35000561"/>
      <w:bookmarkStart w:id="31" w:name="_Toc481143800"/>
      <w:bookmarkStart w:id="32" w:name="_Toc412554112"/>
      <w:bookmarkStart w:id="33" w:name="_Toc115100395"/>
      <w:r w:rsidRPr="00B53B74">
        <w:t>Requirements Templates</w:t>
      </w:r>
      <w:bookmarkEnd w:id="30"/>
      <w:bookmarkEnd w:id="31"/>
      <w:bookmarkEnd w:id="32"/>
      <w:bookmarkEnd w:id="33"/>
    </w:p>
    <w:p w14:paraId="1822860E" w14:textId="37889C00" w:rsidR="009967EB" w:rsidRPr="003F1018" w:rsidRDefault="009967EB" w:rsidP="009967EB">
      <w:pPr>
        <w:rPr>
          <w:rStyle w:val="SubtleEmphasis"/>
          <w:i w:val="0"/>
        </w:rPr>
      </w:pPr>
      <w:bookmarkStart w:id="34" w:name="_Toc412554113"/>
      <w:r w:rsidRPr="003F1018">
        <w:rPr>
          <w:rStyle w:val="SubtleEmphasis"/>
        </w:rPr>
        <w:t xml:space="preserve">Refer to </w:t>
      </w:r>
      <w:r w:rsidRPr="003F1018">
        <w:rPr>
          <w:rStyle w:val="SubtleEmphasis"/>
          <w:color w:val="0000FF"/>
        </w:rPr>
        <w:t>“</w:t>
      </w:r>
      <w:hyperlink r:id="rId18"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on how to use the specification templates and the VBA macros to create/edit the requirements in the specifications.</w:t>
      </w:r>
    </w:p>
    <w:p w14:paraId="7F7D8A4B" w14:textId="77777777" w:rsidR="009967EB" w:rsidRPr="003F1018" w:rsidRDefault="009967EB" w:rsidP="009967EB">
      <w:pPr>
        <w:rPr>
          <w:rStyle w:val="SubtleEmphasis"/>
          <w:i w:val="0"/>
        </w:rPr>
      </w:pPr>
    </w:p>
    <w:p w14:paraId="0E2F5CD4" w14:textId="0ED58997" w:rsidR="009967EB" w:rsidRPr="003F1018" w:rsidRDefault="009967EB" w:rsidP="009967EB">
      <w:pPr>
        <w:rPr>
          <w:rStyle w:val="SubtleEmphasis"/>
          <w:i w:val="0"/>
        </w:rPr>
      </w:pPr>
      <w:r w:rsidRPr="003F1018">
        <w:rPr>
          <w:rStyle w:val="SubtleEmphasis"/>
        </w:rPr>
        <w:t xml:space="preserve">The VBA macro enable the import of the specification to VSEM (refer to </w:t>
      </w:r>
      <w:hyperlink r:id="rId19" w:history="1">
        <w:r w:rsidRPr="003F1018">
          <w:rPr>
            <w:rStyle w:val="SubtleEmphasis"/>
            <w:color w:val="0000FF"/>
          </w:rPr>
          <w:t>"How to import specifications into VSEM as separate requirements"</w:t>
        </w:r>
      </w:hyperlink>
      <w:r w:rsidRPr="003F1018">
        <w:rPr>
          <w:rStyle w:val="SubtleEmphasis"/>
        </w:rPr>
        <w:t>).</w:t>
      </w:r>
    </w:p>
    <w:p w14:paraId="4A08F4FA" w14:textId="77777777" w:rsidR="009967EB" w:rsidRPr="00B14A40" w:rsidRDefault="009967EB" w:rsidP="009967EB">
      <w:pPr>
        <w:pStyle w:val="Heading4"/>
      </w:pPr>
      <w:bookmarkStart w:id="35" w:name="_Toc35000562"/>
      <w:bookmarkStart w:id="36" w:name="_Toc115100396"/>
      <w:r w:rsidRPr="00B14A40">
        <w:t>Identification of requirements</w:t>
      </w:r>
      <w:bookmarkEnd w:id="34"/>
      <w:bookmarkEnd w:id="35"/>
      <w:bookmarkEnd w:id="36"/>
    </w:p>
    <w:p w14:paraId="54AAEAFE" w14:textId="77777777" w:rsidR="009967EB" w:rsidRPr="007C20FA" w:rsidRDefault="009967EB" w:rsidP="009967EB">
      <w:bookmarkStart w:id="37" w:name="_Ref402369865"/>
      <w:bookmarkStart w:id="38" w:name="_Toc396825968"/>
      <w:bookmarkStart w:id="39" w:name="_Toc388364620"/>
      <w:bookmarkStart w:id="40" w:name="_Toc412554114"/>
      <w:r w:rsidRPr="007C20FA">
        <w:t>The unique requirement ID given in the headline of any requirement follows the requirement throughout the development process. The requirement ID format follows a well-defined syntax.</w:t>
      </w:r>
    </w:p>
    <w:p w14:paraId="3C05F9C0" w14:textId="77777777" w:rsidR="009967EB" w:rsidRPr="007C20FA" w:rsidRDefault="009967EB" w:rsidP="009967EB"/>
    <w:p w14:paraId="4C4B0EAB" w14:textId="77777777" w:rsidR="009967EB" w:rsidRPr="00870BF7" w:rsidRDefault="009967EB" w:rsidP="009967EB">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67EA0BE" w14:textId="77777777" w:rsidR="009967EB" w:rsidRDefault="009967EB" w:rsidP="009967EB">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2E98511"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03A2DAAF"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9AC28A5" w14:textId="77777777" w:rsidR="009967EB" w:rsidRPr="00870BF7" w:rsidRDefault="009967EB" w:rsidP="009967EB">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7C9FF6D6" w14:textId="77777777" w:rsidR="009967EB" w:rsidRPr="0008696C" w:rsidRDefault="009967EB" w:rsidP="009967EB">
      <w:pPr>
        <w:pStyle w:val="FlietextAnwendugsdoku"/>
        <w:rPr>
          <w:rFonts w:ascii="Arial" w:hAnsi="Arial"/>
          <w:b/>
          <w:sz w:val="20"/>
        </w:rPr>
      </w:pPr>
      <w:r w:rsidRPr="0008696C">
        <w:rPr>
          <w:rFonts w:ascii="Arial" w:hAnsi="Arial"/>
          <w:i/>
          <w:sz w:val="20"/>
        </w:rPr>
        <w:t>Example:</w:t>
      </w:r>
    </w:p>
    <w:p w14:paraId="1FCD7917" w14:textId="77777777" w:rsidR="009967EB" w:rsidRPr="0008696C" w:rsidRDefault="009967EB" w:rsidP="009967EB">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28AB18E3" w14:textId="77777777" w:rsidR="009967EB" w:rsidRPr="00A50229" w:rsidRDefault="009967EB" w:rsidP="009967EB">
      <w:pPr>
        <w:pStyle w:val="Heading4"/>
      </w:pPr>
      <w:bookmarkStart w:id="41" w:name="_Toc35000563"/>
      <w:bookmarkStart w:id="42" w:name="_Toc115100397"/>
      <w:r w:rsidRPr="00A50229">
        <w:t>Requirements Attributes</w:t>
      </w:r>
      <w:bookmarkEnd w:id="37"/>
      <w:bookmarkEnd w:id="38"/>
      <w:bookmarkEnd w:id="39"/>
      <w:bookmarkEnd w:id="40"/>
      <w:bookmarkEnd w:id="41"/>
      <w:bookmarkEnd w:id="42"/>
    </w:p>
    <w:p w14:paraId="46E6726A" w14:textId="310C1450" w:rsidR="009967EB" w:rsidRPr="009E3B7C" w:rsidRDefault="009967EB" w:rsidP="009967EB">
      <w:r w:rsidRPr="007C20FA">
        <w:t xml:space="preserve">Additionally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7304C9F" w14:textId="71740253" w:rsidR="00072314" w:rsidRDefault="00072314" w:rsidP="00072314">
      <w:pPr>
        <w:pStyle w:val="Heading2"/>
        <w:spacing w:before="240"/>
        <w:rPr>
          <w:lang w:val="en-GB"/>
        </w:rPr>
      </w:pPr>
      <w:bookmarkStart w:id="43" w:name="_Toc115100398"/>
      <w:r w:rsidRPr="0008696C">
        <w:rPr>
          <w:lang w:val="en-GB"/>
        </w:rPr>
        <w:t>References</w:t>
      </w:r>
      <w:bookmarkEnd w:id="21"/>
      <w:bookmarkEnd w:id="22"/>
      <w:bookmarkEnd w:id="43"/>
    </w:p>
    <w:p w14:paraId="22F84A21" w14:textId="04D2EDC9" w:rsidR="00072314" w:rsidRPr="00FB7B3D" w:rsidRDefault="00072314" w:rsidP="00072314">
      <w:pPr>
        <w:pStyle w:val="Heading3"/>
        <w:keepNext w:val="0"/>
        <w:tabs>
          <w:tab w:val="clear" w:pos="900"/>
          <w:tab w:val="left" w:pos="709"/>
          <w:tab w:val="left" w:pos="851"/>
        </w:tabs>
        <w:spacing w:before="240"/>
      </w:pPr>
      <w:bookmarkStart w:id="44" w:name="_Toc35000565"/>
      <w:bookmarkStart w:id="45" w:name="_Ref12637407"/>
      <w:bookmarkStart w:id="46" w:name="_Toc115100399"/>
      <w:r>
        <w:lastRenderedPageBreak/>
        <w:t>Ford D</w:t>
      </w:r>
      <w:r w:rsidRPr="00FB7B3D">
        <w:t>ocuments</w:t>
      </w:r>
      <w:bookmarkEnd w:id="44"/>
      <w:bookmarkEnd w:id="45"/>
      <w:bookmarkEnd w:id="46"/>
    </w:p>
    <w:p w14:paraId="6D3922F1"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14:paraId="121FF17D" w14:textId="77777777" w:rsidR="00747176" w:rsidRDefault="00747176" w:rsidP="00747176">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0E4999" w:rsidRPr="007C20FA" w14:paraId="74AC0498" w14:textId="77777777" w:rsidTr="000E4999">
        <w:trPr>
          <w:cantSplit/>
          <w:tblHeader/>
          <w:jc w:val="center"/>
        </w:trPr>
        <w:tc>
          <w:tcPr>
            <w:tcW w:w="1418" w:type="dxa"/>
            <w:shd w:val="clear" w:color="auto" w:fill="E0E0E0"/>
          </w:tcPr>
          <w:p w14:paraId="775AB6D2" w14:textId="77777777" w:rsidR="000E4999" w:rsidRPr="007C20FA" w:rsidRDefault="000E4999" w:rsidP="00674847">
            <w:pPr>
              <w:rPr>
                <w:rFonts w:ascii="Helvetica" w:hAnsi="Helvetica" w:cs="Helvetica"/>
                <w:b/>
              </w:rPr>
            </w:pPr>
            <w:bookmarkStart w:id="47" w:name="_Toc35000658"/>
            <w:bookmarkStart w:id="48" w:name="_Toc520108484"/>
            <w:r w:rsidRPr="007C20FA">
              <w:rPr>
                <w:rFonts w:ascii="Helvetica" w:hAnsi="Helvetica" w:cs="Helvetica"/>
                <w:b/>
              </w:rPr>
              <w:t>Reference</w:t>
            </w:r>
          </w:p>
        </w:tc>
        <w:tc>
          <w:tcPr>
            <w:tcW w:w="3969" w:type="dxa"/>
            <w:shd w:val="clear" w:color="auto" w:fill="E0E0E0"/>
          </w:tcPr>
          <w:p w14:paraId="6E2487A7" w14:textId="77777777" w:rsidR="000E4999" w:rsidRPr="007C20FA" w:rsidRDefault="000E4999" w:rsidP="00674847">
            <w:pPr>
              <w:rPr>
                <w:rFonts w:ascii="Helvetica" w:hAnsi="Helvetica" w:cs="Helvetica"/>
                <w:b/>
              </w:rPr>
            </w:pPr>
            <w:r w:rsidRPr="007C20FA">
              <w:rPr>
                <w:rFonts w:ascii="Helvetica" w:hAnsi="Helvetica" w:cs="Helvetica"/>
                <w:b/>
              </w:rPr>
              <w:t>Title</w:t>
            </w:r>
          </w:p>
        </w:tc>
        <w:tc>
          <w:tcPr>
            <w:tcW w:w="1417" w:type="dxa"/>
            <w:shd w:val="clear" w:color="auto" w:fill="E0E0E0"/>
          </w:tcPr>
          <w:p w14:paraId="0A750B21" w14:textId="77777777" w:rsidR="000E4999" w:rsidRPr="007C20FA" w:rsidRDefault="000E4999" w:rsidP="00674847">
            <w:pPr>
              <w:rPr>
                <w:rFonts w:ascii="Helvetica" w:hAnsi="Helvetica" w:cs="Helvetica"/>
                <w:b/>
              </w:rPr>
            </w:pPr>
            <w:r w:rsidRPr="007C20FA">
              <w:rPr>
                <w:rFonts w:ascii="Helvetica" w:hAnsi="Helvetica" w:cs="Helvetica"/>
                <w:b/>
              </w:rPr>
              <w:t>Doc. ID</w:t>
            </w:r>
          </w:p>
        </w:tc>
        <w:tc>
          <w:tcPr>
            <w:tcW w:w="2269" w:type="dxa"/>
            <w:shd w:val="clear" w:color="auto" w:fill="E0E0E0"/>
          </w:tcPr>
          <w:p w14:paraId="4738B566" w14:textId="77777777" w:rsidR="000E4999" w:rsidRPr="007C20FA" w:rsidRDefault="000E4999" w:rsidP="00674847">
            <w:pPr>
              <w:rPr>
                <w:rFonts w:ascii="Helvetica" w:hAnsi="Helvetica" w:cs="Helvetica"/>
                <w:b/>
              </w:rPr>
            </w:pPr>
            <w:r>
              <w:rPr>
                <w:rFonts w:ascii="Helvetica" w:hAnsi="Helvetica" w:cs="Helvetica"/>
                <w:b/>
              </w:rPr>
              <w:t>Document Location</w:t>
            </w:r>
          </w:p>
        </w:tc>
        <w:tc>
          <w:tcPr>
            <w:tcW w:w="1133" w:type="dxa"/>
            <w:shd w:val="clear" w:color="auto" w:fill="E0E0E0"/>
          </w:tcPr>
          <w:p w14:paraId="6593DDAC" w14:textId="77777777" w:rsidR="000E4999" w:rsidRPr="007C20FA" w:rsidRDefault="000E4999" w:rsidP="00674847">
            <w:pPr>
              <w:rPr>
                <w:rFonts w:ascii="Helvetica" w:hAnsi="Helvetica" w:cs="Helvetica"/>
                <w:b/>
              </w:rPr>
            </w:pPr>
            <w:r w:rsidRPr="007C20FA">
              <w:rPr>
                <w:rFonts w:ascii="Helvetica" w:hAnsi="Helvetica" w:cs="Helvetica"/>
                <w:b/>
              </w:rPr>
              <w:t>Revision</w:t>
            </w:r>
          </w:p>
        </w:tc>
      </w:tr>
      <w:tr w:rsidR="000E4999" w:rsidRPr="007C20FA" w14:paraId="2021C858" w14:textId="77777777" w:rsidTr="000E4999">
        <w:trPr>
          <w:trHeight w:val="104"/>
          <w:jc w:val="center"/>
        </w:trPr>
        <w:tc>
          <w:tcPr>
            <w:tcW w:w="1418" w:type="dxa"/>
          </w:tcPr>
          <w:p w14:paraId="5C1C9664" w14:textId="77777777" w:rsidR="000E4999" w:rsidRPr="00D410AE" w:rsidRDefault="000E4999" w:rsidP="00674847">
            <w:pPr>
              <w:rPr>
                <w:rFonts w:cs="Arial"/>
              </w:rPr>
            </w:pPr>
            <w:r>
              <w:rPr>
                <w:rFonts w:ascii="Helvetica" w:hAnsi="Helvetica" w:cs="Helvetica"/>
              </w:rPr>
              <w:t>Cybersecurity Assessment</w:t>
            </w:r>
          </w:p>
        </w:tc>
        <w:tc>
          <w:tcPr>
            <w:tcW w:w="3969" w:type="dxa"/>
          </w:tcPr>
          <w:p w14:paraId="4FC26BC5" w14:textId="77777777" w:rsidR="000E4999" w:rsidRDefault="000E4999" w:rsidP="00674847">
            <w:r>
              <w:t>Cybersecurity Relevancy Assessment Template V1.2 - Ambient Lighting 09-02-2021</w:t>
            </w:r>
          </w:p>
        </w:tc>
        <w:tc>
          <w:tcPr>
            <w:tcW w:w="1417" w:type="dxa"/>
          </w:tcPr>
          <w:p w14:paraId="4145AD32" w14:textId="77777777" w:rsidR="000E4999" w:rsidRPr="00D410AE" w:rsidRDefault="000E4999" w:rsidP="00674847">
            <w:pPr>
              <w:rPr>
                <w:rFonts w:cs="Arial"/>
              </w:rPr>
            </w:pPr>
            <w:r>
              <w:rPr>
                <w:rFonts w:ascii="Helvetica" w:hAnsi="Helvetica" w:cs="Helvetica"/>
              </w:rPr>
              <w:t>GIS1 Item Number: 27.60/35</w:t>
            </w:r>
          </w:p>
        </w:tc>
        <w:tc>
          <w:tcPr>
            <w:tcW w:w="2269" w:type="dxa"/>
          </w:tcPr>
          <w:p w14:paraId="29122850" w14:textId="77777777" w:rsidR="000E4999" w:rsidRPr="00D410AE" w:rsidRDefault="000E4999" w:rsidP="00674847">
            <w:pPr>
              <w:rPr>
                <w:rFonts w:cs="Arial"/>
              </w:rPr>
            </w:pPr>
            <w:r>
              <w:rPr>
                <w:rFonts w:cs="Arial"/>
              </w:rPr>
              <w:t>https://www.vsemweb.ford.com/tc/launchapp?-attach=true&amp;-s=226TCSession&amp;-o=0VuFivKLx3NrTD</w:t>
            </w:r>
          </w:p>
        </w:tc>
        <w:tc>
          <w:tcPr>
            <w:tcW w:w="1133" w:type="dxa"/>
          </w:tcPr>
          <w:p w14:paraId="38A1540A" w14:textId="77777777" w:rsidR="000E4999" w:rsidRPr="00D410AE" w:rsidRDefault="000E4999" w:rsidP="00674847">
            <w:pPr>
              <w:rPr>
                <w:rFonts w:cs="Arial"/>
              </w:rPr>
            </w:pPr>
            <w:r>
              <w:rPr>
                <w:rFonts w:cs="Arial"/>
              </w:rPr>
              <w:t>v1.2</w:t>
            </w:r>
          </w:p>
        </w:tc>
      </w:tr>
      <w:tr w:rsidR="000E4999" w:rsidRPr="007C20FA" w14:paraId="170D2081" w14:textId="77777777" w:rsidTr="000E4999">
        <w:trPr>
          <w:trHeight w:val="104"/>
          <w:jc w:val="center"/>
        </w:trPr>
        <w:tc>
          <w:tcPr>
            <w:tcW w:w="1418" w:type="dxa"/>
          </w:tcPr>
          <w:p w14:paraId="2C665CCD" w14:textId="77777777" w:rsidR="000E4999" w:rsidRPr="00D410AE" w:rsidRDefault="000E4999" w:rsidP="00674847">
            <w:pPr>
              <w:rPr>
                <w:rFonts w:cs="Arial"/>
              </w:rPr>
            </w:pPr>
            <w:r>
              <w:rPr>
                <w:rFonts w:ascii="Helvetica" w:hAnsi="Helvetica" w:cs="Helvetica"/>
              </w:rPr>
              <w:t>FD</w:t>
            </w:r>
          </w:p>
        </w:tc>
        <w:tc>
          <w:tcPr>
            <w:tcW w:w="3969" w:type="dxa"/>
          </w:tcPr>
          <w:p w14:paraId="6E02E8CE" w14:textId="77777777" w:rsidR="000E4999" w:rsidRDefault="000E4999" w:rsidP="00674847">
            <w:r>
              <w:t>FD - Ambient Lighting - F000063 5-28-2021 (Working)</w:t>
            </w:r>
          </w:p>
        </w:tc>
        <w:tc>
          <w:tcPr>
            <w:tcW w:w="1417" w:type="dxa"/>
          </w:tcPr>
          <w:p w14:paraId="00AA19DB" w14:textId="77777777" w:rsidR="000E4999" w:rsidRPr="00D410AE" w:rsidRDefault="000E4999" w:rsidP="00674847">
            <w:pPr>
              <w:rPr>
                <w:rFonts w:cs="Arial"/>
              </w:rPr>
            </w:pPr>
            <w:r>
              <w:rPr>
                <w:rFonts w:ascii="Helvetica" w:hAnsi="Helvetica" w:cs="Helvetica"/>
              </w:rPr>
              <w:t>VDOC084911</w:t>
            </w:r>
          </w:p>
        </w:tc>
        <w:tc>
          <w:tcPr>
            <w:tcW w:w="2269" w:type="dxa"/>
          </w:tcPr>
          <w:p w14:paraId="18AE9325" w14:textId="77777777" w:rsidR="000E4999" w:rsidRPr="00D410AE" w:rsidRDefault="000E4999" w:rsidP="00674847">
            <w:pPr>
              <w:rPr>
                <w:rFonts w:cs="Arial"/>
              </w:rPr>
            </w:pPr>
            <w:r>
              <w:rPr>
                <w:rFonts w:cs="Arial"/>
              </w:rPr>
              <w:t>https://www.vsemweb.ford.com/tc/launchapp?-attach=true&amp;-s=226TCSession&amp;-o=xKe9M8cLx3NrTDAAAAAAAAAAAAA&amp;servername=Production_Server</w:t>
            </w:r>
          </w:p>
        </w:tc>
        <w:tc>
          <w:tcPr>
            <w:tcW w:w="1133" w:type="dxa"/>
          </w:tcPr>
          <w:p w14:paraId="7C4FA8D6" w14:textId="77777777" w:rsidR="000E4999" w:rsidRPr="00D410AE" w:rsidRDefault="000E4999" w:rsidP="00674847">
            <w:pPr>
              <w:rPr>
                <w:rFonts w:cs="Arial"/>
              </w:rPr>
            </w:pPr>
            <w:r>
              <w:rPr>
                <w:rFonts w:cs="Arial"/>
              </w:rPr>
              <w:t>Draft</w:t>
            </w:r>
          </w:p>
        </w:tc>
      </w:tr>
      <w:tr w:rsidR="000E4999" w:rsidRPr="007C20FA" w14:paraId="621A42C0" w14:textId="77777777" w:rsidTr="000E4999">
        <w:trPr>
          <w:trHeight w:val="104"/>
          <w:jc w:val="center"/>
        </w:trPr>
        <w:tc>
          <w:tcPr>
            <w:tcW w:w="1418" w:type="dxa"/>
          </w:tcPr>
          <w:p w14:paraId="6DA4AF61" w14:textId="77777777" w:rsidR="000E4999" w:rsidRPr="00D410AE" w:rsidRDefault="000E4999" w:rsidP="00674847">
            <w:pPr>
              <w:rPr>
                <w:rFonts w:cs="Arial"/>
              </w:rPr>
            </w:pPr>
            <w:r>
              <w:rPr>
                <w:rFonts w:ascii="Helvetica" w:hAnsi="Helvetica" w:cs="Helvetica"/>
              </w:rPr>
              <w:t>FIS</w:t>
            </w:r>
          </w:p>
        </w:tc>
        <w:tc>
          <w:tcPr>
            <w:tcW w:w="3969" w:type="dxa"/>
          </w:tcPr>
          <w:p w14:paraId="61E9171E" w14:textId="77777777" w:rsidR="000E4999" w:rsidRDefault="000E4999" w:rsidP="00674847">
            <w:r>
              <w:t>FIS - Ambient Lighting F000063 07-20-2021 (Working)</w:t>
            </w:r>
          </w:p>
        </w:tc>
        <w:tc>
          <w:tcPr>
            <w:tcW w:w="1417" w:type="dxa"/>
          </w:tcPr>
          <w:p w14:paraId="4628D5E8" w14:textId="77777777" w:rsidR="000E4999" w:rsidRPr="00D410AE" w:rsidRDefault="000E4999" w:rsidP="00674847">
            <w:pPr>
              <w:rPr>
                <w:rFonts w:cs="Arial"/>
              </w:rPr>
            </w:pPr>
            <w:r>
              <w:rPr>
                <w:rFonts w:ascii="Helvetica" w:hAnsi="Helvetica" w:cs="Helvetica"/>
              </w:rPr>
              <w:t>VDOC165786/A</w:t>
            </w:r>
          </w:p>
        </w:tc>
        <w:tc>
          <w:tcPr>
            <w:tcW w:w="2269" w:type="dxa"/>
          </w:tcPr>
          <w:p w14:paraId="27A2F05C" w14:textId="77777777" w:rsidR="000E4999" w:rsidRPr="00D410AE" w:rsidRDefault="000E4999" w:rsidP="00674847">
            <w:pPr>
              <w:rPr>
                <w:rFonts w:cs="Arial"/>
              </w:rPr>
            </w:pPr>
            <w:r>
              <w:rPr>
                <w:rFonts w:cs="Arial"/>
              </w:rPr>
              <w:t>https://www.vsemweb.ford.com/tc/launchapp?-attach=true&amp;-s=226TCSession&amp;-o=GthJJV8ax3NrTD</w:t>
            </w:r>
          </w:p>
        </w:tc>
        <w:tc>
          <w:tcPr>
            <w:tcW w:w="1133" w:type="dxa"/>
          </w:tcPr>
          <w:p w14:paraId="30EBD369" w14:textId="77777777" w:rsidR="000E4999" w:rsidRPr="00D410AE" w:rsidRDefault="000E4999" w:rsidP="00674847">
            <w:pPr>
              <w:rPr>
                <w:rFonts w:cs="Arial"/>
              </w:rPr>
            </w:pPr>
            <w:r>
              <w:rPr>
                <w:rFonts w:cs="Arial"/>
              </w:rPr>
              <w:t>Draft</w:t>
            </w:r>
          </w:p>
        </w:tc>
      </w:tr>
      <w:tr w:rsidR="000E4999" w:rsidRPr="007C20FA" w14:paraId="161988C1" w14:textId="77777777" w:rsidTr="000E4999">
        <w:trPr>
          <w:trHeight w:val="104"/>
          <w:jc w:val="center"/>
        </w:trPr>
        <w:tc>
          <w:tcPr>
            <w:tcW w:w="1418" w:type="dxa"/>
          </w:tcPr>
          <w:p w14:paraId="247FB743" w14:textId="77777777" w:rsidR="000E4999" w:rsidRPr="00D410AE" w:rsidRDefault="000E4999" w:rsidP="00674847">
            <w:pPr>
              <w:rPr>
                <w:rFonts w:cs="Arial"/>
              </w:rPr>
            </w:pPr>
            <w:r>
              <w:rPr>
                <w:rFonts w:ascii="Helvetica" w:hAnsi="Helvetica" w:cs="Helvetica"/>
              </w:rPr>
              <w:t>Ford GIS Standard</w:t>
            </w:r>
          </w:p>
        </w:tc>
        <w:tc>
          <w:tcPr>
            <w:tcW w:w="3969" w:type="dxa"/>
          </w:tcPr>
          <w:p w14:paraId="52A65450" w14:textId="77777777" w:rsidR="000E4999" w:rsidRDefault="000E4999" w:rsidP="00674847">
            <w:r>
              <w:t>Ford GIS Standard</w:t>
            </w:r>
          </w:p>
        </w:tc>
        <w:tc>
          <w:tcPr>
            <w:tcW w:w="1417" w:type="dxa"/>
          </w:tcPr>
          <w:p w14:paraId="51FD6C22" w14:textId="77777777" w:rsidR="00F33430" w:rsidRDefault="00F33430"/>
        </w:tc>
        <w:tc>
          <w:tcPr>
            <w:tcW w:w="2269" w:type="dxa"/>
          </w:tcPr>
          <w:p w14:paraId="022A43D9" w14:textId="77777777" w:rsidR="00F33430" w:rsidRDefault="00F33430"/>
        </w:tc>
        <w:tc>
          <w:tcPr>
            <w:tcW w:w="1133" w:type="dxa"/>
          </w:tcPr>
          <w:p w14:paraId="2A799A19" w14:textId="77777777" w:rsidR="00F33430" w:rsidRDefault="00F33430"/>
        </w:tc>
      </w:tr>
      <w:tr w:rsidR="000E4999" w:rsidRPr="007C20FA" w14:paraId="3662214B" w14:textId="77777777" w:rsidTr="000E4999">
        <w:trPr>
          <w:trHeight w:val="104"/>
          <w:jc w:val="center"/>
        </w:trPr>
        <w:tc>
          <w:tcPr>
            <w:tcW w:w="1418" w:type="dxa"/>
          </w:tcPr>
          <w:p w14:paraId="6CA00C28" w14:textId="77777777" w:rsidR="000E4999" w:rsidRPr="00D410AE" w:rsidRDefault="000E4999" w:rsidP="00674847">
            <w:pPr>
              <w:rPr>
                <w:rFonts w:cs="Arial"/>
              </w:rPr>
            </w:pPr>
            <w:r>
              <w:rPr>
                <w:rFonts w:ascii="Helvetica" w:hAnsi="Helvetica" w:cs="Helvetica"/>
              </w:rPr>
              <w:t>FS</w:t>
            </w:r>
          </w:p>
        </w:tc>
        <w:tc>
          <w:tcPr>
            <w:tcW w:w="3969" w:type="dxa"/>
          </w:tcPr>
          <w:p w14:paraId="52FF55A3" w14:textId="77777777" w:rsidR="000E4999" w:rsidRDefault="000E4999" w:rsidP="00674847">
            <w:r>
              <w:t>FGS - Ambient Lighting 11-30-2020</w:t>
            </w:r>
          </w:p>
        </w:tc>
        <w:tc>
          <w:tcPr>
            <w:tcW w:w="1417" w:type="dxa"/>
          </w:tcPr>
          <w:p w14:paraId="288538D7" w14:textId="77777777" w:rsidR="000E4999" w:rsidRPr="00D410AE" w:rsidRDefault="000E4999" w:rsidP="00674847">
            <w:pPr>
              <w:rPr>
                <w:rFonts w:cs="Arial"/>
              </w:rPr>
            </w:pPr>
            <w:r>
              <w:rPr>
                <w:rFonts w:ascii="Helvetica" w:hAnsi="Helvetica" w:cs="Helvetica"/>
              </w:rPr>
              <w:t>VDOC179646/A</w:t>
            </w:r>
          </w:p>
        </w:tc>
        <w:tc>
          <w:tcPr>
            <w:tcW w:w="2269" w:type="dxa"/>
          </w:tcPr>
          <w:p w14:paraId="19E255CB" w14:textId="77777777" w:rsidR="000E4999" w:rsidRPr="00D410AE" w:rsidRDefault="000E4999" w:rsidP="00674847">
            <w:pPr>
              <w:rPr>
                <w:rFonts w:cs="Arial"/>
              </w:rPr>
            </w:pPr>
            <w:r>
              <w:rPr>
                <w:rFonts w:cs="Arial"/>
              </w:rPr>
              <w:t>https://www.vsemweb.ford.com/tc/launchapp?-attach=true&amp;-s=226TCSession&amp;-o=C3qJsAbGx3NrTD</w:t>
            </w:r>
          </w:p>
        </w:tc>
        <w:tc>
          <w:tcPr>
            <w:tcW w:w="1133" w:type="dxa"/>
          </w:tcPr>
          <w:p w14:paraId="1B01FD61" w14:textId="77777777" w:rsidR="000E4999" w:rsidRPr="00D410AE" w:rsidRDefault="000E4999" w:rsidP="00674847">
            <w:pPr>
              <w:rPr>
                <w:rFonts w:cs="Arial"/>
              </w:rPr>
            </w:pPr>
            <w:r>
              <w:rPr>
                <w:rFonts w:cs="Arial"/>
              </w:rPr>
              <w:t>Draft</w:t>
            </w:r>
          </w:p>
        </w:tc>
      </w:tr>
      <w:tr w:rsidR="000E4999" w:rsidRPr="007C20FA" w14:paraId="4EF67E26" w14:textId="77777777" w:rsidTr="000E4999">
        <w:trPr>
          <w:trHeight w:val="104"/>
          <w:jc w:val="center"/>
        </w:trPr>
        <w:tc>
          <w:tcPr>
            <w:tcW w:w="1418" w:type="dxa"/>
          </w:tcPr>
          <w:p w14:paraId="6DA416C8" w14:textId="77777777" w:rsidR="000E4999" w:rsidRPr="00D410AE" w:rsidRDefault="000E4999" w:rsidP="00674847">
            <w:pPr>
              <w:rPr>
                <w:rFonts w:cs="Arial"/>
              </w:rPr>
            </w:pPr>
            <w:r>
              <w:rPr>
                <w:rFonts w:ascii="Helvetica" w:hAnsi="Helvetica" w:cs="Helvetica"/>
              </w:rPr>
              <w:t>Functional Specification Body Control Module</w:t>
            </w:r>
          </w:p>
        </w:tc>
        <w:tc>
          <w:tcPr>
            <w:tcW w:w="3969" w:type="dxa"/>
          </w:tcPr>
          <w:p w14:paraId="4B0ADD02" w14:textId="77777777" w:rsidR="000E4999" w:rsidRDefault="000E4999" w:rsidP="00674847">
            <w:r>
              <w:t>BCM Functional Specification</w:t>
            </w:r>
          </w:p>
        </w:tc>
        <w:tc>
          <w:tcPr>
            <w:tcW w:w="1417" w:type="dxa"/>
          </w:tcPr>
          <w:p w14:paraId="7ACD745C" w14:textId="77777777" w:rsidR="000E4999" w:rsidRPr="00D410AE" w:rsidRDefault="000E4999" w:rsidP="00674847">
            <w:pPr>
              <w:rPr>
                <w:rFonts w:cs="Arial"/>
              </w:rPr>
            </w:pPr>
            <w:r>
              <w:rPr>
                <w:rFonts w:ascii="Helvetica" w:hAnsi="Helvetica" w:cs="Helvetica"/>
              </w:rPr>
              <w:t>FS-RU5T-14B476-AGB001</w:t>
            </w:r>
          </w:p>
        </w:tc>
        <w:tc>
          <w:tcPr>
            <w:tcW w:w="2269" w:type="dxa"/>
          </w:tcPr>
          <w:p w14:paraId="36F5D712" w14:textId="77777777" w:rsidR="000E4999" w:rsidRPr="00D410AE" w:rsidRDefault="000E4999" w:rsidP="00674847">
            <w:pPr>
              <w:rPr>
                <w:rFonts w:cs="Arial"/>
              </w:rPr>
            </w:pPr>
            <w:r>
              <w:rPr>
                <w:rFonts w:cs="Arial"/>
              </w:rPr>
              <w:t>https://www.vsemweb.ford.com/tc/launchapp?-attach=true&amp;-s=226TCSession&amp;-o=CzkF7IK0x3NrTD</w:t>
            </w:r>
          </w:p>
        </w:tc>
        <w:tc>
          <w:tcPr>
            <w:tcW w:w="1133" w:type="dxa"/>
          </w:tcPr>
          <w:p w14:paraId="1048ABE1" w14:textId="77777777" w:rsidR="000E4999" w:rsidRPr="00D410AE" w:rsidRDefault="000E4999" w:rsidP="00674847">
            <w:pPr>
              <w:rPr>
                <w:rFonts w:cs="Arial"/>
              </w:rPr>
            </w:pPr>
            <w:r>
              <w:rPr>
                <w:rFonts w:cs="Arial"/>
              </w:rPr>
              <w:t>16.01</w:t>
            </w:r>
          </w:p>
        </w:tc>
      </w:tr>
      <w:tr w:rsidR="000E4999" w:rsidRPr="007C20FA" w14:paraId="6CB95EBF" w14:textId="77777777" w:rsidTr="000E4999">
        <w:trPr>
          <w:trHeight w:val="104"/>
          <w:jc w:val="center"/>
        </w:trPr>
        <w:tc>
          <w:tcPr>
            <w:tcW w:w="1418" w:type="dxa"/>
          </w:tcPr>
          <w:p w14:paraId="61526679" w14:textId="77777777" w:rsidR="000E4999" w:rsidRPr="00D410AE" w:rsidRDefault="000E4999" w:rsidP="00674847">
            <w:pPr>
              <w:rPr>
                <w:rFonts w:cs="Arial"/>
              </w:rPr>
            </w:pPr>
            <w:r>
              <w:rPr>
                <w:rFonts w:ascii="Helvetica" w:hAnsi="Helvetica" w:cs="Helvetica"/>
              </w:rPr>
              <w:t>FUSA documentation guideline for FD</w:t>
            </w:r>
          </w:p>
        </w:tc>
        <w:tc>
          <w:tcPr>
            <w:tcW w:w="3969" w:type="dxa"/>
          </w:tcPr>
          <w:p w14:paraId="313214A9" w14:textId="77777777" w:rsidR="000E4999" w:rsidRDefault="000E4999" w:rsidP="00674847">
            <w:r>
              <w:t>FFSG01.10 Feature Document (Item Definition) Guideline</w:t>
            </w:r>
          </w:p>
        </w:tc>
        <w:tc>
          <w:tcPr>
            <w:tcW w:w="1417" w:type="dxa"/>
          </w:tcPr>
          <w:p w14:paraId="694F7607" w14:textId="77777777" w:rsidR="00F33430" w:rsidRDefault="00F33430"/>
        </w:tc>
        <w:tc>
          <w:tcPr>
            <w:tcW w:w="2269" w:type="dxa"/>
          </w:tcPr>
          <w:p w14:paraId="286FD432" w14:textId="77777777" w:rsidR="00F33430" w:rsidRDefault="00F33430"/>
        </w:tc>
        <w:tc>
          <w:tcPr>
            <w:tcW w:w="1133" w:type="dxa"/>
          </w:tcPr>
          <w:p w14:paraId="652C39FC" w14:textId="77777777" w:rsidR="000E4999" w:rsidRPr="00D410AE" w:rsidRDefault="000E4999" w:rsidP="00674847">
            <w:pPr>
              <w:rPr>
                <w:rFonts w:cs="Arial"/>
              </w:rPr>
            </w:pPr>
            <w:r>
              <w:rPr>
                <w:rFonts w:cs="Arial"/>
              </w:rPr>
              <w:t>2022.1</w:t>
            </w:r>
          </w:p>
        </w:tc>
      </w:tr>
      <w:tr w:rsidR="000E4999" w:rsidRPr="007C20FA" w14:paraId="45D908B3" w14:textId="77777777" w:rsidTr="000E4999">
        <w:trPr>
          <w:trHeight w:val="104"/>
          <w:jc w:val="center"/>
        </w:trPr>
        <w:tc>
          <w:tcPr>
            <w:tcW w:w="1418" w:type="dxa"/>
          </w:tcPr>
          <w:p w14:paraId="1E74BC4D" w14:textId="77777777" w:rsidR="000E4999" w:rsidRPr="00D410AE" w:rsidRDefault="000E4999" w:rsidP="00674847">
            <w:pPr>
              <w:rPr>
                <w:rFonts w:cs="Arial"/>
              </w:rPr>
            </w:pPr>
            <w:r>
              <w:rPr>
                <w:rFonts w:ascii="Helvetica" w:hAnsi="Helvetica" w:cs="Helvetica"/>
              </w:rPr>
              <w:t>HMI Spec - APIM</w:t>
            </w:r>
          </w:p>
        </w:tc>
        <w:tc>
          <w:tcPr>
            <w:tcW w:w="3969" w:type="dxa"/>
          </w:tcPr>
          <w:p w14:paraId="7F6893A3" w14:textId="77777777" w:rsidR="000E4999" w:rsidRDefault="000E4999" w:rsidP="00674847">
            <w:r>
              <w:t>VEHICLE SETTINGS APIM SPSS V1.23</w:t>
            </w:r>
          </w:p>
        </w:tc>
        <w:tc>
          <w:tcPr>
            <w:tcW w:w="1417" w:type="dxa"/>
          </w:tcPr>
          <w:p w14:paraId="69F4C0DC" w14:textId="77777777" w:rsidR="000E4999" w:rsidRPr="00D410AE" w:rsidRDefault="000E4999" w:rsidP="00674847">
            <w:pPr>
              <w:rPr>
                <w:rFonts w:cs="Arial"/>
              </w:rPr>
            </w:pPr>
            <w:r>
              <w:rPr>
                <w:rFonts w:ascii="Helvetica" w:hAnsi="Helvetica" w:cs="Helvetica"/>
              </w:rPr>
              <w:t>VSv2-FUN-REQ-025223</w:t>
            </w:r>
          </w:p>
        </w:tc>
        <w:tc>
          <w:tcPr>
            <w:tcW w:w="2269" w:type="dxa"/>
          </w:tcPr>
          <w:p w14:paraId="6D97A072" w14:textId="77777777" w:rsidR="00F33430" w:rsidRDefault="00F33430"/>
        </w:tc>
        <w:tc>
          <w:tcPr>
            <w:tcW w:w="1133" w:type="dxa"/>
          </w:tcPr>
          <w:p w14:paraId="6CF31E29" w14:textId="77777777" w:rsidR="000E4999" w:rsidRPr="00D410AE" w:rsidRDefault="000E4999" w:rsidP="00674847">
            <w:pPr>
              <w:rPr>
                <w:rFonts w:cs="Arial"/>
              </w:rPr>
            </w:pPr>
            <w:r>
              <w:rPr>
                <w:rFonts w:cs="Arial"/>
              </w:rPr>
              <w:t>1.23</w:t>
            </w:r>
          </w:p>
        </w:tc>
      </w:tr>
    </w:tbl>
    <w:p w14:paraId="06127A9F" w14:textId="7AD65C16" w:rsidR="00072314" w:rsidRDefault="00072314" w:rsidP="00072314">
      <w:pPr>
        <w:pStyle w:val="Caption"/>
      </w:pPr>
      <w:bookmarkStart w:id="49" w:name="_Toc115100483"/>
      <w:r w:rsidRPr="001B1565">
        <w:t xml:space="preserve">Table </w:t>
      </w:r>
      <w:r>
        <w:rPr>
          <w:noProof/>
        </w:rPr>
        <w:fldChar w:fldCharType="begin"/>
      </w:r>
      <w:r>
        <w:rPr>
          <w:noProof/>
        </w:rPr>
        <w:instrText xml:space="preserve"> STYLEREF 1 \s </w:instrText>
      </w:r>
      <w:r>
        <w:rPr>
          <w:noProof/>
        </w:rPr>
        <w:fldChar w:fldCharType="separate"/>
      </w:r>
      <w:r w:rsidR="0003255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2</w:t>
      </w:r>
      <w:r>
        <w:rPr>
          <w:noProof/>
        </w:rPr>
        <w:fldChar w:fldCharType="end"/>
      </w:r>
      <w:r w:rsidRPr="001B1565">
        <w:t xml:space="preserve">: </w:t>
      </w:r>
      <w:r>
        <w:t>Ford internal Documents</w:t>
      </w:r>
      <w:bookmarkEnd w:id="47"/>
      <w:bookmarkEnd w:id="48"/>
      <w:bookmarkEnd w:id="49"/>
    </w:p>
    <w:p w14:paraId="540F72C7" w14:textId="77777777" w:rsidR="00072314" w:rsidRPr="00B53B74" w:rsidRDefault="00072314" w:rsidP="00072314">
      <w:pPr>
        <w:pStyle w:val="Heading3"/>
        <w:keepNext w:val="0"/>
        <w:tabs>
          <w:tab w:val="clear" w:pos="900"/>
          <w:tab w:val="left" w:pos="709"/>
          <w:tab w:val="left" w:pos="851"/>
        </w:tabs>
        <w:spacing w:before="240"/>
      </w:pPr>
      <w:bookmarkStart w:id="50" w:name="_Toc35000566"/>
      <w:bookmarkStart w:id="51" w:name="_Toc115100400"/>
      <w:r w:rsidRPr="00B53B74">
        <w:t>External Documents and Publications</w:t>
      </w:r>
      <w:bookmarkEnd w:id="50"/>
      <w:bookmarkEnd w:id="51"/>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0E4999" w:rsidRPr="007C20FA" w14:paraId="47B0C230" w14:textId="77777777" w:rsidTr="00674847">
        <w:trPr>
          <w:cantSplit/>
          <w:tblHeader/>
          <w:jc w:val="center"/>
        </w:trPr>
        <w:tc>
          <w:tcPr>
            <w:tcW w:w="1418" w:type="dxa"/>
            <w:shd w:val="clear" w:color="auto" w:fill="E0E0E0"/>
          </w:tcPr>
          <w:p w14:paraId="51652986" w14:textId="77777777" w:rsidR="000E4999" w:rsidRPr="007C20FA" w:rsidRDefault="000E4999" w:rsidP="00674847">
            <w:pPr>
              <w:rPr>
                <w:rFonts w:ascii="Helvetica" w:hAnsi="Helvetica" w:cs="Helvetica"/>
                <w:b/>
              </w:rPr>
            </w:pPr>
            <w:bookmarkStart w:id="52" w:name="_Toc35000659"/>
            <w:bookmarkStart w:id="53" w:name="_Toc520108485"/>
            <w:r w:rsidRPr="007C20FA">
              <w:rPr>
                <w:rFonts w:ascii="Helvetica" w:hAnsi="Helvetica" w:cs="Helvetica"/>
                <w:b/>
              </w:rPr>
              <w:t>Reference</w:t>
            </w:r>
          </w:p>
        </w:tc>
        <w:tc>
          <w:tcPr>
            <w:tcW w:w="6520" w:type="dxa"/>
            <w:shd w:val="clear" w:color="auto" w:fill="E0E0E0"/>
          </w:tcPr>
          <w:p w14:paraId="30F6CECD" w14:textId="77777777" w:rsidR="000E4999" w:rsidRPr="007C20FA" w:rsidRDefault="000E4999" w:rsidP="00674847">
            <w:pPr>
              <w:rPr>
                <w:rFonts w:ascii="Helvetica" w:hAnsi="Helvetica" w:cs="Helvetica"/>
                <w:b/>
              </w:rPr>
            </w:pPr>
            <w:r>
              <w:rPr>
                <w:rFonts w:ascii="Helvetica" w:hAnsi="Helvetica" w:cs="Helvetica"/>
                <w:b/>
              </w:rPr>
              <w:t>Document / Publication</w:t>
            </w:r>
          </w:p>
        </w:tc>
        <w:tc>
          <w:tcPr>
            <w:tcW w:w="2268" w:type="dxa"/>
            <w:shd w:val="clear" w:color="auto" w:fill="E0E0E0"/>
          </w:tcPr>
          <w:p w14:paraId="07684F24" w14:textId="77777777" w:rsidR="000E4999" w:rsidRDefault="000E4999" w:rsidP="00674847">
            <w:pPr>
              <w:rPr>
                <w:rFonts w:ascii="Helvetica" w:hAnsi="Helvetica" w:cs="Helvetica"/>
                <w:b/>
              </w:rPr>
            </w:pPr>
            <w:r>
              <w:rPr>
                <w:rFonts w:ascii="Helvetica" w:hAnsi="Helvetica" w:cs="Helvetica"/>
                <w:b/>
              </w:rPr>
              <w:t>Document Location</w:t>
            </w:r>
          </w:p>
        </w:tc>
      </w:tr>
      <w:tr w:rsidR="000E4999" w:rsidRPr="007C20FA" w14:paraId="0F64DFB3" w14:textId="77777777" w:rsidTr="00674847">
        <w:trPr>
          <w:trHeight w:val="104"/>
          <w:jc w:val="center"/>
        </w:trPr>
        <w:tc>
          <w:tcPr>
            <w:tcW w:w="1418" w:type="dxa"/>
          </w:tcPr>
          <w:p w14:paraId="727C8108" w14:textId="77777777" w:rsidR="000E4999" w:rsidRPr="00D410AE" w:rsidRDefault="000E4999" w:rsidP="00674847">
            <w:pPr>
              <w:rPr>
                <w:rFonts w:cs="Arial"/>
              </w:rPr>
            </w:pPr>
            <w:r>
              <w:rPr>
                <w:rFonts w:ascii="Helvetica" w:hAnsi="Helvetica" w:cs="Helvetica"/>
              </w:rPr>
              <w:t>CIE_1938 Standard</w:t>
            </w:r>
          </w:p>
        </w:tc>
        <w:tc>
          <w:tcPr>
            <w:tcW w:w="6520" w:type="dxa"/>
          </w:tcPr>
          <w:p w14:paraId="2D6EFC07" w14:textId="77777777" w:rsidR="000E4999" w:rsidRDefault="000E4999" w:rsidP="00674847">
            <w:r>
              <w:t>Light Color Standard Pattern - Cx, Cy</w:t>
            </w:r>
          </w:p>
        </w:tc>
        <w:tc>
          <w:tcPr>
            <w:tcW w:w="2268" w:type="dxa"/>
          </w:tcPr>
          <w:p w14:paraId="201CE409" w14:textId="77777777" w:rsidR="000E4999" w:rsidRPr="00EF0135" w:rsidRDefault="000E4999" w:rsidP="00674847">
            <w:pPr>
              <w:rPr>
                <w:rFonts w:cs="Arial"/>
              </w:rPr>
            </w:pPr>
            <w:r>
              <w:rPr>
                <w:rFonts w:cs="Arial"/>
              </w:rPr>
              <w:t>https://en.wikipedia.org/wiki/CIE_1931_color_space</w:t>
            </w:r>
          </w:p>
        </w:tc>
      </w:tr>
      <w:tr w:rsidR="000E4999" w:rsidRPr="007C20FA" w14:paraId="70CED180" w14:textId="77777777" w:rsidTr="00674847">
        <w:trPr>
          <w:trHeight w:val="104"/>
          <w:jc w:val="center"/>
        </w:trPr>
        <w:tc>
          <w:tcPr>
            <w:tcW w:w="1418" w:type="dxa"/>
          </w:tcPr>
          <w:p w14:paraId="322F93F8" w14:textId="77777777" w:rsidR="000E4999" w:rsidRPr="00D410AE" w:rsidRDefault="000E4999" w:rsidP="00674847">
            <w:pPr>
              <w:rPr>
                <w:rFonts w:cs="Arial"/>
              </w:rPr>
            </w:pPr>
            <w:r>
              <w:rPr>
                <w:rFonts w:ascii="Helvetica" w:hAnsi="Helvetica" w:cs="Helvetica"/>
              </w:rPr>
              <w:t xml:space="preserve">IEEE Std 1012-2004 IEEE Standard for Software </w:t>
            </w:r>
            <w:r>
              <w:rPr>
                <w:rFonts w:ascii="Helvetica" w:hAnsi="Helvetica" w:cs="Helvetica"/>
              </w:rPr>
              <w:lastRenderedPageBreak/>
              <w:t>Verification and Validation</w:t>
            </w:r>
          </w:p>
        </w:tc>
        <w:tc>
          <w:tcPr>
            <w:tcW w:w="6520" w:type="dxa"/>
          </w:tcPr>
          <w:p w14:paraId="664C5BDF" w14:textId="77777777" w:rsidR="00F33430" w:rsidRDefault="00F33430"/>
        </w:tc>
        <w:tc>
          <w:tcPr>
            <w:tcW w:w="2268" w:type="dxa"/>
          </w:tcPr>
          <w:p w14:paraId="1A6D5E7E" w14:textId="77777777" w:rsidR="00F33430" w:rsidRDefault="00F33430"/>
        </w:tc>
      </w:tr>
      <w:tr w:rsidR="000E4999" w:rsidRPr="007C20FA" w14:paraId="35CCCFF2" w14:textId="77777777" w:rsidTr="00674847">
        <w:trPr>
          <w:trHeight w:val="104"/>
          <w:jc w:val="center"/>
        </w:trPr>
        <w:tc>
          <w:tcPr>
            <w:tcW w:w="1418" w:type="dxa"/>
          </w:tcPr>
          <w:p w14:paraId="49481183" w14:textId="77777777" w:rsidR="000E4999" w:rsidRPr="00D410AE" w:rsidRDefault="000E4999" w:rsidP="00674847">
            <w:pPr>
              <w:rPr>
                <w:rFonts w:cs="Arial"/>
              </w:rPr>
            </w:pPr>
            <w:r>
              <w:rPr>
                <w:rFonts w:ascii="Helvetica" w:hAnsi="Helvetica" w:cs="Helvetica"/>
              </w:rPr>
              <w:t>ISO/IEC 19500-2:2003</w:t>
            </w:r>
          </w:p>
        </w:tc>
        <w:tc>
          <w:tcPr>
            <w:tcW w:w="6520" w:type="dxa"/>
          </w:tcPr>
          <w:p w14:paraId="15C77695" w14:textId="77777777" w:rsidR="000E4999" w:rsidRPr="00220CBA" w:rsidRDefault="000E4999" w:rsidP="00674847">
            <w:r w:rsidRPr="00E47F75">
              <w:t>Information technology -- Open Distributed Processing -- Part 2</w:t>
            </w:r>
          </w:p>
        </w:tc>
        <w:tc>
          <w:tcPr>
            <w:tcW w:w="2268" w:type="dxa"/>
          </w:tcPr>
          <w:p w14:paraId="6CD4ABB9" w14:textId="77777777" w:rsidR="00F33430" w:rsidRDefault="00F33430"/>
        </w:tc>
      </w:tr>
      <w:tr w:rsidR="000E4999" w:rsidRPr="007C20FA" w14:paraId="2ADCCB22" w14:textId="77777777" w:rsidTr="00674847">
        <w:trPr>
          <w:trHeight w:val="104"/>
          <w:jc w:val="center"/>
        </w:trPr>
        <w:tc>
          <w:tcPr>
            <w:tcW w:w="1418" w:type="dxa"/>
          </w:tcPr>
          <w:p w14:paraId="0D523495" w14:textId="77777777" w:rsidR="000E4999" w:rsidRPr="00D410AE" w:rsidRDefault="000E4999" w:rsidP="00674847">
            <w:pPr>
              <w:rPr>
                <w:rFonts w:cs="Arial"/>
              </w:rPr>
            </w:pPr>
            <w:r>
              <w:rPr>
                <w:rFonts w:ascii="Helvetica" w:hAnsi="Helvetica" w:cs="Helvetica"/>
              </w:rPr>
              <w:t>Lumen definition</w:t>
            </w:r>
          </w:p>
        </w:tc>
        <w:tc>
          <w:tcPr>
            <w:tcW w:w="6520" w:type="dxa"/>
          </w:tcPr>
          <w:p w14:paraId="25B7FE6A" w14:textId="77777777" w:rsidR="000E4999" w:rsidRDefault="000E4999" w:rsidP="00674847">
            <w:r>
              <w:t>Lumen Definition</w:t>
            </w:r>
          </w:p>
        </w:tc>
        <w:tc>
          <w:tcPr>
            <w:tcW w:w="2268" w:type="dxa"/>
          </w:tcPr>
          <w:p w14:paraId="1EA7EA86" w14:textId="77777777" w:rsidR="000E4999" w:rsidRPr="00EF0135" w:rsidRDefault="000E4999" w:rsidP="00674847">
            <w:pPr>
              <w:rPr>
                <w:rFonts w:cs="Arial"/>
              </w:rPr>
            </w:pPr>
            <w:r>
              <w:rPr>
                <w:rFonts w:cs="Arial"/>
              </w:rPr>
              <w:t>https://pt.wikipedia.org/wiki/L%C3%BAmen</w:t>
            </w:r>
          </w:p>
        </w:tc>
      </w:tr>
      <w:tr w:rsidR="000E4999" w:rsidRPr="007C20FA" w14:paraId="631C20E4" w14:textId="77777777" w:rsidTr="00674847">
        <w:trPr>
          <w:trHeight w:val="104"/>
          <w:jc w:val="center"/>
        </w:trPr>
        <w:tc>
          <w:tcPr>
            <w:tcW w:w="1418" w:type="dxa"/>
          </w:tcPr>
          <w:p w14:paraId="73699085" w14:textId="77777777" w:rsidR="000E4999" w:rsidRPr="00D410AE" w:rsidRDefault="000E4999" w:rsidP="00674847">
            <w:pPr>
              <w:rPr>
                <w:rFonts w:cs="Arial"/>
              </w:rPr>
            </w:pPr>
            <w:r>
              <w:rPr>
                <w:rFonts w:ascii="Helvetica" w:hAnsi="Helvetica" w:cs="Helvetica"/>
              </w:rPr>
              <w:t>UML Testing Profile (UTP), v1.2</w:t>
            </w:r>
          </w:p>
        </w:tc>
        <w:tc>
          <w:tcPr>
            <w:tcW w:w="6520" w:type="dxa"/>
          </w:tcPr>
          <w:p w14:paraId="33DA2EDC" w14:textId="77777777" w:rsidR="00F33430" w:rsidRDefault="00F33430"/>
        </w:tc>
        <w:tc>
          <w:tcPr>
            <w:tcW w:w="2268" w:type="dxa"/>
          </w:tcPr>
          <w:p w14:paraId="5444812B" w14:textId="77777777" w:rsidR="00F33430" w:rsidRDefault="00F33430"/>
        </w:tc>
      </w:tr>
    </w:tbl>
    <w:p w14:paraId="5D435395" w14:textId="1F1C9950" w:rsidR="00072314" w:rsidRPr="00CC65AE" w:rsidRDefault="00072314" w:rsidP="00072314">
      <w:pPr>
        <w:pStyle w:val="Caption"/>
      </w:pPr>
      <w:bookmarkStart w:id="54" w:name="_Toc115100484"/>
      <w:r w:rsidRPr="001B1565">
        <w:t xml:space="preserve">Table </w:t>
      </w:r>
      <w:r>
        <w:rPr>
          <w:noProof/>
        </w:rPr>
        <w:fldChar w:fldCharType="begin"/>
      </w:r>
      <w:r>
        <w:rPr>
          <w:noProof/>
        </w:rPr>
        <w:instrText xml:space="preserve"> STYLEREF 1 \s </w:instrText>
      </w:r>
      <w:r>
        <w:rPr>
          <w:noProof/>
        </w:rPr>
        <w:fldChar w:fldCharType="separate"/>
      </w:r>
      <w:r w:rsidR="0003255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3</w:t>
      </w:r>
      <w:r>
        <w:rPr>
          <w:noProof/>
        </w:rPr>
        <w:fldChar w:fldCharType="end"/>
      </w:r>
      <w:r w:rsidRPr="001B1565">
        <w:t xml:space="preserve">: </w:t>
      </w:r>
      <w:r w:rsidRPr="007C20FA">
        <w:t>External documents and publications</w:t>
      </w:r>
      <w:bookmarkEnd w:id="52"/>
      <w:bookmarkEnd w:id="53"/>
      <w:bookmarkEnd w:id="54"/>
    </w:p>
    <w:p w14:paraId="0CAA8A2C" w14:textId="77777777" w:rsidR="00072314" w:rsidRPr="009F1EF1" w:rsidRDefault="00072314" w:rsidP="00072314">
      <w:pPr>
        <w:pStyle w:val="Heading2"/>
        <w:spacing w:before="240"/>
        <w:rPr>
          <w:szCs w:val="20"/>
        </w:rPr>
      </w:pPr>
      <w:bookmarkStart w:id="55" w:name="_Toc35000567"/>
      <w:bookmarkStart w:id="56" w:name="_Toc115100401"/>
      <w:r w:rsidRPr="009F1EF1">
        <w:rPr>
          <w:szCs w:val="20"/>
        </w:rPr>
        <w:t>Glossary</w:t>
      </w:r>
      <w:bookmarkEnd w:id="55"/>
      <w:bookmarkEnd w:id="56"/>
    </w:p>
    <w:p w14:paraId="05836F6A" w14:textId="1E5CBC7F" w:rsidR="00072314" w:rsidRDefault="00072314" w:rsidP="00072314">
      <w:pPr>
        <w:pStyle w:val="Heading3"/>
        <w:keepNext w:val="0"/>
        <w:tabs>
          <w:tab w:val="clear" w:pos="900"/>
          <w:tab w:val="left" w:pos="709"/>
          <w:tab w:val="left" w:pos="851"/>
        </w:tabs>
        <w:spacing w:before="240"/>
      </w:pPr>
      <w:bookmarkStart w:id="57" w:name="_Toc35000568"/>
      <w:bookmarkStart w:id="58" w:name="_Toc115100402"/>
      <w:r w:rsidRPr="009F1EF1">
        <w:t>Definitions</w:t>
      </w:r>
      <w:bookmarkEnd w:id="57"/>
      <w:bookmarkEnd w:id="58"/>
    </w:p>
    <w:p w14:paraId="616563AD" w14:textId="77777777" w:rsidR="008E4ECE" w:rsidRPr="00690D8D" w:rsidRDefault="008E4ECE" w:rsidP="008E4ECE">
      <w:pPr>
        <w:pStyle w:val="VelocityScript"/>
        <w:rPr>
          <w:highlight w:val="yellow"/>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Ajar</w:t>
            </w:r>
          </w:p>
        </w:tc>
        <w:tc>
          <w:tcPr>
            <w:tcW w:w="7825" w:type="dxa"/>
          </w:tcPr>
          <w:p w14:paraId="3F8FB794" w14:textId="77777777" w:rsidR="00262F5D" w:rsidRDefault="00262F5D" w:rsidP="00262F5D">
            <w:r>
              <w:t>Any door position other than closed.</w:t>
            </w:r>
          </w:p>
        </w:tc>
      </w:tr>
      <w:tr w:rsidR="00072314" w:rsidRPr="00126E7B" w14:paraId="597C916D" w14:textId="77777777" w:rsidTr="001D18E6">
        <w:trPr>
          <w:trHeight w:val="233"/>
        </w:trPr>
        <w:tc>
          <w:tcPr>
            <w:tcW w:w="2381" w:type="dxa"/>
          </w:tcPr>
          <w:p w14:paraId="4926B59A" w14:textId="77777777" w:rsidR="00072314" w:rsidRPr="0008696C" w:rsidRDefault="00262F5D" w:rsidP="00262F5D">
            <w:r>
              <w:t>Another Three Letter Acronym</w:t>
            </w:r>
          </w:p>
        </w:tc>
        <w:tc>
          <w:tcPr>
            <w:tcW w:w="7825" w:type="dxa"/>
          </w:tcPr>
          <w:p w14:paraId="6D11A890" w14:textId="77777777" w:rsidR="00262F5D" w:rsidRDefault="00262F5D" w:rsidP="00262F5D">
            <w:r>
              <w:t>self explanatory</w:t>
            </w:r>
          </w:p>
        </w:tc>
      </w:tr>
      <w:tr w:rsidR="00072314" w:rsidRPr="00126E7B" w14:paraId="26D77610" w14:textId="77777777" w:rsidTr="001D18E6">
        <w:trPr>
          <w:trHeight w:val="233"/>
        </w:trPr>
        <w:tc>
          <w:tcPr>
            <w:tcW w:w="2381" w:type="dxa"/>
          </w:tcPr>
          <w:p w14:paraId="1AE3D8D8" w14:textId="77777777" w:rsidR="00072314" w:rsidRPr="0008696C" w:rsidRDefault="00262F5D" w:rsidP="00262F5D">
            <w:r>
              <w:t>Arbitrator</w:t>
            </w:r>
          </w:p>
        </w:tc>
        <w:tc>
          <w:tcPr>
            <w:tcW w:w="7825" w:type="dxa"/>
          </w:tcPr>
          <w:p w14:paraId="32028C91" w14:textId="77777777" w:rsidR="00262F5D" w:rsidRDefault="00262F5D" w:rsidP="00262F5D">
            <w:r>
              <w:t>Strategy that chooses an output based on several inputs according to well defined rules.</w:t>
            </w:r>
          </w:p>
        </w:tc>
      </w:tr>
      <w:tr w:rsidR="00072314" w:rsidRPr="00126E7B" w14:paraId="4924BD2F" w14:textId="77777777" w:rsidTr="001D18E6">
        <w:trPr>
          <w:trHeight w:val="233"/>
        </w:trPr>
        <w:tc>
          <w:tcPr>
            <w:tcW w:w="2381" w:type="dxa"/>
          </w:tcPr>
          <w:p w14:paraId="32D9000E" w14:textId="77777777" w:rsidR="00072314" w:rsidRPr="0008696C" w:rsidRDefault="00262F5D" w:rsidP="00262F5D">
            <w:r>
              <w:t>AUTO</w:t>
            </w:r>
          </w:p>
        </w:tc>
        <w:tc>
          <w:tcPr>
            <w:tcW w:w="7825" w:type="dxa"/>
          </w:tcPr>
          <w:p w14:paraId="49E3F46C" w14:textId="77777777" w:rsidR="00262F5D" w:rsidRDefault="00262F5D" w:rsidP="00262F5D">
            <w:r>
              <w:t>Contextual Ambient Lighting Automatic Mode: Lighting color and intensity driven by SDM.</w:t>
            </w:r>
          </w:p>
        </w:tc>
      </w:tr>
      <w:tr w:rsidR="00072314" w:rsidRPr="00126E7B" w14:paraId="3ADBD091" w14:textId="77777777" w:rsidTr="001D18E6">
        <w:trPr>
          <w:trHeight w:val="233"/>
        </w:trPr>
        <w:tc>
          <w:tcPr>
            <w:tcW w:w="2381" w:type="dxa"/>
          </w:tcPr>
          <w:p w14:paraId="217A87C5" w14:textId="77777777" w:rsidR="00072314" w:rsidRPr="0008696C" w:rsidRDefault="00262F5D" w:rsidP="00262F5D">
            <w:r>
              <w:t>Auto Ambient Lighting</w:t>
            </w:r>
          </w:p>
        </w:tc>
        <w:tc>
          <w:tcPr>
            <w:tcW w:w="7825" w:type="dxa"/>
          </w:tcPr>
          <w:p w14:paraId="74B76648" w14:textId="77777777" w:rsidR="00262F5D" w:rsidRDefault="00262F5D" w:rsidP="00262F5D">
            <w:r>
              <w:t>Auto Ambient Lighting is a trade name displayed on the HMI for Contextual Ambient Lighting.</w:t>
            </w:r>
          </w:p>
        </w:tc>
      </w:tr>
      <w:tr w:rsidR="00072314" w:rsidRPr="00126E7B" w14:paraId="789A2A32" w14:textId="77777777" w:rsidTr="001D18E6">
        <w:trPr>
          <w:trHeight w:val="233"/>
        </w:trPr>
        <w:tc>
          <w:tcPr>
            <w:tcW w:w="2381" w:type="dxa"/>
          </w:tcPr>
          <w:p w14:paraId="1DDD209F" w14:textId="77777777" w:rsidR="00072314" w:rsidRPr="0008696C" w:rsidRDefault="00262F5D" w:rsidP="00262F5D">
            <w:r>
              <w:t>concept</w:t>
            </w:r>
          </w:p>
        </w:tc>
        <w:tc>
          <w:tcPr>
            <w:tcW w:w="7825" w:type="dxa"/>
          </w:tcPr>
          <w:p w14:paraId="4739345A" w14:textId="77777777" w:rsidR="00262F5D" w:rsidRDefault="00262F5D" w:rsidP="00262F5D">
            <w:r>
              <w:t>An abstract idea representing fundamental characteristics of its representation.  Concepts are perceptions of an object, its characteristics (i.e., structural and behavioral), and its relationship(s) to another object(s).</w:t>
            </w:r>
          </w:p>
        </w:tc>
      </w:tr>
      <w:tr w:rsidR="00072314" w:rsidRPr="00126E7B" w14:paraId="0ADA1C14" w14:textId="77777777" w:rsidTr="001D18E6">
        <w:trPr>
          <w:trHeight w:val="233"/>
        </w:trPr>
        <w:tc>
          <w:tcPr>
            <w:tcW w:w="2381" w:type="dxa"/>
          </w:tcPr>
          <w:p w14:paraId="4D51C7A2" w14:textId="77777777" w:rsidR="00072314" w:rsidRPr="0008696C" w:rsidRDefault="00262F5D" w:rsidP="00262F5D">
            <w:r>
              <w:t>Contextual Ambient Lighting</w:t>
            </w:r>
          </w:p>
        </w:tc>
        <w:tc>
          <w:tcPr>
            <w:tcW w:w="7825" w:type="dxa"/>
          </w:tcPr>
          <w:p w14:paraId="55647B46" w14:textId="77777777" w:rsidR="00262F5D" w:rsidRDefault="00262F5D" w:rsidP="00262F5D">
            <w:r>
              <w:t>Operation mode in which Ambient Lighting can be driven either by user input (in this case it is called MANUAL mode) or by SDM (in this case it is called AUTOMATIC).</w:t>
            </w:r>
          </w:p>
        </w:tc>
      </w:tr>
      <w:tr w:rsidR="00072314" w:rsidRPr="00126E7B" w14:paraId="07F36DF5" w14:textId="77777777" w:rsidTr="001D18E6">
        <w:trPr>
          <w:trHeight w:val="233"/>
        </w:trPr>
        <w:tc>
          <w:tcPr>
            <w:tcW w:w="2381" w:type="dxa"/>
          </w:tcPr>
          <w:p w14:paraId="6C73D11A" w14:textId="77777777" w:rsidR="00072314" w:rsidRPr="0008696C" w:rsidRDefault="00262F5D" w:rsidP="00262F5D">
            <w:r>
              <w:t>controlled vocabulary</w:t>
            </w:r>
          </w:p>
        </w:tc>
        <w:tc>
          <w:tcPr>
            <w:tcW w:w="7825" w:type="dxa"/>
          </w:tcPr>
          <w:p w14:paraId="3229C83C" w14:textId="77777777" w:rsidR="00262F5D" w:rsidRDefault="00262F5D" w:rsidP="00262F5D">
            <w:r>
              <w:t>an organized arrangement of words and phrases used to index content and/or to retrieve content through browsing or searching. It typically includes preferred and variant terms and has a defined scope or describes a specific domain.</w:t>
            </w:r>
          </w:p>
        </w:tc>
      </w:tr>
      <w:tr w:rsidR="00072314" w:rsidRPr="00126E7B" w14:paraId="06A521EF" w14:textId="77777777" w:rsidTr="001D18E6">
        <w:trPr>
          <w:trHeight w:val="233"/>
        </w:trPr>
        <w:tc>
          <w:tcPr>
            <w:tcW w:w="2381" w:type="dxa"/>
          </w:tcPr>
          <w:p w14:paraId="20CE0069" w14:textId="77777777" w:rsidR="00072314" w:rsidRPr="0008696C" w:rsidRDefault="00262F5D" w:rsidP="00262F5D">
            <w:r>
              <w:t>controlled vocabulary term</w:t>
            </w:r>
          </w:p>
        </w:tc>
        <w:tc>
          <w:tcPr>
            <w:tcW w:w="7825" w:type="dxa"/>
          </w:tcPr>
          <w:p w14:paraId="19F27CA9" w14:textId="77777777" w:rsidR="00262F5D" w:rsidRDefault="00262F5D" w:rsidP="00262F5D">
            <w:r>
              <w:t>An element of a controlled vocabulary</w:t>
            </w:r>
          </w:p>
        </w:tc>
      </w:tr>
      <w:tr w:rsidR="00072314" w:rsidRPr="00126E7B" w14:paraId="06DCCAB7" w14:textId="77777777" w:rsidTr="001D18E6">
        <w:trPr>
          <w:trHeight w:val="233"/>
        </w:trPr>
        <w:tc>
          <w:tcPr>
            <w:tcW w:w="2381" w:type="dxa"/>
          </w:tcPr>
          <w:p w14:paraId="08138CB1" w14:textId="77777777" w:rsidR="00072314" w:rsidRPr="0008696C" w:rsidRDefault="00262F5D" w:rsidP="00262F5D">
            <w:r>
              <w:t>Diagnostics and Configuration</w:t>
            </w:r>
          </w:p>
        </w:tc>
        <w:tc>
          <w:tcPr>
            <w:tcW w:w="7825" w:type="dxa"/>
          </w:tcPr>
          <w:p w14:paraId="710924FC" w14:textId="77777777" w:rsidR="00262F5D" w:rsidRDefault="00262F5D" w:rsidP="00262F5D">
            <w:r>
              <w:t>Feature / System that deals with vehicle's configuration and diagnostics parameters and services such as lighting ramping up and down times, default colors, diagnostics services, etc.</w:t>
            </w:r>
          </w:p>
        </w:tc>
      </w:tr>
      <w:tr w:rsidR="00072314" w:rsidRPr="00126E7B" w14:paraId="04B358F7" w14:textId="77777777" w:rsidTr="001D18E6">
        <w:trPr>
          <w:trHeight w:val="233"/>
        </w:trPr>
        <w:tc>
          <w:tcPr>
            <w:tcW w:w="2381" w:type="dxa"/>
          </w:tcPr>
          <w:p w14:paraId="5F5988FF" w14:textId="77777777" w:rsidR="00072314" w:rsidRPr="0008696C" w:rsidRDefault="00262F5D" w:rsidP="00262F5D">
            <w:r>
              <w:t>Drive Mode</w:t>
            </w:r>
          </w:p>
        </w:tc>
        <w:tc>
          <w:tcPr>
            <w:tcW w:w="7825" w:type="dxa"/>
          </w:tcPr>
          <w:p w14:paraId="08E99986" w14:textId="77777777" w:rsidR="00262F5D" w:rsidRDefault="00262F5D" w:rsidP="00262F5D">
            <w:r>
              <w:t>Current drive mode selected by user through SDM.</w:t>
            </w:r>
          </w:p>
        </w:tc>
      </w:tr>
      <w:tr w:rsidR="00072314" w:rsidRPr="00126E7B" w14:paraId="7DBBC219" w14:textId="77777777" w:rsidTr="001D18E6">
        <w:trPr>
          <w:trHeight w:val="233"/>
        </w:trPr>
        <w:tc>
          <w:tcPr>
            <w:tcW w:w="2381" w:type="dxa"/>
          </w:tcPr>
          <w:p w14:paraId="6F68A071" w14:textId="77777777" w:rsidR="00072314" w:rsidRPr="0008696C" w:rsidRDefault="00262F5D" w:rsidP="00262F5D">
            <w:r>
              <w:t>End of Line</w:t>
            </w:r>
          </w:p>
        </w:tc>
        <w:tc>
          <w:tcPr>
            <w:tcW w:w="7825" w:type="dxa"/>
          </w:tcPr>
          <w:p w14:paraId="1BE00F68" w14:textId="77777777" w:rsidR="00262F5D" w:rsidRDefault="00262F5D" w:rsidP="00262F5D">
            <w:r>
              <w:t>Production line phase in which electronic modules get programmed and configured for a specific product line variant / model.</w:t>
            </w:r>
          </w:p>
        </w:tc>
      </w:tr>
      <w:tr w:rsidR="00072314" w:rsidRPr="00126E7B" w14:paraId="3991E8B5" w14:textId="77777777" w:rsidTr="001D18E6">
        <w:trPr>
          <w:trHeight w:val="233"/>
        </w:trPr>
        <w:tc>
          <w:tcPr>
            <w:tcW w:w="2381" w:type="dxa"/>
          </w:tcPr>
          <w:p w14:paraId="27123790" w14:textId="77777777" w:rsidR="00072314" w:rsidRPr="0008696C" w:rsidRDefault="00262F5D" w:rsidP="00262F5D">
            <w:r>
              <w:t>Front HMI</w:t>
            </w:r>
          </w:p>
        </w:tc>
        <w:tc>
          <w:tcPr>
            <w:tcW w:w="7825" w:type="dxa"/>
          </w:tcPr>
          <w:p w14:paraId="00EA5A2C" w14:textId="77777777" w:rsidR="00262F5D" w:rsidRDefault="00262F5D" w:rsidP="00262F5D">
            <w:r>
              <w:t>HMI available to driver and passenger at vehicle interior 1st row.</w:t>
            </w:r>
          </w:p>
        </w:tc>
      </w:tr>
      <w:tr w:rsidR="00072314" w:rsidRPr="00126E7B" w14:paraId="647262F3" w14:textId="77777777" w:rsidTr="001D18E6">
        <w:trPr>
          <w:trHeight w:val="233"/>
        </w:trPr>
        <w:tc>
          <w:tcPr>
            <w:tcW w:w="2381" w:type="dxa"/>
          </w:tcPr>
          <w:p w14:paraId="2D992D5D" w14:textId="77777777" w:rsidR="00072314" w:rsidRPr="0008696C" w:rsidRDefault="00262F5D" w:rsidP="00262F5D">
            <w:r>
              <w:t>Human Machine Interface</w:t>
            </w:r>
          </w:p>
        </w:tc>
        <w:tc>
          <w:tcPr>
            <w:tcW w:w="7825" w:type="dxa"/>
          </w:tcPr>
          <w:p w14:paraId="686E2445" w14:textId="77777777" w:rsidR="00262F5D" w:rsidRDefault="00262F5D" w:rsidP="00262F5D">
            <w:r>
              <w:t>Any device that allows for interaction between humans and machines (touch screens, knobs, buttons, voice decoders, microphones, etc).</w:t>
            </w:r>
          </w:p>
        </w:tc>
      </w:tr>
      <w:tr w:rsidR="00072314" w:rsidRPr="00126E7B" w14:paraId="67FF7570" w14:textId="77777777" w:rsidTr="001D18E6">
        <w:trPr>
          <w:trHeight w:val="233"/>
        </w:trPr>
        <w:tc>
          <w:tcPr>
            <w:tcW w:w="2381" w:type="dxa"/>
          </w:tcPr>
          <w:p w14:paraId="134AF619" w14:textId="77777777" w:rsidR="00072314" w:rsidRPr="0008696C" w:rsidRDefault="00262F5D" w:rsidP="00262F5D">
            <w:r>
              <w:t>MANUAL</w:t>
            </w:r>
          </w:p>
        </w:tc>
        <w:tc>
          <w:tcPr>
            <w:tcW w:w="7825" w:type="dxa"/>
          </w:tcPr>
          <w:p w14:paraId="3DCFCD30" w14:textId="77777777" w:rsidR="00262F5D" w:rsidRDefault="00262F5D" w:rsidP="00262F5D">
            <w:r>
              <w:t>Contextual Ambient Lighting Manual Mode: Lighting color and intensity driven by user selection.</w:t>
            </w:r>
          </w:p>
        </w:tc>
      </w:tr>
      <w:tr w:rsidR="00072314" w:rsidRPr="00126E7B" w14:paraId="4B0140D7" w14:textId="77777777" w:rsidTr="001D18E6">
        <w:trPr>
          <w:trHeight w:val="233"/>
        </w:trPr>
        <w:tc>
          <w:tcPr>
            <w:tcW w:w="2381" w:type="dxa"/>
          </w:tcPr>
          <w:p w14:paraId="4E494312" w14:textId="77777777" w:rsidR="00072314" w:rsidRPr="0008696C" w:rsidRDefault="00262F5D" w:rsidP="00262F5D">
            <w:r>
              <w:t>Master</w:t>
            </w:r>
          </w:p>
        </w:tc>
        <w:tc>
          <w:tcPr>
            <w:tcW w:w="7825" w:type="dxa"/>
          </w:tcPr>
          <w:p w14:paraId="6B9EED44" w14:textId="77777777" w:rsidR="00262F5D" w:rsidRDefault="00262F5D" w:rsidP="00262F5D">
            <w:r>
              <w:t>Master node in a network.</w:t>
            </w:r>
          </w:p>
        </w:tc>
      </w:tr>
      <w:tr w:rsidR="00072314" w:rsidRPr="00126E7B" w14:paraId="66A3D860" w14:textId="77777777" w:rsidTr="001D18E6">
        <w:trPr>
          <w:trHeight w:val="233"/>
        </w:trPr>
        <w:tc>
          <w:tcPr>
            <w:tcW w:w="2381" w:type="dxa"/>
          </w:tcPr>
          <w:p w14:paraId="0A214AC1" w14:textId="77777777" w:rsidR="00072314" w:rsidRPr="0008696C" w:rsidRDefault="00262F5D" w:rsidP="00262F5D">
            <w:r>
              <w:t>Rear HMI</w:t>
            </w:r>
          </w:p>
        </w:tc>
        <w:tc>
          <w:tcPr>
            <w:tcW w:w="7825" w:type="dxa"/>
          </w:tcPr>
          <w:p w14:paraId="3A3D8F00" w14:textId="77777777" w:rsidR="00262F5D" w:rsidRDefault="00262F5D" w:rsidP="00262F5D">
            <w:r>
              <w:t>HMI available to passengers at vehicle 2nd / 3rd interior rows.</w:t>
            </w:r>
          </w:p>
        </w:tc>
      </w:tr>
      <w:tr w:rsidR="00072314" w:rsidRPr="00126E7B" w14:paraId="34857307" w14:textId="77777777" w:rsidTr="001D18E6">
        <w:trPr>
          <w:trHeight w:val="233"/>
        </w:trPr>
        <w:tc>
          <w:tcPr>
            <w:tcW w:w="2381" w:type="dxa"/>
          </w:tcPr>
          <w:p w14:paraId="36B0D1DD" w14:textId="77777777" w:rsidR="00072314" w:rsidRPr="0008696C" w:rsidRDefault="00262F5D" w:rsidP="00262F5D">
            <w:r>
              <w:t>Selectable Drive Mode</w:t>
            </w:r>
          </w:p>
        </w:tc>
        <w:tc>
          <w:tcPr>
            <w:tcW w:w="7825" w:type="dxa"/>
          </w:tcPr>
          <w:p w14:paraId="386FCFD8" w14:textId="77777777" w:rsidR="00262F5D" w:rsidRDefault="00262F5D" w:rsidP="00262F5D">
            <w:r>
              <w:t>Feature that allows user to select a drive mode.</w:t>
            </w:r>
          </w:p>
        </w:tc>
      </w:tr>
      <w:tr w:rsidR="00072314" w:rsidRPr="00126E7B" w14:paraId="126F5108" w14:textId="77777777" w:rsidTr="001D18E6">
        <w:trPr>
          <w:trHeight w:val="233"/>
        </w:trPr>
        <w:tc>
          <w:tcPr>
            <w:tcW w:w="2381" w:type="dxa"/>
          </w:tcPr>
          <w:p w14:paraId="7E9A9A0C" w14:textId="77777777" w:rsidR="00072314" w:rsidRPr="0008696C" w:rsidRDefault="00262F5D" w:rsidP="00262F5D">
            <w:r>
              <w:t>Slave</w:t>
            </w:r>
          </w:p>
        </w:tc>
        <w:tc>
          <w:tcPr>
            <w:tcW w:w="7825" w:type="dxa"/>
          </w:tcPr>
          <w:p w14:paraId="0C14BBA5" w14:textId="77777777" w:rsidR="00262F5D" w:rsidRDefault="00262F5D" w:rsidP="00262F5D">
            <w:r>
              <w:t>Slave node in a network.</w:t>
            </w:r>
          </w:p>
        </w:tc>
      </w:tr>
      <w:tr w:rsidR="00072314" w:rsidRPr="00126E7B" w14:paraId="6D6F02DE" w14:textId="77777777" w:rsidTr="001D18E6">
        <w:trPr>
          <w:trHeight w:val="233"/>
        </w:trPr>
        <w:tc>
          <w:tcPr>
            <w:tcW w:w="2381" w:type="dxa"/>
          </w:tcPr>
          <w:p w14:paraId="53845A33" w14:textId="77777777" w:rsidR="00072314" w:rsidRPr="0008696C" w:rsidRDefault="00262F5D" w:rsidP="00262F5D">
            <w:r>
              <w:lastRenderedPageBreak/>
              <w:t>Traceability Matrix</w:t>
            </w:r>
          </w:p>
        </w:tc>
        <w:tc>
          <w:tcPr>
            <w:tcW w:w="7825" w:type="dxa"/>
          </w:tcPr>
          <w:p w14:paraId="17853C82" w14:textId="77777777" w:rsidR="00262F5D" w:rsidRDefault="00262F5D" w:rsidP="00262F5D">
            <w:r>
              <w:t xml:space="preserve">Matrix that establishes relations between model elements. </w:t>
            </w:r>
          </w:p>
        </w:tc>
      </w:tr>
      <w:tr w:rsidR="00072314" w:rsidRPr="00126E7B" w14:paraId="2711C717" w14:textId="77777777" w:rsidTr="001D18E6">
        <w:trPr>
          <w:trHeight w:val="233"/>
        </w:trPr>
        <w:tc>
          <w:tcPr>
            <w:tcW w:w="2381" w:type="dxa"/>
          </w:tcPr>
          <w:p w14:paraId="56CDEEF7" w14:textId="77777777" w:rsidR="00072314" w:rsidRPr="0008696C" w:rsidRDefault="00262F5D" w:rsidP="00262F5D">
            <w:r>
              <w:t>Vehicle Status</w:t>
            </w:r>
          </w:p>
        </w:tc>
        <w:tc>
          <w:tcPr>
            <w:tcW w:w="7825" w:type="dxa"/>
          </w:tcPr>
          <w:p w14:paraId="35555E5C" w14:textId="77777777" w:rsidR="00262F5D" w:rsidRDefault="00262F5D" w:rsidP="00262F5D">
            <w:r>
              <w:t>Any data that exposes vehicle system state variables such as ignition state, battery state, door ajar status, etc.</w:t>
            </w:r>
          </w:p>
        </w:tc>
      </w:tr>
      <w:tr w:rsidR="00072314" w:rsidRPr="00126E7B" w14:paraId="25566C08" w14:textId="77777777" w:rsidTr="001D18E6">
        <w:trPr>
          <w:trHeight w:val="233"/>
        </w:trPr>
        <w:tc>
          <w:tcPr>
            <w:tcW w:w="2381" w:type="dxa"/>
          </w:tcPr>
          <w:p w14:paraId="700F84C2" w14:textId="77777777" w:rsidR="00072314" w:rsidRPr="0008696C" w:rsidRDefault="00262F5D" w:rsidP="00262F5D">
            <w:r>
              <w:t>vocabulary</w:t>
            </w:r>
          </w:p>
        </w:tc>
        <w:tc>
          <w:tcPr>
            <w:tcW w:w="7825" w:type="dxa"/>
          </w:tcPr>
          <w:p w14:paraId="1E650AA7" w14:textId="77777777" w:rsidR="00262F5D" w:rsidRDefault="00262F5D" w:rsidP="00262F5D">
            <w:r>
              <w:t>A set of terms, each representing a single concept in a Domain of Discourse.  A fundamental tool for communication and creating a common understanding of a Domain.</w:t>
            </w:r>
          </w:p>
        </w:tc>
      </w:tr>
      <w:tr w:rsidR="00072314" w:rsidRPr="00126E7B" w14:paraId="728B5B62" w14:textId="77777777" w:rsidTr="001D18E6">
        <w:trPr>
          <w:trHeight w:val="233"/>
        </w:trPr>
        <w:tc>
          <w:tcPr>
            <w:tcW w:w="2381" w:type="dxa"/>
          </w:tcPr>
          <w:p w14:paraId="7F7B2DB1" w14:textId="77777777" w:rsidR="00072314" w:rsidRPr="0008696C" w:rsidRDefault="00262F5D" w:rsidP="00262F5D">
            <w:r>
              <w:t>vocabulary Term</w:t>
            </w:r>
          </w:p>
        </w:tc>
        <w:tc>
          <w:tcPr>
            <w:tcW w:w="7825" w:type="dxa"/>
          </w:tcPr>
          <w:p w14:paraId="3394E7BF" w14:textId="77777777" w:rsidR="00262F5D" w:rsidRDefault="00262F5D" w:rsidP="00262F5D">
            <w:r>
              <w:t>An abstraction, in the form of a natural language expression, representing a concept existing in the Ontology of a Domain of Discourse</w:t>
            </w:r>
          </w:p>
        </w:tc>
      </w:tr>
    </w:tbl>
    <w:p w14:paraId="7D549C03" w14:textId="626B75C8" w:rsidR="00072314" w:rsidRDefault="00072314" w:rsidP="00072314">
      <w:pPr>
        <w:pStyle w:val="Caption"/>
      </w:pPr>
      <w:bookmarkStart w:id="59" w:name="_Toc35000660"/>
      <w:bookmarkStart w:id="60" w:name="_Toc520108486"/>
      <w:bookmarkStart w:id="61" w:name="_Toc115100485"/>
      <w:r>
        <w:t xml:space="preserve">Table </w:t>
      </w:r>
      <w:r>
        <w:rPr>
          <w:noProof/>
        </w:rPr>
        <w:fldChar w:fldCharType="begin"/>
      </w:r>
      <w:r>
        <w:rPr>
          <w:noProof/>
        </w:rPr>
        <w:instrText xml:space="preserve"> STYLEREF 1 \s </w:instrText>
      </w:r>
      <w:r>
        <w:rPr>
          <w:noProof/>
        </w:rPr>
        <w:fldChar w:fldCharType="separate"/>
      </w:r>
      <w:r w:rsidR="00032557">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4</w:t>
      </w:r>
      <w:r>
        <w:rPr>
          <w:noProof/>
        </w:rPr>
        <w:fldChar w:fldCharType="end"/>
      </w:r>
      <w:r w:rsidRPr="000B58D9">
        <w:t>: Definitions used in this document</w:t>
      </w:r>
      <w:bookmarkEnd w:id="59"/>
      <w:bookmarkEnd w:id="60"/>
      <w:bookmarkEnd w:id="61"/>
    </w:p>
    <w:p w14:paraId="4D132D87" w14:textId="5B55AD33" w:rsidR="008F377F" w:rsidRDefault="00072314" w:rsidP="00F05ABE">
      <w:pPr>
        <w:pStyle w:val="Heading3"/>
        <w:keepNext w:val="0"/>
        <w:tabs>
          <w:tab w:val="clear" w:pos="900"/>
          <w:tab w:val="left" w:pos="709"/>
          <w:tab w:val="left" w:pos="851"/>
        </w:tabs>
        <w:spacing w:before="240"/>
      </w:pPr>
      <w:bookmarkStart w:id="62" w:name="_Toc35000569"/>
      <w:bookmarkStart w:id="63" w:name="_Toc115100403"/>
      <w:r w:rsidRPr="009F1EF1">
        <w:t>Abbreviations</w:t>
      </w:r>
      <w:bookmarkEnd w:id="62"/>
      <w:bookmarkEnd w:id="63"/>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652"/>
      </w:tblGrid>
      <w:tr w:rsidR="00015E16" w:rsidRPr="007C20FA" w14:paraId="32FE2301" w14:textId="77777777" w:rsidTr="00015E16">
        <w:trPr>
          <w:trHeight w:val="368"/>
          <w:tblHeader/>
          <w:jc w:val="center"/>
        </w:trPr>
        <w:tc>
          <w:tcPr>
            <w:tcW w:w="1838" w:type="dxa"/>
            <w:shd w:val="pct20" w:color="auto" w:fill="FFFFFF"/>
            <w:vAlign w:val="center"/>
          </w:tcPr>
          <w:p w14:paraId="343D4BB8" w14:textId="77777777" w:rsidR="00015E16" w:rsidRPr="00643D15" w:rsidRDefault="00015E16" w:rsidP="00674847">
            <w:pPr>
              <w:jc w:val="center"/>
              <w:rPr>
                <w:b/>
              </w:rPr>
            </w:pPr>
            <w:bookmarkStart w:id="64" w:name="_Toc35000661"/>
            <w:bookmarkStart w:id="65" w:name="_Toc520108487"/>
            <w:r w:rsidRPr="00643D15">
              <w:rPr>
                <w:b/>
              </w:rPr>
              <w:t>Abbr.</w:t>
            </w:r>
          </w:p>
        </w:tc>
        <w:tc>
          <w:tcPr>
            <w:tcW w:w="8652" w:type="dxa"/>
            <w:shd w:val="pct20" w:color="auto" w:fill="FFFFFF"/>
            <w:vAlign w:val="center"/>
          </w:tcPr>
          <w:p w14:paraId="2E8EAFE1" w14:textId="77777777" w:rsidR="00015E16" w:rsidRPr="00643D15" w:rsidRDefault="00015E16" w:rsidP="00674847">
            <w:pPr>
              <w:jc w:val="center"/>
              <w:rPr>
                <w:b/>
              </w:rPr>
            </w:pPr>
            <w:r w:rsidRPr="00643D15">
              <w:rPr>
                <w:b/>
              </w:rPr>
              <w:t>Stands for</w:t>
            </w:r>
          </w:p>
        </w:tc>
      </w:tr>
      <w:tr w:rsidR="00015E16" w:rsidRPr="007C20FA" w14:paraId="35B504FC" w14:textId="77777777" w:rsidTr="00015E16">
        <w:trPr>
          <w:jc w:val="center"/>
        </w:trPr>
        <w:tc>
          <w:tcPr>
            <w:tcW w:w="1838" w:type="dxa"/>
          </w:tcPr>
          <w:p w14:paraId="2305D960" w14:textId="77777777" w:rsidR="00015E16" w:rsidRPr="007C20FA" w:rsidRDefault="00015E16" w:rsidP="00674847">
            <w:pPr>
              <w:ind w:right="142"/>
              <w:rPr>
                <w:rFonts w:cs="Arial"/>
                <w:snapToGrid w:val="0"/>
              </w:rPr>
            </w:pPr>
            <w:r>
              <w:t>AAL</w:t>
            </w:r>
          </w:p>
        </w:tc>
        <w:tc>
          <w:tcPr>
            <w:tcW w:w="8652" w:type="dxa"/>
          </w:tcPr>
          <w:p w14:paraId="3270FE3C" w14:textId="77777777" w:rsidR="00015E16" w:rsidRDefault="00015E16" w:rsidP="00674847">
            <w:r>
              <w:t>Auto Ambient Lighting</w:t>
            </w:r>
          </w:p>
        </w:tc>
      </w:tr>
      <w:tr w:rsidR="00015E16" w:rsidRPr="007C20FA" w14:paraId="47D488CE" w14:textId="77777777" w:rsidTr="00015E16">
        <w:trPr>
          <w:jc w:val="center"/>
        </w:trPr>
        <w:tc>
          <w:tcPr>
            <w:tcW w:w="1838" w:type="dxa"/>
          </w:tcPr>
          <w:p w14:paraId="673DA600" w14:textId="77777777" w:rsidR="00015E16" w:rsidRPr="007C20FA" w:rsidRDefault="00015E16" w:rsidP="00674847">
            <w:pPr>
              <w:ind w:right="142"/>
              <w:rPr>
                <w:rFonts w:cs="Arial"/>
                <w:snapToGrid w:val="0"/>
              </w:rPr>
            </w:pPr>
            <w:r>
              <w:t>Acc</w:t>
            </w:r>
          </w:p>
        </w:tc>
        <w:tc>
          <w:tcPr>
            <w:tcW w:w="8652" w:type="dxa"/>
          </w:tcPr>
          <w:p w14:paraId="43164151" w14:textId="77777777" w:rsidR="00015E16" w:rsidRDefault="00015E16" w:rsidP="00674847">
            <w:r>
              <w:t>Accessory</w:t>
            </w:r>
          </w:p>
        </w:tc>
      </w:tr>
      <w:tr w:rsidR="00015E16" w:rsidRPr="007C20FA" w14:paraId="2B705FAF" w14:textId="77777777" w:rsidTr="00015E16">
        <w:trPr>
          <w:jc w:val="center"/>
        </w:trPr>
        <w:tc>
          <w:tcPr>
            <w:tcW w:w="1838" w:type="dxa"/>
          </w:tcPr>
          <w:p w14:paraId="3F913282" w14:textId="77777777" w:rsidR="00015E16" w:rsidRPr="007C20FA" w:rsidRDefault="00015E16" w:rsidP="00674847">
            <w:pPr>
              <w:ind w:right="142"/>
              <w:rPr>
                <w:rFonts w:cs="Arial"/>
                <w:snapToGrid w:val="0"/>
              </w:rPr>
            </w:pPr>
            <w:r>
              <w:t>AMBL</w:t>
            </w:r>
          </w:p>
        </w:tc>
        <w:tc>
          <w:tcPr>
            <w:tcW w:w="8652" w:type="dxa"/>
          </w:tcPr>
          <w:p w14:paraId="404B7FBE" w14:textId="77777777" w:rsidR="00015E16" w:rsidRDefault="00015E16" w:rsidP="00674847">
            <w:r>
              <w:t>The Ambient Lighting feature itself.</w:t>
            </w:r>
          </w:p>
        </w:tc>
      </w:tr>
      <w:tr w:rsidR="00015E16" w:rsidRPr="007C20FA" w14:paraId="3C5E74E6" w14:textId="77777777" w:rsidTr="00015E16">
        <w:trPr>
          <w:jc w:val="center"/>
        </w:trPr>
        <w:tc>
          <w:tcPr>
            <w:tcW w:w="1838" w:type="dxa"/>
          </w:tcPr>
          <w:p w14:paraId="1113973E" w14:textId="77777777" w:rsidR="00015E16" w:rsidRPr="007C20FA" w:rsidRDefault="00015E16" w:rsidP="00674847">
            <w:pPr>
              <w:ind w:right="142"/>
              <w:rPr>
                <w:rFonts w:cs="Arial"/>
                <w:snapToGrid w:val="0"/>
              </w:rPr>
            </w:pPr>
            <w:r>
              <w:t>BCM</w:t>
            </w:r>
          </w:p>
        </w:tc>
        <w:tc>
          <w:tcPr>
            <w:tcW w:w="8652" w:type="dxa"/>
          </w:tcPr>
          <w:p w14:paraId="379DD0C2" w14:textId="77777777" w:rsidR="00015E16" w:rsidRDefault="00015E16" w:rsidP="00674847">
            <w:r>
              <w:t>Body Control Module</w:t>
            </w:r>
          </w:p>
        </w:tc>
      </w:tr>
      <w:tr w:rsidR="00015E16" w:rsidRPr="007C20FA" w14:paraId="5164ED1C" w14:textId="77777777" w:rsidTr="00015E16">
        <w:trPr>
          <w:jc w:val="center"/>
        </w:trPr>
        <w:tc>
          <w:tcPr>
            <w:tcW w:w="1838" w:type="dxa"/>
          </w:tcPr>
          <w:p w14:paraId="0EB76DE7" w14:textId="77777777" w:rsidR="00015E16" w:rsidRPr="007C20FA" w:rsidRDefault="00015E16" w:rsidP="00674847">
            <w:pPr>
              <w:ind w:right="142"/>
              <w:rPr>
                <w:rFonts w:cs="Arial"/>
                <w:snapToGrid w:val="0"/>
              </w:rPr>
            </w:pPr>
            <w:r>
              <w:t>CAL</w:t>
            </w:r>
          </w:p>
        </w:tc>
        <w:tc>
          <w:tcPr>
            <w:tcW w:w="8652" w:type="dxa"/>
          </w:tcPr>
          <w:p w14:paraId="2E00024C" w14:textId="77777777" w:rsidR="00015E16" w:rsidRDefault="00015E16" w:rsidP="00674847">
            <w:r>
              <w:t>Contextual Ambient Lighting</w:t>
            </w:r>
          </w:p>
        </w:tc>
      </w:tr>
      <w:tr w:rsidR="00015E16" w:rsidRPr="007C20FA" w14:paraId="5F1DACDD" w14:textId="77777777" w:rsidTr="00015E16">
        <w:trPr>
          <w:jc w:val="center"/>
        </w:trPr>
        <w:tc>
          <w:tcPr>
            <w:tcW w:w="1838" w:type="dxa"/>
          </w:tcPr>
          <w:p w14:paraId="27E91A4C" w14:textId="77777777" w:rsidR="00015E16" w:rsidRPr="007C20FA" w:rsidRDefault="00015E16" w:rsidP="00674847">
            <w:pPr>
              <w:ind w:right="142"/>
              <w:rPr>
                <w:rFonts w:cs="Arial"/>
                <w:snapToGrid w:val="0"/>
              </w:rPr>
            </w:pPr>
            <w:r>
              <w:t>ECU</w:t>
            </w:r>
          </w:p>
        </w:tc>
        <w:tc>
          <w:tcPr>
            <w:tcW w:w="8652" w:type="dxa"/>
          </w:tcPr>
          <w:p w14:paraId="34A2A842" w14:textId="77777777" w:rsidR="00015E16" w:rsidRDefault="00015E16" w:rsidP="00674847">
            <w:r>
              <w:t>Electronic Control Unit</w:t>
            </w:r>
          </w:p>
        </w:tc>
      </w:tr>
      <w:tr w:rsidR="00015E16" w:rsidRPr="007C20FA" w14:paraId="014C0D2A" w14:textId="77777777" w:rsidTr="00015E16">
        <w:trPr>
          <w:jc w:val="center"/>
        </w:trPr>
        <w:tc>
          <w:tcPr>
            <w:tcW w:w="1838" w:type="dxa"/>
          </w:tcPr>
          <w:p w14:paraId="107D7FAB" w14:textId="77777777" w:rsidR="00015E16" w:rsidRPr="007C20FA" w:rsidRDefault="00015E16" w:rsidP="00674847">
            <w:pPr>
              <w:ind w:right="142"/>
              <w:rPr>
                <w:rFonts w:cs="Arial"/>
                <w:snapToGrid w:val="0"/>
              </w:rPr>
            </w:pPr>
            <w:r>
              <w:t>EOL</w:t>
            </w:r>
          </w:p>
        </w:tc>
        <w:tc>
          <w:tcPr>
            <w:tcW w:w="8652" w:type="dxa"/>
          </w:tcPr>
          <w:p w14:paraId="39976D62" w14:textId="77777777" w:rsidR="00015E16" w:rsidRDefault="00015E16" w:rsidP="00674847">
            <w:r>
              <w:t>End of Line</w:t>
            </w:r>
          </w:p>
        </w:tc>
      </w:tr>
      <w:tr w:rsidR="00015E16" w:rsidRPr="007C20FA" w14:paraId="5E0C41AF" w14:textId="77777777" w:rsidTr="00015E16">
        <w:trPr>
          <w:jc w:val="center"/>
        </w:trPr>
        <w:tc>
          <w:tcPr>
            <w:tcW w:w="1838" w:type="dxa"/>
          </w:tcPr>
          <w:p w14:paraId="5DA1BF73" w14:textId="77777777" w:rsidR="00015E16" w:rsidRPr="007C20FA" w:rsidRDefault="00015E16" w:rsidP="00674847">
            <w:pPr>
              <w:ind w:right="142"/>
              <w:rPr>
                <w:rFonts w:cs="Arial"/>
                <w:snapToGrid w:val="0"/>
              </w:rPr>
            </w:pPr>
            <w:r>
              <w:t>HMI</w:t>
            </w:r>
          </w:p>
        </w:tc>
        <w:tc>
          <w:tcPr>
            <w:tcW w:w="8652" w:type="dxa"/>
          </w:tcPr>
          <w:p w14:paraId="213A8BA7" w14:textId="77777777" w:rsidR="00015E16" w:rsidRDefault="00015E16" w:rsidP="00674847">
            <w:r>
              <w:t>Human Machine Interface</w:t>
            </w:r>
          </w:p>
        </w:tc>
      </w:tr>
      <w:tr w:rsidR="00015E16" w:rsidRPr="007C20FA" w14:paraId="0689F871" w14:textId="77777777" w:rsidTr="00015E16">
        <w:trPr>
          <w:jc w:val="center"/>
        </w:trPr>
        <w:tc>
          <w:tcPr>
            <w:tcW w:w="1838" w:type="dxa"/>
          </w:tcPr>
          <w:p w14:paraId="1740C35F" w14:textId="77777777" w:rsidR="00015E16" w:rsidRPr="007C20FA" w:rsidRDefault="00015E16" w:rsidP="00674847">
            <w:pPr>
              <w:ind w:right="142"/>
              <w:rPr>
                <w:rFonts w:cs="Arial"/>
                <w:snapToGrid w:val="0"/>
              </w:rPr>
            </w:pPr>
            <w:r>
              <w:t>LIN</w:t>
            </w:r>
          </w:p>
        </w:tc>
        <w:tc>
          <w:tcPr>
            <w:tcW w:w="8652" w:type="dxa"/>
          </w:tcPr>
          <w:p w14:paraId="2A93E376" w14:textId="77777777" w:rsidR="00015E16" w:rsidRDefault="00015E16" w:rsidP="00674847">
            <w:r>
              <w:t>Local Interconnected Network</w:t>
            </w:r>
          </w:p>
        </w:tc>
      </w:tr>
      <w:tr w:rsidR="00015E16" w:rsidRPr="007C20FA" w14:paraId="44E93E78" w14:textId="77777777" w:rsidTr="00015E16">
        <w:trPr>
          <w:jc w:val="center"/>
        </w:trPr>
        <w:tc>
          <w:tcPr>
            <w:tcW w:w="1838" w:type="dxa"/>
          </w:tcPr>
          <w:p w14:paraId="760CC0F8" w14:textId="77777777" w:rsidR="00015E16" w:rsidRPr="007C20FA" w:rsidRDefault="00015E16" w:rsidP="00674847">
            <w:pPr>
              <w:ind w:right="142"/>
              <w:rPr>
                <w:rFonts w:cs="Arial"/>
                <w:snapToGrid w:val="0"/>
              </w:rPr>
            </w:pPr>
            <w:r>
              <w:t>SDM</w:t>
            </w:r>
          </w:p>
        </w:tc>
        <w:tc>
          <w:tcPr>
            <w:tcW w:w="8652" w:type="dxa"/>
          </w:tcPr>
          <w:p w14:paraId="6253D397" w14:textId="77777777" w:rsidR="00015E16" w:rsidRDefault="00015E16" w:rsidP="00674847">
            <w:r>
              <w:t>Selectable Drive Mode</w:t>
            </w:r>
          </w:p>
        </w:tc>
      </w:tr>
      <w:tr w:rsidR="00015E16" w:rsidRPr="007C20FA" w14:paraId="613C41F0" w14:textId="77777777" w:rsidTr="00015E16">
        <w:trPr>
          <w:jc w:val="center"/>
        </w:trPr>
        <w:tc>
          <w:tcPr>
            <w:tcW w:w="1838" w:type="dxa"/>
          </w:tcPr>
          <w:p w14:paraId="430E49AD" w14:textId="77777777" w:rsidR="00015E16" w:rsidRPr="007C20FA" w:rsidRDefault="00015E16" w:rsidP="00674847">
            <w:pPr>
              <w:ind w:right="142"/>
              <w:rPr>
                <w:rFonts w:cs="Arial"/>
                <w:snapToGrid w:val="0"/>
              </w:rPr>
            </w:pPr>
            <w:r>
              <w:t>WF</w:t>
            </w:r>
          </w:p>
        </w:tc>
        <w:tc>
          <w:tcPr>
            <w:tcW w:w="8652" w:type="dxa"/>
          </w:tcPr>
          <w:p w14:paraId="162D41A6" w14:textId="77777777" w:rsidR="00015E16" w:rsidRDefault="00015E16" w:rsidP="00674847">
            <w:r>
              <w:t>Welcome / Farewell</w:t>
            </w:r>
          </w:p>
        </w:tc>
      </w:tr>
    </w:tbl>
    <w:p w14:paraId="563AE4CA" w14:textId="719A0E01" w:rsidR="00072314" w:rsidRPr="00185AC3" w:rsidRDefault="00072314" w:rsidP="00072314">
      <w:pPr>
        <w:pStyle w:val="Caption"/>
        <w:rPr>
          <w:lang w:val="en-GB"/>
        </w:rPr>
      </w:pPr>
      <w:bookmarkStart w:id="66" w:name="_Toc115100486"/>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032557">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032557">
        <w:rPr>
          <w:noProof/>
          <w:lang w:val="en-GB"/>
        </w:rPr>
        <w:t>5</w:t>
      </w:r>
      <w:r>
        <w:rPr>
          <w:lang w:val="en-GB"/>
        </w:rPr>
        <w:fldChar w:fldCharType="end"/>
      </w:r>
      <w:r>
        <w:rPr>
          <w:lang w:val="en-GB"/>
        </w:rPr>
        <w:t>: Abbreviations used in this document</w:t>
      </w:r>
      <w:r w:rsidRPr="00185AC3">
        <w:rPr>
          <w:lang w:val="en-GB"/>
        </w:rPr>
        <w:t>.</w:t>
      </w:r>
      <w:bookmarkEnd w:id="64"/>
      <w:bookmarkEnd w:id="65"/>
      <w:bookmarkEnd w:id="66"/>
    </w:p>
    <w:p w14:paraId="2C67EF54" w14:textId="77777777" w:rsidR="00072314" w:rsidRPr="009E3B7C" w:rsidRDefault="00072314" w:rsidP="00072314">
      <w:pPr>
        <w:rPr>
          <w:rFonts w:cs="Arial"/>
        </w:rPr>
      </w:pPr>
    </w:p>
    <w:p w14:paraId="2A552A1B" w14:textId="3B90F6CA" w:rsidR="00072314" w:rsidRDefault="00072314" w:rsidP="00072314">
      <w:pPr>
        <w:pStyle w:val="Heading1"/>
        <w:rPr>
          <w:lang w:val="en-GB"/>
        </w:rPr>
      </w:pPr>
      <w:bookmarkStart w:id="67" w:name="_Toc35000570"/>
      <w:bookmarkStart w:id="68" w:name="_Toc115100404"/>
      <w:r w:rsidRPr="0008696C">
        <w:rPr>
          <w:lang w:val="en-GB"/>
        </w:rPr>
        <w:lastRenderedPageBreak/>
        <w:t xml:space="preserve">Feature Implementation </w:t>
      </w:r>
      <w:r>
        <w:rPr>
          <w:lang w:val="en-GB"/>
        </w:rPr>
        <w:t>Overview</w:t>
      </w:r>
      <w:bookmarkEnd w:id="67"/>
      <w:bookmarkEnd w:id="68"/>
    </w:p>
    <w:p w14:paraId="203D1751" w14:textId="77777777" w:rsidR="00072314" w:rsidRPr="00B53B74" w:rsidRDefault="00072314" w:rsidP="00072314">
      <w:pPr>
        <w:pStyle w:val="Heading2"/>
        <w:spacing w:before="240"/>
      </w:pPr>
      <w:bookmarkStart w:id="69" w:name="_Toc35000571"/>
      <w:bookmarkStart w:id="70" w:name="_Toc115100405"/>
      <w:r w:rsidRPr="00B53B74">
        <w:t>Description</w:t>
      </w:r>
      <w:bookmarkEnd w:id="69"/>
      <w:bookmarkEnd w:id="70"/>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 Ambient Lighting Physical</w:t>
      </w:r>
    </w:p>
    <w:p w14:paraId="647922BE" w14:textId="77777777" w:rsidR="00DD7905" w:rsidRDefault="00DD7905" w:rsidP="00DD7905">
      <w:r w:rsidRPr="008B0AFE">
        <w:t>Representation of the Ambient Lighting feature.</w:t>
      </w:r>
    </w:p>
    <w:p w14:paraId="4687069F" w14:textId="05E5F0AF" w:rsidR="00DD7905" w:rsidRDefault="00DD7905" w:rsidP="00DD7905"/>
    <w:p w14:paraId="4736DAD5" w14:textId="77777777" w:rsidR="00143F6E" w:rsidRDefault="00143F6E" w:rsidP="00143F6E">
      <w:r>
        <w:t>Description of Ambient Lighting:</w:t>
      </w:r>
    </w:p>
    <w:p w14:paraId="1E75EA12" w14:textId="77777777" w:rsidR="00143F6E" w:rsidRDefault="00143F6E" w:rsidP="00143F6E">
      <w:r>
        <w:t xml:space="preserve">With the ambient lighting feature, a user can set the mood in the vehicle’s cabin by selecting one of several different accent colors. </w:t>
      </w:r>
    </w:p>
    <w:p w14:paraId="2CA177AD" w14:textId="77777777" w:rsidR="00143F6E" w:rsidRDefault="00143F6E" w:rsidP="00143F6E"/>
    <w:p w14:paraId="4978F818" w14:textId="77777777" w:rsidR="00143F6E" w:rsidRDefault="00143F6E" w:rsidP="00143F6E">
      <w:r>
        <w:t>When activated ambient lighting illuminates foot wells, cup holders, and door release handles, map pockets, etc., depending on the vehicle model. A user can also adjust brightness settings to further personalize the interior.</w:t>
      </w:r>
    </w:p>
    <w:p w14:paraId="40D29F2A" w14:textId="77777777" w:rsidR="00143F6E" w:rsidRDefault="00143F6E" w:rsidP="00143F6E"/>
    <w:p w14:paraId="6B30DE0E" w14:textId="77777777" w:rsidR="00143F6E" w:rsidRDefault="00143F6E" w:rsidP="00143F6E">
      <w:r>
        <w:t>On multicolor variants equipped with door handle lights, when Ambient Lighting feature is available to the user experience it will also be capable of indicating a cabin door being ajar by activating the door’s lights in a pre-configured color (Red).</w:t>
      </w:r>
    </w:p>
    <w:p w14:paraId="4CC3AA15" w14:textId="77777777" w:rsidR="00143F6E" w:rsidRDefault="00143F6E" w:rsidP="00143F6E"/>
    <w:p w14:paraId="0960D028" w14:textId="77777777" w:rsidR="00143F6E" w:rsidRDefault="00143F6E" w:rsidP="00143F6E">
      <w:r>
        <w:t>On vehicles equipped with a Contextual Ambient Lighting (CAL) system, the Ambient Lighting will also provide support the Selectable Drive Mode feature. Which means that when the CAL is in Auto mode, the user will see Ambient Lighting lamps being orchestrated by the Selectable Drive Mode feature (colors shift) through traditional drive modes.</w:t>
      </w:r>
    </w:p>
    <w:p w14:paraId="621E50EA" w14:textId="77777777" w:rsidR="00143F6E" w:rsidRDefault="00143F6E" w:rsidP="00143F6E"/>
    <w:p w14:paraId="614F2A63" w14:textId="40131EAA" w:rsidR="00143F6E" w:rsidRDefault="00143F6E" w:rsidP="00143F6E">
      <w:r>
        <w:t>Some features such as Welcome &amp; Farewell, Rejuvenate and Selectable Drive Mode use Ambient Lighting lamps as a resource to perform their requirements.</w:t>
      </w:r>
    </w:p>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71" w:name="_Toc35000572"/>
      <w:bookmarkStart w:id="72" w:name="_Toc115100406"/>
      <w:r w:rsidRPr="0008696C">
        <w:rPr>
          <w:lang w:val="en-GB"/>
        </w:rPr>
        <w:t xml:space="preserve">Input </w:t>
      </w:r>
      <w:r>
        <w:rPr>
          <w:lang w:val="en-GB"/>
        </w:rPr>
        <w:t>Requirements/Documents</w:t>
      </w:r>
      <w:bookmarkEnd w:id="71"/>
      <w:bookmarkEnd w:id="72"/>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0DF260B0" w14:textId="77777777" w:rsidR="0031736D" w:rsidRPr="00B723AB" w:rsidRDefault="0031736D" w:rsidP="0031736D">
            <w:pPr>
              <w:rPr>
                <w:rFonts w:ascii="Helvetica" w:hAnsi="Helvetica" w:cs="Helvetica"/>
                <w:b/>
              </w:rPr>
            </w:pPr>
            <w:r w:rsidRPr="00B723AB">
              <w:rPr>
                <w:rFonts w:ascii="Helvetica" w:hAnsi="Helvetica" w:cs="Helvetica"/>
                <w:b/>
              </w:rPr>
              <w:t>Reference</w:t>
            </w:r>
          </w:p>
          <w:p w14:paraId="2673EE05" w14:textId="7C563DC0" w:rsidR="0031736D" w:rsidRDefault="0031736D" w:rsidP="0031736D">
            <w:pPr>
              <w:rPr>
                <w:rFonts w:ascii="Helvetica" w:hAnsi="Helvetica" w:cs="Helvetica"/>
                <w:sz w:val="16"/>
              </w:rPr>
            </w:pPr>
            <w:r w:rsidRPr="00B574CB">
              <w:rPr>
                <w:rFonts w:ascii="Helvetica" w:hAnsi="Helvetica" w:cs="Helvetica"/>
                <w:sz w:val="16"/>
              </w:rPr>
              <w:t>(Reference as listed in ch. “</w:t>
            </w:r>
            <w:r w:rsidR="00A844FA">
              <w:rPr>
                <w:rFonts w:ascii="Helvetica" w:hAnsi="Helvetica" w:cs="Helvetica"/>
                <w:sz w:val="16"/>
              </w:rPr>
              <w:t>References</w:t>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06F6283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032557" w:rsidRPr="00032557">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716B8C1" w14:textId="77777777" w:rsidTr="001D18E6">
        <w:trPr>
          <w:trHeight w:val="20"/>
        </w:trPr>
        <w:tc>
          <w:tcPr>
            <w:tcW w:w="1560" w:type="dxa"/>
          </w:tcPr>
          <w:p w14:paraId="6248BDA7" w14:textId="43D91B8B" w:rsidR="00072314" w:rsidRPr="00D410AE" w:rsidRDefault="00200D75" w:rsidP="00200D75">
            <w:pPr>
              <w:rPr>
                <w:rFonts w:cs="Arial"/>
              </w:rPr>
            </w:pPr>
            <w:r>
              <w:rPr>
                <w:rFonts w:ascii="Helvetica" w:hAnsi="Helvetica" w:cs="Helvetica"/>
              </w:rPr>
              <w:t>Cybersecurity Assessment</w:t>
            </w:r>
          </w:p>
        </w:tc>
        <w:tc>
          <w:tcPr>
            <w:tcW w:w="2693" w:type="dxa"/>
          </w:tcPr>
          <w:p w14:paraId="7D0980E1" w14:textId="0F0658B0" w:rsidR="00072314" w:rsidRPr="00D410AE" w:rsidRDefault="00200D75" w:rsidP="001D18E6">
            <w:pPr>
              <w:rPr>
                <w:rFonts w:cs="Arial"/>
              </w:rPr>
            </w:pPr>
            <w:r>
              <w:rPr>
                <w:rFonts w:ascii="Helvetica" w:hAnsi="Helvetica" w:cs="Helvetica"/>
              </w:rPr>
              <w:t>Cybersecurity Relevancy Assessment Template V1.2 - Ambient Lighting 09-02-2021</w:t>
            </w:r>
          </w:p>
        </w:tc>
        <w:tc>
          <w:tcPr>
            <w:tcW w:w="2693" w:type="dxa"/>
          </w:tcPr>
          <w:p w14:paraId="70A24281" w14:textId="3F8110BB" w:rsidR="00072314" w:rsidRPr="00D410AE" w:rsidRDefault="00200D75" w:rsidP="001D18E6">
            <w:pPr>
              <w:rPr>
                <w:rFonts w:cs="Arial"/>
              </w:rPr>
            </w:pPr>
            <w:r>
              <w:rPr>
                <w:rFonts w:ascii="Helvetica" w:hAnsi="Helvetica" w:cs="Helvetica"/>
              </w:rPr>
              <w:t>v1.2</w:t>
            </w:r>
          </w:p>
        </w:tc>
        <w:tc>
          <w:tcPr>
            <w:tcW w:w="3260" w:type="dxa"/>
          </w:tcPr>
          <w:p w14:paraId="5FBA7CB6" w14:textId="77777777" w:rsidR="00F33430" w:rsidRDefault="00F33430"/>
        </w:tc>
      </w:tr>
      <w:tr w:rsidR="00072314" w:rsidRPr="007C20FA" w14:paraId="63CE2F25" w14:textId="77777777" w:rsidTr="001D18E6">
        <w:trPr>
          <w:trHeight w:val="20"/>
        </w:trPr>
        <w:tc>
          <w:tcPr>
            <w:tcW w:w="1560" w:type="dxa"/>
          </w:tcPr>
          <w:p w14:paraId="104F3ADF" w14:textId="77777777" w:rsidR="00072314" w:rsidRPr="00D410AE" w:rsidRDefault="00200D75" w:rsidP="00200D75">
            <w:pPr>
              <w:rPr>
                <w:rFonts w:cs="Arial"/>
              </w:rPr>
            </w:pPr>
            <w:r>
              <w:rPr>
                <w:rFonts w:ascii="Helvetica" w:hAnsi="Helvetica" w:cs="Helvetica"/>
              </w:rPr>
              <w:t>FD</w:t>
            </w:r>
          </w:p>
        </w:tc>
        <w:tc>
          <w:tcPr>
            <w:tcW w:w="2693" w:type="dxa"/>
          </w:tcPr>
          <w:p w14:paraId="4A922DF1" w14:textId="77777777" w:rsidR="00072314" w:rsidRPr="00D410AE" w:rsidRDefault="00200D75" w:rsidP="001D18E6">
            <w:pPr>
              <w:rPr>
                <w:rFonts w:cs="Arial"/>
              </w:rPr>
            </w:pPr>
            <w:r>
              <w:rPr>
                <w:rFonts w:ascii="Helvetica" w:hAnsi="Helvetica" w:cs="Helvetica"/>
              </w:rPr>
              <w:t>FD - Ambient Lighting - F000063 5-28-2021 (Working)</w:t>
            </w:r>
          </w:p>
        </w:tc>
        <w:tc>
          <w:tcPr>
            <w:tcW w:w="2693" w:type="dxa"/>
          </w:tcPr>
          <w:p w14:paraId="64F9417A" w14:textId="77777777" w:rsidR="00072314" w:rsidRPr="00D410AE" w:rsidRDefault="00200D75" w:rsidP="001D18E6">
            <w:pPr>
              <w:rPr>
                <w:rFonts w:cs="Arial"/>
              </w:rPr>
            </w:pPr>
            <w:r>
              <w:rPr>
                <w:rFonts w:ascii="Helvetica" w:hAnsi="Helvetica" w:cs="Helvetica"/>
              </w:rPr>
              <w:t>Draft</w:t>
            </w:r>
          </w:p>
        </w:tc>
        <w:tc>
          <w:tcPr>
            <w:tcW w:w="3260" w:type="dxa"/>
          </w:tcPr>
          <w:p w14:paraId="4951D7BC" w14:textId="77777777" w:rsidR="00F33430" w:rsidRDefault="00F33430"/>
        </w:tc>
      </w:tr>
      <w:tr w:rsidR="00072314" w:rsidRPr="007C20FA" w14:paraId="6F0335E9" w14:textId="77777777" w:rsidTr="001D18E6">
        <w:trPr>
          <w:trHeight w:val="20"/>
        </w:trPr>
        <w:tc>
          <w:tcPr>
            <w:tcW w:w="1560" w:type="dxa"/>
          </w:tcPr>
          <w:p w14:paraId="77F39533" w14:textId="77777777" w:rsidR="00072314" w:rsidRPr="00D410AE" w:rsidRDefault="00200D75" w:rsidP="00200D75">
            <w:pPr>
              <w:rPr>
                <w:rFonts w:cs="Arial"/>
              </w:rPr>
            </w:pPr>
            <w:r>
              <w:rPr>
                <w:rFonts w:ascii="Helvetica" w:hAnsi="Helvetica" w:cs="Helvetica"/>
              </w:rPr>
              <w:t>FIS</w:t>
            </w:r>
          </w:p>
        </w:tc>
        <w:tc>
          <w:tcPr>
            <w:tcW w:w="2693" w:type="dxa"/>
          </w:tcPr>
          <w:p w14:paraId="56AFC1E8" w14:textId="77777777" w:rsidR="00072314" w:rsidRPr="00D410AE" w:rsidRDefault="00200D75" w:rsidP="001D18E6">
            <w:pPr>
              <w:rPr>
                <w:rFonts w:cs="Arial"/>
              </w:rPr>
            </w:pPr>
            <w:r>
              <w:rPr>
                <w:rFonts w:ascii="Helvetica" w:hAnsi="Helvetica" w:cs="Helvetica"/>
              </w:rPr>
              <w:t>FIS - Ambient Lighting F000063 07-20-2021 (Working)</w:t>
            </w:r>
          </w:p>
        </w:tc>
        <w:tc>
          <w:tcPr>
            <w:tcW w:w="2693" w:type="dxa"/>
          </w:tcPr>
          <w:p w14:paraId="2FAECF34" w14:textId="77777777" w:rsidR="00072314" w:rsidRPr="00D410AE" w:rsidRDefault="00200D75" w:rsidP="001D18E6">
            <w:pPr>
              <w:rPr>
                <w:rFonts w:cs="Arial"/>
              </w:rPr>
            </w:pPr>
            <w:r>
              <w:rPr>
                <w:rFonts w:ascii="Helvetica" w:hAnsi="Helvetica" w:cs="Helvetica"/>
              </w:rPr>
              <w:t>Draft</w:t>
            </w:r>
          </w:p>
        </w:tc>
        <w:tc>
          <w:tcPr>
            <w:tcW w:w="3260" w:type="dxa"/>
          </w:tcPr>
          <w:p w14:paraId="604FC346" w14:textId="77777777" w:rsidR="00F33430" w:rsidRDefault="00F33430"/>
        </w:tc>
      </w:tr>
      <w:tr w:rsidR="00072314" w:rsidRPr="007C20FA" w14:paraId="49ED1F57" w14:textId="77777777" w:rsidTr="001D18E6">
        <w:trPr>
          <w:trHeight w:val="20"/>
        </w:trPr>
        <w:tc>
          <w:tcPr>
            <w:tcW w:w="1560" w:type="dxa"/>
          </w:tcPr>
          <w:p w14:paraId="6938118B" w14:textId="77777777" w:rsidR="00072314" w:rsidRPr="00D410AE" w:rsidRDefault="00200D75" w:rsidP="00200D75">
            <w:pPr>
              <w:rPr>
                <w:rFonts w:cs="Arial"/>
              </w:rPr>
            </w:pPr>
            <w:r>
              <w:rPr>
                <w:rFonts w:ascii="Helvetica" w:hAnsi="Helvetica" w:cs="Helvetica"/>
              </w:rPr>
              <w:t>Ford GIS Standard</w:t>
            </w:r>
          </w:p>
        </w:tc>
        <w:tc>
          <w:tcPr>
            <w:tcW w:w="2693" w:type="dxa"/>
          </w:tcPr>
          <w:p w14:paraId="270602E6" w14:textId="77777777" w:rsidR="00072314" w:rsidRPr="00D410AE" w:rsidRDefault="00200D75" w:rsidP="001D18E6">
            <w:pPr>
              <w:rPr>
                <w:rFonts w:cs="Arial"/>
              </w:rPr>
            </w:pPr>
            <w:r>
              <w:rPr>
                <w:rFonts w:ascii="Helvetica" w:hAnsi="Helvetica" w:cs="Helvetica"/>
              </w:rPr>
              <w:t>Ford GIS Standard</w:t>
            </w:r>
          </w:p>
        </w:tc>
        <w:tc>
          <w:tcPr>
            <w:tcW w:w="2693" w:type="dxa"/>
          </w:tcPr>
          <w:p w14:paraId="2CA9FFA2" w14:textId="77777777" w:rsidR="00F33430" w:rsidRDefault="00F33430"/>
        </w:tc>
        <w:tc>
          <w:tcPr>
            <w:tcW w:w="3260" w:type="dxa"/>
          </w:tcPr>
          <w:p w14:paraId="10C0A7AC" w14:textId="77777777" w:rsidR="00F33430" w:rsidRDefault="00F33430"/>
        </w:tc>
      </w:tr>
      <w:tr w:rsidR="00072314" w:rsidRPr="007C20FA" w14:paraId="544A3AC3" w14:textId="77777777" w:rsidTr="001D18E6">
        <w:trPr>
          <w:trHeight w:val="20"/>
        </w:trPr>
        <w:tc>
          <w:tcPr>
            <w:tcW w:w="1560" w:type="dxa"/>
          </w:tcPr>
          <w:p w14:paraId="28D82CBD" w14:textId="77777777" w:rsidR="00072314" w:rsidRPr="00D410AE" w:rsidRDefault="00200D75" w:rsidP="00200D75">
            <w:pPr>
              <w:rPr>
                <w:rFonts w:cs="Arial"/>
              </w:rPr>
            </w:pPr>
            <w:r>
              <w:rPr>
                <w:rFonts w:ascii="Helvetica" w:hAnsi="Helvetica" w:cs="Helvetica"/>
              </w:rPr>
              <w:t>FS</w:t>
            </w:r>
          </w:p>
        </w:tc>
        <w:tc>
          <w:tcPr>
            <w:tcW w:w="2693" w:type="dxa"/>
          </w:tcPr>
          <w:p w14:paraId="08392A3A" w14:textId="77777777" w:rsidR="00072314" w:rsidRPr="00D410AE" w:rsidRDefault="00200D75" w:rsidP="001D18E6">
            <w:pPr>
              <w:rPr>
                <w:rFonts w:cs="Arial"/>
              </w:rPr>
            </w:pPr>
            <w:r>
              <w:rPr>
                <w:rFonts w:ascii="Helvetica" w:hAnsi="Helvetica" w:cs="Helvetica"/>
              </w:rPr>
              <w:t>FGS - Ambient Lighting 11-30-2020</w:t>
            </w:r>
          </w:p>
        </w:tc>
        <w:tc>
          <w:tcPr>
            <w:tcW w:w="2693" w:type="dxa"/>
          </w:tcPr>
          <w:p w14:paraId="1415A533" w14:textId="77777777" w:rsidR="00072314" w:rsidRPr="00D410AE" w:rsidRDefault="00200D75" w:rsidP="001D18E6">
            <w:pPr>
              <w:rPr>
                <w:rFonts w:cs="Arial"/>
              </w:rPr>
            </w:pPr>
            <w:r>
              <w:rPr>
                <w:rFonts w:ascii="Helvetica" w:hAnsi="Helvetica" w:cs="Helvetica"/>
              </w:rPr>
              <w:t>Draft</w:t>
            </w:r>
          </w:p>
        </w:tc>
        <w:tc>
          <w:tcPr>
            <w:tcW w:w="3260" w:type="dxa"/>
          </w:tcPr>
          <w:p w14:paraId="1D6F5CDD" w14:textId="77777777" w:rsidR="00F33430" w:rsidRDefault="00F33430"/>
        </w:tc>
      </w:tr>
      <w:tr w:rsidR="00072314" w:rsidRPr="007C20FA" w14:paraId="1901E247" w14:textId="77777777" w:rsidTr="001D18E6">
        <w:trPr>
          <w:trHeight w:val="20"/>
        </w:trPr>
        <w:tc>
          <w:tcPr>
            <w:tcW w:w="1560" w:type="dxa"/>
          </w:tcPr>
          <w:p w14:paraId="3EBD38AF" w14:textId="77777777" w:rsidR="00072314" w:rsidRPr="00D410AE" w:rsidRDefault="00200D75" w:rsidP="00200D75">
            <w:pPr>
              <w:rPr>
                <w:rFonts w:cs="Arial"/>
              </w:rPr>
            </w:pPr>
            <w:r>
              <w:rPr>
                <w:rFonts w:ascii="Helvetica" w:hAnsi="Helvetica" w:cs="Helvetica"/>
              </w:rPr>
              <w:t xml:space="preserve">Functional Specification </w:t>
            </w:r>
            <w:r>
              <w:rPr>
                <w:rFonts w:ascii="Helvetica" w:hAnsi="Helvetica" w:cs="Helvetica"/>
              </w:rPr>
              <w:lastRenderedPageBreak/>
              <w:t>Body Control Module</w:t>
            </w:r>
          </w:p>
        </w:tc>
        <w:tc>
          <w:tcPr>
            <w:tcW w:w="2693" w:type="dxa"/>
          </w:tcPr>
          <w:p w14:paraId="7C347659" w14:textId="77777777" w:rsidR="00072314" w:rsidRPr="00D410AE" w:rsidRDefault="00200D75" w:rsidP="001D18E6">
            <w:pPr>
              <w:rPr>
                <w:rFonts w:cs="Arial"/>
              </w:rPr>
            </w:pPr>
            <w:r>
              <w:rPr>
                <w:rFonts w:ascii="Helvetica" w:hAnsi="Helvetica" w:cs="Helvetica"/>
              </w:rPr>
              <w:lastRenderedPageBreak/>
              <w:t>BCM Functional Specification</w:t>
            </w:r>
          </w:p>
        </w:tc>
        <w:tc>
          <w:tcPr>
            <w:tcW w:w="2693" w:type="dxa"/>
          </w:tcPr>
          <w:p w14:paraId="03AD404D" w14:textId="77777777" w:rsidR="00072314" w:rsidRPr="00D410AE" w:rsidRDefault="00200D75" w:rsidP="001D18E6">
            <w:pPr>
              <w:rPr>
                <w:rFonts w:cs="Arial"/>
              </w:rPr>
            </w:pPr>
            <w:r>
              <w:rPr>
                <w:rFonts w:ascii="Helvetica" w:hAnsi="Helvetica" w:cs="Helvetica"/>
              </w:rPr>
              <w:t>16.01</w:t>
            </w:r>
          </w:p>
        </w:tc>
        <w:tc>
          <w:tcPr>
            <w:tcW w:w="3260" w:type="dxa"/>
          </w:tcPr>
          <w:p w14:paraId="28888924" w14:textId="77777777" w:rsidR="00F33430" w:rsidRDefault="00F33430"/>
        </w:tc>
      </w:tr>
      <w:tr w:rsidR="00072314" w:rsidRPr="007C20FA" w14:paraId="5878D092" w14:textId="77777777" w:rsidTr="001D18E6">
        <w:trPr>
          <w:trHeight w:val="20"/>
        </w:trPr>
        <w:tc>
          <w:tcPr>
            <w:tcW w:w="1560" w:type="dxa"/>
          </w:tcPr>
          <w:p w14:paraId="78527A1B" w14:textId="77777777" w:rsidR="00072314" w:rsidRPr="00D410AE" w:rsidRDefault="00200D75" w:rsidP="00200D75">
            <w:pPr>
              <w:rPr>
                <w:rFonts w:cs="Arial"/>
              </w:rPr>
            </w:pPr>
            <w:r>
              <w:rPr>
                <w:rFonts w:ascii="Helvetica" w:hAnsi="Helvetica" w:cs="Helvetica"/>
              </w:rPr>
              <w:t>FUSA documentation guideline for FD</w:t>
            </w:r>
          </w:p>
        </w:tc>
        <w:tc>
          <w:tcPr>
            <w:tcW w:w="2693" w:type="dxa"/>
          </w:tcPr>
          <w:p w14:paraId="0F23667B" w14:textId="77777777" w:rsidR="00072314" w:rsidRPr="00D410AE" w:rsidRDefault="00200D75" w:rsidP="001D18E6">
            <w:pPr>
              <w:rPr>
                <w:rFonts w:cs="Arial"/>
              </w:rPr>
            </w:pPr>
            <w:r>
              <w:rPr>
                <w:rFonts w:ascii="Helvetica" w:hAnsi="Helvetica" w:cs="Helvetica"/>
              </w:rPr>
              <w:t>FFSG01.10 Feature Document (Item Definition) Guideline</w:t>
            </w:r>
          </w:p>
        </w:tc>
        <w:tc>
          <w:tcPr>
            <w:tcW w:w="2693" w:type="dxa"/>
          </w:tcPr>
          <w:p w14:paraId="5C1F3C25" w14:textId="77777777" w:rsidR="00072314" w:rsidRPr="00D410AE" w:rsidRDefault="00200D75" w:rsidP="001D18E6">
            <w:pPr>
              <w:rPr>
                <w:rFonts w:cs="Arial"/>
              </w:rPr>
            </w:pPr>
            <w:r>
              <w:rPr>
                <w:rFonts w:ascii="Helvetica" w:hAnsi="Helvetica" w:cs="Helvetica"/>
              </w:rPr>
              <w:t>2022.1</w:t>
            </w:r>
          </w:p>
        </w:tc>
        <w:tc>
          <w:tcPr>
            <w:tcW w:w="3260" w:type="dxa"/>
          </w:tcPr>
          <w:p w14:paraId="355351E0" w14:textId="77777777" w:rsidR="00F33430" w:rsidRDefault="00F33430"/>
        </w:tc>
      </w:tr>
      <w:tr w:rsidR="00072314" w:rsidRPr="007C20FA" w14:paraId="17AD9B49" w14:textId="77777777" w:rsidTr="001D18E6">
        <w:trPr>
          <w:trHeight w:val="20"/>
        </w:trPr>
        <w:tc>
          <w:tcPr>
            <w:tcW w:w="1560" w:type="dxa"/>
          </w:tcPr>
          <w:p w14:paraId="2DE654D8" w14:textId="77777777" w:rsidR="00072314" w:rsidRPr="00D410AE" w:rsidRDefault="00200D75" w:rsidP="00200D75">
            <w:pPr>
              <w:rPr>
                <w:rFonts w:cs="Arial"/>
              </w:rPr>
            </w:pPr>
            <w:r>
              <w:rPr>
                <w:rFonts w:ascii="Helvetica" w:hAnsi="Helvetica" w:cs="Helvetica"/>
              </w:rPr>
              <w:t>HMI Spec - APIM</w:t>
            </w:r>
          </w:p>
        </w:tc>
        <w:tc>
          <w:tcPr>
            <w:tcW w:w="2693" w:type="dxa"/>
          </w:tcPr>
          <w:p w14:paraId="7851BA35" w14:textId="77777777" w:rsidR="00072314" w:rsidRPr="00D410AE" w:rsidRDefault="00200D75" w:rsidP="001D18E6">
            <w:pPr>
              <w:rPr>
                <w:rFonts w:cs="Arial"/>
              </w:rPr>
            </w:pPr>
            <w:r>
              <w:rPr>
                <w:rFonts w:ascii="Helvetica" w:hAnsi="Helvetica" w:cs="Helvetica"/>
              </w:rPr>
              <w:t>VEHICLE SETTINGS APIM SPSS V1.23</w:t>
            </w:r>
          </w:p>
        </w:tc>
        <w:tc>
          <w:tcPr>
            <w:tcW w:w="2693" w:type="dxa"/>
          </w:tcPr>
          <w:p w14:paraId="726177FD" w14:textId="77777777" w:rsidR="00072314" w:rsidRPr="00D410AE" w:rsidRDefault="00200D75" w:rsidP="001D18E6">
            <w:pPr>
              <w:rPr>
                <w:rFonts w:cs="Arial"/>
              </w:rPr>
            </w:pPr>
            <w:r>
              <w:rPr>
                <w:rFonts w:ascii="Helvetica" w:hAnsi="Helvetica" w:cs="Helvetica"/>
              </w:rPr>
              <w:t>1.23</w:t>
            </w:r>
          </w:p>
        </w:tc>
        <w:tc>
          <w:tcPr>
            <w:tcW w:w="3260" w:type="dxa"/>
          </w:tcPr>
          <w:p w14:paraId="2045251D" w14:textId="77777777" w:rsidR="00F33430" w:rsidRDefault="00F33430"/>
        </w:tc>
      </w:tr>
      <w:tr w:rsidR="00200D75" w:rsidRPr="007C20FA" w14:paraId="4653EE00" w14:textId="77777777" w:rsidTr="001D18E6">
        <w:trPr>
          <w:gridAfter w:val="3"/>
          <w:wAfter w:w="8646" w:type="dxa"/>
          <w:trHeight w:val="20"/>
        </w:trPr>
        <w:tc>
          <w:tcPr>
            <w:tcW w:w="1560" w:type="dxa"/>
          </w:tcPr>
          <w:p w14:paraId="7A2AF983" w14:textId="77777777" w:rsidR="00F33430" w:rsidRDefault="00F33430"/>
        </w:tc>
      </w:tr>
      <w:tr w:rsidR="00200D75" w:rsidRPr="007C20FA" w14:paraId="18B230E2" w14:textId="77777777" w:rsidTr="001D18E6">
        <w:trPr>
          <w:trHeight w:val="20"/>
        </w:trPr>
        <w:tc>
          <w:tcPr>
            <w:tcW w:w="10206" w:type="dxa"/>
            <w:gridSpan w:val="4"/>
            <w:shd w:val="clear" w:color="auto" w:fill="F2F2F2" w:themeFill="background1" w:themeFillShade="F2"/>
          </w:tcPr>
          <w:p w14:paraId="1CDE56BC" w14:textId="77777777" w:rsidR="00200D75" w:rsidRDefault="00200D75" w:rsidP="00200D75">
            <w:pPr>
              <w:rPr>
                <w:rFonts w:ascii="Helvetica" w:hAnsi="Helvetica" w:cs="Helvetica"/>
                <w:b/>
              </w:rPr>
            </w:pPr>
            <w:r>
              <w:rPr>
                <w:rFonts w:ascii="Helvetica" w:hAnsi="Helvetica" w:cs="Helvetica"/>
                <w:b/>
              </w:rPr>
              <w:t>Ford Engineering Standards</w:t>
            </w:r>
          </w:p>
        </w:tc>
      </w:tr>
      <w:tr w:rsidR="00200D75" w:rsidRPr="007C20FA" w14:paraId="288F9274" w14:textId="77777777" w:rsidTr="001D18E6">
        <w:trPr>
          <w:trHeight w:val="20"/>
        </w:trPr>
        <w:tc>
          <w:tcPr>
            <w:tcW w:w="1560" w:type="dxa"/>
          </w:tcPr>
          <w:p w14:paraId="070A05A1" w14:textId="77777777" w:rsidR="00200D75" w:rsidRPr="00D410AE" w:rsidRDefault="00200D75" w:rsidP="00200D75">
            <w:pPr>
              <w:rPr>
                <w:rFonts w:cs="Arial"/>
              </w:rPr>
            </w:pPr>
          </w:p>
        </w:tc>
        <w:tc>
          <w:tcPr>
            <w:tcW w:w="2693" w:type="dxa"/>
          </w:tcPr>
          <w:p w14:paraId="26869575" w14:textId="7327E279" w:rsidR="00200D75" w:rsidRPr="00D410AE" w:rsidRDefault="00200D75" w:rsidP="00200D75">
            <w:pPr>
              <w:rPr>
                <w:rFonts w:cs="Arial"/>
              </w:rPr>
            </w:pPr>
          </w:p>
        </w:tc>
        <w:tc>
          <w:tcPr>
            <w:tcW w:w="2693" w:type="dxa"/>
          </w:tcPr>
          <w:p w14:paraId="1420642D" w14:textId="77777777" w:rsidR="00200D75" w:rsidRPr="00D410AE" w:rsidRDefault="00200D75" w:rsidP="00200D75">
            <w:pPr>
              <w:rPr>
                <w:rFonts w:cs="Arial"/>
              </w:rPr>
            </w:pPr>
          </w:p>
        </w:tc>
        <w:tc>
          <w:tcPr>
            <w:tcW w:w="3260" w:type="dxa"/>
          </w:tcPr>
          <w:p w14:paraId="39AFCE71" w14:textId="77777777" w:rsidR="00200D75" w:rsidRDefault="00200D75" w:rsidP="00200D75">
            <w:pPr>
              <w:rPr>
                <w:rFonts w:cs="Arial"/>
              </w:rPr>
            </w:pPr>
          </w:p>
        </w:tc>
      </w:tr>
      <w:tr w:rsidR="00200D75" w:rsidRPr="007C20FA" w14:paraId="53AA1B9D" w14:textId="77777777" w:rsidTr="001D18E6">
        <w:trPr>
          <w:trHeight w:val="20"/>
        </w:trPr>
        <w:tc>
          <w:tcPr>
            <w:tcW w:w="1560" w:type="dxa"/>
          </w:tcPr>
          <w:p w14:paraId="26F237F8" w14:textId="77777777" w:rsidR="00200D75" w:rsidRDefault="00200D75" w:rsidP="00200D75">
            <w:pPr>
              <w:rPr>
                <w:rFonts w:cs="Arial"/>
              </w:rPr>
            </w:pPr>
          </w:p>
        </w:tc>
        <w:tc>
          <w:tcPr>
            <w:tcW w:w="2693" w:type="dxa"/>
          </w:tcPr>
          <w:p w14:paraId="3559F80A" w14:textId="77777777" w:rsidR="00200D75" w:rsidRDefault="00200D75" w:rsidP="00200D75">
            <w:pPr>
              <w:rPr>
                <w:rFonts w:cs="Arial"/>
              </w:rPr>
            </w:pPr>
          </w:p>
        </w:tc>
        <w:tc>
          <w:tcPr>
            <w:tcW w:w="2693" w:type="dxa"/>
          </w:tcPr>
          <w:p w14:paraId="578D7465" w14:textId="77777777" w:rsidR="00200D75" w:rsidRDefault="00200D75" w:rsidP="00200D75">
            <w:pPr>
              <w:rPr>
                <w:rFonts w:cs="Arial"/>
              </w:rPr>
            </w:pPr>
          </w:p>
        </w:tc>
        <w:tc>
          <w:tcPr>
            <w:tcW w:w="3260" w:type="dxa"/>
          </w:tcPr>
          <w:p w14:paraId="68B71B95" w14:textId="77777777" w:rsidR="00200D75" w:rsidRDefault="00200D75" w:rsidP="00200D75">
            <w:pPr>
              <w:rPr>
                <w:rFonts w:cs="Arial"/>
              </w:rPr>
            </w:pPr>
          </w:p>
        </w:tc>
      </w:tr>
      <w:tr w:rsidR="00200D75" w:rsidRPr="007C20FA" w14:paraId="499670E0" w14:textId="77777777" w:rsidTr="001D18E6">
        <w:trPr>
          <w:trHeight w:val="20"/>
        </w:trPr>
        <w:tc>
          <w:tcPr>
            <w:tcW w:w="10206" w:type="dxa"/>
            <w:gridSpan w:val="4"/>
            <w:shd w:val="clear" w:color="auto" w:fill="F2F2F2" w:themeFill="background1" w:themeFillShade="F2"/>
          </w:tcPr>
          <w:p w14:paraId="3FF232DF" w14:textId="77777777" w:rsidR="00200D75" w:rsidRPr="006623A0" w:rsidRDefault="00200D75" w:rsidP="00200D75">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200D75" w:rsidRPr="007C20FA" w14:paraId="1E34A4F3" w14:textId="77777777" w:rsidTr="001D18E6">
        <w:trPr>
          <w:trHeight w:val="20"/>
        </w:trPr>
        <w:tc>
          <w:tcPr>
            <w:tcW w:w="1560" w:type="dxa"/>
          </w:tcPr>
          <w:p w14:paraId="5DB3070E" w14:textId="77777777" w:rsidR="00F33430" w:rsidRDefault="00F33430"/>
        </w:tc>
        <w:tc>
          <w:tcPr>
            <w:tcW w:w="2693" w:type="dxa"/>
          </w:tcPr>
          <w:p w14:paraId="7F36BF95" w14:textId="77777777" w:rsidR="00200D75" w:rsidRDefault="00200D75" w:rsidP="00200D75">
            <w:pPr>
              <w:rPr>
                <w:rFonts w:cs="Arial"/>
              </w:rPr>
            </w:pPr>
          </w:p>
        </w:tc>
        <w:tc>
          <w:tcPr>
            <w:tcW w:w="2693" w:type="dxa"/>
          </w:tcPr>
          <w:p w14:paraId="7260AF9C" w14:textId="77777777" w:rsidR="00200D75" w:rsidRPr="004D0563" w:rsidRDefault="00200D75" w:rsidP="00200D75">
            <w:pPr>
              <w:rPr>
                <w:rFonts w:cs="Arial"/>
              </w:rPr>
            </w:pPr>
          </w:p>
        </w:tc>
        <w:tc>
          <w:tcPr>
            <w:tcW w:w="3260" w:type="dxa"/>
          </w:tcPr>
          <w:p w14:paraId="382296A7" w14:textId="77777777" w:rsidR="00F33430" w:rsidRDefault="00F33430"/>
        </w:tc>
      </w:tr>
      <w:tr w:rsidR="00200D75" w:rsidRPr="007C20FA" w14:paraId="2C37B72C" w14:textId="77777777" w:rsidTr="001D18E6">
        <w:trPr>
          <w:trHeight w:val="20"/>
        </w:trPr>
        <w:tc>
          <w:tcPr>
            <w:tcW w:w="10206" w:type="dxa"/>
            <w:gridSpan w:val="4"/>
            <w:shd w:val="clear" w:color="auto" w:fill="F2F2F2" w:themeFill="background1" w:themeFillShade="F2"/>
          </w:tcPr>
          <w:p w14:paraId="2077BA6D" w14:textId="77777777" w:rsidR="00200D75" w:rsidRDefault="00200D75" w:rsidP="00200D75">
            <w:pPr>
              <w:rPr>
                <w:rFonts w:ascii="Helvetica" w:hAnsi="Helvetica" w:cs="Helvetica"/>
                <w:b/>
              </w:rPr>
            </w:pPr>
            <w:r>
              <w:rPr>
                <w:rFonts w:ascii="Helvetica" w:hAnsi="Helvetica" w:cs="Helvetica"/>
                <w:b/>
              </w:rPr>
              <w:t>Industry Standards</w:t>
            </w:r>
          </w:p>
        </w:tc>
      </w:tr>
      <w:tr w:rsidR="00200D75" w:rsidRPr="007C20FA" w14:paraId="6A6E7B82" w14:textId="77777777" w:rsidTr="001D18E6">
        <w:trPr>
          <w:trHeight w:val="20"/>
        </w:trPr>
        <w:tc>
          <w:tcPr>
            <w:tcW w:w="1560" w:type="dxa"/>
          </w:tcPr>
          <w:p w14:paraId="21FA5418" w14:textId="77777777" w:rsidR="00F33430" w:rsidRDefault="00F33430"/>
        </w:tc>
        <w:tc>
          <w:tcPr>
            <w:tcW w:w="2693" w:type="dxa"/>
          </w:tcPr>
          <w:p w14:paraId="364C72CB" w14:textId="3F4E68DE" w:rsidR="00200D75" w:rsidRPr="00D410AE" w:rsidRDefault="00200D75" w:rsidP="00200D75">
            <w:pPr>
              <w:rPr>
                <w:rFonts w:cs="Arial"/>
              </w:rPr>
            </w:pPr>
            <w:r>
              <w:rPr>
                <w:rFonts w:cs="Arial"/>
              </w:rPr>
              <w:t>Ambient Lighting Strategy (UX / CIED)</w:t>
            </w:r>
          </w:p>
        </w:tc>
        <w:tc>
          <w:tcPr>
            <w:tcW w:w="2693" w:type="dxa"/>
          </w:tcPr>
          <w:p w14:paraId="0E3B8F3C" w14:textId="77777777" w:rsidR="00200D75" w:rsidRPr="004D0563" w:rsidRDefault="00200D75" w:rsidP="00200D75">
            <w:pPr>
              <w:rPr>
                <w:rFonts w:cs="Arial"/>
              </w:rPr>
            </w:pPr>
            <w:r w:rsidRPr="004D0563">
              <w:rPr>
                <w:rFonts w:cs="Arial"/>
              </w:rPr>
              <w:t>Ambient Lighting shall comply with to RQT-002004-022593 the Ambient Lighting Strategy.</w:t>
            </w:r>
          </w:p>
          <w:p w14:paraId="2DDC9703" w14:textId="77777777" w:rsidR="00200D75" w:rsidRPr="00D410AE" w:rsidRDefault="00200D75" w:rsidP="00200D75">
            <w:pPr>
              <w:rPr>
                <w:rFonts w:cs="Arial"/>
              </w:rPr>
            </w:pPr>
          </w:p>
        </w:tc>
        <w:tc>
          <w:tcPr>
            <w:tcW w:w="3260" w:type="dxa"/>
          </w:tcPr>
          <w:p w14:paraId="1B78E4E1" w14:textId="77777777" w:rsidR="00F33430" w:rsidRDefault="00F33430"/>
        </w:tc>
      </w:tr>
      <w:tr w:rsidR="00200D75" w:rsidRPr="007C20FA" w14:paraId="382127C2" w14:textId="77777777" w:rsidTr="001D18E6">
        <w:trPr>
          <w:trHeight w:val="20"/>
        </w:trPr>
        <w:tc>
          <w:tcPr>
            <w:tcW w:w="1560" w:type="dxa"/>
          </w:tcPr>
          <w:p w14:paraId="07F13C25" w14:textId="77777777" w:rsidR="00F33430" w:rsidRDefault="00F33430"/>
        </w:tc>
        <w:tc>
          <w:tcPr>
            <w:tcW w:w="2693" w:type="dxa"/>
          </w:tcPr>
          <w:p w14:paraId="4C9D17F4" w14:textId="77777777" w:rsidR="00200D75" w:rsidRPr="00D410AE" w:rsidRDefault="00200D75" w:rsidP="00200D75">
            <w:pPr>
              <w:rPr>
                <w:rFonts w:cs="Arial"/>
              </w:rPr>
            </w:pPr>
            <w:r>
              <w:rPr>
                <w:rFonts w:cs="Arial"/>
              </w:rPr>
              <w:t>ISO 26262</w:t>
            </w:r>
          </w:p>
        </w:tc>
        <w:tc>
          <w:tcPr>
            <w:tcW w:w="2693" w:type="dxa"/>
          </w:tcPr>
          <w:p w14:paraId="41ACD48A" w14:textId="77777777" w:rsidR="00200D75" w:rsidRPr="004D0563" w:rsidRDefault="00200D75" w:rsidP="00200D75">
            <w:pPr>
              <w:rPr>
                <w:rFonts w:cs="Arial"/>
              </w:rPr>
            </w:pPr>
            <w:r w:rsidRPr="004D0563">
              <w:rPr>
                <w:rFonts w:cs="Arial"/>
              </w:rPr>
              <w:t>The system should be developed according to Ford's implementation of Functional Safety.</w:t>
            </w:r>
          </w:p>
          <w:p w14:paraId="1E62975D" w14:textId="77777777" w:rsidR="00200D75" w:rsidRPr="00D410AE" w:rsidRDefault="00200D75" w:rsidP="00200D75">
            <w:pPr>
              <w:rPr>
                <w:rFonts w:cs="Arial"/>
              </w:rPr>
            </w:pPr>
          </w:p>
        </w:tc>
        <w:tc>
          <w:tcPr>
            <w:tcW w:w="3260" w:type="dxa"/>
          </w:tcPr>
          <w:p w14:paraId="47558D79" w14:textId="77777777" w:rsidR="00F33430" w:rsidRDefault="00F33430"/>
        </w:tc>
      </w:tr>
      <w:tr w:rsidR="00200D75" w:rsidRPr="007C20FA" w14:paraId="50A87E2E" w14:textId="77777777" w:rsidTr="001D18E6">
        <w:trPr>
          <w:gridAfter w:val="3"/>
          <w:wAfter w:w="8646" w:type="dxa"/>
          <w:trHeight w:val="20"/>
        </w:trPr>
        <w:tc>
          <w:tcPr>
            <w:tcW w:w="1560" w:type="dxa"/>
          </w:tcPr>
          <w:p w14:paraId="6AFF1E48" w14:textId="77777777" w:rsidR="00F33430" w:rsidRDefault="00F33430"/>
        </w:tc>
      </w:tr>
      <w:tr w:rsidR="00200D75" w:rsidRPr="007C20FA" w14:paraId="1E176143" w14:textId="77777777" w:rsidTr="001D18E6">
        <w:trPr>
          <w:trHeight w:val="20"/>
        </w:trPr>
        <w:tc>
          <w:tcPr>
            <w:tcW w:w="10206" w:type="dxa"/>
            <w:gridSpan w:val="4"/>
            <w:shd w:val="clear" w:color="auto" w:fill="F2F2F2" w:themeFill="background1" w:themeFillShade="F2"/>
          </w:tcPr>
          <w:p w14:paraId="6AFD9A5A" w14:textId="77777777" w:rsidR="00200D75" w:rsidRDefault="00200D75" w:rsidP="00200D75">
            <w:pPr>
              <w:rPr>
                <w:rFonts w:ascii="Helvetica" w:hAnsi="Helvetica" w:cs="Helvetica"/>
                <w:b/>
              </w:rPr>
            </w:pPr>
            <w:r>
              <w:rPr>
                <w:rFonts w:ascii="Helvetica" w:hAnsi="Helvetica" w:cs="Helvetica"/>
                <w:b/>
              </w:rPr>
              <w:t>Other Sources</w:t>
            </w:r>
          </w:p>
        </w:tc>
      </w:tr>
      <w:tr w:rsidR="00200D75" w:rsidRPr="007C20FA" w14:paraId="188DA9A9" w14:textId="77777777" w:rsidTr="00A25D2E">
        <w:trPr>
          <w:trHeight w:val="20"/>
        </w:trPr>
        <w:tc>
          <w:tcPr>
            <w:tcW w:w="1560" w:type="dxa"/>
          </w:tcPr>
          <w:p w14:paraId="5839A412" w14:textId="77777777" w:rsidR="00F33430" w:rsidRDefault="00F33430"/>
        </w:tc>
        <w:tc>
          <w:tcPr>
            <w:tcW w:w="2693" w:type="dxa"/>
          </w:tcPr>
          <w:p w14:paraId="22ABADDC" w14:textId="7D93EB80" w:rsidR="00200D75" w:rsidRDefault="00200D75" w:rsidP="00200D75">
            <w:pPr>
              <w:rPr>
                <w:rFonts w:cs="Arial"/>
              </w:rPr>
            </w:pPr>
            <w:r>
              <w:rPr>
                <w:rFonts w:cs="Arial"/>
              </w:rPr>
              <w:t>Example AR</w:t>
            </w:r>
          </w:p>
        </w:tc>
        <w:tc>
          <w:tcPr>
            <w:tcW w:w="2693" w:type="dxa"/>
          </w:tcPr>
          <w:p w14:paraId="2F39987B" w14:textId="77777777" w:rsidR="00200D75" w:rsidRPr="004D0563" w:rsidRDefault="00200D75" w:rsidP="00200D75">
            <w:pPr>
              <w:rPr>
                <w:rFonts w:cs="Arial"/>
              </w:rPr>
            </w:pPr>
          </w:p>
        </w:tc>
        <w:tc>
          <w:tcPr>
            <w:tcW w:w="3260" w:type="dxa"/>
          </w:tcPr>
          <w:p w14:paraId="36582061" w14:textId="77777777" w:rsidR="00F33430" w:rsidRDefault="00F33430"/>
        </w:tc>
      </w:tr>
      <w:tr w:rsidR="00200D75" w:rsidRPr="007C20FA" w14:paraId="75ED94B1" w14:textId="77777777" w:rsidTr="00A25D2E">
        <w:trPr>
          <w:trHeight w:val="20"/>
        </w:trPr>
        <w:tc>
          <w:tcPr>
            <w:tcW w:w="1560" w:type="dxa"/>
          </w:tcPr>
          <w:p w14:paraId="6DDEFAE8" w14:textId="77777777" w:rsidR="00F33430" w:rsidRDefault="00F33430"/>
        </w:tc>
        <w:tc>
          <w:tcPr>
            <w:tcW w:w="2693" w:type="dxa"/>
          </w:tcPr>
          <w:p w14:paraId="1E4C9609" w14:textId="77777777" w:rsidR="00200D75" w:rsidRDefault="00200D75" w:rsidP="00200D75">
            <w:pPr>
              <w:rPr>
                <w:rFonts w:cs="Arial"/>
              </w:rPr>
            </w:pPr>
            <w:r>
              <w:rPr>
                <w:rFonts w:cs="Arial"/>
              </w:rPr>
              <w:t>Execution of Logical Elements</w:t>
            </w:r>
          </w:p>
        </w:tc>
        <w:tc>
          <w:tcPr>
            <w:tcW w:w="2693" w:type="dxa"/>
          </w:tcPr>
          <w:p w14:paraId="2EBE89BC" w14:textId="77777777" w:rsidR="00200D75" w:rsidRPr="004D0563" w:rsidRDefault="00200D75" w:rsidP="00200D75">
            <w:pPr>
              <w:rPr>
                <w:rFonts w:cs="Arial"/>
              </w:rPr>
            </w:pPr>
            <w:r w:rsidRPr="004D0563">
              <w:rPr>
                <w:rFonts w:cs="Arial"/>
              </w:rPr>
              <w:t>The ambient lighting control function shall evaluate state charts and decision tables a maximum of one (1) time each execution cycle.</w:t>
            </w:r>
          </w:p>
          <w:p w14:paraId="7B24A591" w14:textId="77777777" w:rsidR="00200D75" w:rsidRPr="004D0563" w:rsidRDefault="00200D75" w:rsidP="00200D75">
            <w:pPr>
              <w:rPr>
                <w:rFonts w:cs="Arial"/>
              </w:rPr>
            </w:pPr>
          </w:p>
        </w:tc>
        <w:tc>
          <w:tcPr>
            <w:tcW w:w="3260" w:type="dxa"/>
          </w:tcPr>
          <w:p w14:paraId="47F0A4C2" w14:textId="77777777" w:rsidR="00F33430" w:rsidRDefault="00F33430"/>
        </w:tc>
      </w:tr>
      <w:tr w:rsidR="00200D75" w:rsidRPr="007C20FA" w14:paraId="31A938E8" w14:textId="77777777" w:rsidTr="00A25D2E">
        <w:trPr>
          <w:trHeight w:val="20"/>
        </w:trPr>
        <w:tc>
          <w:tcPr>
            <w:tcW w:w="1560" w:type="dxa"/>
          </w:tcPr>
          <w:p w14:paraId="366E51EC" w14:textId="77777777" w:rsidR="00F33430" w:rsidRDefault="00F33430"/>
        </w:tc>
        <w:tc>
          <w:tcPr>
            <w:tcW w:w="2693" w:type="dxa"/>
          </w:tcPr>
          <w:p w14:paraId="41499BE2" w14:textId="77777777" w:rsidR="00200D75" w:rsidRDefault="00200D75" w:rsidP="00200D75">
            <w:pPr>
              <w:rPr>
                <w:rFonts w:cs="Arial"/>
              </w:rPr>
            </w:pPr>
            <w:r>
              <w:rPr>
                <w:rFonts w:cs="Arial"/>
              </w:rPr>
              <w:t>Function Execution Cycle Time</w:t>
            </w:r>
          </w:p>
        </w:tc>
        <w:tc>
          <w:tcPr>
            <w:tcW w:w="2693" w:type="dxa"/>
          </w:tcPr>
          <w:p w14:paraId="3FEDFC14" w14:textId="77777777" w:rsidR="00200D75" w:rsidRPr="004D0563" w:rsidRDefault="00200D75" w:rsidP="00200D75">
            <w:pPr>
              <w:rPr>
                <w:rFonts w:cs="Arial"/>
              </w:rPr>
            </w:pPr>
            <w:r w:rsidRPr="004D0563">
              <w:rPr>
                <w:rFonts w:cs="Arial"/>
              </w:rPr>
              <w:t>The Ambient Lighting Control function shall have an execution cycle time of no more than 21ms from receipt of all necessary input signals.</w:t>
            </w:r>
          </w:p>
          <w:p w14:paraId="27EC4FFA" w14:textId="77777777" w:rsidR="00200D75" w:rsidRPr="004D0563" w:rsidRDefault="00200D75" w:rsidP="00200D75">
            <w:pPr>
              <w:rPr>
                <w:rFonts w:cs="Arial"/>
              </w:rPr>
            </w:pPr>
          </w:p>
        </w:tc>
        <w:tc>
          <w:tcPr>
            <w:tcW w:w="3260" w:type="dxa"/>
          </w:tcPr>
          <w:p w14:paraId="2FC4F2F4" w14:textId="77777777" w:rsidR="00F33430" w:rsidRDefault="00F33430"/>
        </w:tc>
      </w:tr>
      <w:tr w:rsidR="00200D75" w:rsidRPr="007C20FA" w14:paraId="1412FF6C" w14:textId="77777777" w:rsidTr="00A25D2E">
        <w:trPr>
          <w:trHeight w:val="20"/>
        </w:trPr>
        <w:tc>
          <w:tcPr>
            <w:tcW w:w="1560" w:type="dxa"/>
          </w:tcPr>
          <w:p w14:paraId="43F8F3F3" w14:textId="77777777" w:rsidR="00F33430" w:rsidRDefault="00F33430"/>
        </w:tc>
        <w:tc>
          <w:tcPr>
            <w:tcW w:w="2693" w:type="dxa"/>
          </w:tcPr>
          <w:p w14:paraId="40B378AF" w14:textId="77777777" w:rsidR="00200D75" w:rsidRDefault="00200D75" w:rsidP="00200D75">
            <w:pPr>
              <w:rPr>
                <w:rFonts w:cs="Arial"/>
              </w:rPr>
            </w:pPr>
            <w:r>
              <w:rPr>
                <w:rFonts w:cs="Arial"/>
              </w:rPr>
              <w:t>Light Output Color Range</w:t>
            </w:r>
          </w:p>
        </w:tc>
        <w:tc>
          <w:tcPr>
            <w:tcW w:w="2693" w:type="dxa"/>
          </w:tcPr>
          <w:p w14:paraId="4029AF62" w14:textId="77777777" w:rsidR="00200D75" w:rsidRPr="004D0563" w:rsidRDefault="00200D75" w:rsidP="00200D75">
            <w:pPr>
              <w:rPr>
                <w:rFonts w:cs="Arial"/>
              </w:rPr>
            </w:pPr>
            <w:r w:rsidRPr="004D0563">
              <w:rPr>
                <w:rFonts w:cs="Arial"/>
              </w:rPr>
              <w:t>This function shall be able to emit light in the color coordinates based on CIE 1931 Color Space.</w:t>
            </w:r>
          </w:p>
          <w:p w14:paraId="1A3A2C54" w14:textId="77777777" w:rsidR="00200D75" w:rsidRPr="004D0563" w:rsidRDefault="00200D75" w:rsidP="00200D75">
            <w:pPr>
              <w:rPr>
                <w:rFonts w:cs="Arial"/>
              </w:rPr>
            </w:pPr>
          </w:p>
        </w:tc>
        <w:tc>
          <w:tcPr>
            <w:tcW w:w="3260" w:type="dxa"/>
          </w:tcPr>
          <w:p w14:paraId="44C3514E" w14:textId="77777777" w:rsidR="00F33430" w:rsidRDefault="00F33430"/>
        </w:tc>
      </w:tr>
      <w:tr w:rsidR="00200D75" w:rsidRPr="007C20FA" w14:paraId="33CD4CA2" w14:textId="77777777" w:rsidTr="00A25D2E">
        <w:trPr>
          <w:trHeight w:val="20"/>
        </w:trPr>
        <w:tc>
          <w:tcPr>
            <w:tcW w:w="1560" w:type="dxa"/>
          </w:tcPr>
          <w:p w14:paraId="37DD7CCB" w14:textId="77777777" w:rsidR="00F33430" w:rsidRDefault="00F33430"/>
        </w:tc>
        <w:tc>
          <w:tcPr>
            <w:tcW w:w="2693" w:type="dxa"/>
          </w:tcPr>
          <w:p w14:paraId="4709582E" w14:textId="77777777" w:rsidR="00200D75" w:rsidRDefault="00200D75" w:rsidP="00200D75">
            <w:pPr>
              <w:rPr>
                <w:rFonts w:cs="Arial"/>
              </w:rPr>
            </w:pPr>
            <w:r>
              <w:rPr>
                <w:rFonts w:cs="Arial"/>
              </w:rPr>
              <w:t>Light Output Intensity Range</w:t>
            </w:r>
          </w:p>
        </w:tc>
        <w:tc>
          <w:tcPr>
            <w:tcW w:w="2693" w:type="dxa"/>
          </w:tcPr>
          <w:p w14:paraId="4C88ADC8" w14:textId="77777777" w:rsidR="00F33430" w:rsidRDefault="00125527">
            <w:r>
              <w:t>This function shall be able to emit light with intensity measurable in lumens [lm] unit at . Its intensity ranges from 0 up to 2.5 lm.</w:t>
            </w:r>
          </w:p>
          <w:p w14:paraId="327FC007" w14:textId="77777777" w:rsidR="00200D75" w:rsidRPr="004D0563" w:rsidRDefault="00200D75" w:rsidP="00200D75">
            <w:pPr>
              <w:rPr>
                <w:rFonts w:cs="Arial"/>
              </w:rPr>
            </w:pPr>
          </w:p>
        </w:tc>
        <w:tc>
          <w:tcPr>
            <w:tcW w:w="3260" w:type="dxa"/>
          </w:tcPr>
          <w:p w14:paraId="69F6955F" w14:textId="77777777" w:rsidR="00F33430" w:rsidRDefault="00F33430"/>
        </w:tc>
      </w:tr>
      <w:tr w:rsidR="00200D75" w:rsidRPr="007C20FA" w14:paraId="40395B53" w14:textId="77777777" w:rsidTr="00A25D2E">
        <w:trPr>
          <w:gridAfter w:val="3"/>
          <w:wAfter w:w="8646" w:type="dxa"/>
          <w:trHeight w:val="20"/>
        </w:trPr>
        <w:tc>
          <w:tcPr>
            <w:tcW w:w="1560" w:type="dxa"/>
          </w:tcPr>
          <w:p w14:paraId="6601A4A3" w14:textId="77777777" w:rsidR="00F33430" w:rsidRDefault="00F33430"/>
        </w:tc>
      </w:tr>
    </w:tbl>
    <w:p w14:paraId="49AEF1EF" w14:textId="5FB36F44" w:rsidR="00072314" w:rsidRPr="00C7649D" w:rsidRDefault="00E443A9" w:rsidP="00072314">
      <w:pPr>
        <w:pStyle w:val="Caption"/>
      </w:pPr>
      <w:bookmarkStart w:id="73" w:name="_Toc35000662"/>
      <w:bookmarkStart w:id="74" w:name="_Toc25321850"/>
      <w:bookmarkStart w:id="75" w:name="_Toc115100487"/>
      <w:r w:rsidRPr="00702453">
        <w:lastRenderedPageBreak/>
        <w:t xml:space="preserve">Table </w:t>
      </w:r>
      <w:r>
        <w:rPr>
          <w:noProof/>
        </w:rPr>
        <w:fldChar w:fldCharType="begin"/>
      </w:r>
      <w:r>
        <w:rPr>
          <w:noProof/>
        </w:rPr>
        <w:instrText xml:space="preserve"> STYLEREF 1 \s </w:instrText>
      </w:r>
      <w:r>
        <w:rPr>
          <w:noProof/>
        </w:rPr>
        <w:fldChar w:fldCharType="separate"/>
      </w:r>
      <w:r w:rsidR="00032557">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w:t>
      </w:r>
      <w:r>
        <w:rPr>
          <w:noProof/>
        </w:rPr>
        <w:fldChar w:fldCharType="end"/>
      </w:r>
      <w:r w:rsidRPr="00702453">
        <w:t xml:space="preserve">: </w:t>
      </w:r>
      <w:r w:rsidR="00072314">
        <w:t>Input Requirements/Documents</w:t>
      </w:r>
      <w:bookmarkEnd w:id="73"/>
      <w:bookmarkEnd w:id="74"/>
      <w:bookmarkEnd w:id="75"/>
    </w:p>
    <w:p w14:paraId="57843EC8" w14:textId="77777777" w:rsidR="00072314" w:rsidRDefault="00072314" w:rsidP="00072314">
      <w:pPr>
        <w:pStyle w:val="Heading2"/>
        <w:keepNext/>
        <w:tabs>
          <w:tab w:val="clear" w:pos="709"/>
        </w:tabs>
        <w:spacing w:before="240"/>
        <w:ind w:left="578" w:hanging="578"/>
      </w:pPr>
      <w:bookmarkStart w:id="76" w:name="_Toc35000573"/>
      <w:bookmarkStart w:id="77" w:name="_Toc115100407"/>
      <w:r>
        <w:t>Lessons Learned</w:t>
      </w:r>
      <w:bookmarkEnd w:id="76"/>
      <w:bookmarkEnd w:id="77"/>
    </w:p>
    <w:p w14:paraId="7DE17B8F" w14:textId="77777777" w:rsidR="00690D8D" w:rsidRDefault="00690D8D" w:rsidP="00E26B6B"/>
    <w:p w14:paraId="2B2351F5" w14:textId="77777777"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759B129D" w14:textId="77777777" w:rsidR="00072314" w:rsidRDefault="00072314" w:rsidP="00072314">
      <w:pPr>
        <w:pStyle w:val="Heading2"/>
        <w:spacing w:before="240"/>
        <w:rPr>
          <w:lang w:val="en-GB"/>
        </w:rPr>
      </w:pPr>
      <w:bookmarkStart w:id="78" w:name="_Toc35000574"/>
      <w:bookmarkStart w:id="79" w:name="_Toc115100408"/>
      <w:r w:rsidRPr="0008696C">
        <w:rPr>
          <w:lang w:val="en-GB"/>
        </w:rPr>
        <w:t>Assumptions</w:t>
      </w:r>
      <w:bookmarkEnd w:id="78"/>
      <w:bookmarkEnd w:id="79"/>
    </w:p>
    <w:p w14:paraId="46B46E78" w14:textId="77777777" w:rsidR="0050474F" w:rsidRPr="001449FA" w:rsidRDefault="0050474F" w:rsidP="0050474F"/>
    <w:p w14:paraId="12FECD02" w14:textId="77777777" w:rsidR="0050474F" w:rsidRPr="001449FA" w:rsidRDefault="0050474F" w:rsidP="0050474F">
      <w:pPr>
        <w:rPr>
          <w:color w:val="7F7F7F" w:themeColor="text1" w:themeTint="80"/>
        </w:rPr>
      </w:pPr>
      <w:r w:rsidRPr="001449FA">
        <w:rPr>
          <w:color w:val="7F7F7F" w:themeColor="text1" w:themeTint="80"/>
        </w:rPr>
        <w:t>No Assumptions specified.</w:t>
      </w:r>
    </w:p>
    <w:p w14:paraId="42196FFE" w14:textId="3AE12261" w:rsidR="00072314" w:rsidRDefault="00072314" w:rsidP="00072314"/>
    <w:p w14:paraId="64EA2848" w14:textId="492EA191" w:rsidR="00072314" w:rsidRDefault="00072314" w:rsidP="008371F5">
      <w:pPr>
        <w:pStyle w:val="Heading1"/>
        <w:pageBreakBefore w:val="0"/>
        <w:rPr>
          <w:lang w:val="en-GB"/>
        </w:rPr>
      </w:pPr>
      <w:bookmarkStart w:id="80" w:name="_Toc35000575"/>
      <w:bookmarkStart w:id="81" w:name="_Toc115100409"/>
      <w:r>
        <w:rPr>
          <w:lang w:val="en-GB"/>
        </w:rPr>
        <w:t>Feature Implementation Architecture</w:t>
      </w:r>
      <w:bookmarkEnd w:id="80"/>
      <w:bookmarkEnd w:id="81"/>
    </w:p>
    <w:p w14:paraId="0618372A" w14:textId="77777777" w:rsidR="00072314" w:rsidRPr="0008696C" w:rsidRDefault="00072314" w:rsidP="00072314">
      <w:pPr>
        <w:pStyle w:val="Heading2"/>
        <w:spacing w:before="240"/>
        <w:rPr>
          <w:lang w:val="en-GB"/>
        </w:rPr>
      </w:pPr>
      <w:bookmarkStart w:id="82" w:name="_Toc35000576"/>
      <w:bookmarkStart w:id="83" w:name="_Toc115100410"/>
      <w:r w:rsidRPr="0008696C">
        <w:rPr>
          <w:lang w:val="en-GB"/>
        </w:rPr>
        <w:t>Functional Architecture</w:t>
      </w:r>
      <w:bookmarkEnd w:id="82"/>
      <w:bookmarkEnd w:id="83"/>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84" w:name="_Toc35000577"/>
      <w:bookmarkStart w:id="85" w:name="_Toc115100411"/>
      <w:r>
        <w:t>Description</w:t>
      </w:r>
      <w:bookmarkEnd w:id="84"/>
      <w:bookmarkEnd w:id="85"/>
    </w:p>
    <w:p w14:paraId="520E367A" w14:textId="77777777" w:rsidR="00E31117" w:rsidRDefault="00E31117" w:rsidP="00E31117"/>
    <w:p w14:paraId="064CC449" w14:textId="06230DEE" w:rsidR="00E31117" w:rsidRDefault="009D169A" w:rsidP="00E31117">
      <w:r>
        <w:t>This functional boundary diagram depicts logical function allocation in terms of logical function units.</w:t>
      </w:r>
    </w:p>
    <w:p w14:paraId="4EAD720D" w14:textId="77777777" w:rsidR="00E31117" w:rsidRDefault="00E31117" w:rsidP="00E31117"/>
    <w:p w14:paraId="6EFD3F8D" w14:textId="26357F52" w:rsidR="00E31117" w:rsidRDefault="009D169A" w:rsidP="00E31117">
      <w:pPr>
        <w:jc w:val="center"/>
      </w:pPr>
      <w:r>
        <w:rPr>
          <w:noProof/>
        </w:rPr>
        <w:drawing>
          <wp:inline distT="0" distB="0" distL="0" distR="0" wp14:anchorId="400CD4AD" wp14:editId="4747CBF6">
            <wp:extent cx="6570980" cy="1273614"/>
            <wp:effectExtent l="0" t="0" r="0" b="0"/>
            <wp:docPr id="6" name="Picture 1794410920.jpg" descr="179441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94410920.jpg"/>
                    <pic:cNvPicPr/>
                  </pic:nvPicPr>
                  <pic:blipFill>
                    <a:blip r:embed="rId21" cstate="print"/>
                    <a:stretch>
                      <a:fillRect/>
                    </a:stretch>
                  </pic:blipFill>
                  <pic:spPr>
                    <a:xfrm>
                      <a:off x="0" y="0"/>
                      <a:ext cx="6570980" cy="1273614"/>
                    </a:xfrm>
                    <a:prstGeom prst="rect">
                      <a:avLst/>
                    </a:prstGeom>
                  </pic:spPr>
                </pic:pic>
              </a:graphicData>
            </a:graphic>
          </wp:inline>
        </w:drawing>
      </w:r>
    </w:p>
    <w:p w14:paraId="047BF478" w14:textId="26D563D4" w:rsidR="00E31117" w:rsidRDefault="00055B41" w:rsidP="00E31117">
      <w:pPr>
        <w:pStyle w:val="Caption"/>
      </w:pPr>
      <w:bookmarkStart w:id="86" w:name="_Toc115100478"/>
      <w:r w:rsidRPr="003E65FA">
        <w:t xml:space="preserve">Figure </w:t>
      </w:r>
      <w:r>
        <w:rPr>
          <w:noProof/>
        </w:rPr>
        <w:fldChar w:fldCharType="begin"/>
      </w:r>
      <w:r>
        <w:rPr>
          <w:noProof/>
        </w:rPr>
        <w:instrText xml:space="preserve"> STYLEREF 1 \s </w:instrText>
      </w:r>
      <w:r>
        <w:rPr>
          <w:noProof/>
        </w:rPr>
        <w:fldChar w:fldCharType="separate"/>
      </w:r>
      <w:r w:rsidR="00032557">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32557">
        <w:rPr>
          <w:noProof/>
        </w:rPr>
        <w:t>1</w:t>
      </w:r>
      <w:r>
        <w:rPr>
          <w:noProof/>
        </w:rPr>
        <w:fldChar w:fldCharType="end"/>
      </w:r>
      <w:r w:rsidRPr="003E65FA">
        <w:t xml:space="preserve">: </w:t>
      </w:r>
      <w:r w:rsidR="009D169A">
        <w:rPr>
          <w:rFonts w:cs="Arial"/>
        </w:rPr>
        <w:t>Functional Boundary Behavior</w:t>
      </w:r>
      <w:bookmarkEnd w:id="86"/>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87" w:name="_Toc35000578"/>
      <w:bookmarkStart w:id="88" w:name="_Toc115100412"/>
      <w:r>
        <w:t>Function List</w:t>
      </w:r>
      <w:bookmarkEnd w:id="87"/>
      <w:bookmarkEnd w:id="88"/>
    </w:p>
    <w:p w14:paraId="4B163467" w14:textId="3FA74089" w:rsidR="00072314" w:rsidRDefault="00072314" w:rsidP="00072314">
      <w:pPr>
        <w:pStyle w:val="BodyText"/>
        <w:rPr>
          <w:lang w:val="en-US"/>
        </w:rPr>
      </w:pPr>
      <w:r>
        <w:rPr>
          <w:lang w:val="en-US"/>
        </w:rPr>
        <w:t xml:space="preserve">The following functions </w:t>
      </w:r>
      <w:r>
        <w:t xml:space="preserve">from the </w:t>
      </w:r>
      <w:hyperlink r:id="rId22" w:history="1">
        <w:r w:rsidRPr="003C6F08">
          <w:rPr>
            <w:rStyle w:val="Hyperlink"/>
          </w:rPr>
          <w:t>Global Feature &amp; Function List</w:t>
        </w:r>
      </w:hyperlink>
      <w:r>
        <w:t xml:space="preserve"> </w:t>
      </w:r>
      <w:r>
        <w:rPr>
          <w:lang w:val="en-US"/>
        </w:rPr>
        <w:t>are referenced in this Feature Implementation Specification:</w:t>
      </w:r>
    </w:p>
    <w:p w14:paraId="577AD246" w14:textId="77777777" w:rsidR="00756F2D" w:rsidRDefault="00756F2D" w:rsidP="000B730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504D67" w:rsidRPr="007C20FA" w14:paraId="0E0257B8" w14:textId="77777777" w:rsidTr="00504D67">
        <w:trPr>
          <w:tblHeader/>
          <w:jc w:val="center"/>
        </w:trPr>
        <w:tc>
          <w:tcPr>
            <w:tcW w:w="1163" w:type="dxa"/>
            <w:shd w:val="pct20" w:color="auto" w:fill="FFFFFF"/>
            <w:vAlign w:val="center"/>
          </w:tcPr>
          <w:p w14:paraId="40056F2C" w14:textId="77777777" w:rsidR="00504D67" w:rsidRPr="00C15D3D" w:rsidRDefault="00504D67" w:rsidP="00767670">
            <w:pPr>
              <w:rPr>
                <w:b/>
              </w:rPr>
            </w:pPr>
            <w:r w:rsidRPr="00C15D3D">
              <w:rPr>
                <w:b/>
              </w:rPr>
              <w:t xml:space="preserve">Function </w:t>
            </w:r>
            <w:r>
              <w:rPr>
                <w:b/>
              </w:rPr>
              <w:t>ID</w:t>
            </w:r>
          </w:p>
        </w:tc>
        <w:tc>
          <w:tcPr>
            <w:tcW w:w="3402" w:type="dxa"/>
            <w:shd w:val="pct20" w:color="auto" w:fill="FFFFFF"/>
          </w:tcPr>
          <w:p w14:paraId="2B86C773" w14:textId="77777777" w:rsidR="00504D67" w:rsidRPr="007C20FA" w:rsidRDefault="00504D67" w:rsidP="00767670">
            <w:pPr>
              <w:pStyle w:val="Caption"/>
              <w:jc w:val="left"/>
            </w:pPr>
            <w:r>
              <w:t>Function</w:t>
            </w:r>
            <w:r w:rsidRPr="004E7B74">
              <w:t xml:space="preserve"> </w:t>
            </w:r>
            <w:r>
              <w:t>Name</w:t>
            </w:r>
          </w:p>
        </w:tc>
        <w:tc>
          <w:tcPr>
            <w:tcW w:w="5702" w:type="dxa"/>
            <w:shd w:val="pct20" w:color="auto" w:fill="FFFFFF"/>
          </w:tcPr>
          <w:p w14:paraId="6C9E3FCC" w14:textId="77777777" w:rsidR="00504D67" w:rsidRPr="007C20FA" w:rsidRDefault="00504D67" w:rsidP="00767670">
            <w:pPr>
              <w:pStyle w:val="Caption"/>
              <w:jc w:val="left"/>
            </w:pPr>
            <w:r>
              <w:t>Function</w:t>
            </w:r>
            <w:r w:rsidRPr="004E7B74">
              <w:t xml:space="preserve"> Description</w:t>
            </w:r>
          </w:p>
        </w:tc>
      </w:tr>
      <w:tr w:rsidR="00504D67" w:rsidRPr="00BB0EAC" w14:paraId="52DEA3A1" w14:textId="77777777" w:rsidTr="00504D67">
        <w:trPr>
          <w:jc w:val="center"/>
        </w:trPr>
        <w:tc>
          <w:tcPr>
            <w:tcW w:w="1163" w:type="dxa"/>
          </w:tcPr>
          <w:p w14:paraId="6815ED7C" w14:textId="77777777" w:rsidR="00F33430" w:rsidRDefault="00F33430"/>
        </w:tc>
        <w:tc>
          <w:tcPr>
            <w:tcW w:w="3402" w:type="dxa"/>
          </w:tcPr>
          <w:p w14:paraId="52ED000C" w14:textId="2197DDA2" w:rsidR="00504D67" w:rsidRDefault="007B50D3" w:rsidP="00767670">
            <w:r>
              <w:rPr>
                <w:noProof/>
              </w:rPr>
              <w:drawing>
                <wp:inline distT="0" distB="0" distL="0" distR="0" wp14:anchorId="2868716A" wp14:editId="49D3A934">
                  <wp:extent cx="203200" cy="203200"/>
                  <wp:effectExtent l="0" t="0" r="0" b="0"/>
                  <wp:docPr id="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DetermineDriverRearDoorLockLightBehavior</w:t>
            </w:r>
          </w:p>
          <w:p w14:paraId="6927AC7D" w14:textId="0BDF7A08" w:rsidR="00504D67" w:rsidRPr="00BB0EAC" w:rsidRDefault="00504D67" w:rsidP="00767670"/>
        </w:tc>
        <w:tc>
          <w:tcPr>
            <w:tcW w:w="5702" w:type="dxa"/>
          </w:tcPr>
          <w:p w14:paraId="32113956" w14:textId="53E72411" w:rsidR="00504D67" w:rsidRDefault="00504D67" w:rsidP="00767670">
            <w:pPr>
              <w:pStyle w:val="BodyText"/>
              <w:rPr>
                <w:lang w:val="en-US"/>
              </w:rPr>
            </w:pPr>
            <w:r>
              <w:rPr>
                <w:lang w:val="en-US"/>
              </w:rPr>
              <w:t>Determine driver rear door lock light behavior when door is ajar according to Figure 2.2.17-14 Set Driver Rear Door Lock Indication FSM.</w:t>
            </w:r>
          </w:p>
        </w:tc>
      </w:tr>
      <w:tr w:rsidR="00504D67" w:rsidRPr="00BB0EAC" w14:paraId="4A3E53F3" w14:textId="77777777" w:rsidTr="00504D67">
        <w:trPr>
          <w:jc w:val="center"/>
        </w:trPr>
        <w:tc>
          <w:tcPr>
            <w:tcW w:w="1163" w:type="dxa"/>
          </w:tcPr>
          <w:p w14:paraId="2C4499F2" w14:textId="77777777" w:rsidR="00F33430" w:rsidRDefault="00F33430"/>
        </w:tc>
        <w:tc>
          <w:tcPr>
            <w:tcW w:w="3402" w:type="dxa"/>
          </w:tcPr>
          <w:p w14:paraId="5ED2A1F8" w14:textId="77777777" w:rsidR="00504D67" w:rsidRDefault="007B50D3" w:rsidP="00767670">
            <w:r>
              <w:rPr>
                <w:noProof/>
              </w:rPr>
              <w:drawing>
                <wp:inline distT="0" distB="0" distL="0" distR="0" wp14:anchorId="580F047C" wp14:editId="532BE5A8">
                  <wp:extent cx="203200" cy="203200"/>
                  <wp:effectExtent l="0" t="0" r="0" b="0"/>
                  <wp:docPr id="1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DeterminePassengerRearDoorLockLightBehavior</w:t>
            </w:r>
          </w:p>
          <w:p w14:paraId="519C84C1" w14:textId="77777777" w:rsidR="00504D67" w:rsidRPr="00BB0EAC" w:rsidRDefault="00504D67" w:rsidP="00767670"/>
        </w:tc>
        <w:tc>
          <w:tcPr>
            <w:tcW w:w="5702" w:type="dxa"/>
          </w:tcPr>
          <w:p w14:paraId="7C9DBBE6" w14:textId="77777777" w:rsidR="00504D67" w:rsidRDefault="00504D67" w:rsidP="00767670">
            <w:pPr>
              <w:pStyle w:val="BodyText"/>
              <w:rPr>
                <w:lang w:val="en-US"/>
              </w:rPr>
            </w:pPr>
            <w:r>
              <w:rPr>
                <w:lang w:val="en-US"/>
              </w:rPr>
              <w:t>Determine passenger rear door lock light behavior when door is ajar according to Figure 2.2.17-15 Set Passenger Rear Door Lock Indication FSM.</w:t>
            </w:r>
          </w:p>
        </w:tc>
      </w:tr>
      <w:tr w:rsidR="00504D67" w:rsidRPr="00BB0EAC" w14:paraId="0A2FF518" w14:textId="77777777" w:rsidTr="00504D67">
        <w:trPr>
          <w:jc w:val="center"/>
        </w:trPr>
        <w:tc>
          <w:tcPr>
            <w:tcW w:w="1163" w:type="dxa"/>
          </w:tcPr>
          <w:p w14:paraId="5427729C" w14:textId="77777777" w:rsidR="00F33430" w:rsidRDefault="00F33430"/>
        </w:tc>
        <w:tc>
          <w:tcPr>
            <w:tcW w:w="3402" w:type="dxa"/>
          </w:tcPr>
          <w:p w14:paraId="0864A2A4" w14:textId="77777777" w:rsidR="00504D67" w:rsidRDefault="007B50D3" w:rsidP="00767670">
            <w:r>
              <w:rPr>
                <w:noProof/>
              </w:rPr>
              <w:drawing>
                <wp:inline distT="0" distB="0" distL="0" distR="0" wp14:anchorId="56164B5A" wp14:editId="3055960F">
                  <wp:extent cx="203200" cy="203200"/>
                  <wp:effectExtent l="0" t="0" r="0" b="0"/>
                  <wp:docPr id="1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PerformContextualAmbientLightingColorIntensityValueDecision</w:t>
            </w:r>
          </w:p>
          <w:p w14:paraId="17C02A7F" w14:textId="77777777" w:rsidR="00504D67" w:rsidRPr="00BB0EAC" w:rsidRDefault="00504D67" w:rsidP="00767670"/>
        </w:tc>
        <w:tc>
          <w:tcPr>
            <w:tcW w:w="5702" w:type="dxa"/>
          </w:tcPr>
          <w:p w14:paraId="422B1777" w14:textId="77777777" w:rsidR="00504D67" w:rsidRDefault="00504D67" w:rsidP="00767670">
            <w:pPr>
              <w:pStyle w:val="BodyText"/>
              <w:rPr>
                <w:lang w:val="en-US"/>
              </w:rPr>
            </w:pPr>
            <w:r>
              <w:rPr>
                <w:lang w:val="en-US"/>
              </w:rPr>
              <w:t>Returns ambient lighting color and intensity when contextual ambient lighting is active according to Table 2.2.17-26g Contextual Ambient Lighting Color and Intensity Value Decision Table.</w:t>
            </w:r>
          </w:p>
        </w:tc>
      </w:tr>
      <w:tr w:rsidR="00504D67" w:rsidRPr="00BB0EAC" w14:paraId="3BE3BBC2" w14:textId="77777777" w:rsidTr="00504D67">
        <w:trPr>
          <w:jc w:val="center"/>
        </w:trPr>
        <w:tc>
          <w:tcPr>
            <w:tcW w:w="1163" w:type="dxa"/>
          </w:tcPr>
          <w:p w14:paraId="6CDA4A6B" w14:textId="77777777" w:rsidR="00F33430" w:rsidRDefault="00F33430"/>
        </w:tc>
        <w:tc>
          <w:tcPr>
            <w:tcW w:w="3402" w:type="dxa"/>
          </w:tcPr>
          <w:p w14:paraId="0D65EDA0" w14:textId="77777777" w:rsidR="00504D67" w:rsidRDefault="007B50D3" w:rsidP="00767670">
            <w:r>
              <w:rPr>
                <w:noProof/>
              </w:rPr>
              <w:drawing>
                <wp:inline distT="0" distB="0" distL="0" distR="0" wp14:anchorId="5E6A9989" wp14:editId="3A90FFAD">
                  <wp:extent cx="203200" cy="203200"/>
                  <wp:effectExtent l="0" t="0" r="0" b="0"/>
                  <wp:docPr id="1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PerformAmbientColorMappingDecision</w:t>
            </w:r>
          </w:p>
          <w:p w14:paraId="1A59C541" w14:textId="77777777" w:rsidR="00504D67" w:rsidRPr="00BB0EAC" w:rsidRDefault="00504D67" w:rsidP="00767670"/>
        </w:tc>
        <w:tc>
          <w:tcPr>
            <w:tcW w:w="5702" w:type="dxa"/>
          </w:tcPr>
          <w:p w14:paraId="00F115F3" w14:textId="77777777" w:rsidR="00504D67" w:rsidRDefault="00504D67" w:rsidP="00767670">
            <w:pPr>
              <w:pStyle w:val="BodyText"/>
              <w:rPr>
                <w:lang w:val="en-US"/>
              </w:rPr>
            </w:pPr>
            <w:r>
              <w:rPr>
                <w:lang w:val="en-US"/>
              </w:rPr>
              <w:t>Remaps user color input by user according to Table 2.2.17-11a Ambient Color mapping Decision Table.</w:t>
            </w:r>
          </w:p>
        </w:tc>
      </w:tr>
      <w:tr w:rsidR="00504D67" w:rsidRPr="00BB0EAC" w14:paraId="6018C472" w14:textId="77777777" w:rsidTr="00504D67">
        <w:trPr>
          <w:jc w:val="center"/>
        </w:trPr>
        <w:tc>
          <w:tcPr>
            <w:tcW w:w="1163" w:type="dxa"/>
          </w:tcPr>
          <w:p w14:paraId="2AA6C8F6" w14:textId="77777777" w:rsidR="00F33430" w:rsidRDefault="00F33430"/>
        </w:tc>
        <w:tc>
          <w:tcPr>
            <w:tcW w:w="3402" w:type="dxa"/>
          </w:tcPr>
          <w:p w14:paraId="5B784F3F" w14:textId="77777777" w:rsidR="00504D67" w:rsidRDefault="007B50D3" w:rsidP="00767670">
            <w:r>
              <w:rPr>
                <w:noProof/>
              </w:rPr>
              <w:drawing>
                <wp:inline distT="0" distB="0" distL="0" distR="0" wp14:anchorId="67AD60B1" wp14:editId="01636622">
                  <wp:extent cx="203200" cy="203200"/>
                  <wp:effectExtent l="0" t="0" r="0" b="0"/>
                  <wp:docPr id="1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DetermineNonDoorLIN Master_L1_P00LedState</w:t>
            </w:r>
          </w:p>
          <w:p w14:paraId="31850179" w14:textId="77777777" w:rsidR="00504D67" w:rsidRPr="00BB0EAC" w:rsidRDefault="00504D67" w:rsidP="00767670"/>
        </w:tc>
        <w:tc>
          <w:tcPr>
            <w:tcW w:w="5702" w:type="dxa"/>
          </w:tcPr>
          <w:p w14:paraId="569653C6" w14:textId="77777777" w:rsidR="00504D67" w:rsidRDefault="00504D67" w:rsidP="00767670">
            <w:pPr>
              <w:pStyle w:val="BodyText"/>
              <w:rPr>
                <w:lang w:val="en-US"/>
              </w:rPr>
            </w:pPr>
            <w:r>
              <w:rPr>
                <w:lang w:val="en-US"/>
              </w:rPr>
              <w:t>Determines light color, intensity and behavior of all ambient lights based on state machine Figure 2.2.17-7 Determining non-Door LIN Master_L1_P00 FSM.</w:t>
            </w:r>
          </w:p>
        </w:tc>
      </w:tr>
      <w:tr w:rsidR="00504D67" w:rsidRPr="00BB0EAC" w14:paraId="4692284B" w14:textId="77777777" w:rsidTr="00504D67">
        <w:trPr>
          <w:jc w:val="center"/>
        </w:trPr>
        <w:tc>
          <w:tcPr>
            <w:tcW w:w="1163" w:type="dxa"/>
          </w:tcPr>
          <w:p w14:paraId="31352A5F" w14:textId="77777777" w:rsidR="00F33430" w:rsidRDefault="00F33430"/>
        </w:tc>
        <w:tc>
          <w:tcPr>
            <w:tcW w:w="3402" w:type="dxa"/>
          </w:tcPr>
          <w:p w14:paraId="5FA759FF" w14:textId="77777777" w:rsidR="00504D67" w:rsidRDefault="007B50D3" w:rsidP="00767670">
            <w:r>
              <w:rPr>
                <w:noProof/>
              </w:rPr>
              <w:drawing>
                <wp:inline distT="0" distB="0" distL="0" distR="0" wp14:anchorId="5D51D52E" wp14:editId="276C33B5">
                  <wp:extent cx="203200" cy="203200"/>
                  <wp:effectExtent l="0" t="0" r="0" b="0"/>
                  <wp:docPr id="1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ProcessAmbientLightingOutput</w:t>
            </w:r>
          </w:p>
          <w:p w14:paraId="32348386" w14:textId="77777777" w:rsidR="00504D67" w:rsidRPr="00BB0EAC" w:rsidRDefault="00504D67" w:rsidP="00767670"/>
        </w:tc>
        <w:tc>
          <w:tcPr>
            <w:tcW w:w="5702" w:type="dxa"/>
          </w:tcPr>
          <w:p w14:paraId="23A67722" w14:textId="77777777" w:rsidR="00504D67" w:rsidRDefault="00504D67" w:rsidP="00767670">
            <w:pPr>
              <w:pStyle w:val="BodyText"/>
              <w:rPr>
                <w:lang w:val="en-US"/>
              </w:rPr>
            </w:pPr>
            <w:r>
              <w:rPr>
                <w:lang w:val="en-US"/>
              </w:rPr>
              <w:t>Determines which light / group of light is to be turned ON / OFF.</w:t>
            </w:r>
          </w:p>
          <w:p w14:paraId="443529D2" w14:textId="77777777" w:rsidR="00504D67" w:rsidRDefault="00504D67" w:rsidP="00767670">
            <w:pPr>
              <w:pStyle w:val="BodyText"/>
              <w:rPr>
                <w:lang w:val="en-US"/>
              </w:rPr>
            </w:pPr>
            <w:r>
              <w:rPr>
                <w:lang w:val="en-US"/>
              </w:rPr>
              <w:t>Determines which behavior (Welcome, Farewell, Ajar, etc) is to be performed by a single / group of lights.</w:t>
            </w:r>
          </w:p>
        </w:tc>
      </w:tr>
      <w:tr w:rsidR="00504D67" w:rsidRPr="00BB0EAC" w14:paraId="5BD1E4F8" w14:textId="77777777" w:rsidTr="00504D67">
        <w:trPr>
          <w:jc w:val="center"/>
        </w:trPr>
        <w:tc>
          <w:tcPr>
            <w:tcW w:w="1163" w:type="dxa"/>
          </w:tcPr>
          <w:p w14:paraId="70209844" w14:textId="77777777" w:rsidR="00F33430" w:rsidRDefault="00F33430"/>
        </w:tc>
        <w:tc>
          <w:tcPr>
            <w:tcW w:w="3402" w:type="dxa"/>
          </w:tcPr>
          <w:p w14:paraId="2D7E4C6F" w14:textId="77777777" w:rsidR="00504D67" w:rsidRDefault="007B50D3" w:rsidP="00767670">
            <w:r>
              <w:rPr>
                <w:noProof/>
              </w:rPr>
              <w:drawing>
                <wp:inline distT="0" distB="0" distL="0" distR="0" wp14:anchorId="7D087E91" wp14:editId="49EC7C62">
                  <wp:extent cx="203200" cy="203200"/>
                  <wp:effectExtent l="0" t="0" r="0" b="0"/>
                  <wp:docPr id="2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DeterminePassengerRearDoorLockIndication</w:t>
            </w:r>
          </w:p>
          <w:p w14:paraId="61470F2C" w14:textId="77777777" w:rsidR="00504D67" w:rsidRPr="00BB0EAC" w:rsidRDefault="00504D67" w:rsidP="00767670"/>
        </w:tc>
        <w:tc>
          <w:tcPr>
            <w:tcW w:w="5702" w:type="dxa"/>
          </w:tcPr>
          <w:p w14:paraId="7E1DE472" w14:textId="77777777" w:rsidR="00504D67" w:rsidRDefault="00504D67" w:rsidP="00767670">
            <w:pPr>
              <w:pStyle w:val="BodyText"/>
              <w:rPr>
                <w:lang w:val="en-US"/>
              </w:rPr>
            </w:pPr>
            <w:r>
              <w:rPr>
                <w:lang w:val="en-US"/>
              </w:rPr>
              <w:t>Turns passenger rear door lock indication ON / OFF according to Table 2.2.17-17 Determining Passenger Rear Door Lock Indication.</w:t>
            </w:r>
          </w:p>
        </w:tc>
      </w:tr>
      <w:tr w:rsidR="00504D67" w:rsidRPr="00BB0EAC" w14:paraId="6B81E772" w14:textId="77777777" w:rsidTr="00504D67">
        <w:trPr>
          <w:jc w:val="center"/>
        </w:trPr>
        <w:tc>
          <w:tcPr>
            <w:tcW w:w="1163" w:type="dxa"/>
          </w:tcPr>
          <w:p w14:paraId="1E49EC2A" w14:textId="77777777" w:rsidR="00F33430" w:rsidRDefault="00F33430"/>
        </w:tc>
        <w:tc>
          <w:tcPr>
            <w:tcW w:w="3402" w:type="dxa"/>
          </w:tcPr>
          <w:p w14:paraId="14F5DA95" w14:textId="77777777" w:rsidR="00504D67" w:rsidRDefault="007B50D3" w:rsidP="00767670">
            <w:r>
              <w:rPr>
                <w:noProof/>
              </w:rPr>
              <w:drawing>
                <wp:inline distT="0" distB="0" distL="0" distR="0" wp14:anchorId="106C913F" wp14:editId="300CE8F7">
                  <wp:extent cx="203200" cy="203200"/>
                  <wp:effectExtent l="0" t="0" r="0" b="0"/>
                  <wp:docPr id="2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PerformAmbientLightingMemoryAndPersonalization</w:t>
            </w:r>
          </w:p>
          <w:p w14:paraId="36CF3902" w14:textId="77777777" w:rsidR="00504D67" w:rsidRPr="00BB0EAC" w:rsidRDefault="00504D67" w:rsidP="00767670"/>
        </w:tc>
        <w:tc>
          <w:tcPr>
            <w:tcW w:w="5702" w:type="dxa"/>
          </w:tcPr>
          <w:p w14:paraId="46CAC204" w14:textId="77777777" w:rsidR="00504D67" w:rsidRDefault="00504D67" w:rsidP="00767670">
            <w:pPr>
              <w:pStyle w:val="BodyText"/>
              <w:rPr>
                <w:lang w:val="en-US"/>
              </w:rPr>
            </w:pPr>
            <w:r>
              <w:rPr>
                <w:lang w:val="en-US"/>
              </w:rPr>
              <w:t>Manages user ambient lighting personalization / profile changes.</w:t>
            </w:r>
          </w:p>
        </w:tc>
      </w:tr>
      <w:tr w:rsidR="00504D67" w:rsidRPr="00BB0EAC" w14:paraId="01FFBEA1" w14:textId="77777777" w:rsidTr="00504D67">
        <w:trPr>
          <w:jc w:val="center"/>
        </w:trPr>
        <w:tc>
          <w:tcPr>
            <w:tcW w:w="1163" w:type="dxa"/>
          </w:tcPr>
          <w:p w14:paraId="7198F201" w14:textId="77777777" w:rsidR="00F33430" w:rsidRDefault="00F33430"/>
        </w:tc>
        <w:tc>
          <w:tcPr>
            <w:tcW w:w="3402" w:type="dxa"/>
          </w:tcPr>
          <w:p w14:paraId="1388F84B" w14:textId="77777777" w:rsidR="00504D67" w:rsidRDefault="007B50D3" w:rsidP="00767670">
            <w:r>
              <w:rPr>
                <w:noProof/>
              </w:rPr>
              <w:drawing>
                <wp:inline distT="0" distB="0" distL="0" distR="0" wp14:anchorId="7A5225B7" wp14:editId="3C7DE374">
                  <wp:extent cx="203200" cy="203200"/>
                  <wp:effectExtent l="0" t="0" r="0" b="0"/>
                  <wp:docPr id="2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DeterminePassengerFrontDoorLockIndication</w:t>
            </w:r>
          </w:p>
          <w:p w14:paraId="08AA0654" w14:textId="77777777" w:rsidR="00504D67" w:rsidRPr="00BB0EAC" w:rsidRDefault="00504D67" w:rsidP="00767670"/>
        </w:tc>
        <w:tc>
          <w:tcPr>
            <w:tcW w:w="5702" w:type="dxa"/>
          </w:tcPr>
          <w:p w14:paraId="7DC17704" w14:textId="77777777" w:rsidR="00504D67" w:rsidRDefault="00504D67" w:rsidP="00767670">
            <w:pPr>
              <w:pStyle w:val="BodyText"/>
              <w:rPr>
                <w:lang w:val="en-US"/>
              </w:rPr>
            </w:pPr>
            <w:r>
              <w:rPr>
                <w:lang w:val="en-US"/>
              </w:rPr>
              <w:t>Turns passenger front door lock indication ON / OFF according to Table 2.2.17-19 Determining Passenger Front Door Lock Indication.</w:t>
            </w:r>
          </w:p>
        </w:tc>
      </w:tr>
      <w:tr w:rsidR="00504D67" w:rsidRPr="00BB0EAC" w14:paraId="693031D8" w14:textId="77777777" w:rsidTr="00504D67">
        <w:trPr>
          <w:jc w:val="center"/>
        </w:trPr>
        <w:tc>
          <w:tcPr>
            <w:tcW w:w="1163" w:type="dxa"/>
          </w:tcPr>
          <w:p w14:paraId="4B40E8CD" w14:textId="77777777" w:rsidR="00F33430" w:rsidRDefault="00F33430"/>
        </w:tc>
        <w:tc>
          <w:tcPr>
            <w:tcW w:w="3402" w:type="dxa"/>
          </w:tcPr>
          <w:p w14:paraId="142FD0CD" w14:textId="77777777" w:rsidR="00504D67" w:rsidRDefault="007B50D3" w:rsidP="00767670">
            <w:r>
              <w:rPr>
                <w:noProof/>
              </w:rPr>
              <w:drawing>
                <wp:inline distT="0" distB="0" distL="0" distR="0" wp14:anchorId="448BAA4A" wp14:editId="3D10A7DC">
                  <wp:extent cx="203200" cy="203200"/>
                  <wp:effectExtent l="0" t="0" r="0" b="0"/>
                  <wp:docPr id="2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ProcessAmbientLightOutput</w:t>
            </w:r>
          </w:p>
          <w:p w14:paraId="096A082A" w14:textId="77777777" w:rsidR="00504D67" w:rsidRPr="00BB0EAC" w:rsidRDefault="00504D67" w:rsidP="00767670"/>
        </w:tc>
        <w:tc>
          <w:tcPr>
            <w:tcW w:w="5702" w:type="dxa"/>
          </w:tcPr>
          <w:p w14:paraId="43C7F5DF" w14:textId="77777777" w:rsidR="00504D67" w:rsidRDefault="00504D67" w:rsidP="00767670">
            <w:pPr>
              <w:pStyle w:val="BodyText"/>
              <w:rPr>
                <w:lang w:val="en-US"/>
              </w:rPr>
            </w:pPr>
            <w:r>
              <w:rPr>
                <w:lang w:val="en-US"/>
              </w:rPr>
              <w:t>Process ambient lighting requests and send them out to ALM through LIN.</w:t>
            </w:r>
          </w:p>
        </w:tc>
      </w:tr>
      <w:tr w:rsidR="00504D67" w:rsidRPr="00BB0EAC" w14:paraId="30F6A3E4" w14:textId="77777777" w:rsidTr="00504D67">
        <w:trPr>
          <w:jc w:val="center"/>
        </w:trPr>
        <w:tc>
          <w:tcPr>
            <w:tcW w:w="1163" w:type="dxa"/>
          </w:tcPr>
          <w:p w14:paraId="78F51065" w14:textId="77777777" w:rsidR="00F33430" w:rsidRDefault="00F33430"/>
        </w:tc>
        <w:tc>
          <w:tcPr>
            <w:tcW w:w="3402" w:type="dxa"/>
          </w:tcPr>
          <w:p w14:paraId="6C82E63A" w14:textId="77777777" w:rsidR="00504D67" w:rsidRDefault="007B50D3" w:rsidP="00767670">
            <w:r>
              <w:rPr>
                <w:noProof/>
              </w:rPr>
              <w:drawing>
                <wp:inline distT="0" distB="0" distL="0" distR="0" wp14:anchorId="430467A2" wp14:editId="1B087AFC">
                  <wp:extent cx="203200" cy="203200"/>
                  <wp:effectExtent l="0" t="0" r="0" b="0"/>
                  <wp:docPr id="2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PerformCoreAmbientLightingProcessing</w:t>
            </w:r>
          </w:p>
          <w:p w14:paraId="74C742DE" w14:textId="77777777" w:rsidR="00504D67" w:rsidRPr="00BB0EAC" w:rsidRDefault="00504D67" w:rsidP="00767670"/>
        </w:tc>
        <w:tc>
          <w:tcPr>
            <w:tcW w:w="5702" w:type="dxa"/>
          </w:tcPr>
          <w:p w14:paraId="1B5D2BF9" w14:textId="77777777" w:rsidR="00504D67" w:rsidRDefault="00504D67" w:rsidP="00767670">
            <w:pPr>
              <w:pStyle w:val="BodyText"/>
              <w:rPr>
                <w:lang w:val="en-US"/>
              </w:rPr>
            </w:pPr>
            <w:r>
              <w:rPr>
                <w:lang w:val="en-US"/>
              </w:rPr>
              <w:t>Manages Ambient Lighting features:</w:t>
            </w:r>
          </w:p>
          <w:p w14:paraId="606CA388" w14:textId="77777777" w:rsidR="00504D67" w:rsidRDefault="00504D67" w:rsidP="00767670">
            <w:pPr>
              <w:pStyle w:val="BodyText"/>
              <w:rPr>
                <w:lang w:val="en-US"/>
              </w:rPr>
            </w:pPr>
            <w:r>
              <w:rPr>
                <w:lang w:val="en-US"/>
              </w:rPr>
              <w:t>- HMI Comm Variant Decoding</w:t>
            </w:r>
          </w:p>
          <w:p w14:paraId="42CA7B76" w14:textId="77777777" w:rsidR="00504D67" w:rsidRDefault="00504D67" w:rsidP="00767670">
            <w:pPr>
              <w:pStyle w:val="BodyText"/>
              <w:rPr>
                <w:lang w:val="en-US"/>
              </w:rPr>
            </w:pPr>
            <w:r>
              <w:rPr>
                <w:lang w:val="en-US"/>
              </w:rPr>
              <w:t>- Memory and Personalization</w:t>
            </w:r>
          </w:p>
          <w:p w14:paraId="6CEF3CA6" w14:textId="77777777" w:rsidR="00504D67" w:rsidRDefault="00504D67" w:rsidP="00767670">
            <w:pPr>
              <w:pStyle w:val="BodyText"/>
              <w:rPr>
                <w:lang w:val="en-US"/>
              </w:rPr>
            </w:pPr>
            <w:r>
              <w:rPr>
                <w:lang w:val="en-US"/>
              </w:rPr>
              <w:t>- Contextual Ambient Lighting (Selectable Drive Modes).</w:t>
            </w:r>
          </w:p>
        </w:tc>
      </w:tr>
      <w:tr w:rsidR="00504D67" w:rsidRPr="00BB0EAC" w14:paraId="168E4F3B" w14:textId="77777777" w:rsidTr="00504D67">
        <w:trPr>
          <w:jc w:val="center"/>
        </w:trPr>
        <w:tc>
          <w:tcPr>
            <w:tcW w:w="1163" w:type="dxa"/>
          </w:tcPr>
          <w:p w14:paraId="00FA37C6" w14:textId="77777777" w:rsidR="00F33430" w:rsidRDefault="00F33430"/>
        </w:tc>
        <w:tc>
          <w:tcPr>
            <w:tcW w:w="3402" w:type="dxa"/>
          </w:tcPr>
          <w:p w14:paraId="1A3A6785" w14:textId="77777777" w:rsidR="00504D67" w:rsidRDefault="007B50D3" w:rsidP="00767670">
            <w:r>
              <w:rPr>
                <w:noProof/>
              </w:rPr>
              <w:drawing>
                <wp:inline distT="0" distB="0" distL="0" distR="0" wp14:anchorId="2F62D3D0" wp14:editId="7D64AA3A">
                  <wp:extent cx="203200" cy="203200"/>
                  <wp:effectExtent l="0" t="0" r="0" b="0"/>
                  <wp:docPr id="30"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ProcessUserFeedback</w:t>
            </w:r>
          </w:p>
          <w:p w14:paraId="4DA222D2" w14:textId="77777777" w:rsidR="00504D67" w:rsidRPr="00BB0EAC" w:rsidRDefault="00504D67" w:rsidP="00767670"/>
        </w:tc>
        <w:tc>
          <w:tcPr>
            <w:tcW w:w="5702" w:type="dxa"/>
          </w:tcPr>
          <w:p w14:paraId="601EBEE5" w14:textId="77777777" w:rsidR="00504D67" w:rsidRDefault="00504D67" w:rsidP="00767670">
            <w:pPr>
              <w:pStyle w:val="BodyText"/>
              <w:rPr>
                <w:lang w:val="en-US"/>
              </w:rPr>
            </w:pPr>
            <w:r>
              <w:rPr>
                <w:lang w:val="en-US"/>
              </w:rPr>
              <w:t>Updates HMI 2 with user with current user settings.</w:t>
            </w:r>
          </w:p>
        </w:tc>
      </w:tr>
      <w:tr w:rsidR="00504D67" w:rsidRPr="00BB0EAC" w14:paraId="7F6C8CB4" w14:textId="77777777" w:rsidTr="00504D67">
        <w:trPr>
          <w:jc w:val="center"/>
        </w:trPr>
        <w:tc>
          <w:tcPr>
            <w:tcW w:w="1163" w:type="dxa"/>
          </w:tcPr>
          <w:p w14:paraId="6C823D75" w14:textId="77777777" w:rsidR="00F33430" w:rsidRDefault="00F33430"/>
        </w:tc>
        <w:tc>
          <w:tcPr>
            <w:tcW w:w="3402" w:type="dxa"/>
          </w:tcPr>
          <w:p w14:paraId="5B7CA617" w14:textId="77777777" w:rsidR="00504D67" w:rsidRDefault="007B50D3" w:rsidP="00767670">
            <w:r>
              <w:rPr>
                <w:noProof/>
              </w:rPr>
              <w:drawing>
                <wp:inline distT="0" distB="0" distL="0" distR="0" wp14:anchorId="19E360D8" wp14:editId="4306F5FE">
                  <wp:extent cx="203200" cy="203200"/>
                  <wp:effectExtent l="0" t="0" r="0" b="0"/>
                  <wp:docPr id="3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DetermineALMPowerStatus</w:t>
            </w:r>
          </w:p>
          <w:p w14:paraId="57FCB278" w14:textId="77777777" w:rsidR="00504D67" w:rsidRPr="00BB0EAC" w:rsidRDefault="00504D67" w:rsidP="00767670"/>
        </w:tc>
        <w:tc>
          <w:tcPr>
            <w:tcW w:w="5702" w:type="dxa"/>
          </w:tcPr>
          <w:p w14:paraId="145797F0" w14:textId="77777777" w:rsidR="00504D67" w:rsidRDefault="00504D67" w:rsidP="00767670">
            <w:pPr>
              <w:pStyle w:val="BodyText"/>
              <w:rPr>
                <w:lang w:val="en-US"/>
              </w:rPr>
            </w:pPr>
            <w:r>
              <w:rPr>
                <w:lang w:val="en-US"/>
              </w:rPr>
              <w:t>Determines ALM power status according to Table 2.2.36-3 ALM Power Status Decision Table.</w:t>
            </w:r>
          </w:p>
        </w:tc>
      </w:tr>
      <w:tr w:rsidR="00504D67" w:rsidRPr="00BB0EAC" w14:paraId="23873908" w14:textId="77777777" w:rsidTr="00504D67">
        <w:trPr>
          <w:jc w:val="center"/>
        </w:trPr>
        <w:tc>
          <w:tcPr>
            <w:tcW w:w="1163" w:type="dxa"/>
          </w:tcPr>
          <w:p w14:paraId="025ED047" w14:textId="77777777" w:rsidR="00F33430" w:rsidRDefault="00F33430"/>
        </w:tc>
        <w:tc>
          <w:tcPr>
            <w:tcW w:w="3402" w:type="dxa"/>
          </w:tcPr>
          <w:p w14:paraId="0A68E314" w14:textId="77777777" w:rsidR="00504D67" w:rsidRDefault="007B50D3" w:rsidP="00767670">
            <w:r>
              <w:rPr>
                <w:noProof/>
              </w:rPr>
              <w:drawing>
                <wp:inline distT="0" distB="0" distL="0" distR="0" wp14:anchorId="7D17DB99" wp14:editId="175083FB">
                  <wp:extent cx="203200" cy="203200"/>
                  <wp:effectExtent l="0" t="0" r="0" b="0"/>
                  <wp:docPr id="3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DetermineLedLocationID</w:t>
            </w:r>
          </w:p>
          <w:p w14:paraId="74DC1AFB" w14:textId="77777777" w:rsidR="00504D67" w:rsidRPr="00BB0EAC" w:rsidRDefault="00504D67" w:rsidP="00767670"/>
        </w:tc>
        <w:tc>
          <w:tcPr>
            <w:tcW w:w="5702" w:type="dxa"/>
          </w:tcPr>
          <w:p w14:paraId="3B04002B" w14:textId="77777777" w:rsidR="00504D67" w:rsidRDefault="00504D67" w:rsidP="00767670">
            <w:pPr>
              <w:pStyle w:val="BodyText"/>
              <w:rPr>
                <w:lang w:val="en-US"/>
              </w:rPr>
            </w:pPr>
            <w:r>
              <w:rPr>
                <w:lang w:val="en-US"/>
              </w:rPr>
              <w:t>Determines which individual / group LED light is to be driven in terms of its location ID.</w:t>
            </w:r>
          </w:p>
        </w:tc>
      </w:tr>
      <w:tr w:rsidR="00504D67" w:rsidRPr="00BB0EAC" w14:paraId="4AF72E43" w14:textId="77777777" w:rsidTr="00504D67">
        <w:trPr>
          <w:jc w:val="center"/>
        </w:trPr>
        <w:tc>
          <w:tcPr>
            <w:tcW w:w="1163" w:type="dxa"/>
          </w:tcPr>
          <w:p w14:paraId="15A39F5B" w14:textId="77777777" w:rsidR="00F33430" w:rsidRDefault="00F33430"/>
        </w:tc>
        <w:tc>
          <w:tcPr>
            <w:tcW w:w="3402" w:type="dxa"/>
          </w:tcPr>
          <w:p w14:paraId="4125296B" w14:textId="77777777" w:rsidR="00504D67" w:rsidRDefault="007B50D3" w:rsidP="00767670">
            <w:r>
              <w:rPr>
                <w:noProof/>
              </w:rPr>
              <w:drawing>
                <wp:inline distT="0" distB="0" distL="0" distR="0" wp14:anchorId="06E3F05B" wp14:editId="71888110">
                  <wp:extent cx="203200" cy="203200"/>
                  <wp:effectExtent l="0" t="0" r="0" b="0"/>
                  <wp:docPr id="3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DetermineDriverFrontDoorLockIndication</w:t>
            </w:r>
          </w:p>
          <w:p w14:paraId="49B2D306" w14:textId="77777777" w:rsidR="00504D67" w:rsidRPr="00BB0EAC" w:rsidRDefault="00504D67" w:rsidP="00767670"/>
        </w:tc>
        <w:tc>
          <w:tcPr>
            <w:tcW w:w="5702" w:type="dxa"/>
          </w:tcPr>
          <w:p w14:paraId="6C566F42" w14:textId="77777777" w:rsidR="00504D67" w:rsidRDefault="00504D67" w:rsidP="00767670">
            <w:pPr>
              <w:pStyle w:val="BodyText"/>
              <w:rPr>
                <w:lang w:val="en-US"/>
              </w:rPr>
            </w:pPr>
            <w:r>
              <w:rPr>
                <w:lang w:val="en-US"/>
              </w:rPr>
              <w:t>Turns driver front door lock indication ON / OFF according to Table 2.2.17-17 Determining Driver Front Door Lock Indication.</w:t>
            </w:r>
          </w:p>
        </w:tc>
      </w:tr>
      <w:tr w:rsidR="00504D67" w:rsidRPr="00BB0EAC" w14:paraId="587AB8B9" w14:textId="77777777" w:rsidTr="00504D67">
        <w:trPr>
          <w:jc w:val="center"/>
        </w:trPr>
        <w:tc>
          <w:tcPr>
            <w:tcW w:w="1163" w:type="dxa"/>
          </w:tcPr>
          <w:p w14:paraId="07B6A0C7" w14:textId="77777777" w:rsidR="00F33430" w:rsidRDefault="00F33430"/>
        </w:tc>
        <w:tc>
          <w:tcPr>
            <w:tcW w:w="3402" w:type="dxa"/>
          </w:tcPr>
          <w:p w14:paraId="04429D02" w14:textId="77777777" w:rsidR="00504D67" w:rsidRDefault="007B50D3" w:rsidP="00767670">
            <w:r>
              <w:rPr>
                <w:noProof/>
              </w:rPr>
              <w:drawing>
                <wp:inline distT="0" distB="0" distL="0" distR="0" wp14:anchorId="1CCC30E2" wp14:editId="607C217F">
                  <wp:extent cx="203200" cy="203200"/>
                  <wp:effectExtent l="0" t="0" r="0" b="0"/>
                  <wp:docPr id="3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PerformLedPowerControl</w:t>
            </w:r>
          </w:p>
          <w:p w14:paraId="0A8DF75F" w14:textId="77777777" w:rsidR="00504D67" w:rsidRPr="00BB0EAC" w:rsidRDefault="00504D67" w:rsidP="00767670"/>
        </w:tc>
        <w:tc>
          <w:tcPr>
            <w:tcW w:w="5702" w:type="dxa"/>
          </w:tcPr>
          <w:p w14:paraId="0357C059" w14:textId="77777777" w:rsidR="00504D67" w:rsidRDefault="00504D67" w:rsidP="00767670">
            <w:pPr>
              <w:pStyle w:val="BodyText"/>
              <w:rPr>
                <w:lang w:val="en-US"/>
              </w:rPr>
            </w:pPr>
            <w:r>
              <w:rPr>
                <w:lang w:val="en-US"/>
              </w:rPr>
              <w:t>Command Ambient Light Module power supply ON / OFF according to Table 2.2.17-25 LIN-LED Power Control.</w:t>
            </w:r>
          </w:p>
        </w:tc>
      </w:tr>
      <w:tr w:rsidR="00504D67" w:rsidRPr="00BB0EAC" w14:paraId="2021A0DE" w14:textId="77777777" w:rsidTr="00504D67">
        <w:trPr>
          <w:jc w:val="center"/>
        </w:trPr>
        <w:tc>
          <w:tcPr>
            <w:tcW w:w="1163" w:type="dxa"/>
          </w:tcPr>
          <w:p w14:paraId="770D795B" w14:textId="77777777" w:rsidR="00F33430" w:rsidRDefault="00F33430"/>
        </w:tc>
        <w:tc>
          <w:tcPr>
            <w:tcW w:w="3402" w:type="dxa"/>
          </w:tcPr>
          <w:p w14:paraId="5AF58454" w14:textId="77777777" w:rsidR="00504D67" w:rsidRDefault="007B50D3" w:rsidP="00767670">
            <w:r>
              <w:rPr>
                <w:noProof/>
              </w:rPr>
              <w:drawing>
                <wp:inline distT="0" distB="0" distL="0" distR="0" wp14:anchorId="151DE559" wp14:editId="36F44380">
                  <wp:extent cx="203200" cy="203200"/>
                  <wp:effectExtent l="0" t="0" r="0" b="0"/>
                  <wp:docPr id="4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PerformSelectiveDriveModeRangeSelectionDecision</w:t>
            </w:r>
          </w:p>
          <w:p w14:paraId="17E2767D" w14:textId="77777777" w:rsidR="00504D67" w:rsidRPr="00BB0EAC" w:rsidRDefault="00504D67" w:rsidP="00767670"/>
        </w:tc>
        <w:tc>
          <w:tcPr>
            <w:tcW w:w="5702" w:type="dxa"/>
          </w:tcPr>
          <w:p w14:paraId="65E8696E" w14:textId="77777777" w:rsidR="00504D67" w:rsidRDefault="00504D67" w:rsidP="00767670">
            <w:pPr>
              <w:pStyle w:val="BodyText"/>
              <w:rPr>
                <w:lang w:val="en-US"/>
              </w:rPr>
            </w:pPr>
            <w:r>
              <w:rPr>
                <w:lang w:val="en-US"/>
              </w:rPr>
              <w:lastRenderedPageBreak/>
              <w:t xml:space="preserve">Determine which HMI Index  will be used by HMI logic when ambient lighting is in contextual ambient lighting mode </w:t>
            </w:r>
            <w:r>
              <w:rPr>
                <w:lang w:val="en-US"/>
              </w:rPr>
              <w:lastRenderedPageBreak/>
              <w:t>according to Table 2.2.17-26f Selective Drive Mode Range Selection Decision Table.</w:t>
            </w:r>
          </w:p>
        </w:tc>
      </w:tr>
      <w:tr w:rsidR="00504D67" w:rsidRPr="00BB0EAC" w14:paraId="61CBF556" w14:textId="77777777" w:rsidTr="00504D67">
        <w:trPr>
          <w:jc w:val="center"/>
        </w:trPr>
        <w:tc>
          <w:tcPr>
            <w:tcW w:w="1163" w:type="dxa"/>
          </w:tcPr>
          <w:p w14:paraId="45251A72" w14:textId="77777777" w:rsidR="00F33430" w:rsidRDefault="00F33430"/>
        </w:tc>
        <w:tc>
          <w:tcPr>
            <w:tcW w:w="3402" w:type="dxa"/>
          </w:tcPr>
          <w:p w14:paraId="3B74714A" w14:textId="77777777" w:rsidR="00504D67" w:rsidRDefault="007B50D3" w:rsidP="00767670">
            <w:r>
              <w:rPr>
                <w:noProof/>
              </w:rPr>
              <w:drawing>
                <wp:inline distT="0" distB="0" distL="0" distR="0" wp14:anchorId="53CE59DE" wp14:editId="2E5A87B8">
                  <wp:extent cx="203200" cy="203200"/>
                  <wp:effectExtent l="0" t="0" r="0" b="0"/>
                  <wp:docPr id="4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DeterminePassengerFrontDoorLockLightBehavior</w:t>
            </w:r>
          </w:p>
          <w:p w14:paraId="7D2AF09B" w14:textId="77777777" w:rsidR="00504D67" w:rsidRPr="00BB0EAC" w:rsidRDefault="00504D67" w:rsidP="00767670"/>
        </w:tc>
        <w:tc>
          <w:tcPr>
            <w:tcW w:w="5702" w:type="dxa"/>
          </w:tcPr>
          <w:p w14:paraId="735D6A82" w14:textId="77777777" w:rsidR="00504D67" w:rsidRDefault="00504D67" w:rsidP="00767670">
            <w:pPr>
              <w:pStyle w:val="BodyText"/>
              <w:rPr>
                <w:lang w:val="en-US"/>
              </w:rPr>
            </w:pPr>
            <w:r>
              <w:rPr>
                <w:lang w:val="en-US"/>
              </w:rPr>
              <w:t>Determine passenger front door lock light behavior when door is ajar according to Figure 2.2.17-13 Set Passenger Front Door Lock Indication FSM.</w:t>
            </w:r>
          </w:p>
        </w:tc>
      </w:tr>
      <w:tr w:rsidR="00504D67" w:rsidRPr="00BB0EAC" w14:paraId="12B9C41B" w14:textId="77777777" w:rsidTr="00504D67">
        <w:trPr>
          <w:jc w:val="center"/>
        </w:trPr>
        <w:tc>
          <w:tcPr>
            <w:tcW w:w="1163" w:type="dxa"/>
          </w:tcPr>
          <w:p w14:paraId="688FC4AC" w14:textId="77777777" w:rsidR="00F33430" w:rsidRDefault="00F33430"/>
        </w:tc>
        <w:tc>
          <w:tcPr>
            <w:tcW w:w="3402" w:type="dxa"/>
          </w:tcPr>
          <w:p w14:paraId="6E78F1EB" w14:textId="77777777" w:rsidR="00504D67" w:rsidRDefault="007B50D3" w:rsidP="00767670">
            <w:r>
              <w:rPr>
                <w:noProof/>
              </w:rPr>
              <w:drawing>
                <wp:inline distT="0" distB="0" distL="0" distR="0" wp14:anchorId="6215712A" wp14:editId="6BA3317F">
                  <wp:extent cx="203200" cy="203200"/>
                  <wp:effectExtent l="0" t="0" r="0" b="0"/>
                  <wp:docPr id="4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PerformContextualAmbientLighting</w:t>
            </w:r>
          </w:p>
          <w:p w14:paraId="30E5B2BE" w14:textId="77777777" w:rsidR="00504D67" w:rsidRPr="00BB0EAC" w:rsidRDefault="00504D67" w:rsidP="00767670"/>
        </w:tc>
        <w:tc>
          <w:tcPr>
            <w:tcW w:w="5702" w:type="dxa"/>
          </w:tcPr>
          <w:p w14:paraId="7706EBED" w14:textId="77777777" w:rsidR="00504D67" w:rsidRDefault="00504D67" w:rsidP="00767670">
            <w:pPr>
              <w:pStyle w:val="BodyText"/>
              <w:rPr>
                <w:lang w:val="en-US"/>
              </w:rPr>
            </w:pPr>
            <w:r>
              <w:rPr>
                <w:lang w:val="en-US"/>
              </w:rPr>
              <w:t>Manages ambient lighting when user switches to automatic mode.</w:t>
            </w:r>
          </w:p>
          <w:p w14:paraId="5F95D92F" w14:textId="77777777" w:rsidR="00504D67" w:rsidRDefault="00504D67" w:rsidP="00767670">
            <w:pPr>
              <w:pStyle w:val="BodyText"/>
              <w:rPr>
                <w:lang w:val="en-US"/>
              </w:rPr>
            </w:pPr>
            <w:r>
              <w:rPr>
                <w:lang w:val="en-US"/>
              </w:rPr>
              <w:t>In automatic mode ambient lighting changes as drive mode changes.</w:t>
            </w:r>
          </w:p>
        </w:tc>
      </w:tr>
      <w:tr w:rsidR="00504D67" w:rsidRPr="00BB0EAC" w14:paraId="437ADFCE" w14:textId="77777777" w:rsidTr="00504D67">
        <w:trPr>
          <w:jc w:val="center"/>
        </w:trPr>
        <w:tc>
          <w:tcPr>
            <w:tcW w:w="1163" w:type="dxa"/>
          </w:tcPr>
          <w:p w14:paraId="7BA50617" w14:textId="77777777" w:rsidR="00F33430" w:rsidRDefault="00F33430"/>
        </w:tc>
        <w:tc>
          <w:tcPr>
            <w:tcW w:w="3402" w:type="dxa"/>
          </w:tcPr>
          <w:p w14:paraId="04E788BC" w14:textId="77777777" w:rsidR="00504D67" w:rsidRDefault="007B50D3" w:rsidP="00767670">
            <w:r>
              <w:rPr>
                <w:noProof/>
              </w:rPr>
              <w:drawing>
                <wp:inline distT="0" distB="0" distL="0" distR="0" wp14:anchorId="6EAEBBC9" wp14:editId="40670887">
                  <wp:extent cx="203200" cy="203200"/>
                  <wp:effectExtent l="0" t="0" r="0" b="0"/>
                  <wp:docPr id="4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DetermineDriverFrontDoorLightBehavior</w:t>
            </w:r>
          </w:p>
          <w:p w14:paraId="417548D2" w14:textId="77777777" w:rsidR="00504D67" w:rsidRPr="00BB0EAC" w:rsidRDefault="00504D67" w:rsidP="00767670"/>
        </w:tc>
        <w:tc>
          <w:tcPr>
            <w:tcW w:w="5702" w:type="dxa"/>
          </w:tcPr>
          <w:p w14:paraId="4B7786CA" w14:textId="77777777" w:rsidR="00504D67" w:rsidRDefault="00504D67" w:rsidP="00767670">
            <w:pPr>
              <w:pStyle w:val="BodyText"/>
              <w:rPr>
                <w:lang w:val="en-US"/>
              </w:rPr>
            </w:pPr>
            <w:r>
              <w:rPr>
                <w:lang w:val="en-US"/>
              </w:rPr>
              <w:t>Determine driver front door light behavior when door is Ajar according to Figure 2.2.17-8 Determining Driver Front Door FSM.</w:t>
            </w:r>
          </w:p>
        </w:tc>
      </w:tr>
      <w:tr w:rsidR="00504D67" w:rsidRPr="00BB0EAC" w14:paraId="1D909F93" w14:textId="77777777" w:rsidTr="00504D67">
        <w:trPr>
          <w:jc w:val="center"/>
        </w:trPr>
        <w:tc>
          <w:tcPr>
            <w:tcW w:w="1163" w:type="dxa"/>
          </w:tcPr>
          <w:p w14:paraId="5BE8B54E" w14:textId="77777777" w:rsidR="00F33430" w:rsidRDefault="00F33430"/>
        </w:tc>
        <w:tc>
          <w:tcPr>
            <w:tcW w:w="3402" w:type="dxa"/>
          </w:tcPr>
          <w:p w14:paraId="09805884" w14:textId="77777777" w:rsidR="00504D67" w:rsidRDefault="007B50D3" w:rsidP="00767670">
            <w:r>
              <w:rPr>
                <w:noProof/>
              </w:rPr>
              <w:drawing>
                <wp:inline distT="0" distB="0" distL="0" distR="0" wp14:anchorId="4BBEFC48" wp14:editId="78E13CCE">
                  <wp:extent cx="203200" cy="203200"/>
                  <wp:effectExtent l="0" t="0" r="0" b="0"/>
                  <wp:docPr id="4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CalculateAmbientLightingActiveProfileIndex</w:t>
            </w:r>
          </w:p>
          <w:p w14:paraId="1BD07801" w14:textId="77777777" w:rsidR="00504D67" w:rsidRPr="00BB0EAC" w:rsidRDefault="00504D67" w:rsidP="00767670"/>
        </w:tc>
        <w:tc>
          <w:tcPr>
            <w:tcW w:w="5702" w:type="dxa"/>
          </w:tcPr>
          <w:p w14:paraId="27986CBF" w14:textId="77777777" w:rsidR="00504D67" w:rsidRDefault="00504D67" w:rsidP="00767670">
            <w:pPr>
              <w:pStyle w:val="BodyText"/>
              <w:rPr>
                <w:lang w:val="en-US"/>
              </w:rPr>
            </w:pPr>
            <w:r>
              <w:rPr>
                <w:lang w:val="en-US"/>
              </w:rPr>
              <w:t>Determines current ambient lighting active profile index according to Table 2.2.17-26 Ambient Lighting Active Profile Decision Table.</w:t>
            </w:r>
          </w:p>
        </w:tc>
      </w:tr>
      <w:tr w:rsidR="00504D67" w:rsidRPr="00BB0EAC" w14:paraId="2D64CBBD" w14:textId="77777777" w:rsidTr="00504D67">
        <w:trPr>
          <w:jc w:val="center"/>
        </w:trPr>
        <w:tc>
          <w:tcPr>
            <w:tcW w:w="1163" w:type="dxa"/>
          </w:tcPr>
          <w:p w14:paraId="5046891E" w14:textId="77777777" w:rsidR="00F33430" w:rsidRDefault="00F33430"/>
        </w:tc>
        <w:tc>
          <w:tcPr>
            <w:tcW w:w="3402" w:type="dxa"/>
          </w:tcPr>
          <w:p w14:paraId="3D071F03" w14:textId="77777777" w:rsidR="00504D67" w:rsidRDefault="007B50D3" w:rsidP="00767670">
            <w:r>
              <w:rPr>
                <w:noProof/>
              </w:rPr>
              <w:drawing>
                <wp:inline distT="0" distB="0" distL="0" distR="0" wp14:anchorId="73E6A531" wp14:editId="725C3A77">
                  <wp:extent cx="203200" cy="203200"/>
                  <wp:effectExtent l="0" t="0" r="0" b="0"/>
                  <wp:docPr id="5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GenerateMessage0x37AmbientLightingData</w:t>
            </w:r>
          </w:p>
          <w:p w14:paraId="553D8B22" w14:textId="77777777" w:rsidR="00504D67" w:rsidRPr="00BB0EAC" w:rsidRDefault="00504D67" w:rsidP="00767670"/>
        </w:tc>
        <w:tc>
          <w:tcPr>
            <w:tcW w:w="5702" w:type="dxa"/>
          </w:tcPr>
          <w:p w14:paraId="350F7769" w14:textId="77777777" w:rsidR="00504D67" w:rsidRDefault="00504D67" w:rsidP="00767670">
            <w:pPr>
              <w:pStyle w:val="BodyText"/>
              <w:rPr>
                <w:lang w:val="en-US"/>
              </w:rPr>
            </w:pPr>
            <w:r>
              <w:rPr>
                <w:lang w:val="en-US"/>
              </w:rPr>
              <w:t>Calculate ambient lighting color and intensity for LIN message 0x37 according to Table 5.3.14-3b Process Ambient Color and Intensity Request for LIN Message 0x37.</w:t>
            </w:r>
          </w:p>
        </w:tc>
      </w:tr>
      <w:tr w:rsidR="00504D67" w:rsidRPr="00BB0EAC" w14:paraId="287C32DA" w14:textId="77777777" w:rsidTr="00504D67">
        <w:trPr>
          <w:jc w:val="center"/>
        </w:trPr>
        <w:tc>
          <w:tcPr>
            <w:tcW w:w="1163" w:type="dxa"/>
          </w:tcPr>
          <w:p w14:paraId="0EE8EE46" w14:textId="77777777" w:rsidR="00F33430" w:rsidRDefault="00F33430"/>
        </w:tc>
        <w:tc>
          <w:tcPr>
            <w:tcW w:w="3402" w:type="dxa"/>
          </w:tcPr>
          <w:p w14:paraId="1909BA64" w14:textId="77777777" w:rsidR="00504D67" w:rsidRDefault="007B50D3" w:rsidP="00767670">
            <w:r>
              <w:rPr>
                <w:noProof/>
              </w:rPr>
              <w:drawing>
                <wp:inline distT="0" distB="0" distL="0" distR="0" wp14:anchorId="573BD633" wp14:editId="2D953CD1">
                  <wp:extent cx="203200" cy="203200"/>
                  <wp:effectExtent l="0" t="0" r="0" b="0"/>
                  <wp:docPr id="52"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PerformAmbientProcessing</w:t>
            </w:r>
          </w:p>
          <w:p w14:paraId="25404255" w14:textId="77777777" w:rsidR="00504D67" w:rsidRPr="00BB0EAC" w:rsidRDefault="00504D67" w:rsidP="00767670"/>
        </w:tc>
        <w:tc>
          <w:tcPr>
            <w:tcW w:w="5702" w:type="dxa"/>
          </w:tcPr>
          <w:p w14:paraId="2D3D6C9B" w14:textId="77777777" w:rsidR="00504D67" w:rsidRDefault="00504D67" w:rsidP="00767670">
            <w:pPr>
              <w:pStyle w:val="BodyText"/>
              <w:rPr>
                <w:lang w:val="en-US"/>
              </w:rPr>
            </w:pPr>
            <w:r>
              <w:rPr>
                <w:lang w:val="en-US"/>
              </w:rPr>
              <w:t>Command ambient lighting ON / OFF according to decision table 2.2.17-3 Ambient Lighting Decision Table.</w:t>
            </w:r>
          </w:p>
        </w:tc>
      </w:tr>
      <w:tr w:rsidR="00504D67" w:rsidRPr="00BB0EAC" w14:paraId="2EF1DFC4" w14:textId="77777777" w:rsidTr="00504D67">
        <w:trPr>
          <w:jc w:val="center"/>
        </w:trPr>
        <w:tc>
          <w:tcPr>
            <w:tcW w:w="1163" w:type="dxa"/>
          </w:tcPr>
          <w:p w14:paraId="3FB7A60B" w14:textId="77777777" w:rsidR="00F33430" w:rsidRDefault="00F33430"/>
        </w:tc>
        <w:tc>
          <w:tcPr>
            <w:tcW w:w="3402" w:type="dxa"/>
          </w:tcPr>
          <w:p w14:paraId="0369CD77" w14:textId="77777777" w:rsidR="00504D67" w:rsidRDefault="007B50D3" w:rsidP="00767670">
            <w:r>
              <w:rPr>
                <w:noProof/>
              </w:rPr>
              <w:drawing>
                <wp:inline distT="0" distB="0" distL="0" distR="0" wp14:anchorId="514AF30B" wp14:editId="435AD406">
                  <wp:extent cx="203200" cy="203200"/>
                  <wp:effectExtent l="0" t="0" r="0" b="0"/>
                  <wp:docPr id="54"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ProcessUserInputAndFeedback</w:t>
            </w:r>
          </w:p>
          <w:p w14:paraId="0CFBFD10" w14:textId="77777777" w:rsidR="00504D67" w:rsidRPr="00BB0EAC" w:rsidRDefault="00504D67" w:rsidP="00767670"/>
        </w:tc>
        <w:tc>
          <w:tcPr>
            <w:tcW w:w="5702" w:type="dxa"/>
          </w:tcPr>
          <w:p w14:paraId="3A281672" w14:textId="77777777" w:rsidR="00504D67" w:rsidRDefault="00504D67" w:rsidP="00767670">
            <w:pPr>
              <w:pStyle w:val="BodyText"/>
              <w:rPr>
                <w:lang w:val="en-US"/>
              </w:rPr>
            </w:pPr>
            <w:r>
              <w:rPr>
                <w:lang w:val="en-US"/>
              </w:rPr>
              <w:t>Updates HMI 1 with user with current user settings.</w:t>
            </w:r>
          </w:p>
        </w:tc>
      </w:tr>
      <w:tr w:rsidR="00504D67" w:rsidRPr="00BB0EAC" w14:paraId="58D74B05" w14:textId="77777777" w:rsidTr="00504D67">
        <w:trPr>
          <w:jc w:val="center"/>
        </w:trPr>
        <w:tc>
          <w:tcPr>
            <w:tcW w:w="1163" w:type="dxa"/>
          </w:tcPr>
          <w:p w14:paraId="10223F91" w14:textId="77777777" w:rsidR="00F33430" w:rsidRDefault="00F33430"/>
        </w:tc>
        <w:tc>
          <w:tcPr>
            <w:tcW w:w="3402" w:type="dxa"/>
          </w:tcPr>
          <w:p w14:paraId="0CED5D98" w14:textId="77777777" w:rsidR="00504D67" w:rsidRDefault="007B50D3" w:rsidP="00767670">
            <w:r>
              <w:rPr>
                <w:noProof/>
              </w:rPr>
              <w:drawing>
                <wp:inline distT="0" distB="0" distL="0" distR="0" wp14:anchorId="0E84BAA8" wp14:editId="14F975A8">
                  <wp:extent cx="203200" cy="203200"/>
                  <wp:effectExtent l="0" t="0" r="0" b="0"/>
                  <wp:docPr id="5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DeterminePersonalizedAmbientLightingColor</w:t>
            </w:r>
          </w:p>
          <w:p w14:paraId="092C4160" w14:textId="77777777" w:rsidR="00504D67" w:rsidRPr="00BB0EAC" w:rsidRDefault="00504D67" w:rsidP="00767670"/>
        </w:tc>
        <w:tc>
          <w:tcPr>
            <w:tcW w:w="5702" w:type="dxa"/>
          </w:tcPr>
          <w:p w14:paraId="01D4B959" w14:textId="77777777" w:rsidR="00504D67" w:rsidRDefault="00504D67" w:rsidP="00767670">
            <w:pPr>
              <w:pStyle w:val="BodyText"/>
              <w:rPr>
                <w:lang w:val="en-US"/>
              </w:rPr>
            </w:pPr>
            <w:r>
              <w:rPr>
                <w:lang w:val="en-US"/>
              </w:rPr>
              <w:t>Determines current ambient lighting color according to Table 2.2.17-26b Personalized Ambient Lighting Color Selection Decision Table.</w:t>
            </w:r>
          </w:p>
        </w:tc>
      </w:tr>
      <w:tr w:rsidR="00504D67" w:rsidRPr="00BB0EAC" w14:paraId="7C13E6A3" w14:textId="77777777" w:rsidTr="00504D67">
        <w:trPr>
          <w:jc w:val="center"/>
        </w:trPr>
        <w:tc>
          <w:tcPr>
            <w:tcW w:w="1163" w:type="dxa"/>
          </w:tcPr>
          <w:p w14:paraId="5665E7CB" w14:textId="77777777" w:rsidR="00F33430" w:rsidRDefault="00F33430"/>
        </w:tc>
        <w:tc>
          <w:tcPr>
            <w:tcW w:w="3402" w:type="dxa"/>
          </w:tcPr>
          <w:p w14:paraId="1E7A3396" w14:textId="77777777" w:rsidR="00504D67" w:rsidRDefault="007B50D3" w:rsidP="00767670">
            <w:r>
              <w:rPr>
                <w:noProof/>
              </w:rPr>
              <w:drawing>
                <wp:inline distT="0" distB="0" distL="0" distR="0" wp14:anchorId="41237178" wp14:editId="07C4CE5B">
                  <wp:extent cx="203200" cy="203200"/>
                  <wp:effectExtent l="0" t="0" r="0" b="0"/>
                  <wp:docPr id="5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PerformAmbientLightingInputProcessing</w:t>
            </w:r>
          </w:p>
          <w:p w14:paraId="5119B6FE" w14:textId="77777777" w:rsidR="00504D67" w:rsidRPr="00BB0EAC" w:rsidRDefault="00504D67" w:rsidP="00767670"/>
        </w:tc>
        <w:tc>
          <w:tcPr>
            <w:tcW w:w="5702" w:type="dxa"/>
          </w:tcPr>
          <w:p w14:paraId="628DFC46" w14:textId="77777777" w:rsidR="00504D67" w:rsidRDefault="00504D67" w:rsidP="00767670">
            <w:pPr>
              <w:pStyle w:val="BodyText"/>
              <w:rPr>
                <w:lang w:val="en-US"/>
              </w:rPr>
            </w:pPr>
            <w:r>
              <w:rPr>
                <w:lang w:val="en-US"/>
              </w:rPr>
              <w:t>Process ambient lighting color and intensity requested by user and updates HMI.</w:t>
            </w:r>
          </w:p>
        </w:tc>
      </w:tr>
      <w:tr w:rsidR="00504D67" w:rsidRPr="00BB0EAC" w14:paraId="11D81AF4" w14:textId="77777777" w:rsidTr="00504D67">
        <w:trPr>
          <w:jc w:val="center"/>
        </w:trPr>
        <w:tc>
          <w:tcPr>
            <w:tcW w:w="1163" w:type="dxa"/>
          </w:tcPr>
          <w:p w14:paraId="2283F9EC" w14:textId="77777777" w:rsidR="00F33430" w:rsidRDefault="00F33430"/>
        </w:tc>
        <w:tc>
          <w:tcPr>
            <w:tcW w:w="3402" w:type="dxa"/>
          </w:tcPr>
          <w:p w14:paraId="3C178C34" w14:textId="77777777" w:rsidR="00504D67" w:rsidRDefault="007B50D3" w:rsidP="00767670">
            <w:r>
              <w:rPr>
                <w:noProof/>
              </w:rPr>
              <w:drawing>
                <wp:inline distT="0" distB="0" distL="0" distR="0" wp14:anchorId="242D30A8" wp14:editId="74B06E53">
                  <wp:extent cx="203200" cy="203200"/>
                  <wp:effectExtent l="0" t="0" r="0" b="0"/>
                  <wp:docPr id="6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PerformSelectiveDriveModeRequestDecision</w:t>
            </w:r>
          </w:p>
          <w:p w14:paraId="6E6A8CF1" w14:textId="77777777" w:rsidR="00504D67" w:rsidRPr="00BB0EAC" w:rsidRDefault="00504D67" w:rsidP="00767670"/>
        </w:tc>
        <w:tc>
          <w:tcPr>
            <w:tcW w:w="5702" w:type="dxa"/>
          </w:tcPr>
          <w:p w14:paraId="08ADE287" w14:textId="77777777" w:rsidR="00504D67" w:rsidRDefault="00504D67" w:rsidP="00767670">
            <w:pPr>
              <w:pStyle w:val="BodyText"/>
              <w:rPr>
                <w:lang w:val="en-US"/>
              </w:rPr>
            </w:pPr>
            <w:r>
              <w:rPr>
                <w:lang w:val="en-US"/>
              </w:rPr>
              <w:t>Evaluate selective drive mode enable conditions according to Table 2.2.17-26f Selective Drive Mode Range Selection Decision Table.</w:t>
            </w:r>
          </w:p>
        </w:tc>
      </w:tr>
      <w:tr w:rsidR="00504D67" w:rsidRPr="00BB0EAC" w14:paraId="2A47CF1F" w14:textId="77777777" w:rsidTr="00504D67">
        <w:trPr>
          <w:jc w:val="center"/>
        </w:trPr>
        <w:tc>
          <w:tcPr>
            <w:tcW w:w="1163" w:type="dxa"/>
          </w:tcPr>
          <w:p w14:paraId="2A8EC82D" w14:textId="77777777" w:rsidR="00F33430" w:rsidRDefault="00F33430"/>
        </w:tc>
        <w:tc>
          <w:tcPr>
            <w:tcW w:w="3402" w:type="dxa"/>
          </w:tcPr>
          <w:p w14:paraId="42A22F67" w14:textId="77777777" w:rsidR="00504D67" w:rsidRDefault="007B50D3" w:rsidP="00767670">
            <w:r>
              <w:rPr>
                <w:noProof/>
              </w:rPr>
              <w:drawing>
                <wp:inline distT="0" distB="0" distL="0" distR="0" wp14:anchorId="2F85696E" wp14:editId="2C2A5D6E">
                  <wp:extent cx="203200" cy="203200"/>
                  <wp:effectExtent l="0" t="0" r="0" b="0"/>
                  <wp:docPr id="6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CheckLINWakeUp</w:t>
            </w:r>
          </w:p>
          <w:p w14:paraId="63016014" w14:textId="77777777" w:rsidR="00504D67" w:rsidRPr="00BB0EAC" w:rsidRDefault="00504D67" w:rsidP="00767670"/>
        </w:tc>
        <w:tc>
          <w:tcPr>
            <w:tcW w:w="5702" w:type="dxa"/>
          </w:tcPr>
          <w:p w14:paraId="46CFBB0D" w14:textId="77777777" w:rsidR="00504D67" w:rsidRDefault="00504D67" w:rsidP="00767670">
            <w:pPr>
              <w:pStyle w:val="BodyText"/>
              <w:rPr>
                <w:lang w:val="en-US"/>
              </w:rPr>
            </w:pPr>
            <w:r>
              <w:rPr>
                <w:lang w:val="en-US"/>
              </w:rPr>
              <w:t>Enable / disable communication with ALM when LIN wakes up according to Figure 5.3.14-2 ALM LIN Module Wake Up Status FSM.</w:t>
            </w:r>
          </w:p>
        </w:tc>
      </w:tr>
      <w:tr w:rsidR="00504D67" w:rsidRPr="00BB0EAC" w14:paraId="0BA48FE7" w14:textId="77777777" w:rsidTr="00504D67">
        <w:trPr>
          <w:jc w:val="center"/>
        </w:trPr>
        <w:tc>
          <w:tcPr>
            <w:tcW w:w="1163" w:type="dxa"/>
          </w:tcPr>
          <w:p w14:paraId="1FE1933C" w14:textId="77777777" w:rsidR="00F33430" w:rsidRDefault="00F33430"/>
        </w:tc>
        <w:tc>
          <w:tcPr>
            <w:tcW w:w="3402" w:type="dxa"/>
          </w:tcPr>
          <w:p w14:paraId="2BDA1667" w14:textId="77777777" w:rsidR="00504D67" w:rsidRDefault="007B50D3" w:rsidP="00767670">
            <w:r>
              <w:rPr>
                <w:noProof/>
              </w:rPr>
              <w:drawing>
                <wp:inline distT="0" distB="0" distL="0" distR="0" wp14:anchorId="704F0ED6" wp14:editId="23F92BB1">
                  <wp:extent cx="203200" cy="203200"/>
                  <wp:effectExtent l="0" t="0" r="0" b="0"/>
                  <wp:docPr id="64"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PerformWelcomeFarewellFeatureProcessing</w:t>
            </w:r>
          </w:p>
          <w:p w14:paraId="689A2A55" w14:textId="77777777" w:rsidR="00504D67" w:rsidRPr="00BB0EAC" w:rsidRDefault="00504D67" w:rsidP="00767670"/>
        </w:tc>
        <w:tc>
          <w:tcPr>
            <w:tcW w:w="5702" w:type="dxa"/>
          </w:tcPr>
          <w:p w14:paraId="7D56F291" w14:textId="77777777" w:rsidR="00504D67" w:rsidRDefault="00504D67" w:rsidP="00767670">
            <w:pPr>
              <w:pStyle w:val="BodyText"/>
              <w:rPr>
                <w:lang w:val="en-US"/>
              </w:rPr>
            </w:pPr>
            <w:r>
              <w:rPr>
                <w:lang w:val="en-US"/>
              </w:rPr>
              <w:t>Determines which Welcome Farewell behavior is to be used when Ambient Lighting Feature is not operating in Ambient mode.</w:t>
            </w:r>
          </w:p>
        </w:tc>
      </w:tr>
      <w:tr w:rsidR="00504D67" w:rsidRPr="00BB0EAC" w14:paraId="16937EE0" w14:textId="77777777" w:rsidTr="00504D67">
        <w:trPr>
          <w:jc w:val="center"/>
        </w:trPr>
        <w:tc>
          <w:tcPr>
            <w:tcW w:w="1163" w:type="dxa"/>
          </w:tcPr>
          <w:p w14:paraId="433141B2" w14:textId="77777777" w:rsidR="00F33430" w:rsidRDefault="00F33430"/>
        </w:tc>
        <w:tc>
          <w:tcPr>
            <w:tcW w:w="3402" w:type="dxa"/>
          </w:tcPr>
          <w:p w14:paraId="53B22D05" w14:textId="77777777" w:rsidR="00504D67" w:rsidRDefault="007B50D3" w:rsidP="00767670">
            <w:r>
              <w:rPr>
                <w:noProof/>
              </w:rPr>
              <w:drawing>
                <wp:inline distT="0" distB="0" distL="0" distR="0" wp14:anchorId="290DFA32" wp14:editId="1844224A">
                  <wp:extent cx="203200" cy="203200"/>
                  <wp:effectExtent l="0" t="0" r="0" b="0"/>
                  <wp:docPr id="6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PerformDriveModeBasedLightAmbientColorDecision</w:t>
            </w:r>
          </w:p>
          <w:p w14:paraId="7575ED1C" w14:textId="77777777" w:rsidR="00504D67" w:rsidRPr="00BB0EAC" w:rsidRDefault="00504D67" w:rsidP="00767670"/>
        </w:tc>
        <w:tc>
          <w:tcPr>
            <w:tcW w:w="5702" w:type="dxa"/>
          </w:tcPr>
          <w:p w14:paraId="48163246" w14:textId="77777777" w:rsidR="00504D67" w:rsidRDefault="00504D67" w:rsidP="00767670">
            <w:pPr>
              <w:pStyle w:val="BodyText"/>
              <w:rPr>
                <w:lang w:val="en-US"/>
              </w:rPr>
            </w:pPr>
            <w:r>
              <w:rPr>
                <w:lang w:val="en-US"/>
              </w:rPr>
              <w:t>Updates internal user chosen ambient color as user put ambient lighting feature in automatic mode according to Table 2.2.17-11ab Drive Mode Based Light Ambient Color Decision Table.</w:t>
            </w:r>
          </w:p>
        </w:tc>
      </w:tr>
      <w:tr w:rsidR="00504D67" w:rsidRPr="00BB0EAC" w14:paraId="6BF6F0E0" w14:textId="77777777" w:rsidTr="00504D67">
        <w:trPr>
          <w:jc w:val="center"/>
        </w:trPr>
        <w:tc>
          <w:tcPr>
            <w:tcW w:w="1163" w:type="dxa"/>
          </w:tcPr>
          <w:p w14:paraId="337709E1" w14:textId="77777777" w:rsidR="00F33430" w:rsidRDefault="00F33430"/>
        </w:tc>
        <w:tc>
          <w:tcPr>
            <w:tcW w:w="3402" w:type="dxa"/>
          </w:tcPr>
          <w:p w14:paraId="78C2C08C" w14:textId="77777777" w:rsidR="00504D67" w:rsidRDefault="007B50D3" w:rsidP="00767670">
            <w:r>
              <w:rPr>
                <w:noProof/>
              </w:rPr>
              <w:drawing>
                <wp:inline distT="0" distB="0" distL="0" distR="0" wp14:anchorId="08E4275C" wp14:editId="33C6A9EC">
                  <wp:extent cx="203200" cy="203200"/>
                  <wp:effectExtent l="0" t="0" r="0" b="0"/>
                  <wp:docPr id="6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DeterminePassengerRearDoorLightBehavior</w:t>
            </w:r>
          </w:p>
          <w:p w14:paraId="6261A375" w14:textId="77777777" w:rsidR="00504D67" w:rsidRPr="00BB0EAC" w:rsidRDefault="00504D67" w:rsidP="00767670"/>
        </w:tc>
        <w:tc>
          <w:tcPr>
            <w:tcW w:w="5702" w:type="dxa"/>
          </w:tcPr>
          <w:p w14:paraId="56C8AF39" w14:textId="77777777" w:rsidR="00504D67" w:rsidRDefault="00504D67" w:rsidP="00767670">
            <w:pPr>
              <w:pStyle w:val="BodyText"/>
              <w:rPr>
                <w:lang w:val="en-US"/>
              </w:rPr>
            </w:pPr>
            <w:r>
              <w:rPr>
                <w:lang w:val="en-US"/>
              </w:rPr>
              <w:t>Determine passenger rear door light behavior when door is Ajar according to Figure 2.2.17-11 Determining Passenger Rear Door FSM.</w:t>
            </w:r>
          </w:p>
        </w:tc>
      </w:tr>
      <w:tr w:rsidR="00504D67" w:rsidRPr="00BB0EAC" w14:paraId="41F76909" w14:textId="77777777" w:rsidTr="00504D67">
        <w:trPr>
          <w:jc w:val="center"/>
        </w:trPr>
        <w:tc>
          <w:tcPr>
            <w:tcW w:w="1163" w:type="dxa"/>
          </w:tcPr>
          <w:p w14:paraId="7B83B30A" w14:textId="77777777" w:rsidR="00F33430" w:rsidRDefault="00F33430"/>
        </w:tc>
        <w:tc>
          <w:tcPr>
            <w:tcW w:w="3402" w:type="dxa"/>
          </w:tcPr>
          <w:p w14:paraId="0678759B" w14:textId="77777777" w:rsidR="00504D67" w:rsidRDefault="007B50D3" w:rsidP="00767670">
            <w:r>
              <w:rPr>
                <w:noProof/>
              </w:rPr>
              <w:drawing>
                <wp:inline distT="0" distB="0" distL="0" distR="0" wp14:anchorId="677190BC" wp14:editId="0ACA5983">
                  <wp:extent cx="203200" cy="203200"/>
                  <wp:effectExtent l="0" t="0" r="0" b="0"/>
                  <wp:docPr id="7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PerformHMICommVariantDecoding</w:t>
            </w:r>
          </w:p>
          <w:p w14:paraId="56446F3C" w14:textId="77777777" w:rsidR="00504D67" w:rsidRPr="00BB0EAC" w:rsidRDefault="00504D67" w:rsidP="00767670"/>
        </w:tc>
        <w:tc>
          <w:tcPr>
            <w:tcW w:w="5702" w:type="dxa"/>
          </w:tcPr>
          <w:p w14:paraId="1A6C25EB" w14:textId="77777777" w:rsidR="00504D67" w:rsidRDefault="00504D67" w:rsidP="00767670">
            <w:pPr>
              <w:pStyle w:val="BodyText"/>
              <w:rPr>
                <w:lang w:val="en-US"/>
              </w:rPr>
            </w:pPr>
            <w:r>
              <w:rPr>
                <w:lang w:val="en-US"/>
              </w:rPr>
              <w:t>Determine ambient lighting color and intensity to be sent to HMI logic according to Table 2.2.17-25a HMI Comm Variant Color and Intensity Update Decision Table.</w:t>
            </w:r>
          </w:p>
        </w:tc>
      </w:tr>
      <w:tr w:rsidR="00504D67" w:rsidRPr="00BB0EAC" w14:paraId="639B586E" w14:textId="77777777" w:rsidTr="00504D67">
        <w:trPr>
          <w:jc w:val="center"/>
        </w:trPr>
        <w:tc>
          <w:tcPr>
            <w:tcW w:w="1163" w:type="dxa"/>
          </w:tcPr>
          <w:p w14:paraId="4B854EBE" w14:textId="77777777" w:rsidR="00F33430" w:rsidRDefault="00F33430"/>
        </w:tc>
        <w:tc>
          <w:tcPr>
            <w:tcW w:w="3402" w:type="dxa"/>
          </w:tcPr>
          <w:p w14:paraId="542AAC02" w14:textId="77777777" w:rsidR="00504D67" w:rsidRDefault="007B50D3" w:rsidP="00767670">
            <w:r>
              <w:rPr>
                <w:noProof/>
              </w:rPr>
              <w:drawing>
                <wp:inline distT="0" distB="0" distL="0" distR="0" wp14:anchorId="0FD8A892" wp14:editId="05C7A270">
                  <wp:extent cx="203200" cy="203200"/>
                  <wp:effectExtent l="0" t="0" r="0" b="0"/>
                  <wp:docPr id="7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DetermineDriverRearDoorLockIndication</w:t>
            </w:r>
          </w:p>
          <w:p w14:paraId="0415B287" w14:textId="77777777" w:rsidR="00504D67" w:rsidRPr="00BB0EAC" w:rsidRDefault="00504D67" w:rsidP="00767670"/>
        </w:tc>
        <w:tc>
          <w:tcPr>
            <w:tcW w:w="5702" w:type="dxa"/>
          </w:tcPr>
          <w:p w14:paraId="4F6EAACD" w14:textId="77777777" w:rsidR="00504D67" w:rsidRDefault="00504D67" w:rsidP="00767670">
            <w:pPr>
              <w:pStyle w:val="BodyText"/>
              <w:rPr>
                <w:lang w:val="en-US"/>
              </w:rPr>
            </w:pPr>
            <w:r>
              <w:rPr>
                <w:lang w:val="en-US"/>
              </w:rPr>
              <w:t>Turns driver rear door lock indication ON / OFF according to Table 2.2.17-21 Determining Driver Rear Door Lock Indication.</w:t>
            </w:r>
          </w:p>
        </w:tc>
      </w:tr>
      <w:tr w:rsidR="00504D67" w:rsidRPr="00BB0EAC" w14:paraId="526C22EC" w14:textId="77777777" w:rsidTr="00504D67">
        <w:trPr>
          <w:jc w:val="center"/>
        </w:trPr>
        <w:tc>
          <w:tcPr>
            <w:tcW w:w="1163" w:type="dxa"/>
          </w:tcPr>
          <w:p w14:paraId="599C6B9F" w14:textId="77777777" w:rsidR="00F33430" w:rsidRDefault="00F33430"/>
        </w:tc>
        <w:tc>
          <w:tcPr>
            <w:tcW w:w="3402" w:type="dxa"/>
          </w:tcPr>
          <w:p w14:paraId="60D98FAC" w14:textId="77777777" w:rsidR="00504D67" w:rsidRDefault="007B50D3" w:rsidP="00767670">
            <w:r>
              <w:rPr>
                <w:noProof/>
              </w:rPr>
              <w:drawing>
                <wp:inline distT="0" distB="0" distL="0" distR="0" wp14:anchorId="56AF5B68" wp14:editId="205291E1">
                  <wp:extent cx="203200" cy="203200"/>
                  <wp:effectExtent l="0" t="0" r="0" b="0"/>
                  <wp:docPr id="74"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48670759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PerformALMCircuitOutput</w:t>
            </w:r>
          </w:p>
          <w:p w14:paraId="15699C51" w14:textId="77777777" w:rsidR="00504D67" w:rsidRPr="00BB0EAC" w:rsidRDefault="00504D67" w:rsidP="00767670"/>
        </w:tc>
        <w:tc>
          <w:tcPr>
            <w:tcW w:w="5702" w:type="dxa"/>
          </w:tcPr>
          <w:p w14:paraId="0F9E994F" w14:textId="77777777" w:rsidR="00504D67" w:rsidRDefault="00504D67" w:rsidP="00767670">
            <w:pPr>
              <w:pStyle w:val="BodyText"/>
              <w:rPr>
                <w:lang w:val="en-US"/>
              </w:rPr>
            </w:pPr>
            <w:r>
              <w:rPr>
                <w:lang w:val="en-US"/>
              </w:rPr>
              <w:t>Manages ambient lighting by providing LED light module with pwm duty cycle necessary to light dimming, turn ON/OFF command, diagnostic reading, etc.</w:t>
            </w:r>
          </w:p>
        </w:tc>
      </w:tr>
      <w:tr w:rsidR="00504D67" w:rsidRPr="00BB0EAC" w14:paraId="53E8EEFC" w14:textId="77777777" w:rsidTr="00504D67">
        <w:trPr>
          <w:jc w:val="center"/>
        </w:trPr>
        <w:tc>
          <w:tcPr>
            <w:tcW w:w="1163" w:type="dxa"/>
          </w:tcPr>
          <w:p w14:paraId="19848C8E" w14:textId="77777777" w:rsidR="00F33430" w:rsidRDefault="00F33430"/>
        </w:tc>
        <w:tc>
          <w:tcPr>
            <w:tcW w:w="3402" w:type="dxa"/>
          </w:tcPr>
          <w:p w14:paraId="0D10EEBE" w14:textId="77777777" w:rsidR="00504D67" w:rsidRDefault="007B50D3" w:rsidP="00767670">
            <w:r>
              <w:rPr>
                <w:noProof/>
              </w:rPr>
              <w:drawing>
                <wp:inline distT="0" distB="0" distL="0" distR="0" wp14:anchorId="1AB32A33" wp14:editId="6666A89D">
                  <wp:extent cx="203200" cy="203200"/>
                  <wp:effectExtent l="0" t="0" r="0" b="0"/>
                  <wp:docPr id="7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DetermineLedParams</w:t>
            </w:r>
          </w:p>
          <w:p w14:paraId="5DA3A99E" w14:textId="77777777" w:rsidR="00504D67" w:rsidRPr="00BB0EAC" w:rsidRDefault="00504D67" w:rsidP="00767670"/>
        </w:tc>
        <w:tc>
          <w:tcPr>
            <w:tcW w:w="5702" w:type="dxa"/>
          </w:tcPr>
          <w:p w14:paraId="6AAEEDE2" w14:textId="77777777" w:rsidR="00504D67" w:rsidRDefault="00504D67" w:rsidP="00767670">
            <w:pPr>
              <w:pStyle w:val="BodyText"/>
              <w:rPr>
                <w:lang w:val="en-US"/>
              </w:rPr>
            </w:pPr>
            <w:r>
              <w:rPr>
                <w:lang w:val="en-US"/>
              </w:rPr>
              <w:t>Determines Led light commands given by BCM to ALM according to Table 5.3.14-3 Process Ambient Message Request.</w:t>
            </w:r>
          </w:p>
        </w:tc>
      </w:tr>
      <w:tr w:rsidR="00504D67" w:rsidRPr="00BB0EAC" w14:paraId="22560D79" w14:textId="77777777" w:rsidTr="00504D67">
        <w:trPr>
          <w:jc w:val="center"/>
        </w:trPr>
        <w:tc>
          <w:tcPr>
            <w:tcW w:w="1163" w:type="dxa"/>
          </w:tcPr>
          <w:p w14:paraId="2A252B5D" w14:textId="77777777" w:rsidR="00F33430" w:rsidRDefault="00F33430"/>
        </w:tc>
        <w:tc>
          <w:tcPr>
            <w:tcW w:w="3402" w:type="dxa"/>
          </w:tcPr>
          <w:p w14:paraId="6EFD6540" w14:textId="77777777" w:rsidR="00504D67" w:rsidRPr="00143F6E" w:rsidRDefault="007B50D3" w:rsidP="00767670">
            <w:r w:rsidRPr="00143F6E">
              <w:rPr>
                <w:noProof/>
              </w:rPr>
              <w:drawing>
                <wp:inline distT="0" distB="0" distL="0" distR="0" wp14:anchorId="0B5F70D2" wp14:editId="6777DD56">
                  <wp:extent cx="203200" cy="203200"/>
                  <wp:effectExtent l="0" t="0" r="0" b="0"/>
                  <wp:docPr id="7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sidRPr="00143F6E">
              <w:rPr>
                <w:rFonts w:cs="Arial"/>
                <w:bCs/>
              </w:rPr>
              <w:t xml:space="preserve"> </w:t>
            </w:r>
            <w:r w:rsidR="00504D67" w:rsidRPr="00143F6E">
              <w:t>DetermineDriverRearDoorLightBehavior</w:t>
            </w:r>
          </w:p>
          <w:p w14:paraId="0A22399F" w14:textId="77777777" w:rsidR="00504D67" w:rsidRPr="00143F6E" w:rsidRDefault="00504D67" w:rsidP="00767670"/>
        </w:tc>
        <w:tc>
          <w:tcPr>
            <w:tcW w:w="5702" w:type="dxa"/>
          </w:tcPr>
          <w:p w14:paraId="5E09357E" w14:textId="77777777" w:rsidR="00504D67" w:rsidRDefault="00504D67" w:rsidP="00767670">
            <w:pPr>
              <w:pStyle w:val="BodyText"/>
              <w:rPr>
                <w:lang w:val="en-US"/>
              </w:rPr>
            </w:pPr>
            <w:r w:rsidRPr="00143F6E">
              <w:rPr>
                <w:lang w:val="en-US"/>
              </w:rPr>
              <w:t>Determine driver rear door light behavior when door is Ajar according to Figure 2.2.17-10 Determining Driver Rear Door FSM.</w:t>
            </w:r>
          </w:p>
        </w:tc>
      </w:tr>
      <w:tr w:rsidR="00504D67" w:rsidRPr="00BB0EAC" w14:paraId="7E10EC4C" w14:textId="77777777" w:rsidTr="00504D67">
        <w:trPr>
          <w:jc w:val="center"/>
        </w:trPr>
        <w:tc>
          <w:tcPr>
            <w:tcW w:w="1163" w:type="dxa"/>
          </w:tcPr>
          <w:p w14:paraId="5A4FA79B" w14:textId="77777777" w:rsidR="00F33430" w:rsidRDefault="00F33430"/>
        </w:tc>
        <w:tc>
          <w:tcPr>
            <w:tcW w:w="3402" w:type="dxa"/>
          </w:tcPr>
          <w:p w14:paraId="3CDDDE8B" w14:textId="77777777" w:rsidR="00504D67" w:rsidRDefault="007B50D3" w:rsidP="00767670">
            <w:r>
              <w:rPr>
                <w:noProof/>
              </w:rPr>
              <w:drawing>
                <wp:inline distT="0" distB="0" distL="0" distR="0" wp14:anchorId="7C731D28" wp14:editId="67327D77">
                  <wp:extent cx="203200" cy="203200"/>
                  <wp:effectExtent l="0" t="0" r="0" b="0"/>
                  <wp:docPr id="8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DetermineALMConditionedPwrCmd</w:t>
            </w:r>
          </w:p>
          <w:p w14:paraId="26AF504A" w14:textId="77777777" w:rsidR="00504D67" w:rsidRPr="00BB0EAC" w:rsidRDefault="00504D67" w:rsidP="00767670"/>
        </w:tc>
        <w:tc>
          <w:tcPr>
            <w:tcW w:w="5702" w:type="dxa"/>
          </w:tcPr>
          <w:p w14:paraId="2EA7FFE6" w14:textId="77777777" w:rsidR="00504D67" w:rsidRDefault="00504D67" w:rsidP="00767670">
            <w:pPr>
              <w:pStyle w:val="BodyText"/>
              <w:rPr>
                <w:lang w:val="en-US"/>
              </w:rPr>
            </w:pPr>
            <w:r>
              <w:rPr>
                <w:lang w:val="en-US"/>
              </w:rPr>
              <w:t>Determines the command to be sent to ALM according to Table 2.2.36-1 ALM Circuit command Decision Table.</w:t>
            </w:r>
          </w:p>
        </w:tc>
      </w:tr>
      <w:tr w:rsidR="00504D67" w:rsidRPr="00BB0EAC" w14:paraId="43A2C905" w14:textId="77777777" w:rsidTr="00504D67">
        <w:trPr>
          <w:jc w:val="center"/>
        </w:trPr>
        <w:tc>
          <w:tcPr>
            <w:tcW w:w="1163" w:type="dxa"/>
          </w:tcPr>
          <w:p w14:paraId="6A462654" w14:textId="77777777" w:rsidR="00F33430" w:rsidRDefault="00F33430"/>
        </w:tc>
        <w:tc>
          <w:tcPr>
            <w:tcW w:w="3402" w:type="dxa"/>
          </w:tcPr>
          <w:p w14:paraId="20395523" w14:textId="77777777" w:rsidR="00504D67" w:rsidRDefault="007B50D3" w:rsidP="00767670">
            <w:r>
              <w:rPr>
                <w:noProof/>
              </w:rPr>
              <w:drawing>
                <wp:inline distT="0" distB="0" distL="0" distR="0" wp14:anchorId="17043AD7" wp14:editId="18520035">
                  <wp:extent cx="203200" cy="203200"/>
                  <wp:effectExtent l="0" t="0" r="0" b="0"/>
                  <wp:docPr id="8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PerformContextualAmbientLightingHMIStatusUpdate</w:t>
            </w:r>
          </w:p>
          <w:p w14:paraId="5283D36A" w14:textId="77777777" w:rsidR="00504D67" w:rsidRPr="00BB0EAC" w:rsidRDefault="00504D67" w:rsidP="00767670"/>
        </w:tc>
        <w:tc>
          <w:tcPr>
            <w:tcW w:w="5702" w:type="dxa"/>
          </w:tcPr>
          <w:p w14:paraId="26527016" w14:textId="77777777" w:rsidR="00504D67" w:rsidRDefault="00504D67" w:rsidP="00767670">
            <w:pPr>
              <w:pStyle w:val="BodyText"/>
              <w:rPr>
                <w:lang w:val="en-US"/>
              </w:rPr>
            </w:pPr>
            <w:r>
              <w:rPr>
                <w:lang w:val="en-US"/>
              </w:rPr>
              <w:t>Updates HMI Logic with ambient lighting color associated with current drive mode picked by user according to Table 2.2.17-26d Contextual Ambient Lighting HMI Status Update Decision Table.</w:t>
            </w:r>
          </w:p>
        </w:tc>
      </w:tr>
      <w:tr w:rsidR="00504D67" w:rsidRPr="00BB0EAC" w14:paraId="1F9BA632" w14:textId="77777777" w:rsidTr="00504D67">
        <w:trPr>
          <w:jc w:val="center"/>
        </w:trPr>
        <w:tc>
          <w:tcPr>
            <w:tcW w:w="1163" w:type="dxa"/>
          </w:tcPr>
          <w:p w14:paraId="5706942A" w14:textId="77777777" w:rsidR="00F33430" w:rsidRDefault="00F33430"/>
        </w:tc>
        <w:tc>
          <w:tcPr>
            <w:tcW w:w="3402" w:type="dxa"/>
          </w:tcPr>
          <w:p w14:paraId="326EF6CF" w14:textId="77777777" w:rsidR="00504D67" w:rsidRDefault="007B50D3" w:rsidP="00767670">
            <w:r>
              <w:rPr>
                <w:noProof/>
              </w:rPr>
              <w:drawing>
                <wp:inline distT="0" distB="0" distL="0" distR="0" wp14:anchorId="1CDEAA47" wp14:editId="2537220A">
                  <wp:extent cx="203200" cy="203200"/>
                  <wp:effectExtent l="0" t="0" r="0" b="0"/>
                  <wp:docPr id="8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DeterminePassengerFrontDoorLightBehavior</w:t>
            </w:r>
          </w:p>
          <w:p w14:paraId="65FF3E16" w14:textId="77777777" w:rsidR="00504D67" w:rsidRPr="00BB0EAC" w:rsidRDefault="00504D67" w:rsidP="00767670"/>
        </w:tc>
        <w:tc>
          <w:tcPr>
            <w:tcW w:w="5702" w:type="dxa"/>
          </w:tcPr>
          <w:p w14:paraId="0BFDB87F" w14:textId="77777777" w:rsidR="00504D67" w:rsidRDefault="00504D67" w:rsidP="00767670">
            <w:pPr>
              <w:pStyle w:val="BodyText"/>
              <w:rPr>
                <w:lang w:val="en-US"/>
              </w:rPr>
            </w:pPr>
            <w:r>
              <w:rPr>
                <w:lang w:val="en-US"/>
              </w:rPr>
              <w:t>Determine passenger front door light behavior when door is Ajar according to Figure 2.2.17-9 Determining Passenger Front Door FSM.</w:t>
            </w:r>
          </w:p>
        </w:tc>
      </w:tr>
      <w:tr w:rsidR="00504D67" w:rsidRPr="00BB0EAC" w14:paraId="3591BA27" w14:textId="77777777" w:rsidTr="00504D67">
        <w:trPr>
          <w:jc w:val="center"/>
        </w:trPr>
        <w:tc>
          <w:tcPr>
            <w:tcW w:w="1163" w:type="dxa"/>
          </w:tcPr>
          <w:p w14:paraId="31439FA3" w14:textId="77777777" w:rsidR="00F33430" w:rsidRDefault="00F33430"/>
        </w:tc>
        <w:tc>
          <w:tcPr>
            <w:tcW w:w="3402" w:type="dxa"/>
          </w:tcPr>
          <w:p w14:paraId="0A4FF108" w14:textId="77777777" w:rsidR="00504D67" w:rsidRDefault="007B50D3" w:rsidP="00767670">
            <w:r>
              <w:rPr>
                <w:noProof/>
              </w:rPr>
              <w:drawing>
                <wp:inline distT="0" distB="0" distL="0" distR="0" wp14:anchorId="4F218E9B" wp14:editId="5568BA42">
                  <wp:extent cx="203200" cy="203200"/>
                  <wp:effectExtent l="0" t="0" r="0" b="0"/>
                  <wp:docPr id="8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DetermineALMCktOutput</w:t>
            </w:r>
          </w:p>
          <w:p w14:paraId="37DE77F4" w14:textId="77777777" w:rsidR="00504D67" w:rsidRPr="00BB0EAC" w:rsidRDefault="00504D67" w:rsidP="00767670"/>
        </w:tc>
        <w:tc>
          <w:tcPr>
            <w:tcW w:w="5702" w:type="dxa"/>
          </w:tcPr>
          <w:p w14:paraId="6CACA062" w14:textId="77777777" w:rsidR="00504D67" w:rsidRDefault="00504D67" w:rsidP="00767670">
            <w:pPr>
              <w:pStyle w:val="BodyText"/>
              <w:rPr>
                <w:lang w:val="en-US"/>
              </w:rPr>
            </w:pPr>
            <w:r>
              <w:rPr>
                <w:lang w:val="en-US"/>
              </w:rPr>
              <w:t>Determines output type according to ambient lighting type (single color vs multiple colors) according to Table 2.2.36-2 ALM Circuit Output Decision Table.</w:t>
            </w:r>
          </w:p>
        </w:tc>
      </w:tr>
      <w:tr w:rsidR="00504D67" w:rsidRPr="00BB0EAC" w14:paraId="67C8C57D" w14:textId="77777777" w:rsidTr="00504D67">
        <w:trPr>
          <w:jc w:val="center"/>
        </w:trPr>
        <w:tc>
          <w:tcPr>
            <w:tcW w:w="1163" w:type="dxa"/>
          </w:tcPr>
          <w:p w14:paraId="329F2909" w14:textId="77777777" w:rsidR="00F33430" w:rsidRDefault="00F33430"/>
        </w:tc>
        <w:tc>
          <w:tcPr>
            <w:tcW w:w="3402" w:type="dxa"/>
          </w:tcPr>
          <w:p w14:paraId="1EF600F5" w14:textId="77777777" w:rsidR="00504D67" w:rsidRDefault="007B50D3" w:rsidP="00767670">
            <w:r>
              <w:rPr>
                <w:noProof/>
              </w:rPr>
              <w:drawing>
                <wp:inline distT="0" distB="0" distL="0" distR="0" wp14:anchorId="2DBE49AC" wp14:editId="781D2133">
                  <wp:extent cx="203200" cy="203200"/>
                  <wp:effectExtent l="0" t="0" r="0" b="0"/>
                  <wp:docPr id="8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PerformAmbientIntensityMappingDecision</w:t>
            </w:r>
          </w:p>
          <w:p w14:paraId="5E8F83CE" w14:textId="77777777" w:rsidR="00504D67" w:rsidRPr="00BB0EAC" w:rsidRDefault="00504D67" w:rsidP="00767670"/>
        </w:tc>
        <w:tc>
          <w:tcPr>
            <w:tcW w:w="5702" w:type="dxa"/>
          </w:tcPr>
          <w:p w14:paraId="42C056A5" w14:textId="77777777" w:rsidR="00504D67" w:rsidRDefault="00504D67" w:rsidP="00767670">
            <w:pPr>
              <w:pStyle w:val="BodyText"/>
              <w:rPr>
                <w:lang w:val="en-US"/>
              </w:rPr>
            </w:pPr>
            <w:r>
              <w:rPr>
                <w:lang w:val="en-US"/>
              </w:rPr>
              <w:t>Rescale user chosen ambient lighting intensity from 0-100 to 0-15 according to Table 2.2.17-11b Ambient Intensity mapping Decision Table.</w:t>
            </w:r>
          </w:p>
        </w:tc>
      </w:tr>
      <w:tr w:rsidR="00504D67" w:rsidRPr="00BB0EAC" w14:paraId="68C22E94" w14:textId="77777777" w:rsidTr="00504D67">
        <w:trPr>
          <w:jc w:val="center"/>
        </w:trPr>
        <w:tc>
          <w:tcPr>
            <w:tcW w:w="1163" w:type="dxa"/>
          </w:tcPr>
          <w:p w14:paraId="1C4D4C8A" w14:textId="77777777" w:rsidR="00F33430" w:rsidRDefault="00F33430"/>
        </w:tc>
        <w:tc>
          <w:tcPr>
            <w:tcW w:w="3402" w:type="dxa"/>
          </w:tcPr>
          <w:p w14:paraId="5C7E14D6" w14:textId="77777777" w:rsidR="00504D67" w:rsidRDefault="007B50D3" w:rsidP="00767670">
            <w:r>
              <w:rPr>
                <w:noProof/>
              </w:rPr>
              <w:drawing>
                <wp:inline distT="0" distB="0" distL="0" distR="0" wp14:anchorId="108F99F1" wp14:editId="70116221">
                  <wp:extent cx="203200" cy="203200"/>
                  <wp:effectExtent l="0" t="0" r="0" b="0"/>
                  <wp:docPr id="9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DeterminePersonalizedAmbientLightingIntensity</w:t>
            </w:r>
          </w:p>
          <w:p w14:paraId="6BF23340" w14:textId="77777777" w:rsidR="00504D67" w:rsidRPr="00BB0EAC" w:rsidRDefault="00504D67" w:rsidP="00767670"/>
        </w:tc>
        <w:tc>
          <w:tcPr>
            <w:tcW w:w="5702" w:type="dxa"/>
          </w:tcPr>
          <w:p w14:paraId="45A51277" w14:textId="77777777" w:rsidR="00504D67" w:rsidRDefault="00504D67" w:rsidP="00767670">
            <w:pPr>
              <w:pStyle w:val="BodyText"/>
              <w:rPr>
                <w:lang w:val="en-US"/>
              </w:rPr>
            </w:pPr>
            <w:r>
              <w:rPr>
                <w:lang w:val="en-US"/>
              </w:rPr>
              <w:t>Determines current ambient lighting intensity according to Table 2.2.17-26c Personalized Ambient Lighting Intensity Selection Decision Table.</w:t>
            </w:r>
          </w:p>
        </w:tc>
      </w:tr>
      <w:tr w:rsidR="00504D67" w:rsidRPr="00BB0EAC" w14:paraId="2DA9D5A9" w14:textId="77777777" w:rsidTr="00504D67">
        <w:trPr>
          <w:jc w:val="center"/>
        </w:trPr>
        <w:tc>
          <w:tcPr>
            <w:tcW w:w="1163" w:type="dxa"/>
          </w:tcPr>
          <w:p w14:paraId="7C81CB50" w14:textId="77777777" w:rsidR="00F33430" w:rsidRDefault="00F33430"/>
        </w:tc>
        <w:tc>
          <w:tcPr>
            <w:tcW w:w="3402" w:type="dxa"/>
          </w:tcPr>
          <w:p w14:paraId="1A61BD51" w14:textId="77777777" w:rsidR="00504D67" w:rsidRDefault="007B50D3" w:rsidP="00767670">
            <w:r>
              <w:rPr>
                <w:noProof/>
              </w:rPr>
              <w:drawing>
                <wp:inline distT="0" distB="0" distL="0" distR="0" wp14:anchorId="65EE72F0" wp14:editId="07BC5136">
                  <wp:extent cx="203200" cy="203200"/>
                  <wp:effectExtent l="0" t="0" r="0" b="0"/>
                  <wp:docPr id="9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DeterminePersonalizedAmbientLightingStatus</w:t>
            </w:r>
          </w:p>
          <w:p w14:paraId="32A88CA4" w14:textId="77777777" w:rsidR="00504D67" w:rsidRPr="00BB0EAC" w:rsidRDefault="00504D67" w:rsidP="00767670"/>
        </w:tc>
        <w:tc>
          <w:tcPr>
            <w:tcW w:w="5702" w:type="dxa"/>
          </w:tcPr>
          <w:p w14:paraId="07283C9C" w14:textId="77777777" w:rsidR="00504D67" w:rsidRDefault="00504D67" w:rsidP="00767670">
            <w:pPr>
              <w:pStyle w:val="BodyText"/>
              <w:rPr>
                <w:lang w:val="en-US"/>
              </w:rPr>
            </w:pPr>
            <w:r>
              <w:rPr>
                <w:lang w:val="en-US"/>
              </w:rPr>
              <w:t>Returns current ambient lighting status according to Table 2.2.17-26a Personalized Ambient Lighting Status Decision Table.</w:t>
            </w:r>
          </w:p>
        </w:tc>
      </w:tr>
      <w:tr w:rsidR="00504D67" w:rsidRPr="00BB0EAC" w14:paraId="4C23C948" w14:textId="77777777" w:rsidTr="00504D67">
        <w:trPr>
          <w:jc w:val="center"/>
        </w:trPr>
        <w:tc>
          <w:tcPr>
            <w:tcW w:w="1163" w:type="dxa"/>
          </w:tcPr>
          <w:p w14:paraId="67767594" w14:textId="77777777" w:rsidR="00F33430" w:rsidRDefault="00F33430"/>
        </w:tc>
        <w:tc>
          <w:tcPr>
            <w:tcW w:w="3402" w:type="dxa"/>
          </w:tcPr>
          <w:p w14:paraId="4689B004" w14:textId="77777777" w:rsidR="00504D67" w:rsidRDefault="007B50D3" w:rsidP="00767670">
            <w:r>
              <w:rPr>
                <w:noProof/>
              </w:rPr>
              <w:drawing>
                <wp:inline distT="0" distB="0" distL="0" distR="0" wp14:anchorId="5E8426EF" wp14:editId="0ED68002">
                  <wp:extent cx="203200" cy="203200"/>
                  <wp:effectExtent l="0" t="0" r="0" b="0"/>
                  <wp:docPr id="9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5039898.jpg"/>
                          <pic:cNvPicPr/>
                        </pic:nvPicPr>
                        <pic:blipFill>
                          <a:blip r:embed="rId23"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DetermineDriverFrontDoorLockLightBehavior</w:t>
            </w:r>
          </w:p>
          <w:p w14:paraId="2B326FF5" w14:textId="77777777" w:rsidR="00504D67" w:rsidRPr="00BB0EAC" w:rsidRDefault="00504D67" w:rsidP="00767670"/>
        </w:tc>
        <w:tc>
          <w:tcPr>
            <w:tcW w:w="5702" w:type="dxa"/>
          </w:tcPr>
          <w:p w14:paraId="48FDD010" w14:textId="77777777" w:rsidR="00504D67" w:rsidRDefault="00504D67" w:rsidP="00767670">
            <w:pPr>
              <w:pStyle w:val="BodyText"/>
              <w:rPr>
                <w:lang w:val="en-US"/>
              </w:rPr>
            </w:pPr>
            <w:r>
              <w:rPr>
                <w:lang w:val="en-US"/>
              </w:rPr>
              <w:t>Determine driver front door lock light behavior when door is ajar according to Figure 2.2.17-12 Set Driver Front Door Lock Indication FSM.</w:t>
            </w:r>
          </w:p>
        </w:tc>
      </w:tr>
    </w:tbl>
    <w:p w14:paraId="111DD1C7" w14:textId="5D80AA47" w:rsidR="00504D67" w:rsidRPr="0094354A" w:rsidRDefault="00512534" w:rsidP="00512534">
      <w:pPr>
        <w:pStyle w:val="Caption"/>
      </w:pPr>
      <w:bookmarkStart w:id="89" w:name="_Toc115100488"/>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00032557">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00032557">
        <w:rPr>
          <w:noProof/>
        </w:rPr>
        <w:t>1</w:t>
      </w:r>
      <w:r w:rsidRPr="009B320D">
        <w:rPr>
          <w:noProof/>
        </w:rPr>
        <w:fldChar w:fldCharType="end"/>
      </w:r>
      <w:r w:rsidRPr="009B320D">
        <w:t>: List of Functions</w:t>
      </w:r>
      <w:bookmarkEnd w:id="89"/>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90" w:name="_Toc35000579"/>
      <w:bookmarkStart w:id="91" w:name="_Toc115100413"/>
      <w:r w:rsidRPr="0008696C">
        <w:t>Signal List</w:t>
      </w:r>
      <w:bookmarkEnd w:id="90"/>
      <w:bookmarkEnd w:id="91"/>
    </w:p>
    <w:p w14:paraId="09872464" w14:textId="714BD44D" w:rsidR="00720A45" w:rsidRDefault="00720A45" w:rsidP="00720A45">
      <w:pPr>
        <w:rPr>
          <w:highlight w:val="green"/>
        </w:rPr>
      </w:pPr>
    </w:p>
    <w:tbl>
      <w:tblPr>
        <w:tblStyle w:val="TableGrid"/>
        <w:tblW w:w="10012" w:type="dxa"/>
        <w:jc w:val="center"/>
        <w:tblLook w:val="04A0" w:firstRow="1" w:lastRow="0" w:firstColumn="1" w:lastColumn="0" w:noHBand="0" w:noVBand="1"/>
      </w:tblPr>
      <w:tblGrid>
        <w:gridCol w:w="3417"/>
        <w:gridCol w:w="6595"/>
      </w:tblGrid>
      <w:tr w:rsidR="005F511A" w:rsidRPr="00997988" w14:paraId="3474D5E7" w14:textId="77777777" w:rsidTr="00767670">
        <w:trPr>
          <w:tblHeader/>
          <w:jc w:val="center"/>
        </w:trPr>
        <w:tc>
          <w:tcPr>
            <w:tcW w:w="2405" w:type="dxa"/>
            <w:shd w:val="clear" w:color="auto" w:fill="D9D9D9" w:themeFill="background1" w:themeFillShade="D9"/>
            <w:vAlign w:val="bottom"/>
          </w:tcPr>
          <w:p w14:paraId="489F82A0" w14:textId="77777777" w:rsidR="005F511A" w:rsidRPr="00997988" w:rsidRDefault="005F511A" w:rsidP="00767670">
            <w:pPr>
              <w:rPr>
                <w:rFonts w:cs="Arial"/>
                <w:b/>
                <w:color w:val="000000"/>
              </w:rPr>
            </w:pPr>
            <w:r w:rsidRPr="00997988">
              <w:rPr>
                <w:rFonts w:cs="Arial"/>
                <w:b/>
                <w:color w:val="000000"/>
              </w:rPr>
              <w:t>Signal Name</w:t>
            </w:r>
          </w:p>
        </w:tc>
        <w:tc>
          <w:tcPr>
            <w:tcW w:w="7607" w:type="dxa"/>
            <w:shd w:val="clear" w:color="auto" w:fill="D9D9D9" w:themeFill="background1" w:themeFillShade="D9"/>
            <w:vAlign w:val="bottom"/>
          </w:tcPr>
          <w:p w14:paraId="2A63099F" w14:textId="77777777" w:rsidR="005F511A" w:rsidRPr="00997988" w:rsidRDefault="005F511A" w:rsidP="00767670">
            <w:pPr>
              <w:rPr>
                <w:b/>
              </w:rPr>
            </w:pPr>
            <w:r w:rsidRPr="00997988">
              <w:rPr>
                <w:b/>
              </w:rPr>
              <w:t>Description</w:t>
            </w:r>
          </w:p>
        </w:tc>
      </w:tr>
      <w:tr w:rsidR="005F511A" w:rsidRPr="00997988" w14:paraId="7F2F58B1" w14:textId="77777777" w:rsidTr="00767670">
        <w:trPr>
          <w:jc w:val="center"/>
        </w:trPr>
        <w:tc>
          <w:tcPr>
            <w:tcW w:w="2405" w:type="dxa"/>
            <w:shd w:val="clear" w:color="auto" w:fill="D9D9D9" w:themeFill="background1" w:themeFillShade="D9"/>
            <w:vAlign w:val="center"/>
          </w:tcPr>
          <w:p w14:paraId="64504DA9" w14:textId="5FA48E65" w:rsidR="005F511A" w:rsidRPr="00997988" w:rsidRDefault="003C49F0" w:rsidP="00767670">
            <w:pPr>
              <w:rPr>
                <w:b/>
              </w:rPr>
            </w:pPr>
            <w:r>
              <w:rPr>
                <w:noProof/>
              </w:rPr>
              <w:drawing>
                <wp:inline distT="0" distB="0" distL="0" distR="0" wp14:anchorId="55F996C1" wp14:editId="631955A2">
                  <wp:extent cx="203200" cy="203200"/>
                  <wp:effectExtent l="0" t="0" r="0" b="0"/>
                  <wp:docPr id="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All_DoorLock_Status</w:t>
            </w:r>
          </w:p>
        </w:tc>
        <w:tc>
          <w:tcPr>
            <w:tcW w:w="7607" w:type="dxa"/>
            <w:vAlign w:val="center"/>
          </w:tcPr>
          <w:p w14:paraId="13EDB656" w14:textId="77777777" w:rsidR="00F33430" w:rsidRDefault="00F33430"/>
        </w:tc>
      </w:tr>
      <w:tr w:rsidR="005F511A" w:rsidRPr="00997988" w14:paraId="6F1584AC" w14:textId="77777777" w:rsidTr="00767670">
        <w:trPr>
          <w:jc w:val="center"/>
        </w:trPr>
        <w:tc>
          <w:tcPr>
            <w:tcW w:w="2405" w:type="dxa"/>
            <w:shd w:val="clear" w:color="auto" w:fill="D9D9D9" w:themeFill="background1" w:themeFillShade="D9"/>
            <w:vAlign w:val="center"/>
          </w:tcPr>
          <w:p w14:paraId="2178B94A" w14:textId="77777777" w:rsidR="005F511A" w:rsidRPr="00997988" w:rsidRDefault="003C49F0" w:rsidP="00767670">
            <w:pPr>
              <w:rPr>
                <w:b/>
              </w:rPr>
            </w:pPr>
            <w:r>
              <w:rPr>
                <w:noProof/>
              </w:rPr>
              <w:drawing>
                <wp:inline distT="0" distB="0" distL="0" distR="0" wp14:anchorId="5DF71ACA" wp14:editId="6BCBA9A5">
                  <wp:extent cx="203200" cy="203200"/>
                  <wp:effectExtent l="0" t="0" r="0" b="0"/>
                  <wp:docPr id="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ALM_Conditioned_Pwr_Arb</w:t>
            </w:r>
          </w:p>
        </w:tc>
        <w:tc>
          <w:tcPr>
            <w:tcW w:w="7607" w:type="dxa"/>
            <w:vAlign w:val="center"/>
          </w:tcPr>
          <w:p w14:paraId="77C04AF2" w14:textId="25B41AF0" w:rsidR="005F511A" w:rsidRPr="00997988" w:rsidRDefault="00442EBC" w:rsidP="00767670">
            <w:pPr>
              <w:rPr>
                <w:rFonts w:cs="Arial"/>
              </w:rPr>
            </w:pPr>
            <w:r>
              <w:rPr>
                <w:rFonts w:cs="Arial"/>
              </w:rPr>
              <w:t>Name: ALM_Conditioned_Pwr_Arb</w:t>
            </w:r>
          </w:p>
          <w:p w14:paraId="2F6920A1" w14:textId="77777777" w:rsidR="005F511A" w:rsidRPr="00997988" w:rsidRDefault="00442EBC" w:rsidP="00767670">
            <w:pPr>
              <w:rPr>
                <w:rFonts w:cs="Arial"/>
              </w:rPr>
            </w:pPr>
            <w:r>
              <w:rPr>
                <w:rFonts w:cs="Arial"/>
              </w:rPr>
              <w:t>Description: Ambient Light Moudule conditioned power supply.</w:t>
            </w:r>
          </w:p>
        </w:tc>
      </w:tr>
      <w:tr w:rsidR="005F511A" w:rsidRPr="00997988" w14:paraId="4C433483" w14:textId="77777777" w:rsidTr="00767670">
        <w:trPr>
          <w:jc w:val="center"/>
        </w:trPr>
        <w:tc>
          <w:tcPr>
            <w:tcW w:w="2405" w:type="dxa"/>
            <w:shd w:val="clear" w:color="auto" w:fill="D9D9D9" w:themeFill="background1" w:themeFillShade="D9"/>
            <w:vAlign w:val="center"/>
          </w:tcPr>
          <w:p w14:paraId="278F9F91" w14:textId="77777777" w:rsidR="005F511A" w:rsidRPr="00997988" w:rsidRDefault="003C49F0" w:rsidP="00767670">
            <w:pPr>
              <w:rPr>
                <w:b/>
              </w:rPr>
            </w:pPr>
            <w:r>
              <w:rPr>
                <w:noProof/>
              </w:rPr>
              <w:drawing>
                <wp:inline distT="0" distB="0" distL="0" distR="0" wp14:anchorId="7F381F37" wp14:editId="27127FFC">
                  <wp:extent cx="203200" cy="203200"/>
                  <wp:effectExtent l="0" t="0" r="0" b="0"/>
                  <wp:docPr id="1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ALM_ConditionedPower</w:t>
            </w:r>
          </w:p>
        </w:tc>
        <w:tc>
          <w:tcPr>
            <w:tcW w:w="7607" w:type="dxa"/>
            <w:vAlign w:val="center"/>
          </w:tcPr>
          <w:p w14:paraId="4BE93280" w14:textId="77777777" w:rsidR="00F33430" w:rsidRDefault="00F33430"/>
        </w:tc>
      </w:tr>
      <w:tr w:rsidR="005F511A" w:rsidRPr="00997988" w14:paraId="524107D5" w14:textId="77777777" w:rsidTr="00767670">
        <w:trPr>
          <w:jc w:val="center"/>
        </w:trPr>
        <w:tc>
          <w:tcPr>
            <w:tcW w:w="2405" w:type="dxa"/>
            <w:shd w:val="clear" w:color="auto" w:fill="D9D9D9" w:themeFill="background1" w:themeFillShade="D9"/>
            <w:vAlign w:val="center"/>
          </w:tcPr>
          <w:p w14:paraId="49426187" w14:textId="77777777" w:rsidR="005F511A" w:rsidRPr="00997988" w:rsidRDefault="003C49F0" w:rsidP="00767670">
            <w:pPr>
              <w:rPr>
                <w:b/>
              </w:rPr>
            </w:pPr>
            <w:r>
              <w:rPr>
                <w:noProof/>
              </w:rPr>
              <w:drawing>
                <wp:inline distT="0" distB="0" distL="0" distR="0" wp14:anchorId="0BC4BBE5" wp14:editId="1568EF66">
                  <wp:extent cx="203200" cy="203200"/>
                  <wp:effectExtent l="0" t="0" r="0" b="0"/>
                  <wp:docPr id="1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ALM_Location_ID</w:t>
            </w:r>
          </w:p>
        </w:tc>
        <w:tc>
          <w:tcPr>
            <w:tcW w:w="7607" w:type="dxa"/>
            <w:vAlign w:val="center"/>
          </w:tcPr>
          <w:p w14:paraId="12A44D04" w14:textId="77777777" w:rsidR="005F511A" w:rsidRPr="00997988" w:rsidRDefault="00442EBC" w:rsidP="00767670">
            <w:pPr>
              <w:rPr>
                <w:rFonts w:cs="Arial"/>
              </w:rPr>
            </w:pPr>
            <w:r>
              <w:rPr>
                <w:rFonts w:cs="Arial"/>
              </w:rPr>
              <w:t>Name: ALM_Location_ID</w:t>
            </w:r>
          </w:p>
          <w:p w14:paraId="442B452E" w14:textId="77777777" w:rsidR="005F511A" w:rsidRPr="00997988" w:rsidRDefault="00442EBC" w:rsidP="00767670">
            <w:pPr>
              <w:rPr>
                <w:rFonts w:cs="Arial"/>
              </w:rPr>
            </w:pPr>
            <w:r>
              <w:rPr>
                <w:rFonts w:cs="Arial"/>
              </w:rPr>
              <w:t>Description: Indicates the ALM module NODE ADDRESS placed at various locations.Generally, lighting elements</w:t>
            </w:r>
          </w:p>
          <w:p w14:paraId="4B09CE6D" w14:textId="77777777" w:rsidR="005F511A" w:rsidRPr="00997988" w:rsidRDefault="00442EBC" w:rsidP="00767670">
            <w:pPr>
              <w:rPr>
                <w:rFonts w:cs="Arial"/>
              </w:rPr>
            </w:pPr>
            <w:r>
              <w:rPr>
                <w:rFonts w:cs="Arial"/>
              </w:rPr>
              <w:t>will be located in the cupholders, center console, footwells, doors, scuffplates.</w:t>
            </w:r>
          </w:p>
        </w:tc>
      </w:tr>
      <w:tr w:rsidR="005F511A" w:rsidRPr="00997988" w14:paraId="72749AB2" w14:textId="77777777" w:rsidTr="00767670">
        <w:trPr>
          <w:jc w:val="center"/>
        </w:trPr>
        <w:tc>
          <w:tcPr>
            <w:tcW w:w="2405" w:type="dxa"/>
            <w:shd w:val="clear" w:color="auto" w:fill="D9D9D9" w:themeFill="background1" w:themeFillShade="D9"/>
            <w:vAlign w:val="center"/>
          </w:tcPr>
          <w:p w14:paraId="23D66739" w14:textId="77777777" w:rsidR="005F511A" w:rsidRPr="00997988" w:rsidRDefault="003C49F0" w:rsidP="00767670">
            <w:pPr>
              <w:rPr>
                <w:b/>
              </w:rPr>
            </w:pPr>
            <w:r>
              <w:rPr>
                <w:noProof/>
              </w:rPr>
              <w:drawing>
                <wp:inline distT="0" distB="0" distL="0" distR="0" wp14:anchorId="75B4E029" wp14:editId="3708895E">
                  <wp:extent cx="203200" cy="203200"/>
                  <wp:effectExtent l="0" t="0" r="0" b="0"/>
                  <wp:docPr id="1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ALM_Power_Status</w:t>
            </w:r>
          </w:p>
        </w:tc>
        <w:tc>
          <w:tcPr>
            <w:tcW w:w="7607" w:type="dxa"/>
            <w:vAlign w:val="center"/>
          </w:tcPr>
          <w:p w14:paraId="7342BE4F" w14:textId="77777777" w:rsidR="005F511A" w:rsidRPr="00997988" w:rsidRDefault="00442EBC" w:rsidP="00767670">
            <w:pPr>
              <w:rPr>
                <w:rFonts w:cs="Arial"/>
              </w:rPr>
            </w:pPr>
            <w:r>
              <w:rPr>
                <w:rFonts w:cs="Arial"/>
              </w:rPr>
              <w:t>Name: ALM_Power_Status</w:t>
            </w:r>
          </w:p>
          <w:p w14:paraId="628BDD46" w14:textId="77777777" w:rsidR="005F511A" w:rsidRPr="00997988" w:rsidRDefault="00442EBC" w:rsidP="00767670">
            <w:pPr>
              <w:rPr>
                <w:rFonts w:cs="Arial"/>
              </w:rPr>
            </w:pPr>
            <w:r>
              <w:rPr>
                <w:rFonts w:cs="Arial"/>
              </w:rPr>
              <w:t>Description: This dataflow is used to convert the numeric output of ALM_Conditioned_Pwr_Ckt to discrete to send</w:t>
            </w:r>
          </w:p>
          <w:p w14:paraId="2AB4BAF2" w14:textId="77777777" w:rsidR="005F511A" w:rsidRPr="00997988" w:rsidRDefault="00442EBC" w:rsidP="00767670">
            <w:pPr>
              <w:rPr>
                <w:rFonts w:cs="Arial"/>
              </w:rPr>
            </w:pPr>
            <w:r>
              <w:rPr>
                <w:rFonts w:cs="Arial"/>
              </w:rPr>
              <w:t>it over LIN</w:t>
            </w:r>
          </w:p>
        </w:tc>
      </w:tr>
      <w:tr w:rsidR="005F511A" w:rsidRPr="00997988" w14:paraId="1CAB5557" w14:textId="77777777" w:rsidTr="00767670">
        <w:trPr>
          <w:jc w:val="center"/>
        </w:trPr>
        <w:tc>
          <w:tcPr>
            <w:tcW w:w="2405" w:type="dxa"/>
            <w:shd w:val="clear" w:color="auto" w:fill="D9D9D9" w:themeFill="background1" w:themeFillShade="D9"/>
            <w:vAlign w:val="center"/>
          </w:tcPr>
          <w:p w14:paraId="7E5F951F" w14:textId="77777777" w:rsidR="005F511A" w:rsidRPr="00997988" w:rsidRDefault="003C49F0" w:rsidP="00767670">
            <w:pPr>
              <w:rPr>
                <w:b/>
              </w:rPr>
            </w:pPr>
            <w:r>
              <w:rPr>
                <w:noProof/>
              </w:rPr>
              <w:drawing>
                <wp:inline distT="0" distB="0" distL="0" distR="0" wp14:anchorId="5D8ABA61" wp14:editId="2E1D1646">
                  <wp:extent cx="203200" cy="203200"/>
                  <wp:effectExtent l="0" t="0" r="0" b="0"/>
                  <wp:docPr id="1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Ambient_Status</w:t>
            </w:r>
          </w:p>
        </w:tc>
        <w:tc>
          <w:tcPr>
            <w:tcW w:w="7607" w:type="dxa"/>
            <w:vAlign w:val="center"/>
          </w:tcPr>
          <w:p w14:paraId="33E8CD35" w14:textId="77777777" w:rsidR="005F511A" w:rsidRPr="00997988" w:rsidRDefault="00442EBC" w:rsidP="00767670">
            <w:pPr>
              <w:rPr>
                <w:rFonts w:cs="Arial"/>
              </w:rPr>
            </w:pPr>
            <w:r>
              <w:rPr>
                <w:rFonts w:cs="Arial"/>
              </w:rPr>
              <w:t>Name: Ambient_Status</w:t>
            </w:r>
          </w:p>
          <w:p w14:paraId="05154958" w14:textId="77777777" w:rsidR="005F511A" w:rsidRPr="00997988" w:rsidRDefault="00442EBC" w:rsidP="00767670">
            <w:pPr>
              <w:rPr>
                <w:rFonts w:cs="Arial"/>
              </w:rPr>
            </w:pPr>
            <w:r>
              <w:rPr>
                <w:rFonts w:cs="Arial"/>
              </w:rPr>
              <w:t>Description: Dataflow indicating the output of the ambient processing</w:t>
            </w:r>
          </w:p>
        </w:tc>
      </w:tr>
      <w:tr w:rsidR="005F511A" w:rsidRPr="00997988" w14:paraId="4599D424" w14:textId="77777777" w:rsidTr="00767670">
        <w:trPr>
          <w:jc w:val="center"/>
        </w:trPr>
        <w:tc>
          <w:tcPr>
            <w:tcW w:w="2405" w:type="dxa"/>
            <w:shd w:val="clear" w:color="auto" w:fill="D9D9D9" w:themeFill="background1" w:themeFillShade="D9"/>
            <w:vAlign w:val="center"/>
          </w:tcPr>
          <w:p w14:paraId="73F5B010" w14:textId="77777777" w:rsidR="005F511A" w:rsidRPr="00997988" w:rsidRDefault="003C49F0" w:rsidP="00767670">
            <w:pPr>
              <w:rPr>
                <w:b/>
              </w:rPr>
            </w:pPr>
            <w:r>
              <w:rPr>
                <w:noProof/>
              </w:rPr>
              <w:drawing>
                <wp:inline distT="0" distB="0" distL="0" distR="0" wp14:anchorId="2CEC38A6" wp14:editId="7D45FB23">
                  <wp:extent cx="203200" cy="203200"/>
                  <wp:effectExtent l="0" t="0" r="0" b="0"/>
                  <wp:docPr id="1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AmbientColor_Cfg</w:t>
            </w:r>
          </w:p>
        </w:tc>
        <w:tc>
          <w:tcPr>
            <w:tcW w:w="7607" w:type="dxa"/>
            <w:vAlign w:val="center"/>
          </w:tcPr>
          <w:p w14:paraId="33703E43" w14:textId="77777777" w:rsidR="005F511A" w:rsidRPr="00997988" w:rsidRDefault="00442EBC" w:rsidP="00767670">
            <w:pPr>
              <w:rPr>
                <w:rFonts w:cs="Arial"/>
              </w:rPr>
            </w:pPr>
            <w:r>
              <w:rPr>
                <w:rFonts w:cs="Arial"/>
              </w:rPr>
              <w:t>Name: AmbientColor_Cfg</w:t>
            </w:r>
          </w:p>
          <w:p w14:paraId="74117245" w14:textId="77777777" w:rsidR="005F511A" w:rsidRPr="00997988" w:rsidRDefault="00442EBC" w:rsidP="00767670">
            <w:pPr>
              <w:rPr>
                <w:rFonts w:cs="Arial"/>
              </w:rPr>
            </w:pPr>
            <w:r>
              <w:rPr>
                <w:rFonts w:cs="Arial"/>
              </w:rPr>
              <w:t>Description: Currently selected ambient color</w:t>
            </w:r>
          </w:p>
          <w:p w14:paraId="5C59AA6A" w14:textId="77777777" w:rsidR="005F511A" w:rsidRPr="00997988" w:rsidRDefault="00442EBC" w:rsidP="00767670">
            <w:pPr>
              <w:rPr>
                <w:rFonts w:cs="Arial"/>
              </w:rPr>
            </w:pPr>
            <w:r>
              <w:rPr>
                <w:rFonts w:cs="Arial"/>
              </w:rPr>
              <w:t>DomainElement : 0:15</w:t>
            </w:r>
          </w:p>
          <w:p w14:paraId="76EB8D54" w14:textId="77777777" w:rsidR="005F511A" w:rsidRPr="00997988" w:rsidRDefault="00442EBC" w:rsidP="00767670">
            <w:pPr>
              <w:rPr>
                <w:rFonts w:cs="Arial"/>
              </w:rPr>
            </w:pPr>
            <w:r>
              <w:rPr>
                <w:rFonts w:cs="Arial"/>
              </w:rPr>
              <w:t>DomainDescription : Color level for ambient lighting</w:t>
            </w:r>
          </w:p>
        </w:tc>
      </w:tr>
      <w:tr w:rsidR="005F511A" w:rsidRPr="00997988" w14:paraId="69CAA036" w14:textId="77777777" w:rsidTr="00767670">
        <w:trPr>
          <w:jc w:val="center"/>
        </w:trPr>
        <w:tc>
          <w:tcPr>
            <w:tcW w:w="2405" w:type="dxa"/>
            <w:shd w:val="clear" w:color="auto" w:fill="D9D9D9" w:themeFill="background1" w:themeFillShade="D9"/>
            <w:vAlign w:val="center"/>
          </w:tcPr>
          <w:p w14:paraId="396C3009" w14:textId="77777777" w:rsidR="005F511A" w:rsidRPr="00997988" w:rsidRDefault="003C49F0" w:rsidP="00767670">
            <w:pPr>
              <w:rPr>
                <w:b/>
              </w:rPr>
            </w:pPr>
            <w:r>
              <w:rPr>
                <w:noProof/>
              </w:rPr>
              <w:drawing>
                <wp:inline distT="0" distB="0" distL="0" distR="0" wp14:anchorId="00C06ED2" wp14:editId="71682090">
                  <wp:extent cx="203200" cy="203200"/>
                  <wp:effectExtent l="0" t="0" r="0" b="0"/>
                  <wp:docPr id="1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AmbientDim_Cfg</w:t>
            </w:r>
          </w:p>
        </w:tc>
        <w:tc>
          <w:tcPr>
            <w:tcW w:w="7607" w:type="dxa"/>
            <w:vAlign w:val="center"/>
          </w:tcPr>
          <w:p w14:paraId="067BA3A3" w14:textId="77777777" w:rsidR="005F511A" w:rsidRPr="00997988" w:rsidRDefault="00442EBC" w:rsidP="00767670">
            <w:pPr>
              <w:rPr>
                <w:rFonts w:cs="Arial"/>
              </w:rPr>
            </w:pPr>
            <w:r>
              <w:rPr>
                <w:rFonts w:cs="Arial"/>
              </w:rPr>
              <w:t>Name: AmbientDim_Cfg</w:t>
            </w:r>
          </w:p>
          <w:p w14:paraId="504159F0" w14:textId="77777777" w:rsidR="005F511A" w:rsidRPr="00997988" w:rsidRDefault="00442EBC" w:rsidP="00767670">
            <w:pPr>
              <w:rPr>
                <w:rFonts w:cs="Arial"/>
              </w:rPr>
            </w:pPr>
            <w:r>
              <w:rPr>
                <w:rFonts w:cs="Arial"/>
              </w:rPr>
              <w:t>Description: Currently selected ambient dimming level</w:t>
            </w:r>
          </w:p>
          <w:p w14:paraId="76242F17" w14:textId="77777777" w:rsidR="005F511A" w:rsidRPr="00997988" w:rsidRDefault="00442EBC" w:rsidP="00767670">
            <w:pPr>
              <w:rPr>
                <w:rFonts w:cs="Arial"/>
              </w:rPr>
            </w:pPr>
            <w:r>
              <w:rPr>
                <w:rFonts w:cs="Arial"/>
              </w:rPr>
              <w:t>DomainElement : 0:15</w:t>
            </w:r>
          </w:p>
          <w:p w14:paraId="652F7C90" w14:textId="77777777" w:rsidR="005F511A" w:rsidRPr="00997988" w:rsidRDefault="00442EBC" w:rsidP="00767670">
            <w:pPr>
              <w:rPr>
                <w:rFonts w:cs="Arial"/>
              </w:rPr>
            </w:pPr>
            <w:r>
              <w:rPr>
                <w:rFonts w:cs="Arial"/>
              </w:rPr>
              <w:t>DomainDescription : Ambient ligiting dimming level</w:t>
            </w:r>
          </w:p>
        </w:tc>
      </w:tr>
      <w:tr w:rsidR="005F511A" w:rsidRPr="00997988" w14:paraId="63B266FD" w14:textId="77777777" w:rsidTr="00767670">
        <w:trPr>
          <w:jc w:val="center"/>
        </w:trPr>
        <w:tc>
          <w:tcPr>
            <w:tcW w:w="2405" w:type="dxa"/>
            <w:shd w:val="clear" w:color="auto" w:fill="D9D9D9" w:themeFill="background1" w:themeFillShade="D9"/>
            <w:vAlign w:val="center"/>
          </w:tcPr>
          <w:p w14:paraId="1D713A25" w14:textId="77777777" w:rsidR="005F511A" w:rsidRPr="00997988" w:rsidRDefault="003C49F0" w:rsidP="00767670">
            <w:pPr>
              <w:rPr>
                <w:b/>
              </w:rPr>
            </w:pPr>
            <w:r>
              <w:rPr>
                <w:noProof/>
              </w:rPr>
              <w:drawing>
                <wp:inline distT="0" distB="0" distL="0" distR="0" wp14:anchorId="42B62FF2" wp14:editId="625A310D">
                  <wp:extent cx="203200" cy="203200"/>
                  <wp:effectExtent l="0" t="0" r="0" b="0"/>
                  <wp:docPr id="1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AmbientMsg_Rqst</w:t>
            </w:r>
          </w:p>
        </w:tc>
        <w:tc>
          <w:tcPr>
            <w:tcW w:w="7607" w:type="dxa"/>
            <w:vAlign w:val="center"/>
          </w:tcPr>
          <w:p w14:paraId="1BD060F4" w14:textId="77777777" w:rsidR="005F511A" w:rsidRPr="00997988" w:rsidRDefault="00442EBC" w:rsidP="00767670">
            <w:pPr>
              <w:rPr>
                <w:rFonts w:cs="Arial"/>
              </w:rPr>
            </w:pPr>
            <w:r>
              <w:rPr>
                <w:rFonts w:cs="Arial"/>
              </w:rPr>
              <w:t>Name: AmbientMsg_Rqst</w:t>
            </w:r>
          </w:p>
          <w:p w14:paraId="24243D5F" w14:textId="77777777" w:rsidR="005F511A" w:rsidRPr="00997988" w:rsidRDefault="00442EBC" w:rsidP="00767670">
            <w:pPr>
              <w:rPr>
                <w:rFonts w:cs="Arial"/>
              </w:rPr>
            </w:pPr>
            <w:r>
              <w:rPr>
                <w:rFonts w:cs="Arial"/>
              </w:rPr>
              <w:t>Description: This array contains the ambient message request for LIN module.</w:t>
            </w:r>
          </w:p>
          <w:p w14:paraId="1D5318FD" w14:textId="77777777" w:rsidR="005F511A" w:rsidRPr="00997988" w:rsidRDefault="00442EBC" w:rsidP="00767670">
            <w:pPr>
              <w:rPr>
                <w:rFonts w:cs="Arial"/>
              </w:rPr>
            </w:pPr>
            <w:r>
              <w:rPr>
                <w:rFonts w:cs="Arial"/>
              </w:rPr>
              <w:t>The index 'n' has following domain values:</w:t>
            </w:r>
          </w:p>
          <w:p w14:paraId="17F27396" w14:textId="77777777" w:rsidR="005F511A" w:rsidRPr="00997988" w:rsidRDefault="00442EBC" w:rsidP="00767670">
            <w:pPr>
              <w:rPr>
                <w:rFonts w:cs="Arial"/>
              </w:rPr>
            </w:pPr>
            <w:r>
              <w:rPr>
                <w:rFonts w:cs="Arial"/>
              </w:rPr>
              <w:t>ALL</w:t>
            </w:r>
          </w:p>
          <w:p w14:paraId="4B48F485" w14:textId="77777777" w:rsidR="005F511A" w:rsidRPr="00997988" w:rsidRDefault="00442EBC" w:rsidP="00767670">
            <w:pPr>
              <w:rPr>
                <w:rFonts w:cs="Arial"/>
              </w:rPr>
            </w:pPr>
            <w:r>
              <w:rPr>
                <w:rFonts w:cs="Arial"/>
              </w:rPr>
              <w:t>FOOTWELLS</w:t>
            </w:r>
          </w:p>
          <w:p w14:paraId="48D9608B" w14:textId="77777777" w:rsidR="005F511A" w:rsidRPr="00997988" w:rsidRDefault="00442EBC" w:rsidP="00767670">
            <w:pPr>
              <w:rPr>
                <w:rFonts w:cs="Arial"/>
              </w:rPr>
            </w:pPr>
            <w:r>
              <w:rPr>
                <w:rFonts w:cs="Arial"/>
              </w:rPr>
              <w:t>DF_DOOR</w:t>
            </w:r>
          </w:p>
          <w:p w14:paraId="5659803F" w14:textId="77777777" w:rsidR="005F511A" w:rsidRPr="00997988" w:rsidRDefault="00442EBC" w:rsidP="00767670">
            <w:pPr>
              <w:rPr>
                <w:rFonts w:cs="Arial"/>
              </w:rPr>
            </w:pPr>
            <w:r>
              <w:rPr>
                <w:rFonts w:cs="Arial"/>
              </w:rPr>
              <w:t>PF_DOOR</w:t>
            </w:r>
          </w:p>
          <w:p w14:paraId="4299E33A" w14:textId="77777777" w:rsidR="005F511A" w:rsidRPr="00997988" w:rsidRDefault="00442EBC" w:rsidP="00767670">
            <w:pPr>
              <w:rPr>
                <w:rFonts w:cs="Arial"/>
              </w:rPr>
            </w:pPr>
            <w:r>
              <w:rPr>
                <w:rFonts w:cs="Arial"/>
              </w:rPr>
              <w:t>DR_DOOR</w:t>
            </w:r>
          </w:p>
          <w:p w14:paraId="24AF08F4" w14:textId="77777777" w:rsidR="005F511A" w:rsidRPr="00997988" w:rsidRDefault="00442EBC" w:rsidP="00767670">
            <w:pPr>
              <w:rPr>
                <w:rFonts w:cs="Arial"/>
              </w:rPr>
            </w:pPr>
            <w:r>
              <w:rPr>
                <w:rFonts w:cs="Arial"/>
              </w:rPr>
              <w:t>PR_DOOR</w:t>
            </w:r>
          </w:p>
          <w:p w14:paraId="69F74D28" w14:textId="77777777" w:rsidR="005F511A" w:rsidRPr="00997988" w:rsidRDefault="00442EBC" w:rsidP="00767670">
            <w:pPr>
              <w:rPr>
                <w:rFonts w:cs="Arial"/>
              </w:rPr>
            </w:pPr>
            <w:r>
              <w:rPr>
                <w:rFonts w:cs="Arial"/>
              </w:rPr>
              <w:t>DF_DOOR_HANDLE</w:t>
            </w:r>
          </w:p>
          <w:p w14:paraId="4F57F389" w14:textId="77777777" w:rsidR="005F511A" w:rsidRPr="00997988" w:rsidRDefault="00442EBC" w:rsidP="00767670">
            <w:pPr>
              <w:rPr>
                <w:rFonts w:cs="Arial"/>
              </w:rPr>
            </w:pPr>
            <w:r>
              <w:rPr>
                <w:rFonts w:cs="Arial"/>
              </w:rPr>
              <w:t>PF_DOOR_HANDLE</w:t>
            </w:r>
          </w:p>
          <w:p w14:paraId="7C26C035" w14:textId="77777777" w:rsidR="005F511A" w:rsidRPr="00997988" w:rsidRDefault="00442EBC" w:rsidP="00767670">
            <w:pPr>
              <w:rPr>
                <w:rFonts w:cs="Arial"/>
              </w:rPr>
            </w:pPr>
            <w:r>
              <w:rPr>
                <w:rFonts w:cs="Arial"/>
              </w:rPr>
              <w:t>DR_DOOR_HANDLE</w:t>
            </w:r>
          </w:p>
          <w:p w14:paraId="75A8B19A" w14:textId="77777777" w:rsidR="005F511A" w:rsidRPr="00997988" w:rsidRDefault="00442EBC" w:rsidP="00767670">
            <w:pPr>
              <w:rPr>
                <w:rFonts w:cs="Arial"/>
              </w:rPr>
            </w:pPr>
            <w:r>
              <w:rPr>
                <w:rFonts w:cs="Arial"/>
              </w:rPr>
              <w:lastRenderedPageBreak/>
              <w:t>PR_DOOR_HANDLE</w:t>
            </w:r>
          </w:p>
        </w:tc>
      </w:tr>
      <w:tr w:rsidR="005F511A" w:rsidRPr="00997988" w14:paraId="6C750767" w14:textId="77777777" w:rsidTr="00767670">
        <w:trPr>
          <w:jc w:val="center"/>
        </w:trPr>
        <w:tc>
          <w:tcPr>
            <w:tcW w:w="2405" w:type="dxa"/>
            <w:shd w:val="clear" w:color="auto" w:fill="D9D9D9" w:themeFill="background1" w:themeFillShade="D9"/>
            <w:vAlign w:val="center"/>
          </w:tcPr>
          <w:p w14:paraId="4E25F677" w14:textId="77777777" w:rsidR="005F511A" w:rsidRPr="00997988" w:rsidRDefault="003C49F0" w:rsidP="00767670">
            <w:pPr>
              <w:rPr>
                <w:b/>
              </w:rPr>
            </w:pPr>
            <w:r>
              <w:rPr>
                <w:noProof/>
              </w:rPr>
              <w:lastRenderedPageBreak/>
              <w:drawing>
                <wp:inline distT="0" distB="0" distL="0" distR="0" wp14:anchorId="3918AD45" wp14:editId="02BBF8FA">
                  <wp:extent cx="203200" cy="203200"/>
                  <wp:effectExtent l="0" t="0" r="0" b="0"/>
                  <wp:docPr id="1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Approach_LightShow</w:t>
            </w:r>
          </w:p>
        </w:tc>
        <w:tc>
          <w:tcPr>
            <w:tcW w:w="7607" w:type="dxa"/>
            <w:vAlign w:val="center"/>
          </w:tcPr>
          <w:p w14:paraId="216D050E" w14:textId="77777777" w:rsidR="005F511A" w:rsidRPr="00997988" w:rsidRDefault="00442EBC" w:rsidP="00767670">
            <w:pPr>
              <w:rPr>
                <w:rFonts w:cs="Arial"/>
              </w:rPr>
            </w:pPr>
            <w:r>
              <w:rPr>
                <w:rFonts w:cs="Arial"/>
              </w:rPr>
              <w:t>Name: Approach_LightShow</w:t>
            </w:r>
          </w:p>
          <w:p w14:paraId="6E67AB0C" w14:textId="77777777" w:rsidR="005F511A" w:rsidRPr="00997988" w:rsidRDefault="00442EBC" w:rsidP="00767670">
            <w:pPr>
              <w:rPr>
                <w:rFonts w:cs="Arial"/>
              </w:rPr>
            </w:pPr>
            <w:r>
              <w:rPr>
                <w:rFonts w:cs="Arial"/>
              </w:rPr>
              <w:t>Description: Indicates when to start approach light show.</w:t>
            </w:r>
          </w:p>
          <w:p w14:paraId="1A19D7B5" w14:textId="77777777" w:rsidR="005F511A" w:rsidRPr="00997988" w:rsidRDefault="00442EBC" w:rsidP="00767670">
            <w:pPr>
              <w:rPr>
                <w:rFonts w:cs="Arial"/>
              </w:rPr>
            </w:pPr>
            <w:r>
              <w:rPr>
                <w:rFonts w:cs="Arial"/>
              </w:rPr>
              <w:t>Note: It will take care of the maximum time limit of 25 seconds.</w:t>
            </w:r>
          </w:p>
        </w:tc>
      </w:tr>
      <w:tr w:rsidR="005F511A" w:rsidRPr="00997988" w14:paraId="18800657" w14:textId="77777777" w:rsidTr="00767670">
        <w:trPr>
          <w:jc w:val="center"/>
        </w:trPr>
        <w:tc>
          <w:tcPr>
            <w:tcW w:w="2405" w:type="dxa"/>
            <w:shd w:val="clear" w:color="auto" w:fill="D9D9D9" w:themeFill="background1" w:themeFillShade="D9"/>
            <w:vAlign w:val="center"/>
          </w:tcPr>
          <w:p w14:paraId="60A9F3A6" w14:textId="77777777" w:rsidR="005F511A" w:rsidRPr="00997988" w:rsidRDefault="003C49F0" w:rsidP="00767670">
            <w:pPr>
              <w:rPr>
                <w:b/>
              </w:rPr>
            </w:pPr>
            <w:r>
              <w:rPr>
                <w:noProof/>
              </w:rPr>
              <w:drawing>
                <wp:inline distT="0" distB="0" distL="0" distR="0" wp14:anchorId="004B382F" wp14:editId="60B720BE">
                  <wp:extent cx="203200" cy="203200"/>
                  <wp:effectExtent l="0" t="0" r="0" b="0"/>
                  <wp:docPr id="1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Color</w:t>
            </w:r>
          </w:p>
        </w:tc>
        <w:tc>
          <w:tcPr>
            <w:tcW w:w="7607" w:type="dxa"/>
            <w:vAlign w:val="center"/>
          </w:tcPr>
          <w:p w14:paraId="72F5239C" w14:textId="77777777" w:rsidR="005F511A" w:rsidRPr="00997988" w:rsidRDefault="00442EBC" w:rsidP="00767670">
            <w:pPr>
              <w:rPr>
                <w:rFonts w:cs="Arial"/>
              </w:rPr>
            </w:pPr>
            <w:r>
              <w:rPr>
                <w:rFonts w:cs="Arial"/>
              </w:rPr>
              <w:t>Name: Color</w:t>
            </w:r>
          </w:p>
          <w:p w14:paraId="4163FEA0" w14:textId="77777777" w:rsidR="005F511A" w:rsidRPr="00997988" w:rsidRDefault="00442EBC" w:rsidP="00767670">
            <w:pPr>
              <w:rPr>
                <w:rFonts w:cs="Arial"/>
              </w:rPr>
            </w:pPr>
            <w:r>
              <w:rPr>
                <w:rFonts w:cs="Arial"/>
              </w:rPr>
              <w:t>Description: Indicates Color need to set for ambient lighting.</w:t>
            </w:r>
          </w:p>
          <w:p w14:paraId="342C09C8" w14:textId="77777777" w:rsidR="005F511A" w:rsidRPr="00997988" w:rsidRDefault="00442EBC" w:rsidP="00767670">
            <w:pPr>
              <w:rPr>
                <w:rFonts w:cs="Arial"/>
              </w:rPr>
            </w:pPr>
            <w:r>
              <w:rPr>
                <w:rFonts w:cs="Arial"/>
              </w:rPr>
              <w:t>OFF domain value for Color is 0.</w:t>
            </w:r>
          </w:p>
        </w:tc>
      </w:tr>
      <w:tr w:rsidR="005F511A" w:rsidRPr="00997988" w14:paraId="53DB05E1" w14:textId="77777777" w:rsidTr="00767670">
        <w:trPr>
          <w:jc w:val="center"/>
        </w:trPr>
        <w:tc>
          <w:tcPr>
            <w:tcW w:w="2405" w:type="dxa"/>
            <w:shd w:val="clear" w:color="auto" w:fill="D9D9D9" w:themeFill="background1" w:themeFillShade="D9"/>
            <w:vAlign w:val="center"/>
          </w:tcPr>
          <w:p w14:paraId="027FF26E" w14:textId="77777777" w:rsidR="005F511A" w:rsidRPr="00997988" w:rsidRDefault="003C49F0" w:rsidP="00767670">
            <w:pPr>
              <w:rPr>
                <w:b/>
              </w:rPr>
            </w:pPr>
            <w:r>
              <w:rPr>
                <w:noProof/>
              </w:rPr>
              <w:drawing>
                <wp:inline distT="0" distB="0" distL="0" distR="0" wp14:anchorId="6C6FF64D" wp14:editId="1E48DD63">
                  <wp:extent cx="203200" cy="203200"/>
                  <wp:effectExtent l="0" t="0" r="0" b="0"/>
                  <wp:docPr id="1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CourtesyDelay_Rqst</w:t>
            </w:r>
          </w:p>
        </w:tc>
        <w:tc>
          <w:tcPr>
            <w:tcW w:w="7607" w:type="dxa"/>
            <w:vAlign w:val="center"/>
          </w:tcPr>
          <w:p w14:paraId="018409A2" w14:textId="77777777" w:rsidR="005F511A" w:rsidRPr="00997988" w:rsidRDefault="00442EBC" w:rsidP="00767670">
            <w:pPr>
              <w:rPr>
                <w:rFonts w:cs="Arial"/>
              </w:rPr>
            </w:pPr>
            <w:r>
              <w:rPr>
                <w:rFonts w:cs="Arial"/>
              </w:rPr>
              <w:t>Name: CourtesyDelay_Rqst</w:t>
            </w:r>
          </w:p>
          <w:p w14:paraId="41722AA6" w14:textId="77777777" w:rsidR="005F511A" w:rsidRPr="00997988" w:rsidRDefault="00442EBC" w:rsidP="00767670">
            <w:pPr>
              <w:rPr>
                <w:rFonts w:cs="Arial"/>
              </w:rPr>
            </w:pPr>
            <w:r>
              <w:rPr>
                <w:rFonts w:cs="Arial"/>
              </w:rPr>
              <w:t>Description: Request to illuminate the interior courtesy lights.</w:t>
            </w:r>
          </w:p>
        </w:tc>
      </w:tr>
      <w:tr w:rsidR="005F511A" w:rsidRPr="00997988" w14:paraId="3CB81E5A" w14:textId="77777777" w:rsidTr="00767670">
        <w:trPr>
          <w:jc w:val="center"/>
        </w:trPr>
        <w:tc>
          <w:tcPr>
            <w:tcW w:w="2405" w:type="dxa"/>
            <w:shd w:val="clear" w:color="auto" w:fill="D9D9D9" w:themeFill="background1" w:themeFillShade="D9"/>
            <w:vAlign w:val="center"/>
          </w:tcPr>
          <w:p w14:paraId="147D5ED5" w14:textId="77777777" w:rsidR="005F511A" w:rsidRPr="00997988" w:rsidRDefault="003C49F0" w:rsidP="00767670">
            <w:pPr>
              <w:rPr>
                <w:b/>
              </w:rPr>
            </w:pPr>
            <w:r>
              <w:rPr>
                <w:noProof/>
              </w:rPr>
              <w:drawing>
                <wp:inline distT="0" distB="0" distL="0" distR="0" wp14:anchorId="6C61EAB7" wp14:editId="037660D3">
                  <wp:extent cx="203200" cy="203200"/>
                  <wp:effectExtent l="0" t="0" r="0" b="0"/>
                  <wp:docPr id="1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CourtesyDemand_BSave_Rqst</w:t>
            </w:r>
          </w:p>
        </w:tc>
        <w:tc>
          <w:tcPr>
            <w:tcW w:w="7607" w:type="dxa"/>
            <w:vAlign w:val="center"/>
          </w:tcPr>
          <w:p w14:paraId="28ABDFE8" w14:textId="77777777" w:rsidR="005F511A" w:rsidRPr="00997988" w:rsidRDefault="00442EBC" w:rsidP="00767670">
            <w:pPr>
              <w:rPr>
                <w:rFonts w:cs="Arial"/>
              </w:rPr>
            </w:pPr>
            <w:r>
              <w:rPr>
                <w:rFonts w:cs="Arial"/>
              </w:rPr>
              <w:t>Name: CourtesyDemand_BSave_Rqst</w:t>
            </w:r>
          </w:p>
          <w:p w14:paraId="64B9888B" w14:textId="77777777" w:rsidR="005F511A" w:rsidRPr="00997988" w:rsidRDefault="00442EBC" w:rsidP="00767670">
            <w:pPr>
              <w:rPr>
                <w:rFonts w:cs="Arial"/>
              </w:rPr>
            </w:pPr>
            <w:r>
              <w:rPr>
                <w:rFonts w:cs="Arial"/>
              </w:rPr>
              <w:t>Description: Request from Battery Saver to turn off the courtesy lights and the demand lights.</w:t>
            </w:r>
          </w:p>
        </w:tc>
      </w:tr>
      <w:tr w:rsidR="005F511A" w:rsidRPr="00997988" w14:paraId="0E952965" w14:textId="77777777" w:rsidTr="00767670">
        <w:trPr>
          <w:jc w:val="center"/>
        </w:trPr>
        <w:tc>
          <w:tcPr>
            <w:tcW w:w="2405" w:type="dxa"/>
            <w:shd w:val="clear" w:color="auto" w:fill="D9D9D9" w:themeFill="background1" w:themeFillShade="D9"/>
            <w:vAlign w:val="center"/>
          </w:tcPr>
          <w:p w14:paraId="7E714513" w14:textId="77777777" w:rsidR="005F511A" w:rsidRPr="00997988" w:rsidRDefault="003C49F0" w:rsidP="00767670">
            <w:pPr>
              <w:rPr>
                <w:b/>
              </w:rPr>
            </w:pPr>
            <w:r>
              <w:rPr>
                <w:noProof/>
              </w:rPr>
              <w:drawing>
                <wp:inline distT="0" distB="0" distL="0" distR="0" wp14:anchorId="6F6D3952" wp14:editId="4C3CE13F">
                  <wp:extent cx="203200" cy="203200"/>
                  <wp:effectExtent l="0" t="0" r="0" b="0"/>
                  <wp:docPr id="1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Customer_Color</w:t>
            </w:r>
          </w:p>
        </w:tc>
        <w:tc>
          <w:tcPr>
            <w:tcW w:w="7607" w:type="dxa"/>
            <w:vAlign w:val="center"/>
          </w:tcPr>
          <w:p w14:paraId="5A73D6B2" w14:textId="77777777" w:rsidR="005F511A" w:rsidRPr="00997988" w:rsidRDefault="00442EBC" w:rsidP="00767670">
            <w:pPr>
              <w:rPr>
                <w:rFonts w:cs="Arial"/>
              </w:rPr>
            </w:pPr>
            <w:r>
              <w:rPr>
                <w:rFonts w:cs="Arial"/>
              </w:rPr>
              <w:t>Name: Customer_Color</w:t>
            </w:r>
          </w:p>
          <w:p w14:paraId="290060FA" w14:textId="77777777" w:rsidR="005F511A" w:rsidRPr="00997988" w:rsidRDefault="00442EBC" w:rsidP="00767670">
            <w:pPr>
              <w:rPr>
                <w:rFonts w:cs="Arial"/>
              </w:rPr>
            </w:pPr>
            <w:r>
              <w:rPr>
                <w:rFonts w:cs="Arial"/>
              </w:rPr>
              <w:t>Description: Indicates Color need to set for ambient lighting.</w:t>
            </w:r>
          </w:p>
        </w:tc>
      </w:tr>
      <w:tr w:rsidR="005F511A" w:rsidRPr="00997988" w14:paraId="4D636CE1" w14:textId="77777777" w:rsidTr="00767670">
        <w:trPr>
          <w:jc w:val="center"/>
        </w:trPr>
        <w:tc>
          <w:tcPr>
            <w:tcW w:w="2405" w:type="dxa"/>
            <w:shd w:val="clear" w:color="auto" w:fill="D9D9D9" w:themeFill="background1" w:themeFillShade="D9"/>
            <w:vAlign w:val="center"/>
          </w:tcPr>
          <w:p w14:paraId="0B61C19D" w14:textId="77777777" w:rsidR="005F511A" w:rsidRPr="00997988" w:rsidRDefault="003C49F0" w:rsidP="00767670">
            <w:pPr>
              <w:rPr>
                <w:b/>
              </w:rPr>
            </w:pPr>
            <w:r>
              <w:rPr>
                <w:noProof/>
              </w:rPr>
              <w:drawing>
                <wp:inline distT="0" distB="0" distL="0" distR="0" wp14:anchorId="5699FB70" wp14:editId="6C4FD173">
                  <wp:extent cx="203200" cy="203200"/>
                  <wp:effectExtent l="0" t="0" r="0" b="0"/>
                  <wp:docPr id="1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Customer_Intensity</w:t>
            </w:r>
          </w:p>
        </w:tc>
        <w:tc>
          <w:tcPr>
            <w:tcW w:w="7607" w:type="dxa"/>
            <w:vAlign w:val="center"/>
          </w:tcPr>
          <w:p w14:paraId="404D672C" w14:textId="77777777" w:rsidR="005F511A" w:rsidRPr="00997988" w:rsidRDefault="00442EBC" w:rsidP="00767670">
            <w:pPr>
              <w:rPr>
                <w:rFonts w:cs="Arial"/>
              </w:rPr>
            </w:pPr>
            <w:r>
              <w:rPr>
                <w:rFonts w:cs="Arial"/>
              </w:rPr>
              <w:t>Name: Customer_Intensity</w:t>
            </w:r>
          </w:p>
          <w:p w14:paraId="747BD33B" w14:textId="77777777" w:rsidR="005F511A" w:rsidRPr="00997988" w:rsidRDefault="00442EBC" w:rsidP="00767670">
            <w:pPr>
              <w:rPr>
                <w:rFonts w:cs="Arial"/>
              </w:rPr>
            </w:pPr>
            <w:r>
              <w:rPr>
                <w:rFonts w:cs="Arial"/>
              </w:rPr>
              <w:t>Description: Indicates the intesity required to set for ambient lighting.</w:t>
            </w:r>
          </w:p>
        </w:tc>
      </w:tr>
      <w:tr w:rsidR="005F511A" w:rsidRPr="00997988" w14:paraId="28194478" w14:textId="77777777" w:rsidTr="00767670">
        <w:trPr>
          <w:jc w:val="center"/>
        </w:trPr>
        <w:tc>
          <w:tcPr>
            <w:tcW w:w="2405" w:type="dxa"/>
            <w:shd w:val="clear" w:color="auto" w:fill="D9D9D9" w:themeFill="background1" w:themeFillShade="D9"/>
            <w:vAlign w:val="center"/>
          </w:tcPr>
          <w:p w14:paraId="7A54C3AF" w14:textId="77777777" w:rsidR="005F511A" w:rsidRPr="00997988" w:rsidRDefault="003C49F0" w:rsidP="00767670">
            <w:pPr>
              <w:rPr>
                <w:b/>
              </w:rPr>
            </w:pPr>
            <w:r>
              <w:rPr>
                <w:noProof/>
              </w:rPr>
              <w:drawing>
                <wp:inline distT="0" distB="0" distL="0" distR="0" wp14:anchorId="4D2319D8" wp14:editId="56A3510E">
                  <wp:extent cx="203200" cy="203200"/>
                  <wp:effectExtent l="0" t="0" r="0" b="0"/>
                  <wp:docPr id="1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DBR_Reset_Cmd</w:t>
            </w:r>
          </w:p>
        </w:tc>
        <w:tc>
          <w:tcPr>
            <w:tcW w:w="7607" w:type="dxa"/>
            <w:vAlign w:val="center"/>
          </w:tcPr>
          <w:p w14:paraId="20E40983" w14:textId="77777777" w:rsidR="005F511A" w:rsidRPr="00997988" w:rsidRDefault="00442EBC" w:rsidP="00767670">
            <w:pPr>
              <w:rPr>
                <w:rFonts w:cs="Arial"/>
              </w:rPr>
            </w:pPr>
            <w:r>
              <w:rPr>
                <w:rFonts w:cs="Arial"/>
              </w:rPr>
              <w:t>Name: DBR_Reset_Cmd</w:t>
            </w:r>
          </w:p>
          <w:p w14:paraId="674DA0A8" w14:textId="77777777" w:rsidR="005F511A" w:rsidRPr="00997988" w:rsidRDefault="00442EBC" w:rsidP="00767670">
            <w:pPr>
              <w:rPr>
                <w:rFonts w:cs="Arial"/>
              </w:rPr>
            </w:pPr>
            <w:r>
              <w:rPr>
                <w:rFonts w:cs="Arial"/>
              </w:rPr>
              <w:t>Description: Reset command for latching dual battery relay. This opens the latching relay</w:t>
            </w:r>
          </w:p>
        </w:tc>
      </w:tr>
      <w:tr w:rsidR="005F511A" w:rsidRPr="00997988" w14:paraId="690D1282" w14:textId="77777777" w:rsidTr="00767670">
        <w:trPr>
          <w:jc w:val="center"/>
        </w:trPr>
        <w:tc>
          <w:tcPr>
            <w:tcW w:w="2405" w:type="dxa"/>
            <w:shd w:val="clear" w:color="auto" w:fill="D9D9D9" w:themeFill="background1" w:themeFillShade="D9"/>
            <w:vAlign w:val="center"/>
          </w:tcPr>
          <w:p w14:paraId="6C647799" w14:textId="77777777" w:rsidR="005F511A" w:rsidRPr="00997988" w:rsidRDefault="003C49F0" w:rsidP="00767670">
            <w:pPr>
              <w:rPr>
                <w:b/>
              </w:rPr>
            </w:pPr>
            <w:r>
              <w:rPr>
                <w:noProof/>
              </w:rPr>
              <w:drawing>
                <wp:inline distT="0" distB="0" distL="0" distR="0" wp14:anchorId="52695AE7" wp14:editId="2ED14170">
                  <wp:extent cx="203200" cy="203200"/>
                  <wp:effectExtent l="0" t="0" r="0" b="0"/>
                  <wp:docPr id="1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Delayed_Accessory_Cmd</w:t>
            </w:r>
          </w:p>
        </w:tc>
        <w:tc>
          <w:tcPr>
            <w:tcW w:w="7607" w:type="dxa"/>
            <w:vAlign w:val="center"/>
          </w:tcPr>
          <w:p w14:paraId="654D17C6" w14:textId="77777777" w:rsidR="005F511A" w:rsidRPr="00997988" w:rsidRDefault="00442EBC" w:rsidP="00767670">
            <w:pPr>
              <w:rPr>
                <w:rFonts w:cs="Arial"/>
              </w:rPr>
            </w:pPr>
            <w:r>
              <w:rPr>
                <w:rFonts w:cs="Arial"/>
              </w:rPr>
              <w:t>Name: Delayed_Accessory_Cmd</w:t>
            </w:r>
          </w:p>
          <w:p w14:paraId="5995F60C" w14:textId="77777777" w:rsidR="005F511A" w:rsidRPr="00997988" w:rsidRDefault="00442EBC" w:rsidP="00767670">
            <w:pPr>
              <w:rPr>
                <w:rFonts w:cs="Arial"/>
              </w:rPr>
            </w:pPr>
            <w:r>
              <w:rPr>
                <w:rFonts w:cs="Arial"/>
              </w:rPr>
              <w:t>Description: Input to load shedding - delayed accesory status</w:t>
            </w:r>
          </w:p>
        </w:tc>
      </w:tr>
      <w:tr w:rsidR="005F511A" w:rsidRPr="00997988" w14:paraId="7A85F0CF" w14:textId="77777777" w:rsidTr="00767670">
        <w:trPr>
          <w:jc w:val="center"/>
        </w:trPr>
        <w:tc>
          <w:tcPr>
            <w:tcW w:w="2405" w:type="dxa"/>
            <w:shd w:val="clear" w:color="auto" w:fill="D9D9D9" w:themeFill="background1" w:themeFillShade="D9"/>
            <w:vAlign w:val="center"/>
          </w:tcPr>
          <w:p w14:paraId="358BF180" w14:textId="77777777" w:rsidR="005F511A" w:rsidRPr="00997988" w:rsidRDefault="003C49F0" w:rsidP="00767670">
            <w:pPr>
              <w:rPr>
                <w:b/>
              </w:rPr>
            </w:pPr>
            <w:r>
              <w:rPr>
                <w:noProof/>
              </w:rPr>
              <w:drawing>
                <wp:inline distT="0" distB="0" distL="0" distR="0" wp14:anchorId="2CC82048" wp14:editId="148B45A6">
                  <wp:extent cx="203200" cy="203200"/>
                  <wp:effectExtent l="0" t="0" r="0" b="0"/>
                  <wp:docPr id="1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DF_Door_Ajar_Status</w:t>
            </w:r>
          </w:p>
        </w:tc>
        <w:tc>
          <w:tcPr>
            <w:tcW w:w="7607" w:type="dxa"/>
            <w:vAlign w:val="center"/>
          </w:tcPr>
          <w:p w14:paraId="54BC8108" w14:textId="77777777" w:rsidR="005F511A" w:rsidRPr="00997988" w:rsidRDefault="00442EBC" w:rsidP="00767670">
            <w:pPr>
              <w:rPr>
                <w:rFonts w:cs="Arial"/>
              </w:rPr>
            </w:pPr>
            <w:r>
              <w:rPr>
                <w:rFonts w:cs="Arial"/>
              </w:rPr>
              <w:t>Name: DF_Door_Ajar_Status</w:t>
            </w:r>
          </w:p>
          <w:p w14:paraId="5EAEFF53" w14:textId="77777777" w:rsidR="005F511A" w:rsidRPr="00997988" w:rsidRDefault="00442EBC" w:rsidP="00767670">
            <w:pPr>
              <w:rPr>
                <w:rFonts w:cs="Arial"/>
              </w:rPr>
            </w:pPr>
            <w:r>
              <w:rPr>
                <w:rFonts w:cs="Arial"/>
              </w:rPr>
              <w:t>Description: Indicates if the driver's front door is ajar.</w:t>
            </w:r>
          </w:p>
        </w:tc>
      </w:tr>
      <w:tr w:rsidR="005F511A" w:rsidRPr="00997988" w14:paraId="39192DA5" w14:textId="77777777" w:rsidTr="00767670">
        <w:trPr>
          <w:jc w:val="center"/>
        </w:trPr>
        <w:tc>
          <w:tcPr>
            <w:tcW w:w="2405" w:type="dxa"/>
            <w:shd w:val="clear" w:color="auto" w:fill="D9D9D9" w:themeFill="background1" w:themeFillShade="D9"/>
            <w:vAlign w:val="center"/>
          </w:tcPr>
          <w:p w14:paraId="7F743759" w14:textId="77777777" w:rsidR="005F511A" w:rsidRPr="00997988" w:rsidRDefault="003C49F0" w:rsidP="00767670">
            <w:pPr>
              <w:rPr>
                <w:b/>
              </w:rPr>
            </w:pPr>
            <w:r>
              <w:rPr>
                <w:noProof/>
              </w:rPr>
              <w:drawing>
                <wp:inline distT="0" distB="0" distL="0" distR="0" wp14:anchorId="3DFB9C77" wp14:editId="78AE4CAE">
                  <wp:extent cx="203200" cy="203200"/>
                  <wp:effectExtent l="0" t="0" r="0" b="0"/>
                  <wp:docPr id="1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DF_DoorLock_Status</w:t>
            </w:r>
          </w:p>
        </w:tc>
        <w:tc>
          <w:tcPr>
            <w:tcW w:w="7607" w:type="dxa"/>
            <w:vAlign w:val="center"/>
          </w:tcPr>
          <w:p w14:paraId="287C3ECE" w14:textId="77777777" w:rsidR="005F511A" w:rsidRPr="00997988" w:rsidRDefault="00442EBC" w:rsidP="00767670">
            <w:pPr>
              <w:rPr>
                <w:rFonts w:cs="Arial"/>
              </w:rPr>
            </w:pPr>
            <w:r>
              <w:rPr>
                <w:rFonts w:cs="Arial"/>
              </w:rPr>
              <w:t>Name: DF_DoorLock_Status</w:t>
            </w:r>
          </w:p>
          <w:p w14:paraId="418226D9" w14:textId="77777777" w:rsidR="005F511A" w:rsidRPr="00997988" w:rsidRDefault="00442EBC" w:rsidP="00767670">
            <w:pPr>
              <w:rPr>
                <w:rFonts w:cs="Arial"/>
              </w:rPr>
            </w:pPr>
            <w:r>
              <w:rPr>
                <w:rFonts w:cs="Arial"/>
              </w:rPr>
              <w:t>Description: Driver Front door lock status</w:t>
            </w:r>
          </w:p>
        </w:tc>
      </w:tr>
      <w:tr w:rsidR="005F511A" w:rsidRPr="00997988" w14:paraId="4085EAEB" w14:textId="77777777" w:rsidTr="00767670">
        <w:trPr>
          <w:jc w:val="center"/>
        </w:trPr>
        <w:tc>
          <w:tcPr>
            <w:tcW w:w="2405" w:type="dxa"/>
            <w:shd w:val="clear" w:color="auto" w:fill="D9D9D9" w:themeFill="background1" w:themeFillShade="D9"/>
            <w:vAlign w:val="center"/>
          </w:tcPr>
          <w:p w14:paraId="15F8F27A" w14:textId="77777777" w:rsidR="005F511A" w:rsidRPr="00997988" w:rsidRDefault="003C49F0" w:rsidP="00767670">
            <w:pPr>
              <w:rPr>
                <w:b/>
              </w:rPr>
            </w:pPr>
            <w:r>
              <w:rPr>
                <w:noProof/>
              </w:rPr>
              <w:drawing>
                <wp:inline distT="0" distB="0" distL="0" distR="0" wp14:anchorId="51C0AC0A" wp14:editId="6794ED26">
                  <wp:extent cx="203200" cy="203200"/>
                  <wp:effectExtent l="0" t="0" r="0" b="0"/>
                  <wp:docPr id="1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DiagSession</w:t>
            </w:r>
          </w:p>
        </w:tc>
        <w:tc>
          <w:tcPr>
            <w:tcW w:w="7607" w:type="dxa"/>
            <w:vAlign w:val="center"/>
          </w:tcPr>
          <w:p w14:paraId="0A7AFC81" w14:textId="77777777" w:rsidR="005F511A" w:rsidRPr="00997988" w:rsidRDefault="00442EBC" w:rsidP="00767670">
            <w:pPr>
              <w:rPr>
                <w:rFonts w:cs="Arial"/>
              </w:rPr>
            </w:pPr>
            <w:r>
              <w:rPr>
                <w:rFonts w:cs="Arial"/>
              </w:rPr>
              <w:t>Name: DiagSession</w:t>
            </w:r>
          </w:p>
          <w:p w14:paraId="2B358D99" w14:textId="77777777" w:rsidR="005F511A" w:rsidRPr="00997988" w:rsidRDefault="00442EBC" w:rsidP="00767670">
            <w:pPr>
              <w:rPr>
                <w:rFonts w:cs="Arial"/>
              </w:rPr>
            </w:pPr>
            <w:r>
              <w:rPr>
                <w:rFonts w:cs="Arial"/>
              </w:rPr>
              <w:t>Description: Indicates the active session of Diagnostics</w:t>
            </w:r>
          </w:p>
        </w:tc>
      </w:tr>
      <w:tr w:rsidR="005F511A" w:rsidRPr="00997988" w14:paraId="2D1A67B6" w14:textId="77777777" w:rsidTr="00767670">
        <w:trPr>
          <w:jc w:val="center"/>
        </w:trPr>
        <w:tc>
          <w:tcPr>
            <w:tcW w:w="2405" w:type="dxa"/>
            <w:shd w:val="clear" w:color="auto" w:fill="D9D9D9" w:themeFill="background1" w:themeFillShade="D9"/>
            <w:vAlign w:val="center"/>
          </w:tcPr>
          <w:p w14:paraId="6C920605" w14:textId="77777777" w:rsidR="005F511A" w:rsidRPr="00997988" w:rsidRDefault="003C49F0" w:rsidP="00767670">
            <w:pPr>
              <w:rPr>
                <w:b/>
              </w:rPr>
            </w:pPr>
            <w:r>
              <w:rPr>
                <w:noProof/>
              </w:rPr>
              <w:drawing>
                <wp:inline distT="0" distB="0" distL="0" distR="0" wp14:anchorId="575AABC3" wp14:editId="4C7C3354">
                  <wp:extent cx="203200" cy="203200"/>
                  <wp:effectExtent l="0" t="0" r="0" b="0"/>
                  <wp:docPr id="1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DispOpr_CS</w:t>
            </w:r>
          </w:p>
        </w:tc>
        <w:tc>
          <w:tcPr>
            <w:tcW w:w="7607" w:type="dxa"/>
            <w:vAlign w:val="center"/>
          </w:tcPr>
          <w:p w14:paraId="38FDE70D" w14:textId="77777777" w:rsidR="005F511A" w:rsidRPr="00997988" w:rsidRDefault="00442EBC" w:rsidP="00767670">
            <w:pPr>
              <w:rPr>
                <w:rFonts w:cs="Arial"/>
              </w:rPr>
            </w:pPr>
            <w:r>
              <w:rPr>
                <w:rFonts w:cs="Arial"/>
              </w:rPr>
              <w:t>Name: DispOpr_CS</w:t>
            </w:r>
          </w:p>
          <w:p w14:paraId="7F95B3A9" w14:textId="77777777" w:rsidR="005F511A" w:rsidRPr="00997988" w:rsidRDefault="00442EBC" w:rsidP="00767670">
            <w:pPr>
              <w:rPr>
                <w:rFonts w:cs="Arial"/>
              </w:rPr>
            </w:pPr>
            <w:r>
              <w:rPr>
                <w:rFonts w:cs="Arial"/>
              </w:rPr>
              <w:t>Description: Operation request command for personalization features from Center Stack.</w:t>
            </w:r>
          </w:p>
        </w:tc>
      </w:tr>
      <w:tr w:rsidR="005F511A" w:rsidRPr="00997988" w14:paraId="444B2FDB" w14:textId="77777777" w:rsidTr="00767670">
        <w:trPr>
          <w:jc w:val="center"/>
        </w:trPr>
        <w:tc>
          <w:tcPr>
            <w:tcW w:w="2405" w:type="dxa"/>
            <w:shd w:val="clear" w:color="auto" w:fill="D9D9D9" w:themeFill="background1" w:themeFillShade="D9"/>
            <w:vAlign w:val="center"/>
          </w:tcPr>
          <w:p w14:paraId="69097AC5" w14:textId="77777777" w:rsidR="005F511A" w:rsidRPr="00997988" w:rsidRDefault="003C49F0" w:rsidP="00767670">
            <w:pPr>
              <w:rPr>
                <w:b/>
              </w:rPr>
            </w:pPr>
            <w:r>
              <w:rPr>
                <w:noProof/>
              </w:rPr>
              <w:drawing>
                <wp:inline distT="0" distB="0" distL="0" distR="0" wp14:anchorId="53C9EF09" wp14:editId="04E41E17">
                  <wp:extent cx="203200" cy="203200"/>
                  <wp:effectExtent l="0" t="0" r="0" b="0"/>
                  <wp:docPr id="1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DoorAjar</w:t>
            </w:r>
          </w:p>
        </w:tc>
        <w:tc>
          <w:tcPr>
            <w:tcW w:w="7607" w:type="dxa"/>
            <w:vAlign w:val="center"/>
          </w:tcPr>
          <w:p w14:paraId="2BB7C69D" w14:textId="77777777" w:rsidR="00F33430" w:rsidRDefault="00F33430"/>
        </w:tc>
      </w:tr>
      <w:tr w:rsidR="005F511A" w:rsidRPr="00997988" w14:paraId="426F88F5" w14:textId="77777777" w:rsidTr="00767670">
        <w:trPr>
          <w:jc w:val="center"/>
        </w:trPr>
        <w:tc>
          <w:tcPr>
            <w:tcW w:w="2405" w:type="dxa"/>
            <w:shd w:val="clear" w:color="auto" w:fill="D9D9D9" w:themeFill="background1" w:themeFillShade="D9"/>
            <w:vAlign w:val="center"/>
          </w:tcPr>
          <w:p w14:paraId="1377AE97" w14:textId="77777777" w:rsidR="005F511A" w:rsidRPr="00997988" w:rsidRDefault="003C49F0" w:rsidP="00767670">
            <w:pPr>
              <w:rPr>
                <w:b/>
              </w:rPr>
            </w:pPr>
            <w:r>
              <w:rPr>
                <w:noProof/>
              </w:rPr>
              <w:drawing>
                <wp:inline distT="0" distB="0" distL="0" distR="0" wp14:anchorId="3E630876" wp14:editId="784861DE">
                  <wp:extent cx="203200" cy="203200"/>
                  <wp:effectExtent l="0" t="0" r="0" b="0"/>
                  <wp:docPr id="1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DoorCourtesyLight_Rqst</w:t>
            </w:r>
          </w:p>
        </w:tc>
        <w:tc>
          <w:tcPr>
            <w:tcW w:w="7607" w:type="dxa"/>
            <w:vAlign w:val="center"/>
          </w:tcPr>
          <w:p w14:paraId="71719C03" w14:textId="77777777" w:rsidR="005F511A" w:rsidRPr="00997988" w:rsidRDefault="00442EBC" w:rsidP="00767670">
            <w:pPr>
              <w:rPr>
                <w:rFonts w:cs="Arial"/>
              </w:rPr>
            </w:pPr>
            <w:r>
              <w:rPr>
                <w:rFonts w:cs="Arial"/>
              </w:rPr>
              <w:t>Name: DoorCourtesyLight_Rqst</w:t>
            </w:r>
          </w:p>
          <w:p w14:paraId="2E7B1208" w14:textId="77777777" w:rsidR="005F511A" w:rsidRPr="00997988" w:rsidRDefault="00442EBC" w:rsidP="00767670">
            <w:pPr>
              <w:rPr>
                <w:rFonts w:cs="Arial"/>
              </w:rPr>
            </w:pPr>
            <w:r>
              <w:rPr>
                <w:rFonts w:cs="Arial"/>
              </w:rPr>
              <w:t>Description: Request to illuminate the interior courtesy lights.</w:t>
            </w:r>
          </w:p>
        </w:tc>
      </w:tr>
      <w:tr w:rsidR="005F511A" w:rsidRPr="00997988" w14:paraId="24B3C006" w14:textId="77777777" w:rsidTr="00767670">
        <w:trPr>
          <w:jc w:val="center"/>
        </w:trPr>
        <w:tc>
          <w:tcPr>
            <w:tcW w:w="2405" w:type="dxa"/>
            <w:shd w:val="clear" w:color="auto" w:fill="D9D9D9" w:themeFill="background1" w:themeFillShade="D9"/>
            <w:vAlign w:val="center"/>
          </w:tcPr>
          <w:p w14:paraId="4BE606DB" w14:textId="77777777" w:rsidR="005F511A" w:rsidRPr="00997988" w:rsidRDefault="003C49F0" w:rsidP="00767670">
            <w:pPr>
              <w:rPr>
                <w:b/>
              </w:rPr>
            </w:pPr>
            <w:r>
              <w:rPr>
                <w:noProof/>
              </w:rPr>
              <w:drawing>
                <wp:inline distT="0" distB="0" distL="0" distR="0" wp14:anchorId="0BDF7B09" wp14:editId="177FC5A3">
                  <wp:extent cx="203200" cy="203200"/>
                  <wp:effectExtent l="0" t="0" r="0" b="0"/>
                  <wp:docPr id="1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DoorLocked</w:t>
            </w:r>
          </w:p>
        </w:tc>
        <w:tc>
          <w:tcPr>
            <w:tcW w:w="7607" w:type="dxa"/>
            <w:vAlign w:val="center"/>
          </w:tcPr>
          <w:p w14:paraId="52A1CFF5" w14:textId="77777777" w:rsidR="00F33430" w:rsidRDefault="00F33430"/>
        </w:tc>
      </w:tr>
      <w:tr w:rsidR="005F511A" w:rsidRPr="00997988" w14:paraId="3FD83239" w14:textId="77777777" w:rsidTr="00767670">
        <w:trPr>
          <w:jc w:val="center"/>
        </w:trPr>
        <w:tc>
          <w:tcPr>
            <w:tcW w:w="2405" w:type="dxa"/>
            <w:shd w:val="clear" w:color="auto" w:fill="D9D9D9" w:themeFill="background1" w:themeFillShade="D9"/>
            <w:vAlign w:val="center"/>
          </w:tcPr>
          <w:p w14:paraId="1EDA6DBD" w14:textId="77777777" w:rsidR="005F511A" w:rsidRPr="00997988" w:rsidRDefault="003C49F0" w:rsidP="00767670">
            <w:pPr>
              <w:rPr>
                <w:b/>
              </w:rPr>
            </w:pPr>
            <w:r>
              <w:rPr>
                <w:noProof/>
              </w:rPr>
              <w:drawing>
                <wp:inline distT="0" distB="0" distL="0" distR="0" wp14:anchorId="1BCDCEFD" wp14:editId="418A9268">
                  <wp:extent cx="203200" cy="203200"/>
                  <wp:effectExtent l="0" t="0" r="0" b="0"/>
                  <wp:docPr id="1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DR_Door_Ajar_Status</w:t>
            </w:r>
          </w:p>
        </w:tc>
        <w:tc>
          <w:tcPr>
            <w:tcW w:w="7607" w:type="dxa"/>
            <w:vAlign w:val="center"/>
          </w:tcPr>
          <w:p w14:paraId="3CB0B10B" w14:textId="77777777" w:rsidR="005F511A" w:rsidRPr="00997988" w:rsidRDefault="00442EBC" w:rsidP="00767670">
            <w:pPr>
              <w:rPr>
                <w:rFonts w:cs="Arial"/>
              </w:rPr>
            </w:pPr>
            <w:r>
              <w:rPr>
                <w:rFonts w:cs="Arial"/>
              </w:rPr>
              <w:t>Name: DR_Door_Ajar_Status</w:t>
            </w:r>
          </w:p>
          <w:p w14:paraId="6184D47A" w14:textId="77777777" w:rsidR="005F511A" w:rsidRPr="00997988" w:rsidRDefault="00442EBC" w:rsidP="00767670">
            <w:pPr>
              <w:rPr>
                <w:rFonts w:cs="Arial"/>
              </w:rPr>
            </w:pPr>
            <w:r>
              <w:rPr>
                <w:rFonts w:cs="Arial"/>
              </w:rPr>
              <w:t>Description: Indicates if the driver's rear door is ajar.</w:t>
            </w:r>
          </w:p>
        </w:tc>
      </w:tr>
      <w:tr w:rsidR="005F511A" w:rsidRPr="00997988" w14:paraId="13ED6795" w14:textId="77777777" w:rsidTr="00767670">
        <w:trPr>
          <w:jc w:val="center"/>
        </w:trPr>
        <w:tc>
          <w:tcPr>
            <w:tcW w:w="2405" w:type="dxa"/>
            <w:shd w:val="clear" w:color="auto" w:fill="D9D9D9" w:themeFill="background1" w:themeFillShade="D9"/>
            <w:vAlign w:val="center"/>
          </w:tcPr>
          <w:p w14:paraId="640B8FBE" w14:textId="77777777" w:rsidR="005F511A" w:rsidRPr="00997988" w:rsidRDefault="003C49F0" w:rsidP="00767670">
            <w:pPr>
              <w:rPr>
                <w:b/>
              </w:rPr>
            </w:pPr>
            <w:r>
              <w:rPr>
                <w:noProof/>
              </w:rPr>
              <w:drawing>
                <wp:inline distT="0" distB="0" distL="0" distR="0" wp14:anchorId="7C1F7918" wp14:editId="5E757B56">
                  <wp:extent cx="203200" cy="203200"/>
                  <wp:effectExtent l="0" t="0" r="0" b="0"/>
                  <wp:docPr id="1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DR_DoorLock_Status</w:t>
            </w:r>
          </w:p>
        </w:tc>
        <w:tc>
          <w:tcPr>
            <w:tcW w:w="7607" w:type="dxa"/>
            <w:vAlign w:val="center"/>
          </w:tcPr>
          <w:p w14:paraId="2A966077" w14:textId="77777777" w:rsidR="005F511A" w:rsidRPr="00997988" w:rsidRDefault="00442EBC" w:rsidP="00767670">
            <w:pPr>
              <w:rPr>
                <w:rFonts w:cs="Arial"/>
              </w:rPr>
            </w:pPr>
            <w:r>
              <w:rPr>
                <w:rFonts w:cs="Arial"/>
              </w:rPr>
              <w:t>Name: DR_DoorLock_Status</w:t>
            </w:r>
          </w:p>
          <w:p w14:paraId="65FF730B" w14:textId="77777777" w:rsidR="005F511A" w:rsidRPr="00997988" w:rsidRDefault="00442EBC" w:rsidP="00767670">
            <w:pPr>
              <w:rPr>
                <w:rFonts w:cs="Arial"/>
              </w:rPr>
            </w:pPr>
            <w:r>
              <w:rPr>
                <w:rFonts w:cs="Arial"/>
              </w:rPr>
              <w:t>Description: Driver rear door lock status</w:t>
            </w:r>
          </w:p>
        </w:tc>
      </w:tr>
      <w:tr w:rsidR="005F511A" w:rsidRPr="00997988" w14:paraId="02DAE1BD" w14:textId="77777777" w:rsidTr="00767670">
        <w:trPr>
          <w:jc w:val="center"/>
        </w:trPr>
        <w:tc>
          <w:tcPr>
            <w:tcW w:w="2405" w:type="dxa"/>
            <w:shd w:val="clear" w:color="auto" w:fill="D9D9D9" w:themeFill="background1" w:themeFillShade="D9"/>
            <w:vAlign w:val="center"/>
          </w:tcPr>
          <w:p w14:paraId="15AB78E7" w14:textId="77777777" w:rsidR="005F511A" w:rsidRPr="00997988" w:rsidRDefault="003C49F0" w:rsidP="00767670">
            <w:pPr>
              <w:rPr>
                <w:b/>
              </w:rPr>
            </w:pPr>
            <w:r>
              <w:rPr>
                <w:noProof/>
              </w:rPr>
              <w:drawing>
                <wp:inline distT="0" distB="0" distL="0" distR="0" wp14:anchorId="5C09888D" wp14:editId="74C88227">
                  <wp:extent cx="203200" cy="203200"/>
                  <wp:effectExtent l="0" t="0" r="0" b="0"/>
                  <wp:docPr id="1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FET_Ctrl</w:t>
            </w:r>
          </w:p>
        </w:tc>
        <w:tc>
          <w:tcPr>
            <w:tcW w:w="7607" w:type="dxa"/>
            <w:vAlign w:val="center"/>
          </w:tcPr>
          <w:p w14:paraId="6E49EB1D" w14:textId="77777777" w:rsidR="005F511A" w:rsidRPr="00997988" w:rsidRDefault="00442EBC" w:rsidP="00767670">
            <w:pPr>
              <w:rPr>
                <w:rFonts w:cs="Arial"/>
              </w:rPr>
            </w:pPr>
            <w:r>
              <w:rPr>
                <w:rFonts w:cs="Arial"/>
              </w:rPr>
              <w:t>Name: FET_Ctrl</w:t>
            </w:r>
          </w:p>
          <w:p w14:paraId="24CDB664" w14:textId="77777777" w:rsidR="005F511A" w:rsidRPr="00997988" w:rsidRDefault="00442EBC" w:rsidP="00767670">
            <w:pPr>
              <w:rPr>
                <w:rFonts w:cs="Arial"/>
              </w:rPr>
            </w:pPr>
            <w:r>
              <w:rPr>
                <w:rFonts w:cs="Arial"/>
              </w:rPr>
              <w:t>Description: Overrides FET output controller when SHORT. OK allows FET output process to drive the FET.</w:t>
            </w:r>
          </w:p>
        </w:tc>
      </w:tr>
      <w:tr w:rsidR="005F511A" w:rsidRPr="00997988" w14:paraId="55167654" w14:textId="77777777" w:rsidTr="00767670">
        <w:trPr>
          <w:jc w:val="center"/>
        </w:trPr>
        <w:tc>
          <w:tcPr>
            <w:tcW w:w="2405" w:type="dxa"/>
            <w:shd w:val="clear" w:color="auto" w:fill="D9D9D9" w:themeFill="background1" w:themeFillShade="D9"/>
            <w:vAlign w:val="center"/>
          </w:tcPr>
          <w:p w14:paraId="2212C71C" w14:textId="77777777" w:rsidR="005F511A" w:rsidRPr="00997988" w:rsidRDefault="003C49F0" w:rsidP="00767670">
            <w:pPr>
              <w:rPr>
                <w:b/>
              </w:rPr>
            </w:pPr>
            <w:r>
              <w:rPr>
                <w:noProof/>
              </w:rPr>
              <w:drawing>
                <wp:inline distT="0" distB="0" distL="0" distR="0" wp14:anchorId="4B3618D0" wp14:editId="7562CD22">
                  <wp:extent cx="203200" cy="203200"/>
                  <wp:effectExtent l="0" t="0" r="0" b="0"/>
                  <wp:docPr id="1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Ignition_Status</w:t>
            </w:r>
          </w:p>
        </w:tc>
        <w:tc>
          <w:tcPr>
            <w:tcW w:w="7607" w:type="dxa"/>
            <w:vAlign w:val="center"/>
          </w:tcPr>
          <w:p w14:paraId="456D4089" w14:textId="77777777" w:rsidR="005F511A" w:rsidRPr="00997988" w:rsidRDefault="00442EBC" w:rsidP="00767670">
            <w:pPr>
              <w:rPr>
                <w:rFonts w:cs="Arial"/>
              </w:rPr>
            </w:pPr>
            <w:r>
              <w:rPr>
                <w:rFonts w:cs="Arial"/>
              </w:rPr>
              <w:t>Name: Ignition_Status</w:t>
            </w:r>
          </w:p>
          <w:p w14:paraId="0B519D91" w14:textId="77777777" w:rsidR="005F511A" w:rsidRPr="00997988" w:rsidRDefault="00442EBC" w:rsidP="00767670">
            <w:pPr>
              <w:rPr>
                <w:rFonts w:cs="Arial"/>
              </w:rPr>
            </w:pPr>
            <w:r>
              <w:rPr>
                <w:rFonts w:cs="Arial"/>
              </w:rPr>
              <w:t>Description: The processed value for current Ignition state.</w:t>
            </w:r>
          </w:p>
        </w:tc>
      </w:tr>
      <w:tr w:rsidR="005F511A" w:rsidRPr="00997988" w14:paraId="7913057A" w14:textId="77777777" w:rsidTr="00767670">
        <w:trPr>
          <w:jc w:val="center"/>
        </w:trPr>
        <w:tc>
          <w:tcPr>
            <w:tcW w:w="2405" w:type="dxa"/>
            <w:shd w:val="clear" w:color="auto" w:fill="D9D9D9" w:themeFill="background1" w:themeFillShade="D9"/>
            <w:vAlign w:val="center"/>
          </w:tcPr>
          <w:p w14:paraId="59C64643" w14:textId="77777777" w:rsidR="005F511A" w:rsidRPr="00997988" w:rsidRDefault="003C49F0" w:rsidP="00767670">
            <w:pPr>
              <w:rPr>
                <w:b/>
              </w:rPr>
            </w:pPr>
            <w:r>
              <w:rPr>
                <w:noProof/>
              </w:rPr>
              <w:drawing>
                <wp:inline distT="0" distB="0" distL="0" distR="0" wp14:anchorId="6A648EEE" wp14:editId="2ECC2AC9">
                  <wp:extent cx="203200" cy="203200"/>
                  <wp:effectExtent l="0" t="0" r="0" b="0"/>
                  <wp:docPr id="1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IlluminatedEntry_Rqst</w:t>
            </w:r>
          </w:p>
        </w:tc>
        <w:tc>
          <w:tcPr>
            <w:tcW w:w="7607" w:type="dxa"/>
            <w:vAlign w:val="center"/>
          </w:tcPr>
          <w:p w14:paraId="268258B3" w14:textId="77777777" w:rsidR="005F511A" w:rsidRPr="00997988" w:rsidRDefault="00442EBC" w:rsidP="00767670">
            <w:pPr>
              <w:rPr>
                <w:rFonts w:cs="Arial"/>
              </w:rPr>
            </w:pPr>
            <w:r>
              <w:rPr>
                <w:rFonts w:cs="Arial"/>
              </w:rPr>
              <w:t>Name: IlluminatedEntry_Rqst</w:t>
            </w:r>
          </w:p>
          <w:p w14:paraId="71919521" w14:textId="77777777" w:rsidR="005F511A" w:rsidRPr="00997988" w:rsidRDefault="00442EBC" w:rsidP="00767670">
            <w:pPr>
              <w:rPr>
                <w:rFonts w:cs="Arial"/>
              </w:rPr>
            </w:pPr>
            <w:r>
              <w:rPr>
                <w:rFonts w:cs="Arial"/>
              </w:rPr>
              <w:t>Description: Request to illuminate the interior courtesy lights.</w:t>
            </w:r>
          </w:p>
        </w:tc>
      </w:tr>
      <w:tr w:rsidR="005F511A" w:rsidRPr="00997988" w14:paraId="6D8C2637" w14:textId="77777777" w:rsidTr="00767670">
        <w:trPr>
          <w:jc w:val="center"/>
        </w:trPr>
        <w:tc>
          <w:tcPr>
            <w:tcW w:w="2405" w:type="dxa"/>
            <w:shd w:val="clear" w:color="auto" w:fill="D9D9D9" w:themeFill="background1" w:themeFillShade="D9"/>
            <w:vAlign w:val="center"/>
          </w:tcPr>
          <w:p w14:paraId="69C60823" w14:textId="77777777" w:rsidR="005F511A" w:rsidRPr="00997988" w:rsidRDefault="003C49F0" w:rsidP="00767670">
            <w:pPr>
              <w:rPr>
                <w:b/>
              </w:rPr>
            </w:pPr>
            <w:r>
              <w:rPr>
                <w:noProof/>
              </w:rPr>
              <w:drawing>
                <wp:inline distT="0" distB="0" distL="0" distR="0" wp14:anchorId="69923131" wp14:editId="28760C47">
                  <wp:extent cx="203200" cy="203200"/>
                  <wp:effectExtent l="0" t="0" r="0" b="0"/>
                  <wp:docPr id="1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IlluminatedExit_Rqst</w:t>
            </w:r>
          </w:p>
        </w:tc>
        <w:tc>
          <w:tcPr>
            <w:tcW w:w="7607" w:type="dxa"/>
            <w:vAlign w:val="center"/>
          </w:tcPr>
          <w:p w14:paraId="6D33196D" w14:textId="77777777" w:rsidR="005F511A" w:rsidRPr="00997988" w:rsidRDefault="00442EBC" w:rsidP="00767670">
            <w:pPr>
              <w:rPr>
                <w:rFonts w:cs="Arial"/>
              </w:rPr>
            </w:pPr>
            <w:r>
              <w:rPr>
                <w:rFonts w:cs="Arial"/>
              </w:rPr>
              <w:t>Name: IlluminatedExit_Rqst</w:t>
            </w:r>
          </w:p>
          <w:p w14:paraId="5C636E52" w14:textId="77777777" w:rsidR="005F511A" w:rsidRPr="00997988" w:rsidRDefault="00442EBC" w:rsidP="00767670">
            <w:pPr>
              <w:rPr>
                <w:rFonts w:cs="Arial"/>
              </w:rPr>
            </w:pPr>
            <w:r>
              <w:rPr>
                <w:rFonts w:cs="Arial"/>
              </w:rPr>
              <w:t>Description: Request to illuminate the interior courtesy lights.</w:t>
            </w:r>
          </w:p>
        </w:tc>
      </w:tr>
      <w:tr w:rsidR="005F511A" w:rsidRPr="00997988" w14:paraId="40BF2BE9" w14:textId="77777777" w:rsidTr="00767670">
        <w:trPr>
          <w:jc w:val="center"/>
        </w:trPr>
        <w:tc>
          <w:tcPr>
            <w:tcW w:w="2405" w:type="dxa"/>
            <w:shd w:val="clear" w:color="auto" w:fill="D9D9D9" w:themeFill="background1" w:themeFillShade="D9"/>
            <w:vAlign w:val="center"/>
          </w:tcPr>
          <w:p w14:paraId="34A2F16F" w14:textId="77777777" w:rsidR="005F511A" w:rsidRPr="00997988" w:rsidRDefault="003C49F0" w:rsidP="00767670">
            <w:pPr>
              <w:rPr>
                <w:b/>
              </w:rPr>
            </w:pPr>
            <w:r>
              <w:rPr>
                <w:noProof/>
              </w:rPr>
              <w:drawing>
                <wp:inline distT="0" distB="0" distL="0" distR="0" wp14:anchorId="53C1D3B6" wp14:editId="4DE3D7BD">
                  <wp:extent cx="203200" cy="203200"/>
                  <wp:effectExtent l="0" t="0" r="0" b="0"/>
                  <wp:docPr id="1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Intensity</w:t>
            </w:r>
          </w:p>
        </w:tc>
        <w:tc>
          <w:tcPr>
            <w:tcW w:w="7607" w:type="dxa"/>
            <w:vAlign w:val="center"/>
          </w:tcPr>
          <w:p w14:paraId="6A150710" w14:textId="77777777" w:rsidR="005F511A" w:rsidRPr="00997988" w:rsidRDefault="00442EBC" w:rsidP="00767670">
            <w:pPr>
              <w:rPr>
                <w:rFonts w:cs="Arial"/>
              </w:rPr>
            </w:pPr>
            <w:r>
              <w:rPr>
                <w:rFonts w:cs="Arial"/>
              </w:rPr>
              <w:t>Name: Intensity</w:t>
            </w:r>
          </w:p>
          <w:p w14:paraId="43BCE58D" w14:textId="77777777" w:rsidR="005F511A" w:rsidRPr="00997988" w:rsidRDefault="00442EBC" w:rsidP="00767670">
            <w:pPr>
              <w:rPr>
                <w:rFonts w:cs="Arial"/>
              </w:rPr>
            </w:pPr>
            <w:r>
              <w:rPr>
                <w:rFonts w:cs="Arial"/>
              </w:rPr>
              <w:t>Description: Indicates the intesity required to set for ambient lighting.</w:t>
            </w:r>
          </w:p>
        </w:tc>
      </w:tr>
      <w:tr w:rsidR="005F511A" w:rsidRPr="00997988" w14:paraId="63E01486" w14:textId="77777777" w:rsidTr="00767670">
        <w:trPr>
          <w:jc w:val="center"/>
        </w:trPr>
        <w:tc>
          <w:tcPr>
            <w:tcW w:w="2405" w:type="dxa"/>
            <w:shd w:val="clear" w:color="auto" w:fill="D9D9D9" w:themeFill="background1" w:themeFillShade="D9"/>
            <w:vAlign w:val="center"/>
          </w:tcPr>
          <w:p w14:paraId="010473BF" w14:textId="77777777" w:rsidR="005F511A" w:rsidRPr="00997988" w:rsidRDefault="003C49F0" w:rsidP="00767670">
            <w:pPr>
              <w:rPr>
                <w:b/>
              </w:rPr>
            </w:pPr>
            <w:r>
              <w:rPr>
                <w:noProof/>
              </w:rPr>
              <w:drawing>
                <wp:inline distT="0" distB="0" distL="0" distR="0" wp14:anchorId="38D859B5" wp14:editId="5EF64BBE">
                  <wp:extent cx="203200" cy="203200"/>
                  <wp:effectExtent l="0" t="0" r="0" b="0"/>
                  <wp:docPr id="1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LG_Other_Door_Ajar_Status</w:t>
            </w:r>
          </w:p>
        </w:tc>
        <w:tc>
          <w:tcPr>
            <w:tcW w:w="7607" w:type="dxa"/>
            <w:vAlign w:val="center"/>
          </w:tcPr>
          <w:p w14:paraId="22D921A8" w14:textId="77777777" w:rsidR="005F511A" w:rsidRPr="00997988" w:rsidRDefault="00442EBC" w:rsidP="00767670">
            <w:pPr>
              <w:rPr>
                <w:rFonts w:cs="Arial"/>
              </w:rPr>
            </w:pPr>
            <w:r>
              <w:rPr>
                <w:rFonts w:cs="Arial"/>
              </w:rPr>
              <w:t>Name: LG_Other_Door_Ajar_Status</w:t>
            </w:r>
          </w:p>
          <w:p w14:paraId="7EECF781" w14:textId="77777777" w:rsidR="005F511A" w:rsidRPr="00997988" w:rsidRDefault="00442EBC" w:rsidP="00767670">
            <w:pPr>
              <w:rPr>
                <w:rFonts w:cs="Arial"/>
              </w:rPr>
            </w:pPr>
            <w:r>
              <w:rPr>
                <w:rFonts w:cs="Arial"/>
              </w:rPr>
              <w:t>Description: Indicates whether only LG is open or LG along with some other Door is Ajar.</w:t>
            </w:r>
          </w:p>
        </w:tc>
      </w:tr>
      <w:tr w:rsidR="005F511A" w:rsidRPr="00997988" w14:paraId="09C416D6" w14:textId="77777777" w:rsidTr="00767670">
        <w:trPr>
          <w:jc w:val="center"/>
        </w:trPr>
        <w:tc>
          <w:tcPr>
            <w:tcW w:w="2405" w:type="dxa"/>
            <w:shd w:val="clear" w:color="auto" w:fill="D9D9D9" w:themeFill="background1" w:themeFillShade="D9"/>
            <w:vAlign w:val="center"/>
          </w:tcPr>
          <w:p w14:paraId="26803644" w14:textId="77777777" w:rsidR="005F511A" w:rsidRPr="00997988" w:rsidRDefault="003C49F0" w:rsidP="00767670">
            <w:pPr>
              <w:rPr>
                <w:b/>
              </w:rPr>
            </w:pPr>
            <w:r>
              <w:rPr>
                <w:noProof/>
              </w:rPr>
              <w:lastRenderedPageBreak/>
              <w:drawing>
                <wp:inline distT="0" distB="0" distL="0" distR="0" wp14:anchorId="29C4B3CF" wp14:editId="7A32C25F">
                  <wp:extent cx="203200" cy="203200"/>
                  <wp:effectExtent l="0" t="0" r="0" b="0"/>
                  <wp:docPr id="1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LghtAmbColr_No_Rq</w:t>
            </w:r>
          </w:p>
        </w:tc>
        <w:tc>
          <w:tcPr>
            <w:tcW w:w="7607" w:type="dxa"/>
            <w:vAlign w:val="center"/>
          </w:tcPr>
          <w:p w14:paraId="1FAEA386" w14:textId="77777777" w:rsidR="005F511A" w:rsidRPr="00997988" w:rsidRDefault="00442EBC" w:rsidP="00767670">
            <w:pPr>
              <w:rPr>
                <w:rFonts w:cs="Arial"/>
              </w:rPr>
            </w:pPr>
            <w:r>
              <w:rPr>
                <w:rFonts w:cs="Arial"/>
              </w:rPr>
              <w:t>Ambient Lighting Color Selection Request.</w:t>
            </w:r>
          </w:p>
        </w:tc>
      </w:tr>
      <w:tr w:rsidR="005F511A" w:rsidRPr="00997988" w14:paraId="5C8A8EF5" w14:textId="77777777" w:rsidTr="00767670">
        <w:trPr>
          <w:jc w:val="center"/>
        </w:trPr>
        <w:tc>
          <w:tcPr>
            <w:tcW w:w="2405" w:type="dxa"/>
            <w:shd w:val="clear" w:color="auto" w:fill="D9D9D9" w:themeFill="background1" w:themeFillShade="D9"/>
            <w:vAlign w:val="center"/>
          </w:tcPr>
          <w:p w14:paraId="42ACCA56" w14:textId="77777777" w:rsidR="005F511A" w:rsidRPr="00997988" w:rsidRDefault="003C49F0" w:rsidP="00767670">
            <w:pPr>
              <w:rPr>
                <w:b/>
              </w:rPr>
            </w:pPr>
            <w:r>
              <w:rPr>
                <w:noProof/>
              </w:rPr>
              <w:drawing>
                <wp:inline distT="0" distB="0" distL="0" distR="0" wp14:anchorId="08579CDE" wp14:editId="2429A8EC">
                  <wp:extent cx="203200" cy="203200"/>
                  <wp:effectExtent l="0" t="0" r="0" b="0"/>
                  <wp:docPr id="1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LghtAmbDrvMde_B_Stat</w:t>
            </w:r>
          </w:p>
        </w:tc>
        <w:tc>
          <w:tcPr>
            <w:tcW w:w="7607" w:type="dxa"/>
            <w:vAlign w:val="center"/>
          </w:tcPr>
          <w:p w14:paraId="79DB20BA" w14:textId="77777777" w:rsidR="005F511A" w:rsidRPr="00997988" w:rsidRDefault="00442EBC" w:rsidP="00767670">
            <w:pPr>
              <w:rPr>
                <w:rFonts w:cs="Arial"/>
              </w:rPr>
            </w:pPr>
            <w:r>
              <w:rPr>
                <w:rFonts w:cs="Arial"/>
              </w:rPr>
              <w:t>Name: LghtAmbDrvMde_B_Stat</w:t>
            </w:r>
          </w:p>
          <w:p w14:paraId="66837774" w14:textId="77777777" w:rsidR="005F511A" w:rsidRPr="00997988" w:rsidRDefault="00442EBC" w:rsidP="00767670">
            <w:pPr>
              <w:rPr>
                <w:rFonts w:cs="Arial"/>
              </w:rPr>
            </w:pPr>
            <w:r>
              <w:rPr>
                <w:rFonts w:cs="Arial"/>
              </w:rPr>
              <w:t>Description: CAN signal for Contextual Ambient Lighting MANUAL and AUTOMATIC BCM f eedback.</w:t>
            </w:r>
          </w:p>
        </w:tc>
      </w:tr>
      <w:tr w:rsidR="005F511A" w:rsidRPr="00997988" w14:paraId="112BA4B3" w14:textId="77777777" w:rsidTr="00767670">
        <w:trPr>
          <w:jc w:val="center"/>
        </w:trPr>
        <w:tc>
          <w:tcPr>
            <w:tcW w:w="2405" w:type="dxa"/>
            <w:shd w:val="clear" w:color="auto" w:fill="D9D9D9" w:themeFill="background1" w:themeFillShade="D9"/>
            <w:vAlign w:val="center"/>
          </w:tcPr>
          <w:p w14:paraId="4A9B2379" w14:textId="77777777" w:rsidR="005F511A" w:rsidRPr="00997988" w:rsidRDefault="003C49F0" w:rsidP="00767670">
            <w:pPr>
              <w:rPr>
                <w:b/>
              </w:rPr>
            </w:pPr>
            <w:r>
              <w:rPr>
                <w:noProof/>
              </w:rPr>
              <w:drawing>
                <wp:inline distT="0" distB="0" distL="0" distR="0" wp14:anchorId="6D422904" wp14:editId="1E2C8301">
                  <wp:extent cx="203200" cy="203200"/>
                  <wp:effectExtent l="0" t="0" r="0" b="0"/>
                  <wp:docPr id="1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LghtAmbDrvMde_D_Rq</w:t>
            </w:r>
          </w:p>
        </w:tc>
        <w:tc>
          <w:tcPr>
            <w:tcW w:w="7607" w:type="dxa"/>
            <w:vAlign w:val="center"/>
          </w:tcPr>
          <w:p w14:paraId="3CACA3F6" w14:textId="77777777" w:rsidR="005F511A" w:rsidRPr="00997988" w:rsidRDefault="00442EBC" w:rsidP="00767670">
            <w:pPr>
              <w:rPr>
                <w:rFonts w:cs="Arial"/>
              </w:rPr>
            </w:pPr>
            <w:r>
              <w:rPr>
                <w:rFonts w:cs="Arial"/>
              </w:rPr>
              <w:t>Name: LghtAmbDrvMde_D_Rq</w:t>
            </w:r>
          </w:p>
          <w:p w14:paraId="461AE763" w14:textId="77777777" w:rsidR="005F511A" w:rsidRPr="00997988" w:rsidRDefault="00442EBC" w:rsidP="00767670">
            <w:pPr>
              <w:rPr>
                <w:rFonts w:cs="Arial"/>
              </w:rPr>
            </w:pPr>
            <w:r>
              <w:rPr>
                <w:rFonts w:cs="Arial"/>
              </w:rPr>
              <w:t>Description: CAN signal for setting Contextual Ambient Lighting MANUAL and AUTOMATIC HMI request.</w:t>
            </w:r>
          </w:p>
        </w:tc>
      </w:tr>
      <w:tr w:rsidR="005F511A" w:rsidRPr="00997988" w14:paraId="301B8C64" w14:textId="77777777" w:rsidTr="00767670">
        <w:trPr>
          <w:jc w:val="center"/>
        </w:trPr>
        <w:tc>
          <w:tcPr>
            <w:tcW w:w="2405" w:type="dxa"/>
            <w:shd w:val="clear" w:color="auto" w:fill="D9D9D9" w:themeFill="background1" w:themeFillShade="D9"/>
            <w:vAlign w:val="center"/>
          </w:tcPr>
          <w:p w14:paraId="525A1170" w14:textId="77777777" w:rsidR="005F511A" w:rsidRPr="00997988" w:rsidRDefault="003C49F0" w:rsidP="00767670">
            <w:pPr>
              <w:rPr>
                <w:b/>
              </w:rPr>
            </w:pPr>
            <w:r>
              <w:rPr>
                <w:noProof/>
              </w:rPr>
              <w:drawing>
                <wp:inline distT="0" distB="0" distL="0" distR="0" wp14:anchorId="2CAA7D47" wp14:editId="2394E450">
                  <wp:extent cx="203200" cy="203200"/>
                  <wp:effectExtent l="0" t="0" r="0" b="0"/>
                  <wp:docPr id="1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LghtAmbIntns_No_Rq</w:t>
            </w:r>
          </w:p>
        </w:tc>
        <w:tc>
          <w:tcPr>
            <w:tcW w:w="7607" w:type="dxa"/>
            <w:vAlign w:val="center"/>
          </w:tcPr>
          <w:p w14:paraId="645BC82F" w14:textId="77777777" w:rsidR="005F511A" w:rsidRPr="00997988" w:rsidRDefault="00442EBC" w:rsidP="00767670">
            <w:pPr>
              <w:rPr>
                <w:rFonts w:cs="Arial"/>
              </w:rPr>
            </w:pPr>
            <w:r>
              <w:rPr>
                <w:rFonts w:cs="Arial"/>
              </w:rPr>
              <w:t>User request to set ambient intensity level.</w:t>
            </w:r>
          </w:p>
        </w:tc>
      </w:tr>
      <w:tr w:rsidR="005F511A" w:rsidRPr="00997988" w14:paraId="58996D4B" w14:textId="77777777" w:rsidTr="00767670">
        <w:trPr>
          <w:jc w:val="center"/>
        </w:trPr>
        <w:tc>
          <w:tcPr>
            <w:tcW w:w="2405" w:type="dxa"/>
            <w:shd w:val="clear" w:color="auto" w:fill="D9D9D9" w:themeFill="background1" w:themeFillShade="D9"/>
            <w:vAlign w:val="center"/>
          </w:tcPr>
          <w:p w14:paraId="2BE59F96" w14:textId="77777777" w:rsidR="005F511A" w:rsidRPr="00997988" w:rsidRDefault="003C49F0" w:rsidP="00767670">
            <w:pPr>
              <w:rPr>
                <w:b/>
              </w:rPr>
            </w:pPr>
            <w:r>
              <w:rPr>
                <w:noProof/>
              </w:rPr>
              <w:drawing>
                <wp:inline distT="0" distB="0" distL="0" distR="0" wp14:anchorId="22078A89" wp14:editId="165A6976">
                  <wp:extent cx="203200" cy="203200"/>
                  <wp:effectExtent l="0" t="0" r="0" b="0"/>
                  <wp:docPr id="1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LightAmbColor_No</w:t>
            </w:r>
          </w:p>
        </w:tc>
        <w:tc>
          <w:tcPr>
            <w:tcW w:w="7607" w:type="dxa"/>
            <w:vAlign w:val="center"/>
          </w:tcPr>
          <w:p w14:paraId="23280D5E" w14:textId="77777777" w:rsidR="005F511A" w:rsidRPr="00997988" w:rsidRDefault="00442EBC" w:rsidP="00767670">
            <w:pPr>
              <w:rPr>
                <w:rFonts w:cs="Arial"/>
              </w:rPr>
            </w:pPr>
            <w:r>
              <w:rPr>
                <w:rFonts w:cs="Arial"/>
              </w:rPr>
              <w:t>Name: LightAmbColor_No</w:t>
            </w:r>
          </w:p>
          <w:p w14:paraId="52959AC0" w14:textId="77777777" w:rsidR="005F511A" w:rsidRPr="00997988" w:rsidRDefault="00442EBC" w:rsidP="00767670">
            <w:pPr>
              <w:rPr>
                <w:rFonts w:cs="Arial"/>
              </w:rPr>
            </w:pPr>
            <w:r>
              <w:rPr>
                <w:rFonts w:cs="Arial"/>
              </w:rPr>
              <w:t>Description: This number will be derived from CAN inputs from ambient color number depending on whether</w:t>
            </w:r>
          </w:p>
          <w:p w14:paraId="505E9C27" w14:textId="77777777" w:rsidR="005F511A" w:rsidRPr="00997988" w:rsidRDefault="00442EBC" w:rsidP="00767670">
            <w:pPr>
              <w:rPr>
                <w:rFonts w:cs="Arial"/>
              </w:rPr>
            </w:pPr>
            <w:r>
              <w:rPr>
                <w:rFonts w:cs="Arial"/>
              </w:rPr>
              <w:t>Enhanced memory exists.</w:t>
            </w:r>
          </w:p>
        </w:tc>
      </w:tr>
      <w:tr w:rsidR="005F511A" w:rsidRPr="00997988" w14:paraId="72C1F5F3" w14:textId="77777777" w:rsidTr="00767670">
        <w:trPr>
          <w:jc w:val="center"/>
        </w:trPr>
        <w:tc>
          <w:tcPr>
            <w:tcW w:w="2405" w:type="dxa"/>
            <w:shd w:val="clear" w:color="auto" w:fill="D9D9D9" w:themeFill="background1" w:themeFillShade="D9"/>
            <w:vAlign w:val="center"/>
          </w:tcPr>
          <w:p w14:paraId="1102AA05" w14:textId="77777777" w:rsidR="005F511A" w:rsidRPr="00997988" w:rsidRDefault="003C49F0" w:rsidP="00767670">
            <w:pPr>
              <w:rPr>
                <w:b/>
              </w:rPr>
            </w:pPr>
            <w:r>
              <w:rPr>
                <w:noProof/>
              </w:rPr>
              <w:drawing>
                <wp:inline distT="0" distB="0" distL="0" distR="0" wp14:anchorId="258C967B" wp14:editId="1D75B285">
                  <wp:extent cx="203200" cy="203200"/>
                  <wp:effectExtent l="0" t="0" r="0" b="0"/>
                  <wp:docPr id="1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LightAmbColor_No_Actl</w:t>
            </w:r>
          </w:p>
        </w:tc>
        <w:tc>
          <w:tcPr>
            <w:tcW w:w="7607" w:type="dxa"/>
            <w:vAlign w:val="center"/>
          </w:tcPr>
          <w:p w14:paraId="2E413824" w14:textId="77777777" w:rsidR="005F511A" w:rsidRPr="00997988" w:rsidRDefault="00442EBC" w:rsidP="00767670">
            <w:pPr>
              <w:rPr>
                <w:rFonts w:cs="Arial"/>
              </w:rPr>
            </w:pPr>
            <w:r>
              <w:rPr>
                <w:rFonts w:cs="Arial"/>
              </w:rPr>
              <w:t>Name: LightAmbColor_No_Actl</w:t>
            </w:r>
          </w:p>
          <w:p w14:paraId="17138B02" w14:textId="77777777" w:rsidR="005F511A" w:rsidRPr="00997988" w:rsidRDefault="00442EBC" w:rsidP="00767670">
            <w:pPr>
              <w:rPr>
                <w:rFonts w:cs="Arial"/>
              </w:rPr>
            </w:pPr>
            <w:r>
              <w:rPr>
                <w:rFonts w:cs="Arial"/>
              </w:rPr>
              <w:t>Description: CAN signal for ambient color level status</w:t>
            </w:r>
          </w:p>
          <w:p w14:paraId="63C87B9B" w14:textId="77777777" w:rsidR="005F511A" w:rsidRPr="00997988" w:rsidRDefault="00442EBC" w:rsidP="00767670">
            <w:pPr>
              <w:rPr>
                <w:rFonts w:cs="Arial"/>
              </w:rPr>
            </w:pPr>
            <w:r>
              <w:rPr>
                <w:rFonts w:cs="Arial"/>
              </w:rPr>
              <w:t>DomainElement : 0:15</w:t>
            </w:r>
          </w:p>
          <w:p w14:paraId="1D3AC5C6" w14:textId="77777777" w:rsidR="005F511A" w:rsidRPr="00997988" w:rsidRDefault="00442EBC" w:rsidP="00767670">
            <w:pPr>
              <w:rPr>
                <w:rFonts w:cs="Arial"/>
              </w:rPr>
            </w:pPr>
            <w:r>
              <w:rPr>
                <w:rFonts w:cs="Arial"/>
              </w:rPr>
              <w:t>DomainDescription : ambient color level</w:t>
            </w:r>
          </w:p>
        </w:tc>
      </w:tr>
      <w:tr w:rsidR="005F511A" w:rsidRPr="00997988" w14:paraId="4E1F8DD5" w14:textId="77777777" w:rsidTr="00767670">
        <w:trPr>
          <w:jc w:val="center"/>
        </w:trPr>
        <w:tc>
          <w:tcPr>
            <w:tcW w:w="2405" w:type="dxa"/>
            <w:shd w:val="clear" w:color="auto" w:fill="D9D9D9" w:themeFill="background1" w:themeFillShade="D9"/>
            <w:vAlign w:val="center"/>
          </w:tcPr>
          <w:p w14:paraId="16054DE3" w14:textId="77777777" w:rsidR="005F511A" w:rsidRPr="00997988" w:rsidRDefault="003C49F0" w:rsidP="00767670">
            <w:pPr>
              <w:rPr>
                <w:b/>
              </w:rPr>
            </w:pPr>
            <w:r>
              <w:rPr>
                <w:noProof/>
              </w:rPr>
              <w:drawing>
                <wp:inline distT="0" distB="0" distL="0" distR="0" wp14:anchorId="474E56E2" wp14:editId="2367E948">
                  <wp:extent cx="203200" cy="203200"/>
                  <wp:effectExtent l="0" t="0" r="0" b="0"/>
                  <wp:docPr id="1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LightAmbColor_No_Rq</w:t>
            </w:r>
          </w:p>
        </w:tc>
        <w:tc>
          <w:tcPr>
            <w:tcW w:w="7607" w:type="dxa"/>
            <w:vAlign w:val="center"/>
          </w:tcPr>
          <w:p w14:paraId="6489B270" w14:textId="77777777" w:rsidR="005F511A" w:rsidRPr="00997988" w:rsidRDefault="00442EBC" w:rsidP="00767670">
            <w:pPr>
              <w:rPr>
                <w:rFonts w:cs="Arial"/>
              </w:rPr>
            </w:pPr>
            <w:r>
              <w:rPr>
                <w:rFonts w:cs="Arial"/>
              </w:rPr>
              <w:t>Name: LightAmbColor_No_Rq</w:t>
            </w:r>
          </w:p>
          <w:p w14:paraId="118F5CA4" w14:textId="77777777" w:rsidR="005F511A" w:rsidRPr="00997988" w:rsidRDefault="00442EBC" w:rsidP="00767670">
            <w:pPr>
              <w:rPr>
                <w:rFonts w:cs="Arial"/>
              </w:rPr>
            </w:pPr>
            <w:r>
              <w:rPr>
                <w:rFonts w:cs="Arial"/>
              </w:rPr>
              <w:t>Description: CAN signal for setting ambient color level</w:t>
            </w:r>
          </w:p>
          <w:p w14:paraId="43E1ACE9" w14:textId="77777777" w:rsidR="005F511A" w:rsidRPr="00997988" w:rsidRDefault="00442EBC" w:rsidP="00767670">
            <w:pPr>
              <w:rPr>
                <w:rFonts w:cs="Arial"/>
              </w:rPr>
            </w:pPr>
            <w:r>
              <w:rPr>
                <w:rFonts w:cs="Arial"/>
              </w:rPr>
              <w:t>DomainElement : 0:15</w:t>
            </w:r>
          </w:p>
          <w:p w14:paraId="43B33C5D" w14:textId="77777777" w:rsidR="005F511A" w:rsidRPr="00997988" w:rsidRDefault="00442EBC" w:rsidP="00767670">
            <w:pPr>
              <w:rPr>
                <w:rFonts w:cs="Arial"/>
              </w:rPr>
            </w:pPr>
            <w:r>
              <w:rPr>
                <w:rFonts w:cs="Arial"/>
              </w:rPr>
              <w:t>DomainDescription : ambient color level</w:t>
            </w:r>
          </w:p>
        </w:tc>
      </w:tr>
      <w:tr w:rsidR="005F511A" w:rsidRPr="00997988" w14:paraId="4BAFCBDC" w14:textId="77777777" w:rsidTr="00767670">
        <w:trPr>
          <w:jc w:val="center"/>
        </w:trPr>
        <w:tc>
          <w:tcPr>
            <w:tcW w:w="2405" w:type="dxa"/>
            <w:shd w:val="clear" w:color="auto" w:fill="D9D9D9" w:themeFill="background1" w:themeFillShade="D9"/>
            <w:vAlign w:val="center"/>
          </w:tcPr>
          <w:p w14:paraId="2B90FA40" w14:textId="77777777" w:rsidR="005F511A" w:rsidRPr="00997988" w:rsidRDefault="003C49F0" w:rsidP="00767670">
            <w:pPr>
              <w:rPr>
                <w:b/>
              </w:rPr>
            </w:pPr>
            <w:r>
              <w:rPr>
                <w:noProof/>
              </w:rPr>
              <w:drawing>
                <wp:inline distT="0" distB="0" distL="0" distR="0" wp14:anchorId="646D2614" wp14:editId="4A5AAC93">
                  <wp:extent cx="203200" cy="203200"/>
                  <wp:effectExtent l="0" t="0" r="0" b="0"/>
                  <wp:docPr id="1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LightAmbColor_Temp</w:t>
            </w:r>
          </w:p>
        </w:tc>
        <w:tc>
          <w:tcPr>
            <w:tcW w:w="7607" w:type="dxa"/>
            <w:vAlign w:val="center"/>
          </w:tcPr>
          <w:p w14:paraId="73DD22DE" w14:textId="77777777" w:rsidR="005F511A" w:rsidRPr="00997988" w:rsidRDefault="00442EBC" w:rsidP="00767670">
            <w:pPr>
              <w:rPr>
                <w:rFonts w:cs="Arial"/>
              </w:rPr>
            </w:pPr>
            <w:r>
              <w:rPr>
                <w:rFonts w:cs="Arial"/>
              </w:rPr>
              <w:t>Name: LightAmbColor_Temp</w:t>
            </w:r>
          </w:p>
          <w:p w14:paraId="058F92A4" w14:textId="77777777" w:rsidR="005F511A" w:rsidRPr="00997988" w:rsidRDefault="00442EBC" w:rsidP="00767670">
            <w:pPr>
              <w:rPr>
                <w:rFonts w:cs="Arial"/>
              </w:rPr>
            </w:pPr>
            <w:r>
              <w:rPr>
                <w:rFonts w:cs="Arial"/>
              </w:rPr>
              <w:t>Description: Ambient color for Lincoln and Ford.</w:t>
            </w:r>
          </w:p>
          <w:p w14:paraId="6FF957F2" w14:textId="77777777" w:rsidR="005F511A" w:rsidRPr="00997988" w:rsidRDefault="00442EBC" w:rsidP="00767670">
            <w:pPr>
              <w:rPr>
                <w:rFonts w:cs="Arial"/>
              </w:rPr>
            </w:pPr>
            <w:r>
              <w:rPr>
                <w:rFonts w:cs="Arial"/>
              </w:rPr>
              <w:t>0-ICE_BLUE; 1- ORANGE; 2-SOFT_BLUE; 3-RED; 4-GREEN; 5-BLUE; 6-PURPLE; 7-LICOLN_WHITE; 8-AMBER; 9-TEAL; 10-BURNT_ORANGE; 11-LINCOLN_BLUE; 12-LINCOLN_GREEN; 13-LILAC</w:t>
            </w:r>
          </w:p>
        </w:tc>
      </w:tr>
      <w:tr w:rsidR="005F511A" w:rsidRPr="00997988" w14:paraId="3A06EF6F" w14:textId="77777777" w:rsidTr="00767670">
        <w:trPr>
          <w:jc w:val="center"/>
        </w:trPr>
        <w:tc>
          <w:tcPr>
            <w:tcW w:w="2405" w:type="dxa"/>
            <w:shd w:val="clear" w:color="auto" w:fill="D9D9D9" w:themeFill="background1" w:themeFillShade="D9"/>
            <w:vAlign w:val="center"/>
          </w:tcPr>
          <w:p w14:paraId="322C94F5" w14:textId="77777777" w:rsidR="005F511A" w:rsidRPr="00997988" w:rsidRDefault="003C49F0" w:rsidP="00767670">
            <w:pPr>
              <w:rPr>
                <w:b/>
              </w:rPr>
            </w:pPr>
            <w:r>
              <w:rPr>
                <w:noProof/>
              </w:rPr>
              <w:drawing>
                <wp:inline distT="0" distB="0" distL="0" distR="0" wp14:anchorId="139B5F0B" wp14:editId="4A99E217">
                  <wp:extent cx="203200" cy="203200"/>
                  <wp:effectExtent l="0" t="0" r="0" b="0"/>
                  <wp:docPr id="1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LightAmbIntsty_No</w:t>
            </w:r>
          </w:p>
        </w:tc>
        <w:tc>
          <w:tcPr>
            <w:tcW w:w="7607" w:type="dxa"/>
            <w:vAlign w:val="center"/>
          </w:tcPr>
          <w:p w14:paraId="735B5344" w14:textId="77777777" w:rsidR="005F511A" w:rsidRPr="00997988" w:rsidRDefault="00442EBC" w:rsidP="00767670">
            <w:pPr>
              <w:rPr>
                <w:rFonts w:cs="Arial"/>
              </w:rPr>
            </w:pPr>
            <w:r>
              <w:rPr>
                <w:rFonts w:cs="Arial"/>
              </w:rPr>
              <w:t>Name: LightAmbIntsty_No</w:t>
            </w:r>
          </w:p>
          <w:p w14:paraId="119656DC" w14:textId="77777777" w:rsidR="005F511A" w:rsidRPr="00997988" w:rsidRDefault="00442EBC" w:rsidP="00767670">
            <w:pPr>
              <w:rPr>
                <w:rFonts w:cs="Arial"/>
              </w:rPr>
            </w:pPr>
            <w:r>
              <w:rPr>
                <w:rFonts w:cs="Arial"/>
              </w:rPr>
              <w:t>Description: This number will be derived from CAN inputs from ambient intensity number depending on whether</w:t>
            </w:r>
          </w:p>
          <w:p w14:paraId="4F8EF2D7" w14:textId="77777777" w:rsidR="005F511A" w:rsidRPr="00997988" w:rsidRDefault="00442EBC" w:rsidP="00767670">
            <w:pPr>
              <w:rPr>
                <w:rFonts w:cs="Arial"/>
              </w:rPr>
            </w:pPr>
            <w:r>
              <w:rPr>
                <w:rFonts w:cs="Arial"/>
              </w:rPr>
              <w:t>Enhanced memory exists</w:t>
            </w:r>
          </w:p>
        </w:tc>
      </w:tr>
      <w:tr w:rsidR="005F511A" w:rsidRPr="00997988" w14:paraId="7566E915" w14:textId="77777777" w:rsidTr="00767670">
        <w:trPr>
          <w:jc w:val="center"/>
        </w:trPr>
        <w:tc>
          <w:tcPr>
            <w:tcW w:w="2405" w:type="dxa"/>
            <w:shd w:val="clear" w:color="auto" w:fill="D9D9D9" w:themeFill="background1" w:themeFillShade="D9"/>
            <w:vAlign w:val="center"/>
          </w:tcPr>
          <w:p w14:paraId="371C3A2F" w14:textId="77777777" w:rsidR="005F511A" w:rsidRPr="00997988" w:rsidRDefault="003C49F0" w:rsidP="00767670">
            <w:pPr>
              <w:rPr>
                <w:b/>
              </w:rPr>
            </w:pPr>
            <w:r>
              <w:rPr>
                <w:noProof/>
              </w:rPr>
              <w:drawing>
                <wp:inline distT="0" distB="0" distL="0" distR="0" wp14:anchorId="0C8375EF" wp14:editId="2A5002AE">
                  <wp:extent cx="203200" cy="203200"/>
                  <wp:effectExtent l="0" t="0" r="0" b="0"/>
                  <wp:docPr id="1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LightAmbIntsty_No_Actl</w:t>
            </w:r>
          </w:p>
        </w:tc>
        <w:tc>
          <w:tcPr>
            <w:tcW w:w="7607" w:type="dxa"/>
            <w:vAlign w:val="center"/>
          </w:tcPr>
          <w:p w14:paraId="50F0F424" w14:textId="77777777" w:rsidR="005F511A" w:rsidRPr="00997988" w:rsidRDefault="00442EBC" w:rsidP="00767670">
            <w:pPr>
              <w:rPr>
                <w:rFonts w:cs="Arial"/>
              </w:rPr>
            </w:pPr>
            <w:r>
              <w:rPr>
                <w:rFonts w:cs="Arial"/>
              </w:rPr>
              <w:t>Name: LightAmbIntsty_No_Actl</w:t>
            </w:r>
          </w:p>
          <w:p w14:paraId="46D2E577" w14:textId="77777777" w:rsidR="005F511A" w:rsidRPr="00997988" w:rsidRDefault="00442EBC" w:rsidP="00767670">
            <w:pPr>
              <w:rPr>
                <w:rFonts w:cs="Arial"/>
              </w:rPr>
            </w:pPr>
            <w:r>
              <w:rPr>
                <w:rFonts w:cs="Arial"/>
              </w:rPr>
              <w:t>Description: CAN signal for ambient color level status</w:t>
            </w:r>
          </w:p>
          <w:p w14:paraId="23B9DEA6" w14:textId="77777777" w:rsidR="005F511A" w:rsidRPr="00997988" w:rsidRDefault="00442EBC" w:rsidP="00767670">
            <w:pPr>
              <w:rPr>
                <w:rFonts w:cs="Arial"/>
              </w:rPr>
            </w:pPr>
            <w:r>
              <w:rPr>
                <w:rFonts w:cs="Arial"/>
              </w:rPr>
              <w:t>DomainElement : 0:100</w:t>
            </w:r>
          </w:p>
          <w:p w14:paraId="2C9F46AB" w14:textId="77777777" w:rsidR="005F511A" w:rsidRPr="00997988" w:rsidRDefault="00442EBC" w:rsidP="00767670">
            <w:pPr>
              <w:rPr>
                <w:rFonts w:cs="Arial"/>
              </w:rPr>
            </w:pPr>
            <w:r>
              <w:rPr>
                <w:rFonts w:cs="Arial"/>
              </w:rPr>
              <w:t>DomainDescription : ambient dimming level</w:t>
            </w:r>
          </w:p>
        </w:tc>
      </w:tr>
      <w:tr w:rsidR="005F511A" w:rsidRPr="00997988" w14:paraId="070088D4" w14:textId="77777777" w:rsidTr="00767670">
        <w:trPr>
          <w:jc w:val="center"/>
        </w:trPr>
        <w:tc>
          <w:tcPr>
            <w:tcW w:w="2405" w:type="dxa"/>
            <w:shd w:val="clear" w:color="auto" w:fill="D9D9D9" w:themeFill="background1" w:themeFillShade="D9"/>
            <w:vAlign w:val="center"/>
          </w:tcPr>
          <w:p w14:paraId="0808B81A" w14:textId="77777777" w:rsidR="005F511A" w:rsidRPr="00997988" w:rsidRDefault="003C49F0" w:rsidP="00767670">
            <w:pPr>
              <w:rPr>
                <w:b/>
              </w:rPr>
            </w:pPr>
            <w:r>
              <w:rPr>
                <w:noProof/>
              </w:rPr>
              <w:drawing>
                <wp:inline distT="0" distB="0" distL="0" distR="0" wp14:anchorId="5A83912B" wp14:editId="04651529">
                  <wp:extent cx="203200" cy="203200"/>
                  <wp:effectExtent l="0" t="0" r="0" b="0"/>
                  <wp:docPr id="1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LightAmbIntsty_No_Rq</w:t>
            </w:r>
          </w:p>
        </w:tc>
        <w:tc>
          <w:tcPr>
            <w:tcW w:w="7607" w:type="dxa"/>
            <w:vAlign w:val="center"/>
          </w:tcPr>
          <w:p w14:paraId="518B7F75" w14:textId="77777777" w:rsidR="005F511A" w:rsidRPr="00997988" w:rsidRDefault="00442EBC" w:rsidP="00767670">
            <w:pPr>
              <w:rPr>
                <w:rFonts w:cs="Arial"/>
              </w:rPr>
            </w:pPr>
            <w:r>
              <w:rPr>
                <w:rFonts w:cs="Arial"/>
              </w:rPr>
              <w:t>Name: LightAmbIntsty_No_Rq</w:t>
            </w:r>
          </w:p>
          <w:p w14:paraId="6FA58650" w14:textId="77777777" w:rsidR="005F511A" w:rsidRPr="00997988" w:rsidRDefault="00442EBC" w:rsidP="00767670">
            <w:pPr>
              <w:rPr>
                <w:rFonts w:cs="Arial"/>
              </w:rPr>
            </w:pPr>
            <w:r>
              <w:rPr>
                <w:rFonts w:cs="Arial"/>
              </w:rPr>
              <w:t>Description: CAN signal for setting ambient dim level</w:t>
            </w:r>
          </w:p>
          <w:p w14:paraId="3C1EB0F6" w14:textId="77777777" w:rsidR="005F511A" w:rsidRPr="00997988" w:rsidRDefault="00442EBC" w:rsidP="00767670">
            <w:pPr>
              <w:rPr>
                <w:rFonts w:cs="Arial"/>
              </w:rPr>
            </w:pPr>
            <w:r>
              <w:rPr>
                <w:rFonts w:cs="Arial"/>
              </w:rPr>
              <w:t>DomainElement : 0:255</w:t>
            </w:r>
          </w:p>
          <w:p w14:paraId="007797A0" w14:textId="77777777" w:rsidR="005F511A" w:rsidRPr="00997988" w:rsidRDefault="00442EBC" w:rsidP="00767670">
            <w:pPr>
              <w:rPr>
                <w:rFonts w:cs="Arial"/>
              </w:rPr>
            </w:pPr>
            <w:r>
              <w:rPr>
                <w:rFonts w:cs="Arial"/>
              </w:rPr>
              <w:t>DomainDescription : ambient dimming level</w:t>
            </w:r>
          </w:p>
        </w:tc>
      </w:tr>
      <w:tr w:rsidR="005F511A" w:rsidRPr="00997988" w14:paraId="0C2EEE38" w14:textId="77777777" w:rsidTr="00767670">
        <w:trPr>
          <w:jc w:val="center"/>
        </w:trPr>
        <w:tc>
          <w:tcPr>
            <w:tcW w:w="2405" w:type="dxa"/>
            <w:shd w:val="clear" w:color="auto" w:fill="D9D9D9" w:themeFill="background1" w:themeFillShade="D9"/>
            <w:vAlign w:val="center"/>
          </w:tcPr>
          <w:p w14:paraId="3A8DED3B" w14:textId="77777777" w:rsidR="005F511A" w:rsidRPr="00997988" w:rsidRDefault="003C49F0" w:rsidP="00767670">
            <w:pPr>
              <w:rPr>
                <w:b/>
              </w:rPr>
            </w:pPr>
            <w:r>
              <w:rPr>
                <w:noProof/>
              </w:rPr>
              <w:drawing>
                <wp:inline distT="0" distB="0" distL="0" distR="0" wp14:anchorId="34E98702" wp14:editId="7DED2BA5">
                  <wp:extent cx="203200" cy="203200"/>
                  <wp:effectExtent l="0" t="0" r="0" b="0"/>
                  <wp:docPr id="1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Local_OpMode</w:t>
            </w:r>
          </w:p>
        </w:tc>
        <w:tc>
          <w:tcPr>
            <w:tcW w:w="7607" w:type="dxa"/>
            <w:vAlign w:val="center"/>
          </w:tcPr>
          <w:p w14:paraId="71D2C8F5" w14:textId="77777777" w:rsidR="005F511A" w:rsidRPr="00997988" w:rsidRDefault="00442EBC" w:rsidP="00767670">
            <w:pPr>
              <w:rPr>
                <w:rFonts w:cs="Arial"/>
              </w:rPr>
            </w:pPr>
            <w:r>
              <w:rPr>
                <w:rFonts w:cs="Arial"/>
              </w:rPr>
              <w:t>Name: Local_OpMode</w:t>
            </w:r>
          </w:p>
          <w:p w14:paraId="3E746354" w14:textId="77777777" w:rsidR="005F511A" w:rsidRPr="00997988" w:rsidRDefault="00442EBC" w:rsidP="00767670">
            <w:pPr>
              <w:rPr>
                <w:rFonts w:cs="Arial"/>
              </w:rPr>
            </w:pPr>
            <w:r>
              <w:rPr>
                <w:rFonts w:cs="Arial"/>
              </w:rPr>
              <w:t>Description: initial value changed Awake -&gt; Sleep(Conti.m)</w:t>
            </w:r>
          </w:p>
          <w:p w14:paraId="12135EF7" w14:textId="77777777" w:rsidR="005F511A" w:rsidRPr="00997988" w:rsidRDefault="00442EBC" w:rsidP="00767670">
            <w:pPr>
              <w:rPr>
                <w:rFonts w:cs="Arial"/>
              </w:rPr>
            </w:pPr>
            <w:r>
              <w:rPr>
                <w:rFonts w:cs="Arial"/>
              </w:rPr>
              <w:t>This Dataflow indicates the current state of the ECU.</w:t>
            </w:r>
          </w:p>
        </w:tc>
      </w:tr>
      <w:tr w:rsidR="005F511A" w:rsidRPr="00997988" w14:paraId="075632BC" w14:textId="77777777" w:rsidTr="00767670">
        <w:trPr>
          <w:jc w:val="center"/>
        </w:trPr>
        <w:tc>
          <w:tcPr>
            <w:tcW w:w="2405" w:type="dxa"/>
            <w:shd w:val="clear" w:color="auto" w:fill="D9D9D9" w:themeFill="background1" w:themeFillShade="D9"/>
            <w:vAlign w:val="center"/>
          </w:tcPr>
          <w:p w14:paraId="7F758E91" w14:textId="77777777" w:rsidR="005F511A" w:rsidRPr="00997988" w:rsidRDefault="003C49F0" w:rsidP="00767670">
            <w:pPr>
              <w:rPr>
                <w:b/>
              </w:rPr>
            </w:pPr>
            <w:r>
              <w:rPr>
                <w:noProof/>
              </w:rPr>
              <w:drawing>
                <wp:inline distT="0" distB="0" distL="0" distR="0" wp14:anchorId="0EB04391" wp14:editId="1B1CD770">
                  <wp:extent cx="203200" cy="203200"/>
                  <wp:effectExtent l="0" t="0" r="0" b="0"/>
                  <wp:docPr id="1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LowVoltMode</w:t>
            </w:r>
          </w:p>
        </w:tc>
        <w:tc>
          <w:tcPr>
            <w:tcW w:w="7607" w:type="dxa"/>
            <w:vAlign w:val="center"/>
          </w:tcPr>
          <w:p w14:paraId="5BEB41AB" w14:textId="77777777" w:rsidR="005F511A" w:rsidRPr="00997988" w:rsidRDefault="00442EBC" w:rsidP="00767670">
            <w:pPr>
              <w:rPr>
                <w:rFonts w:cs="Arial"/>
              </w:rPr>
            </w:pPr>
            <w:r>
              <w:rPr>
                <w:rFonts w:cs="Arial"/>
              </w:rPr>
              <w:t>Name: LowVoltMode</w:t>
            </w:r>
          </w:p>
          <w:p w14:paraId="6B4313A9" w14:textId="77777777" w:rsidR="005F511A" w:rsidRPr="00997988" w:rsidRDefault="00442EBC" w:rsidP="00767670">
            <w:pPr>
              <w:rPr>
                <w:rFonts w:cs="Arial"/>
              </w:rPr>
            </w:pPr>
            <w:r>
              <w:rPr>
                <w:rFonts w:cs="Arial"/>
              </w:rPr>
              <w:t>Description: This signal determines if active load will be affected or unaffected by Stop/Start event voltage drop.</w:t>
            </w:r>
          </w:p>
        </w:tc>
      </w:tr>
      <w:tr w:rsidR="005F511A" w:rsidRPr="00997988" w14:paraId="158DFF46" w14:textId="77777777" w:rsidTr="00767670">
        <w:trPr>
          <w:jc w:val="center"/>
        </w:trPr>
        <w:tc>
          <w:tcPr>
            <w:tcW w:w="2405" w:type="dxa"/>
            <w:shd w:val="clear" w:color="auto" w:fill="D9D9D9" w:themeFill="background1" w:themeFillShade="D9"/>
            <w:vAlign w:val="center"/>
          </w:tcPr>
          <w:p w14:paraId="10E4FEFC" w14:textId="77777777" w:rsidR="005F511A" w:rsidRPr="00997988" w:rsidRDefault="003C49F0" w:rsidP="00767670">
            <w:pPr>
              <w:rPr>
                <w:b/>
              </w:rPr>
            </w:pPr>
            <w:r>
              <w:rPr>
                <w:noProof/>
              </w:rPr>
              <w:drawing>
                <wp:inline distT="0" distB="0" distL="0" distR="0" wp14:anchorId="3C819B49" wp14:editId="532F10D1">
                  <wp:extent cx="203200" cy="203200"/>
                  <wp:effectExtent l="0" t="0" r="0" b="0"/>
                  <wp:docPr id="1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Parklamps_Command</w:t>
            </w:r>
          </w:p>
        </w:tc>
        <w:tc>
          <w:tcPr>
            <w:tcW w:w="7607" w:type="dxa"/>
            <w:vAlign w:val="center"/>
          </w:tcPr>
          <w:p w14:paraId="3C16D53A" w14:textId="77777777" w:rsidR="005F511A" w:rsidRPr="00997988" w:rsidRDefault="00442EBC" w:rsidP="00767670">
            <w:pPr>
              <w:rPr>
                <w:rFonts w:cs="Arial"/>
              </w:rPr>
            </w:pPr>
            <w:r>
              <w:rPr>
                <w:rFonts w:cs="Arial"/>
              </w:rPr>
              <w:t>Name: Parklamps_Command</w:t>
            </w:r>
          </w:p>
          <w:p w14:paraId="52FED714" w14:textId="77777777" w:rsidR="005F511A" w:rsidRPr="00997988" w:rsidRDefault="00442EBC" w:rsidP="00767670">
            <w:pPr>
              <w:rPr>
                <w:rFonts w:cs="Arial"/>
              </w:rPr>
            </w:pPr>
            <w:r>
              <w:rPr>
                <w:rFonts w:cs="Arial"/>
              </w:rPr>
              <w:t>Description: Command to control the position/parklamps.</w:t>
            </w:r>
          </w:p>
        </w:tc>
      </w:tr>
      <w:tr w:rsidR="005F511A" w:rsidRPr="00997988" w14:paraId="4AECCFB9" w14:textId="77777777" w:rsidTr="00767670">
        <w:trPr>
          <w:jc w:val="center"/>
        </w:trPr>
        <w:tc>
          <w:tcPr>
            <w:tcW w:w="2405" w:type="dxa"/>
            <w:shd w:val="clear" w:color="auto" w:fill="D9D9D9" w:themeFill="background1" w:themeFillShade="D9"/>
            <w:vAlign w:val="center"/>
          </w:tcPr>
          <w:p w14:paraId="0386CE37" w14:textId="77777777" w:rsidR="005F511A" w:rsidRPr="00997988" w:rsidRDefault="003C49F0" w:rsidP="00767670">
            <w:pPr>
              <w:rPr>
                <w:b/>
              </w:rPr>
            </w:pPr>
            <w:r>
              <w:rPr>
                <w:noProof/>
              </w:rPr>
              <w:drawing>
                <wp:inline distT="0" distB="0" distL="0" distR="0" wp14:anchorId="4FA4FED6" wp14:editId="07D13A94">
                  <wp:extent cx="203200" cy="203200"/>
                  <wp:effectExtent l="0" t="0" r="0" b="0"/>
                  <wp:docPr id="1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PersIndex_CS</w:t>
            </w:r>
          </w:p>
        </w:tc>
        <w:tc>
          <w:tcPr>
            <w:tcW w:w="7607" w:type="dxa"/>
            <w:vAlign w:val="center"/>
          </w:tcPr>
          <w:p w14:paraId="65A1C6C8" w14:textId="77777777" w:rsidR="005F511A" w:rsidRPr="00997988" w:rsidRDefault="00442EBC" w:rsidP="00767670">
            <w:pPr>
              <w:rPr>
                <w:rFonts w:cs="Arial"/>
              </w:rPr>
            </w:pPr>
            <w:r>
              <w:rPr>
                <w:rFonts w:cs="Arial"/>
              </w:rPr>
              <w:t>Name: PersIndex_CS</w:t>
            </w:r>
          </w:p>
          <w:p w14:paraId="0A53C658" w14:textId="77777777" w:rsidR="005F511A" w:rsidRPr="00997988" w:rsidRDefault="00442EBC" w:rsidP="00767670">
            <w:pPr>
              <w:rPr>
                <w:rFonts w:cs="Arial"/>
              </w:rPr>
            </w:pPr>
            <w:r>
              <w:rPr>
                <w:rFonts w:cs="Arial"/>
              </w:rPr>
              <w:t>Description: Personality index to use with operation from Center Stack.</w:t>
            </w:r>
          </w:p>
        </w:tc>
      </w:tr>
      <w:tr w:rsidR="005F511A" w:rsidRPr="00997988" w14:paraId="12C29107" w14:textId="77777777" w:rsidTr="00767670">
        <w:trPr>
          <w:jc w:val="center"/>
        </w:trPr>
        <w:tc>
          <w:tcPr>
            <w:tcW w:w="2405" w:type="dxa"/>
            <w:shd w:val="clear" w:color="auto" w:fill="D9D9D9" w:themeFill="background1" w:themeFillShade="D9"/>
            <w:vAlign w:val="center"/>
          </w:tcPr>
          <w:p w14:paraId="79E9B70F" w14:textId="77777777" w:rsidR="005F511A" w:rsidRPr="00997988" w:rsidRDefault="003C49F0" w:rsidP="00767670">
            <w:pPr>
              <w:rPr>
                <w:b/>
              </w:rPr>
            </w:pPr>
            <w:r>
              <w:rPr>
                <w:noProof/>
              </w:rPr>
              <w:drawing>
                <wp:inline distT="0" distB="0" distL="0" distR="0" wp14:anchorId="00C0E349" wp14:editId="02DC1EBF">
                  <wp:extent cx="203200" cy="203200"/>
                  <wp:effectExtent l="0" t="0" r="0" b="0"/>
                  <wp:docPr id="1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PersNum</w:t>
            </w:r>
          </w:p>
        </w:tc>
        <w:tc>
          <w:tcPr>
            <w:tcW w:w="7607" w:type="dxa"/>
            <w:vAlign w:val="center"/>
          </w:tcPr>
          <w:p w14:paraId="1620A5E6" w14:textId="77777777" w:rsidR="005F511A" w:rsidRPr="00997988" w:rsidRDefault="00442EBC" w:rsidP="00767670">
            <w:pPr>
              <w:rPr>
                <w:rFonts w:cs="Arial"/>
              </w:rPr>
            </w:pPr>
            <w:r>
              <w:rPr>
                <w:rFonts w:cs="Arial"/>
              </w:rPr>
              <w:t>Name: PersNum</w:t>
            </w:r>
          </w:p>
          <w:p w14:paraId="7D892E4F" w14:textId="77777777" w:rsidR="005F511A" w:rsidRPr="00997988" w:rsidRDefault="00442EBC" w:rsidP="00767670">
            <w:pPr>
              <w:rPr>
                <w:rFonts w:cs="Arial"/>
              </w:rPr>
            </w:pPr>
            <w:r>
              <w:rPr>
                <w:rFonts w:cs="Arial"/>
              </w:rPr>
              <w:t>Description: Indicates which personality is currently selected.</w:t>
            </w:r>
          </w:p>
        </w:tc>
      </w:tr>
      <w:tr w:rsidR="005F511A" w:rsidRPr="00997988" w14:paraId="63612DFC" w14:textId="77777777" w:rsidTr="00767670">
        <w:trPr>
          <w:jc w:val="center"/>
        </w:trPr>
        <w:tc>
          <w:tcPr>
            <w:tcW w:w="2405" w:type="dxa"/>
            <w:shd w:val="clear" w:color="auto" w:fill="D9D9D9" w:themeFill="background1" w:themeFillShade="D9"/>
            <w:vAlign w:val="center"/>
          </w:tcPr>
          <w:p w14:paraId="4D4264A0" w14:textId="77777777" w:rsidR="005F511A" w:rsidRPr="00997988" w:rsidRDefault="003C49F0" w:rsidP="00767670">
            <w:pPr>
              <w:rPr>
                <w:b/>
              </w:rPr>
            </w:pPr>
            <w:r>
              <w:rPr>
                <w:noProof/>
              </w:rPr>
              <w:drawing>
                <wp:inline distT="0" distB="0" distL="0" distR="0" wp14:anchorId="519433D8" wp14:editId="3D95BC1F">
                  <wp:extent cx="203200" cy="203200"/>
                  <wp:effectExtent l="0" t="0" r="0" b="0"/>
                  <wp:docPr id="1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PF_Door_Ajar_Status</w:t>
            </w:r>
          </w:p>
        </w:tc>
        <w:tc>
          <w:tcPr>
            <w:tcW w:w="7607" w:type="dxa"/>
            <w:vAlign w:val="center"/>
          </w:tcPr>
          <w:p w14:paraId="071B38FA" w14:textId="77777777" w:rsidR="005F511A" w:rsidRPr="00997988" w:rsidRDefault="00442EBC" w:rsidP="00767670">
            <w:pPr>
              <w:rPr>
                <w:rFonts w:cs="Arial"/>
              </w:rPr>
            </w:pPr>
            <w:r>
              <w:rPr>
                <w:rFonts w:cs="Arial"/>
              </w:rPr>
              <w:t>Name: PF_Door_Ajar_Status</w:t>
            </w:r>
          </w:p>
          <w:p w14:paraId="3A65830C" w14:textId="77777777" w:rsidR="005F511A" w:rsidRPr="00997988" w:rsidRDefault="00442EBC" w:rsidP="00767670">
            <w:pPr>
              <w:rPr>
                <w:rFonts w:cs="Arial"/>
              </w:rPr>
            </w:pPr>
            <w:r>
              <w:rPr>
                <w:rFonts w:cs="Arial"/>
              </w:rPr>
              <w:t>Description: Indicates if the passenger's front door is ajar.</w:t>
            </w:r>
          </w:p>
        </w:tc>
      </w:tr>
      <w:tr w:rsidR="005F511A" w:rsidRPr="00997988" w14:paraId="28AC026E" w14:textId="77777777" w:rsidTr="00767670">
        <w:trPr>
          <w:jc w:val="center"/>
        </w:trPr>
        <w:tc>
          <w:tcPr>
            <w:tcW w:w="2405" w:type="dxa"/>
            <w:shd w:val="clear" w:color="auto" w:fill="D9D9D9" w:themeFill="background1" w:themeFillShade="D9"/>
            <w:vAlign w:val="center"/>
          </w:tcPr>
          <w:p w14:paraId="222E1974" w14:textId="77777777" w:rsidR="005F511A" w:rsidRPr="00997988" w:rsidRDefault="003C49F0" w:rsidP="00767670">
            <w:pPr>
              <w:rPr>
                <w:b/>
              </w:rPr>
            </w:pPr>
            <w:r>
              <w:rPr>
                <w:noProof/>
              </w:rPr>
              <w:lastRenderedPageBreak/>
              <w:drawing>
                <wp:inline distT="0" distB="0" distL="0" distR="0" wp14:anchorId="345EC9E7" wp14:editId="33747830">
                  <wp:extent cx="203200" cy="203200"/>
                  <wp:effectExtent l="0" t="0" r="0" b="0"/>
                  <wp:docPr id="1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PF_DoorLock_Status</w:t>
            </w:r>
          </w:p>
        </w:tc>
        <w:tc>
          <w:tcPr>
            <w:tcW w:w="7607" w:type="dxa"/>
            <w:vAlign w:val="center"/>
          </w:tcPr>
          <w:p w14:paraId="5D93491C" w14:textId="77777777" w:rsidR="005F511A" w:rsidRPr="00997988" w:rsidRDefault="00442EBC" w:rsidP="00767670">
            <w:pPr>
              <w:rPr>
                <w:rFonts w:cs="Arial"/>
              </w:rPr>
            </w:pPr>
            <w:r>
              <w:rPr>
                <w:rFonts w:cs="Arial"/>
              </w:rPr>
              <w:t>Name: PF_DoorLock_Status</w:t>
            </w:r>
          </w:p>
          <w:p w14:paraId="7668AC6F" w14:textId="77777777" w:rsidR="005F511A" w:rsidRPr="00997988" w:rsidRDefault="00442EBC" w:rsidP="00767670">
            <w:pPr>
              <w:rPr>
                <w:rFonts w:cs="Arial"/>
              </w:rPr>
            </w:pPr>
            <w:r>
              <w:rPr>
                <w:rFonts w:cs="Arial"/>
              </w:rPr>
              <w:t>Description: Passenger Front Door lock status.</w:t>
            </w:r>
          </w:p>
        </w:tc>
      </w:tr>
      <w:tr w:rsidR="005F511A" w:rsidRPr="00997988" w14:paraId="1BE6108B" w14:textId="77777777" w:rsidTr="00767670">
        <w:trPr>
          <w:jc w:val="center"/>
        </w:trPr>
        <w:tc>
          <w:tcPr>
            <w:tcW w:w="2405" w:type="dxa"/>
            <w:shd w:val="clear" w:color="auto" w:fill="D9D9D9" w:themeFill="background1" w:themeFillShade="D9"/>
            <w:vAlign w:val="center"/>
          </w:tcPr>
          <w:p w14:paraId="69E60336" w14:textId="77777777" w:rsidR="005F511A" w:rsidRPr="00997988" w:rsidRDefault="003C49F0" w:rsidP="00767670">
            <w:pPr>
              <w:rPr>
                <w:b/>
              </w:rPr>
            </w:pPr>
            <w:r>
              <w:rPr>
                <w:noProof/>
              </w:rPr>
              <w:drawing>
                <wp:inline distT="0" distB="0" distL="0" distR="0" wp14:anchorId="1633980A" wp14:editId="545C7FDD">
                  <wp:extent cx="203200" cy="203200"/>
                  <wp:effectExtent l="0" t="0" r="0" b="0"/>
                  <wp:docPr id="1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PR_Door_Ajar_Status</w:t>
            </w:r>
          </w:p>
        </w:tc>
        <w:tc>
          <w:tcPr>
            <w:tcW w:w="7607" w:type="dxa"/>
            <w:vAlign w:val="center"/>
          </w:tcPr>
          <w:p w14:paraId="381612DF" w14:textId="77777777" w:rsidR="005F511A" w:rsidRPr="00997988" w:rsidRDefault="00442EBC" w:rsidP="00767670">
            <w:pPr>
              <w:rPr>
                <w:rFonts w:cs="Arial"/>
              </w:rPr>
            </w:pPr>
            <w:r>
              <w:rPr>
                <w:rFonts w:cs="Arial"/>
              </w:rPr>
              <w:t>Name: PR_Door_Ajar_Status</w:t>
            </w:r>
          </w:p>
          <w:p w14:paraId="41DED033" w14:textId="77777777" w:rsidR="005F511A" w:rsidRPr="00997988" w:rsidRDefault="00442EBC" w:rsidP="00767670">
            <w:pPr>
              <w:rPr>
                <w:rFonts w:cs="Arial"/>
              </w:rPr>
            </w:pPr>
            <w:r>
              <w:rPr>
                <w:rFonts w:cs="Arial"/>
              </w:rPr>
              <w:t>Description: Indicates if the passenger's rear door is ajar.</w:t>
            </w:r>
          </w:p>
        </w:tc>
      </w:tr>
      <w:tr w:rsidR="005F511A" w:rsidRPr="00997988" w14:paraId="01E64125" w14:textId="77777777" w:rsidTr="00767670">
        <w:trPr>
          <w:jc w:val="center"/>
        </w:trPr>
        <w:tc>
          <w:tcPr>
            <w:tcW w:w="2405" w:type="dxa"/>
            <w:shd w:val="clear" w:color="auto" w:fill="D9D9D9" w:themeFill="background1" w:themeFillShade="D9"/>
            <w:vAlign w:val="center"/>
          </w:tcPr>
          <w:p w14:paraId="64155A11" w14:textId="77777777" w:rsidR="005F511A" w:rsidRPr="00997988" w:rsidRDefault="003C49F0" w:rsidP="00767670">
            <w:pPr>
              <w:rPr>
                <w:b/>
              </w:rPr>
            </w:pPr>
            <w:r>
              <w:rPr>
                <w:noProof/>
              </w:rPr>
              <w:drawing>
                <wp:inline distT="0" distB="0" distL="0" distR="0" wp14:anchorId="7BA21F04" wp14:editId="158CE593">
                  <wp:extent cx="203200" cy="203200"/>
                  <wp:effectExtent l="0" t="0" r="0" b="0"/>
                  <wp:docPr id="1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PR_DoorLock_Status</w:t>
            </w:r>
          </w:p>
        </w:tc>
        <w:tc>
          <w:tcPr>
            <w:tcW w:w="7607" w:type="dxa"/>
            <w:vAlign w:val="center"/>
          </w:tcPr>
          <w:p w14:paraId="222D3983" w14:textId="77777777" w:rsidR="005F511A" w:rsidRPr="00997988" w:rsidRDefault="00442EBC" w:rsidP="00767670">
            <w:pPr>
              <w:rPr>
                <w:rFonts w:cs="Arial"/>
              </w:rPr>
            </w:pPr>
            <w:r>
              <w:rPr>
                <w:rFonts w:cs="Arial"/>
              </w:rPr>
              <w:t>Name: PR_DoorLock_Status</w:t>
            </w:r>
          </w:p>
          <w:p w14:paraId="3C040951" w14:textId="77777777" w:rsidR="005F511A" w:rsidRPr="00997988" w:rsidRDefault="00442EBC" w:rsidP="00767670">
            <w:pPr>
              <w:rPr>
                <w:rFonts w:cs="Arial"/>
              </w:rPr>
            </w:pPr>
            <w:r>
              <w:rPr>
                <w:rFonts w:cs="Arial"/>
              </w:rPr>
              <w:t>Description: Passanger rear door lock status.</w:t>
            </w:r>
          </w:p>
        </w:tc>
      </w:tr>
      <w:tr w:rsidR="005F511A" w:rsidRPr="00997988" w14:paraId="3C827DD9" w14:textId="77777777" w:rsidTr="00767670">
        <w:trPr>
          <w:jc w:val="center"/>
        </w:trPr>
        <w:tc>
          <w:tcPr>
            <w:tcW w:w="2405" w:type="dxa"/>
            <w:shd w:val="clear" w:color="auto" w:fill="D9D9D9" w:themeFill="background1" w:themeFillShade="D9"/>
            <w:vAlign w:val="center"/>
          </w:tcPr>
          <w:p w14:paraId="795DDE50" w14:textId="77777777" w:rsidR="005F511A" w:rsidRPr="00997988" w:rsidRDefault="003C49F0" w:rsidP="00767670">
            <w:pPr>
              <w:rPr>
                <w:b/>
              </w:rPr>
            </w:pPr>
            <w:r>
              <w:rPr>
                <w:noProof/>
              </w:rPr>
              <w:drawing>
                <wp:inline distT="0" distB="0" distL="0" distR="0" wp14:anchorId="594FFB76" wp14:editId="6C6ECD82">
                  <wp:extent cx="203200" cy="203200"/>
                  <wp:effectExtent l="0" t="0" r="0" b="0"/>
                  <wp:docPr id="2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Ramp</w:t>
            </w:r>
          </w:p>
        </w:tc>
        <w:tc>
          <w:tcPr>
            <w:tcW w:w="7607" w:type="dxa"/>
            <w:vAlign w:val="center"/>
          </w:tcPr>
          <w:p w14:paraId="212693E9" w14:textId="77777777" w:rsidR="005F511A" w:rsidRPr="00997988" w:rsidRDefault="00442EBC" w:rsidP="00767670">
            <w:pPr>
              <w:rPr>
                <w:rFonts w:cs="Arial"/>
              </w:rPr>
            </w:pPr>
            <w:r>
              <w:rPr>
                <w:rFonts w:cs="Arial"/>
              </w:rPr>
              <w:t>Name: Ramp</w:t>
            </w:r>
          </w:p>
          <w:p w14:paraId="60050AF7" w14:textId="77777777" w:rsidR="005F511A" w:rsidRPr="00997988" w:rsidRDefault="00442EBC" w:rsidP="00767670">
            <w:pPr>
              <w:rPr>
                <w:rFonts w:cs="Arial"/>
              </w:rPr>
            </w:pPr>
            <w:r>
              <w:rPr>
                <w:rFonts w:cs="Arial"/>
              </w:rPr>
              <w:t>Description: Indicates ramping is required/not required for ambient lighting.</w:t>
            </w:r>
          </w:p>
        </w:tc>
      </w:tr>
      <w:tr w:rsidR="005F511A" w:rsidRPr="00997988" w14:paraId="5B049925" w14:textId="77777777" w:rsidTr="00767670">
        <w:trPr>
          <w:jc w:val="center"/>
        </w:trPr>
        <w:tc>
          <w:tcPr>
            <w:tcW w:w="2405" w:type="dxa"/>
            <w:shd w:val="clear" w:color="auto" w:fill="D9D9D9" w:themeFill="background1" w:themeFillShade="D9"/>
            <w:vAlign w:val="center"/>
          </w:tcPr>
          <w:p w14:paraId="7522B8AF" w14:textId="77777777" w:rsidR="005F511A" w:rsidRPr="00997988" w:rsidRDefault="003C49F0" w:rsidP="00767670">
            <w:pPr>
              <w:rPr>
                <w:b/>
              </w:rPr>
            </w:pPr>
            <w:r>
              <w:rPr>
                <w:noProof/>
              </w:rPr>
              <w:drawing>
                <wp:inline distT="0" distB="0" distL="0" distR="0" wp14:anchorId="71CEE6CA" wp14:editId="2978C93F">
                  <wp:extent cx="203200" cy="203200"/>
                  <wp:effectExtent l="0" t="0" r="0" b="0"/>
                  <wp:docPr id="2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Reset</w:t>
            </w:r>
          </w:p>
        </w:tc>
        <w:tc>
          <w:tcPr>
            <w:tcW w:w="7607" w:type="dxa"/>
            <w:vAlign w:val="center"/>
          </w:tcPr>
          <w:p w14:paraId="5013FD05" w14:textId="77777777" w:rsidR="005F511A" w:rsidRPr="00997988" w:rsidRDefault="00442EBC" w:rsidP="00767670">
            <w:pPr>
              <w:rPr>
                <w:rFonts w:cs="Arial"/>
              </w:rPr>
            </w:pPr>
            <w:r>
              <w:rPr>
                <w:rFonts w:cs="Arial"/>
              </w:rPr>
              <w:t>Name: Reset</w:t>
            </w:r>
          </w:p>
          <w:p w14:paraId="29DE94F1" w14:textId="77777777" w:rsidR="005F511A" w:rsidRPr="00997988" w:rsidRDefault="00442EBC" w:rsidP="00767670">
            <w:pPr>
              <w:rPr>
                <w:rFonts w:cs="Arial"/>
              </w:rPr>
            </w:pPr>
            <w:r>
              <w:rPr>
                <w:rFonts w:cs="Arial"/>
              </w:rPr>
              <w:t>Description: Reset based on Tire Index</w:t>
            </w:r>
          </w:p>
        </w:tc>
      </w:tr>
      <w:tr w:rsidR="005F511A" w:rsidRPr="00997988" w14:paraId="7FF60FB4" w14:textId="77777777" w:rsidTr="00767670">
        <w:trPr>
          <w:jc w:val="center"/>
        </w:trPr>
        <w:tc>
          <w:tcPr>
            <w:tcW w:w="2405" w:type="dxa"/>
            <w:shd w:val="clear" w:color="auto" w:fill="D9D9D9" w:themeFill="background1" w:themeFillShade="D9"/>
            <w:vAlign w:val="center"/>
          </w:tcPr>
          <w:p w14:paraId="5A74181A" w14:textId="77777777" w:rsidR="005F511A" w:rsidRPr="00997988" w:rsidRDefault="003C49F0" w:rsidP="00767670">
            <w:pPr>
              <w:rPr>
                <w:b/>
              </w:rPr>
            </w:pPr>
            <w:r>
              <w:rPr>
                <w:noProof/>
              </w:rPr>
              <w:drawing>
                <wp:inline distT="0" distB="0" distL="0" distR="0" wp14:anchorId="19CD4517" wp14:editId="72E0369B">
                  <wp:extent cx="203200" cy="203200"/>
                  <wp:effectExtent l="0" t="0" r="0" b="0"/>
                  <wp:docPr id="2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SelDrvMdeHmi03_D_Rq_ComStat</w:t>
            </w:r>
          </w:p>
        </w:tc>
        <w:tc>
          <w:tcPr>
            <w:tcW w:w="7607" w:type="dxa"/>
            <w:vAlign w:val="center"/>
          </w:tcPr>
          <w:p w14:paraId="32CD7A5C" w14:textId="77777777" w:rsidR="005F511A" w:rsidRPr="00997988" w:rsidRDefault="00442EBC" w:rsidP="00767670">
            <w:pPr>
              <w:rPr>
                <w:rFonts w:cs="Arial"/>
              </w:rPr>
            </w:pPr>
            <w:r>
              <w:rPr>
                <w:rFonts w:cs="Arial"/>
              </w:rPr>
              <w:t>Name: SelDrvMdeHmi03_D_Rq_ComStat</w:t>
            </w:r>
          </w:p>
          <w:p w14:paraId="0FDBD7E4" w14:textId="77777777" w:rsidR="005F511A" w:rsidRPr="00997988" w:rsidRDefault="00442EBC" w:rsidP="00767670">
            <w:pPr>
              <w:rPr>
                <w:rFonts w:cs="Arial"/>
              </w:rPr>
            </w:pPr>
            <w:r>
              <w:rPr>
                <w:rFonts w:cs="Arial"/>
              </w:rPr>
              <w:t>Description: Communication Status Received over CAN for SelDrvMdeHmi03_D_Rq.</w:t>
            </w:r>
          </w:p>
        </w:tc>
      </w:tr>
      <w:tr w:rsidR="005F511A" w:rsidRPr="00997988" w14:paraId="5C552E99" w14:textId="77777777" w:rsidTr="00767670">
        <w:trPr>
          <w:jc w:val="center"/>
        </w:trPr>
        <w:tc>
          <w:tcPr>
            <w:tcW w:w="2405" w:type="dxa"/>
            <w:shd w:val="clear" w:color="auto" w:fill="D9D9D9" w:themeFill="background1" w:themeFillShade="D9"/>
            <w:vAlign w:val="center"/>
          </w:tcPr>
          <w:p w14:paraId="1DC57057" w14:textId="77777777" w:rsidR="005F511A" w:rsidRPr="00997988" w:rsidRDefault="003C49F0" w:rsidP="00767670">
            <w:pPr>
              <w:rPr>
                <w:b/>
              </w:rPr>
            </w:pPr>
            <w:r>
              <w:rPr>
                <w:noProof/>
              </w:rPr>
              <w:drawing>
                <wp:inline distT="0" distB="0" distL="0" distR="0" wp14:anchorId="1E9BBB71" wp14:editId="57729D84">
                  <wp:extent cx="203200" cy="203200"/>
                  <wp:effectExtent l="0" t="0" r="0" b="0"/>
                  <wp:docPr id="2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SelDrvMdeHmi03_Rq</w:t>
            </w:r>
          </w:p>
        </w:tc>
        <w:tc>
          <w:tcPr>
            <w:tcW w:w="7607" w:type="dxa"/>
            <w:vAlign w:val="center"/>
          </w:tcPr>
          <w:p w14:paraId="3A738E80" w14:textId="77777777" w:rsidR="005F511A" w:rsidRPr="00997988" w:rsidRDefault="00442EBC" w:rsidP="00767670">
            <w:pPr>
              <w:rPr>
                <w:rFonts w:cs="Arial"/>
              </w:rPr>
            </w:pPr>
            <w:r>
              <w:rPr>
                <w:rFonts w:cs="Arial"/>
              </w:rPr>
              <w:t>Name: SelDrvMdeHmi03_Rq</w:t>
            </w:r>
          </w:p>
          <w:p w14:paraId="7E2E969E" w14:textId="77777777" w:rsidR="005F511A" w:rsidRPr="00997988" w:rsidRDefault="00442EBC" w:rsidP="00767670">
            <w:pPr>
              <w:rPr>
                <w:rFonts w:cs="Arial"/>
              </w:rPr>
            </w:pPr>
            <w:r>
              <w:rPr>
                <w:rFonts w:cs="Arial"/>
              </w:rPr>
              <w:t>Description: CAN signal for the selected drive mode.</w:t>
            </w:r>
          </w:p>
        </w:tc>
      </w:tr>
      <w:tr w:rsidR="005F511A" w:rsidRPr="00997988" w14:paraId="0315D477" w14:textId="77777777" w:rsidTr="00767670">
        <w:trPr>
          <w:jc w:val="center"/>
        </w:trPr>
        <w:tc>
          <w:tcPr>
            <w:tcW w:w="2405" w:type="dxa"/>
            <w:shd w:val="clear" w:color="auto" w:fill="D9D9D9" w:themeFill="background1" w:themeFillShade="D9"/>
            <w:vAlign w:val="center"/>
          </w:tcPr>
          <w:p w14:paraId="4AE97F85" w14:textId="77777777" w:rsidR="005F511A" w:rsidRPr="00997988" w:rsidRDefault="003C49F0" w:rsidP="00767670">
            <w:pPr>
              <w:rPr>
                <w:b/>
              </w:rPr>
            </w:pPr>
            <w:r>
              <w:rPr>
                <w:noProof/>
              </w:rPr>
              <w:drawing>
                <wp:inline distT="0" distB="0" distL="0" distR="0" wp14:anchorId="6311A505" wp14:editId="36F4A960">
                  <wp:extent cx="203200" cy="203200"/>
                  <wp:effectExtent l="0" t="0" r="0" b="0"/>
                  <wp:docPr id="2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Update_Color</w:t>
            </w:r>
          </w:p>
        </w:tc>
        <w:tc>
          <w:tcPr>
            <w:tcW w:w="7607" w:type="dxa"/>
            <w:vAlign w:val="center"/>
          </w:tcPr>
          <w:p w14:paraId="7ACDE648" w14:textId="77777777" w:rsidR="005F511A" w:rsidRPr="00997988" w:rsidRDefault="00442EBC" w:rsidP="00767670">
            <w:pPr>
              <w:rPr>
                <w:rFonts w:cs="Arial"/>
              </w:rPr>
            </w:pPr>
            <w:r>
              <w:rPr>
                <w:rFonts w:cs="Arial"/>
              </w:rPr>
              <w:t>Name: Update_Color</w:t>
            </w:r>
          </w:p>
          <w:p w14:paraId="4808579C" w14:textId="77777777" w:rsidR="005F511A" w:rsidRPr="00997988" w:rsidRDefault="00442EBC" w:rsidP="00767670">
            <w:pPr>
              <w:rPr>
                <w:rFonts w:cs="Arial"/>
              </w:rPr>
            </w:pPr>
            <w:r>
              <w:rPr>
                <w:rFonts w:cs="Arial"/>
              </w:rPr>
              <w:t>Description: Indicates whether the color set for ambient lighting needs update or not.</w:t>
            </w:r>
          </w:p>
        </w:tc>
      </w:tr>
      <w:tr w:rsidR="005F511A" w:rsidRPr="00997988" w14:paraId="4E9604C7" w14:textId="77777777" w:rsidTr="00767670">
        <w:trPr>
          <w:jc w:val="center"/>
        </w:trPr>
        <w:tc>
          <w:tcPr>
            <w:tcW w:w="2405" w:type="dxa"/>
            <w:shd w:val="clear" w:color="auto" w:fill="D9D9D9" w:themeFill="background1" w:themeFillShade="D9"/>
            <w:vAlign w:val="center"/>
          </w:tcPr>
          <w:p w14:paraId="77849612" w14:textId="77777777" w:rsidR="005F511A" w:rsidRPr="00997988" w:rsidRDefault="003C49F0" w:rsidP="00767670">
            <w:pPr>
              <w:rPr>
                <w:b/>
              </w:rPr>
            </w:pPr>
            <w:r>
              <w:rPr>
                <w:noProof/>
              </w:rPr>
              <w:drawing>
                <wp:inline distT="0" distB="0" distL="0" distR="0" wp14:anchorId="6312ABAD" wp14:editId="5E5109F3">
                  <wp:extent cx="203200" cy="203200"/>
                  <wp:effectExtent l="0" t="0" r="0" b="0"/>
                  <wp:docPr id="2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Update_Intensity</w:t>
            </w:r>
          </w:p>
        </w:tc>
        <w:tc>
          <w:tcPr>
            <w:tcW w:w="7607" w:type="dxa"/>
            <w:vAlign w:val="center"/>
          </w:tcPr>
          <w:p w14:paraId="347E1D43" w14:textId="77777777" w:rsidR="005F511A" w:rsidRPr="00997988" w:rsidRDefault="00442EBC" w:rsidP="00767670">
            <w:pPr>
              <w:rPr>
                <w:rFonts w:cs="Arial"/>
              </w:rPr>
            </w:pPr>
            <w:r>
              <w:rPr>
                <w:rFonts w:cs="Arial"/>
              </w:rPr>
              <w:t>Name: Update_Intensity</w:t>
            </w:r>
          </w:p>
          <w:p w14:paraId="65357352" w14:textId="77777777" w:rsidR="005F511A" w:rsidRPr="00997988" w:rsidRDefault="00442EBC" w:rsidP="00767670">
            <w:pPr>
              <w:rPr>
                <w:rFonts w:cs="Arial"/>
              </w:rPr>
            </w:pPr>
            <w:r>
              <w:rPr>
                <w:rFonts w:cs="Arial"/>
              </w:rPr>
              <w:t>Description: Indicates the intesity for ambient lighting needs to be updated or not.</w:t>
            </w:r>
          </w:p>
        </w:tc>
      </w:tr>
      <w:tr w:rsidR="005F511A" w:rsidRPr="00997988" w14:paraId="600AFEA9" w14:textId="77777777" w:rsidTr="00767670">
        <w:trPr>
          <w:jc w:val="center"/>
        </w:trPr>
        <w:tc>
          <w:tcPr>
            <w:tcW w:w="2405" w:type="dxa"/>
            <w:shd w:val="clear" w:color="auto" w:fill="D9D9D9" w:themeFill="background1" w:themeFillShade="D9"/>
            <w:vAlign w:val="center"/>
          </w:tcPr>
          <w:p w14:paraId="6C422706" w14:textId="77777777" w:rsidR="005F511A" w:rsidRPr="00997988" w:rsidRDefault="003C49F0" w:rsidP="00767670">
            <w:pPr>
              <w:rPr>
                <w:b/>
              </w:rPr>
            </w:pPr>
            <w:r>
              <w:rPr>
                <w:noProof/>
              </w:rPr>
              <w:drawing>
                <wp:inline distT="0" distB="0" distL="0" distR="0" wp14:anchorId="65F7A403" wp14:editId="685C0724">
                  <wp:extent cx="203200" cy="203200"/>
                  <wp:effectExtent l="0" t="0" r="0" b="0"/>
                  <wp:docPr id="2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VBattState</w:t>
            </w:r>
          </w:p>
        </w:tc>
        <w:tc>
          <w:tcPr>
            <w:tcW w:w="7607" w:type="dxa"/>
            <w:vAlign w:val="center"/>
          </w:tcPr>
          <w:p w14:paraId="40DFFE20" w14:textId="77777777" w:rsidR="005F511A" w:rsidRPr="00997988" w:rsidRDefault="00442EBC" w:rsidP="00767670">
            <w:pPr>
              <w:rPr>
                <w:rFonts w:cs="Arial"/>
              </w:rPr>
            </w:pPr>
            <w:r>
              <w:rPr>
                <w:rFonts w:cs="Arial"/>
              </w:rPr>
              <w:t>Name: VBattState</w:t>
            </w:r>
          </w:p>
          <w:p w14:paraId="6C24EFA8" w14:textId="77777777" w:rsidR="005F511A" w:rsidRPr="00997988" w:rsidRDefault="00442EBC" w:rsidP="00767670">
            <w:pPr>
              <w:rPr>
                <w:rFonts w:cs="Arial"/>
              </w:rPr>
            </w:pPr>
            <w:r>
              <w:rPr>
                <w:rFonts w:cs="Arial"/>
              </w:rPr>
              <w:t>Description: Array indicating Current State of a specific Voltage Range.</w:t>
            </w:r>
          </w:p>
        </w:tc>
      </w:tr>
      <w:tr w:rsidR="005F511A" w:rsidRPr="00997988" w14:paraId="374E9957" w14:textId="77777777" w:rsidTr="00767670">
        <w:trPr>
          <w:jc w:val="center"/>
        </w:trPr>
        <w:tc>
          <w:tcPr>
            <w:tcW w:w="2405" w:type="dxa"/>
            <w:shd w:val="clear" w:color="auto" w:fill="D9D9D9" w:themeFill="background1" w:themeFillShade="D9"/>
            <w:vAlign w:val="center"/>
          </w:tcPr>
          <w:p w14:paraId="20D87256" w14:textId="77777777" w:rsidR="005F511A" w:rsidRPr="00997988" w:rsidRDefault="003C49F0" w:rsidP="00767670">
            <w:pPr>
              <w:rPr>
                <w:b/>
              </w:rPr>
            </w:pPr>
            <w:r>
              <w:rPr>
                <w:noProof/>
              </w:rPr>
              <w:drawing>
                <wp:inline distT="0" distB="0" distL="0" distR="0" wp14:anchorId="2D8ADA2E" wp14:editId="42E0D1FB">
                  <wp:extent cx="203200" cy="203200"/>
                  <wp:effectExtent l="0" t="0" r="0" b="0"/>
                  <wp:docPr id="2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WelcomeFarewell_Status</w:t>
            </w:r>
          </w:p>
        </w:tc>
        <w:tc>
          <w:tcPr>
            <w:tcW w:w="7607" w:type="dxa"/>
            <w:vAlign w:val="center"/>
          </w:tcPr>
          <w:p w14:paraId="2AA71806" w14:textId="77777777" w:rsidR="005F511A" w:rsidRPr="00997988" w:rsidRDefault="00442EBC" w:rsidP="00767670">
            <w:pPr>
              <w:rPr>
                <w:rFonts w:cs="Arial"/>
              </w:rPr>
            </w:pPr>
            <w:r>
              <w:rPr>
                <w:rFonts w:cs="Arial"/>
              </w:rPr>
              <w:t>Name: WelcomeFarewell_Status</w:t>
            </w:r>
          </w:p>
          <w:p w14:paraId="67515C4B" w14:textId="77777777" w:rsidR="005F511A" w:rsidRPr="00997988" w:rsidRDefault="00442EBC" w:rsidP="00767670">
            <w:pPr>
              <w:rPr>
                <w:rFonts w:cs="Arial"/>
              </w:rPr>
            </w:pPr>
            <w:r>
              <w:rPr>
                <w:rFonts w:cs="Arial"/>
              </w:rPr>
              <w:t>Description: Indicates welcome or farewell status for ambient lighting.</w:t>
            </w:r>
          </w:p>
        </w:tc>
      </w:tr>
    </w:tbl>
    <w:p w14:paraId="3DEA4940" w14:textId="4A134413" w:rsidR="00512534" w:rsidRPr="00997988" w:rsidRDefault="00512534" w:rsidP="00512534">
      <w:pPr>
        <w:pStyle w:val="Caption"/>
      </w:pPr>
      <w:bookmarkStart w:id="92" w:name="_Toc115100489"/>
      <w:r w:rsidRPr="00997988">
        <w:t xml:space="preserve">Table </w:t>
      </w:r>
      <w:r w:rsidRPr="00997988">
        <w:rPr>
          <w:noProof/>
        </w:rPr>
        <w:fldChar w:fldCharType="begin"/>
      </w:r>
      <w:r w:rsidRPr="00997988">
        <w:rPr>
          <w:noProof/>
        </w:rPr>
        <w:instrText xml:space="preserve"> STYLEREF 1 \s </w:instrText>
      </w:r>
      <w:r w:rsidRPr="00997988">
        <w:rPr>
          <w:noProof/>
        </w:rPr>
        <w:fldChar w:fldCharType="separate"/>
      </w:r>
      <w:r w:rsidR="00032557">
        <w:rPr>
          <w:noProof/>
        </w:rPr>
        <w:t>3</w:t>
      </w:r>
      <w:r w:rsidRPr="00997988">
        <w:rPr>
          <w:noProof/>
        </w:rPr>
        <w:fldChar w:fldCharType="end"/>
      </w:r>
      <w:r w:rsidRPr="00997988">
        <w:noBreakHyphen/>
      </w:r>
      <w:r w:rsidRPr="00997988">
        <w:rPr>
          <w:noProof/>
        </w:rPr>
        <w:fldChar w:fldCharType="begin"/>
      </w:r>
      <w:r w:rsidRPr="00997988">
        <w:rPr>
          <w:noProof/>
        </w:rPr>
        <w:instrText xml:space="preserve"> SEQ Table \* ARABIC \s 1 </w:instrText>
      </w:r>
      <w:r w:rsidRPr="00997988">
        <w:rPr>
          <w:noProof/>
        </w:rPr>
        <w:fldChar w:fldCharType="separate"/>
      </w:r>
      <w:r w:rsidR="00032557">
        <w:rPr>
          <w:noProof/>
        </w:rPr>
        <w:t>2</w:t>
      </w:r>
      <w:r w:rsidRPr="00997988">
        <w:rPr>
          <w:noProof/>
        </w:rPr>
        <w:fldChar w:fldCharType="end"/>
      </w:r>
      <w:r w:rsidRPr="00997988">
        <w:t>: List of Logical Signals</w:t>
      </w:r>
      <w:bookmarkEnd w:id="92"/>
    </w:p>
    <w:p w14:paraId="0D949114" w14:textId="4887CE01" w:rsidR="002C3006" w:rsidRDefault="002C3006" w:rsidP="00720A45">
      <w:pPr>
        <w:rPr>
          <w:highlight w:val="green"/>
        </w:rPr>
      </w:pPr>
    </w:p>
    <w:p w14:paraId="3E750881" w14:textId="77777777" w:rsidR="00072314" w:rsidRPr="007F6011" w:rsidRDefault="00072314" w:rsidP="00072314">
      <w:pPr>
        <w:pStyle w:val="Heading2"/>
        <w:spacing w:before="240"/>
        <w:rPr>
          <w:lang w:val="en-GB"/>
        </w:rPr>
      </w:pPr>
      <w:bookmarkStart w:id="93" w:name="_Toc35000580"/>
      <w:bookmarkStart w:id="94" w:name="_Toc115100414"/>
      <w:r w:rsidRPr="007F6011">
        <w:rPr>
          <w:lang w:val="en-GB"/>
        </w:rPr>
        <w:t>Physical Architecture</w:t>
      </w:r>
      <w:bookmarkEnd w:id="93"/>
      <w:bookmarkEnd w:id="94"/>
    </w:p>
    <w:p w14:paraId="2AD41A9A" w14:textId="77777777" w:rsidR="00072314" w:rsidRPr="0008696C" w:rsidRDefault="00072314" w:rsidP="00072314">
      <w:pPr>
        <w:pStyle w:val="Heading3"/>
        <w:keepNext w:val="0"/>
        <w:tabs>
          <w:tab w:val="clear" w:pos="900"/>
          <w:tab w:val="left" w:pos="709"/>
          <w:tab w:val="left" w:pos="851"/>
        </w:tabs>
        <w:spacing w:before="240"/>
      </w:pPr>
      <w:bookmarkStart w:id="95" w:name="_Toc35000581"/>
      <w:bookmarkStart w:id="96" w:name="_Ref29281872"/>
      <w:bookmarkStart w:id="97" w:name="_Ref29281864"/>
      <w:bookmarkStart w:id="98" w:name="_Toc115100415"/>
      <w:r w:rsidRPr="0008696C">
        <w:t>E/E Architecture</w:t>
      </w:r>
      <w:bookmarkEnd w:id="95"/>
      <w:bookmarkEnd w:id="96"/>
      <w:bookmarkEnd w:id="97"/>
      <w:bookmarkEnd w:id="98"/>
    </w:p>
    <w:p w14:paraId="260D4257" w14:textId="77777777" w:rsidR="00072314" w:rsidRDefault="00072314" w:rsidP="00072314">
      <w:pPr>
        <w:pStyle w:val="Heading4"/>
        <w:keepNext w:val="0"/>
        <w:tabs>
          <w:tab w:val="clear" w:pos="900"/>
          <w:tab w:val="left" w:pos="709"/>
        </w:tabs>
        <w:spacing w:before="240"/>
      </w:pPr>
      <w:bookmarkStart w:id="99" w:name="_Toc35000582"/>
      <w:bookmarkStart w:id="100" w:name="_Toc115100416"/>
      <w:r>
        <w:t xml:space="preserve">E/E Architecture </w:t>
      </w:r>
      <w:r w:rsidRPr="009E3B7C">
        <w:t>Variants</w:t>
      </w:r>
      <w:bookmarkEnd w:id="99"/>
      <w:bookmarkEnd w:id="100"/>
    </w:p>
    <w:p w14:paraId="620BF0E4" w14:textId="2B0AEF1F" w:rsidR="00720A45" w:rsidRDefault="00720A45" w:rsidP="00072314"/>
    <w:p w14:paraId="31BADB6E" w14:textId="4BE57394" w:rsidR="008069D9" w:rsidRDefault="008069D9" w:rsidP="00DF45C6"/>
    <w:tbl>
      <w:tblPr>
        <w:tblW w:w="10348" w:type="dxa"/>
        <w:tblLayout w:type="fixed"/>
        <w:tblLook w:val="04A0" w:firstRow="1" w:lastRow="0" w:firstColumn="1" w:lastColumn="0" w:noHBand="0" w:noVBand="1"/>
      </w:tblPr>
      <w:tblGrid>
        <w:gridCol w:w="3187"/>
        <w:gridCol w:w="3186"/>
        <w:gridCol w:w="3975"/>
      </w:tblGrid>
      <w:tr w:rsidR="008069D9" w14:paraId="79BDEB1D" w14:textId="77777777" w:rsidTr="00B06EA1">
        <w:tc>
          <w:tcPr>
            <w:tcW w:w="3187"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37A478A" w14:textId="77777777" w:rsidR="008069D9" w:rsidRDefault="008069D9" w:rsidP="002050F0">
            <w:pPr>
              <w:jc w:val="center"/>
            </w:pPr>
            <w:r>
              <w:rPr>
                <w:b/>
                <w:bCs/>
              </w:rPr>
              <w:t>E/E Architecture Variant Name</w:t>
            </w:r>
          </w:p>
        </w:tc>
        <w:tc>
          <w:tcPr>
            <w:tcW w:w="3186"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35176A47" w14:textId="77777777" w:rsidR="008069D9" w:rsidRDefault="008069D9" w:rsidP="002050F0">
            <w:pPr>
              <w:jc w:val="center"/>
            </w:pPr>
            <w:r>
              <w:rPr>
                <w:b/>
                <w:bCs/>
              </w:rPr>
              <w:t>Variant Description</w:t>
            </w:r>
          </w:p>
        </w:tc>
        <w:tc>
          <w:tcPr>
            <w:tcW w:w="3975"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E54E40F" w14:textId="77777777" w:rsidR="008069D9" w:rsidRDefault="008069D9" w:rsidP="002050F0">
            <w:pPr>
              <w:jc w:val="center"/>
            </w:pPr>
            <w:r>
              <w:rPr>
                <w:b/>
                <w:bCs/>
              </w:rPr>
              <w:t>Variant Condition (Optional)</w:t>
            </w:r>
          </w:p>
        </w:tc>
      </w:tr>
      <w:tr w:rsidR="008069D9" w:rsidRPr="007D481A" w14:paraId="5B29D24D" w14:textId="77777777" w:rsidTr="00B06EA1">
        <w:tc>
          <w:tcPr>
            <w:tcW w:w="3187" w:type="dxa"/>
            <w:tcBorders>
              <w:top w:val="single" w:sz="2" w:space="0" w:color="000000"/>
              <w:left w:val="single" w:sz="2" w:space="0" w:color="000000"/>
              <w:bottom w:val="single" w:sz="2" w:space="0" w:color="000000"/>
              <w:right w:val="single" w:sz="2" w:space="0" w:color="000000"/>
            </w:tcBorders>
            <w:vAlign w:val="center"/>
          </w:tcPr>
          <w:p w14:paraId="49CC4754" w14:textId="4ACDE414" w:rsidR="00B06EA1" w:rsidRPr="007D481A" w:rsidRDefault="00B06EA1" w:rsidP="00B06EA1">
            <w:pPr>
              <w:rPr>
                <w:rFonts w:cs="Arial"/>
              </w:rPr>
            </w:pPr>
            <w:r w:rsidRPr="007D481A">
              <w:rPr>
                <w:rFonts w:cs="Arial"/>
              </w:rPr>
              <w:t>FNV2</w:t>
            </w:r>
          </w:p>
          <w:p w14:paraId="05F1A54F" w14:textId="77777777" w:rsidR="008069D9" w:rsidRPr="007D481A" w:rsidRDefault="008069D9" w:rsidP="002050F0">
            <w:pPr>
              <w:jc w:val="center"/>
            </w:pPr>
            <w:r w:rsidRPr="007D481A">
              <w:t xml:space="preserve"> </w:t>
            </w:r>
          </w:p>
        </w:tc>
        <w:tc>
          <w:tcPr>
            <w:tcW w:w="3186" w:type="dxa"/>
            <w:tcBorders>
              <w:top w:val="single" w:sz="2" w:space="0" w:color="000000"/>
              <w:left w:val="single" w:sz="2" w:space="0" w:color="000000"/>
              <w:bottom w:val="single" w:sz="2" w:space="0" w:color="000000"/>
              <w:right w:val="single" w:sz="2" w:space="0" w:color="000000"/>
            </w:tcBorders>
            <w:vAlign w:val="center"/>
          </w:tcPr>
          <w:p w14:paraId="21F75D91" w14:textId="77777777" w:rsidR="002A72D8" w:rsidRPr="002A72D8" w:rsidRDefault="002A72D8" w:rsidP="002A72D8">
            <w:pPr>
              <w:overflowPunct/>
              <w:autoSpaceDE/>
              <w:autoSpaceDN/>
              <w:adjustRightInd/>
              <w:textAlignment w:val="auto"/>
              <w:rPr>
                <w:rFonts w:cs="Arial"/>
                <w:color w:val="000000"/>
              </w:rPr>
            </w:pPr>
            <w:r w:rsidRPr="002A72D8">
              <w:rPr>
                <w:rFonts w:cs="Arial"/>
                <w:color w:val="000000"/>
              </w:rPr>
              <w:t>BCM interface through HS1-CAN.</w:t>
            </w:r>
          </w:p>
        </w:tc>
        <w:tc>
          <w:tcPr>
            <w:tcW w:w="3975" w:type="dxa"/>
            <w:tcBorders>
              <w:top w:val="single" w:sz="2" w:space="0" w:color="000000"/>
              <w:left w:val="single" w:sz="2" w:space="0" w:color="000000"/>
              <w:bottom w:val="single" w:sz="2" w:space="0" w:color="000000"/>
              <w:right w:val="single" w:sz="2" w:space="0" w:color="000000"/>
            </w:tcBorders>
            <w:vAlign w:val="center"/>
          </w:tcPr>
          <w:p w14:paraId="5D5D6E41" w14:textId="77777777" w:rsidR="00F33430" w:rsidRDefault="00F33430"/>
        </w:tc>
      </w:tr>
      <w:tr w:rsidR="008069D9" w:rsidRPr="007D481A" w14:paraId="4A80A344" w14:textId="77777777" w:rsidTr="00B06EA1">
        <w:tc>
          <w:tcPr>
            <w:tcW w:w="3187" w:type="dxa"/>
            <w:tcBorders>
              <w:top w:val="single" w:sz="2" w:space="0" w:color="000000"/>
              <w:left w:val="single" w:sz="2" w:space="0" w:color="000000"/>
              <w:bottom w:val="single" w:sz="2" w:space="0" w:color="000000"/>
              <w:right w:val="single" w:sz="2" w:space="0" w:color="000000"/>
            </w:tcBorders>
            <w:vAlign w:val="center"/>
          </w:tcPr>
          <w:p w14:paraId="645B90AC" w14:textId="77777777" w:rsidR="00B06EA1" w:rsidRPr="007D481A" w:rsidRDefault="00B06EA1" w:rsidP="00B06EA1">
            <w:pPr>
              <w:rPr>
                <w:rFonts w:cs="Arial"/>
              </w:rPr>
            </w:pPr>
            <w:r w:rsidRPr="007D481A">
              <w:rPr>
                <w:rFonts w:cs="Arial"/>
              </w:rPr>
              <w:t>FNV3</w:t>
            </w:r>
          </w:p>
          <w:p w14:paraId="27CA0741" w14:textId="77777777" w:rsidR="008069D9" w:rsidRPr="007D481A" w:rsidRDefault="008069D9" w:rsidP="002050F0">
            <w:pPr>
              <w:jc w:val="center"/>
            </w:pPr>
            <w:r w:rsidRPr="007D481A">
              <w:t xml:space="preserve"> </w:t>
            </w:r>
          </w:p>
        </w:tc>
        <w:tc>
          <w:tcPr>
            <w:tcW w:w="3186" w:type="dxa"/>
            <w:tcBorders>
              <w:top w:val="single" w:sz="2" w:space="0" w:color="000000"/>
              <w:left w:val="single" w:sz="2" w:space="0" w:color="000000"/>
              <w:bottom w:val="single" w:sz="2" w:space="0" w:color="000000"/>
              <w:right w:val="single" w:sz="2" w:space="0" w:color="000000"/>
            </w:tcBorders>
            <w:vAlign w:val="center"/>
          </w:tcPr>
          <w:p w14:paraId="0C850A41" w14:textId="77777777" w:rsidR="002A72D8" w:rsidRPr="002A72D8" w:rsidRDefault="002A72D8" w:rsidP="002A72D8">
            <w:pPr>
              <w:overflowPunct/>
              <w:autoSpaceDE/>
              <w:autoSpaceDN/>
              <w:adjustRightInd/>
              <w:textAlignment w:val="auto"/>
              <w:rPr>
                <w:rFonts w:cs="Arial"/>
                <w:color w:val="000000"/>
              </w:rPr>
            </w:pPr>
            <w:r w:rsidRPr="002A72D8">
              <w:rPr>
                <w:rFonts w:cs="Arial"/>
                <w:color w:val="000000"/>
              </w:rPr>
              <w:t>BCM interface through FD1-CAN.</w:t>
            </w:r>
          </w:p>
        </w:tc>
        <w:tc>
          <w:tcPr>
            <w:tcW w:w="3975" w:type="dxa"/>
            <w:tcBorders>
              <w:top w:val="single" w:sz="2" w:space="0" w:color="000000"/>
              <w:left w:val="single" w:sz="2" w:space="0" w:color="000000"/>
              <w:bottom w:val="single" w:sz="2" w:space="0" w:color="000000"/>
              <w:right w:val="single" w:sz="2" w:space="0" w:color="000000"/>
            </w:tcBorders>
            <w:vAlign w:val="center"/>
          </w:tcPr>
          <w:p w14:paraId="66E71795" w14:textId="77777777" w:rsidR="00F33430" w:rsidRDefault="00F33430"/>
        </w:tc>
      </w:tr>
    </w:tbl>
    <w:p w14:paraId="6CA588A0" w14:textId="077E6BB4" w:rsidR="00091D98" w:rsidRPr="007D481A" w:rsidRDefault="00E443A9" w:rsidP="00091D98">
      <w:pPr>
        <w:pStyle w:val="Caption"/>
      </w:pPr>
      <w:bookmarkStart w:id="101" w:name="_Toc115100490"/>
      <w:r w:rsidRPr="007D481A">
        <w:t xml:space="preserve">Table </w:t>
      </w:r>
      <w:r w:rsidRPr="007D481A">
        <w:rPr>
          <w:noProof/>
        </w:rPr>
        <w:fldChar w:fldCharType="begin"/>
      </w:r>
      <w:r w:rsidRPr="007D481A">
        <w:rPr>
          <w:noProof/>
        </w:rPr>
        <w:instrText xml:space="preserve"> STYLEREF 1 \s </w:instrText>
      </w:r>
      <w:r w:rsidRPr="007D481A">
        <w:rPr>
          <w:noProof/>
        </w:rPr>
        <w:fldChar w:fldCharType="separate"/>
      </w:r>
      <w:r w:rsidR="00032557">
        <w:rPr>
          <w:noProof/>
        </w:rPr>
        <w:t>3</w:t>
      </w:r>
      <w:r w:rsidRPr="007D481A">
        <w:rPr>
          <w:noProof/>
        </w:rPr>
        <w:fldChar w:fldCharType="end"/>
      </w:r>
      <w:r w:rsidRPr="007D481A">
        <w:noBreakHyphen/>
      </w:r>
      <w:r w:rsidRPr="007D481A">
        <w:rPr>
          <w:noProof/>
        </w:rPr>
        <w:fldChar w:fldCharType="begin"/>
      </w:r>
      <w:r w:rsidRPr="007D481A">
        <w:rPr>
          <w:noProof/>
        </w:rPr>
        <w:instrText xml:space="preserve"> SEQ Table \* ARABIC \s 1 </w:instrText>
      </w:r>
      <w:r w:rsidRPr="007D481A">
        <w:rPr>
          <w:noProof/>
        </w:rPr>
        <w:fldChar w:fldCharType="separate"/>
      </w:r>
      <w:r w:rsidR="00032557">
        <w:rPr>
          <w:noProof/>
        </w:rPr>
        <w:t>3</w:t>
      </w:r>
      <w:r w:rsidRPr="007D481A">
        <w:rPr>
          <w:noProof/>
        </w:rPr>
        <w:fldChar w:fldCharType="end"/>
      </w:r>
      <w:r w:rsidRPr="007D481A">
        <w:t xml:space="preserve">: </w:t>
      </w:r>
      <w:r w:rsidR="00091D98" w:rsidRPr="007D481A">
        <w:t>List of E/E Architecture Variants</w:t>
      </w:r>
      <w:bookmarkEnd w:id="101"/>
    </w:p>
    <w:p w14:paraId="6E276367" w14:textId="77777777" w:rsidR="00204EE5" w:rsidRPr="007D481A" w:rsidRDefault="00204EE5" w:rsidP="00DF45C6"/>
    <w:p w14:paraId="58CD3B49" w14:textId="23189F62" w:rsidR="00072314" w:rsidRPr="009E3B7C" w:rsidRDefault="00072314" w:rsidP="00072314">
      <w:pPr>
        <w:pStyle w:val="Heading5"/>
        <w:keepNext w:val="0"/>
        <w:tabs>
          <w:tab w:val="clear" w:pos="900"/>
          <w:tab w:val="left" w:pos="709"/>
        </w:tabs>
        <w:spacing w:before="240"/>
      </w:pPr>
      <w:bookmarkStart w:id="102" w:name="_Toc35000583"/>
      <w:r>
        <w:t>E/E Architecture “Architecture Variant</w:t>
      </w:r>
      <w:bookmarkEnd w:id="102"/>
      <w:r w:rsidR="00A25D2E">
        <w:t>: FNV3 Variant</w:t>
      </w:r>
      <w:r w:rsidR="00DD721B">
        <w:t xml:space="preserve"> “</w:t>
      </w:r>
    </w:p>
    <w:p w14:paraId="78E26A98" w14:textId="77777777" w:rsidR="00DD721B" w:rsidRDefault="00DD721B" w:rsidP="00F6153D">
      <w:pPr>
        <w:rPr>
          <w:rFonts w:cs="Arial"/>
          <w:lang w:val="en-GB"/>
        </w:rPr>
      </w:pPr>
    </w:p>
    <w:p w14:paraId="48F7FF07" w14:textId="7CF25CE3" w:rsidR="00F6153D" w:rsidRDefault="00F6153D" w:rsidP="00F6153D">
      <w:pPr>
        <w:rPr>
          <w:rFonts w:cs="Arial"/>
          <w:lang w:val="en-GB"/>
        </w:rPr>
      </w:pPr>
      <w:r>
        <w:rPr>
          <w:rFonts w:cs="Arial"/>
          <w:lang w:val="en-GB"/>
        </w:rPr>
        <w:t>Physical FNV3 implementation of Ambient Lighting.</w:t>
      </w:r>
    </w:p>
    <w:p w14:paraId="6CFF7ED1" w14:textId="77777777" w:rsidR="00F6153D" w:rsidRDefault="00F6153D" w:rsidP="00F6153D">
      <w:pPr>
        <w:rPr>
          <w:rFonts w:cs="Arial"/>
          <w:lang w:val="en-GB"/>
        </w:rPr>
      </w:pPr>
    </w:p>
    <w:p w14:paraId="20B0F883" w14:textId="2E79FC4B" w:rsidR="00F6153D" w:rsidRDefault="00F6153D" w:rsidP="00F6153D">
      <w:pPr>
        <w:jc w:val="center"/>
        <w:rPr>
          <w:rFonts w:cs="Arial"/>
          <w:lang w:val="en-GB"/>
        </w:rPr>
      </w:pPr>
      <w:r>
        <w:rPr>
          <w:noProof/>
        </w:rPr>
        <w:lastRenderedPageBreak/>
        <w:drawing>
          <wp:inline distT="0" distB="0" distL="0" distR="0" wp14:anchorId="45E457A9" wp14:editId="6403C130">
            <wp:extent cx="6570979" cy="3215410"/>
            <wp:effectExtent l="0" t="0" r="0" b="0"/>
            <wp:docPr id="216" name="Picture -2038724558.jpg" descr="-2038724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038724558.jpg"/>
                    <pic:cNvPicPr/>
                  </pic:nvPicPr>
                  <pic:blipFill>
                    <a:blip r:embed="rId26" cstate="print"/>
                    <a:stretch>
                      <a:fillRect/>
                    </a:stretch>
                  </pic:blipFill>
                  <pic:spPr>
                    <a:xfrm>
                      <a:off x="0" y="0"/>
                      <a:ext cx="6570979" cy="3215410"/>
                    </a:xfrm>
                    <a:prstGeom prst="rect">
                      <a:avLst/>
                    </a:prstGeom>
                  </pic:spPr>
                </pic:pic>
              </a:graphicData>
            </a:graphic>
          </wp:inline>
        </w:drawing>
      </w:r>
    </w:p>
    <w:p w14:paraId="403A7250" w14:textId="06EE3350" w:rsidR="00F6153D" w:rsidRPr="00C30A56" w:rsidRDefault="00055B41" w:rsidP="00055B41">
      <w:pPr>
        <w:pStyle w:val="Caption"/>
      </w:pPr>
      <w:bookmarkStart w:id="103" w:name="_Toc115100479"/>
      <w:r w:rsidRPr="00C30A56">
        <w:t xml:space="preserve">Figure </w:t>
      </w:r>
      <w:r w:rsidRPr="00C30A56">
        <w:rPr>
          <w:noProof/>
        </w:rPr>
        <w:fldChar w:fldCharType="begin"/>
      </w:r>
      <w:r w:rsidRPr="00C30A56">
        <w:rPr>
          <w:noProof/>
        </w:rPr>
        <w:instrText xml:space="preserve"> STYLEREF 1 \s </w:instrText>
      </w:r>
      <w:r w:rsidRPr="00C30A56">
        <w:rPr>
          <w:noProof/>
        </w:rPr>
        <w:fldChar w:fldCharType="separate"/>
      </w:r>
      <w:r w:rsidR="00032557">
        <w:rPr>
          <w:noProof/>
        </w:rPr>
        <w:t>3</w:t>
      </w:r>
      <w:r w:rsidRPr="00C30A56">
        <w:rPr>
          <w:noProof/>
        </w:rPr>
        <w:fldChar w:fldCharType="end"/>
      </w:r>
      <w:r w:rsidRPr="00C30A56">
        <w:noBreakHyphen/>
      </w:r>
      <w:r w:rsidRPr="00C30A56">
        <w:rPr>
          <w:noProof/>
        </w:rPr>
        <w:fldChar w:fldCharType="begin"/>
      </w:r>
      <w:r w:rsidRPr="00C30A56">
        <w:rPr>
          <w:noProof/>
        </w:rPr>
        <w:instrText xml:space="preserve"> SEQ Figure \* ARABIC \s 1 </w:instrText>
      </w:r>
      <w:r w:rsidRPr="00C30A56">
        <w:rPr>
          <w:noProof/>
        </w:rPr>
        <w:fldChar w:fldCharType="separate"/>
      </w:r>
      <w:r w:rsidR="00032557">
        <w:rPr>
          <w:noProof/>
        </w:rPr>
        <w:t>2</w:t>
      </w:r>
      <w:r w:rsidRPr="00C30A56">
        <w:rPr>
          <w:noProof/>
        </w:rPr>
        <w:fldChar w:fldCharType="end"/>
      </w:r>
      <w:r w:rsidR="00B1096D" w:rsidRPr="00C30A56">
        <w:t>-</w:t>
      </w:r>
      <w:r w:rsidR="00F6153D" w:rsidRPr="00C30A56">
        <w:rPr>
          <w:noProof/>
        </w:rPr>
        <w:t>1</w:t>
      </w:r>
      <w:r w:rsidR="00F6153D" w:rsidRPr="00C30A56">
        <w:t>: FNV3 Variant</w:t>
      </w:r>
      <w:bookmarkEnd w:id="103"/>
    </w:p>
    <w:p w14:paraId="4404565F" w14:textId="77777777" w:rsidR="00072314" w:rsidRPr="009E3B7C" w:rsidRDefault="00072314" w:rsidP="00072314">
      <w:pPr>
        <w:pStyle w:val="Heading5"/>
        <w:keepNext w:val="0"/>
        <w:tabs>
          <w:tab w:val="clear" w:pos="900"/>
          <w:tab w:val="left" w:pos="709"/>
        </w:tabs>
        <w:spacing w:before="240"/>
      </w:pPr>
      <w:r>
        <w:t>E/E Architecture “Architecture Variant</w:t>
      </w:r>
      <w:r w:rsidR="00A25D2E">
        <w:t>: FNV2 Variant</w:t>
      </w:r>
      <w:r w:rsidR="00DD721B">
        <w:t xml:space="preserve"> “</w:t>
      </w:r>
    </w:p>
    <w:p w14:paraId="75725F36" w14:textId="77777777" w:rsidR="00DD721B" w:rsidRDefault="00DD721B" w:rsidP="00F6153D">
      <w:pPr>
        <w:rPr>
          <w:rFonts w:cs="Arial"/>
          <w:lang w:val="en-GB"/>
        </w:rPr>
      </w:pPr>
    </w:p>
    <w:p w14:paraId="3FBB9F9E" w14:textId="77777777" w:rsidR="00F6153D" w:rsidRDefault="00F6153D" w:rsidP="00F6153D">
      <w:pPr>
        <w:rPr>
          <w:rFonts w:cs="Arial"/>
          <w:lang w:val="en-GB"/>
        </w:rPr>
      </w:pPr>
      <w:r>
        <w:rPr>
          <w:rFonts w:cs="Arial"/>
          <w:lang w:val="en-GB"/>
        </w:rPr>
        <w:t>Physical FNV2 implementation of Ambient Lighting.</w:t>
      </w:r>
    </w:p>
    <w:p w14:paraId="1BE733C3" w14:textId="77777777" w:rsidR="00F6153D" w:rsidRDefault="00F6153D" w:rsidP="00F6153D">
      <w:pPr>
        <w:rPr>
          <w:rFonts w:cs="Arial"/>
          <w:lang w:val="en-GB"/>
        </w:rPr>
      </w:pPr>
    </w:p>
    <w:p w14:paraId="0FB97EA2" w14:textId="77777777" w:rsidR="00F6153D" w:rsidRDefault="00F6153D" w:rsidP="00F6153D">
      <w:pPr>
        <w:jc w:val="center"/>
        <w:rPr>
          <w:rFonts w:cs="Arial"/>
          <w:lang w:val="en-GB"/>
        </w:rPr>
      </w:pPr>
      <w:r>
        <w:rPr>
          <w:noProof/>
        </w:rPr>
        <w:drawing>
          <wp:inline distT="0" distB="0" distL="0" distR="0" wp14:anchorId="7F17439F" wp14:editId="3A8A2E43">
            <wp:extent cx="6570979" cy="3215410"/>
            <wp:effectExtent l="0" t="0" r="0" b="0"/>
            <wp:docPr id="218" name="Picture 201767425.jpg" descr="201767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01767425.jpg"/>
                    <pic:cNvPicPr/>
                  </pic:nvPicPr>
                  <pic:blipFill>
                    <a:blip r:embed="rId27" cstate="print"/>
                    <a:stretch>
                      <a:fillRect/>
                    </a:stretch>
                  </pic:blipFill>
                  <pic:spPr>
                    <a:xfrm>
                      <a:off x="0" y="0"/>
                      <a:ext cx="6570979" cy="3215410"/>
                    </a:xfrm>
                    <a:prstGeom prst="rect">
                      <a:avLst/>
                    </a:prstGeom>
                  </pic:spPr>
                </pic:pic>
              </a:graphicData>
            </a:graphic>
          </wp:inline>
        </w:drawing>
      </w:r>
    </w:p>
    <w:p w14:paraId="5A3BC891" w14:textId="1FF4366D" w:rsidR="00F6153D" w:rsidRPr="00C30A56" w:rsidRDefault="00055B41" w:rsidP="00055B41">
      <w:pPr>
        <w:pStyle w:val="Caption"/>
      </w:pPr>
      <w:bookmarkStart w:id="104" w:name="_Toc115100480"/>
      <w:r w:rsidRPr="00C30A56">
        <w:t xml:space="preserve">Figure </w:t>
      </w:r>
      <w:r w:rsidRPr="00C30A56">
        <w:rPr>
          <w:noProof/>
        </w:rPr>
        <w:fldChar w:fldCharType="begin"/>
      </w:r>
      <w:r w:rsidRPr="00C30A56">
        <w:rPr>
          <w:noProof/>
        </w:rPr>
        <w:instrText xml:space="preserve"> STYLEREF 1 \s </w:instrText>
      </w:r>
      <w:r w:rsidRPr="00C30A56">
        <w:rPr>
          <w:noProof/>
        </w:rPr>
        <w:fldChar w:fldCharType="separate"/>
      </w:r>
      <w:r w:rsidR="00032557">
        <w:rPr>
          <w:noProof/>
        </w:rPr>
        <w:t>3</w:t>
      </w:r>
      <w:r w:rsidRPr="00C30A56">
        <w:rPr>
          <w:noProof/>
        </w:rPr>
        <w:fldChar w:fldCharType="end"/>
      </w:r>
      <w:r w:rsidRPr="00C30A56">
        <w:noBreakHyphen/>
      </w:r>
      <w:r w:rsidRPr="00C30A56">
        <w:rPr>
          <w:noProof/>
        </w:rPr>
        <w:fldChar w:fldCharType="begin"/>
      </w:r>
      <w:r w:rsidRPr="00C30A56">
        <w:rPr>
          <w:noProof/>
        </w:rPr>
        <w:instrText xml:space="preserve"> SEQ Figure \* ARABIC \s 1 </w:instrText>
      </w:r>
      <w:r w:rsidRPr="00C30A56">
        <w:rPr>
          <w:noProof/>
        </w:rPr>
        <w:fldChar w:fldCharType="separate"/>
      </w:r>
      <w:r w:rsidR="00032557">
        <w:rPr>
          <w:noProof/>
        </w:rPr>
        <w:t>3</w:t>
      </w:r>
      <w:r w:rsidRPr="00C30A56">
        <w:rPr>
          <w:noProof/>
        </w:rPr>
        <w:fldChar w:fldCharType="end"/>
      </w:r>
      <w:r w:rsidR="00B1096D" w:rsidRPr="00C30A56">
        <w:t>-</w:t>
      </w:r>
      <w:r w:rsidR="00F6153D" w:rsidRPr="00C30A56">
        <w:rPr>
          <w:noProof/>
        </w:rPr>
        <w:t>2</w:t>
      </w:r>
      <w:r w:rsidR="00F6153D" w:rsidRPr="00C30A56">
        <w:t>: FNV2 Variant</w:t>
      </w:r>
      <w:bookmarkEnd w:id="104"/>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105" w:name="_Toc35000585"/>
      <w:bookmarkStart w:id="106" w:name="_Toc115100417"/>
      <w:r w:rsidRPr="00B14A40">
        <w:t>E/E Components</w:t>
      </w:r>
      <w:bookmarkEnd w:id="105"/>
      <w:bookmarkEnd w:id="106"/>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lastRenderedPageBreak/>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2765342" w14:textId="77777777" w:rsidTr="00F6153D">
        <w:tc>
          <w:tcPr>
            <w:tcW w:w="3818" w:type="dxa"/>
          </w:tcPr>
          <w:p w14:paraId="77E06EE5" w14:textId="77777777" w:rsidR="00F6153D" w:rsidRDefault="00F6153D" w:rsidP="00F6153D">
            <w:pPr>
              <w:pStyle w:val="scriptNormal"/>
              <w:rPr>
                <w:color w:val="000000" w:themeColor="text1"/>
              </w:rPr>
            </w:pPr>
            <w:r>
              <w:rPr>
                <w:color w:val="000000" w:themeColor="text1"/>
              </w:rPr>
              <w:t>ABS</w:t>
            </w:r>
          </w:p>
        </w:tc>
        <w:tc>
          <w:tcPr>
            <w:tcW w:w="6383" w:type="dxa"/>
          </w:tcPr>
          <w:p w14:paraId="2567A3CC" w14:textId="77777777" w:rsidR="00F6153D" w:rsidRDefault="00F6153D" w:rsidP="00F6153D">
            <w:pPr>
              <w:pStyle w:val="scriptNormal"/>
              <w:rPr>
                <w:color w:val="000000" w:themeColor="text1"/>
              </w:rPr>
            </w:pPr>
            <w:r>
              <w:rPr>
                <w:color w:val="000000" w:themeColor="text1"/>
              </w:rPr>
              <w:t>Anti-lock breaking system.</w:t>
            </w:r>
          </w:p>
        </w:tc>
      </w:tr>
      <w:tr w:rsidR="00F6153D" w:rsidRPr="001B6F3D" w14:paraId="50AA12CD" w14:textId="77777777" w:rsidTr="00F6153D">
        <w:tc>
          <w:tcPr>
            <w:tcW w:w="3818" w:type="dxa"/>
          </w:tcPr>
          <w:p w14:paraId="000FF839" w14:textId="77777777" w:rsidR="00F6153D" w:rsidRDefault="00F6153D" w:rsidP="00F6153D">
            <w:pPr>
              <w:pStyle w:val="scriptNormal"/>
              <w:rPr>
                <w:color w:val="000000" w:themeColor="text1"/>
              </w:rPr>
            </w:pPr>
            <w:r>
              <w:rPr>
                <w:color w:val="000000" w:themeColor="text1"/>
              </w:rPr>
              <w:t>AL (Ambient Lighting Physical)</w:t>
            </w:r>
          </w:p>
        </w:tc>
        <w:tc>
          <w:tcPr>
            <w:tcW w:w="6383" w:type="dxa"/>
          </w:tcPr>
          <w:p w14:paraId="428A59F6" w14:textId="77777777" w:rsidR="00F6153D" w:rsidRDefault="00F6153D" w:rsidP="00F6153D">
            <w:pPr>
              <w:pStyle w:val="scriptNormal"/>
              <w:rPr>
                <w:color w:val="000000" w:themeColor="text1"/>
              </w:rPr>
            </w:pPr>
            <w:r>
              <w:rPr>
                <w:color w:val="000000" w:themeColor="text1"/>
              </w:rPr>
              <w:t>Representation of the Ambient Lighting feature.</w:t>
            </w:r>
          </w:p>
        </w:tc>
      </w:tr>
      <w:tr w:rsidR="00F6153D" w:rsidRPr="001B6F3D" w14:paraId="70F3727A" w14:textId="77777777" w:rsidTr="00F6153D">
        <w:tc>
          <w:tcPr>
            <w:tcW w:w="3818" w:type="dxa"/>
          </w:tcPr>
          <w:p w14:paraId="27A0138C" w14:textId="77777777" w:rsidR="00F6153D" w:rsidRDefault="00F6153D" w:rsidP="00F6153D">
            <w:pPr>
              <w:pStyle w:val="scriptNormal"/>
              <w:rPr>
                <w:color w:val="000000" w:themeColor="text1"/>
              </w:rPr>
            </w:pPr>
            <w:r>
              <w:rPr>
                <w:color w:val="000000" w:themeColor="text1"/>
              </w:rPr>
              <w:t>als (Ambient Light Sensor)</w:t>
            </w:r>
          </w:p>
        </w:tc>
        <w:tc>
          <w:tcPr>
            <w:tcW w:w="6383" w:type="dxa"/>
          </w:tcPr>
          <w:p w14:paraId="431AA9DE" w14:textId="77777777" w:rsidR="00F6153D" w:rsidRDefault="00F6153D" w:rsidP="00F6153D">
            <w:pPr>
              <w:pStyle w:val="scriptNormal"/>
              <w:rPr>
                <w:color w:val="000000" w:themeColor="text1"/>
              </w:rPr>
            </w:pPr>
            <w:r>
              <w:rPr>
                <w:color w:val="000000" w:themeColor="text1"/>
              </w:rPr>
              <w:t>Ambient light sensor to indicate either a dark or light vehicle interior.</w:t>
            </w:r>
          </w:p>
        </w:tc>
      </w:tr>
      <w:tr w:rsidR="00F6153D" w:rsidRPr="001B6F3D" w14:paraId="190736E3" w14:textId="77777777" w:rsidTr="00F6153D">
        <w:tc>
          <w:tcPr>
            <w:tcW w:w="3818" w:type="dxa"/>
          </w:tcPr>
          <w:p w14:paraId="467BA170" w14:textId="77777777" w:rsidR="00F6153D" w:rsidRDefault="00F6153D" w:rsidP="00F6153D">
            <w:pPr>
              <w:pStyle w:val="scriptNormal"/>
              <w:rPr>
                <w:color w:val="000000" w:themeColor="text1"/>
              </w:rPr>
            </w:pPr>
            <w:r>
              <w:rPr>
                <w:color w:val="000000" w:themeColor="text1"/>
              </w:rPr>
              <w:t>APIM</w:t>
            </w:r>
          </w:p>
        </w:tc>
        <w:tc>
          <w:tcPr>
            <w:tcW w:w="6383" w:type="dxa"/>
          </w:tcPr>
          <w:p w14:paraId="0FED2DEA" w14:textId="77777777" w:rsidR="00F6153D" w:rsidRDefault="00F6153D" w:rsidP="00F6153D">
            <w:pPr>
              <w:pStyle w:val="scriptNormal"/>
              <w:rPr>
                <w:color w:val="000000" w:themeColor="text1"/>
              </w:rPr>
            </w:pPr>
            <w:r>
              <w:rPr>
                <w:color w:val="000000" w:themeColor="text1"/>
              </w:rPr>
              <w:t>Accessory Protocol Interface Module - Main HMI.</w:t>
            </w:r>
          </w:p>
        </w:tc>
      </w:tr>
      <w:tr w:rsidR="00F6153D" w:rsidRPr="001B6F3D" w14:paraId="5D9BE3C2" w14:textId="77777777" w:rsidTr="00F6153D">
        <w:tc>
          <w:tcPr>
            <w:tcW w:w="3818" w:type="dxa"/>
          </w:tcPr>
          <w:p w14:paraId="44D163E1" w14:textId="77777777" w:rsidR="00F6153D" w:rsidRDefault="00F6153D" w:rsidP="00F6153D">
            <w:pPr>
              <w:pStyle w:val="scriptNormal"/>
              <w:rPr>
                <w:color w:val="000000" w:themeColor="text1"/>
              </w:rPr>
            </w:pPr>
            <w:r>
              <w:rPr>
                <w:color w:val="000000" w:themeColor="text1"/>
              </w:rPr>
              <w:t>bcm (BCM)</w:t>
            </w:r>
          </w:p>
        </w:tc>
        <w:tc>
          <w:tcPr>
            <w:tcW w:w="6383" w:type="dxa"/>
          </w:tcPr>
          <w:p w14:paraId="2FF1782B" w14:textId="77777777" w:rsidR="00F6153D" w:rsidRDefault="00F6153D" w:rsidP="00F6153D">
            <w:pPr>
              <w:pStyle w:val="scriptNormal"/>
              <w:rPr>
                <w:color w:val="000000" w:themeColor="text1"/>
              </w:rPr>
            </w:pPr>
            <w:r>
              <w:rPr>
                <w:color w:val="000000" w:themeColor="text1"/>
              </w:rPr>
              <w:t>Body control module.</w:t>
            </w:r>
          </w:p>
        </w:tc>
      </w:tr>
      <w:tr w:rsidR="00F6153D" w:rsidRPr="001B6F3D" w14:paraId="03601DB8" w14:textId="77777777" w:rsidTr="00F6153D">
        <w:tc>
          <w:tcPr>
            <w:tcW w:w="3818" w:type="dxa"/>
          </w:tcPr>
          <w:p w14:paraId="407D7706" w14:textId="77777777" w:rsidR="00F6153D" w:rsidRDefault="00F6153D" w:rsidP="00F6153D">
            <w:pPr>
              <w:pStyle w:val="scriptNormal"/>
              <w:rPr>
                <w:color w:val="000000" w:themeColor="text1"/>
              </w:rPr>
            </w:pPr>
            <w:r>
              <w:rPr>
                <w:color w:val="000000" w:themeColor="text1"/>
              </w:rPr>
              <w:t>das (Door Ajar Switch)</w:t>
            </w:r>
          </w:p>
        </w:tc>
        <w:tc>
          <w:tcPr>
            <w:tcW w:w="6383" w:type="dxa"/>
          </w:tcPr>
          <w:p w14:paraId="284BEA16" w14:textId="77777777" w:rsidR="00F6153D" w:rsidRDefault="00F6153D" w:rsidP="00F6153D">
            <w:pPr>
              <w:pStyle w:val="scriptNormal"/>
              <w:rPr>
                <w:color w:val="000000" w:themeColor="text1"/>
              </w:rPr>
            </w:pPr>
            <w:r>
              <w:rPr>
                <w:color w:val="000000" w:themeColor="text1"/>
              </w:rPr>
              <w:t>Door ajar switch module.</w:t>
            </w:r>
          </w:p>
        </w:tc>
      </w:tr>
      <w:tr w:rsidR="00F6153D" w:rsidRPr="001B6F3D" w14:paraId="197D1F64" w14:textId="77777777" w:rsidTr="00F6153D">
        <w:tc>
          <w:tcPr>
            <w:tcW w:w="3818" w:type="dxa"/>
          </w:tcPr>
          <w:p w14:paraId="1960D983" w14:textId="77777777" w:rsidR="00F6153D" w:rsidRDefault="00F6153D" w:rsidP="00F6153D">
            <w:pPr>
              <w:pStyle w:val="scriptNormal"/>
              <w:rPr>
                <w:color w:val="000000" w:themeColor="text1"/>
              </w:rPr>
            </w:pPr>
            <w:r>
              <w:rPr>
                <w:color w:val="000000" w:themeColor="text1"/>
              </w:rPr>
              <w:t>ecg (ECG)</w:t>
            </w:r>
          </w:p>
        </w:tc>
        <w:tc>
          <w:tcPr>
            <w:tcW w:w="6383" w:type="dxa"/>
          </w:tcPr>
          <w:p w14:paraId="33853CE0"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264BA745" w14:textId="77777777" w:rsidTr="00F6153D">
        <w:tc>
          <w:tcPr>
            <w:tcW w:w="3818" w:type="dxa"/>
          </w:tcPr>
          <w:p w14:paraId="7029F3C6" w14:textId="77777777" w:rsidR="00F6153D" w:rsidRDefault="00F6153D" w:rsidP="00F6153D">
            <w:pPr>
              <w:pStyle w:val="scriptNormal"/>
              <w:rPr>
                <w:color w:val="000000" w:themeColor="text1"/>
              </w:rPr>
            </w:pPr>
            <w:r>
              <w:rPr>
                <w:color w:val="000000" w:themeColor="text1"/>
              </w:rPr>
              <w:t>environment (Environment)</w:t>
            </w:r>
          </w:p>
        </w:tc>
        <w:tc>
          <w:tcPr>
            <w:tcW w:w="6383" w:type="dxa"/>
          </w:tcPr>
          <w:p w14:paraId="1479F8D4" w14:textId="77777777" w:rsidR="00F6153D" w:rsidRDefault="00F6153D" w:rsidP="00F6153D">
            <w:pPr>
              <w:pStyle w:val="scriptNormal"/>
              <w:rPr>
                <w:color w:val="000000" w:themeColor="text1"/>
              </w:rPr>
            </w:pPr>
            <w:r>
              <w:rPr>
                <w:color w:val="000000" w:themeColor="text1"/>
              </w:rPr>
              <w:t>Representation of the environment.</w:t>
            </w:r>
          </w:p>
        </w:tc>
      </w:tr>
      <w:tr w:rsidR="00F6153D" w:rsidRPr="001B6F3D" w14:paraId="0902BBB5" w14:textId="77777777" w:rsidTr="00F6153D">
        <w:tc>
          <w:tcPr>
            <w:tcW w:w="3818" w:type="dxa"/>
          </w:tcPr>
          <w:p w14:paraId="3F5CDC21" w14:textId="77777777" w:rsidR="00F6153D" w:rsidRDefault="00F6153D" w:rsidP="00F6153D">
            <w:pPr>
              <w:pStyle w:val="scriptNormal"/>
              <w:rPr>
                <w:color w:val="000000" w:themeColor="text1"/>
              </w:rPr>
            </w:pPr>
            <w:r>
              <w:rPr>
                <w:color w:val="000000" w:themeColor="text1"/>
              </w:rPr>
              <w:t>FD1-CAN</w:t>
            </w:r>
          </w:p>
        </w:tc>
        <w:tc>
          <w:tcPr>
            <w:tcW w:w="6383" w:type="dxa"/>
          </w:tcPr>
          <w:p w14:paraId="6875C490" w14:textId="77777777" w:rsidR="00F6153D" w:rsidRDefault="00F6153D" w:rsidP="00F6153D">
            <w:pPr>
              <w:pStyle w:val="scriptNormal"/>
              <w:rPr>
                <w:color w:val="000000" w:themeColor="text1"/>
              </w:rPr>
            </w:pPr>
            <w:r>
              <w:rPr>
                <w:color w:val="000000" w:themeColor="text1"/>
              </w:rPr>
              <w:t>Flexible-data CAN Bus.</w:t>
            </w:r>
          </w:p>
        </w:tc>
      </w:tr>
      <w:tr w:rsidR="00F6153D" w:rsidRPr="001B6F3D" w14:paraId="70B4B381" w14:textId="77777777" w:rsidTr="00F6153D">
        <w:tc>
          <w:tcPr>
            <w:tcW w:w="3818" w:type="dxa"/>
          </w:tcPr>
          <w:p w14:paraId="48E7B7BD" w14:textId="77777777" w:rsidR="00F6153D" w:rsidRDefault="00F6153D" w:rsidP="00F6153D">
            <w:pPr>
              <w:pStyle w:val="scriptNormal"/>
              <w:rPr>
                <w:color w:val="000000" w:themeColor="text1"/>
              </w:rPr>
            </w:pPr>
            <w:r>
              <w:rPr>
                <w:color w:val="000000" w:themeColor="text1"/>
              </w:rPr>
              <w:t>hs (Light Switch Module)</w:t>
            </w:r>
          </w:p>
        </w:tc>
        <w:tc>
          <w:tcPr>
            <w:tcW w:w="6383" w:type="dxa"/>
          </w:tcPr>
          <w:p w14:paraId="7C80B535" w14:textId="77777777" w:rsidR="00F6153D" w:rsidRDefault="00F6153D" w:rsidP="00F6153D">
            <w:pPr>
              <w:pStyle w:val="scriptNormal"/>
              <w:rPr>
                <w:color w:val="000000" w:themeColor="text1"/>
              </w:rPr>
            </w:pPr>
            <w:r>
              <w:rPr>
                <w:color w:val="000000" w:themeColor="text1"/>
              </w:rPr>
              <w:t>Head lamp / light switch module.</w:t>
            </w:r>
          </w:p>
        </w:tc>
      </w:tr>
      <w:tr w:rsidR="00F6153D" w:rsidRPr="001B6F3D" w14:paraId="6404CC7C" w14:textId="77777777" w:rsidTr="00F6153D">
        <w:tc>
          <w:tcPr>
            <w:tcW w:w="3818" w:type="dxa"/>
          </w:tcPr>
          <w:p w14:paraId="5F574270" w14:textId="77777777" w:rsidR="00F6153D" w:rsidRDefault="00F6153D" w:rsidP="00F6153D">
            <w:pPr>
              <w:pStyle w:val="scriptNormal"/>
              <w:rPr>
                <w:color w:val="000000" w:themeColor="text1"/>
              </w:rPr>
            </w:pPr>
            <w:r>
              <w:rPr>
                <w:color w:val="000000" w:themeColor="text1"/>
              </w:rPr>
              <w:t>HS3-CAN</w:t>
            </w:r>
          </w:p>
        </w:tc>
        <w:tc>
          <w:tcPr>
            <w:tcW w:w="6383" w:type="dxa"/>
          </w:tcPr>
          <w:p w14:paraId="319CB627" w14:textId="77777777" w:rsidR="00F6153D" w:rsidRDefault="00F6153D" w:rsidP="00F6153D">
            <w:pPr>
              <w:pStyle w:val="scriptNormal"/>
              <w:rPr>
                <w:color w:val="000000" w:themeColor="text1"/>
              </w:rPr>
            </w:pPr>
            <w:r>
              <w:rPr>
                <w:color w:val="000000" w:themeColor="text1"/>
              </w:rPr>
              <w:t>HS CAN bus for infotainment.</w:t>
            </w:r>
          </w:p>
        </w:tc>
      </w:tr>
      <w:tr w:rsidR="00F6153D" w:rsidRPr="001B6F3D" w14:paraId="7B6A221B" w14:textId="77777777" w:rsidTr="00F6153D">
        <w:tc>
          <w:tcPr>
            <w:tcW w:w="3818" w:type="dxa"/>
          </w:tcPr>
          <w:p w14:paraId="2725947B" w14:textId="77777777" w:rsidR="00F6153D" w:rsidRDefault="00F6153D" w:rsidP="00F6153D">
            <w:pPr>
              <w:pStyle w:val="scriptNormal"/>
              <w:rPr>
                <w:color w:val="000000" w:themeColor="text1"/>
              </w:rPr>
            </w:pPr>
            <w:r>
              <w:rPr>
                <w:color w:val="000000" w:themeColor="text1"/>
              </w:rPr>
              <w:t>is (Ignition Switch)</w:t>
            </w:r>
          </w:p>
        </w:tc>
        <w:tc>
          <w:tcPr>
            <w:tcW w:w="6383" w:type="dxa"/>
          </w:tcPr>
          <w:p w14:paraId="67BDE795" w14:textId="77777777" w:rsidR="00F6153D" w:rsidRDefault="00F6153D" w:rsidP="00F6153D">
            <w:pPr>
              <w:pStyle w:val="scriptNormal"/>
              <w:rPr>
                <w:color w:val="000000" w:themeColor="text1"/>
              </w:rPr>
            </w:pPr>
            <w:r>
              <w:rPr>
                <w:color w:val="000000" w:themeColor="text1"/>
              </w:rPr>
              <w:t>Ignition switch module.</w:t>
            </w:r>
          </w:p>
        </w:tc>
      </w:tr>
      <w:tr w:rsidR="00F6153D" w:rsidRPr="001B6F3D" w14:paraId="15A51C30" w14:textId="77777777" w:rsidTr="00F6153D">
        <w:tc>
          <w:tcPr>
            <w:tcW w:w="3818" w:type="dxa"/>
          </w:tcPr>
          <w:p w14:paraId="31AB63FD" w14:textId="77777777" w:rsidR="00F6153D" w:rsidRDefault="00F6153D" w:rsidP="00F6153D">
            <w:pPr>
              <w:pStyle w:val="scriptNormal"/>
              <w:rPr>
                <w:color w:val="000000" w:themeColor="text1"/>
              </w:rPr>
            </w:pPr>
            <w:r>
              <w:rPr>
                <w:color w:val="000000" w:themeColor="text1"/>
              </w:rPr>
              <w:t>LIN-G9 (LIN-G(9))</w:t>
            </w:r>
          </w:p>
        </w:tc>
        <w:tc>
          <w:tcPr>
            <w:tcW w:w="6383" w:type="dxa"/>
          </w:tcPr>
          <w:p w14:paraId="1727B642" w14:textId="77777777" w:rsidR="00F6153D" w:rsidRDefault="00F6153D" w:rsidP="00F6153D">
            <w:pPr>
              <w:pStyle w:val="scriptNormal"/>
              <w:rPr>
                <w:color w:val="000000" w:themeColor="text1"/>
              </w:rPr>
            </w:pPr>
            <w:r>
              <w:rPr>
                <w:color w:val="000000" w:themeColor="text1"/>
              </w:rPr>
              <w:t>LIN Bus - H.</w:t>
            </w:r>
          </w:p>
          <w:p w14:paraId="6987B12E" w14:textId="77777777" w:rsidR="00F6153D" w:rsidRDefault="00F6153D" w:rsidP="00F6153D">
            <w:pPr>
              <w:pStyle w:val="scriptNormal"/>
              <w:rPr>
                <w:color w:val="000000" w:themeColor="text1"/>
              </w:rPr>
            </w:pPr>
            <w:r>
              <w:rPr>
                <w:color w:val="000000" w:themeColor="text1"/>
              </w:rPr>
              <w:t>For sending commands to PCB.</w:t>
            </w:r>
          </w:p>
        </w:tc>
      </w:tr>
      <w:tr w:rsidR="00F6153D" w:rsidRPr="001B6F3D" w14:paraId="63561B99" w14:textId="77777777" w:rsidTr="00F6153D">
        <w:tc>
          <w:tcPr>
            <w:tcW w:w="3818" w:type="dxa"/>
          </w:tcPr>
          <w:p w14:paraId="7A37152E" w14:textId="77777777" w:rsidR="00F6153D" w:rsidRDefault="00F6153D" w:rsidP="00F6153D">
            <w:pPr>
              <w:pStyle w:val="scriptNormal"/>
              <w:rPr>
                <w:color w:val="000000" w:themeColor="text1"/>
              </w:rPr>
            </w:pPr>
            <w:r>
              <w:rPr>
                <w:color w:val="000000" w:themeColor="text1"/>
              </w:rPr>
              <w:t>LIN-H5 (LIN-H(5))</w:t>
            </w:r>
          </w:p>
        </w:tc>
        <w:tc>
          <w:tcPr>
            <w:tcW w:w="6383" w:type="dxa"/>
          </w:tcPr>
          <w:p w14:paraId="2E348B4F" w14:textId="77777777" w:rsidR="00F6153D" w:rsidRDefault="00F6153D" w:rsidP="00F6153D">
            <w:pPr>
              <w:pStyle w:val="scriptNormal"/>
              <w:rPr>
                <w:color w:val="000000" w:themeColor="text1"/>
              </w:rPr>
            </w:pPr>
            <w:r>
              <w:rPr>
                <w:color w:val="000000" w:themeColor="text1"/>
              </w:rPr>
              <w:t>LIN Bus - L.</w:t>
            </w:r>
          </w:p>
          <w:p w14:paraId="30D12A72" w14:textId="77777777" w:rsidR="00F6153D" w:rsidRDefault="00F6153D" w:rsidP="00F6153D">
            <w:pPr>
              <w:pStyle w:val="scriptNormal"/>
              <w:rPr>
                <w:color w:val="000000" w:themeColor="text1"/>
              </w:rPr>
            </w:pPr>
            <w:r>
              <w:rPr>
                <w:color w:val="000000" w:themeColor="text1"/>
              </w:rPr>
              <w:t>For sending commands to PCB.</w:t>
            </w:r>
          </w:p>
        </w:tc>
      </w:tr>
      <w:tr w:rsidR="00F6153D" w:rsidRPr="001B6F3D" w14:paraId="08C36F46" w14:textId="77777777" w:rsidTr="00F6153D">
        <w:tc>
          <w:tcPr>
            <w:tcW w:w="3818" w:type="dxa"/>
          </w:tcPr>
          <w:p w14:paraId="796DA1A8" w14:textId="77777777" w:rsidR="00F6153D" w:rsidRDefault="00F6153D" w:rsidP="00F6153D">
            <w:pPr>
              <w:pStyle w:val="scriptNormal"/>
              <w:rPr>
                <w:color w:val="000000" w:themeColor="text1"/>
              </w:rPr>
            </w:pPr>
            <w:r>
              <w:rPr>
                <w:color w:val="000000" w:themeColor="text1"/>
              </w:rPr>
              <w:t>pcba (PCBA)</w:t>
            </w:r>
          </w:p>
        </w:tc>
        <w:tc>
          <w:tcPr>
            <w:tcW w:w="6383" w:type="dxa"/>
          </w:tcPr>
          <w:p w14:paraId="7DDFAB81" w14:textId="77777777" w:rsidR="00F6153D" w:rsidRDefault="00F6153D" w:rsidP="00F6153D">
            <w:pPr>
              <w:pStyle w:val="scriptNormal"/>
              <w:rPr>
                <w:color w:val="000000" w:themeColor="text1"/>
              </w:rPr>
            </w:pPr>
            <w:r>
              <w:rPr>
                <w:color w:val="000000" w:themeColor="text1"/>
              </w:rPr>
              <w:t>Printed Circuit Board – Ambient Lighting Module containing all LED drivers.</w:t>
            </w:r>
          </w:p>
        </w:tc>
      </w:tr>
      <w:tr w:rsidR="00F6153D" w:rsidRPr="001B6F3D" w14:paraId="45E124D9" w14:textId="77777777" w:rsidTr="00F6153D">
        <w:tc>
          <w:tcPr>
            <w:tcW w:w="3818" w:type="dxa"/>
          </w:tcPr>
          <w:p w14:paraId="4C908A33" w14:textId="77777777" w:rsidR="00F6153D" w:rsidRDefault="00F6153D" w:rsidP="00F6153D">
            <w:pPr>
              <w:pStyle w:val="scriptNormal"/>
              <w:rPr>
                <w:color w:val="000000" w:themeColor="text1"/>
              </w:rPr>
            </w:pPr>
            <w:r>
              <w:rPr>
                <w:color w:val="000000" w:themeColor="text1"/>
              </w:rPr>
              <w:t>racm (RACM)</w:t>
            </w:r>
          </w:p>
        </w:tc>
        <w:tc>
          <w:tcPr>
            <w:tcW w:w="6383" w:type="dxa"/>
          </w:tcPr>
          <w:p w14:paraId="6012A217" w14:textId="77777777" w:rsidR="00F6153D" w:rsidRDefault="00F6153D" w:rsidP="00F6153D">
            <w:pPr>
              <w:pStyle w:val="scriptNormal"/>
              <w:rPr>
                <w:color w:val="000000" w:themeColor="text1"/>
              </w:rPr>
            </w:pPr>
            <w:r>
              <w:rPr>
                <w:color w:val="000000" w:themeColor="text1"/>
              </w:rPr>
              <w:t>Rear Audio Control Module.</w:t>
            </w:r>
          </w:p>
        </w:tc>
      </w:tr>
      <w:tr w:rsidR="00F6153D" w:rsidRPr="001B6F3D" w14:paraId="314266EE" w14:textId="77777777" w:rsidTr="00F6153D">
        <w:tc>
          <w:tcPr>
            <w:tcW w:w="3818" w:type="dxa"/>
          </w:tcPr>
          <w:p w14:paraId="694F6029" w14:textId="77777777" w:rsidR="00F6153D" w:rsidRDefault="00F6153D" w:rsidP="00F6153D">
            <w:pPr>
              <w:pStyle w:val="scriptNormal"/>
              <w:rPr>
                <w:color w:val="000000" w:themeColor="text1"/>
              </w:rPr>
            </w:pPr>
            <w:r>
              <w:rPr>
                <w:color w:val="000000" w:themeColor="text1"/>
              </w:rPr>
              <w:t>user (User)</w:t>
            </w:r>
          </w:p>
        </w:tc>
        <w:tc>
          <w:tcPr>
            <w:tcW w:w="6383" w:type="dxa"/>
          </w:tcPr>
          <w:p w14:paraId="2529021A" w14:textId="77777777" w:rsidR="00F6153D" w:rsidRDefault="00F6153D" w:rsidP="00F6153D">
            <w:pPr>
              <w:pStyle w:val="scriptNormal"/>
              <w:rPr>
                <w:color w:val="000000" w:themeColor="text1"/>
              </w:rPr>
            </w:pPr>
            <w:r>
              <w:rPr>
                <w:color w:val="000000" w:themeColor="text1"/>
              </w:rPr>
              <w:t>Representation of the user.</w:t>
            </w:r>
          </w:p>
        </w:tc>
      </w:tr>
    </w:tbl>
    <w:p w14:paraId="0064DD07" w14:textId="0C5ACAF9" w:rsidR="00072314" w:rsidRDefault="00E443A9" w:rsidP="00072314">
      <w:pPr>
        <w:pStyle w:val="Caption"/>
      </w:pPr>
      <w:bookmarkStart w:id="107" w:name="_Toc35000664"/>
      <w:bookmarkStart w:id="108" w:name="_Toc115100491"/>
      <w:r w:rsidRPr="00702453">
        <w:t xml:space="preserve">Table </w:t>
      </w:r>
      <w:r>
        <w:rPr>
          <w:noProof/>
        </w:rPr>
        <w:fldChar w:fldCharType="begin"/>
      </w:r>
      <w:r>
        <w:rPr>
          <w:noProof/>
        </w:rPr>
        <w:instrText xml:space="preserve"> STYLEREF 1 \s </w:instrText>
      </w:r>
      <w:r>
        <w:rPr>
          <w:noProof/>
        </w:rPr>
        <w:fldChar w:fldCharType="separate"/>
      </w:r>
      <w:r w:rsidR="00032557">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4</w:t>
      </w:r>
      <w:r>
        <w:rPr>
          <w:noProof/>
        </w:rPr>
        <w:fldChar w:fldCharType="end"/>
      </w:r>
      <w:r w:rsidRPr="00702453">
        <w:t xml:space="preserve">: </w:t>
      </w:r>
      <w:r w:rsidR="00072314" w:rsidRPr="0008696C">
        <w:rPr>
          <w:color w:val="000000" w:themeColor="text1"/>
        </w:rPr>
        <w:t>Electrical Components</w:t>
      </w:r>
      <w:bookmarkEnd w:id="107"/>
      <w:bookmarkEnd w:id="108"/>
    </w:p>
    <w:p w14:paraId="3880050C" w14:textId="77777777" w:rsidR="00072314" w:rsidRPr="008207B9" w:rsidRDefault="00072314" w:rsidP="00072314"/>
    <w:p w14:paraId="224E7D59" w14:textId="77777777" w:rsidR="00072314" w:rsidRPr="009042C8" w:rsidRDefault="00072314" w:rsidP="00072314">
      <w:pPr>
        <w:pStyle w:val="Heading4"/>
        <w:keepNext w:val="0"/>
        <w:tabs>
          <w:tab w:val="clear" w:pos="900"/>
          <w:tab w:val="left" w:pos="709"/>
        </w:tabs>
        <w:spacing w:before="240"/>
      </w:pPr>
      <w:bookmarkStart w:id="109" w:name="_Toc35000586"/>
      <w:bookmarkStart w:id="110" w:name="_Ref22739178"/>
      <w:bookmarkStart w:id="111" w:name="_Toc115100418"/>
      <w:r w:rsidRPr="009042C8">
        <w:t>E/E Connections</w:t>
      </w:r>
      <w:bookmarkEnd w:id="109"/>
      <w:bookmarkEnd w:id="110"/>
      <w:bookmarkEnd w:id="111"/>
    </w:p>
    <w:p w14:paraId="14FA47AD" w14:textId="258C0DA4" w:rsidR="00072314" w:rsidRDefault="00072314" w:rsidP="00072314"/>
    <w:p w14:paraId="603556D5" w14:textId="77777777" w:rsidR="00587E1E" w:rsidRDefault="00587E1E" w:rsidP="00072314"/>
    <w:tbl>
      <w:tblPr>
        <w:tblStyle w:val="TableGrid"/>
        <w:tblW w:w="0" w:type="auto"/>
        <w:tblLook w:val="0620" w:firstRow="1" w:lastRow="0" w:firstColumn="0" w:lastColumn="0" w:noHBand="1" w:noVBand="1"/>
      </w:tblPr>
      <w:tblGrid>
        <w:gridCol w:w="1283"/>
        <w:gridCol w:w="1365"/>
        <w:gridCol w:w="1506"/>
        <w:gridCol w:w="1785"/>
        <w:gridCol w:w="3087"/>
        <w:gridCol w:w="1312"/>
      </w:tblGrid>
      <w:tr w:rsidR="009E2459" w:rsidRPr="001B6F3D" w14:paraId="328C93AB" w14:textId="77777777" w:rsidTr="000C65FA">
        <w:tc>
          <w:tcPr>
            <w:tcW w:w="0" w:type="auto"/>
            <w:shd w:val="clear" w:color="auto" w:fill="D9D9D9" w:themeFill="background1" w:themeFillShade="D9"/>
          </w:tcPr>
          <w:p w14:paraId="238067EA" w14:textId="77777777" w:rsidR="00587E1E" w:rsidRPr="0008696C" w:rsidRDefault="00587E1E" w:rsidP="00B11971">
            <w:r w:rsidRPr="0008696C">
              <w:t>Connection Name</w:t>
            </w:r>
          </w:p>
        </w:tc>
        <w:tc>
          <w:tcPr>
            <w:tcW w:w="0" w:type="auto"/>
            <w:shd w:val="clear" w:color="auto" w:fill="D9D9D9" w:themeFill="background1" w:themeFillShade="D9"/>
          </w:tcPr>
          <w:p w14:paraId="101F3E19" w14:textId="77777777" w:rsidR="00587E1E" w:rsidRPr="0008696C" w:rsidRDefault="00587E1E" w:rsidP="00B11971">
            <w:pPr>
              <w:pStyle w:val="scriptNormal"/>
              <w:rPr>
                <w:b/>
                <w:color w:val="000000" w:themeColor="text1"/>
              </w:rPr>
            </w:pPr>
            <w:r>
              <w:rPr>
                <w:b/>
                <w:color w:val="000000" w:themeColor="text1"/>
              </w:rPr>
              <w:t xml:space="preserve">Connection </w:t>
            </w:r>
            <w:r w:rsidRPr="0008696C">
              <w:rPr>
                <w:b/>
                <w:color w:val="000000" w:themeColor="text1"/>
              </w:rPr>
              <w:t>Type</w:t>
            </w:r>
          </w:p>
        </w:tc>
        <w:tc>
          <w:tcPr>
            <w:tcW w:w="0" w:type="auto"/>
            <w:shd w:val="clear" w:color="auto" w:fill="D9D9D9" w:themeFill="background1" w:themeFillShade="D9"/>
          </w:tcPr>
          <w:p w14:paraId="199E0081" w14:textId="77777777" w:rsidR="00587E1E" w:rsidRDefault="00587E1E" w:rsidP="00B11971">
            <w:pPr>
              <w:pStyle w:val="scriptNormal"/>
              <w:rPr>
                <w:b/>
                <w:color w:val="000000" w:themeColor="text1"/>
              </w:rPr>
            </w:pPr>
            <w:r>
              <w:rPr>
                <w:b/>
                <w:color w:val="000000" w:themeColor="text1"/>
              </w:rPr>
              <w:t>Protocol</w:t>
            </w:r>
          </w:p>
          <w:p w14:paraId="5D8609E9" w14:textId="77777777" w:rsidR="00587E1E" w:rsidRDefault="00587E1E" w:rsidP="00B11971">
            <w:pPr>
              <w:pStyle w:val="scriptNormal"/>
              <w:rPr>
                <w:color w:val="auto"/>
                <w:sz w:val="16"/>
              </w:rPr>
            </w:pPr>
          </w:p>
          <w:p w14:paraId="7A37208F" w14:textId="77777777" w:rsidR="00587E1E" w:rsidRDefault="00587E1E" w:rsidP="00B11971">
            <w:pPr>
              <w:pStyle w:val="scriptNormal"/>
              <w:rPr>
                <w:b/>
                <w:color w:val="000000" w:themeColor="text1"/>
              </w:rPr>
            </w:pPr>
            <w:r>
              <w:rPr>
                <w:color w:val="auto"/>
                <w:sz w:val="16"/>
              </w:rPr>
              <w:t>Only if ‘Connection Type’ is “Network”</w:t>
            </w:r>
            <w:r w:rsidRPr="00053F3C">
              <w:rPr>
                <w:color w:val="auto"/>
                <w:sz w:val="16"/>
              </w:rPr>
              <w:t>/”RF-Digital”</w:t>
            </w:r>
          </w:p>
        </w:tc>
        <w:tc>
          <w:tcPr>
            <w:tcW w:w="0" w:type="auto"/>
            <w:shd w:val="clear" w:color="auto" w:fill="D9D9D9" w:themeFill="background1" w:themeFillShade="D9"/>
          </w:tcPr>
          <w:p w14:paraId="2FE903E3" w14:textId="77777777" w:rsidR="00587E1E" w:rsidRDefault="00587E1E" w:rsidP="00B11971">
            <w:pPr>
              <w:pStyle w:val="scriptNormal"/>
              <w:rPr>
                <w:b/>
                <w:color w:val="000000" w:themeColor="text1"/>
              </w:rPr>
            </w:pPr>
            <w:r w:rsidRPr="0008696C">
              <w:rPr>
                <w:b/>
                <w:color w:val="000000" w:themeColor="text1"/>
              </w:rPr>
              <w:t>Description</w:t>
            </w:r>
          </w:p>
        </w:tc>
        <w:tc>
          <w:tcPr>
            <w:tcW w:w="0" w:type="auto"/>
            <w:shd w:val="clear" w:color="auto" w:fill="D9D9D9" w:themeFill="background1" w:themeFillShade="D9"/>
          </w:tcPr>
          <w:p w14:paraId="1946F1B6" w14:textId="77777777" w:rsidR="00587E1E" w:rsidRDefault="00587E1E" w:rsidP="00B11971">
            <w:pPr>
              <w:pStyle w:val="scriptNormal"/>
              <w:rPr>
                <w:b/>
                <w:color w:val="000000" w:themeColor="text1"/>
              </w:rPr>
            </w:pPr>
            <w:r>
              <w:rPr>
                <w:b/>
                <w:color w:val="000000" w:themeColor="text1"/>
              </w:rPr>
              <w:t>Allocated Messages</w:t>
            </w:r>
          </w:p>
          <w:p w14:paraId="51B38937" w14:textId="77777777" w:rsidR="00587E1E" w:rsidRDefault="00587E1E" w:rsidP="00B11971">
            <w:pPr>
              <w:pStyle w:val="scriptNormal"/>
              <w:rPr>
                <w:color w:val="auto"/>
                <w:sz w:val="16"/>
              </w:rPr>
            </w:pPr>
          </w:p>
          <w:p w14:paraId="6FA3E25D" w14:textId="77777777" w:rsidR="00587E1E" w:rsidRPr="008D2226" w:rsidRDefault="00587E1E" w:rsidP="00B11971">
            <w:pPr>
              <w:pStyle w:val="scriptNormal"/>
              <w:rPr>
                <w:color w:val="000000" w:themeColor="text1"/>
              </w:rPr>
            </w:pPr>
            <w:r>
              <w:rPr>
                <w:color w:val="auto"/>
                <w:sz w:val="16"/>
              </w:rPr>
              <w:t>Only if ‘Connection Type’ is “Network”</w:t>
            </w:r>
            <w:r w:rsidRPr="00053F3C">
              <w:rPr>
                <w:color w:val="auto"/>
                <w:sz w:val="16"/>
              </w:rPr>
              <w:t>/”RF-Digital”</w:t>
            </w:r>
          </w:p>
        </w:tc>
        <w:tc>
          <w:tcPr>
            <w:tcW w:w="0" w:type="auto"/>
            <w:shd w:val="clear" w:color="auto" w:fill="D9D9D9" w:themeFill="background1" w:themeFillShade="D9"/>
          </w:tcPr>
          <w:p w14:paraId="7D2FEC63" w14:textId="77777777" w:rsidR="00587E1E" w:rsidRPr="0008696C" w:rsidRDefault="00587E1E" w:rsidP="00B11971">
            <w:pPr>
              <w:pStyle w:val="scriptNormal"/>
              <w:rPr>
                <w:b/>
                <w:color w:val="000000" w:themeColor="text1"/>
              </w:rPr>
            </w:pPr>
            <w:r w:rsidRPr="0008696C">
              <w:rPr>
                <w:b/>
                <w:color w:val="000000" w:themeColor="text1"/>
              </w:rPr>
              <w:t>Connected Nodes</w:t>
            </w:r>
          </w:p>
        </w:tc>
      </w:tr>
      <w:tr w:rsidR="0034371F" w:rsidRPr="00922826" w14:paraId="5A12067B" w14:textId="77777777" w:rsidTr="000C65FA">
        <w:tc>
          <w:tcPr>
            <w:tcW w:w="0" w:type="auto"/>
          </w:tcPr>
          <w:p w14:paraId="5D7F7916" w14:textId="3542C150" w:rsidR="0034371F" w:rsidRPr="0064207A" w:rsidRDefault="0034371F" w:rsidP="0034371F">
            <w:pPr>
              <w:rPr>
                <w:rFonts w:cs="Arial"/>
                <w:bCs/>
              </w:rPr>
            </w:pPr>
            <w:r w:rsidRPr="0064207A">
              <w:rPr>
                <w:bCs/>
              </w:rPr>
              <w:t>LIN</w:t>
            </w:r>
          </w:p>
        </w:tc>
        <w:tc>
          <w:tcPr>
            <w:tcW w:w="0" w:type="auto"/>
          </w:tcPr>
          <w:p w14:paraId="029BC65D" w14:textId="476A20C7" w:rsidR="008413C5" w:rsidRPr="008413C5" w:rsidRDefault="008413C5" w:rsidP="008413C5">
            <w:pPr>
              <w:rPr>
                <w:color w:val="000000" w:themeColor="text1"/>
              </w:rPr>
            </w:pPr>
            <w:r w:rsidRPr="008413C5">
              <w:rPr>
                <w:color w:val="000000" w:themeColor="text1"/>
              </w:rPr>
              <w:t>Network</w:t>
            </w:r>
          </w:p>
        </w:tc>
        <w:tc>
          <w:tcPr>
            <w:tcW w:w="0" w:type="auto"/>
          </w:tcPr>
          <w:p w14:paraId="36A3CD46" w14:textId="77777777" w:rsidR="003234FF" w:rsidRPr="008413C5" w:rsidRDefault="003234FF" w:rsidP="003234FF">
            <w:pPr>
              <w:rPr>
                <w:color w:val="000000" w:themeColor="text1"/>
              </w:rPr>
            </w:pPr>
            <w:r w:rsidRPr="008413C5">
              <w:rPr>
                <w:color w:val="000000" w:themeColor="text1"/>
              </w:rPr>
              <w:t>N/A</w:t>
            </w:r>
          </w:p>
        </w:tc>
        <w:tc>
          <w:tcPr>
            <w:tcW w:w="0" w:type="auto"/>
          </w:tcPr>
          <w:p w14:paraId="483FB279" w14:textId="0D99948E" w:rsidR="009E2459" w:rsidRDefault="009E2459" w:rsidP="009E2459">
            <w:pPr>
              <w:jc w:val="both"/>
              <w:rPr>
                <w:color w:val="000000" w:themeColor="text1"/>
              </w:rPr>
            </w:pPr>
            <w:r w:rsidRPr="009E2459">
              <w:rPr>
                <w:color w:val="000000" w:themeColor="text1"/>
              </w:rPr>
              <w:t>LIN G - Please refer to the HLSM functional spec.</w:t>
            </w:r>
          </w:p>
          <w:p w14:paraId="57E4D6E3" w14:textId="77777777" w:rsidR="009E2459" w:rsidRPr="009E2459" w:rsidRDefault="009E2459" w:rsidP="009E2459">
            <w:pPr>
              <w:jc w:val="both"/>
              <w:rPr>
                <w:color w:val="000000" w:themeColor="text1"/>
              </w:rPr>
            </w:pPr>
          </w:p>
          <w:p w14:paraId="74373050" w14:textId="4EAE946A" w:rsidR="003234FF" w:rsidRPr="008413C5" w:rsidRDefault="009E2459" w:rsidP="009E2459">
            <w:pPr>
              <w:jc w:val="both"/>
              <w:rPr>
                <w:color w:val="000000" w:themeColor="text1"/>
              </w:rPr>
            </w:pPr>
            <w:r w:rsidRPr="009E2459">
              <w:rPr>
                <w:color w:val="000000" w:themeColor="text1"/>
              </w:rPr>
              <w:t>LIN H and L - Please refer to the LDF described on 5.3.1.2 chapter</w:t>
            </w:r>
          </w:p>
        </w:tc>
        <w:tc>
          <w:tcPr>
            <w:tcW w:w="0" w:type="auto"/>
          </w:tcPr>
          <w:p w14:paraId="65D49564" w14:textId="77777777" w:rsidR="00272E7C" w:rsidRDefault="003234FF" w:rsidP="003234FF">
            <w:pPr>
              <w:rPr>
                <w:color w:val="000000" w:themeColor="text1"/>
              </w:rPr>
            </w:pPr>
            <w:r w:rsidRPr="008413C5">
              <w:rPr>
                <w:color w:val="000000" w:themeColor="text1"/>
              </w:rPr>
              <w:t xml:space="preserve">BCM_H_P00 (0x00) </w:t>
            </w:r>
          </w:p>
          <w:p w14:paraId="2BF9E374" w14:textId="77777777" w:rsidR="00272E7C" w:rsidRDefault="003234FF" w:rsidP="003234FF">
            <w:pPr>
              <w:rPr>
                <w:color w:val="000000" w:themeColor="text1"/>
              </w:rPr>
            </w:pPr>
            <w:r w:rsidRPr="008413C5">
              <w:rPr>
                <w:color w:val="000000" w:themeColor="text1"/>
              </w:rPr>
              <w:t xml:space="preserve">BCM_H_P04 (0x37) </w:t>
            </w:r>
          </w:p>
          <w:p w14:paraId="4D9E33B3" w14:textId="77777777" w:rsidR="00272E7C" w:rsidRDefault="003234FF" w:rsidP="003234FF">
            <w:pPr>
              <w:rPr>
                <w:color w:val="000000" w:themeColor="text1"/>
              </w:rPr>
            </w:pPr>
            <w:r w:rsidRPr="008413C5">
              <w:rPr>
                <w:color w:val="000000" w:themeColor="text1"/>
              </w:rPr>
              <w:t xml:space="preserve">BCM_L_P00 (0x00) </w:t>
            </w:r>
          </w:p>
          <w:p w14:paraId="25F1E7EC" w14:textId="2C9790E4" w:rsidR="003234FF" w:rsidRPr="008413C5" w:rsidRDefault="003234FF" w:rsidP="003234FF">
            <w:pPr>
              <w:rPr>
                <w:color w:val="000000" w:themeColor="text1"/>
              </w:rPr>
            </w:pPr>
            <w:r w:rsidRPr="008413C5">
              <w:rPr>
                <w:color w:val="000000" w:themeColor="text1"/>
              </w:rPr>
              <w:t>BCM_L_P04 (0x37)</w:t>
            </w:r>
          </w:p>
        </w:tc>
        <w:tc>
          <w:tcPr>
            <w:tcW w:w="0" w:type="auto"/>
          </w:tcPr>
          <w:p w14:paraId="5B334CB1" w14:textId="4848EDA6" w:rsidR="006C7C19" w:rsidRPr="0008696C" w:rsidRDefault="003234FF" w:rsidP="003234FF">
            <w:pPr>
              <w:rPr>
                <w:color w:val="000000" w:themeColor="text1"/>
              </w:rPr>
            </w:pPr>
            <w:r>
              <w:rPr>
                <w:color w:val="000000" w:themeColor="text1"/>
              </w:rPr>
              <w:t xml:space="preserve"> </w:t>
            </w:r>
          </w:p>
        </w:tc>
      </w:tr>
      <w:tr w:rsidR="0034371F" w:rsidRPr="00922826" w14:paraId="58E3E37A" w14:textId="77777777" w:rsidTr="000C65FA">
        <w:tc>
          <w:tcPr>
            <w:tcW w:w="0" w:type="auto"/>
          </w:tcPr>
          <w:p w14:paraId="5B7376E0" w14:textId="77777777" w:rsidR="0034371F" w:rsidRPr="0064207A" w:rsidRDefault="0034371F" w:rsidP="0034371F">
            <w:pPr>
              <w:rPr>
                <w:rFonts w:cs="Arial"/>
                <w:bCs/>
              </w:rPr>
            </w:pPr>
            <w:r w:rsidRPr="0064207A">
              <w:rPr>
                <w:bCs/>
              </w:rPr>
              <w:t>Analog Hardwired</w:t>
            </w:r>
          </w:p>
        </w:tc>
        <w:tc>
          <w:tcPr>
            <w:tcW w:w="0" w:type="auto"/>
          </w:tcPr>
          <w:p w14:paraId="77A454FA" w14:textId="77777777" w:rsidR="008413C5" w:rsidRPr="008413C5" w:rsidRDefault="008413C5" w:rsidP="008413C5">
            <w:pPr>
              <w:rPr>
                <w:color w:val="000000" w:themeColor="text1"/>
              </w:rPr>
            </w:pPr>
            <w:r w:rsidRPr="008413C5">
              <w:rPr>
                <w:color w:val="000000" w:themeColor="text1"/>
              </w:rPr>
              <w:t>Analog</w:t>
            </w:r>
          </w:p>
        </w:tc>
        <w:tc>
          <w:tcPr>
            <w:tcW w:w="0" w:type="auto"/>
          </w:tcPr>
          <w:p w14:paraId="765CE058" w14:textId="77777777" w:rsidR="003234FF" w:rsidRPr="008413C5" w:rsidRDefault="003234FF" w:rsidP="003234FF">
            <w:pPr>
              <w:rPr>
                <w:color w:val="000000" w:themeColor="text1"/>
              </w:rPr>
            </w:pPr>
            <w:r w:rsidRPr="008413C5">
              <w:rPr>
                <w:color w:val="000000" w:themeColor="text1"/>
              </w:rPr>
              <w:t>N/A</w:t>
            </w:r>
          </w:p>
        </w:tc>
        <w:tc>
          <w:tcPr>
            <w:tcW w:w="0" w:type="auto"/>
          </w:tcPr>
          <w:p w14:paraId="641794F7" w14:textId="77777777" w:rsidR="003234FF" w:rsidRPr="008413C5" w:rsidRDefault="003234FF" w:rsidP="003234FF">
            <w:pPr>
              <w:rPr>
                <w:color w:val="000000" w:themeColor="text1"/>
              </w:rPr>
            </w:pPr>
            <w:r w:rsidRPr="008413C5">
              <w:rPr>
                <w:color w:val="000000" w:themeColor="text1"/>
              </w:rPr>
              <w:t>Ambient Light Sensor (ALS - Environment sensor)</w:t>
            </w:r>
          </w:p>
        </w:tc>
        <w:tc>
          <w:tcPr>
            <w:tcW w:w="0" w:type="auto"/>
          </w:tcPr>
          <w:p w14:paraId="77BAB174" w14:textId="77777777" w:rsidR="003234FF" w:rsidRPr="008413C5" w:rsidRDefault="003234FF" w:rsidP="003234FF">
            <w:pPr>
              <w:rPr>
                <w:color w:val="000000" w:themeColor="text1"/>
              </w:rPr>
            </w:pPr>
            <w:r w:rsidRPr="008413C5">
              <w:rPr>
                <w:color w:val="000000" w:themeColor="text1"/>
              </w:rPr>
              <w:t>AmbientLightLevelStatus</w:t>
            </w:r>
          </w:p>
        </w:tc>
        <w:tc>
          <w:tcPr>
            <w:tcW w:w="0" w:type="auto"/>
          </w:tcPr>
          <w:p w14:paraId="5036944B" w14:textId="77777777" w:rsidR="006C7C19" w:rsidRPr="0008696C" w:rsidRDefault="003234FF" w:rsidP="003234FF">
            <w:pPr>
              <w:rPr>
                <w:color w:val="000000" w:themeColor="text1"/>
              </w:rPr>
            </w:pPr>
            <w:r>
              <w:rPr>
                <w:color w:val="000000" w:themeColor="text1"/>
              </w:rPr>
              <w:t xml:space="preserve"> </w:t>
            </w:r>
          </w:p>
        </w:tc>
      </w:tr>
      <w:tr w:rsidR="000C65FA" w:rsidRPr="00BB7813" w14:paraId="4884BD12" w14:textId="77777777" w:rsidTr="0005147A">
        <w:tblPrEx>
          <w:tblLook w:val="04A0" w:firstRow="1" w:lastRow="0" w:firstColumn="1" w:lastColumn="0" w:noHBand="0" w:noVBand="1"/>
        </w:tblPrEx>
        <w:trPr>
          <w:trHeight w:val="1943"/>
        </w:trPr>
        <w:tc>
          <w:tcPr>
            <w:tcW w:w="0" w:type="auto"/>
            <w:hideMark/>
          </w:tcPr>
          <w:p w14:paraId="667FC7BF" w14:textId="77777777" w:rsidR="00BB7813" w:rsidRPr="00BB7813" w:rsidRDefault="00BB7813" w:rsidP="00BB7813">
            <w:pPr>
              <w:rPr>
                <w:bCs/>
              </w:rPr>
            </w:pPr>
            <w:r w:rsidRPr="00BB7813">
              <w:rPr>
                <w:bCs/>
              </w:rPr>
              <w:t>CAN HS1</w:t>
            </w:r>
          </w:p>
        </w:tc>
        <w:tc>
          <w:tcPr>
            <w:tcW w:w="0" w:type="auto"/>
            <w:hideMark/>
          </w:tcPr>
          <w:p w14:paraId="4F1ED575" w14:textId="77777777" w:rsidR="00BB7813" w:rsidRPr="00BB7813" w:rsidRDefault="00BB7813" w:rsidP="00BB7813">
            <w:pPr>
              <w:rPr>
                <w:bCs/>
              </w:rPr>
            </w:pPr>
            <w:r w:rsidRPr="00BB7813">
              <w:rPr>
                <w:bCs/>
              </w:rPr>
              <w:t>Network</w:t>
            </w:r>
          </w:p>
        </w:tc>
        <w:tc>
          <w:tcPr>
            <w:tcW w:w="0" w:type="auto"/>
            <w:hideMark/>
          </w:tcPr>
          <w:p w14:paraId="6CEFD8FF" w14:textId="77777777" w:rsidR="00BB7813" w:rsidRPr="00BB7813" w:rsidRDefault="00BB7813" w:rsidP="00BB7813">
            <w:pPr>
              <w:rPr>
                <w:bCs/>
              </w:rPr>
            </w:pPr>
            <w:r w:rsidRPr="00BB7813">
              <w:rPr>
                <w:bCs/>
              </w:rPr>
              <w:t>CAN (High Speed)</w:t>
            </w:r>
          </w:p>
        </w:tc>
        <w:tc>
          <w:tcPr>
            <w:tcW w:w="0" w:type="auto"/>
            <w:hideMark/>
          </w:tcPr>
          <w:p w14:paraId="48649344" w14:textId="77777777" w:rsidR="00BB7813" w:rsidRPr="00BB7813" w:rsidRDefault="00BB7813" w:rsidP="00BB7813">
            <w:pPr>
              <w:rPr>
                <w:bCs/>
              </w:rPr>
            </w:pPr>
            <w:r w:rsidRPr="00BB7813">
              <w:rPr>
                <w:bCs/>
              </w:rPr>
              <w:t>BCM core processing and status sending</w:t>
            </w:r>
          </w:p>
        </w:tc>
        <w:tc>
          <w:tcPr>
            <w:tcW w:w="0" w:type="auto"/>
            <w:hideMark/>
          </w:tcPr>
          <w:p w14:paraId="55726F71" w14:textId="77777777" w:rsidR="00BB7813" w:rsidRPr="00BB7813" w:rsidRDefault="00BB7813" w:rsidP="00BB7813">
            <w:pPr>
              <w:rPr>
                <w:bCs/>
              </w:rPr>
            </w:pPr>
            <w:r w:rsidRPr="00BB7813">
              <w:rPr>
                <w:bCs/>
              </w:rPr>
              <w:t xml:space="preserve">FNV2: </w:t>
            </w:r>
            <w:r w:rsidRPr="00BB7813">
              <w:rPr>
                <w:bCs/>
              </w:rPr>
              <w:br/>
              <w:t>APIM_Send_Signals_2_HS1</w:t>
            </w:r>
            <w:r w:rsidRPr="00BB7813">
              <w:rPr>
                <w:bCs/>
              </w:rPr>
              <w:br/>
              <w:t>Body_Info_10</w:t>
            </w:r>
            <w:r w:rsidRPr="00BB7813">
              <w:rPr>
                <w:bCs/>
              </w:rPr>
              <w:br/>
              <w:t>Personality_APIM_Data3_HS1</w:t>
            </w:r>
            <w:r w:rsidRPr="00BB7813">
              <w:rPr>
                <w:bCs/>
              </w:rPr>
              <w:br/>
              <w:t>Personality_APIM_Data_HS1</w:t>
            </w:r>
            <w:r w:rsidRPr="00BB7813">
              <w:rPr>
                <w:bCs/>
              </w:rPr>
              <w:br/>
              <w:t>Personality_BCM_Data</w:t>
            </w:r>
            <w:r w:rsidRPr="00BB7813">
              <w:rPr>
                <w:bCs/>
              </w:rPr>
              <w:br/>
              <w:t>Personality_BCM2_Data</w:t>
            </w:r>
            <w:r w:rsidRPr="00BB7813">
              <w:rPr>
                <w:bCs/>
              </w:rPr>
              <w:br/>
              <w:t>GatewayData8_HS1</w:t>
            </w:r>
          </w:p>
        </w:tc>
        <w:tc>
          <w:tcPr>
            <w:tcW w:w="0" w:type="auto"/>
            <w:hideMark/>
          </w:tcPr>
          <w:p w14:paraId="222A36CB" w14:textId="77777777" w:rsidR="00BB7813" w:rsidRPr="00BB7813" w:rsidRDefault="00BB7813" w:rsidP="00BB7813">
            <w:pPr>
              <w:rPr>
                <w:bCs/>
              </w:rPr>
            </w:pPr>
            <w:r w:rsidRPr="00BB7813">
              <w:rPr>
                <w:bCs/>
              </w:rPr>
              <w:t> </w:t>
            </w:r>
          </w:p>
        </w:tc>
      </w:tr>
      <w:tr w:rsidR="0034371F" w:rsidRPr="00922826" w14:paraId="5D189799" w14:textId="77777777" w:rsidTr="000C65FA">
        <w:tc>
          <w:tcPr>
            <w:tcW w:w="0" w:type="auto"/>
          </w:tcPr>
          <w:p w14:paraId="399A9E2E" w14:textId="77777777" w:rsidR="0034371F" w:rsidRPr="0064207A" w:rsidRDefault="0034371F" w:rsidP="0034371F">
            <w:pPr>
              <w:rPr>
                <w:rFonts w:cs="Arial"/>
                <w:bCs/>
              </w:rPr>
            </w:pPr>
            <w:r w:rsidRPr="0064207A">
              <w:rPr>
                <w:bCs/>
              </w:rPr>
              <w:lastRenderedPageBreak/>
              <w:t>CAN FD1</w:t>
            </w:r>
          </w:p>
        </w:tc>
        <w:tc>
          <w:tcPr>
            <w:tcW w:w="0" w:type="auto"/>
          </w:tcPr>
          <w:p w14:paraId="7BB322E6" w14:textId="77777777" w:rsidR="008413C5" w:rsidRPr="008413C5" w:rsidRDefault="008413C5" w:rsidP="008413C5">
            <w:pPr>
              <w:rPr>
                <w:color w:val="000000" w:themeColor="text1"/>
              </w:rPr>
            </w:pPr>
            <w:r w:rsidRPr="008413C5">
              <w:rPr>
                <w:color w:val="000000" w:themeColor="text1"/>
              </w:rPr>
              <w:t>Network</w:t>
            </w:r>
          </w:p>
        </w:tc>
        <w:tc>
          <w:tcPr>
            <w:tcW w:w="0" w:type="auto"/>
          </w:tcPr>
          <w:p w14:paraId="224EC9BE" w14:textId="77777777" w:rsidR="003234FF" w:rsidRPr="008413C5" w:rsidRDefault="003234FF" w:rsidP="003234FF">
            <w:pPr>
              <w:rPr>
                <w:color w:val="000000" w:themeColor="text1"/>
              </w:rPr>
            </w:pPr>
            <w:r w:rsidRPr="008413C5">
              <w:rPr>
                <w:color w:val="000000" w:themeColor="text1"/>
              </w:rPr>
              <w:t>CAN FD</w:t>
            </w:r>
          </w:p>
        </w:tc>
        <w:tc>
          <w:tcPr>
            <w:tcW w:w="0" w:type="auto"/>
          </w:tcPr>
          <w:p w14:paraId="439E3EFD" w14:textId="77777777" w:rsidR="003234FF" w:rsidRPr="008413C5" w:rsidRDefault="003234FF" w:rsidP="003234FF">
            <w:pPr>
              <w:rPr>
                <w:color w:val="000000" w:themeColor="text1"/>
              </w:rPr>
            </w:pPr>
            <w:r w:rsidRPr="008413C5">
              <w:rPr>
                <w:color w:val="000000" w:themeColor="text1"/>
              </w:rPr>
              <w:t>BCM core processing and status sending</w:t>
            </w:r>
          </w:p>
        </w:tc>
        <w:tc>
          <w:tcPr>
            <w:tcW w:w="0" w:type="auto"/>
          </w:tcPr>
          <w:p w14:paraId="3D92CAB3" w14:textId="77777777" w:rsidR="003F311E" w:rsidRDefault="003234FF" w:rsidP="003234FF">
            <w:pPr>
              <w:rPr>
                <w:color w:val="000000" w:themeColor="text1"/>
              </w:rPr>
            </w:pPr>
            <w:r w:rsidRPr="008413C5">
              <w:rPr>
                <w:color w:val="000000" w:themeColor="text1"/>
              </w:rPr>
              <w:t>FNV2 Messages:  APIM_Send_Signals_2_FD1</w:t>
            </w:r>
          </w:p>
          <w:p w14:paraId="36E078D8" w14:textId="77777777" w:rsidR="009042C8" w:rsidRDefault="003234FF" w:rsidP="003234FF">
            <w:pPr>
              <w:rPr>
                <w:color w:val="000000" w:themeColor="text1"/>
              </w:rPr>
            </w:pPr>
            <w:r w:rsidRPr="008413C5">
              <w:rPr>
                <w:color w:val="000000" w:themeColor="text1"/>
              </w:rPr>
              <w:t xml:space="preserve">Body_Info_10_FD1 </w:t>
            </w:r>
          </w:p>
          <w:p w14:paraId="66F082D0" w14:textId="77777777" w:rsidR="009042C8" w:rsidRDefault="003234FF" w:rsidP="003234FF">
            <w:pPr>
              <w:rPr>
                <w:color w:val="000000" w:themeColor="text1"/>
              </w:rPr>
            </w:pPr>
            <w:r w:rsidRPr="008413C5">
              <w:rPr>
                <w:color w:val="000000" w:themeColor="text1"/>
              </w:rPr>
              <w:t>Personality_APIM_Data3_FD1</w:t>
            </w:r>
          </w:p>
          <w:p w14:paraId="2536463F" w14:textId="77777777" w:rsidR="00272E7C" w:rsidRDefault="003234FF" w:rsidP="003234FF">
            <w:pPr>
              <w:rPr>
                <w:color w:val="000000" w:themeColor="text1"/>
              </w:rPr>
            </w:pPr>
            <w:r w:rsidRPr="008413C5">
              <w:rPr>
                <w:color w:val="000000" w:themeColor="text1"/>
              </w:rPr>
              <w:t xml:space="preserve">Personality_APIM_Data_FD1  </w:t>
            </w:r>
          </w:p>
          <w:p w14:paraId="411610F2" w14:textId="77777777" w:rsidR="00272E7C" w:rsidRDefault="003234FF" w:rsidP="003234FF">
            <w:pPr>
              <w:rPr>
                <w:color w:val="000000" w:themeColor="text1"/>
              </w:rPr>
            </w:pPr>
            <w:r w:rsidRPr="008413C5">
              <w:rPr>
                <w:color w:val="000000" w:themeColor="text1"/>
              </w:rPr>
              <w:t xml:space="preserve">Personality_BCM2_Data_FD1  </w:t>
            </w:r>
          </w:p>
          <w:p w14:paraId="1E28EF49" w14:textId="59AA2E53" w:rsidR="00272E7C" w:rsidRDefault="003234FF" w:rsidP="003234FF">
            <w:pPr>
              <w:rPr>
                <w:color w:val="000000" w:themeColor="text1"/>
              </w:rPr>
            </w:pPr>
            <w:r w:rsidRPr="008413C5">
              <w:rPr>
                <w:color w:val="000000" w:themeColor="text1"/>
              </w:rPr>
              <w:t>SelectDriveModeData</w:t>
            </w:r>
          </w:p>
          <w:p w14:paraId="70C0150B" w14:textId="77777777" w:rsidR="00DF4561" w:rsidRDefault="00DF4561" w:rsidP="003234FF">
            <w:pPr>
              <w:rPr>
                <w:color w:val="000000" w:themeColor="text1"/>
              </w:rPr>
            </w:pPr>
          </w:p>
          <w:p w14:paraId="1AD654ED" w14:textId="30A2777E" w:rsidR="00272E7C" w:rsidRDefault="003234FF" w:rsidP="003234FF">
            <w:pPr>
              <w:rPr>
                <w:color w:val="000000" w:themeColor="text1"/>
              </w:rPr>
            </w:pPr>
            <w:r w:rsidRPr="008413C5">
              <w:rPr>
                <w:color w:val="000000" w:themeColor="text1"/>
              </w:rPr>
              <w:t xml:space="preserve">FNV3 Messages:  APIM_Send_Signals_2_FD1  </w:t>
            </w:r>
          </w:p>
          <w:p w14:paraId="1F395B46" w14:textId="77777777" w:rsidR="00272E7C" w:rsidRDefault="003234FF" w:rsidP="003234FF">
            <w:pPr>
              <w:rPr>
                <w:color w:val="000000" w:themeColor="text1"/>
              </w:rPr>
            </w:pPr>
            <w:r w:rsidRPr="008413C5">
              <w:rPr>
                <w:color w:val="000000" w:themeColor="text1"/>
              </w:rPr>
              <w:t xml:space="preserve">Rear_Climate_Data3_FD1  </w:t>
            </w:r>
          </w:p>
          <w:p w14:paraId="26FBC18C" w14:textId="77777777" w:rsidR="00272E7C" w:rsidRDefault="003234FF" w:rsidP="003234FF">
            <w:pPr>
              <w:rPr>
                <w:color w:val="000000" w:themeColor="text1"/>
              </w:rPr>
            </w:pPr>
            <w:r w:rsidRPr="008413C5">
              <w:rPr>
                <w:color w:val="000000" w:themeColor="text1"/>
              </w:rPr>
              <w:t xml:space="preserve">Body_Info_10  </w:t>
            </w:r>
          </w:p>
          <w:p w14:paraId="71764FB3" w14:textId="77777777" w:rsidR="00272E7C" w:rsidRDefault="003234FF" w:rsidP="003234FF">
            <w:pPr>
              <w:rPr>
                <w:color w:val="000000" w:themeColor="text1"/>
              </w:rPr>
            </w:pPr>
            <w:r w:rsidRPr="008413C5">
              <w:rPr>
                <w:color w:val="000000" w:themeColor="text1"/>
              </w:rPr>
              <w:t xml:space="preserve">Personality_APIM_Data3_FD1  </w:t>
            </w:r>
          </w:p>
          <w:p w14:paraId="40921D21" w14:textId="77777777" w:rsidR="00272E7C" w:rsidRDefault="003234FF" w:rsidP="003234FF">
            <w:pPr>
              <w:rPr>
                <w:color w:val="000000" w:themeColor="text1"/>
              </w:rPr>
            </w:pPr>
            <w:r w:rsidRPr="008413C5">
              <w:rPr>
                <w:color w:val="000000" w:themeColor="text1"/>
              </w:rPr>
              <w:t xml:space="preserve">Personality_APIM_Data_FD1  </w:t>
            </w:r>
          </w:p>
          <w:p w14:paraId="4A8AF351" w14:textId="77777777" w:rsidR="00272E7C" w:rsidRDefault="003234FF" w:rsidP="003234FF">
            <w:pPr>
              <w:rPr>
                <w:color w:val="000000" w:themeColor="text1"/>
              </w:rPr>
            </w:pPr>
            <w:r w:rsidRPr="008413C5">
              <w:rPr>
                <w:color w:val="000000" w:themeColor="text1"/>
              </w:rPr>
              <w:t xml:space="preserve">Personality_BCM_Data  </w:t>
            </w:r>
          </w:p>
          <w:p w14:paraId="11725F4D" w14:textId="77777777" w:rsidR="00272E7C" w:rsidRDefault="003234FF" w:rsidP="003234FF">
            <w:pPr>
              <w:rPr>
                <w:color w:val="000000" w:themeColor="text1"/>
              </w:rPr>
            </w:pPr>
            <w:r w:rsidRPr="008413C5">
              <w:rPr>
                <w:color w:val="000000" w:themeColor="text1"/>
              </w:rPr>
              <w:t xml:space="preserve">Personality_BCM2_Data  </w:t>
            </w:r>
          </w:p>
          <w:p w14:paraId="28E335E5" w14:textId="4FA53F18" w:rsidR="003234FF" w:rsidRPr="008413C5" w:rsidRDefault="003234FF" w:rsidP="003234FF">
            <w:pPr>
              <w:rPr>
                <w:color w:val="000000" w:themeColor="text1"/>
              </w:rPr>
            </w:pPr>
            <w:r w:rsidRPr="008413C5">
              <w:rPr>
                <w:color w:val="000000" w:themeColor="text1"/>
              </w:rPr>
              <w:t xml:space="preserve">SelectDriveModeData  </w:t>
            </w:r>
          </w:p>
        </w:tc>
        <w:tc>
          <w:tcPr>
            <w:tcW w:w="0" w:type="auto"/>
          </w:tcPr>
          <w:p w14:paraId="2F975EB2" w14:textId="77777777" w:rsidR="006C7C19" w:rsidRPr="0008696C" w:rsidRDefault="003234FF" w:rsidP="003234FF">
            <w:pPr>
              <w:rPr>
                <w:color w:val="000000" w:themeColor="text1"/>
              </w:rPr>
            </w:pPr>
            <w:r>
              <w:rPr>
                <w:color w:val="000000" w:themeColor="text1"/>
              </w:rPr>
              <w:t xml:space="preserve"> </w:t>
            </w:r>
          </w:p>
        </w:tc>
      </w:tr>
      <w:tr w:rsidR="0034371F" w:rsidRPr="00922826" w14:paraId="359CAD71" w14:textId="77777777" w:rsidTr="000C65FA">
        <w:tc>
          <w:tcPr>
            <w:tcW w:w="0" w:type="auto"/>
          </w:tcPr>
          <w:p w14:paraId="137CA69F" w14:textId="77777777" w:rsidR="0034371F" w:rsidRPr="0064207A" w:rsidRDefault="0034371F" w:rsidP="0034371F">
            <w:pPr>
              <w:rPr>
                <w:rFonts w:cs="Arial"/>
                <w:bCs/>
              </w:rPr>
            </w:pPr>
            <w:r w:rsidRPr="0064207A">
              <w:rPr>
                <w:bCs/>
              </w:rPr>
              <w:t>PWM Hardwired</w:t>
            </w:r>
          </w:p>
        </w:tc>
        <w:tc>
          <w:tcPr>
            <w:tcW w:w="0" w:type="auto"/>
          </w:tcPr>
          <w:p w14:paraId="3010D3AA" w14:textId="77777777" w:rsidR="008413C5" w:rsidRPr="008413C5" w:rsidRDefault="008413C5" w:rsidP="008413C5">
            <w:pPr>
              <w:rPr>
                <w:color w:val="000000" w:themeColor="text1"/>
              </w:rPr>
            </w:pPr>
            <w:r w:rsidRPr="008413C5">
              <w:rPr>
                <w:color w:val="000000" w:themeColor="text1"/>
              </w:rPr>
              <w:t>PMW</w:t>
            </w:r>
          </w:p>
        </w:tc>
        <w:tc>
          <w:tcPr>
            <w:tcW w:w="0" w:type="auto"/>
          </w:tcPr>
          <w:p w14:paraId="1094F98D" w14:textId="77777777" w:rsidR="003234FF" w:rsidRPr="008413C5" w:rsidRDefault="003234FF" w:rsidP="003234FF">
            <w:pPr>
              <w:rPr>
                <w:color w:val="000000" w:themeColor="text1"/>
              </w:rPr>
            </w:pPr>
            <w:r w:rsidRPr="008413C5">
              <w:rPr>
                <w:color w:val="000000" w:themeColor="text1"/>
              </w:rPr>
              <w:t>N/A</w:t>
            </w:r>
          </w:p>
        </w:tc>
        <w:tc>
          <w:tcPr>
            <w:tcW w:w="0" w:type="auto"/>
          </w:tcPr>
          <w:p w14:paraId="3E365311" w14:textId="77777777" w:rsidR="003234FF" w:rsidRPr="008413C5" w:rsidRDefault="003234FF" w:rsidP="003234FF">
            <w:pPr>
              <w:rPr>
                <w:color w:val="000000" w:themeColor="text1"/>
              </w:rPr>
            </w:pPr>
            <w:r w:rsidRPr="008413C5">
              <w:rPr>
                <w:color w:val="000000" w:themeColor="text1"/>
              </w:rPr>
              <w:t>ALM power supply circuit</w:t>
            </w:r>
          </w:p>
        </w:tc>
        <w:tc>
          <w:tcPr>
            <w:tcW w:w="0" w:type="auto"/>
          </w:tcPr>
          <w:p w14:paraId="451D7989" w14:textId="77777777" w:rsidR="003234FF" w:rsidRPr="008413C5" w:rsidRDefault="003234FF" w:rsidP="003234FF">
            <w:pPr>
              <w:rPr>
                <w:color w:val="000000" w:themeColor="text1"/>
              </w:rPr>
            </w:pPr>
            <w:r w:rsidRPr="008413C5">
              <w:rPr>
                <w:color w:val="000000" w:themeColor="text1"/>
              </w:rPr>
              <w:t>ALM_Conditioned_Pwr_Ckt</w:t>
            </w:r>
          </w:p>
        </w:tc>
        <w:tc>
          <w:tcPr>
            <w:tcW w:w="0" w:type="auto"/>
          </w:tcPr>
          <w:p w14:paraId="16CC45C1" w14:textId="77777777" w:rsidR="006C7C19" w:rsidRPr="0008696C" w:rsidRDefault="003234FF" w:rsidP="003234FF">
            <w:pPr>
              <w:rPr>
                <w:color w:val="000000" w:themeColor="text1"/>
              </w:rPr>
            </w:pPr>
            <w:r>
              <w:rPr>
                <w:color w:val="000000" w:themeColor="text1"/>
              </w:rPr>
              <w:t xml:space="preserve"> </w:t>
            </w:r>
          </w:p>
        </w:tc>
      </w:tr>
      <w:tr w:rsidR="0034371F" w:rsidRPr="00922826" w14:paraId="4436E406" w14:textId="77777777" w:rsidTr="000C65FA">
        <w:tc>
          <w:tcPr>
            <w:tcW w:w="0" w:type="auto"/>
          </w:tcPr>
          <w:p w14:paraId="56B6A7F5" w14:textId="77777777" w:rsidR="0034371F" w:rsidRPr="0064207A" w:rsidRDefault="0034371F" w:rsidP="0034371F">
            <w:pPr>
              <w:rPr>
                <w:rFonts w:cs="Arial"/>
                <w:bCs/>
              </w:rPr>
            </w:pPr>
            <w:r w:rsidRPr="0064207A">
              <w:rPr>
                <w:bCs/>
              </w:rPr>
              <w:t>CAN HS3</w:t>
            </w:r>
          </w:p>
        </w:tc>
        <w:tc>
          <w:tcPr>
            <w:tcW w:w="0" w:type="auto"/>
          </w:tcPr>
          <w:p w14:paraId="38564F06" w14:textId="77777777" w:rsidR="008413C5" w:rsidRPr="008413C5" w:rsidRDefault="008413C5" w:rsidP="008413C5">
            <w:pPr>
              <w:rPr>
                <w:color w:val="000000" w:themeColor="text1"/>
              </w:rPr>
            </w:pPr>
            <w:r w:rsidRPr="008413C5">
              <w:rPr>
                <w:color w:val="000000" w:themeColor="text1"/>
              </w:rPr>
              <w:t>Network</w:t>
            </w:r>
          </w:p>
        </w:tc>
        <w:tc>
          <w:tcPr>
            <w:tcW w:w="0" w:type="auto"/>
          </w:tcPr>
          <w:p w14:paraId="62227E08" w14:textId="77777777" w:rsidR="003234FF" w:rsidRPr="008413C5" w:rsidRDefault="003234FF" w:rsidP="003234FF">
            <w:pPr>
              <w:rPr>
                <w:color w:val="000000" w:themeColor="text1"/>
              </w:rPr>
            </w:pPr>
            <w:r w:rsidRPr="008413C5">
              <w:rPr>
                <w:color w:val="000000" w:themeColor="text1"/>
              </w:rPr>
              <w:t>CAN (High Speed)</w:t>
            </w:r>
          </w:p>
        </w:tc>
        <w:tc>
          <w:tcPr>
            <w:tcW w:w="0" w:type="auto"/>
          </w:tcPr>
          <w:p w14:paraId="6049E57A" w14:textId="77777777" w:rsidR="003234FF" w:rsidRPr="008413C5" w:rsidRDefault="003234FF" w:rsidP="003234FF">
            <w:pPr>
              <w:rPr>
                <w:color w:val="000000" w:themeColor="text1"/>
              </w:rPr>
            </w:pPr>
            <w:r w:rsidRPr="008413C5">
              <w:rPr>
                <w:color w:val="000000" w:themeColor="text1"/>
              </w:rPr>
              <w:t>HMI sent and received signals</w:t>
            </w:r>
          </w:p>
        </w:tc>
        <w:tc>
          <w:tcPr>
            <w:tcW w:w="0" w:type="auto"/>
          </w:tcPr>
          <w:p w14:paraId="0973E889" w14:textId="77777777" w:rsidR="0005147A" w:rsidRDefault="003234FF" w:rsidP="003234FF">
            <w:pPr>
              <w:rPr>
                <w:color w:val="000000" w:themeColor="text1"/>
              </w:rPr>
            </w:pPr>
            <w:r w:rsidRPr="008413C5">
              <w:rPr>
                <w:color w:val="000000" w:themeColor="text1"/>
              </w:rPr>
              <w:t xml:space="preserve">FNV2 Messages:  </w:t>
            </w:r>
          </w:p>
          <w:p w14:paraId="7CF44561" w14:textId="4216A348" w:rsidR="0005147A" w:rsidRDefault="003234FF" w:rsidP="003234FF">
            <w:pPr>
              <w:rPr>
                <w:color w:val="000000" w:themeColor="text1"/>
              </w:rPr>
            </w:pPr>
            <w:r w:rsidRPr="008413C5">
              <w:rPr>
                <w:color w:val="000000" w:themeColor="text1"/>
              </w:rPr>
              <w:t>APIM_Send_Signals_2</w:t>
            </w:r>
          </w:p>
          <w:p w14:paraId="2D5FEB91" w14:textId="77777777" w:rsidR="0005147A" w:rsidRDefault="003234FF" w:rsidP="003234FF">
            <w:pPr>
              <w:rPr>
                <w:color w:val="000000" w:themeColor="text1"/>
              </w:rPr>
            </w:pPr>
            <w:r w:rsidRPr="008413C5">
              <w:rPr>
                <w:color w:val="000000" w:themeColor="text1"/>
              </w:rPr>
              <w:t xml:space="preserve">Body_Info_10_HS3  </w:t>
            </w:r>
          </w:p>
          <w:p w14:paraId="5CFB71B2" w14:textId="77777777" w:rsidR="0005147A" w:rsidRDefault="003234FF" w:rsidP="003234FF">
            <w:pPr>
              <w:rPr>
                <w:color w:val="000000" w:themeColor="text1"/>
              </w:rPr>
            </w:pPr>
            <w:r w:rsidRPr="008413C5">
              <w:rPr>
                <w:color w:val="000000" w:themeColor="text1"/>
              </w:rPr>
              <w:t xml:space="preserve">Personality_APIM_Data3  </w:t>
            </w:r>
          </w:p>
          <w:p w14:paraId="4A2FC26A" w14:textId="77777777" w:rsidR="0005147A" w:rsidRDefault="003234FF" w:rsidP="003234FF">
            <w:pPr>
              <w:rPr>
                <w:color w:val="000000" w:themeColor="text1"/>
              </w:rPr>
            </w:pPr>
            <w:r w:rsidRPr="008413C5">
              <w:rPr>
                <w:color w:val="000000" w:themeColor="text1"/>
              </w:rPr>
              <w:t xml:space="preserve">Personality_APIM_Data  </w:t>
            </w:r>
          </w:p>
          <w:p w14:paraId="76BBD68E" w14:textId="77777777" w:rsidR="0005147A" w:rsidRDefault="003234FF" w:rsidP="003234FF">
            <w:pPr>
              <w:rPr>
                <w:color w:val="000000" w:themeColor="text1"/>
              </w:rPr>
            </w:pPr>
            <w:r w:rsidRPr="008413C5">
              <w:rPr>
                <w:color w:val="000000" w:themeColor="text1"/>
              </w:rPr>
              <w:t xml:space="preserve">Personality_BCM_Data_HS3  </w:t>
            </w:r>
          </w:p>
          <w:p w14:paraId="1C20B976" w14:textId="77777777" w:rsidR="0005147A" w:rsidRDefault="003234FF" w:rsidP="003234FF">
            <w:pPr>
              <w:rPr>
                <w:color w:val="000000" w:themeColor="text1"/>
              </w:rPr>
            </w:pPr>
            <w:r w:rsidRPr="008413C5">
              <w:rPr>
                <w:color w:val="000000" w:themeColor="text1"/>
              </w:rPr>
              <w:t xml:space="preserve">Personality_BCM2_Data_HS3  </w:t>
            </w:r>
          </w:p>
          <w:p w14:paraId="40349744" w14:textId="3C9BE35F" w:rsidR="0005147A" w:rsidRDefault="003234FF" w:rsidP="003234FF">
            <w:pPr>
              <w:rPr>
                <w:color w:val="000000" w:themeColor="text1"/>
              </w:rPr>
            </w:pPr>
            <w:r w:rsidRPr="008413C5">
              <w:rPr>
                <w:color w:val="000000" w:themeColor="text1"/>
              </w:rPr>
              <w:t xml:space="preserve">SelectDriveModeData_HS3  </w:t>
            </w:r>
          </w:p>
          <w:p w14:paraId="56D20D0B" w14:textId="77777777" w:rsidR="0005147A" w:rsidRDefault="0005147A" w:rsidP="003234FF">
            <w:pPr>
              <w:rPr>
                <w:color w:val="000000" w:themeColor="text1"/>
              </w:rPr>
            </w:pPr>
          </w:p>
          <w:p w14:paraId="006E672F" w14:textId="77777777" w:rsidR="0005147A" w:rsidRDefault="003234FF" w:rsidP="003234FF">
            <w:pPr>
              <w:rPr>
                <w:color w:val="000000" w:themeColor="text1"/>
              </w:rPr>
            </w:pPr>
            <w:r w:rsidRPr="008413C5">
              <w:rPr>
                <w:color w:val="000000" w:themeColor="text1"/>
              </w:rPr>
              <w:t xml:space="preserve">FNV3 Messages:  APIM_Send_Signals_2  </w:t>
            </w:r>
          </w:p>
          <w:p w14:paraId="139D3C7B" w14:textId="77777777" w:rsidR="0005147A" w:rsidRDefault="003234FF" w:rsidP="003234FF">
            <w:pPr>
              <w:rPr>
                <w:color w:val="000000" w:themeColor="text1"/>
              </w:rPr>
            </w:pPr>
            <w:r w:rsidRPr="008413C5">
              <w:rPr>
                <w:color w:val="000000" w:themeColor="text1"/>
              </w:rPr>
              <w:t xml:space="preserve">Rear_Climate_Data3 </w:t>
            </w:r>
          </w:p>
          <w:p w14:paraId="5723DA7D" w14:textId="77777777" w:rsidR="0005147A" w:rsidRDefault="003234FF" w:rsidP="003234FF">
            <w:pPr>
              <w:rPr>
                <w:color w:val="000000" w:themeColor="text1"/>
              </w:rPr>
            </w:pPr>
            <w:r w:rsidRPr="008413C5">
              <w:rPr>
                <w:color w:val="000000" w:themeColor="text1"/>
              </w:rPr>
              <w:t xml:space="preserve"> Body_Info_10_HS3  </w:t>
            </w:r>
          </w:p>
          <w:p w14:paraId="2FD277DE" w14:textId="77777777" w:rsidR="0005147A" w:rsidRDefault="003234FF" w:rsidP="003234FF">
            <w:pPr>
              <w:rPr>
                <w:color w:val="000000" w:themeColor="text1"/>
              </w:rPr>
            </w:pPr>
            <w:r w:rsidRPr="008413C5">
              <w:rPr>
                <w:color w:val="000000" w:themeColor="text1"/>
              </w:rPr>
              <w:t xml:space="preserve">Personality_APIM_Data3  </w:t>
            </w:r>
          </w:p>
          <w:p w14:paraId="0AA29FC2" w14:textId="77777777" w:rsidR="0005147A" w:rsidRDefault="003234FF" w:rsidP="003234FF">
            <w:pPr>
              <w:rPr>
                <w:color w:val="000000" w:themeColor="text1"/>
              </w:rPr>
            </w:pPr>
            <w:r w:rsidRPr="008413C5">
              <w:rPr>
                <w:color w:val="000000" w:themeColor="text1"/>
              </w:rPr>
              <w:t xml:space="preserve">Personality_APIM_Data  </w:t>
            </w:r>
          </w:p>
          <w:p w14:paraId="36FE46B1" w14:textId="77777777" w:rsidR="0005147A" w:rsidRDefault="003234FF" w:rsidP="003234FF">
            <w:pPr>
              <w:rPr>
                <w:color w:val="000000" w:themeColor="text1"/>
              </w:rPr>
            </w:pPr>
            <w:r w:rsidRPr="008413C5">
              <w:rPr>
                <w:color w:val="000000" w:themeColor="text1"/>
              </w:rPr>
              <w:t xml:space="preserve">Personality_BCM_Data_HS3  </w:t>
            </w:r>
          </w:p>
          <w:p w14:paraId="71D64E0A" w14:textId="77777777" w:rsidR="0005147A" w:rsidRDefault="003234FF" w:rsidP="003234FF">
            <w:pPr>
              <w:rPr>
                <w:color w:val="000000" w:themeColor="text1"/>
              </w:rPr>
            </w:pPr>
            <w:r w:rsidRPr="008413C5">
              <w:rPr>
                <w:color w:val="000000" w:themeColor="text1"/>
              </w:rPr>
              <w:t xml:space="preserve">Personality_BCM2_Data_HS3 </w:t>
            </w:r>
          </w:p>
          <w:p w14:paraId="0DF55ABB" w14:textId="53EACD64" w:rsidR="003234FF" w:rsidRPr="008413C5" w:rsidRDefault="003234FF" w:rsidP="003234FF">
            <w:pPr>
              <w:rPr>
                <w:color w:val="000000" w:themeColor="text1"/>
              </w:rPr>
            </w:pPr>
            <w:r w:rsidRPr="008413C5">
              <w:rPr>
                <w:color w:val="000000" w:themeColor="text1"/>
              </w:rPr>
              <w:t xml:space="preserve"> SelectDriveModeData_HS</w:t>
            </w:r>
            <w:r w:rsidR="00B56C46" w:rsidRPr="00EF04FE">
              <w:t>3</w:t>
            </w:r>
          </w:p>
        </w:tc>
        <w:tc>
          <w:tcPr>
            <w:tcW w:w="0" w:type="auto"/>
          </w:tcPr>
          <w:p w14:paraId="18A67082" w14:textId="77777777" w:rsidR="006C7C19" w:rsidRPr="0008696C" w:rsidRDefault="003234FF" w:rsidP="003234FF">
            <w:pPr>
              <w:rPr>
                <w:color w:val="000000" w:themeColor="text1"/>
              </w:rPr>
            </w:pPr>
            <w:r>
              <w:rPr>
                <w:color w:val="000000" w:themeColor="text1"/>
              </w:rPr>
              <w:t xml:space="preserve"> </w:t>
            </w:r>
          </w:p>
        </w:tc>
      </w:tr>
      <w:tr w:rsidR="0034371F" w:rsidRPr="00922826" w14:paraId="3D0FC7A5" w14:textId="77777777" w:rsidTr="000C65FA">
        <w:tc>
          <w:tcPr>
            <w:tcW w:w="0" w:type="auto"/>
          </w:tcPr>
          <w:p w14:paraId="08D687E2" w14:textId="77777777" w:rsidR="0034371F" w:rsidRPr="0064207A" w:rsidRDefault="0034371F" w:rsidP="0034371F">
            <w:pPr>
              <w:rPr>
                <w:rFonts w:cs="Arial"/>
                <w:bCs/>
              </w:rPr>
            </w:pPr>
            <w:r w:rsidRPr="0064207A">
              <w:rPr>
                <w:bCs/>
              </w:rPr>
              <w:t>Digital Hardwired</w:t>
            </w:r>
          </w:p>
        </w:tc>
        <w:tc>
          <w:tcPr>
            <w:tcW w:w="0" w:type="auto"/>
          </w:tcPr>
          <w:p w14:paraId="2927AA71" w14:textId="77777777" w:rsidR="008413C5" w:rsidRPr="008413C5" w:rsidRDefault="008413C5" w:rsidP="008413C5">
            <w:pPr>
              <w:rPr>
                <w:color w:val="000000" w:themeColor="text1"/>
              </w:rPr>
            </w:pPr>
            <w:r w:rsidRPr="008413C5">
              <w:rPr>
                <w:color w:val="000000" w:themeColor="text1"/>
              </w:rPr>
              <w:t>Digital</w:t>
            </w:r>
          </w:p>
        </w:tc>
        <w:tc>
          <w:tcPr>
            <w:tcW w:w="0" w:type="auto"/>
          </w:tcPr>
          <w:p w14:paraId="71C27382" w14:textId="77777777" w:rsidR="003234FF" w:rsidRPr="008413C5" w:rsidRDefault="003234FF" w:rsidP="003234FF">
            <w:pPr>
              <w:rPr>
                <w:color w:val="000000" w:themeColor="text1"/>
              </w:rPr>
            </w:pPr>
            <w:r w:rsidRPr="008413C5">
              <w:rPr>
                <w:color w:val="000000" w:themeColor="text1"/>
              </w:rPr>
              <w:t>N/A</w:t>
            </w:r>
          </w:p>
        </w:tc>
        <w:tc>
          <w:tcPr>
            <w:tcW w:w="0" w:type="auto"/>
          </w:tcPr>
          <w:p w14:paraId="4BD646D9" w14:textId="77777777" w:rsidR="003234FF" w:rsidRPr="008413C5" w:rsidRDefault="003234FF" w:rsidP="003234FF">
            <w:pPr>
              <w:rPr>
                <w:color w:val="000000" w:themeColor="text1"/>
              </w:rPr>
            </w:pPr>
            <w:r w:rsidRPr="008413C5">
              <w:rPr>
                <w:color w:val="000000" w:themeColor="text1"/>
              </w:rPr>
              <w:t>Door sensors Ignition switch</w:t>
            </w:r>
          </w:p>
        </w:tc>
        <w:tc>
          <w:tcPr>
            <w:tcW w:w="0" w:type="auto"/>
          </w:tcPr>
          <w:p w14:paraId="7668E026" w14:textId="77777777" w:rsidR="003234FF" w:rsidRPr="008413C5" w:rsidRDefault="003234FF" w:rsidP="003234FF">
            <w:pPr>
              <w:rPr>
                <w:color w:val="000000" w:themeColor="text1"/>
              </w:rPr>
            </w:pPr>
            <w:r w:rsidRPr="008413C5">
              <w:rPr>
                <w:color w:val="000000" w:themeColor="text1"/>
              </w:rPr>
              <w:t>DoorAjarStatus IgnitionSwitchState</w:t>
            </w:r>
          </w:p>
        </w:tc>
        <w:tc>
          <w:tcPr>
            <w:tcW w:w="0" w:type="auto"/>
          </w:tcPr>
          <w:p w14:paraId="306C1288" w14:textId="77777777" w:rsidR="006C7C19" w:rsidRPr="0008696C" w:rsidRDefault="003234FF" w:rsidP="003234FF">
            <w:pPr>
              <w:rPr>
                <w:color w:val="000000" w:themeColor="text1"/>
              </w:rPr>
            </w:pPr>
            <w:r>
              <w:rPr>
                <w:color w:val="000000" w:themeColor="text1"/>
              </w:rPr>
              <w:t xml:space="preserve"> </w:t>
            </w:r>
          </w:p>
        </w:tc>
      </w:tr>
    </w:tbl>
    <w:p w14:paraId="008F70E8" w14:textId="258D9148" w:rsidR="00587E1E" w:rsidRPr="0008696C" w:rsidRDefault="00E443A9" w:rsidP="00587E1E">
      <w:pPr>
        <w:pStyle w:val="Caption"/>
        <w:rPr>
          <w:color w:val="000000" w:themeColor="text1"/>
        </w:rPr>
      </w:pPr>
      <w:bookmarkStart w:id="112" w:name="_Toc115100492"/>
      <w:r w:rsidRPr="00702453">
        <w:t xml:space="preserve">Table </w:t>
      </w:r>
      <w:r>
        <w:rPr>
          <w:noProof/>
        </w:rPr>
        <w:fldChar w:fldCharType="begin"/>
      </w:r>
      <w:r>
        <w:rPr>
          <w:noProof/>
        </w:rPr>
        <w:instrText xml:space="preserve"> STYLEREF 1 \s </w:instrText>
      </w:r>
      <w:r>
        <w:rPr>
          <w:noProof/>
        </w:rPr>
        <w:fldChar w:fldCharType="separate"/>
      </w:r>
      <w:r w:rsidR="00032557">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5</w:t>
      </w:r>
      <w:r>
        <w:rPr>
          <w:noProof/>
        </w:rPr>
        <w:fldChar w:fldCharType="end"/>
      </w:r>
      <w:r w:rsidRPr="00702453">
        <w:t xml:space="preserve">: </w:t>
      </w:r>
      <w:r w:rsidR="00587E1E" w:rsidRPr="009E3B7C">
        <w:rPr>
          <w:rFonts w:cs="Arial"/>
          <w:color w:val="000000" w:themeColor="text1"/>
        </w:rPr>
        <w:t>E/E</w:t>
      </w:r>
      <w:r w:rsidR="00587E1E" w:rsidRPr="0008696C">
        <w:rPr>
          <w:color w:val="000000" w:themeColor="text1"/>
        </w:rPr>
        <w:t xml:space="preserve"> Connections</w:t>
      </w:r>
      <w:bookmarkEnd w:id="112"/>
    </w:p>
    <w:p w14:paraId="0AE17FBA" w14:textId="77777777" w:rsidR="00587E1E" w:rsidRDefault="00587E1E"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13" w:name="_Toc35000587"/>
      <w:bookmarkStart w:id="114" w:name="_Toc115100419"/>
      <w:r w:rsidRPr="00BE1702">
        <w:t>Signal</w:t>
      </w:r>
      <w:r w:rsidRPr="00EE06CE">
        <w:rPr>
          <w:lang w:val="en-GB"/>
        </w:rPr>
        <w:t xml:space="preserve"> List</w:t>
      </w:r>
      <w:bookmarkEnd w:id="113"/>
      <w:bookmarkEnd w:id="114"/>
    </w:p>
    <w:tbl>
      <w:tblPr>
        <w:tblStyle w:val="TableGrid"/>
        <w:tblW w:w="10012" w:type="dxa"/>
        <w:jc w:val="center"/>
        <w:tblLook w:val="04A0" w:firstRow="1" w:lastRow="0" w:firstColumn="1" w:lastColumn="0" w:noHBand="0" w:noVBand="1"/>
      </w:tblPr>
      <w:tblGrid>
        <w:gridCol w:w="3417"/>
        <w:gridCol w:w="6595"/>
      </w:tblGrid>
      <w:tr w:rsidR="005F511A" w:rsidRPr="00997988" w14:paraId="25BCB318" w14:textId="77777777" w:rsidTr="00767670">
        <w:trPr>
          <w:tblHeader/>
          <w:jc w:val="center"/>
        </w:trPr>
        <w:tc>
          <w:tcPr>
            <w:tcW w:w="2405" w:type="dxa"/>
            <w:shd w:val="clear" w:color="auto" w:fill="D9D9D9" w:themeFill="background1" w:themeFillShade="D9"/>
            <w:vAlign w:val="bottom"/>
          </w:tcPr>
          <w:p w14:paraId="13B3B66A" w14:textId="77777777" w:rsidR="005F511A" w:rsidRPr="00997988" w:rsidRDefault="005F511A" w:rsidP="00767670">
            <w:pPr>
              <w:rPr>
                <w:rFonts w:cs="Arial"/>
                <w:b/>
                <w:color w:val="000000"/>
              </w:rPr>
            </w:pPr>
            <w:r w:rsidRPr="00997988">
              <w:rPr>
                <w:rFonts w:cs="Arial"/>
                <w:b/>
                <w:color w:val="000000"/>
              </w:rPr>
              <w:t>Signal Name</w:t>
            </w:r>
          </w:p>
        </w:tc>
        <w:tc>
          <w:tcPr>
            <w:tcW w:w="7607" w:type="dxa"/>
            <w:shd w:val="clear" w:color="auto" w:fill="D9D9D9" w:themeFill="background1" w:themeFillShade="D9"/>
            <w:vAlign w:val="bottom"/>
          </w:tcPr>
          <w:p w14:paraId="7069CBCF" w14:textId="77777777" w:rsidR="005F511A" w:rsidRPr="00997988" w:rsidRDefault="005F511A" w:rsidP="00767670">
            <w:pPr>
              <w:rPr>
                <w:b/>
              </w:rPr>
            </w:pPr>
            <w:r w:rsidRPr="00997988">
              <w:rPr>
                <w:b/>
              </w:rPr>
              <w:t>Description</w:t>
            </w:r>
          </w:p>
        </w:tc>
      </w:tr>
      <w:tr w:rsidR="005F511A" w:rsidRPr="00997988" w14:paraId="3E150CF9" w14:textId="77777777" w:rsidTr="00767670">
        <w:trPr>
          <w:jc w:val="center"/>
        </w:trPr>
        <w:tc>
          <w:tcPr>
            <w:tcW w:w="2405" w:type="dxa"/>
            <w:shd w:val="clear" w:color="auto" w:fill="D9D9D9" w:themeFill="background1" w:themeFillShade="D9"/>
            <w:vAlign w:val="center"/>
          </w:tcPr>
          <w:p w14:paraId="5E5A4000" w14:textId="6E8352B7" w:rsidR="005F511A" w:rsidRPr="00997988" w:rsidRDefault="0076063B" w:rsidP="00767670">
            <w:pPr>
              <w:rPr>
                <w:b/>
              </w:rPr>
            </w:pPr>
            <w:r>
              <w:rPr>
                <w:noProof/>
              </w:rPr>
              <w:drawing>
                <wp:inline distT="0" distB="0" distL="0" distR="0" wp14:anchorId="621D91C9" wp14:editId="236EB6DF">
                  <wp:extent cx="203200" cy="203200"/>
                  <wp:effectExtent l="0" t="0" r="0" b="0"/>
                  <wp:docPr id="2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All_DoorLock_Status</w:t>
            </w:r>
          </w:p>
        </w:tc>
        <w:tc>
          <w:tcPr>
            <w:tcW w:w="7607" w:type="dxa"/>
            <w:vAlign w:val="center"/>
          </w:tcPr>
          <w:p w14:paraId="47562AC6" w14:textId="4E775C50" w:rsidR="005F511A" w:rsidRPr="00997988" w:rsidRDefault="005F511A" w:rsidP="00767670">
            <w:pPr>
              <w:rPr>
                <w:rFonts w:cs="Arial"/>
              </w:rPr>
            </w:pPr>
            <w:r w:rsidRPr="00997988">
              <w:rPr>
                <w:rFonts w:cs="Arial"/>
              </w:rPr>
              <w:t>This dataflow is used to convert the numeric output of ALM_Conditioned_Pwr_Ckt to discrete to send</w:t>
            </w:r>
          </w:p>
          <w:p w14:paraId="216ACF6C" w14:textId="77777777" w:rsidR="005F511A" w:rsidRPr="00997988" w:rsidRDefault="005F511A" w:rsidP="00767670">
            <w:pPr>
              <w:rPr>
                <w:rFonts w:cs="Arial"/>
              </w:rPr>
            </w:pPr>
            <w:r w:rsidRPr="00997988">
              <w:rPr>
                <w:rFonts w:cs="Arial"/>
              </w:rPr>
              <w:t>it over LIN.</w:t>
            </w:r>
          </w:p>
        </w:tc>
      </w:tr>
      <w:tr w:rsidR="005F511A" w:rsidRPr="00997988" w14:paraId="560B9BF0" w14:textId="77777777" w:rsidTr="00767670">
        <w:trPr>
          <w:jc w:val="center"/>
        </w:trPr>
        <w:tc>
          <w:tcPr>
            <w:tcW w:w="2405" w:type="dxa"/>
            <w:shd w:val="clear" w:color="auto" w:fill="D9D9D9" w:themeFill="background1" w:themeFillShade="D9"/>
            <w:vAlign w:val="center"/>
          </w:tcPr>
          <w:p w14:paraId="19A42AD8" w14:textId="77777777" w:rsidR="005F511A" w:rsidRPr="00997988" w:rsidRDefault="0076063B" w:rsidP="00767670">
            <w:pPr>
              <w:rPr>
                <w:b/>
              </w:rPr>
            </w:pPr>
            <w:r>
              <w:rPr>
                <w:noProof/>
              </w:rPr>
              <w:drawing>
                <wp:inline distT="0" distB="0" distL="0" distR="0" wp14:anchorId="696A3D3C" wp14:editId="2BBC17CA">
                  <wp:extent cx="203200" cy="203200"/>
                  <wp:effectExtent l="0" t="0" r="0" b="0"/>
                  <wp:docPr id="2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ALM_Conditioned_Pwr_Arb</w:t>
            </w:r>
          </w:p>
        </w:tc>
        <w:tc>
          <w:tcPr>
            <w:tcW w:w="7607" w:type="dxa"/>
            <w:vAlign w:val="center"/>
          </w:tcPr>
          <w:p w14:paraId="4A0C5452" w14:textId="77777777" w:rsidR="005F511A" w:rsidRPr="00997988" w:rsidRDefault="005F511A" w:rsidP="00767670">
            <w:pPr>
              <w:rPr>
                <w:rFonts w:cs="Arial"/>
              </w:rPr>
            </w:pPr>
            <w:r w:rsidRPr="00997988">
              <w:rPr>
                <w:rFonts w:cs="Arial"/>
              </w:rPr>
              <w:t>Ambient Light Moudule conditioned power supply.</w:t>
            </w:r>
          </w:p>
        </w:tc>
      </w:tr>
      <w:tr w:rsidR="005F511A" w:rsidRPr="00997988" w14:paraId="528F6A1D" w14:textId="77777777" w:rsidTr="00767670">
        <w:trPr>
          <w:jc w:val="center"/>
        </w:trPr>
        <w:tc>
          <w:tcPr>
            <w:tcW w:w="2405" w:type="dxa"/>
            <w:shd w:val="clear" w:color="auto" w:fill="D9D9D9" w:themeFill="background1" w:themeFillShade="D9"/>
            <w:vAlign w:val="center"/>
          </w:tcPr>
          <w:p w14:paraId="166A3156" w14:textId="77777777" w:rsidR="005F511A" w:rsidRPr="00997988" w:rsidRDefault="0076063B" w:rsidP="00767670">
            <w:pPr>
              <w:rPr>
                <w:b/>
              </w:rPr>
            </w:pPr>
            <w:r>
              <w:rPr>
                <w:noProof/>
              </w:rPr>
              <w:drawing>
                <wp:inline distT="0" distB="0" distL="0" distR="0" wp14:anchorId="69E976EC" wp14:editId="3C843412">
                  <wp:extent cx="203200" cy="203200"/>
                  <wp:effectExtent l="0" t="0" r="0" b="0"/>
                  <wp:docPr id="2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ALM_Conditioned_Pwr_Ckt</w:t>
            </w:r>
          </w:p>
        </w:tc>
        <w:tc>
          <w:tcPr>
            <w:tcW w:w="7607" w:type="dxa"/>
            <w:vAlign w:val="center"/>
          </w:tcPr>
          <w:p w14:paraId="02F38058" w14:textId="77777777" w:rsidR="005F511A" w:rsidRPr="00997988" w:rsidRDefault="005F511A" w:rsidP="00767670">
            <w:pPr>
              <w:rPr>
                <w:rFonts w:cs="Arial"/>
              </w:rPr>
            </w:pPr>
            <w:r w:rsidRPr="00997988">
              <w:rPr>
                <w:rFonts w:cs="Arial"/>
              </w:rPr>
              <w:t>Voltage supply to modules from body control module (BCM).</w:t>
            </w:r>
          </w:p>
        </w:tc>
      </w:tr>
      <w:tr w:rsidR="005F511A" w:rsidRPr="00997988" w14:paraId="709B972B" w14:textId="77777777" w:rsidTr="00767670">
        <w:trPr>
          <w:jc w:val="center"/>
        </w:trPr>
        <w:tc>
          <w:tcPr>
            <w:tcW w:w="2405" w:type="dxa"/>
            <w:shd w:val="clear" w:color="auto" w:fill="D9D9D9" w:themeFill="background1" w:themeFillShade="D9"/>
            <w:vAlign w:val="center"/>
          </w:tcPr>
          <w:p w14:paraId="62E6B294" w14:textId="77777777" w:rsidR="005F511A" w:rsidRPr="00997988" w:rsidRDefault="0076063B" w:rsidP="00767670">
            <w:pPr>
              <w:rPr>
                <w:b/>
              </w:rPr>
            </w:pPr>
            <w:r>
              <w:rPr>
                <w:noProof/>
              </w:rPr>
              <w:drawing>
                <wp:inline distT="0" distB="0" distL="0" distR="0" wp14:anchorId="36CE6570" wp14:editId="27165DCB">
                  <wp:extent cx="203200" cy="203200"/>
                  <wp:effectExtent l="0" t="0" r="0" b="0"/>
                  <wp:docPr id="2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ALM_Power_Status</w:t>
            </w:r>
          </w:p>
        </w:tc>
        <w:tc>
          <w:tcPr>
            <w:tcW w:w="7607" w:type="dxa"/>
            <w:vAlign w:val="center"/>
          </w:tcPr>
          <w:p w14:paraId="475DB2A7" w14:textId="77777777" w:rsidR="005F511A" w:rsidRPr="00997988" w:rsidRDefault="005F511A" w:rsidP="00767670">
            <w:pPr>
              <w:rPr>
                <w:rFonts w:cs="Arial"/>
              </w:rPr>
            </w:pPr>
            <w:r w:rsidRPr="00997988">
              <w:rPr>
                <w:rFonts w:cs="Arial"/>
              </w:rPr>
              <w:t>This dataflow is used to convert the numeric output of ALM_Conditioned_Pwr_Ckt to discrete.</w:t>
            </w:r>
          </w:p>
        </w:tc>
      </w:tr>
      <w:tr w:rsidR="005F511A" w:rsidRPr="00997988" w14:paraId="7BF65246" w14:textId="77777777" w:rsidTr="00767670">
        <w:trPr>
          <w:jc w:val="center"/>
        </w:trPr>
        <w:tc>
          <w:tcPr>
            <w:tcW w:w="2405" w:type="dxa"/>
            <w:shd w:val="clear" w:color="auto" w:fill="D9D9D9" w:themeFill="background1" w:themeFillShade="D9"/>
            <w:vAlign w:val="center"/>
          </w:tcPr>
          <w:p w14:paraId="1C03390B" w14:textId="77777777" w:rsidR="005F511A" w:rsidRPr="00997988" w:rsidRDefault="0076063B" w:rsidP="00767670">
            <w:pPr>
              <w:rPr>
                <w:b/>
              </w:rPr>
            </w:pPr>
            <w:r>
              <w:rPr>
                <w:noProof/>
              </w:rPr>
              <w:drawing>
                <wp:inline distT="0" distB="0" distL="0" distR="0" wp14:anchorId="20190200" wp14:editId="7A6E77E3">
                  <wp:extent cx="203200" cy="203200"/>
                  <wp:effectExtent l="0" t="0" r="0" b="0"/>
                  <wp:docPr id="2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Ambient_Status</w:t>
            </w:r>
          </w:p>
        </w:tc>
        <w:tc>
          <w:tcPr>
            <w:tcW w:w="7607" w:type="dxa"/>
            <w:vAlign w:val="center"/>
          </w:tcPr>
          <w:p w14:paraId="42B02E8B" w14:textId="77777777" w:rsidR="005F511A" w:rsidRPr="00997988" w:rsidRDefault="005F511A" w:rsidP="00767670">
            <w:pPr>
              <w:rPr>
                <w:rFonts w:cs="Arial"/>
              </w:rPr>
            </w:pPr>
            <w:r w:rsidRPr="00997988">
              <w:rPr>
                <w:rFonts w:cs="Arial"/>
              </w:rPr>
              <w:t>Dataflow indicating the output of the ambient processing.</w:t>
            </w:r>
          </w:p>
        </w:tc>
      </w:tr>
      <w:tr w:rsidR="005F511A" w:rsidRPr="00997988" w14:paraId="606DC048" w14:textId="77777777" w:rsidTr="00767670">
        <w:trPr>
          <w:jc w:val="center"/>
        </w:trPr>
        <w:tc>
          <w:tcPr>
            <w:tcW w:w="2405" w:type="dxa"/>
            <w:shd w:val="clear" w:color="auto" w:fill="D9D9D9" w:themeFill="background1" w:themeFillShade="D9"/>
            <w:vAlign w:val="center"/>
          </w:tcPr>
          <w:p w14:paraId="33BF4815" w14:textId="77777777" w:rsidR="005F511A" w:rsidRPr="00997988" w:rsidRDefault="0076063B" w:rsidP="00767670">
            <w:pPr>
              <w:rPr>
                <w:b/>
              </w:rPr>
            </w:pPr>
            <w:r>
              <w:rPr>
                <w:noProof/>
              </w:rPr>
              <w:lastRenderedPageBreak/>
              <w:drawing>
                <wp:inline distT="0" distB="0" distL="0" distR="0" wp14:anchorId="7AFA4103" wp14:editId="6D9D128A">
                  <wp:extent cx="203200" cy="203200"/>
                  <wp:effectExtent l="0" t="0" r="0" b="0"/>
                  <wp:docPr id="2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AmbientColor_Cfg</w:t>
            </w:r>
          </w:p>
        </w:tc>
        <w:tc>
          <w:tcPr>
            <w:tcW w:w="7607" w:type="dxa"/>
            <w:vAlign w:val="center"/>
          </w:tcPr>
          <w:p w14:paraId="4C3D22D2" w14:textId="77777777" w:rsidR="005F511A" w:rsidRPr="00997988" w:rsidRDefault="005F511A" w:rsidP="00767670">
            <w:pPr>
              <w:rPr>
                <w:rFonts w:cs="Arial"/>
              </w:rPr>
            </w:pPr>
            <w:r w:rsidRPr="00997988">
              <w:rPr>
                <w:rFonts w:cs="Arial"/>
              </w:rPr>
              <w:t>Currently selected ambient color</w:t>
            </w:r>
          </w:p>
        </w:tc>
      </w:tr>
      <w:tr w:rsidR="005F511A" w:rsidRPr="00997988" w14:paraId="492EA6F0" w14:textId="77777777" w:rsidTr="00767670">
        <w:trPr>
          <w:jc w:val="center"/>
        </w:trPr>
        <w:tc>
          <w:tcPr>
            <w:tcW w:w="2405" w:type="dxa"/>
            <w:shd w:val="clear" w:color="auto" w:fill="D9D9D9" w:themeFill="background1" w:themeFillShade="D9"/>
            <w:vAlign w:val="center"/>
          </w:tcPr>
          <w:p w14:paraId="6D767CDE" w14:textId="77777777" w:rsidR="005F511A" w:rsidRPr="00997988" w:rsidRDefault="0076063B" w:rsidP="00767670">
            <w:pPr>
              <w:rPr>
                <w:b/>
              </w:rPr>
            </w:pPr>
            <w:r>
              <w:rPr>
                <w:noProof/>
              </w:rPr>
              <w:drawing>
                <wp:inline distT="0" distB="0" distL="0" distR="0" wp14:anchorId="3DDD1B1D" wp14:editId="6665FF6D">
                  <wp:extent cx="203200" cy="203200"/>
                  <wp:effectExtent l="0" t="0" r="0" b="0"/>
                  <wp:docPr id="2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AmbientDim_Cfg</w:t>
            </w:r>
          </w:p>
        </w:tc>
        <w:tc>
          <w:tcPr>
            <w:tcW w:w="7607" w:type="dxa"/>
            <w:vAlign w:val="center"/>
          </w:tcPr>
          <w:p w14:paraId="75A1545F" w14:textId="77777777" w:rsidR="005F511A" w:rsidRPr="00997988" w:rsidRDefault="005F511A" w:rsidP="00767670">
            <w:pPr>
              <w:rPr>
                <w:rFonts w:cs="Arial"/>
              </w:rPr>
            </w:pPr>
            <w:r w:rsidRPr="00997988">
              <w:rPr>
                <w:rFonts w:cs="Arial"/>
              </w:rPr>
              <w:t>Currently selected ambient dimming level.</w:t>
            </w:r>
          </w:p>
        </w:tc>
      </w:tr>
      <w:tr w:rsidR="005F511A" w:rsidRPr="00997988" w14:paraId="45F97860" w14:textId="77777777" w:rsidTr="00767670">
        <w:trPr>
          <w:jc w:val="center"/>
        </w:trPr>
        <w:tc>
          <w:tcPr>
            <w:tcW w:w="2405" w:type="dxa"/>
            <w:shd w:val="clear" w:color="auto" w:fill="D9D9D9" w:themeFill="background1" w:themeFillShade="D9"/>
            <w:vAlign w:val="center"/>
          </w:tcPr>
          <w:p w14:paraId="1DC72AB8" w14:textId="77777777" w:rsidR="005F511A" w:rsidRPr="00997988" w:rsidRDefault="0076063B" w:rsidP="00767670">
            <w:pPr>
              <w:rPr>
                <w:b/>
              </w:rPr>
            </w:pPr>
            <w:r>
              <w:rPr>
                <w:noProof/>
              </w:rPr>
              <w:drawing>
                <wp:inline distT="0" distB="0" distL="0" distR="0" wp14:anchorId="7204D4E8" wp14:editId="3E68C018">
                  <wp:extent cx="203200" cy="203200"/>
                  <wp:effectExtent l="0" t="0" r="0" b="0"/>
                  <wp:docPr id="2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AmbientMsg_Rqst</w:t>
            </w:r>
          </w:p>
        </w:tc>
        <w:tc>
          <w:tcPr>
            <w:tcW w:w="7607" w:type="dxa"/>
            <w:vAlign w:val="center"/>
          </w:tcPr>
          <w:p w14:paraId="7CBE8D09" w14:textId="77777777" w:rsidR="005F511A" w:rsidRPr="00997988" w:rsidRDefault="005F511A" w:rsidP="00767670">
            <w:pPr>
              <w:rPr>
                <w:rFonts w:cs="Arial"/>
              </w:rPr>
            </w:pPr>
            <w:r w:rsidRPr="00997988">
              <w:rPr>
                <w:rFonts w:cs="Arial"/>
              </w:rPr>
              <w:t>This array contains the ambient message request for LIN module.</w:t>
            </w:r>
          </w:p>
          <w:p w14:paraId="35359B50" w14:textId="77777777" w:rsidR="005F511A" w:rsidRPr="00997988" w:rsidRDefault="005F511A" w:rsidP="00767670">
            <w:pPr>
              <w:rPr>
                <w:rFonts w:cs="Arial"/>
              </w:rPr>
            </w:pPr>
            <w:r w:rsidRPr="00997988">
              <w:rPr>
                <w:rFonts w:cs="Arial"/>
              </w:rPr>
              <w:t>The index 'n' has following domain values:</w:t>
            </w:r>
          </w:p>
          <w:p w14:paraId="64942E71" w14:textId="77777777" w:rsidR="005F511A" w:rsidRPr="00997988" w:rsidRDefault="005F511A" w:rsidP="00767670">
            <w:pPr>
              <w:rPr>
                <w:rFonts w:cs="Arial"/>
              </w:rPr>
            </w:pPr>
            <w:r w:rsidRPr="00997988">
              <w:rPr>
                <w:rFonts w:cs="Arial"/>
              </w:rPr>
              <w:t>ALL</w:t>
            </w:r>
          </w:p>
          <w:p w14:paraId="23C691D9" w14:textId="77777777" w:rsidR="005F511A" w:rsidRPr="00997988" w:rsidRDefault="005F511A" w:rsidP="00767670">
            <w:pPr>
              <w:rPr>
                <w:rFonts w:cs="Arial"/>
              </w:rPr>
            </w:pPr>
            <w:r w:rsidRPr="00997988">
              <w:rPr>
                <w:rFonts w:cs="Arial"/>
              </w:rPr>
              <w:t>FOOTWELLS</w:t>
            </w:r>
          </w:p>
          <w:p w14:paraId="13D601C9" w14:textId="77777777" w:rsidR="005F511A" w:rsidRPr="00997988" w:rsidRDefault="005F511A" w:rsidP="00767670">
            <w:pPr>
              <w:rPr>
                <w:rFonts w:cs="Arial"/>
              </w:rPr>
            </w:pPr>
            <w:r w:rsidRPr="00997988">
              <w:rPr>
                <w:rFonts w:cs="Arial"/>
              </w:rPr>
              <w:t>DF_DOOR</w:t>
            </w:r>
          </w:p>
          <w:p w14:paraId="140F283B" w14:textId="77777777" w:rsidR="005F511A" w:rsidRPr="00997988" w:rsidRDefault="005F511A" w:rsidP="00767670">
            <w:pPr>
              <w:rPr>
                <w:rFonts w:cs="Arial"/>
              </w:rPr>
            </w:pPr>
            <w:r w:rsidRPr="00997988">
              <w:rPr>
                <w:rFonts w:cs="Arial"/>
              </w:rPr>
              <w:t>PF_DOOR</w:t>
            </w:r>
          </w:p>
          <w:p w14:paraId="2487195B" w14:textId="77777777" w:rsidR="005F511A" w:rsidRPr="00997988" w:rsidRDefault="005F511A" w:rsidP="00767670">
            <w:pPr>
              <w:rPr>
                <w:rFonts w:cs="Arial"/>
              </w:rPr>
            </w:pPr>
            <w:r w:rsidRPr="00997988">
              <w:rPr>
                <w:rFonts w:cs="Arial"/>
              </w:rPr>
              <w:t>DR_DOOR</w:t>
            </w:r>
          </w:p>
          <w:p w14:paraId="6DE47B31" w14:textId="77777777" w:rsidR="005F511A" w:rsidRPr="00997988" w:rsidRDefault="005F511A" w:rsidP="00767670">
            <w:pPr>
              <w:rPr>
                <w:rFonts w:cs="Arial"/>
              </w:rPr>
            </w:pPr>
            <w:r w:rsidRPr="00997988">
              <w:rPr>
                <w:rFonts w:cs="Arial"/>
              </w:rPr>
              <w:t>PR_DOOR</w:t>
            </w:r>
          </w:p>
          <w:p w14:paraId="7156FD69" w14:textId="77777777" w:rsidR="005F511A" w:rsidRPr="00997988" w:rsidRDefault="005F511A" w:rsidP="00767670">
            <w:pPr>
              <w:rPr>
                <w:rFonts w:cs="Arial"/>
              </w:rPr>
            </w:pPr>
            <w:r w:rsidRPr="00997988">
              <w:rPr>
                <w:rFonts w:cs="Arial"/>
              </w:rPr>
              <w:t>DF_DOOR_HANDLE</w:t>
            </w:r>
          </w:p>
          <w:p w14:paraId="314493AA" w14:textId="77777777" w:rsidR="005F511A" w:rsidRPr="00997988" w:rsidRDefault="005F511A" w:rsidP="00767670">
            <w:pPr>
              <w:rPr>
                <w:rFonts w:cs="Arial"/>
              </w:rPr>
            </w:pPr>
            <w:r w:rsidRPr="00997988">
              <w:rPr>
                <w:rFonts w:cs="Arial"/>
              </w:rPr>
              <w:t>PF_DOOR_HANDLE</w:t>
            </w:r>
          </w:p>
          <w:p w14:paraId="2EE1B79A" w14:textId="77777777" w:rsidR="005F511A" w:rsidRPr="00997988" w:rsidRDefault="005F511A" w:rsidP="00767670">
            <w:pPr>
              <w:rPr>
                <w:rFonts w:cs="Arial"/>
              </w:rPr>
            </w:pPr>
            <w:r w:rsidRPr="00997988">
              <w:rPr>
                <w:rFonts w:cs="Arial"/>
              </w:rPr>
              <w:t>DR_DOOR_HANDLE</w:t>
            </w:r>
          </w:p>
          <w:p w14:paraId="244D566E" w14:textId="77777777" w:rsidR="005F511A" w:rsidRPr="00997988" w:rsidRDefault="005F511A" w:rsidP="00767670">
            <w:pPr>
              <w:rPr>
                <w:rFonts w:cs="Arial"/>
              </w:rPr>
            </w:pPr>
            <w:r w:rsidRPr="00997988">
              <w:rPr>
                <w:rFonts w:cs="Arial"/>
              </w:rPr>
              <w:t>PR_DOOR_HANDLE</w:t>
            </w:r>
          </w:p>
        </w:tc>
      </w:tr>
      <w:tr w:rsidR="005F511A" w:rsidRPr="00997988" w14:paraId="66619C64" w14:textId="77777777" w:rsidTr="00767670">
        <w:trPr>
          <w:jc w:val="center"/>
        </w:trPr>
        <w:tc>
          <w:tcPr>
            <w:tcW w:w="2405" w:type="dxa"/>
            <w:shd w:val="clear" w:color="auto" w:fill="D9D9D9" w:themeFill="background1" w:themeFillShade="D9"/>
            <w:vAlign w:val="center"/>
          </w:tcPr>
          <w:p w14:paraId="0E8BE07B" w14:textId="77777777" w:rsidR="005F511A" w:rsidRPr="00997988" w:rsidRDefault="0076063B" w:rsidP="00767670">
            <w:pPr>
              <w:rPr>
                <w:b/>
              </w:rPr>
            </w:pPr>
            <w:r>
              <w:rPr>
                <w:noProof/>
              </w:rPr>
              <w:drawing>
                <wp:inline distT="0" distB="0" distL="0" distR="0" wp14:anchorId="539E1D47" wp14:editId="73D60E59">
                  <wp:extent cx="203200" cy="203200"/>
                  <wp:effectExtent l="0" t="0" r="0" b="0"/>
                  <wp:docPr id="2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Approach_LightShow</w:t>
            </w:r>
          </w:p>
        </w:tc>
        <w:tc>
          <w:tcPr>
            <w:tcW w:w="7607" w:type="dxa"/>
            <w:vAlign w:val="center"/>
          </w:tcPr>
          <w:p w14:paraId="272F8DDA" w14:textId="77777777" w:rsidR="005F511A" w:rsidRPr="00997988" w:rsidRDefault="005F511A" w:rsidP="00767670">
            <w:pPr>
              <w:rPr>
                <w:rFonts w:cs="Arial"/>
              </w:rPr>
            </w:pPr>
            <w:r w:rsidRPr="00997988">
              <w:rPr>
                <w:rFonts w:cs="Arial"/>
              </w:rPr>
              <w:t>Indicates when to start approach light show.</w:t>
            </w:r>
          </w:p>
        </w:tc>
      </w:tr>
      <w:tr w:rsidR="005F511A" w:rsidRPr="00997988" w14:paraId="771F4EBB" w14:textId="77777777" w:rsidTr="00767670">
        <w:trPr>
          <w:jc w:val="center"/>
        </w:trPr>
        <w:tc>
          <w:tcPr>
            <w:tcW w:w="2405" w:type="dxa"/>
            <w:shd w:val="clear" w:color="auto" w:fill="D9D9D9" w:themeFill="background1" w:themeFillShade="D9"/>
            <w:vAlign w:val="center"/>
          </w:tcPr>
          <w:p w14:paraId="49B98B02" w14:textId="77777777" w:rsidR="005F511A" w:rsidRPr="00997988" w:rsidRDefault="0076063B" w:rsidP="00767670">
            <w:pPr>
              <w:rPr>
                <w:b/>
              </w:rPr>
            </w:pPr>
            <w:r>
              <w:rPr>
                <w:noProof/>
              </w:rPr>
              <w:drawing>
                <wp:inline distT="0" distB="0" distL="0" distR="0" wp14:anchorId="75F15933" wp14:editId="46F7F6E2">
                  <wp:extent cx="203200" cy="203200"/>
                  <wp:effectExtent l="0" t="0" r="0" b="0"/>
                  <wp:docPr id="2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Color</w:t>
            </w:r>
          </w:p>
        </w:tc>
        <w:tc>
          <w:tcPr>
            <w:tcW w:w="7607" w:type="dxa"/>
            <w:vAlign w:val="center"/>
          </w:tcPr>
          <w:p w14:paraId="6E16AE08" w14:textId="77777777" w:rsidR="00F33430" w:rsidRDefault="00F33430"/>
        </w:tc>
      </w:tr>
      <w:tr w:rsidR="005F511A" w:rsidRPr="00997988" w14:paraId="0B572B8A" w14:textId="77777777" w:rsidTr="00767670">
        <w:trPr>
          <w:jc w:val="center"/>
        </w:trPr>
        <w:tc>
          <w:tcPr>
            <w:tcW w:w="2405" w:type="dxa"/>
            <w:shd w:val="clear" w:color="auto" w:fill="D9D9D9" w:themeFill="background1" w:themeFillShade="D9"/>
            <w:vAlign w:val="center"/>
          </w:tcPr>
          <w:p w14:paraId="071C5672" w14:textId="77777777" w:rsidR="005F511A" w:rsidRPr="00997988" w:rsidRDefault="0076063B" w:rsidP="00767670">
            <w:pPr>
              <w:rPr>
                <w:b/>
              </w:rPr>
            </w:pPr>
            <w:r>
              <w:rPr>
                <w:noProof/>
              </w:rPr>
              <w:drawing>
                <wp:inline distT="0" distB="0" distL="0" distR="0" wp14:anchorId="31C71199" wp14:editId="3CFAD7B9">
                  <wp:extent cx="203200" cy="203200"/>
                  <wp:effectExtent l="0" t="0" r="0" b="0"/>
                  <wp:docPr id="2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CourtesyDelay_Rqst</w:t>
            </w:r>
          </w:p>
        </w:tc>
        <w:tc>
          <w:tcPr>
            <w:tcW w:w="7607" w:type="dxa"/>
            <w:vAlign w:val="center"/>
          </w:tcPr>
          <w:p w14:paraId="652D064A" w14:textId="77777777" w:rsidR="005F511A" w:rsidRPr="00997988" w:rsidRDefault="005F511A" w:rsidP="00767670">
            <w:pPr>
              <w:rPr>
                <w:rFonts w:cs="Arial"/>
              </w:rPr>
            </w:pPr>
            <w:r w:rsidRPr="00997988">
              <w:rPr>
                <w:rFonts w:cs="Arial"/>
              </w:rPr>
              <w:t>Request to illuminate the interior courtesy lights.</w:t>
            </w:r>
          </w:p>
        </w:tc>
      </w:tr>
      <w:tr w:rsidR="005F511A" w:rsidRPr="00997988" w14:paraId="5155EFE3" w14:textId="77777777" w:rsidTr="00767670">
        <w:trPr>
          <w:jc w:val="center"/>
        </w:trPr>
        <w:tc>
          <w:tcPr>
            <w:tcW w:w="2405" w:type="dxa"/>
            <w:shd w:val="clear" w:color="auto" w:fill="D9D9D9" w:themeFill="background1" w:themeFillShade="D9"/>
            <w:vAlign w:val="center"/>
          </w:tcPr>
          <w:p w14:paraId="2A2DFAC4" w14:textId="77777777" w:rsidR="005F511A" w:rsidRPr="00997988" w:rsidRDefault="0076063B" w:rsidP="00767670">
            <w:pPr>
              <w:rPr>
                <w:b/>
              </w:rPr>
            </w:pPr>
            <w:r>
              <w:rPr>
                <w:noProof/>
              </w:rPr>
              <w:drawing>
                <wp:inline distT="0" distB="0" distL="0" distR="0" wp14:anchorId="7E32B66F" wp14:editId="7A8DC58B">
                  <wp:extent cx="203200" cy="203200"/>
                  <wp:effectExtent l="0" t="0" r="0" b="0"/>
                  <wp:docPr id="2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CourtesyDemand_BSave_Rqst</w:t>
            </w:r>
          </w:p>
        </w:tc>
        <w:tc>
          <w:tcPr>
            <w:tcW w:w="7607" w:type="dxa"/>
            <w:vAlign w:val="center"/>
          </w:tcPr>
          <w:p w14:paraId="40F9FC6E" w14:textId="77777777" w:rsidR="005F511A" w:rsidRPr="00997988" w:rsidRDefault="005F511A" w:rsidP="00767670">
            <w:pPr>
              <w:rPr>
                <w:rFonts w:cs="Arial"/>
              </w:rPr>
            </w:pPr>
            <w:r w:rsidRPr="00997988">
              <w:rPr>
                <w:rFonts w:cs="Arial"/>
              </w:rPr>
              <w:t>Request from Battery Saver to turn off the courtesy lights and the demand lights.</w:t>
            </w:r>
          </w:p>
        </w:tc>
      </w:tr>
      <w:tr w:rsidR="005F511A" w:rsidRPr="00997988" w14:paraId="2944B2BA" w14:textId="77777777" w:rsidTr="00767670">
        <w:trPr>
          <w:jc w:val="center"/>
        </w:trPr>
        <w:tc>
          <w:tcPr>
            <w:tcW w:w="2405" w:type="dxa"/>
            <w:shd w:val="clear" w:color="auto" w:fill="D9D9D9" w:themeFill="background1" w:themeFillShade="D9"/>
            <w:vAlign w:val="center"/>
          </w:tcPr>
          <w:p w14:paraId="68E0AED4" w14:textId="77777777" w:rsidR="005F511A" w:rsidRPr="00997988" w:rsidRDefault="0076063B" w:rsidP="00767670">
            <w:pPr>
              <w:rPr>
                <w:b/>
              </w:rPr>
            </w:pPr>
            <w:r>
              <w:rPr>
                <w:noProof/>
              </w:rPr>
              <w:drawing>
                <wp:inline distT="0" distB="0" distL="0" distR="0" wp14:anchorId="2BE06434" wp14:editId="5A70D85C">
                  <wp:extent cx="203200" cy="203200"/>
                  <wp:effectExtent l="0" t="0" r="0" b="0"/>
                  <wp:docPr id="2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CtrStkDsplyOp_D_Rq</w:t>
            </w:r>
          </w:p>
        </w:tc>
        <w:tc>
          <w:tcPr>
            <w:tcW w:w="7607" w:type="dxa"/>
            <w:vAlign w:val="center"/>
          </w:tcPr>
          <w:p w14:paraId="0E9FF347" w14:textId="77777777" w:rsidR="005F511A" w:rsidRPr="00997988" w:rsidRDefault="005F511A" w:rsidP="00767670">
            <w:pPr>
              <w:rPr>
                <w:rFonts w:cs="Arial"/>
              </w:rPr>
            </w:pPr>
            <w:r w:rsidRPr="00997988">
              <w:rPr>
                <w:rFonts w:cs="Arial"/>
              </w:rPr>
              <w:t>Operation request command for personalization features from Center Stack.</w:t>
            </w:r>
          </w:p>
        </w:tc>
      </w:tr>
      <w:tr w:rsidR="005F511A" w:rsidRPr="00997988" w14:paraId="736AC24D" w14:textId="77777777" w:rsidTr="00767670">
        <w:trPr>
          <w:jc w:val="center"/>
        </w:trPr>
        <w:tc>
          <w:tcPr>
            <w:tcW w:w="2405" w:type="dxa"/>
            <w:shd w:val="clear" w:color="auto" w:fill="D9D9D9" w:themeFill="background1" w:themeFillShade="D9"/>
            <w:vAlign w:val="center"/>
          </w:tcPr>
          <w:p w14:paraId="4B894B6F" w14:textId="77777777" w:rsidR="005F511A" w:rsidRPr="00997988" w:rsidRDefault="0076063B" w:rsidP="00767670">
            <w:pPr>
              <w:rPr>
                <w:b/>
              </w:rPr>
            </w:pPr>
            <w:r>
              <w:rPr>
                <w:noProof/>
              </w:rPr>
              <w:drawing>
                <wp:inline distT="0" distB="0" distL="0" distR="0" wp14:anchorId="3629277A" wp14:editId="63DC35EE">
                  <wp:extent cx="203200" cy="203200"/>
                  <wp:effectExtent l="0" t="0" r="0" b="0"/>
                  <wp:docPr id="2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CtrStkPersIndex_D_Actl</w:t>
            </w:r>
          </w:p>
        </w:tc>
        <w:tc>
          <w:tcPr>
            <w:tcW w:w="7607" w:type="dxa"/>
            <w:vAlign w:val="center"/>
          </w:tcPr>
          <w:p w14:paraId="6D1FAE33" w14:textId="77777777" w:rsidR="005F511A" w:rsidRPr="00997988" w:rsidRDefault="005F511A" w:rsidP="00767670">
            <w:pPr>
              <w:rPr>
                <w:rFonts w:cs="Arial"/>
              </w:rPr>
            </w:pPr>
            <w:r w:rsidRPr="00997988">
              <w:rPr>
                <w:rFonts w:cs="Arial"/>
              </w:rPr>
              <w:t>Personality index to use with operation from Center Stack.</w:t>
            </w:r>
          </w:p>
        </w:tc>
      </w:tr>
      <w:tr w:rsidR="005F511A" w:rsidRPr="00997988" w14:paraId="5961C0E9" w14:textId="77777777" w:rsidTr="00767670">
        <w:trPr>
          <w:jc w:val="center"/>
        </w:trPr>
        <w:tc>
          <w:tcPr>
            <w:tcW w:w="2405" w:type="dxa"/>
            <w:shd w:val="clear" w:color="auto" w:fill="D9D9D9" w:themeFill="background1" w:themeFillShade="D9"/>
            <w:vAlign w:val="center"/>
          </w:tcPr>
          <w:p w14:paraId="61ACF3D7" w14:textId="77777777" w:rsidR="005F511A" w:rsidRPr="00997988" w:rsidRDefault="0076063B" w:rsidP="00767670">
            <w:pPr>
              <w:rPr>
                <w:b/>
              </w:rPr>
            </w:pPr>
            <w:r>
              <w:rPr>
                <w:noProof/>
              </w:rPr>
              <w:drawing>
                <wp:inline distT="0" distB="0" distL="0" distR="0" wp14:anchorId="120DD7A9" wp14:editId="38172CF6">
                  <wp:extent cx="203200" cy="203200"/>
                  <wp:effectExtent l="0" t="0" r="0" b="0"/>
                  <wp:docPr id="2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Customer_Color</w:t>
            </w:r>
          </w:p>
        </w:tc>
        <w:tc>
          <w:tcPr>
            <w:tcW w:w="7607" w:type="dxa"/>
            <w:vAlign w:val="center"/>
          </w:tcPr>
          <w:p w14:paraId="4313604A" w14:textId="77777777" w:rsidR="005F511A" w:rsidRPr="00997988" w:rsidRDefault="005F511A" w:rsidP="00767670">
            <w:pPr>
              <w:rPr>
                <w:rFonts w:cs="Arial"/>
              </w:rPr>
            </w:pPr>
            <w:r w:rsidRPr="00997988">
              <w:rPr>
                <w:rFonts w:cs="Arial"/>
              </w:rPr>
              <w:t>Indicates Color need to set for ambient lighting.</w:t>
            </w:r>
          </w:p>
        </w:tc>
      </w:tr>
      <w:tr w:rsidR="005F511A" w:rsidRPr="00997988" w14:paraId="7CBBBC6D" w14:textId="77777777" w:rsidTr="00767670">
        <w:trPr>
          <w:jc w:val="center"/>
        </w:trPr>
        <w:tc>
          <w:tcPr>
            <w:tcW w:w="2405" w:type="dxa"/>
            <w:shd w:val="clear" w:color="auto" w:fill="D9D9D9" w:themeFill="background1" w:themeFillShade="D9"/>
            <w:vAlign w:val="center"/>
          </w:tcPr>
          <w:p w14:paraId="1632962B" w14:textId="77777777" w:rsidR="005F511A" w:rsidRPr="00997988" w:rsidRDefault="0076063B" w:rsidP="00767670">
            <w:pPr>
              <w:rPr>
                <w:b/>
              </w:rPr>
            </w:pPr>
            <w:r>
              <w:rPr>
                <w:noProof/>
              </w:rPr>
              <w:drawing>
                <wp:inline distT="0" distB="0" distL="0" distR="0" wp14:anchorId="6C24A68A" wp14:editId="5515FFC8">
                  <wp:extent cx="203200" cy="203200"/>
                  <wp:effectExtent l="0" t="0" r="0" b="0"/>
                  <wp:docPr id="2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Customer_Intensity</w:t>
            </w:r>
          </w:p>
        </w:tc>
        <w:tc>
          <w:tcPr>
            <w:tcW w:w="7607" w:type="dxa"/>
            <w:vAlign w:val="center"/>
          </w:tcPr>
          <w:p w14:paraId="2DB7BC33" w14:textId="77777777" w:rsidR="005F511A" w:rsidRPr="00997988" w:rsidRDefault="005F511A" w:rsidP="00767670">
            <w:pPr>
              <w:rPr>
                <w:rFonts w:cs="Arial"/>
              </w:rPr>
            </w:pPr>
            <w:r w:rsidRPr="00997988">
              <w:rPr>
                <w:rFonts w:cs="Arial"/>
              </w:rPr>
              <w:t>Indicates the intesity required to set for ambient lighting.</w:t>
            </w:r>
          </w:p>
        </w:tc>
      </w:tr>
      <w:tr w:rsidR="005F511A" w:rsidRPr="00997988" w14:paraId="49F959B9" w14:textId="77777777" w:rsidTr="00767670">
        <w:trPr>
          <w:jc w:val="center"/>
        </w:trPr>
        <w:tc>
          <w:tcPr>
            <w:tcW w:w="2405" w:type="dxa"/>
            <w:shd w:val="clear" w:color="auto" w:fill="D9D9D9" w:themeFill="background1" w:themeFillShade="D9"/>
            <w:vAlign w:val="center"/>
          </w:tcPr>
          <w:p w14:paraId="4938A1E0" w14:textId="77777777" w:rsidR="005F511A" w:rsidRPr="00997988" w:rsidRDefault="0076063B" w:rsidP="00767670">
            <w:pPr>
              <w:rPr>
                <w:b/>
              </w:rPr>
            </w:pPr>
            <w:r>
              <w:rPr>
                <w:noProof/>
              </w:rPr>
              <w:drawing>
                <wp:inline distT="0" distB="0" distL="0" distR="0" wp14:anchorId="48027B0A" wp14:editId="2237113E">
                  <wp:extent cx="203200" cy="203200"/>
                  <wp:effectExtent l="0" t="0" r="0" b="0"/>
                  <wp:docPr id="2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DBR_Reset_Cmd</w:t>
            </w:r>
          </w:p>
        </w:tc>
        <w:tc>
          <w:tcPr>
            <w:tcW w:w="7607" w:type="dxa"/>
            <w:vAlign w:val="center"/>
          </w:tcPr>
          <w:p w14:paraId="1CA6E705" w14:textId="77777777" w:rsidR="005F511A" w:rsidRPr="00997988" w:rsidRDefault="005F511A" w:rsidP="00767670">
            <w:pPr>
              <w:rPr>
                <w:rFonts w:cs="Arial"/>
              </w:rPr>
            </w:pPr>
            <w:r w:rsidRPr="00997988">
              <w:rPr>
                <w:rFonts w:cs="Arial"/>
              </w:rPr>
              <w:t>Reset command for latching dual battery relay. This opens the latching relay.</w:t>
            </w:r>
          </w:p>
        </w:tc>
      </w:tr>
      <w:tr w:rsidR="005F511A" w:rsidRPr="00997988" w14:paraId="0C588EB3" w14:textId="77777777" w:rsidTr="00767670">
        <w:trPr>
          <w:jc w:val="center"/>
        </w:trPr>
        <w:tc>
          <w:tcPr>
            <w:tcW w:w="2405" w:type="dxa"/>
            <w:shd w:val="clear" w:color="auto" w:fill="D9D9D9" w:themeFill="background1" w:themeFillShade="D9"/>
            <w:vAlign w:val="center"/>
          </w:tcPr>
          <w:p w14:paraId="7DF3DCCE" w14:textId="77777777" w:rsidR="005F511A" w:rsidRPr="00997988" w:rsidRDefault="0076063B" w:rsidP="00767670">
            <w:pPr>
              <w:rPr>
                <w:b/>
              </w:rPr>
            </w:pPr>
            <w:r>
              <w:rPr>
                <w:noProof/>
              </w:rPr>
              <w:drawing>
                <wp:inline distT="0" distB="0" distL="0" distR="0" wp14:anchorId="359D2C80" wp14:editId="69C0EE15">
                  <wp:extent cx="203200" cy="203200"/>
                  <wp:effectExtent l="0" t="0" r="0" b="0"/>
                  <wp:docPr id="2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Delayed_Accessory_Cmd</w:t>
            </w:r>
          </w:p>
        </w:tc>
        <w:tc>
          <w:tcPr>
            <w:tcW w:w="7607" w:type="dxa"/>
            <w:vAlign w:val="center"/>
          </w:tcPr>
          <w:p w14:paraId="0F6AB96F" w14:textId="77777777" w:rsidR="005F511A" w:rsidRPr="00997988" w:rsidRDefault="005F511A" w:rsidP="00767670">
            <w:pPr>
              <w:rPr>
                <w:rFonts w:cs="Arial"/>
              </w:rPr>
            </w:pPr>
            <w:r w:rsidRPr="00997988">
              <w:rPr>
                <w:rFonts w:cs="Arial"/>
              </w:rPr>
              <w:t>Input to load shedding - delayed accesory status.</w:t>
            </w:r>
          </w:p>
        </w:tc>
      </w:tr>
      <w:tr w:rsidR="005F511A" w:rsidRPr="00997988" w14:paraId="6ECF6425" w14:textId="77777777" w:rsidTr="00767670">
        <w:trPr>
          <w:jc w:val="center"/>
        </w:trPr>
        <w:tc>
          <w:tcPr>
            <w:tcW w:w="2405" w:type="dxa"/>
            <w:shd w:val="clear" w:color="auto" w:fill="D9D9D9" w:themeFill="background1" w:themeFillShade="D9"/>
            <w:vAlign w:val="center"/>
          </w:tcPr>
          <w:p w14:paraId="3C67256C" w14:textId="77777777" w:rsidR="005F511A" w:rsidRPr="00997988" w:rsidRDefault="0076063B" w:rsidP="00767670">
            <w:pPr>
              <w:rPr>
                <w:b/>
              </w:rPr>
            </w:pPr>
            <w:r>
              <w:rPr>
                <w:noProof/>
              </w:rPr>
              <w:drawing>
                <wp:inline distT="0" distB="0" distL="0" distR="0" wp14:anchorId="297A95B0" wp14:editId="5ECD56A7">
                  <wp:extent cx="203200" cy="203200"/>
                  <wp:effectExtent l="0" t="0" r="0" b="0"/>
                  <wp:docPr id="2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DF_Door_Ajar_Status</w:t>
            </w:r>
          </w:p>
        </w:tc>
        <w:tc>
          <w:tcPr>
            <w:tcW w:w="7607" w:type="dxa"/>
            <w:vAlign w:val="center"/>
          </w:tcPr>
          <w:p w14:paraId="5C136325" w14:textId="77777777" w:rsidR="005F511A" w:rsidRPr="00997988" w:rsidRDefault="005F511A" w:rsidP="00767670">
            <w:pPr>
              <w:rPr>
                <w:rFonts w:cs="Arial"/>
              </w:rPr>
            </w:pPr>
            <w:r w:rsidRPr="00997988">
              <w:rPr>
                <w:rFonts w:cs="Arial"/>
              </w:rPr>
              <w:t>Driver front door ajar status.</w:t>
            </w:r>
          </w:p>
        </w:tc>
      </w:tr>
      <w:tr w:rsidR="005F511A" w:rsidRPr="00997988" w14:paraId="49FA0E2B" w14:textId="77777777" w:rsidTr="00767670">
        <w:trPr>
          <w:jc w:val="center"/>
        </w:trPr>
        <w:tc>
          <w:tcPr>
            <w:tcW w:w="2405" w:type="dxa"/>
            <w:shd w:val="clear" w:color="auto" w:fill="D9D9D9" w:themeFill="background1" w:themeFillShade="D9"/>
            <w:vAlign w:val="center"/>
          </w:tcPr>
          <w:p w14:paraId="2541DA40" w14:textId="77777777" w:rsidR="005F511A" w:rsidRPr="00997988" w:rsidRDefault="0076063B" w:rsidP="00767670">
            <w:pPr>
              <w:rPr>
                <w:b/>
              </w:rPr>
            </w:pPr>
            <w:r>
              <w:rPr>
                <w:noProof/>
              </w:rPr>
              <w:drawing>
                <wp:inline distT="0" distB="0" distL="0" distR="0" wp14:anchorId="06823D15" wp14:editId="4D6DFE22">
                  <wp:extent cx="203200" cy="203200"/>
                  <wp:effectExtent l="0" t="0" r="0" b="0"/>
                  <wp:docPr id="2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DF_DoorLock_Status</w:t>
            </w:r>
          </w:p>
        </w:tc>
        <w:tc>
          <w:tcPr>
            <w:tcW w:w="7607" w:type="dxa"/>
            <w:vAlign w:val="center"/>
          </w:tcPr>
          <w:p w14:paraId="6A5E97FF" w14:textId="77777777" w:rsidR="005F511A" w:rsidRPr="00997988" w:rsidRDefault="005F511A" w:rsidP="00767670">
            <w:pPr>
              <w:rPr>
                <w:rFonts w:cs="Arial"/>
              </w:rPr>
            </w:pPr>
            <w:r w:rsidRPr="00997988">
              <w:rPr>
                <w:rFonts w:cs="Arial"/>
              </w:rPr>
              <w:t>Driver Front door lock status.</w:t>
            </w:r>
          </w:p>
        </w:tc>
      </w:tr>
      <w:tr w:rsidR="005F511A" w:rsidRPr="00997988" w14:paraId="4C9932DD" w14:textId="77777777" w:rsidTr="00767670">
        <w:trPr>
          <w:jc w:val="center"/>
        </w:trPr>
        <w:tc>
          <w:tcPr>
            <w:tcW w:w="2405" w:type="dxa"/>
            <w:shd w:val="clear" w:color="auto" w:fill="D9D9D9" w:themeFill="background1" w:themeFillShade="D9"/>
            <w:vAlign w:val="center"/>
          </w:tcPr>
          <w:p w14:paraId="18FE5D1E" w14:textId="77777777" w:rsidR="005F511A" w:rsidRPr="00997988" w:rsidRDefault="0076063B" w:rsidP="00767670">
            <w:pPr>
              <w:rPr>
                <w:b/>
              </w:rPr>
            </w:pPr>
            <w:r>
              <w:rPr>
                <w:noProof/>
              </w:rPr>
              <w:drawing>
                <wp:inline distT="0" distB="0" distL="0" distR="0" wp14:anchorId="0FBB3E57" wp14:editId="1D5336DF">
                  <wp:extent cx="203200" cy="203200"/>
                  <wp:effectExtent l="0" t="0" r="0" b="0"/>
                  <wp:docPr id="2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DiagSession</w:t>
            </w:r>
          </w:p>
        </w:tc>
        <w:tc>
          <w:tcPr>
            <w:tcW w:w="7607" w:type="dxa"/>
            <w:vAlign w:val="center"/>
          </w:tcPr>
          <w:p w14:paraId="7147050A" w14:textId="77777777" w:rsidR="005F511A" w:rsidRPr="00997988" w:rsidRDefault="005F511A" w:rsidP="00767670">
            <w:pPr>
              <w:rPr>
                <w:rFonts w:cs="Arial"/>
              </w:rPr>
            </w:pPr>
            <w:r w:rsidRPr="00997988">
              <w:rPr>
                <w:rFonts w:cs="Arial"/>
              </w:rPr>
              <w:t>DiagSession.</w:t>
            </w:r>
          </w:p>
        </w:tc>
      </w:tr>
      <w:tr w:rsidR="005F511A" w:rsidRPr="00997988" w14:paraId="0BBE1891" w14:textId="77777777" w:rsidTr="00767670">
        <w:trPr>
          <w:jc w:val="center"/>
        </w:trPr>
        <w:tc>
          <w:tcPr>
            <w:tcW w:w="2405" w:type="dxa"/>
            <w:shd w:val="clear" w:color="auto" w:fill="D9D9D9" w:themeFill="background1" w:themeFillShade="D9"/>
            <w:vAlign w:val="center"/>
          </w:tcPr>
          <w:p w14:paraId="2C412739" w14:textId="77777777" w:rsidR="005F511A" w:rsidRPr="00997988" w:rsidRDefault="0076063B" w:rsidP="00767670">
            <w:pPr>
              <w:rPr>
                <w:b/>
              </w:rPr>
            </w:pPr>
            <w:r>
              <w:rPr>
                <w:noProof/>
              </w:rPr>
              <w:drawing>
                <wp:inline distT="0" distB="0" distL="0" distR="0" wp14:anchorId="1C6CC362" wp14:editId="13904D30">
                  <wp:extent cx="203200" cy="203200"/>
                  <wp:effectExtent l="0" t="0" r="0" b="0"/>
                  <wp:docPr id="2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DoorCourtesyLight_Rqst</w:t>
            </w:r>
          </w:p>
        </w:tc>
        <w:tc>
          <w:tcPr>
            <w:tcW w:w="7607" w:type="dxa"/>
            <w:vAlign w:val="center"/>
          </w:tcPr>
          <w:p w14:paraId="5A8A6E80" w14:textId="77777777" w:rsidR="005F511A" w:rsidRPr="00997988" w:rsidRDefault="005F511A" w:rsidP="00767670">
            <w:pPr>
              <w:rPr>
                <w:rFonts w:cs="Arial"/>
              </w:rPr>
            </w:pPr>
            <w:r w:rsidRPr="00997988">
              <w:rPr>
                <w:rFonts w:cs="Arial"/>
              </w:rPr>
              <w:t>Request to illuminate the interior courtesy lights.</w:t>
            </w:r>
          </w:p>
        </w:tc>
      </w:tr>
      <w:tr w:rsidR="005F511A" w:rsidRPr="00997988" w14:paraId="37A1D245" w14:textId="77777777" w:rsidTr="00767670">
        <w:trPr>
          <w:jc w:val="center"/>
        </w:trPr>
        <w:tc>
          <w:tcPr>
            <w:tcW w:w="2405" w:type="dxa"/>
            <w:shd w:val="clear" w:color="auto" w:fill="D9D9D9" w:themeFill="background1" w:themeFillShade="D9"/>
            <w:vAlign w:val="center"/>
          </w:tcPr>
          <w:p w14:paraId="16C13404" w14:textId="77777777" w:rsidR="005F511A" w:rsidRPr="00997988" w:rsidRDefault="0076063B" w:rsidP="00767670">
            <w:pPr>
              <w:rPr>
                <w:b/>
              </w:rPr>
            </w:pPr>
            <w:r>
              <w:rPr>
                <w:noProof/>
              </w:rPr>
              <w:drawing>
                <wp:inline distT="0" distB="0" distL="0" distR="0" wp14:anchorId="21EDE1F6" wp14:editId="3E0264B2">
                  <wp:extent cx="203200" cy="203200"/>
                  <wp:effectExtent l="0" t="0" r="0" b="0"/>
                  <wp:docPr id="2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DR_Door_Ajar_Status</w:t>
            </w:r>
          </w:p>
        </w:tc>
        <w:tc>
          <w:tcPr>
            <w:tcW w:w="7607" w:type="dxa"/>
            <w:vAlign w:val="center"/>
          </w:tcPr>
          <w:p w14:paraId="0CF53FEB" w14:textId="77777777" w:rsidR="005F511A" w:rsidRPr="00997988" w:rsidRDefault="005F511A" w:rsidP="00767670">
            <w:pPr>
              <w:rPr>
                <w:rFonts w:cs="Arial"/>
              </w:rPr>
            </w:pPr>
            <w:r w:rsidRPr="00997988">
              <w:rPr>
                <w:rFonts w:cs="Arial"/>
              </w:rPr>
              <w:t>Driver rear door ajar status.</w:t>
            </w:r>
          </w:p>
        </w:tc>
      </w:tr>
      <w:tr w:rsidR="005F511A" w:rsidRPr="00997988" w14:paraId="6D9944CD" w14:textId="77777777" w:rsidTr="00767670">
        <w:trPr>
          <w:jc w:val="center"/>
        </w:trPr>
        <w:tc>
          <w:tcPr>
            <w:tcW w:w="2405" w:type="dxa"/>
            <w:shd w:val="clear" w:color="auto" w:fill="D9D9D9" w:themeFill="background1" w:themeFillShade="D9"/>
            <w:vAlign w:val="center"/>
          </w:tcPr>
          <w:p w14:paraId="560C67DF" w14:textId="77777777" w:rsidR="005F511A" w:rsidRPr="00997988" w:rsidRDefault="0076063B" w:rsidP="00767670">
            <w:pPr>
              <w:rPr>
                <w:b/>
              </w:rPr>
            </w:pPr>
            <w:r>
              <w:rPr>
                <w:noProof/>
              </w:rPr>
              <w:drawing>
                <wp:inline distT="0" distB="0" distL="0" distR="0" wp14:anchorId="7CDDE1B1" wp14:editId="67284C1E">
                  <wp:extent cx="203200" cy="203200"/>
                  <wp:effectExtent l="0" t="0" r="0" b="0"/>
                  <wp:docPr id="2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DR_DoorLock_Status</w:t>
            </w:r>
          </w:p>
        </w:tc>
        <w:tc>
          <w:tcPr>
            <w:tcW w:w="7607" w:type="dxa"/>
            <w:vAlign w:val="center"/>
          </w:tcPr>
          <w:p w14:paraId="34F9C8CE" w14:textId="77777777" w:rsidR="005F511A" w:rsidRPr="00997988" w:rsidRDefault="005F511A" w:rsidP="00767670">
            <w:pPr>
              <w:rPr>
                <w:rFonts w:cs="Arial"/>
              </w:rPr>
            </w:pPr>
            <w:r w:rsidRPr="00997988">
              <w:rPr>
                <w:rFonts w:cs="Arial"/>
              </w:rPr>
              <w:t>Driver rear door lock status.</w:t>
            </w:r>
          </w:p>
        </w:tc>
      </w:tr>
      <w:tr w:rsidR="005F511A" w:rsidRPr="00997988" w14:paraId="4D6B7B4A" w14:textId="77777777" w:rsidTr="00767670">
        <w:trPr>
          <w:jc w:val="center"/>
        </w:trPr>
        <w:tc>
          <w:tcPr>
            <w:tcW w:w="2405" w:type="dxa"/>
            <w:shd w:val="clear" w:color="auto" w:fill="D9D9D9" w:themeFill="background1" w:themeFillShade="D9"/>
            <w:vAlign w:val="center"/>
          </w:tcPr>
          <w:p w14:paraId="2BF14EA1" w14:textId="77777777" w:rsidR="005F511A" w:rsidRPr="00997988" w:rsidRDefault="0076063B" w:rsidP="00767670">
            <w:pPr>
              <w:rPr>
                <w:b/>
              </w:rPr>
            </w:pPr>
            <w:r>
              <w:rPr>
                <w:noProof/>
              </w:rPr>
              <w:drawing>
                <wp:inline distT="0" distB="0" distL="0" distR="0" wp14:anchorId="0FFD0ED1" wp14:editId="7A2E1B53">
                  <wp:extent cx="203200" cy="203200"/>
                  <wp:effectExtent l="0" t="0" r="0" b="0"/>
                  <wp:docPr id="2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FET_Ctrl</w:t>
            </w:r>
          </w:p>
        </w:tc>
        <w:tc>
          <w:tcPr>
            <w:tcW w:w="7607" w:type="dxa"/>
            <w:vAlign w:val="center"/>
          </w:tcPr>
          <w:p w14:paraId="63624E87" w14:textId="77777777" w:rsidR="005F511A" w:rsidRPr="00997988" w:rsidRDefault="005F511A" w:rsidP="00767670">
            <w:pPr>
              <w:rPr>
                <w:rFonts w:cs="Arial"/>
              </w:rPr>
            </w:pPr>
            <w:r w:rsidRPr="00997988">
              <w:rPr>
                <w:rFonts w:cs="Arial"/>
              </w:rPr>
              <w:t>Overrides FET output controller when SHORT. OK allows FET output process to drive the FET.</w:t>
            </w:r>
          </w:p>
        </w:tc>
      </w:tr>
      <w:tr w:rsidR="005F511A" w:rsidRPr="00997988" w14:paraId="47557E6C" w14:textId="77777777" w:rsidTr="00767670">
        <w:trPr>
          <w:jc w:val="center"/>
        </w:trPr>
        <w:tc>
          <w:tcPr>
            <w:tcW w:w="2405" w:type="dxa"/>
            <w:shd w:val="clear" w:color="auto" w:fill="D9D9D9" w:themeFill="background1" w:themeFillShade="D9"/>
            <w:vAlign w:val="center"/>
          </w:tcPr>
          <w:p w14:paraId="2F65B574" w14:textId="77777777" w:rsidR="005F511A" w:rsidRPr="00997988" w:rsidRDefault="0076063B" w:rsidP="00767670">
            <w:pPr>
              <w:rPr>
                <w:b/>
              </w:rPr>
            </w:pPr>
            <w:r>
              <w:rPr>
                <w:noProof/>
              </w:rPr>
              <w:drawing>
                <wp:inline distT="0" distB="0" distL="0" distR="0" wp14:anchorId="55DB3038" wp14:editId="54D5B1EE">
                  <wp:extent cx="203200" cy="203200"/>
                  <wp:effectExtent l="0" t="0" r="0" b="0"/>
                  <wp:docPr id="2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Ignition_Status</w:t>
            </w:r>
          </w:p>
        </w:tc>
        <w:tc>
          <w:tcPr>
            <w:tcW w:w="7607" w:type="dxa"/>
            <w:vAlign w:val="center"/>
          </w:tcPr>
          <w:p w14:paraId="6BEEE85F" w14:textId="77777777" w:rsidR="005F511A" w:rsidRPr="00997988" w:rsidRDefault="005F511A" w:rsidP="00767670">
            <w:pPr>
              <w:rPr>
                <w:rFonts w:cs="Arial"/>
              </w:rPr>
            </w:pPr>
            <w:r w:rsidRPr="00997988">
              <w:rPr>
                <w:rFonts w:cs="Arial"/>
              </w:rPr>
              <w:t>Provide vehicle ignition status (OFF/ACC/RUN).</w:t>
            </w:r>
          </w:p>
        </w:tc>
      </w:tr>
      <w:tr w:rsidR="005F511A" w:rsidRPr="00997988" w14:paraId="5A98E408" w14:textId="77777777" w:rsidTr="00767670">
        <w:trPr>
          <w:jc w:val="center"/>
        </w:trPr>
        <w:tc>
          <w:tcPr>
            <w:tcW w:w="2405" w:type="dxa"/>
            <w:shd w:val="clear" w:color="auto" w:fill="D9D9D9" w:themeFill="background1" w:themeFillShade="D9"/>
            <w:vAlign w:val="center"/>
          </w:tcPr>
          <w:p w14:paraId="35DFBD17" w14:textId="77777777" w:rsidR="005F511A" w:rsidRPr="00997988" w:rsidRDefault="0076063B" w:rsidP="00767670">
            <w:pPr>
              <w:rPr>
                <w:b/>
              </w:rPr>
            </w:pPr>
            <w:r>
              <w:rPr>
                <w:noProof/>
              </w:rPr>
              <w:drawing>
                <wp:inline distT="0" distB="0" distL="0" distR="0" wp14:anchorId="2517CC48" wp14:editId="1D04B150">
                  <wp:extent cx="203200" cy="203200"/>
                  <wp:effectExtent l="0" t="0" r="0" b="0"/>
                  <wp:docPr id="2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IlluminatedEntry_Rqst</w:t>
            </w:r>
          </w:p>
        </w:tc>
        <w:tc>
          <w:tcPr>
            <w:tcW w:w="7607" w:type="dxa"/>
            <w:vAlign w:val="center"/>
          </w:tcPr>
          <w:p w14:paraId="6365FC9C" w14:textId="77777777" w:rsidR="005F511A" w:rsidRPr="00997988" w:rsidRDefault="005F511A" w:rsidP="00767670">
            <w:pPr>
              <w:rPr>
                <w:rFonts w:cs="Arial"/>
              </w:rPr>
            </w:pPr>
            <w:r w:rsidRPr="00997988">
              <w:rPr>
                <w:rFonts w:cs="Arial"/>
              </w:rPr>
              <w:t>Request to illuminate the interior courtesy lights.</w:t>
            </w:r>
          </w:p>
        </w:tc>
      </w:tr>
      <w:tr w:rsidR="005F511A" w:rsidRPr="00997988" w14:paraId="4BABE40C" w14:textId="77777777" w:rsidTr="00767670">
        <w:trPr>
          <w:jc w:val="center"/>
        </w:trPr>
        <w:tc>
          <w:tcPr>
            <w:tcW w:w="2405" w:type="dxa"/>
            <w:shd w:val="clear" w:color="auto" w:fill="D9D9D9" w:themeFill="background1" w:themeFillShade="D9"/>
            <w:vAlign w:val="center"/>
          </w:tcPr>
          <w:p w14:paraId="3670EE4F" w14:textId="77777777" w:rsidR="005F511A" w:rsidRPr="00997988" w:rsidRDefault="0076063B" w:rsidP="00767670">
            <w:pPr>
              <w:rPr>
                <w:b/>
              </w:rPr>
            </w:pPr>
            <w:r>
              <w:rPr>
                <w:noProof/>
              </w:rPr>
              <w:drawing>
                <wp:inline distT="0" distB="0" distL="0" distR="0" wp14:anchorId="581304A8" wp14:editId="6CA67C84">
                  <wp:extent cx="203200" cy="203200"/>
                  <wp:effectExtent l="0" t="0" r="0" b="0"/>
                  <wp:docPr id="2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IlluminatedExit_Rqst</w:t>
            </w:r>
          </w:p>
        </w:tc>
        <w:tc>
          <w:tcPr>
            <w:tcW w:w="7607" w:type="dxa"/>
            <w:vAlign w:val="center"/>
          </w:tcPr>
          <w:p w14:paraId="257319A7" w14:textId="77777777" w:rsidR="005F511A" w:rsidRPr="00997988" w:rsidRDefault="005F511A" w:rsidP="00767670">
            <w:pPr>
              <w:rPr>
                <w:rFonts w:cs="Arial"/>
              </w:rPr>
            </w:pPr>
            <w:r w:rsidRPr="00997988">
              <w:rPr>
                <w:rFonts w:cs="Arial"/>
              </w:rPr>
              <w:t>Request to illuminate the interior courtesy lights.</w:t>
            </w:r>
          </w:p>
        </w:tc>
      </w:tr>
      <w:tr w:rsidR="005F511A" w:rsidRPr="00997988" w14:paraId="1A0797E6" w14:textId="77777777" w:rsidTr="00767670">
        <w:trPr>
          <w:jc w:val="center"/>
        </w:trPr>
        <w:tc>
          <w:tcPr>
            <w:tcW w:w="2405" w:type="dxa"/>
            <w:shd w:val="clear" w:color="auto" w:fill="D9D9D9" w:themeFill="background1" w:themeFillShade="D9"/>
            <w:vAlign w:val="center"/>
          </w:tcPr>
          <w:p w14:paraId="1C588C09" w14:textId="77777777" w:rsidR="005F511A" w:rsidRPr="00997988" w:rsidRDefault="0076063B" w:rsidP="00767670">
            <w:pPr>
              <w:rPr>
                <w:b/>
              </w:rPr>
            </w:pPr>
            <w:r>
              <w:rPr>
                <w:noProof/>
              </w:rPr>
              <w:drawing>
                <wp:inline distT="0" distB="0" distL="0" distR="0" wp14:anchorId="4A03CBD7" wp14:editId="0EAFC290">
                  <wp:extent cx="203200" cy="203200"/>
                  <wp:effectExtent l="0" t="0" r="0" b="0"/>
                  <wp:docPr id="2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Intensity</w:t>
            </w:r>
          </w:p>
        </w:tc>
        <w:tc>
          <w:tcPr>
            <w:tcW w:w="7607" w:type="dxa"/>
            <w:vAlign w:val="center"/>
          </w:tcPr>
          <w:p w14:paraId="0C00E96C" w14:textId="77777777" w:rsidR="00F33430" w:rsidRDefault="00F33430"/>
        </w:tc>
      </w:tr>
      <w:tr w:rsidR="005F511A" w:rsidRPr="00997988" w14:paraId="65BEBDF3" w14:textId="77777777" w:rsidTr="00767670">
        <w:trPr>
          <w:jc w:val="center"/>
        </w:trPr>
        <w:tc>
          <w:tcPr>
            <w:tcW w:w="2405" w:type="dxa"/>
            <w:shd w:val="clear" w:color="auto" w:fill="D9D9D9" w:themeFill="background1" w:themeFillShade="D9"/>
            <w:vAlign w:val="center"/>
          </w:tcPr>
          <w:p w14:paraId="305B06DB" w14:textId="77777777" w:rsidR="005F511A" w:rsidRPr="00997988" w:rsidRDefault="0076063B" w:rsidP="00767670">
            <w:pPr>
              <w:rPr>
                <w:b/>
              </w:rPr>
            </w:pPr>
            <w:r>
              <w:rPr>
                <w:noProof/>
              </w:rPr>
              <w:drawing>
                <wp:inline distT="0" distB="0" distL="0" distR="0" wp14:anchorId="07C7BE6C" wp14:editId="14E0D9E1">
                  <wp:extent cx="203200" cy="203200"/>
                  <wp:effectExtent l="0" t="0" r="0" b="0"/>
                  <wp:docPr id="2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LG_Other_Door_Ajar_Status</w:t>
            </w:r>
          </w:p>
        </w:tc>
        <w:tc>
          <w:tcPr>
            <w:tcW w:w="7607" w:type="dxa"/>
            <w:vAlign w:val="center"/>
          </w:tcPr>
          <w:p w14:paraId="2F22D128" w14:textId="77777777" w:rsidR="005F511A" w:rsidRPr="00997988" w:rsidRDefault="005F511A" w:rsidP="00767670">
            <w:pPr>
              <w:rPr>
                <w:rFonts w:cs="Arial"/>
              </w:rPr>
            </w:pPr>
            <w:r w:rsidRPr="00997988">
              <w:rPr>
                <w:rFonts w:cs="Arial"/>
              </w:rPr>
              <w:t>Indicates whether only LG is open or LG along with some other Door is Ajared.</w:t>
            </w:r>
          </w:p>
        </w:tc>
      </w:tr>
      <w:tr w:rsidR="005F511A" w:rsidRPr="00997988" w14:paraId="37E34A62" w14:textId="77777777" w:rsidTr="00767670">
        <w:trPr>
          <w:jc w:val="center"/>
        </w:trPr>
        <w:tc>
          <w:tcPr>
            <w:tcW w:w="2405" w:type="dxa"/>
            <w:shd w:val="clear" w:color="auto" w:fill="D9D9D9" w:themeFill="background1" w:themeFillShade="D9"/>
            <w:vAlign w:val="center"/>
          </w:tcPr>
          <w:p w14:paraId="618A0BFC" w14:textId="77777777" w:rsidR="005F511A" w:rsidRPr="00997988" w:rsidRDefault="0076063B" w:rsidP="00767670">
            <w:pPr>
              <w:rPr>
                <w:b/>
              </w:rPr>
            </w:pPr>
            <w:r>
              <w:rPr>
                <w:noProof/>
              </w:rPr>
              <w:drawing>
                <wp:inline distT="0" distB="0" distL="0" distR="0" wp14:anchorId="11133966" wp14:editId="298DBB6C">
                  <wp:extent cx="203200" cy="203200"/>
                  <wp:effectExtent l="0" t="0" r="0" b="0"/>
                  <wp:docPr id="2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LghtAmbColr_No_Rq</w:t>
            </w:r>
          </w:p>
        </w:tc>
        <w:tc>
          <w:tcPr>
            <w:tcW w:w="7607" w:type="dxa"/>
            <w:vAlign w:val="center"/>
          </w:tcPr>
          <w:p w14:paraId="07FAB44B" w14:textId="77777777" w:rsidR="005F511A" w:rsidRPr="00997988" w:rsidRDefault="005F511A" w:rsidP="00767670">
            <w:pPr>
              <w:rPr>
                <w:rFonts w:cs="Arial"/>
              </w:rPr>
            </w:pPr>
            <w:r w:rsidRPr="00997988">
              <w:rPr>
                <w:rFonts w:cs="Arial"/>
              </w:rPr>
              <w:t>Ambient Lighting Color Selection Request.</w:t>
            </w:r>
          </w:p>
        </w:tc>
      </w:tr>
      <w:tr w:rsidR="005F511A" w:rsidRPr="00997988" w14:paraId="41262F3B" w14:textId="77777777" w:rsidTr="00767670">
        <w:trPr>
          <w:jc w:val="center"/>
        </w:trPr>
        <w:tc>
          <w:tcPr>
            <w:tcW w:w="2405" w:type="dxa"/>
            <w:shd w:val="clear" w:color="auto" w:fill="D9D9D9" w:themeFill="background1" w:themeFillShade="D9"/>
            <w:vAlign w:val="center"/>
          </w:tcPr>
          <w:p w14:paraId="25A960BA" w14:textId="77777777" w:rsidR="005F511A" w:rsidRPr="00997988" w:rsidRDefault="0076063B" w:rsidP="00767670">
            <w:pPr>
              <w:rPr>
                <w:b/>
              </w:rPr>
            </w:pPr>
            <w:r>
              <w:rPr>
                <w:noProof/>
              </w:rPr>
              <w:lastRenderedPageBreak/>
              <w:drawing>
                <wp:inline distT="0" distB="0" distL="0" distR="0" wp14:anchorId="3D5BEF02" wp14:editId="0AECF23A">
                  <wp:extent cx="203200" cy="203200"/>
                  <wp:effectExtent l="0" t="0" r="0" b="0"/>
                  <wp:docPr id="2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LghtAmbDrvMde_B_Stat</w:t>
            </w:r>
          </w:p>
        </w:tc>
        <w:tc>
          <w:tcPr>
            <w:tcW w:w="7607" w:type="dxa"/>
            <w:vAlign w:val="center"/>
          </w:tcPr>
          <w:p w14:paraId="6DF09237" w14:textId="77777777" w:rsidR="005F511A" w:rsidRPr="00997988" w:rsidRDefault="005F511A" w:rsidP="00767670">
            <w:pPr>
              <w:rPr>
                <w:rFonts w:cs="Arial"/>
              </w:rPr>
            </w:pPr>
            <w:r w:rsidRPr="00997988">
              <w:rPr>
                <w:rFonts w:cs="Arial"/>
              </w:rPr>
              <w:t>Feedback signal for Contextual Ambient Lighting status to HMI ECUs.</w:t>
            </w:r>
          </w:p>
        </w:tc>
      </w:tr>
      <w:tr w:rsidR="005F511A" w:rsidRPr="00997988" w14:paraId="4956DCEE" w14:textId="77777777" w:rsidTr="00767670">
        <w:trPr>
          <w:jc w:val="center"/>
        </w:trPr>
        <w:tc>
          <w:tcPr>
            <w:tcW w:w="2405" w:type="dxa"/>
            <w:shd w:val="clear" w:color="auto" w:fill="D9D9D9" w:themeFill="background1" w:themeFillShade="D9"/>
            <w:vAlign w:val="center"/>
          </w:tcPr>
          <w:p w14:paraId="70EECFF5" w14:textId="77777777" w:rsidR="005F511A" w:rsidRPr="00997988" w:rsidRDefault="0076063B" w:rsidP="00767670">
            <w:pPr>
              <w:rPr>
                <w:b/>
              </w:rPr>
            </w:pPr>
            <w:r>
              <w:rPr>
                <w:noProof/>
              </w:rPr>
              <w:drawing>
                <wp:inline distT="0" distB="0" distL="0" distR="0" wp14:anchorId="3F154E06" wp14:editId="2F5F0370">
                  <wp:extent cx="203200" cy="203200"/>
                  <wp:effectExtent l="0" t="0" r="0" b="0"/>
                  <wp:docPr id="2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LghtAmbDrvMde_D_Rq</w:t>
            </w:r>
          </w:p>
        </w:tc>
        <w:tc>
          <w:tcPr>
            <w:tcW w:w="7607" w:type="dxa"/>
            <w:vAlign w:val="center"/>
          </w:tcPr>
          <w:p w14:paraId="14ACEEEE" w14:textId="77777777" w:rsidR="00F33430" w:rsidRDefault="00F33430"/>
        </w:tc>
      </w:tr>
      <w:tr w:rsidR="005F511A" w:rsidRPr="00997988" w14:paraId="1508779F" w14:textId="77777777" w:rsidTr="00767670">
        <w:trPr>
          <w:jc w:val="center"/>
        </w:trPr>
        <w:tc>
          <w:tcPr>
            <w:tcW w:w="2405" w:type="dxa"/>
            <w:shd w:val="clear" w:color="auto" w:fill="D9D9D9" w:themeFill="background1" w:themeFillShade="D9"/>
            <w:vAlign w:val="center"/>
          </w:tcPr>
          <w:p w14:paraId="24666058" w14:textId="77777777" w:rsidR="005F511A" w:rsidRPr="00997988" w:rsidRDefault="0076063B" w:rsidP="00767670">
            <w:pPr>
              <w:rPr>
                <w:b/>
              </w:rPr>
            </w:pPr>
            <w:r>
              <w:rPr>
                <w:noProof/>
              </w:rPr>
              <w:drawing>
                <wp:inline distT="0" distB="0" distL="0" distR="0" wp14:anchorId="6B13AF8F" wp14:editId="6D42F2EA">
                  <wp:extent cx="203200" cy="203200"/>
                  <wp:effectExtent l="0" t="0" r="0" b="0"/>
                  <wp:docPr id="2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LghtAmbIntns_No_Rq</w:t>
            </w:r>
          </w:p>
        </w:tc>
        <w:tc>
          <w:tcPr>
            <w:tcW w:w="7607" w:type="dxa"/>
            <w:vAlign w:val="center"/>
          </w:tcPr>
          <w:p w14:paraId="068AC732" w14:textId="77777777" w:rsidR="005F511A" w:rsidRPr="00997988" w:rsidRDefault="005F511A" w:rsidP="00767670">
            <w:pPr>
              <w:rPr>
                <w:rFonts w:cs="Arial"/>
              </w:rPr>
            </w:pPr>
            <w:r w:rsidRPr="00997988">
              <w:rPr>
                <w:rFonts w:cs="Arial"/>
              </w:rPr>
              <w:t>Ambient Lighting Intensity Selection Request.</w:t>
            </w:r>
          </w:p>
        </w:tc>
      </w:tr>
      <w:tr w:rsidR="005F511A" w:rsidRPr="00997988" w14:paraId="6EEACD37" w14:textId="77777777" w:rsidTr="00767670">
        <w:trPr>
          <w:jc w:val="center"/>
        </w:trPr>
        <w:tc>
          <w:tcPr>
            <w:tcW w:w="2405" w:type="dxa"/>
            <w:shd w:val="clear" w:color="auto" w:fill="D9D9D9" w:themeFill="background1" w:themeFillShade="D9"/>
            <w:vAlign w:val="center"/>
          </w:tcPr>
          <w:p w14:paraId="00E1D9EB" w14:textId="77777777" w:rsidR="005F511A" w:rsidRPr="00997988" w:rsidRDefault="0076063B" w:rsidP="00767670">
            <w:pPr>
              <w:rPr>
                <w:b/>
              </w:rPr>
            </w:pPr>
            <w:r>
              <w:rPr>
                <w:noProof/>
              </w:rPr>
              <w:drawing>
                <wp:inline distT="0" distB="0" distL="0" distR="0" wp14:anchorId="3C6DDF7D" wp14:editId="5E238837">
                  <wp:extent cx="203200" cy="203200"/>
                  <wp:effectExtent l="0" t="0" r="0" b="0"/>
                  <wp:docPr id="2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LghtAmbRqSrc_B_Stat</w:t>
            </w:r>
          </w:p>
        </w:tc>
        <w:tc>
          <w:tcPr>
            <w:tcW w:w="7607" w:type="dxa"/>
            <w:vAlign w:val="center"/>
          </w:tcPr>
          <w:p w14:paraId="7371C6F6" w14:textId="77777777" w:rsidR="00F33430" w:rsidRDefault="00F33430"/>
        </w:tc>
      </w:tr>
      <w:tr w:rsidR="005F511A" w:rsidRPr="00997988" w14:paraId="1E5726D7" w14:textId="77777777" w:rsidTr="00767670">
        <w:trPr>
          <w:jc w:val="center"/>
        </w:trPr>
        <w:tc>
          <w:tcPr>
            <w:tcW w:w="2405" w:type="dxa"/>
            <w:shd w:val="clear" w:color="auto" w:fill="D9D9D9" w:themeFill="background1" w:themeFillShade="D9"/>
            <w:vAlign w:val="center"/>
          </w:tcPr>
          <w:p w14:paraId="40CFBA7B" w14:textId="77777777" w:rsidR="005F511A" w:rsidRPr="00997988" w:rsidRDefault="0076063B" w:rsidP="00767670">
            <w:pPr>
              <w:rPr>
                <w:b/>
              </w:rPr>
            </w:pPr>
            <w:r>
              <w:rPr>
                <w:noProof/>
              </w:rPr>
              <w:drawing>
                <wp:inline distT="0" distB="0" distL="0" distR="0" wp14:anchorId="142D7C9A" wp14:editId="3011D286">
                  <wp:extent cx="203200" cy="203200"/>
                  <wp:effectExtent l="0" t="0" r="0" b="0"/>
                  <wp:docPr id="2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LightAmbColor_No</w:t>
            </w:r>
          </w:p>
        </w:tc>
        <w:tc>
          <w:tcPr>
            <w:tcW w:w="7607" w:type="dxa"/>
            <w:vAlign w:val="center"/>
          </w:tcPr>
          <w:p w14:paraId="7C31D221" w14:textId="77777777" w:rsidR="005F511A" w:rsidRPr="00997988" w:rsidRDefault="005F511A" w:rsidP="00767670">
            <w:pPr>
              <w:rPr>
                <w:rFonts w:cs="Arial"/>
              </w:rPr>
            </w:pPr>
            <w:r w:rsidRPr="00997988">
              <w:rPr>
                <w:rFonts w:cs="Arial"/>
              </w:rPr>
              <w:t>This number will be derived from CAN inputs from ambient color number depending on whether Enhanced memory exists.</w:t>
            </w:r>
          </w:p>
        </w:tc>
      </w:tr>
      <w:tr w:rsidR="005F511A" w:rsidRPr="00997988" w14:paraId="2DE23A8D" w14:textId="77777777" w:rsidTr="00767670">
        <w:trPr>
          <w:jc w:val="center"/>
        </w:trPr>
        <w:tc>
          <w:tcPr>
            <w:tcW w:w="2405" w:type="dxa"/>
            <w:shd w:val="clear" w:color="auto" w:fill="D9D9D9" w:themeFill="background1" w:themeFillShade="D9"/>
            <w:vAlign w:val="center"/>
          </w:tcPr>
          <w:p w14:paraId="1079BA7C" w14:textId="77777777" w:rsidR="005F511A" w:rsidRPr="00997988" w:rsidRDefault="0076063B" w:rsidP="00767670">
            <w:pPr>
              <w:rPr>
                <w:b/>
              </w:rPr>
            </w:pPr>
            <w:r>
              <w:rPr>
                <w:noProof/>
              </w:rPr>
              <w:drawing>
                <wp:inline distT="0" distB="0" distL="0" distR="0" wp14:anchorId="36C62976" wp14:editId="6B3151FB">
                  <wp:extent cx="203200" cy="203200"/>
                  <wp:effectExtent l="0" t="0" r="0" b="0"/>
                  <wp:docPr id="2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LightAmbColor_No_Actl</w:t>
            </w:r>
          </w:p>
        </w:tc>
        <w:tc>
          <w:tcPr>
            <w:tcW w:w="7607" w:type="dxa"/>
            <w:vAlign w:val="center"/>
          </w:tcPr>
          <w:p w14:paraId="28F3D940" w14:textId="77777777" w:rsidR="005F511A" w:rsidRPr="00997988" w:rsidRDefault="005F511A" w:rsidP="00767670">
            <w:pPr>
              <w:rPr>
                <w:rFonts w:cs="Arial"/>
              </w:rPr>
            </w:pPr>
            <w:r w:rsidRPr="00997988">
              <w:rPr>
                <w:rFonts w:cs="Arial"/>
              </w:rPr>
              <w:t>Ambient Lighting Color Selection Status.</w:t>
            </w:r>
          </w:p>
        </w:tc>
      </w:tr>
      <w:tr w:rsidR="005F511A" w:rsidRPr="00997988" w14:paraId="5F6752D2" w14:textId="77777777" w:rsidTr="00767670">
        <w:trPr>
          <w:jc w:val="center"/>
        </w:trPr>
        <w:tc>
          <w:tcPr>
            <w:tcW w:w="2405" w:type="dxa"/>
            <w:shd w:val="clear" w:color="auto" w:fill="D9D9D9" w:themeFill="background1" w:themeFillShade="D9"/>
            <w:vAlign w:val="center"/>
          </w:tcPr>
          <w:p w14:paraId="5AED05F1" w14:textId="77777777" w:rsidR="005F511A" w:rsidRPr="00997988" w:rsidRDefault="0076063B" w:rsidP="00767670">
            <w:pPr>
              <w:rPr>
                <w:b/>
              </w:rPr>
            </w:pPr>
            <w:r>
              <w:rPr>
                <w:noProof/>
              </w:rPr>
              <w:drawing>
                <wp:inline distT="0" distB="0" distL="0" distR="0" wp14:anchorId="5E22FA46" wp14:editId="7EE84570">
                  <wp:extent cx="203200" cy="203200"/>
                  <wp:effectExtent l="0" t="0" r="0" b="0"/>
                  <wp:docPr id="2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LightAmbColor_No_Rq</w:t>
            </w:r>
          </w:p>
        </w:tc>
        <w:tc>
          <w:tcPr>
            <w:tcW w:w="7607" w:type="dxa"/>
            <w:vAlign w:val="center"/>
          </w:tcPr>
          <w:p w14:paraId="5209DCC5" w14:textId="77777777" w:rsidR="005F511A" w:rsidRPr="00997988" w:rsidRDefault="005F511A" w:rsidP="00767670">
            <w:pPr>
              <w:rPr>
                <w:rFonts w:cs="Arial"/>
              </w:rPr>
            </w:pPr>
            <w:r w:rsidRPr="00997988">
              <w:rPr>
                <w:rFonts w:cs="Arial"/>
              </w:rPr>
              <w:t>Ambient Lighting Color Selection Request.</w:t>
            </w:r>
          </w:p>
        </w:tc>
      </w:tr>
      <w:tr w:rsidR="005F511A" w:rsidRPr="00997988" w14:paraId="7E829E95" w14:textId="77777777" w:rsidTr="00767670">
        <w:trPr>
          <w:jc w:val="center"/>
        </w:trPr>
        <w:tc>
          <w:tcPr>
            <w:tcW w:w="2405" w:type="dxa"/>
            <w:shd w:val="clear" w:color="auto" w:fill="D9D9D9" w:themeFill="background1" w:themeFillShade="D9"/>
            <w:vAlign w:val="center"/>
          </w:tcPr>
          <w:p w14:paraId="19E139A7" w14:textId="77777777" w:rsidR="005F511A" w:rsidRPr="00997988" w:rsidRDefault="0076063B" w:rsidP="00767670">
            <w:pPr>
              <w:rPr>
                <w:b/>
              </w:rPr>
            </w:pPr>
            <w:r>
              <w:rPr>
                <w:noProof/>
              </w:rPr>
              <w:drawing>
                <wp:inline distT="0" distB="0" distL="0" distR="0" wp14:anchorId="2FBCDD1D" wp14:editId="7B7B6C16">
                  <wp:extent cx="203200" cy="203200"/>
                  <wp:effectExtent l="0" t="0" r="0" b="0"/>
                  <wp:docPr id="2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LightAmbColor_Temp</w:t>
            </w:r>
          </w:p>
        </w:tc>
        <w:tc>
          <w:tcPr>
            <w:tcW w:w="7607" w:type="dxa"/>
            <w:vAlign w:val="center"/>
          </w:tcPr>
          <w:p w14:paraId="706D7CB4" w14:textId="77777777" w:rsidR="005F511A" w:rsidRPr="00997988" w:rsidRDefault="005F511A" w:rsidP="00767670">
            <w:pPr>
              <w:rPr>
                <w:rFonts w:cs="Arial"/>
              </w:rPr>
            </w:pPr>
            <w:r w:rsidRPr="00997988">
              <w:rPr>
                <w:rFonts w:cs="Arial"/>
              </w:rPr>
              <w:t>Ambient color for Lincoln and Ford.</w:t>
            </w:r>
          </w:p>
          <w:p w14:paraId="3355F8B5" w14:textId="77777777" w:rsidR="005F511A" w:rsidRPr="00997988" w:rsidRDefault="005F511A" w:rsidP="00767670">
            <w:pPr>
              <w:rPr>
                <w:rFonts w:cs="Arial"/>
              </w:rPr>
            </w:pPr>
            <w:r w:rsidRPr="00997988">
              <w:rPr>
                <w:rFonts w:cs="Arial"/>
              </w:rPr>
              <w:t>0-ICE_BLUE; 1- ORANGE; 2-SOFT_BLUE; 3-RED; 4-GREEN; 5-BLUE; 6-PURPLE; 7-</w:t>
            </w:r>
          </w:p>
          <w:p w14:paraId="04330037" w14:textId="77777777" w:rsidR="005F511A" w:rsidRPr="00997988" w:rsidRDefault="005F511A" w:rsidP="00767670">
            <w:pPr>
              <w:rPr>
                <w:rFonts w:cs="Arial"/>
              </w:rPr>
            </w:pPr>
            <w:r w:rsidRPr="00997988">
              <w:rPr>
                <w:rFonts w:cs="Arial"/>
              </w:rPr>
              <w:t>LICOLN_WHITE; 8-AMBER; 9-TEAL; 10-BURNT_ORANGE; 11-LINCOLN_BLUE; 12-</w:t>
            </w:r>
          </w:p>
          <w:p w14:paraId="339BE3E5" w14:textId="77777777" w:rsidR="005F511A" w:rsidRPr="00997988" w:rsidRDefault="005F511A" w:rsidP="00767670">
            <w:pPr>
              <w:rPr>
                <w:rFonts w:cs="Arial"/>
              </w:rPr>
            </w:pPr>
            <w:r w:rsidRPr="00997988">
              <w:rPr>
                <w:rFonts w:cs="Arial"/>
              </w:rPr>
              <w:t>LINCOLN_GREEN; 13-LILAC.</w:t>
            </w:r>
          </w:p>
        </w:tc>
      </w:tr>
      <w:tr w:rsidR="005F511A" w:rsidRPr="00997988" w14:paraId="4C47FC20" w14:textId="77777777" w:rsidTr="00767670">
        <w:trPr>
          <w:jc w:val="center"/>
        </w:trPr>
        <w:tc>
          <w:tcPr>
            <w:tcW w:w="2405" w:type="dxa"/>
            <w:shd w:val="clear" w:color="auto" w:fill="D9D9D9" w:themeFill="background1" w:themeFillShade="D9"/>
            <w:vAlign w:val="center"/>
          </w:tcPr>
          <w:p w14:paraId="740AA486" w14:textId="77777777" w:rsidR="005F511A" w:rsidRPr="00997988" w:rsidRDefault="0076063B" w:rsidP="00767670">
            <w:pPr>
              <w:rPr>
                <w:b/>
              </w:rPr>
            </w:pPr>
            <w:r>
              <w:rPr>
                <w:noProof/>
              </w:rPr>
              <w:drawing>
                <wp:inline distT="0" distB="0" distL="0" distR="0" wp14:anchorId="48EE7DEE" wp14:editId="0061E9B5">
                  <wp:extent cx="203200" cy="203200"/>
                  <wp:effectExtent l="0" t="0" r="0" b="0"/>
                  <wp:docPr id="2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LightAmbIntsty_No</w:t>
            </w:r>
          </w:p>
        </w:tc>
        <w:tc>
          <w:tcPr>
            <w:tcW w:w="7607" w:type="dxa"/>
            <w:vAlign w:val="center"/>
          </w:tcPr>
          <w:p w14:paraId="5756A62F" w14:textId="77777777" w:rsidR="005F511A" w:rsidRPr="00997988" w:rsidRDefault="005F511A" w:rsidP="00767670">
            <w:pPr>
              <w:rPr>
                <w:rFonts w:cs="Arial"/>
              </w:rPr>
            </w:pPr>
            <w:r w:rsidRPr="00997988">
              <w:rPr>
                <w:rFonts w:cs="Arial"/>
              </w:rPr>
              <w:t>This number will be derived from CAN inputs from ambient intensity number depending on whether</w:t>
            </w:r>
          </w:p>
          <w:p w14:paraId="32323C81" w14:textId="77777777" w:rsidR="005F511A" w:rsidRPr="00997988" w:rsidRDefault="005F511A" w:rsidP="00767670">
            <w:pPr>
              <w:rPr>
                <w:rFonts w:cs="Arial"/>
              </w:rPr>
            </w:pPr>
            <w:r w:rsidRPr="00997988">
              <w:rPr>
                <w:rFonts w:cs="Arial"/>
              </w:rPr>
              <w:t>Enhanced memory exists.</w:t>
            </w:r>
          </w:p>
        </w:tc>
      </w:tr>
      <w:tr w:rsidR="005F511A" w:rsidRPr="00997988" w14:paraId="6077B4F8" w14:textId="77777777" w:rsidTr="00767670">
        <w:trPr>
          <w:jc w:val="center"/>
        </w:trPr>
        <w:tc>
          <w:tcPr>
            <w:tcW w:w="2405" w:type="dxa"/>
            <w:shd w:val="clear" w:color="auto" w:fill="D9D9D9" w:themeFill="background1" w:themeFillShade="D9"/>
            <w:vAlign w:val="center"/>
          </w:tcPr>
          <w:p w14:paraId="00A03A9C" w14:textId="77777777" w:rsidR="005F511A" w:rsidRPr="00997988" w:rsidRDefault="0076063B" w:rsidP="00767670">
            <w:pPr>
              <w:rPr>
                <w:b/>
              </w:rPr>
            </w:pPr>
            <w:r>
              <w:rPr>
                <w:noProof/>
              </w:rPr>
              <w:drawing>
                <wp:inline distT="0" distB="0" distL="0" distR="0" wp14:anchorId="474F7ADA" wp14:editId="4F28DC94">
                  <wp:extent cx="203200" cy="203200"/>
                  <wp:effectExtent l="0" t="0" r="0" b="0"/>
                  <wp:docPr id="3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LightAmbIntsty_No_Actl</w:t>
            </w:r>
          </w:p>
        </w:tc>
        <w:tc>
          <w:tcPr>
            <w:tcW w:w="7607" w:type="dxa"/>
            <w:vAlign w:val="center"/>
          </w:tcPr>
          <w:p w14:paraId="1DF52421" w14:textId="77777777" w:rsidR="005F511A" w:rsidRPr="00997988" w:rsidRDefault="005F511A" w:rsidP="00767670">
            <w:pPr>
              <w:rPr>
                <w:rFonts w:cs="Arial"/>
              </w:rPr>
            </w:pPr>
            <w:r w:rsidRPr="00997988">
              <w:rPr>
                <w:rFonts w:cs="Arial"/>
              </w:rPr>
              <w:t>Ambient Lighting Intensity  Selection Status.</w:t>
            </w:r>
          </w:p>
        </w:tc>
      </w:tr>
      <w:tr w:rsidR="005F511A" w:rsidRPr="00997988" w14:paraId="0BD2150B" w14:textId="77777777" w:rsidTr="00767670">
        <w:trPr>
          <w:jc w:val="center"/>
        </w:trPr>
        <w:tc>
          <w:tcPr>
            <w:tcW w:w="2405" w:type="dxa"/>
            <w:shd w:val="clear" w:color="auto" w:fill="D9D9D9" w:themeFill="background1" w:themeFillShade="D9"/>
            <w:vAlign w:val="center"/>
          </w:tcPr>
          <w:p w14:paraId="6B666F29" w14:textId="77777777" w:rsidR="005F511A" w:rsidRPr="00997988" w:rsidRDefault="0076063B" w:rsidP="00767670">
            <w:pPr>
              <w:rPr>
                <w:b/>
              </w:rPr>
            </w:pPr>
            <w:r>
              <w:rPr>
                <w:noProof/>
              </w:rPr>
              <w:drawing>
                <wp:inline distT="0" distB="0" distL="0" distR="0" wp14:anchorId="6DA30AC1" wp14:editId="22E08B05">
                  <wp:extent cx="203200" cy="203200"/>
                  <wp:effectExtent l="0" t="0" r="0" b="0"/>
                  <wp:docPr id="3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LightAmbIntsty_No_Rq</w:t>
            </w:r>
          </w:p>
        </w:tc>
        <w:tc>
          <w:tcPr>
            <w:tcW w:w="7607" w:type="dxa"/>
            <w:vAlign w:val="center"/>
          </w:tcPr>
          <w:p w14:paraId="53C370FA" w14:textId="77777777" w:rsidR="005F511A" w:rsidRPr="00997988" w:rsidRDefault="005F511A" w:rsidP="00767670">
            <w:pPr>
              <w:rPr>
                <w:rFonts w:cs="Arial"/>
              </w:rPr>
            </w:pPr>
            <w:r w:rsidRPr="00997988">
              <w:rPr>
                <w:rFonts w:cs="Arial"/>
              </w:rPr>
              <w:t>Ambient Lighting Intensity Selection Request.</w:t>
            </w:r>
          </w:p>
        </w:tc>
      </w:tr>
      <w:tr w:rsidR="005F511A" w:rsidRPr="00997988" w14:paraId="118FAC0A" w14:textId="77777777" w:rsidTr="00767670">
        <w:trPr>
          <w:jc w:val="center"/>
        </w:trPr>
        <w:tc>
          <w:tcPr>
            <w:tcW w:w="2405" w:type="dxa"/>
            <w:shd w:val="clear" w:color="auto" w:fill="D9D9D9" w:themeFill="background1" w:themeFillShade="D9"/>
            <w:vAlign w:val="center"/>
          </w:tcPr>
          <w:p w14:paraId="157E01E5" w14:textId="77777777" w:rsidR="005F511A" w:rsidRPr="00997988" w:rsidRDefault="0076063B" w:rsidP="00767670">
            <w:pPr>
              <w:rPr>
                <w:b/>
              </w:rPr>
            </w:pPr>
            <w:r>
              <w:rPr>
                <w:noProof/>
              </w:rPr>
              <w:drawing>
                <wp:inline distT="0" distB="0" distL="0" distR="0" wp14:anchorId="1B4210DE" wp14:editId="508DC427">
                  <wp:extent cx="203200" cy="203200"/>
                  <wp:effectExtent l="0" t="0" r="0" b="0"/>
                  <wp:docPr id="3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Local_OpMode</w:t>
            </w:r>
          </w:p>
        </w:tc>
        <w:tc>
          <w:tcPr>
            <w:tcW w:w="7607" w:type="dxa"/>
            <w:vAlign w:val="center"/>
          </w:tcPr>
          <w:p w14:paraId="1E1B58D4" w14:textId="77777777" w:rsidR="005F511A" w:rsidRPr="00997988" w:rsidRDefault="005F511A" w:rsidP="00767670">
            <w:pPr>
              <w:rPr>
                <w:rFonts w:cs="Arial"/>
              </w:rPr>
            </w:pPr>
            <w:r w:rsidRPr="00997988">
              <w:rPr>
                <w:rFonts w:cs="Arial"/>
              </w:rPr>
              <w:t>initial value changed Awake -&gt; Sleep(Conti.m)</w:t>
            </w:r>
          </w:p>
          <w:p w14:paraId="1A2B7E0E" w14:textId="77777777" w:rsidR="005F511A" w:rsidRPr="00997988" w:rsidRDefault="005F511A" w:rsidP="00767670">
            <w:pPr>
              <w:rPr>
                <w:rFonts w:cs="Arial"/>
              </w:rPr>
            </w:pPr>
            <w:r w:rsidRPr="00997988">
              <w:rPr>
                <w:rFonts w:cs="Arial"/>
              </w:rPr>
              <w:t>This Dataflow indicates the current state of the ECU.</w:t>
            </w:r>
          </w:p>
        </w:tc>
      </w:tr>
      <w:tr w:rsidR="005F511A" w:rsidRPr="00997988" w14:paraId="2220EFB9" w14:textId="77777777" w:rsidTr="00767670">
        <w:trPr>
          <w:jc w:val="center"/>
        </w:trPr>
        <w:tc>
          <w:tcPr>
            <w:tcW w:w="2405" w:type="dxa"/>
            <w:shd w:val="clear" w:color="auto" w:fill="D9D9D9" w:themeFill="background1" w:themeFillShade="D9"/>
            <w:vAlign w:val="center"/>
          </w:tcPr>
          <w:p w14:paraId="4FC7C403" w14:textId="77777777" w:rsidR="005F511A" w:rsidRPr="00997988" w:rsidRDefault="0076063B" w:rsidP="00767670">
            <w:pPr>
              <w:rPr>
                <w:b/>
              </w:rPr>
            </w:pPr>
            <w:r>
              <w:rPr>
                <w:noProof/>
              </w:rPr>
              <w:drawing>
                <wp:inline distT="0" distB="0" distL="0" distR="0" wp14:anchorId="69AAEC26" wp14:editId="5D3261CB">
                  <wp:extent cx="203200" cy="203200"/>
                  <wp:effectExtent l="0" t="0" r="0" b="0"/>
                  <wp:docPr id="3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Location_ID</w:t>
            </w:r>
          </w:p>
        </w:tc>
        <w:tc>
          <w:tcPr>
            <w:tcW w:w="7607" w:type="dxa"/>
            <w:vAlign w:val="center"/>
          </w:tcPr>
          <w:p w14:paraId="3DB792C3" w14:textId="77777777" w:rsidR="005F511A" w:rsidRPr="00997988" w:rsidRDefault="005F511A" w:rsidP="00767670">
            <w:pPr>
              <w:rPr>
                <w:rFonts w:cs="Arial"/>
              </w:rPr>
            </w:pPr>
            <w:r w:rsidRPr="00997988">
              <w:rPr>
                <w:rFonts w:cs="Arial"/>
              </w:rPr>
              <w:t>Indicates the ALM module NODE ADDRESS placed at various locations.Generally, lighting elements</w:t>
            </w:r>
          </w:p>
          <w:p w14:paraId="46861D5A" w14:textId="77777777" w:rsidR="005F511A" w:rsidRPr="00997988" w:rsidRDefault="005F511A" w:rsidP="00767670">
            <w:pPr>
              <w:rPr>
                <w:rFonts w:cs="Arial"/>
              </w:rPr>
            </w:pPr>
            <w:r w:rsidRPr="00997988">
              <w:rPr>
                <w:rFonts w:cs="Arial"/>
              </w:rPr>
              <w:t>will be located in the cupholders, center console, footwells, doors, scuffplates.</w:t>
            </w:r>
          </w:p>
        </w:tc>
      </w:tr>
      <w:tr w:rsidR="005F511A" w:rsidRPr="00997988" w14:paraId="21C34D13" w14:textId="77777777" w:rsidTr="00767670">
        <w:trPr>
          <w:jc w:val="center"/>
        </w:trPr>
        <w:tc>
          <w:tcPr>
            <w:tcW w:w="2405" w:type="dxa"/>
            <w:shd w:val="clear" w:color="auto" w:fill="D9D9D9" w:themeFill="background1" w:themeFillShade="D9"/>
            <w:vAlign w:val="center"/>
          </w:tcPr>
          <w:p w14:paraId="64994081" w14:textId="77777777" w:rsidR="005F511A" w:rsidRPr="00997988" w:rsidRDefault="0076063B" w:rsidP="00767670">
            <w:pPr>
              <w:rPr>
                <w:b/>
              </w:rPr>
            </w:pPr>
            <w:r>
              <w:rPr>
                <w:noProof/>
              </w:rPr>
              <w:drawing>
                <wp:inline distT="0" distB="0" distL="0" distR="0" wp14:anchorId="70DE897A" wp14:editId="244CFA45">
                  <wp:extent cx="203200" cy="203200"/>
                  <wp:effectExtent l="0" t="0" r="0" b="0"/>
                  <wp:docPr id="3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LowVoltMode</w:t>
            </w:r>
          </w:p>
        </w:tc>
        <w:tc>
          <w:tcPr>
            <w:tcW w:w="7607" w:type="dxa"/>
            <w:vAlign w:val="center"/>
          </w:tcPr>
          <w:p w14:paraId="664C8CD2" w14:textId="77777777" w:rsidR="005F511A" w:rsidRPr="00997988" w:rsidRDefault="005F511A" w:rsidP="00767670">
            <w:pPr>
              <w:rPr>
                <w:rFonts w:cs="Arial"/>
              </w:rPr>
            </w:pPr>
            <w:r w:rsidRPr="00997988">
              <w:rPr>
                <w:rFonts w:cs="Arial"/>
              </w:rPr>
              <w:t>This signal determines if active load will be affected or unaffected by Stop/Start event voltage drop.</w:t>
            </w:r>
          </w:p>
        </w:tc>
      </w:tr>
      <w:tr w:rsidR="005F511A" w:rsidRPr="00997988" w14:paraId="5E574DFC" w14:textId="77777777" w:rsidTr="00767670">
        <w:trPr>
          <w:jc w:val="center"/>
        </w:trPr>
        <w:tc>
          <w:tcPr>
            <w:tcW w:w="2405" w:type="dxa"/>
            <w:shd w:val="clear" w:color="auto" w:fill="D9D9D9" w:themeFill="background1" w:themeFillShade="D9"/>
            <w:vAlign w:val="center"/>
          </w:tcPr>
          <w:p w14:paraId="5C70A43F" w14:textId="77777777" w:rsidR="005F511A" w:rsidRPr="00997988" w:rsidRDefault="0076063B" w:rsidP="00767670">
            <w:pPr>
              <w:rPr>
                <w:b/>
              </w:rPr>
            </w:pPr>
            <w:r>
              <w:rPr>
                <w:noProof/>
              </w:rPr>
              <w:drawing>
                <wp:inline distT="0" distB="0" distL="0" distR="0" wp14:anchorId="3829E0BD" wp14:editId="399F8AED">
                  <wp:extent cx="203200" cy="203200"/>
                  <wp:effectExtent l="0" t="0" r="0" b="0"/>
                  <wp:docPr id="3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Parklamps_Command</w:t>
            </w:r>
          </w:p>
        </w:tc>
        <w:tc>
          <w:tcPr>
            <w:tcW w:w="7607" w:type="dxa"/>
            <w:vAlign w:val="center"/>
          </w:tcPr>
          <w:p w14:paraId="6859F6A0" w14:textId="77777777" w:rsidR="005F511A" w:rsidRPr="00997988" w:rsidRDefault="005F511A" w:rsidP="00767670">
            <w:pPr>
              <w:rPr>
                <w:rFonts w:cs="Arial"/>
              </w:rPr>
            </w:pPr>
            <w:r w:rsidRPr="00997988">
              <w:rPr>
                <w:rFonts w:cs="Arial"/>
              </w:rPr>
              <w:t>Command to control the position/parklamps.</w:t>
            </w:r>
          </w:p>
        </w:tc>
      </w:tr>
      <w:tr w:rsidR="005F511A" w:rsidRPr="00997988" w14:paraId="60FC5942" w14:textId="77777777" w:rsidTr="00767670">
        <w:trPr>
          <w:jc w:val="center"/>
        </w:trPr>
        <w:tc>
          <w:tcPr>
            <w:tcW w:w="2405" w:type="dxa"/>
            <w:shd w:val="clear" w:color="auto" w:fill="D9D9D9" w:themeFill="background1" w:themeFillShade="D9"/>
            <w:vAlign w:val="center"/>
          </w:tcPr>
          <w:p w14:paraId="5657B209" w14:textId="77777777" w:rsidR="005F511A" w:rsidRPr="00997988" w:rsidRDefault="0076063B" w:rsidP="00767670">
            <w:pPr>
              <w:rPr>
                <w:b/>
              </w:rPr>
            </w:pPr>
            <w:r>
              <w:rPr>
                <w:noProof/>
              </w:rPr>
              <w:drawing>
                <wp:inline distT="0" distB="0" distL="0" distR="0" wp14:anchorId="38A17EE3" wp14:editId="268DADAC">
                  <wp:extent cx="203200" cy="203200"/>
                  <wp:effectExtent l="0" t="0" r="0" b="0"/>
                  <wp:docPr id="3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PersNo_D_Actl</w:t>
            </w:r>
          </w:p>
        </w:tc>
        <w:tc>
          <w:tcPr>
            <w:tcW w:w="7607" w:type="dxa"/>
            <w:vAlign w:val="center"/>
          </w:tcPr>
          <w:p w14:paraId="7D55D5E9" w14:textId="77777777" w:rsidR="005F511A" w:rsidRPr="00997988" w:rsidRDefault="005F511A" w:rsidP="00767670">
            <w:pPr>
              <w:rPr>
                <w:rFonts w:cs="Arial"/>
              </w:rPr>
            </w:pPr>
            <w:r w:rsidRPr="00997988">
              <w:rPr>
                <w:rFonts w:cs="Arial"/>
              </w:rPr>
              <w:t>Personalization profile number feedback to HMI.</w:t>
            </w:r>
          </w:p>
        </w:tc>
      </w:tr>
      <w:tr w:rsidR="005F511A" w:rsidRPr="00997988" w14:paraId="312026EB" w14:textId="77777777" w:rsidTr="00767670">
        <w:trPr>
          <w:jc w:val="center"/>
        </w:trPr>
        <w:tc>
          <w:tcPr>
            <w:tcW w:w="2405" w:type="dxa"/>
            <w:shd w:val="clear" w:color="auto" w:fill="D9D9D9" w:themeFill="background1" w:themeFillShade="D9"/>
            <w:vAlign w:val="center"/>
          </w:tcPr>
          <w:p w14:paraId="4BF91E81" w14:textId="77777777" w:rsidR="005F511A" w:rsidRPr="00997988" w:rsidRDefault="0076063B" w:rsidP="00767670">
            <w:pPr>
              <w:rPr>
                <w:b/>
              </w:rPr>
            </w:pPr>
            <w:r>
              <w:rPr>
                <w:noProof/>
              </w:rPr>
              <w:drawing>
                <wp:inline distT="0" distB="0" distL="0" distR="0" wp14:anchorId="244C65D8" wp14:editId="21EBD873">
                  <wp:extent cx="203200" cy="203200"/>
                  <wp:effectExtent l="0" t="0" r="0" b="0"/>
                  <wp:docPr id="3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PF_Door_Ajar_Status</w:t>
            </w:r>
          </w:p>
        </w:tc>
        <w:tc>
          <w:tcPr>
            <w:tcW w:w="7607" w:type="dxa"/>
            <w:vAlign w:val="center"/>
          </w:tcPr>
          <w:p w14:paraId="2F14196D" w14:textId="77777777" w:rsidR="005F511A" w:rsidRPr="00997988" w:rsidRDefault="005F511A" w:rsidP="00767670">
            <w:pPr>
              <w:rPr>
                <w:rFonts w:cs="Arial"/>
              </w:rPr>
            </w:pPr>
            <w:r w:rsidRPr="00997988">
              <w:rPr>
                <w:rFonts w:cs="Arial"/>
              </w:rPr>
              <w:t>Passenger Front Door lock status</w:t>
            </w:r>
          </w:p>
        </w:tc>
      </w:tr>
      <w:tr w:rsidR="005F511A" w:rsidRPr="00997988" w14:paraId="1622A1E7" w14:textId="77777777" w:rsidTr="00767670">
        <w:trPr>
          <w:jc w:val="center"/>
        </w:trPr>
        <w:tc>
          <w:tcPr>
            <w:tcW w:w="2405" w:type="dxa"/>
            <w:shd w:val="clear" w:color="auto" w:fill="D9D9D9" w:themeFill="background1" w:themeFillShade="D9"/>
            <w:vAlign w:val="center"/>
          </w:tcPr>
          <w:p w14:paraId="3981C150" w14:textId="77777777" w:rsidR="005F511A" w:rsidRPr="00997988" w:rsidRDefault="0076063B" w:rsidP="00767670">
            <w:pPr>
              <w:rPr>
                <w:b/>
              </w:rPr>
            </w:pPr>
            <w:r>
              <w:rPr>
                <w:noProof/>
              </w:rPr>
              <w:drawing>
                <wp:inline distT="0" distB="0" distL="0" distR="0" wp14:anchorId="6FDB8A77" wp14:editId="545BFD80">
                  <wp:extent cx="203200" cy="203200"/>
                  <wp:effectExtent l="0" t="0" r="0" b="0"/>
                  <wp:docPr id="3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PF_DoorLock_Status</w:t>
            </w:r>
          </w:p>
        </w:tc>
        <w:tc>
          <w:tcPr>
            <w:tcW w:w="7607" w:type="dxa"/>
            <w:vAlign w:val="center"/>
          </w:tcPr>
          <w:p w14:paraId="41E1FFE4" w14:textId="77777777" w:rsidR="005F511A" w:rsidRPr="00997988" w:rsidRDefault="005F511A" w:rsidP="00767670">
            <w:pPr>
              <w:rPr>
                <w:rFonts w:cs="Arial"/>
              </w:rPr>
            </w:pPr>
            <w:r w:rsidRPr="00997988">
              <w:rPr>
                <w:rFonts w:cs="Arial"/>
              </w:rPr>
              <w:t>Passember front door lock status.</w:t>
            </w:r>
          </w:p>
        </w:tc>
      </w:tr>
      <w:tr w:rsidR="005F511A" w:rsidRPr="00997988" w14:paraId="0FD4FA55" w14:textId="77777777" w:rsidTr="00767670">
        <w:trPr>
          <w:jc w:val="center"/>
        </w:trPr>
        <w:tc>
          <w:tcPr>
            <w:tcW w:w="2405" w:type="dxa"/>
            <w:shd w:val="clear" w:color="auto" w:fill="D9D9D9" w:themeFill="background1" w:themeFillShade="D9"/>
            <w:vAlign w:val="center"/>
          </w:tcPr>
          <w:p w14:paraId="49A9C6C0" w14:textId="77777777" w:rsidR="005F511A" w:rsidRPr="00997988" w:rsidRDefault="0076063B" w:rsidP="00767670">
            <w:pPr>
              <w:rPr>
                <w:b/>
              </w:rPr>
            </w:pPr>
            <w:r>
              <w:rPr>
                <w:noProof/>
              </w:rPr>
              <w:drawing>
                <wp:inline distT="0" distB="0" distL="0" distR="0" wp14:anchorId="68190485" wp14:editId="22CF472C">
                  <wp:extent cx="203200" cy="203200"/>
                  <wp:effectExtent l="0" t="0" r="0" b="0"/>
                  <wp:docPr id="3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PR_Door_Ajar_Status</w:t>
            </w:r>
          </w:p>
        </w:tc>
        <w:tc>
          <w:tcPr>
            <w:tcW w:w="7607" w:type="dxa"/>
            <w:vAlign w:val="center"/>
          </w:tcPr>
          <w:p w14:paraId="113A978F" w14:textId="77777777" w:rsidR="005F511A" w:rsidRPr="00997988" w:rsidRDefault="005F511A" w:rsidP="00767670">
            <w:pPr>
              <w:rPr>
                <w:rFonts w:cs="Arial"/>
              </w:rPr>
            </w:pPr>
            <w:r w:rsidRPr="00997988">
              <w:rPr>
                <w:rFonts w:cs="Arial"/>
              </w:rPr>
              <w:t>Passenger rear door ajar status.</w:t>
            </w:r>
          </w:p>
        </w:tc>
      </w:tr>
      <w:tr w:rsidR="005F511A" w:rsidRPr="00997988" w14:paraId="58098C20" w14:textId="77777777" w:rsidTr="00767670">
        <w:trPr>
          <w:jc w:val="center"/>
        </w:trPr>
        <w:tc>
          <w:tcPr>
            <w:tcW w:w="2405" w:type="dxa"/>
            <w:shd w:val="clear" w:color="auto" w:fill="D9D9D9" w:themeFill="background1" w:themeFillShade="D9"/>
            <w:vAlign w:val="center"/>
          </w:tcPr>
          <w:p w14:paraId="789436E3" w14:textId="77777777" w:rsidR="005F511A" w:rsidRPr="00997988" w:rsidRDefault="0076063B" w:rsidP="00767670">
            <w:pPr>
              <w:rPr>
                <w:b/>
              </w:rPr>
            </w:pPr>
            <w:r>
              <w:rPr>
                <w:noProof/>
              </w:rPr>
              <w:drawing>
                <wp:inline distT="0" distB="0" distL="0" distR="0" wp14:anchorId="04EA2932" wp14:editId="263B1E36">
                  <wp:extent cx="203200" cy="203200"/>
                  <wp:effectExtent l="0" t="0" r="0" b="0"/>
                  <wp:docPr id="3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PR_DoorLock_Status</w:t>
            </w:r>
          </w:p>
        </w:tc>
        <w:tc>
          <w:tcPr>
            <w:tcW w:w="7607" w:type="dxa"/>
            <w:vAlign w:val="center"/>
          </w:tcPr>
          <w:p w14:paraId="690AA284" w14:textId="77777777" w:rsidR="005F511A" w:rsidRPr="00997988" w:rsidRDefault="005F511A" w:rsidP="00767670">
            <w:pPr>
              <w:rPr>
                <w:rFonts w:cs="Arial"/>
              </w:rPr>
            </w:pPr>
            <w:r w:rsidRPr="00997988">
              <w:rPr>
                <w:rFonts w:cs="Arial"/>
              </w:rPr>
              <w:t>Passenger rear door lock status.</w:t>
            </w:r>
          </w:p>
        </w:tc>
      </w:tr>
      <w:tr w:rsidR="005F511A" w:rsidRPr="00997988" w14:paraId="52608AC5" w14:textId="77777777" w:rsidTr="00767670">
        <w:trPr>
          <w:jc w:val="center"/>
        </w:trPr>
        <w:tc>
          <w:tcPr>
            <w:tcW w:w="2405" w:type="dxa"/>
            <w:shd w:val="clear" w:color="auto" w:fill="D9D9D9" w:themeFill="background1" w:themeFillShade="D9"/>
            <w:vAlign w:val="center"/>
          </w:tcPr>
          <w:p w14:paraId="0151903B" w14:textId="77777777" w:rsidR="005F511A" w:rsidRPr="00997988" w:rsidRDefault="0076063B" w:rsidP="00767670">
            <w:pPr>
              <w:rPr>
                <w:b/>
              </w:rPr>
            </w:pPr>
            <w:r>
              <w:rPr>
                <w:noProof/>
              </w:rPr>
              <w:drawing>
                <wp:inline distT="0" distB="0" distL="0" distR="0" wp14:anchorId="4502B630" wp14:editId="14142E99">
                  <wp:extent cx="203200" cy="203200"/>
                  <wp:effectExtent l="0" t="0" r="0" b="0"/>
                  <wp:docPr id="3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Ramp</w:t>
            </w:r>
          </w:p>
        </w:tc>
        <w:tc>
          <w:tcPr>
            <w:tcW w:w="7607" w:type="dxa"/>
            <w:vAlign w:val="center"/>
          </w:tcPr>
          <w:p w14:paraId="3116CA6D" w14:textId="77777777" w:rsidR="005F511A" w:rsidRPr="00997988" w:rsidRDefault="005F511A" w:rsidP="00767670">
            <w:pPr>
              <w:rPr>
                <w:rFonts w:cs="Arial"/>
              </w:rPr>
            </w:pPr>
            <w:r w:rsidRPr="00997988">
              <w:rPr>
                <w:rFonts w:cs="Arial"/>
              </w:rPr>
              <w:t>Indicates ramping is required/not required for ambient lighting.</w:t>
            </w:r>
          </w:p>
        </w:tc>
      </w:tr>
      <w:tr w:rsidR="005F511A" w:rsidRPr="00997988" w14:paraId="7CB19EE4" w14:textId="77777777" w:rsidTr="00767670">
        <w:trPr>
          <w:jc w:val="center"/>
        </w:trPr>
        <w:tc>
          <w:tcPr>
            <w:tcW w:w="2405" w:type="dxa"/>
            <w:shd w:val="clear" w:color="auto" w:fill="D9D9D9" w:themeFill="background1" w:themeFillShade="D9"/>
            <w:vAlign w:val="center"/>
          </w:tcPr>
          <w:p w14:paraId="5CB87E5F" w14:textId="77777777" w:rsidR="005F511A" w:rsidRPr="00997988" w:rsidRDefault="0076063B" w:rsidP="00767670">
            <w:pPr>
              <w:rPr>
                <w:b/>
              </w:rPr>
            </w:pPr>
            <w:r>
              <w:rPr>
                <w:noProof/>
              </w:rPr>
              <w:drawing>
                <wp:inline distT="0" distB="0" distL="0" distR="0" wp14:anchorId="654C7148" wp14:editId="40A2BEDB">
                  <wp:extent cx="203200" cy="203200"/>
                  <wp:effectExtent l="0" t="0" r="0" b="0"/>
                  <wp:docPr id="3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Reset</w:t>
            </w:r>
          </w:p>
        </w:tc>
        <w:tc>
          <w:tcPr>
            <w:tcW w:w="7607" w:type="dxa"/>
            <w:vAlign w:val="center"/>
          </w:tcPr>
          <w:p w14:paraId="2CD4D9BB" w14:textId="77777777" w:rsidR="005F511A" w:rsidRPr="00997988" w:rsidRDefault="005F511A" w:rsidP="00767670">
            <w:pPr>
              <w:rPr>
                <w:rFonts w:cs="Arial"/>
              </w:rPr>
            </w:pPr>
            <w:r w:rsidRPr="00997988">
              <w:rPr>
                <w:rFonts w:cs="Arial"/>
              </w:rPr>
              <w:t>BCM reset.</w:t>
            </w:r>
          </w:p>
        </w:tc>
      </w:tr>
      <w:tr w:rsidR="005F511A" w:rsidRPr="00997988" w14:paraId="1F0CB801" w14:textId="77777777" w:rsidTr="00767670">
        <w:trPr>
          <w:jc w:val="center"/>
        </w:trPr>
        <w:tc>
          <w:tcPr>
            <w:tcW w:w="2405" w:type="dxa"/>
            <w:shd w:val="clear" w:color="auto" w:fill="D9D9D9" w:themeFill="background1" w:themeFillShade="D9"/>
            <w:vAlign w:val="center"/>
          </w:tcPr>
          <w:p w14:paraId="4529875D" w14:textId="77777777" w:rsidR="005F511A" w:rsidRPr="00997988" w:rsidRDefault="0076063B" w:rsidP="00767670">
            <w:pPr>
              <w:rPr>
                <w:b/>
              </w:rPr>
            </w:pPr>
            <w:r>
              <w:rPr>
                <w:noProof/>
              </w:rPr>
              <w:drawing>
                <wp:inline distT="0" distB="0" distL="0" distR="0" wp14:anchorId="3E80C062" wp14:editId="6C614DDC">
                  <wp:extent cx="203200" cy="203200"/>
                  <wp:effectExtent l="0" t="0" r="0" b="0"/>
                  <wp:docPr id="3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SelDrvMdeHmi03_D_Rq</w:t>
            </w:r>
          </w:p>
        </w:tc>
        <w:tc>
          <w:tcPr>
            <w:tcW w:w="7607" w:type="dxa"/>
            <w:vAlign w:val="center"/>
          </w:tcPr>
          <w:p w14:paraId="653AE269" w14:textId="77777777" w:rsidR="005F511A" w:rsidRPr="00997988" w:rsidRDefault="005F511A" w:rsidP="00767670">
            <w:pPr>
              <w:rPr>
                <w:rFonts w:cs="Arial"/>
              </w:rPr>
            </w:pPr>
            <w:r w:rsidRPr="00997988">
              <w:rPr>
                <w:rFonts w:cs="Arial"/>
              </w:rPr>
              <w:t>Drive mode request communication for the SDM interface HMI -Ambient Lighting.</w:t>
            </w:r>
          </w:p>
        </w:tc>
      </w:tr>
      <w:tr w:rsidR="005F511A" w:rsidRPr="00997988" w14:paraId="18831139" w14:textId="77777777" w:rsidTr="00767670">
        <w:trPr>
          <w:jc w:val="center"/>
        </w:trPr>
        <w:tc>
          <w:tcPr>
            <w:tcW w:w="2405" w:type="dxa"/>
            <w:shd w:val="clear" w:color="auto" w:fill="D9D9D9" w:themeFill="background1" w:themeFillShade="D9"/>
            <w:vAlign w:val="center"/>
          </w:tcPr>
          <w:p w14:paraId="45FBBA61" w14:textId="77777777" w:rsidR="005F511A" w:rsidRPr="00997988" w:rsidRDefault="0076063B" w:rsidP="00767670">
            <w:pPr>
              <w:rPr>
                <w:b/>
              </w:rPr>
            </w:pPr>
            <w:r>
              <w:rPr>
                <w:noProof/>
              </w:rPr>
              <w:drawing>
                <wp:inline distT="0" distB="0" distL="0" distR="0" wp14:anchorId="6BF4DE17" wp14:editId="2BF90B39">
                  <wp:extent cx="203200" cy="203200"/>
                  <wp:effectExtent l="0" t="0" r="0" b="0"/>
                  <wp:docPr id="3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SelDrvMdeHmi03_D_Rq_ComStat</w:t>
            </w:r>
          </w:p>
        </w:tc>
        <w:tc>
          <w:tcPr>
            <w:tcW w:w="7607" w:type="dxa"/>
            <w:vAlign w:val="center"/>
          </w:tcPr>
          <w:p w14:paraId="652A0808" w14:textId="77777777" w:rsidR="005F511A" w:rsidRPr="00997988" w:rsidRDefault="005F511A" w:rsidP="00767670">
            <w:pPr>
              <w:rPr>
                <w:rFonts w:cs="Arial"/>
              </w:rPr>
            </w:pPr>
            <w:r w:rsidRPr="00997988">
              <w:rPr>
                <w:rFonts w:cs="Arial"/>
              </w:rPr>
              <w:t>Communication Status Received over CAN for SelDrvMdeHmi03_D_Rq.</w:t>
            </w:r>
          </w:p>
        </w:tc>
      </w:tr>
      <w:tr w:rsidR="005F511A" w:rsidRPr="00997988" w14:paraId="32A54875" w14:textId="77777777" w:rsidTr="00767670">
        <w:trPr>
          <w:jc w:val="center"/>
        </w:trPr>
        <w:tc>
          <w:tcPr>
            <w:tcW w:w="2405" w:type="dxa"/>
            <w:shd w:val="clear" w:color="auto" w:fill="D9D9D9" w:themeFill="background1" w:themeFillShade="D9"/>
            <w:vAlign w:val="center"/>
          </w:tcPr>
          <w:p w14:paraId="773863E9" w14:textId="77777777" w:rsidR="005F511A" w:rsidRPr="00997988" w:rsidRDefault="0076063B" w:rsidP="00767670">
            <w:pPr>
              <w:rPr>
                <w:b/>
              </w:rPr>
            </w:pPr>
            <w:r>
              <w:rPr>
                <w:noProof/>
              </w:rPr>
              <w:drawing>
                <wp:inline distT="0" distB="0" distL="0" distR="0" wp14:anchorId="0C304EB8" wp14:editId="3448A77C">
                  <wp:extent cx="203200" cy="203200"/>
                  <wp:effectExtent l="0" t="0" r="0" b="0"/>
                  <wp:docPr id="3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Update_Color</w:t>
            </w:r>
          </w:p>
        </w:tc>
        <w:tc>
          <w:tcPr>
            <w:tcW w:w="7607" w:type="dxa"/>
            <w:vAlign w:val="center"/>
          </w:tcPr>
          <w:p w14:paraId="495DE84A" w14:textId="77777777" w:rsidR="005F511A" w:rsidRPr="00997988" w:rsidRDefault="005F511A" w:rsidP="00767670">
            <w:pPr>
              <w:rPr>
                <w:rFonts w:cs="Arial"/>
              </w:rPr>
            </w:pPr>
            <w:r w:rsidRPr="00997988">
              <w:rPr>
                <w:rFonts w:cs="Arial"/>
              </w:rPr>
              <w:t>Indicates whether the color set for ambient lighting needs update or not.</w:t>
            </w:r>
          </w:p>
        </w:tc>
      </w:tr>
      <w:tr w:rsidR="005F511A" w:rsidRPr="00997988" w14:paraId="08CCA9CC" w14:textId="77777777" w:rsidTr="00767670">
        <w:trPr>
          <w:jc w:val="center"/>
        </w:trPr>
        <w:tc>
          <w:tcPr>
            <w:tcW w:w="2405" w:type="dxa"/>
            <w:shd w:val="clear" w:color="auto" w:fill="D9D9D9" w:themeFill="background1" w:themeFillShade="D9"/>
            <w:vAlign w:val="center"/>
          </w:tcPr>
          <w:p w14:paraId="09D987B9" w14:textId="77777777" w:rsidR="005F511A" w:rsidRPr="00997988" w:rsidRDefault="0076063B" w:rsidP="00767670">
            <w:pPr>
              <w:rPr>
                <w:b/>
              </w:rPr>
            </w:pPr>
            <w:r>
              <w:rPr>
                <w:noProof/>
              </w:rPr>
              <w:drawing>
                <wp:inline distT="0" distB="0" distL="0" distR="0" wp14:anchorId="624E1431" wp14:editId="686974F7">
                  <wp:extent cx="203200" cy="203200"/>
                  <wp:effectExtent l="0" t="0" r="0" b="0"/>
                  <wp:docPr id="3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Update_Intensity</w:t>
            </w:r>
          </w:p>
        </w:tc>
        <w:tc>
          <w:tcPr>
            <w:tcW w:w="7607" w:type="dxa"/>
            <w:vAlign w:val="center"/>
          </w:tcPr>
          <w:p w14:paraId="7938882A" w14:textId="77777777" w:rsidR="005F511A" w:rsidRPr="00997988" w:rsidRDefault="005F511A" w:rsidP="00767670">
            <w:pPr>
              <w:rPr>
                <w:rFonts w:cs="Arial"/>
              </w:rPr>
            </w:pPr>
            <w:r w:rsidRPr="00997988">
              <w:rPr>
                <w:rFonts w:cs="Arial"/>
              </w:rPr>
              <w:t>Indicates the intesity for ambient lighting needs to be updated or not.</w:t>
            </w:r>
          </w:p>
        </w:tc>
      </w:tr>
      <w:tr w:rsidR="005F511A" w:rsidRPr="00997988" w14:paraId="13BB5688" w14:textId="77777777" w:rsidTr="00767670">
        <w:trPr>
          <w:jc w:val="center"/>
        </w:trPr>
        <w:tc>
          <w:tcPr>
            <w:tcW w:w="2405" w:type="dxa"/>
            <w:shd w:val="clear" w:color="auto" w:fill="D9D9D9" w:themeFill="background1" w:themeFillShade="D9"/>
            <w:vAlign w:val="center"/>
          </w:tcPr>
          <w:p w14:paraId="2E9AB860" w14:textId="77777777" w:rsidR="005F511A" w:rsidRPr="00997988" w:rsidRDefault="0076063B" w:rsidP="00767670">
            <w:pPr>
              <w:rPr>
                <w:b/>
              </w:rPr>
            </w:pPr>
            <w:r>
              <w:rPr>
                <w:noProof/>
              </w:rPr>
              <w:drawing>
                <wp:inline distT="0" distB="0" distL="0" distR="0" wp14:anchorId="30B9076A" wp14:editId="455E45A0">
                  <wp:extent cx="203200" cy="203200"/>
                  <wp:effectExtent l="0" t="0" r="0" b="0"/>
                  <wp:docPr id="3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VBattState</w:t>
            </w:r>
          </w:p>
        </w:tc>
        <w:tc>
          <w:tcPr>
            <w:tcW w:w="7607" w:type="dxa"/>
            <w:vAlign w:val="center"/>
          </w:tcPr>
          <w:p w14:paraId="009FF65F" w14:textId="77777777" w:rsidR="005F511A" w:rsidRPr="00997988" w:rsidRDefault="005F511A" w:rsidP="00767670">
            <w:pPr>
              <w:rPr>
                <w:rFonts w:cs="Arial"/>
              </w:rPr>
            </w:pPr>
            <w:r w:rsidRPr="00997988">
              <w:rPr>
                <w:rFonts w:cs="Arial"/>
              </w:rPr>
              <w:t>Array indicating Current State of a specific Voltage Range.</w:t>
            </w:r>
          </w:p>
        </w:tc>
      </w:tr>
      <w:tr w:rsidR="005F511A" w:rsidRPr="00997988" w14:paraId="2AFF5CCF" w14:textId="77777777" w:rsidTr="00767670">
        <w:trPr>
          <w:jc w:val="center"/>
        </w:trPr>
        <w:tc>
          <w:tcPr>
            <w:tcW w:w="2405" w:type="dxa"/>
            <w:shd w:val="clear" w:color="auto" w:fill="D9D9D9" w:themeFill="background1" w:themeFillShade="D9"/>
            <w:vAlign w:val="center"/>
          </w:tcPr>
          <w:p w14:paraId="14F365D8" w14:textId="77777777" w:rsidR="005F511A" w:rsidRPr="00997988" w:rsidRDefault="0076063B" w:rsidP="00767670">
            <w:pPr>
              <w:rPr>
                <w:b/>
              </w:rPr>
            </w:pPr>
            <w:r>
              <w:rPr>
                <w:noProof/>
              </w:rPr>
              <w:lastRenderedPageBreak/>
              <w:drawing>
                <wp:inline distT="0" distB="0" distL="0" distR="0" wp14:anchorId="4CA1D5FA" wp14:editId="779AC344">
                  <wp:extent cx="203200" cy="203200"/>
                  <wp:effectExtent l="0" t="0" r="0" b="0"/>
                  <wp:docPr id="3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WelcomeFarewell_Status</w:t>
            </w:r>
          </w:p>
        </w:tc>
        <w:tc>
          <w:tcPr>
            <w:tcW w:w="7607" w:type="dxa"/>
            <w:vAlign w:val="center"/>
          </w:tcPr>
          <w:p w14:paraId="5896C48E" w14:textId="77777777" w:rsidR="005F511A" w:rsidRPr="00997988" w:rsidRDefault="005F511A" w:rsidP="00767670">
            <w:pPr>
              <w:rPr>
                <w:rFonts w:cs="Arial"/>
              </w:rPr>
            </w:pPr>
            <w:r w:rsidRPr="00997988">
              <w:rPr>
                <w:rFonts w:cs="Arial"/>
              </w:rPr>
              <w:t>Indicates welcome or farewell status for ambient lighting.</w:t>
            </w:r>
          </w:p>
        </w:tc>
      </w:tr>
    </w:tbl>
    <w:p w14:paraId="6CC84406" w14:textId="6D3AB032" w:rsidR="00091D98" w:rsidRDefault="00E443A9" w:rsidP="00091D98">
      <w:pPr>
        <w:pStyle w:val="Caption"/>
      </w:pPr>
      <w:bookmarkStart w:id="115" w:name="_Toc115100493"/>
      <w:r w:rsidRPr="00702453">
        <w:t xml:space="preserve">Table </w:t>
      </w:r>
      <w:r>
        <w:rPr>
          <w:noProof/>
        </w:rPr>
        <w:fldChar w:fldCharType="begin"/>
      </w:r>
      <w:r>
        <w:rPr>
          <w:noProof/>
        </w:rPr>
        <w:instrText xml:space="preserve"> STYLEREF 1 \s </w:instrText>
      </w:r>
      <w:r>
        <w:rPr>
          <w:noProof/>
        </w:rPr>
        <w:fldChar w:fldCharType="separate"/>
      </w:r>
      <w:r w:rsidR="00032557">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6</w:t>
      </w:r>
      <w:r>
        <w:rPr>
          <w:noProof/>
        </w:rPr>
        <w:fldChar w:fldCharType="end"/>
      </w:r>
      <w:r w:rsidRPr="00702453">
        <w:t xml:space="preserve">: </w:t>
      </w:r>
      <w:r w:rsidR="00091D98" w:rsidRPr="00A13A7B">
        <w:t xml:space="preserve">List of </w:t>
      </w:r>
      <w:r w:rsidR="00091D98">
        <w:t>Technical Signals</w:t>
      </w:r>
      <w:bookmarkEnd w:id="115"/>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116" w:name="_Toc35000588"/>
      <w:bookmarkStart w:id="117" w:name="_Toc115100420"/>
      <w:r>
        <w:t xml:space="preserve">Software Component </w:t>
      </w:r>
      <w:r w:rsidRPr="007F6011">
        <w:t>Architecture</w:t>
      </w:r>
      <w:bookmarkEnd w:id="116"/>
      <w:bookmarkEnd w:id="117"/>
    </w:p>
    <w:p w14:paraId="797C7272" w14:textId="6F68625B" w:rsidR="008D450B" w:rsidRPr="001E6354" w:rsidRDefault="008D450B" w:rsidP="008D450B">
      <w:pPr>
        <w:rPr>
          <w:b/>
          <w:bCs/>
          <w:color w:val="C0504D" w:themeColor="accent2"/>
          <w:sz w:val="22"/>
          <w:szCs w:val="22"/>
        </w:rPr>
      </w:pPr>
      <w:r w:rsidRPr="001E6354">
        <w:rPr>
          <w:b/>
          <w:bCs/>
          <w:color w:val="C0504D" w:themeColor="accent2"/>
          <w:sz w:val="22"/>
          <w:szCs w:val="22"/>
        </w:rPr>
        <w:t xml:space="preserve">No </w:t>
      </w:r>
      <w:r w:rsidR="002D5F96">
        <w:rPr>
          <w:b/>
          <w:bCs/>
          <w:color w:val="C0504D" w:themeColor="accent2"/>
          <w:sz w:val="22"/>
          <w:szCs w:val="22"/>
        </w:rPr>
        <w:t xml:space="preserve">Software </w:t>
      </w:r>
      <w:r w:rsidRPr="001E6354">
        <w:rPr>
          <w:b/>
          <w:bCs/>
          <w:color w:val="C0504D" w:themeColor="accent2"/>
          <w:sz w:val="22"/>
          <w:szCs w:val="22"/>
        </w:rPr>
        <w:t xml:space="preserve">Component </w:t>
      </w:r>
      <w:r w:rsidR="002D5F96">
        <w:rPr>
          <w:b/>
          <w:bCs/>
          <w:color w:val="C0504D" w:themeColor="accent2"/>
          <w:sz w:val="22"/>
          <w:szCs w:val="22"/>
        </w:rPr>
        <w:t xml:space="preserve">Architecture </w:t>
      </w:r>
      <w:r w:rsidRPr="001E6354">
        <w:rPr>
          <w:b/>
          <w:bCs/>
          <w:color w:val="C0504D" w:themeColor="accent2"/>
          <w:sz w:val="22"/>
          <w:szCs w:val="22"/>
        </w:rPr>
        <w:t>Diagrams identified.</w:t>
      </w:r>
    </w:p>
    <w:p w14:paraId="22E521A3" w14:textId="77777777" w:rsidR="00072314" w:rsidRDefault="00072314" w:rsidP="00072314">
      <w:pPr>
        <w:pStyle w:val="Heading2"/>
        <w:spacing w:before="240"/>
        <w:rPr>
          <w:lang w:val="en-GB"/>
        </w:rPr>
      </w:pPr>
      <w:bookmarkStart w:id="118" w:name="_Toc35000590"/>
      <w:bookmarkStart w:id="119" w:name="_Toc115100421"/>
      <w:r w:rsidRPr="00B73381">
        <w:rPr>
          <w:lang w:val="en-GB"/>
        </w:rPr>
        <w:t>Function Deployment</w:t>
      </w:r>
      <w:bookmarkEnd w:id="118"/>
      <w:bookmarkEnd w:id="119"/>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120" w:name="_Toc35000591"/>
      <w:bookmarkStart w:id="121" w:name="_Ref13129659"/>
      <w:bookmarkStart w:id="122" w:name="_Toc115100422"/>
      <w:r w:rsidRPr="00B73381">
        <w:t>Deployment Variants</w:t>
      </w:r>
      <w:bookmarkEnd w:id="120"/>
      <w:bookmarkEnd w:id="121"/>
      <w:bookmarkEnd w:id="122"/>
    </w:p>
    <w:p w14:paraId="0AF2329E" w14:textId="1256FF7F" w:rsidR="00072314" w:rsidRPr="00480050" w:rsidRDefault="00072314" w:rsidP="00072314">
      <w:pPr>
        <w:rPr>
          <w:lang w:val="en-GB"/>
        </w:rPr>
      </w:pPr>
    </w:p>
    <w:p w14:paraId="1BE6F895" w14:textId="2CB96060" w:rsidR="00D841A0" w:rsidRDefault="00D841A0" w:rsidP="00D841A0">
      <w:pPr>
        <w:pStyle w:val="Heading4"/>
        <w:keepNext w:val="0"/>
        <w:tabs>
          <w:tab w:val="clear" w:pos="900"/>
          <w:tab w:val="left" w:pos="709"/>
        </w:tabs>
        <w:spacing w:before="240"/>
        <w:rPr>
          <w:lang w:val="en-GB"/>
        </w:rPr>
      </w:pPr>
      <w:bookmarkStart w:id="123" w:name="_Toc115100423"/>
      <w:r>
        <w:rPr>
          <w:lang w:val="en-GB"/>
        </w:rPr>
        <w:t>Deployment</w:t>
      </w:r>
      <w:r w:rsidRPr="009E3B7C">
        <w:rPr>
          <w:lang w:val="en-GB"/>
        </w:rPr>
        <w:t xml:space="preserve"> </w:t>
      </w:r>
      <w:r w:rsidR="009D169A">
        <w:rPr>
          <w:lang w:val="en-GB"/>
        </w:rPr>
        <w:t>Vehicle System Behavior</w:t>
      </w:r>
      <w:bookmarkEnd w:id="123"/>
    </w:p>
    <w:p w14:paraId="59957D87" w14:textId="77777777" w:rsidR="00A953E6" w:rsidRPr="00D841A0" w:rsidRDefault="00A953E6" w:rsidP="00A953E6">
      <w:pPr>
        <w:rPr>
          <w:lang w:val="en-GB"/>
        </w:rPr>
      </w:pPr>
    </w:p>
    <w:p w14:paraId="56FD7A22" w14:textId="0AFB89CB" w:rsidR="00A953E6" w:rsidRDefault="009D169A" w:rsidP="00A953E6">
      <w:r>
        <w:t>FNV3</w:t>
      </w:r>
      <w:r w:rsidR="0014384D">
        <w:t>/FNV2</w:t>
      </w:r>
      <w:r>
        <w:t xml:space="preserve"> Deployment Diagram.</w:t>
      </w:r>
    </w:p>
    <w:p w14:paraId="14A98ECA" w14:textId="77777777" w:rsidR="00A953E6" w:rsidRDefault="00A953E6" w:rsidP="00A953E6"/>
    <w:p w14:paraId="47D796E0" w14:textId="5104639D" w:rsidR="00A953E6" w:rsidRDefault="009D169A" w:rsidP="00A953E6">
      <w:pPr>
        <w:jc w:val="center"/>
      </w:pPr>
      <w:r>
        <w:rPr>
          <w:noProof/>
        </w:rPr>
        <w:drawing>
          <wp:inline distT="0" distB="0" distL="0" distR="0" wp14:anchorId="0741F3AE" wp14:editId="082E03F3">
            <wp:extent cx="6570979" cy="3478586"/>
            <wp:effectExtent l="0" t="0" r="0" b="0"/>
            <wp:docPr id="338" name="Picture -375610432.jpg" descr="-37561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75610432.jpg"/>
                    <pic:cNvPicPr/>
                  </pic:nvPicPr>
                  <pic:blipFill>
                    <a:blip r:embed="rId28" cstate="print"/>
                    <a:stretch>
                      <a:fillRect/>
                    </a:stretch>
                  </pic:blipFill>
                  <pic:spPr>
                    <a:xfrm>
                      <a:off x="0" y="0"/>
                      <a:ext cx="6570979" cy="3478586"/>
                    </a:xfrm>
                    <a:prstGeom prst="rect">
                      <a:avLst/>
                    </a:prstGeom>
                  </pic:spPr>
                </pic:pic>
              </a:graphicData>
            </a:graphic>
          </wp:inline>
        </w:drawing>
      </w:r>
    </w:p>
    <w:p w14:paraId="34C3F1C2" w14:textId="5CEE7A48" w:rsidR="00A953E6" w:rsidRDefault="00055B41" w:rsidP="00A953E6">
      <w:pPr>
        <w:pStyle w:val="Caption"/>
      </w:pPr>
      <w:bookmarkStart w:id="124" w:name="_Toc115100481"/>
      <w:r w:rsidRPr="003E65FA">
        <w:t xml:space="preserve">Figure </w:t>
      </w:r>
      <w:r>
        <w:rPr>
          <w:noProof/>
        </w:rPr>
        <w:fldChar w:fldCharType="begin"/>
      </w:r>
      <w:r>
        <w:rPr>
          <w:noProof/>
        </w:rPr>
        <w:instrText xml:space="preserve"> STYLEREF 1 \s </w:instrText>
      </w:r>
      <w:r>
        <w:rPr>
          <w:noProof/>
        </w:rPr>
        <w:fldChar w:fldCharType="separate"/>
      </w:r>
      <w:r w:rsidR="00032557">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32557">
        <w:rPr>
          <w:noProof/>
        </w:rPr>
        <w:t>4</w:t>
      </w:r>
      <w:r>
        <w:rPr>
          <w:noProof/>
        </w:rPr>
        <w:fldChar w:fldCharType="end"/>
      </w:r>
      <w:r w:rsidRPr="003E65FA">
        <w:t xml:space="preserve">: </w:t>
      </w:r>
      <w:r w:rsidR="009D169A">
        <w:rPr>
          <w:rFonts w:cs="Arial"/>
        </w:rPr>
        <w:t>Vehicle System Behavior</w:t>
      </w:r>
      <w:bookmarkEnd w:id="124"/>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125" w:name="_Toc35000593"/>
      <w:bookmarkStart w:id="126" w:name="_Toc115100424"/>
      <w:r>
        <w:t>Function Allocation</w:t>
      </w:r>
      <w:bookmarkEnd w:id="125"/>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4095"/>
        <w:gridCol w:w="5147"/>
      </w:tblGrid>
      <w:tr w:rsidR="009068D6" w:rsidRPr="00395F31" w14:paraId="56C815A3" w14:textId="77777777" w:rsidTr="00CC6FE3">
        <w:trPr>
          <w:cantSplit/>
          <w:trHeight w:val="238"/>
          <w:tblHeader/>
          <w:jc w:val="center"/>
        </w:trPr>
        <w:tc>
          <w:tcPr>
            <w:tcW w:w="530" w:type="pct"/>
            <w:vMerge w:val="restart"/>
            <w:shd w:val="clear" w:color="auto" w:fill="D9D9D9" w:themeFill="background1" w:themeFillShade="D9"/>
            <w:vAlign w:val="center"/>
          </w:tcPr>
          <w:p w14:paraId="1C206C76" w14:textId="77777777" w:rsidR="00072314" w:rsidRPr="00395F31" w:rsidRDefault="00072314" w:rsidP="001D18E6">
            <w:pPr>
              <w:pStyle w:val="TableHeader0"/>
              <w:spacing w:line="276" w:lineRule="auto"/>
              <w:jc w:val="center"/>
              <w:rPr>
                <w:lang w:val="en-GB"/>
              </w:rPr>
            </w:pPr>
            <w:r w:rsidRPr="00395F31">
              <w:rPr>
                <w:lang w:val="en-GB"/>
              </w:rPr>
              <w:lastRenderedPageBreak/>
              <w:t>Component</w:t>
            </w:r>
          </w:p>
        </w:tc>
        <w:tc>
          <w:tcPr>
            <w:tcW w:w="1981" w:type="pct"/>
            <w:vMerge w:val="restart"/>
            <w:shd w:val="clear" w:color="auto" w:fill="D9D9D9" w:themeFill="background1" w:themeFillShade="D9"/>
            <w:vAlign w:val="center"/>
          </w:tcPr>
          <w:p w14:paraId="22ED9E92"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2489" w:type="pct"/>
            <w:vMerge w:val="restart"/>
            <w:shd w:val="clear" w:color="auto" w:fill="D9D9D9" w:themeFill="background1" w:themeFillShade="D9"/>
            <w:vAlign w:val="center"/>
          </w:tcPr>
          <w:p w14:paraId="10E90741" w14:textId="77777777" w:rsidR="00072314" w:rsidRPr="00395F31" w:rsidRDefault="00072314" w:rsidP="001D18E6">
            <w:pPr>
              <w:pStyle w:val="TableHeader0"/>
              <w:spacing w:line="276" w:lineRule="auto"/>
              <w:jc w:val="center"/>
              <w:rPr>
                <w:lang w:val="en-GB"/>
              </w:rPr>
            </w:pPr>
            <w:r w:rsidRPr="00395F31">
              <w:rPr>
                <w:lang w:val="en-GB"/>
              </w:rPr>
              <w:t>Logical Function Name</w:t>
            </w:r>
          </w:p>
        </w:tc>
      </w:tr>
      <w:tr w:rsidR="009068D6" w:rsidRPr="00395F31" w14:paraId="7AA53F4D" w14:textId="77777777" w:rsidTr="00CC6FE3">
        <w:trPr>
          <w:cantSplit/>
          <w:trHeight w:val="334"/>
          <w:tblHeader/>
          <w:jc w:val="center"/>
        </w:trPr>
        <w:tc>
          <w:tcPr>
            <w:tcW w:w="530" w:type="pct"/>
            <w:vMerge/>
            <w:shd w:val="clear" w:color="auto" w:fill="D9D9D9" w:themeFill="background1" w:themeFillShade="D9"/>
            <w:vAlign w:val="center"/>
          </w:tcPr>
          <w:p w14:paraId="54F303ED" w14:textId="77777777" w:rsidR="00072314" w:rsidRPr="00395F31" w:rsidRDefault="00072314" w:rsidP="001D18E6">
            <w:pPr>
              <w:pStyle w:val="TableHeader0"/>
              <w:spacing w:line="276" w:lineRule="auto"/>
              <w:jc w:val="center"/>
              <w:rPr>
                <w:lang w:val="en-GB"/>
              </w:rPr>
            </w:pPr>
          </w:p>
        </w:tc>
        <w:tc>
          <w:tcPr>
            <w:tcW w:w="1981" w:type="pct"/>
            <w:vMerge/>
            <w:shd w:val="clear" w:color="auto" w:fill="D9D9D9" w:themeFill="background1" w:themeFillShade="D9"/>
          </w:tcPr>
          <w:p w14:paraId="09EA82A7" w14:textId="77777777" w:rsidR="00072314" w:rsidRPr="00395F31" w:rsidRDefault="00072314" w:rsidP="001D18E6">
            <w:pPr>
              <w:pStyle w:val="TableHeader0"/>
              <w:spacing w:line="276" w:lineRule="auto"/>
              <w:jc w:val="center"/>
              <w:rPr>
                <w:lang w:val="en-GB"/>
              </w:rPr>
            </w:pPr>
          </w:p>
        </w:tc>
        <w:tc>
          <w:tcPr>
            <w:tcW w:w="2489" w:type="pct"/>
            <w:vMerge/>
            <w:shd w:val="clear" w:color="auto" w:fill="D9D9D9" w:themeFill="background1" w:themeFillShade="D9"/>
            <w:vAlign w:val="center"/>
          </w:tcPr>
          <w:p w14:paraId="04A2F532" w14:textId="77777777" w:rsidR="00072314" w:rsidRPr="00395F31" w:rsidRDefault="00072314" w:rsidP="001D18E6">
            <w:pPr>
              <w:pStyle w:val="TableHeader0"/>
              <w:spacing w:line="276" w:lineRule="auto"/>
              <w:jc w:val="center"/>
              <w:rPr>
                <w:lang w:val="en-GB"/>
              </w:rPr>
            </w:pPr>
          </w:p>
        </w:tc>
      </w:tr>
      <w:tr w:rsidR="009068D6" w:rsidRPr="00395F31" w14:paraId="793170ED" w14:textId="77777777" w:rsidTr="00CC6FE3">
        <w:trPr>
          <w:cantSplit/>
          <w:trHeight w:val="1762"/>
          <w:tblHeader/>
          <w:jc w:val="center"/>
        </w:trPr>
        <w:tc>
          <w:tcPr>
            <w:tcW w:w="530" w:type="pct"/>
            <w:vMerge w:val="restart"/>
            <w:vAlign w:val="center"/>
          </w:tcPr>
          <w:p w14:paraId="5A18B800" w14:textId="18C4B013" w:rsidR="0006543D" w:rsidRDefault="009D300E" w:rsidP="0006543D">
            <w:pPr>
              <w:pStyle w:val="scriptNormal"/>
              <w:rPr>
                <w:color w:val="000000" w:themeColor="text1"/>
              </w:rPr>
            </w:pPr>
            <w:r>
              <w:rPr>
                <w:noProof/>
              </w:rPr>
              <w:drawing>
                <wp:inline distT="0" distB="0" distL="0" distR="0" wp14:anchorId="685A3B6B" wp14:editId="68A67646">
                  <wp:extent cx="203200" cy="203200"/>
                  <wp:effectExtent l="0" t="0" r="0" b="0"/>
                  <wp:docPr id="340" name="Picture 110167111.jpg" descr="11016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10167111.jpg"/>
                          <pic:cNvPicPr/>
                        </pic:nvPicPr>
                        <pic:blipFill>
                          <a:blip r:embed="rId29"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APIM</w:t>
            </w:r>
          </w:p>
        </w:tc>
        <w:tc>
          <w:tcPr>
            <w:tcW w:w="1981" w:type="pct"/>
            <w:vAlign w:val="center"/>
          </w:tcPr>
          <w:p w14:paraId="1B660A3C" w14:textId="03613B87" w:rsidR="0006543D" w:rsidRPr="00EF2095" w:rsidRDefault="0091470E" w:rsidP="0006543D">
            <w:r>
              <w:rPr>
                <w:noProof/>
              </w:rPr>
              <w:drawing>
                <wp:inline distT="0" distB="0" distL="0" distR="0" wp14:anchorId="551445AD" wp14:editId="05C1ED6B">
                  <wp:extent cx="203200" cy="203200"/>
                  <wp:effectExtent l="0" t="0" r="0" b="0"/>
                  <wp:docPr id="34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APIM_ProcessUserInputAndFeedback</w:t>
            </w:r>
          </w:p>
        </w:tc>
        <w:tc>
          <w:tcPr>
            <w:tcW w:w="2489" w:type="pct"/>
            <w:vAlign w:val="center"/>
          </w:tcPr>
          <w:p w14:paraId="34DFB077" w14:textId="4C7FD8C7" w:rsidR="0006543D" w:rsidRPr="00EF2095" w:rsidRDefault="0091470E" w:rsidP="003F21E4">
            <w:pPr>
              <w:pStyle w:val="TabelleText"/>
              <w:spacing w:line="276" w:lineRule="auto"/>
              <w:rPr>
                <w:sz w:val="20"/>
                <w:szCs w:val="20"/>
                <w:lang w:val="en-US"/>
              </w:rPr>
            </w:pPr>
            <w:r>
              <w:rPr>
                <w:noProof/>
              </w:rPr>
              <w:drawing>
                <wp:inline distT="0" distB="0" distL="0" distR="0" wp14:anchorId="7BBDE71A" wp14:editId="3F57CA5B">
                  <wp:extent cx="203200" cy="203200"/>
                  <wp:effectExtent l="0" t="0" r="0" b="0"/>
                  <wp:docPr id="344"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ProcessUserInputAndFeedback</w:t>
            </w:r>
          </w:p>
        </w:tc>
      </w:tr>
      <w:tr w:rsidR="009068D6" w:rsidRPr="00395F31" w14:paraId="2A02E517" w14:textId="77777777" w:rsidTr="00CC6FE3">
        <w:trPr>
          <w:cantSplit/>
          <w:trHeight w:val="1762"/>
          <w:tblHeader/>
          <w:jc w:val="center"/>
        </w:trPr>
        <w:tc>
          <w:tcPr>
            <w:tcW w:w="530" w:type="pct"/>
            <w:vMerge w:val="restart"/>
            <w:vAlign w:val="center"/>
          </w:tcPr>
          <w:p w14:paraId="21982B7F" w14:textId="77777777" w:rsidR="0006543D" w:rsidRDefault="009D300E" w:rsidP="0006543D">
            <w:pPr>
              <w:pStyle w:val="scriptNormal"/>
              <w:rPr>
                <w:color w:val="000000" w:themeColor="text1"/>
              </w:rPr>
            </w:pPr>
            <w:r>
              <w:rPr>
                <w:noProof/>
              </w:rPr>
              <w:drawing>
                <wp:inline distT="0" distB="0" distL="0" distR="0" wp14:anchorId="25FACCEB" wp14:editId="21940E44">
                  <wp:extent cx="203200" cy="203200"/>
                  <wp:effectExtent l="0" t="0" r="0" b="0"/>
                  <wp:docPr id="346" name="Picture 110167111.jpg" descr="11016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10167111.jpg"/>
                          <pic:cNvPicPr/>
                        </pic:nvPicPr>
                        <pic:blipFill>
                          <a:blip r:embed="rId29"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BCM</w:t>
            </w:r>
          </w:p>
        </w:tc>
        <w:tc>
          <w:tcPr>
            <w:tcW w:w="1981" w:type="pct"/>
            <w:vAlign w:val="center"/>
          </w:tcPr>
          <w:p w14:paraId="65C966C0" w14:textId="77777777" w:rsidR="0006543D" w:rsidRPr="00EF2095" w:rsidRDefault="0091470E" w:rsidP="0006543D">
            <w:r>
              <w:rPr>
                <w:noProof/>
              </w:rPr>
              <w:drawing>
                <wp:inline distT="0" distB="0" distL="0" distR="0" wp14:anchorId="47F417B3" wp14:editId="7A3E156D">
                  <wp:extent cx="203200" cy="203200"/>
                  <wp:effectExtent l="0" t="0" r="0" b="0"/>
                  <wp:docPr id="34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BCM_PerformALMCircuitOutput</w:t>
            </w:r>
          </w:p>
        </w:tc>
        <w:tc>
          <w:tcPr>
            <w:tcW w:w="2489" w:type="pct"/>
            <w:vAlign w:val="center"/>
          </w:tcPr>
          <w:p w14:paraId="7A77B5C1"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3AC8E9EA" wp14:editId="48C27E77">
                  <wp:extent cx="203200" cy="203200"/>
                  <wp:effectExtent l="0" t="0" r="0" b="0"/>
                  <wp:docPr id="35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DetermineALMConditionedPwrCmd</w:t>
            </w:r>
          </w:p>
          <w:p w14:paraId="5D849D6E"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87A6781" wp14:editId="3AE1BC9F">
                  <wp:extent cx="203200" cy="203200"/>
                  <wp:effectExtent l="0" t="0" r="0" b="0"/>
                  <wp:docPr id="35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DetermineALMPowerStatus</w:t>
            </w:r>
          </w:p>
          <w:p w14:paraId="43986997"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10DE3CD" wp14:editId="0CE8E041">
                  <wp:extent cx="203200" cy="203200"/>
                  <wp:effectExtent l="0" t="0" r="0" b="0"/>
                  <wp:docPr id="35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DetermineALMCktOutput</w:t>
            </w:r>
          </w:p>
          <w:p w14:paraId="49179D85"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5CEFDA9B" wp14:editId="78A24C1A">
                  <wp:extent cx="203200" cy="203200"/>
                  <wp:effectExtent l="0" t="0" r="0" b="0"/>
                  <wp:docPr id="35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PerformALMCircuitOutput</w:t>
            </w:r>
          </w:p>
          <w:p w14:paraId="34A35645" w14:textId="3DC78AF4" w:rsidR="0006543D" w:rsidRPr="00EF2095" w:rsidRDefault="0006543D" w:rsidP="0006543D">
            <w:pPr>
              <w:rPr>
                <w:rFonts w:cs="Arial"/>
              </w:rPr>
            </w:pPr>
          </w:p>
        </w:tc>
      </w:tr>
      <w:tr w:rsidR="009068D6" w:rsidRPr="00395F31" w14:paraId="2728C2AF" w14:textId="77777777" w:rsidTr="00CC6FE3">
        <w:trPr>
          <w:cantSplit/>
          <w:trHeight w:val="70"/>
          <w:tblHeader/>
          <w:jc w:val="center"/>
        </w:trPr>
        <w:tc>
          <w:tcPr>
            <w:tcW w:w="530" w:type="pct"/>
            <w:vMerge/>
            <w:vAlign w:val="center"/>
          </w:tcPr>
          <w:p w14:paraId="4C1B5ACD" w14:textId="77777777" w:rsidR="00F33430" w:rsidRDefault="00F33430"/>
        </w:tc>
        <w:tc>
          <w:tcPr>
            <w:tcW w:w="1981" w:type="pct"/>
            <w:vAlign w:val="center"/>
          </w:tcPr>
          <w:p w14:paraId="50775432" w14:textId="77777777" w:rsidR="0006543D" w:rsidRPr="00EF2095" w:rsidRDefault="0091470E" w:rsidP="0006543D">
            <w:r>
              <w:rPr>
                <w:noProof/>
              </w:rPr>
              <w:drawing>
                <wp:inline distT="0" distB="0" distL="0" distR="0" wp14:anchorId="054E773D" wp14:editId="2E4100F4">
                  <wp:extent cx="203200" cy="203200"/>
                  <wp:effectExtent l="0" t="0" r="0" b="0"/>
                  <wp:docPr id="35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BCM_PerformAmbientLightingInputProcessing</w:t>
            </w:r>
          </w:p>
        </w:tc>
        <w:tc>
          <w:tcPr>
            <w:tcW w:w="2489" w:type="pct"/>
            <w:vAlign w:val="center"/>
          </w:tcPr>
          <w:p w14:paraId="0CE5E752"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ECE6769" wp14:editId="1F61E7A9">
                  <wp:extent cx="203200" cy="203200"/>
                  <wp:effectExtent l="0" t="0" r="0" b="0"/>
                  <wp:docPr id="360"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PerformAmbientLightingInputProcessing</w:t>
            </w:r>
          </w:p>
          <w:p w14:paraId="6AE7F081"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A0100EF" wp14:editId="638D8FB0">
                  <wp:extent cx="203200" cy="203200"/>
                  <wp:effectExtent l="0" t="0" r="0" b="0"/>
                  <wp:docPr id="36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PerformAmbientColorMappingDecision</w:t>
            </w:r>
          </w:p>
          <w:p w14:paraId="5F027C26"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48CE3BFD" wp14:editId="2AE025B7">
                  <wp:extent cx="203200" cy="203200"/>
                  <wp:effectExtent l="0" t="0" r="0" b="0"/>
                  <wp:docPr id="36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PerformAmbientIntensityMappingDecision</w:t>
            </w:r>
          </w:p>
          <w:p w14:paraId="7D619E3C"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741397EC" wp14:editId="2EB82CA6">
                  <wp:extent cx="203200" cy="203200"/>
                  <wp:effectExtent l="0" t="0" r="0" b="0"/>
                  <wp:docPr id="36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PerformDriveModeBasedLightAmbientColorDecision</w:t>
            </w:r>
          </w:p>
          <w:p w14:paraId="25005B3C" w14:textId="77777777" w:rsidR="0006543D" w:rsidRPr="00EF2095" w:rsidRDefault="0006543D" w:rsidP="0006543D">
            <w:pPr>
              <w:rPr>
                <w:rFonts w:cs="Arial"/>
              </w:rPr>
            </w:pPr>
          </w:p>
        </w:tc>
      </w:tr>
      <w:tr w:rsidR="009068D6" w:rsidRPr="00395F31" w14:paraId="56ADA3B0" w14:textId="77777777" w:rsidTr="00CC6FE3">
        <w:trPr>
          <w:cantSplit/>
          <w:trHeight w:val="70"/>
          <w:tblHeader/>
          <w:jc w:val="center"/>
        </w:trPr>
        <w:tc>
          <w:tcPr>
            <w:tcW w:w="530" w:type="pct"/>
            <w:vMerge/>
            <w:vAlign w:val="center"/>
          </w:tcPr>
          <w:p w14:paraId="19B8D4F5" w14:textId="77777777" w:rsidR="00F33430" w:rsidRDefault="00F33430"/>
        </w:tc>
        <w:tc>
          <w:tcPr>
            <w:tcW w:w="1981" w:type="pct"/>
            <w:vAlign w:val="center"/>
          </w:tcPr>
          <w:p w14:paraId="62CE6B68" w14:textId="77777777" w:rsidR="0006543D" w:rsidRPr="00EF2095" w:rsidRDefault="0091470E" w:rsidP="0006543D">
            <w:r>
              <w:rPr>
                <w:noProof/>
              </w:rPr>
              <w:drawing>
                <wp:inline distT="0" distB="0" distL="0" distR="0" wp14:anchorId="6A95B624" wp14:editId="0C797B1E">
                  <wp:extent cx="203200" cy="203200"/>
                  <wp:effectExtent l="0" t="0" r="0" b="0"/>
                  <wp:docPr id="36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BCM_PerformWelcomeFarewellFeatureProcessing</w:t>
            </w:r>
          </w:p>
        </w:tc>
        <w:tc>
          <w:tcPr>
            <w:tcW w:w="2489" w:type="pct"/>
            <w:vAlign w:val="center"/>
          </w:tcPr>
          <w:p w14:paraId="23FB5BA9"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B74E0ED" wp14:editId="3DE5B253">
                  <wp:extent cx="203200" cy="203200"/>
                  <wp:effectExtent l="0" t="0" r="0" b="0"/>
                  <wp:docPr id="370"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PerformWelcomeFarewellFeatureProcessing</w:t>
            </w:r>
          </w:p>
          <w:p w14:paraId="7CF824ED" w14:textId="77777777" w:rsidR="0006543D" w:rsidRPr="00EF2095" w:rsidRDefault="0006543D" w:rsidP="0006543D">
            <w:pPr>
              <w:rPr>
                <w:rFonts w:cs="Arial"/>
              </w:rPr>
            </w:pPr>
          </w:p>
        </w:tc>
      </w:tr>
      <w:tr w:rsidR="009068D6" w:rsidRPr="00395F31" w14:paraId="603CB855" w14:textId="77777777" w:rsidTr="00CC6FE3">
        <w:trPr>
          <w:cantSplit/>
          <w:trHeight w:val="70"/>
          <w:tblHeader/>
          <w:jc w:val="center"/>
        </w:trPr>
        <w:tc>
          <w:tcPr>
            <w:tcW w:w="530" w:type="pct"/>
            <w:vMerge/>
            <w:vAlign w:val="center"/>
          </w:tcPr>
          <w:p w14:paraId="5E6D800F" w14:textId="77777777" w:rsidR="00F33430" w:rsidRDefault="00F33430"/>
        </w:tc>
        <w:tc>
          <w:tcPr>
            <w:tcW w:w="1981" w:type="pct"/>
            <w:vAlign w:val="center"/>
          </w:tcPr>
          <w:p w14:paraId="29D6B996" w14:textId="77777777" w:rsidR="0006543D" w:rsidRPr="00EF2095" w:rsidRDefault="0091470E" w:rsidP="0006543D">
            <w:r>
              <w:rPr>
                <w:noProof/>
              </w:rPr>
              <w:drawing>
                <wp:inline distT="0" distB="0" distL="0" distR="0" wp14:anchorId="2FF6E5E8" wp14:editId="2DDEC143">
                  <wp:extent cx="203200" cy="203200"/>
                  <wp:effectExtent l="0" t="0" r="0" b="0"/>
                  <wp:docPr id="37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BCM_ProcessAmbientLightOutput</w:t>
            </w:r>
          </w:p>
        </w:tc>
        <w:tc>
          <w:tcPr>
            <w:tcW w:w="2489" w:type="pct"/>
            <w:vAlign w:val="center"/>
          </w:tcPr>
          <w:p w14:paraId="2D9A65D1"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55A8E1DC" wp14:editId="4AED8971">
                  <wp:extent cx="203200" cy="203200"/>
                  <wp:effectExtent l="0" t="0" r="0" b="0"/>
                  <wp:docPr id="37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DetermineLedParams</w:t>
            </w:r>
          </w:p>
          <w:p w14:paraId="1740D0DB"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5BE89B2" wp14:editId="49B53CBE">
                  <wp:extent cx="203200" cy="203200"/>
                  <wp:effectExtent l="0" t="0" r="0" b="0"/>
                  <wp:docPr id="37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ProcessAmbientLightOutput</w:t>
            </w:r>
          </w:p>
          <w:p w14:paraId="2C991170"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48E81F03" wp14:editId="0BFA95B4">
                  <wp:extent cx="203200" cy="203200"/>
                  <wp:effectExtent l="0" t="0" r="0" b="0"/>
                  <wp:docPr id="37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DetermineLedLocationID</w:t>
            </w:r>
          </w:p>
          <w:p w14:paraId="073ED227"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74DC52D" wp14:editId="6D921E52">
                  <wp:extent cx="203200" cy="203200"/>
                  <wp:effectExtent l="0" t="0" r="0" b="0"/>
                  <wp:docPr id="38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GenerateMessage0x37AmbientLightingData</w:t>
            </w:r>
          </w:p>
          <w:p w14:paraId="1010DB31"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9A21ADD" wp14:editId="7AED597D">
                  <wp:extent cx="203200" cy="203200"/>
                  <wp:effectExtent l="0" t="0" r="0" b="0"/>
                  <wp:docPr id="38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CheckLINWakeUp</w:t>
            </w:r>
          </w:p>
          <w:p w14:paraId="71B5A30A" w14:textId="77777777" w:rsidR="0006543D" w:rsidRPr="00EF2095" w:rsidRDefault="0006543D" w:rsidP="0006543D">
            <w:pPr>
              <w:rPr>
                <w:rFonts w:cs="Arial"/>
              </w:rPr>
            </w:pPr>
          </w:p>
        </w:tc>
      </w:tr>
      <w:tr w:rsidR="009068D6" w:rsidRPr="00395F31" w14:paraId="55EB527D" w14:textId="77777777" w:rsidTr="00CC6FE3">
        <w:trPr>
          <w:cantSplit/>
          <w:trHeight w:val="70"/>
          <w:tblHeader/>
          <w:jc w:val="center"/>
        </w:trPr>
        <w:tc>
          <w:tcPr>
            <w:tcW w:w="530" w:type="pct"/>
            <w:vMerge/>
            <w:vAlign w:val="center"/>
          </w:tcPr>
          <w:p w14:paraId="14787EE8" w14:textId="77777777" w:rsidR="00F33430" w:rsidRDefault="00F33430"/>
        </w:tc>
        <w:tc>
          <w:tcPr>
            <w:tcW w:w="1981" w:type="pct"/>
            <w:vAlign w:val="center"/>
          </w:tcPr>
          <w:p w14:paraId="6DA93E94" w14:textId="77777777" w:rsidR="0006543D" w:rsidRPr="00EF2095" w:rsidRDefault="0091470E" w:rsidP="0006543D">
            <w:r>
              <w:rPr>
                <w:noProof/>
              </w:rPr>
              <w:drawing>
                <wp:inline distT="0" distB="0" distL="0" distR="0" wp14:anchorId="7E8EFC01" wp14:editId="4E66AC45">
                  <wp:extent cx="203200" cy="203200"/>
                  <wp:effectExtent l="0" t="0" r="0" b="0"/>
                  <wp:docPr id="38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BCM_PerformAmbientProcessing</w:t>
            </w:r>
          </w:p>
        </w:tc>
        <w:tc>
          <w:tcPr>
            <w:tcW w:w="2489" w:type="pct"/>
            <w:vAlign w:val="center"/>
          </w:tcPr>
          <w:p w14:paraId="10D2ABBB"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53EBC149" wp14:editId="1662EEC8">
                  <wp:extent cx="203200" cy="203200"/>
                  <wp:effectExtent l="0" t="0" r="0" b="0"/>
                  <wp:docPr id="38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PerformAmbientProcessing</w:t>
            </w:r>
          </w:p>
          <w:p w14:paraId="7D12D110" w14:textId="77777777" w:rsidR="0006543D" w:rsidRPr="00EF2095" w:rsidRDefault="0006543D" w:rsidP="0006543D">
            <w:pPr>
              <w:rPr>
                <w:rFonts w:cs="Arial"/>
              </w:rPr>
            </w:pPr>
          </w:p>
        </w:tc>
      </w:tr>
      <w:tr w:rsidR="009068D6" w:rsidRPr="00395F31" w14:paraId="1D68AAF7" w14:textId="77777777" w:rsidTr="00CC6FE3">
        <w:trPr>
          <w:cantSplit/>
          <w:trHeight w:val="70"/>
          <w:tblHeader/>
          <w:jc w:val="center"/>
        </w:trPr>
        <w:tc>
          <w:tcPr>
            <w:tcW w:w="530" w:type="pct"/>
            <w:vMerge/>
            <w:vAlign w:val="center"/>
          </w:tcPr>
          <w:p w14:paraId="3FC87308" w14:textId="77777777" w:rsidR="00F33430" w:rsidRDefault="00F33430"/>
        </w:tc>
        <w:tc>
          <w:tcPr>
            <w:tcW w:w="1981" w:type="pct"/>
            <w:vAlign w:val="center"/>
          </w:tcPr>
          <w:p w14:paraId="07F1C9C9" w14:textId="77777777" w:rsidR="0006543D" w:rsidRPr="00EF2095" w:rsidRDefault="0091470E" w:rsidP="0006543D">
            <w:r>
              <w:rPr>
                <w:noProof/>
              </w:rPr>
              <w:drawing>
                <wp:inline distT="0" distB="0" distL="0" distR="0" wp14:anchorId="6C6F194A" wp14:editId="7D2A1348">
                  <wp:extent cx="203200" cy="203200"/>
                  <wp:effectExtent l="0" t="0" r="0" b="0"/>
                  <wp:docPr id="38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BCM_PerformCoreAmbientLightingProcessing</w:t>
            </w:r>
          </w:p>
        </w:tc>
        <w:tc>
          <w:tcPr>
            <w:tcW w:w="2489" w:type="pct"/>
            <w:vAlign w:val="center"/>
          </w:tcPr>
          <w:p w14:paraId="61D6C942"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5232A478" wp14:editId="7BDC7E69">
                  <wp:extent cx="203200" cy="203200"/>
                  <wp:effectExtent l="0" t="0" r="0" b="0"/>
                  <wp:docPr id="39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PerformContextualAmbientLightingHMIStatusUpdate</w:t>
            </w:r>
          </w:p>
          <w:p w14:paraId="07F3CD62"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54EA74C9" wp14:editId="418F1990">
                  <wp:extent cx="203200" cy="203200"/>
                  <wp:effectExtent l="0" t="0" r="0" b="0"/>
                  <wp:docPr id="39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PerformSelectiveDriveModeRangeSelectionDecision</w:t>
            </w:r>
          </w:p>
          <w:p w14:paraId="2F1AEB5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9D47B49" wp14:editId="578A6E6B">
                  <wp:extent cx="203200" cy="203200"/>
                  <wp:effectExtent l="0" t="0" r="0" b="0"/>
                  <wp:docPr id="39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PerformContextualAmbientLightingColorIntensityValueDecision</w:t>
            </w:r>
          </w:p>
          <w:p w14:paraId="36C4228E"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74BAE2F9" wp14:editId="40A25E12">
                  <wp:extent cx="203200" cy="203200"/>
                  <wp:effectExtent l="0" t="0" r="0" b="0"/>
                  <wp:docPr id="39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PerformSelectiveDriveModeRequestDecision</w:t>
            </w:r>
          </w:p>
          <w:p w14:paraId="1D6E7E46"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FFFBCDF" wp14:editId="00FD72CF">
                  <wp:extent cx="203200" cy="203200"/>
                  <wp:effectExtent l="0" t="0" r="0" b="0"/>
                  <wp:docPr id="39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CalculateAmbientLightingActiveProfileIndex</w:t>
            </w:r>
          </w:p>
          <w:p w14:paraId="32EF115B"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62A20BB" wp14:editId="69365BE2">
                  <wp:extent cx="203200" cy="203200"/>
                  <wp:effectExtent l="0" t="0" r="0" b="0"/>
                  <wp:docPr id="40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PerformHMICommVariantDecoding</w:t>
            </w:r>
          </w:p>
          <w:p w14:paraId="1879A64E"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56FCA0C" wp14:editId="0CA727E6">
                  <wp:extent cx="203200" cy="203200"/>
                  <wp:effectExtent l="0" t="0" r="0" b="0"/>
                  <wp:docPr id="40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PerformContextualAmbientLighting</w:t>
            </w:r>
          </w:p>
          <w:p w14:paraId="0DEDB470"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3B24780" wp14:editId="696D9BAA">
                  <wp:extent cx="203200" cy="203200"/>
                  <wp:effectExtent l="0" t="0" r="0" b="0"/>
                  <wp:docPr id="40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DeterminePersonalizedAmbientLightingIntensity</w:t>
            </w:r>
          </w:p>
          <w:p w14:paraId="732FE5B5"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CF9C25E" wp14:editId="04A2626C">
                  <wp:extent cx="203200" cy="203200"/>
                  <wp:effectExtent l="0" t="0" r="0" b="0"/>
                  <wp:docPr id="40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DeterminePersonalizedAmbientLightingColor</w:t>
            </w:r>
          </w:p>
          <w:p w14:paraId="0F8C335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4A68DA4" wp14:editId="6494C68F">
                  <wp:extent cx="203200" cy="203200"/>
                  <wp:effectExtent l="0" t="0" r="0" b="0"/>
                  <wp:docPr id="40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PerformCoreAmbientLightingProcessing</w:t>
            </w:r>
          </w:p>
          <w:p w14:paraId="109B2BC3"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3A925110" wp14:editId="1A3CA8FC">
                  <wp:extent cx="203200" cy="203200"/>
                  <wp:effectExtent l="0" t="0" r="0" b="0"/>
                  <wp:docPr id="41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PerformAmbientLightingMemoryAndPersonalization</w:t>
            </w:r>
          </w:p>
          <w:p w14:paraId="2BEA9B6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42B7AAE" wp14:editId="330E225B">
                  <wp:extent cx="203200" cy="203200"/>
                  <wp:effectExtent l="0" t="0" r="0" b="0"/>
                  <wp:docPr id="41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DeterminePersonalizedAmbientLightingStatus</w:t>
            </w:r>
          </w:p>
          <w:p w14:paraId="6259784A" w14:textId="77777777" w:rsidR="0006543D" w:rsidRPr="00EF2095" w:rsidRDefault="0006543D" w:rsidP="0006543D">
            <w:pPr>
              <w:rPr>
                <w:rFonts w:cs="Arial"/>
              </w:rPr>
            </w:pPr>
          </w:p>
        </w:tc>
      </w:tr>
      <w:tr w:rsidR="009068D6" w:rsidRPr="00395F31" w14:paraId="1A2D2D79" w14:textId="77777777" w:rsidTr="00CC6FE3">
        <w:trPr>
          <w:cantSplit/>
          <w:trHeight w:val="70"/>
          <w:tblHeader/>
          <w:jc w:val="center"/>
        </w:trPr>
        <w:tc>
          <w:tcPr>
            <w:tcW w:w="530" w:type="pct"/>
            <w:vMerge/>
            <w:vAlign w:val="center"/>
          </w:tcPr>
          <w:p w14:paraId="537397C7" w14:textId="77777777" w:rsidR="00F33430" w:rsidRDefault="00F33430"/>
        </w:tc>
        <w:tc>
          <w:tcPr>
            <w:tcW w:w="1981" w:type="pct"/>
            <w:vAlign w:val="center"/>
          </w:tcPr>
          <w:p w14:paraId="1492832A" w14:textId="77777777" w:rsidR="0006543D" w:rsidRPr="00EF2095" w:rsidRDefault="0091470E" w:rsidP="0006543D">
            <w:r>
              <w:rPr>
                <w:noProof/>
              </w:rPr>
              <w:drawing>
                <wp:inline distT="0" distB="0" distL="0" distR="0" wp14:anchorId="4048B8ED" wp14:editId="40EB3AF5">
                  <wp:extent cx="203200" cy="203200"/>
                  <wp:effectExtent l="0" t="0" r="0" b="0"/>
                  <wp:docPr id="41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BCM_ProcessAmbientLightingOutput</w:t>
            </w:r>
          </w:p>
        </w:tc>
        <w:tc>
          <w:tcPr>
            <w:tcW w:w="2489" w:type="pct"/>
            <w:vAlign w:val="center"/>
          </w:tcPr>
          <w:p w14:paraId="53BE9BE0"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B41A132" wp14:editId="3FD1CCFC">
                  <wp:extent cx="203200" cy="203200"/>
                  <wp:effectExtent l="0" t="0" r="0" b="0"/>
                  <wp:docPr id="41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DetermineDriverRearDoorLockLightBehavior</w:t>
            </w:r>
          </w:p>
          <w:p w14:paraId="526ED45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EB1C6DF" wp14:editId="3527455C">
                  <wp:extent cx="203200" cy="203200"/>
                  <wp:effectExtent l="0" t="0" r="0" b="0"/>
                  <wp:docPr id="41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DeterminePassengerRearDoorLightBehavior</w:t>
            </w:r>
          </w:p>
          <w:p w14:paraId="00D5D486"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3E9CA713" wp14:editId="1AC256C7">
                  <wp:extent cx="203200" cy="203200"/>
                  <wp:effectExtent l="0" t="0" r="0" b="0"/>
                  <wp:docPr id="42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DeterminePassengerFrontDoorLightBehavior</w:t>
            </w:r>
          </w:p>
          <w:p w14:paraId="2646B8E7"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C87BFB9" wp14:editId="6ED2F538">
                  <wp:extent cx="203200" cy="203200"/>
                  <wp:effectExtent l="0" t="0" r="0" b="0"/>
                  <wp:docPr id="42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DetermineDriverFrontDoorLockIndication</w:t>
            </w:r>
          </w:p>
          <w:p w14:paraId="02302D72"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2E165D75" wp14:editId="2B0C0B93">
                  <wp:extent cx="203200" cy="203200"/>
                  <wp:effectExtent l="0" t="0" r="0" b="0"/>
                  <wp:docPr id="42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DeterminePassengerFrontDoorLockLightBehavior</w:t>
            </w:r>
          </w:p>
          <w:p w14:paraId="0D4C1DE2"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824D77A" wp14:editId="086B2B55">
                  <wp:extent cx="203200" cy="203200"/>
                  <wp:effectExtent l="0" t="0" r="0" b="0"/>
                  <wp:docPr id="42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DetermineNonDoorLIN Master_L1_P00LedState</w:t>
            </w:r>
          </w:p>
          <w:p w14:paraId="3C23306C"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269FE59" wp14:editId="074F6517">
                  <wp:extent cx="203200" cy="203200"/>
                  <wp:effectExtent l="0" t="0" r="0" b="0"/>
                  <wp:docPr id="428"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DetermineDriverRearDoorLightBehavior</w:t>
            </w:r>
          </w:p>
          <w:p w14:paraId="2D0572BC"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BE5E525" wp14:editId="0D94825A">
                  <wp:extent cx="203200" cy="203200"/>
                  <wp:effectExtent l="0" t="0" r="0" b="0"/>
                  <wp:docPr id="43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DeterminePassengerRearDoorLockLightBehavior</w:t>
            </w:r>
          </w:p>
          <w:p w14:paraId="450F5E87"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15597C3B" wp14:editId="24FFAC7E">
                  <wp:extent cx="203200" cy="203200"/>
                  <wp:effectExtent l="0" t="0" r="0" b="0"/>
                  <wp:docPr id="43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DetermineDriverFrontDoorLockLightBehavior</w:t>
            </w:r>
          </w:p>
          <w:p w14:paraId="79AA3EC6"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7F891511" wp14:editId="48FA2F53">
                  <wp:extent cx="203200" cy="203200"/>
                  <wp:effectExtent l="0" t="0" r="0" b="0"/>
                  <wp:docPr id="434"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DeterminePassengerFrontDoorLockIndication</w:t>
            </w:r>
          </w:p>
          <w:p w14:paraId="13373B0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40F6709F" wp14:editId="494B6C10">
                  <wp:extent cx="203200" cy="203200"/>
                  <wp:effectExtent l="0" t="0" r="0" b="0"/>
                  <wp:docPr id="436"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DetermineDriverFrontDoorLightBehavior</w:t>
            </w:r>
          </w:p>
          <w:p w14:paraId="48E124C9"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D7D75A8" wp14:editId="011791B1">
                  <wp:extent cx="203200" cy="203200"/>
                  <wp:effectExtent l="0" t="0" r="0" b="0"/>
                  <wp:docPr id="438"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ProcessAmbientLightingOutput</w:t>
            </w:r>
          </w:p>
          <w:p w14:paraId="004CFC4E"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003CD6E5" wp14:editId="390CCD62">
                  <wp:extent cx="203200" cy="203200"/>
                  <wp:effectExtent l="0" t="0" r="0" b="0"/>
                  <wp:docPr id="440"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DetermineDriverRearDoorLockIndication</w:t>
            </w:r>
          </w:p>
          <w:p w14:paraId="2477E22D"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3B3004CD" wp14:editId="3C34F288">
                  <wp:extent cx="203200" cy="203200"/>
                  <wp:effectExtent l="0" t="0" r="0" b="0"/>
                  <wp:docPr id="442" name="Picture 115039898.jpg" descr="11503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15039898.jpg"/>
                          <pic:cNvPicPr/>
                        </pic:nvPicPr>
                        <pic:blipFill>
                          <a:blip r:embed="rId23"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DeterminePassengerRearDoorLockIndication</w:t>
            </w:r>
          </w:p>
          <w:p w14:paraId="262CA7C6" w14:textId="77777777" w:rsidR="0006543D" w:rsidRPr="00EF2095" w:rsidRDefault="0006543D" w:rsidP="0006543D">
            <w:pPr>
              <w:rPr>
                <w:rFonts w:cs="Arial"/>
              </w:rPr>
            </w:pPr>
          </w:p>
        </w:tc>
      </w:tr>
      <w:tr w:rsidR="009068D6" w:rsidRPr="00395F31" w14:paraId="7D535E4A" w14:textId="77777777" w:rsidTr="00CC6FE3">
        <w:trPr>
          <w:cantSplit/>
          <w:trHeight w:val="70"/>
          <w:tblHeader/>
          <w:jc w:val="center"/>
        </w:trPr>
        <w:tc>
          <w:tcPr>
            <w:tcW w:w="530" w:type="pct"/>
            <w:vMerge/>
            <w:vAlign w:val="center"/>
          </w:tcPr>
          <w:p w14:paraId="52364CEE" w14:textId="77777777" w:rsidR="00F33430" w:rsidRDefault="00F33430"/>
        </w:tc>
        <w:tc>
          <w:tcPr>
            <w:tcW w:w="1981" w:type="pct"/>
            <w:vAlign w:val="center"/>
          </w:tcPr>
          <w:p w14:paraId="0832155D" w14:textId="77777777" w:rsidR="0006543D" w:rsidRPr="00EF2095" w:rsidRDefault="0091470E" w:rsidP="0006543D">
            <w:r>
              <w:rPr>
                <w:noProof/>
              </w:rPr>
              <w:drawing>
                <wp:inline distT="0" distB="0" distL="0" distR="0" wp14:anchorId="56491EE0" wp14:editId="4E325E8D">
                  <wp:extent cx="203200" cy="203200"/>
                  <wp:effectExtent l="0" t="0" r="0" b="0"/>
                  <wp:docPr id="44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BCM_PerformLINLedPowerControl</w:t>
            </w:r>
          </w:p>
        </w:tc>
        <w:tc>
          <w:tcPr>
            <w:tcW w:w="2489" w:type="pct"/>
            <w:vAlign w:val="center"/>
          </w:tcPr>
          <w:p w14:paraId="046A4E88"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7D6225A1" wp14:editId="394A8C99">
                  <wp:extent cx="203200" cy="203200"/>
                  <wp:effectExtent l="0" t="0" r="0" b="0"/>
                  <wp:docPr id="44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PerformLedPowerControl</w:t>
            </w:r>
          </w:p>
        </w:tc>
      </w:tr>
      <w:tr w:rsidR="009068D6" w:rsidRPr="00395F31" w14:paraId="7A85FFB1" w14:textId="77777777" w:rsidTr="00CC6FE3">
        <w:trPr>
          <w:cantSplit/>
          <w:trHeight w:val="1762"/>
          <w:tblHeader/>
          <w:jc w:val="center"/>
        </w:trPr>
        <w:tc>
          <w:tcPr>
            <w:tcW w:w="530" w:type="pct"/>
            <w:vMerge w:val="restart"/>
            <w:vAlign w:val="center"/>
          </w:tcPr>
          <w:p w14:paraId="02554781" w14:textId="77777777" w:rsidR="0006543D" w:rsidRDefault="009D300E" w:rsidP="0006543D">
            <w:pPr>
              <w:pStyle w:val="scriptNormal"/>
              <w:rPr>
                <w:color w:val="000000" w:themeColor="text1"/>
              </w:rPr>
            </w:pPr>
            <w:r>
              <w:rPr>
                <w:noProof/>
              </w:rPr>
              <w:drawing>
                <wp:inline distT="0" distB="0" distL="0" distR="0" wp14:anchorId="7C008DD7" wp14:editId="3C4E5D27">
                  <wp:extent cx="203200" cy="203200"/>
                  <wp:effectExtent l="0" t="0" r="0" b="0"/>
                  <wp:docPr id="448" name="Picture 110167111.jpg" descr="11016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10167111.jpg"/>
                          <pic:cNvPicPr/>
                        </pic:nvPicPr>
                        <pic:blipFill>
                          <a:blip r:embed="rId29"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PCBA</w:t>
            </w:r>
          </w:p>
        </w:tc>
        <w:tc>
          <w:tcPr>
            <w:tcW w:w="1981" w:type="pct"/>
            <w:vAlign w:val="center"/>
          </w:tcPr>
          <w:p w14:paraId="1CA4D4D7" w14:textId="77777777" w:rsidR="0006543D" w:rsidRPr="00EF2095" w:rsidRDefault="0091470E" w:rsidP="0006543D">
            <w:r>
              <w:rPr>
                <w:noProof/>
              </w:rPr>
              <w:drawing>
                <wp:inline distT="0" distB="0" distL="0" distR="0" wp14:anchorId="25587850" wp14:editId="4E0C520E">
                  <wp:extent cx="203200" cy="203200"/>
                  <wp:effectExtent l="0" t="0" r="0" b="0"/>
                  <wp:docPr id="450"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ALCM_ProvideIllumination</w:t>
            </w:r>
          </w:p>
        </w:tc>
        <w:tc>
          <w:tcPr>
            <w:tcW w:w="2489" w:type="pct"/>
            <w:vAlign w:val="center"/>
          </w:tcPr>
          <w:p w14:paraId="6E13A985" w14:textId="3F08DDBB"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45CAFFEE" w14:textId="77777777" w:rsidTr="00CC6FE3">
        <w:trPr>
          <w:cantSplit/>
          <w:trHeight w:val="1762"/>
          <w:tblHeader/>
          <w:jc w:val="center"/>
        </w:trPr>
        <w:tc>
          <w:tcPr>
            <w:tcW w:w="530" w:type="pct"/>
            <w:vAlign w:val="center"/>
          </w:tcPr>
          <w:p w14:paraId="01AF1401" w14:textId="77777777" w:rsidR="0006543D" w:rsidRDefault="009D300E" w:rsidP="0006543D">
            <w:pPr>
              <w:pStyle w:val="scriptNormal"/>
              <w:rPr>
                <w:color w:val="000000" w:themeColor="text1"/>
              </w:rPr>
            </w:pPr>
            <w:r>
              <w:rPr>
                <w:noProof/>
              </w:rPr>
              <w:drawing>
                <wp:inline distT="0" distB="0" distL="0" distR="0" wp14:anchorId="49B4B761" wp14:editId="34EBEB57">
                  <wp:extent cx="203200" cy="203200"/>
                  <wp:effectExtent l="0" t="0" r="0" b="0"/>
                  <wp:docPr id="452" name="Picture 110167111.jpg" descr="11016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10167111.jpg"/>
                          <pic:cNvPicPr/>
                        </pic:nvPicPr>
                        <pic:blipFill>
                          <a:blip r:embed="rId29"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RACM</w:t>
            </w:r>
          </w:p>
        </w:tc>
        <w:tc>
          <w:tcPr>
            <w:tcW w:w="1981" w:type="pct"/>
            <w:vAlign w:val="center"/>
          </w:tcPr>
          <w:p w14:paraId="349F10A7" w14:textId="77777777" w:rsidR="0006543D" w:rsidRPr="00EF2095" w:rsidRDefault="0091470E" w:rsidP="0006543D">
            <w:r>
              <w:rPr>
                <w:noProof/>
              </w:rPr>
              <w:drawing>
                <wp:inline distT="0" distB="0" distL="0" distR="0" wp14:anchorId="59B0400C" wp14:editId="5995E539">
                  <wp:extent cx="203200" cy="203200"/>
                  <wp:effectExtent l="0" t="0" r="0" b="0"/>
                  <wp:docPr id="45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598767408.jpg"/>
                          <pic:cNvPicPr/>
                        </pic:nvPicPr>
                        <pic:blipFill>
                          <a:blip r:embed="rId13"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RACM_ProcessUserFeedback</w:t>
            </w:r>
          </w:p>
        </w:tc>
        <w:tc>
          <w:tcPr>
            <w:tcW w:w="2489" w:type="pct"/>
            <w:vAlign w:val="center"/>
          </w:tcPr>
          <w:p w14:paraId="554EA98A" w14:textId="77777777" w:rsidR="0006543D" w:rsidRPr="00EF2095" w:rsidRDefault="0091470E" w:rsidP="003F21E4">
            <w:pPr>
              <w:pStyle w:val="TabelleText"/>
              <w:spacing w:line="276" w:lineRule="auto"/>
              <w:rPr>
                <w:sz w:val="20"/>
                <w:szCs w:val="20"/>
                <w:lang w:val="en-US"/>
              </w:rPr>
            </w:pPr>
            <w:r>
              <w:rPr>
                <w:noProof/>
              </w:rPr>
              <w:drawing>
                <wp:inline distT="0" distB="0" distL="0" distR="0" wp14:anchorId="6687A5E1" wp14:editId="7CF39156">
                  <wp:extent cx="203200" cy="203200"/>
                  <wp:effectExtent l="0" t="0" r="0" b="0"/>
                  <wp:docPr id="456" name="Picture 1486707590.jpg" descr="1486707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48670759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ProcessUserFeedback</w:t>
            </w:r>
          </w:p>
        </w:tc>
      </w:tr>
    </w:tbl>
    <w:p w14:paraId="1402E81D" w14:textId="35441438" w:rsidR="00072314" w:rsidRPr="00395F31" w:rsidRDefault="00E443A9" w:rsidP="00072314">
      <w:pPr>
        <w:pStyle w:val="Caption"/>
      </w:pPr>
      <w:bookmarkStart w:id="127" w:name="_Ref10186171"/>
      <w:bookmarkStart w:id="128" w:name="_Toc35000667"/>
      <w:bookmarkStart w:id="129" w:name="_Toc115100494"/>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032557">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032557">
        <w:rPr>
          <w:noProof/>
        </w:rPr>
        <w:t>7</w:t>
      </w:r>
      <w:r w:rsidRPr="00395F31">
        <w:rPr>
          <w:noProof/>
        </w:rPr>
        <w:fldChar w:fldCharType="end"/>
      </w:r>
      <w:r w:rsidRPr="00395F31">
        <w:t xml:space="preserve">: </w:t>
      </w:r>
      <w:bookmarkStart w:id="130" w:name="_Ref10186287"/>
      <w:r w:rsidR="00072314" w:rsidRPr="00395F31">
        <w:t>Function Allocation Table</w:t>
      </w:r>
      <w:bookmarkEnd w:id="127"/>
      <w:bookmarkEnd w:id="130"/>
      <w:r w:rsidR="00072314" w:rsidRPr="00395F31">
        <w:t xml:space="preserve"> (Basic)</w:t>
      </w:r>
      <w:bookmarkEnd w:id="128"/>
      <w:bookmarkEnd w:id="129"/>
    </w:p>
    <w:p w14:paraId="738FD120" w14:textId="26FB0B33" w:rsidR="00072314" w:rsidRDefault="00072314" w:rsidP="00072314">
      <w:pPr>
        <w:pStyle w:val="Heading1"/>
      </w:pPr>
      <w:bookmarkStart w:id="131" w:name="_Toc35000594"/>
      <w:bookmarkStart w:id="132" w:name="_Toc115100425"/>
      <w:r>
        <w:lastRenderedPageBreak/>
        <w:t>Feature Implementation Modeling</w:t>
      </w:r>
      <w:bookmarkEnd w:id="131"/>
      <w:bookmarkEnd w:id="132"/>
    </w:p>
    <w:p w14:paraId="6B34633F" w14:textId="77777777" w:rsidR="00072314" w:rsidRDefault="00072314" w:rsidP="00072314">
      <w:pPr>
        <w:pStyle w:val="Heading2"/>
        <w:spacing w:before="240"/>
      </w:pPr>
      <w:bookmarkStart w:id="133" w:name="_Toc35000595"/>
      <w:bookmarkStart w:id="134" w:name="_Toc115100426"/>
      <w:r>
        <w:t xml:space="preserve">Component </w:t>
      </w:r>
      <w:r w:rsidRPr="00882C07">
        <w:t>Interaction Diagrams</w:t>
      </w:r>
      <w:bookmarkEnd w:id="133"/>
      <w:bookmarkEnd w:id="134"/>
    </w:p>
    <w:p w14:paraId="0C67E0BA" w14:textId="77777777" w:rsidR="003B225A" w:rsidRDefault="003B225A" w:rsidP="00A44841">
      <w:pPr>
        <w:rPr>
          <w:i/>
          <w:color w:val="A6A6A6" w:themeColor="background1" w:themeShade="A6"/>
        </w:rPr>
      </w:pPr>
    </w:p>
    <w:p w14:paraId="31BCFE54" w14:textId="2D180603" w:rsidR="001E6354" w:rsidRPr="001E6354" w:rsidRDefault="001E6354" w:rsidP="00674847">
      <w:pPr>
        <w:rPr>
          <w:b/>
          <w:bCs/>
          <w:color w:val="C0504D" w:themeColor="accent2"/>
          <w:sz w:val="22"/>
          <w:szCs w:val="22"/>
        </w:rPr>
      </w:pPr>
      <w:r w:rsidRPr="001E6354">
        <w:rPr>
          <w:b/>
          <w:bCs/>
          <w:color w:val="C0504D" w:themeColor="accent2"/>
          <w:sz w:val="22"/>
          <w:szCs w:val="22"/>
        </w:rPr>
        <w:t>No Component Interaction Diagrams identified.</w:t>
      </w:r>
    </w:p>
    <w:p w14:paraId="0BC77BD1" w14:textId="7CE007FF" w:rsidR="00072314" w:rsidRDefault="00072314" w:rsidP="00072314">
      <w:pPr>
        <w:pStyle w:val="Heading2"/>
        <w:spacing w:before="240"/>
      </w:pPr>
      <w:bookmarkStart w:id="135" w:name="_Toc115100427"/>
      <w:r>
        <w:t>Component Interface Behavior Diagrams</w:t>
      </w:r>
      <w:bookmarkEnd w:id="135"/>
    </w:p>
    <w:p w14:paraId="67711314" w14:textId="77777777" w:rsidR="00C1593D" w:rsidRDefault="00C1593D" w:rsidP="00C1593D">
      <w:pPr>
        <w:rPr>
          <w:i/>
          <w:color w:val="A6A6A6" w:themeColor="background1" w:themeShade="A6"/>
        </w:rPr>
      </w:pPr>
    </w:p>
    <w:p w14:paraId="6FF6C410" w14:textId="565BBD1B" w:rsidR="009A6E97" w:rsidRPr="001E6354" w:rsidRDefault="009A6E97" w:rsidP="009A6E97">
      <w:pPr>
        <w:rPr>
          <w:b/>
          <w:bCs/>
          <w:color w:val="C0504D" w:themeColor="accent2"/>
          <w:sz w:val="22"/>
          <w:szCs w:val="22"/>
        </w:rPr>
      </w:pPr>
      <w:r w:rsidRPr="001E6354">
        <w:rPr>
          <w:b/>
          <w:bCs/>
          <w:color w:val="C0504D" w:themeColor="accent2"/>
          <w:sz w:val="22"/>
          <w:szCs w:val="22"/>
        </w:rPr>
        <w:t xml:space="preserve">No Component </w:t>
      </w:r>
      <w:r>
        <w:rPr>
          <w:b/>
          <w:bCs/>
          <w:color w:val="C0504D" w:themeColor="accent2"/>
          <w:sz w:val="22"/>
          <w:szCs w:val="22"/>
        </w:rPr>
        <w:t>Interface</w:t>
      </w:r>
      <w:r w:rsidRPr="001E6354">
        <w:rPr>
          <w:b/>
          <w:bCs/>
          <w:color w:val="C0504D" w:themeColor="accent2"/>
          <w:sz w:val="22"/>
          <w:szCs w:val="22"/>
        </w:rPr>
        <w:t xml:space="preserve"> Diagrams identified.</w:t>
      </w:r>
    </w:p>
    <w:p w14:paraId="0F4485BD" w14:textId="77777777" w:rsidR="003B225A" w:rsidRDefault="003B225A" w:rsidP="00720A45">
      <w:pPr>
        <w:rPr>
          <w:i/>
          <w:color w:val="A6A6A6" w:themeColor="background1" w:themeShade="A6"/>
        </w:rPr>
      </w:pPr>
    </w:p>
    <w:p w14:paraId="1E527016" w14:textId="7E670D47" w:rsidR="00072314" w:rsidRDefault="00072314" w:rsidP="00072314">
      <w:pPr>
        <w:pStyle w:val="Heading1"/>
      </w:pPr>
      <w:bookmarkStart w:id="136" w:name="_Toc35000599"/>
      <w:bookmarkStart w:id="137" w:name="_Ref12638483"/>
      <w:bookmarkStart w:id="138" w:name="_Toc115100428"/>
      <w:r>
        <w:lastRenderedPageBreak/>
        <w:t>Feature Implementation Requirements</w:t>
      </w:r>
      <w:bookmarkEnd w:id="136"/>
      <w:bookmarkEnd w:id="137"/>
      <w:bookmarkEnd w:id="138"/>
    </w:p>
    <w:p w14:paraId="45ADBCA6" w14:textId="77777777" w:rsidR="00072314" w:rsidRDefault="00072314" w:rsidP="00072314">
      <w:pPr>
        <w:pStyle w:val="Heading2"/>
        <w:spacing w:before="240"/>
      </w:pPr>
      <w:bookmarkStart w:id="139" w:name="_Toc35000600"/>
      <w:bookmarkStart w:id="140" w:name="_Toc115100429"/>
      <w:bookmarkStart w:id="141" w:name="_Toc422994379"/>
      <w:bookmarkStart w:id="142" w:name="_Toc481143821"/>
      <w:r w:rsidRPr="00655CE7">
        <w:t>Functional Safety</w:t>
      </w:r>
      <w:bookmarkEnd w:id="139"/>
      <w:bookmarkEnd w:id="140"/>
      <w:r w:rsidRPr="00655CE7">
        <w:t xml:space="preserve"> </w:t>
      </w:r>
    </w:p>
    <w:p w14:paraId="63A8209D" w14:textId="7F20867F" w:rsidR="00072314" w:rsidRDefault="00072314" w:rsidP="00072314">
      <w:pPr>
        <w:pStyle w:val="Heading3"/>
        <w:keepNext w:val="0"/>
        <w:tabs>
          <w:tab w:val="clear" w:pos="900"/>
          <w:tab w:val="left" w:pos="709"/>
          <w:tab w:val="left" w:pos="851"/>
        </w:tabs>
        <w:spacing w:before="240"/>
      </w:pPr>
      <w:bookmarkStart w:id="143" w:name="_Toc115100430"/>
      <w:r>
        <w:t>ASIL Decomposition of Technical Safety Requirements</w:t>
      </w:r>
      <w:bookmarkEnd w:id="143"/>
    </w:p>
    <w:p w14:paraId="51BCC7AB" w14:textId="77777777" w:rsidR="00DA267F" w:rsidRPr="008F3D30" w:rsidRDefault="00DA267F" w:rsidP="00DA267F">
      <w:pPr>
        <w:rPr>
          <w:color w:val="A6A6A6" w:themeColor="background1" w:themeShade="A6"/>
        </w:rPr>
      </w:pPr>
      <w:r>
        <w:rPr>
          <w:color w:val="A6A6A6" w:themeColor="background1" w:themeShade="A6"/>
        </w:rPr>
        <w:t>ASIL Decompositions not specified.</w:t>
      </w:r>
    </w:p>
    <w:p w14:paraId="45846F99" w14:textId="77777777" w:rsidR="00072314" w:rsidRDefault="00072314" w:rsidP="00072314">
      <w:pPr>
        <w:rPr>
          <w:highlight w:val="yellow"/>
        </w:rPr>
      </w:pPr>
    </w:p>
    <w:p w14:paraId="35C7D29C" w14:textId="3D52AB56" w:rsidR="00072314" w:rsidRDefault="00072314" w:rsidP="00072314">
      <w:pPr>
        <w:pStyle w:val="Heading2"/>
        <w:spacing w:before="240"/>
      </w:pPr>
      <w:bookmarkStart w:id="144" w:name="_Toc115100431"/>
      <w:r w:rsidRPr="0008696C">
        <w:t xml:space="preserve">Requirements on </w:t>
      </w:r>
      <w:bookmarkEnd w:id="141"/>
      <w:r w:rsidRPr="0008696C">
        <w:t>Components</w:t>
      </w:r>
      <w:bookmarkEnd w:id="142"/>
      <w:bookmarkEnd w:id="144"/>
    </w:p>
    <w:p w14:paraId="42BE908C" w14:textId="4148264E" w:rsidR="00210E01" w:rsidRPr="00B56F4E" w:rsidRDefault="00210E01" w:rsidP="00210E01">
      <w:pPr>
        <w:pStyle w:val="Heading3"/>
        <w:keepNext w:val="0"/>
        <w:tabs>
          <w:tab w:val="clear" w:pos="900"/>
          <w:tab w:val="left" w:pos="709"/>
          <w:tab w:val="left" w:pos="851"/>
        </w:tabs>
        <w:spacing w:before="240"/>
        <w:rPr>
          <w:szCs w:val="20"/>
          <w:lang w:val="en-GB"/>
        </w:rPr>
      </w:pPr>
      <w:bookmarkStart w:id="145" w:name="_Toc115100432"/>
      <w:r>
        <w:rPr>
          <w:szCs w:val="20"/>
          <w:lang w:val="en-GB"/>
        </w:rPr>
        <w:t>APIM</w:t>
      </w:r>
      <w:bookmarkEnd w:id="145"/>
    </w:p>
    <w:p w14:paraId="23BC2167" w14:textId="090E9B98" w:rsidR="00210E01" w:rsidRDefault="00210E01" w:rsidP="00210E01">
      <w:r>
        <w:t>APIM</w:t>
      </w:r>
    </w:p>
    <w:p w14:paraId="7B57EAFD" w14:textId="77777777" w:rsidR="004A4ADA" w:rsidRPr="00257E69" w:rsidRDefault="004A4ADA" w:rsidP="00190C0D">
      <w:pPr>
        <w:pStyle w:val="VelocityScript"/>
        <w:rPr>
          <w:rFonts w:ascii="Arial" w:hAnsi="Arial" w:cs="Arial"/>
          <w:color w:val="auto"/>
          <w:lang w:val="en-US"/>
        </w:rPr>
      </w:pPr>
    </w:p>
    <w:p w14:paraId="15E0558B" w14:textId="2EDDFB59" w:rsidR="008C50D1" w:rsidRPr="005F3A49" w:rsidRDefault="008C50D1" w:rsidP="004A4ADA">
      <w:pPr>
        <w:pStyle w:val="Heading4"/>
      </w:pPr>
      <w:bookmarkStart w:id="146" w:name="_Toc115100433"/>
      <w:r w:rsidRPr="005F3A49">
        <w:rPr>
          <w:lang w:val="en-GB"/>
        </w:rPr>
        <w:t xml:space="preserve">Technology Function </w:t>
      </w:r>
      <w:r>
        <w:rPr>
          <w:noProof/>
        </w:rPr>
        <w:drawing>
          <wp:inline distT="0" distB="0" distL="0" distR="0" wp14:anchorId="26C14AB4" wp14:editId="605BA019">
            <wp:extent cx="203200" cy="203200"/>
            <wp:effectExtent l="0" t="0" r="0" b="0"/>
            <wp:docPr id="570"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APIM_ProcessUserInputAndFeedback</w:t>
      </w:r>
      <w:bookmarkEnd w:id="146"/>
    </w:p>
    <w:p w14:paraId="06397B03" w14:textId="77777777" w:rsidR="005F4E20" w:rsidRDefault="005F4E20" w:rsidP="00720A45">
      <w:pPr>
        <w:rPr>
          <w:highlight w:val="green"/>
        </w:rPr>
      </w:pPr>
    </w:p>
    <w:p w14:paraId="44E75007" w14:textId="4B953D3B" w:rsidR="009C3237" w:rsidRDefault="009C3237" w:rsidP="009C3237">
      <w:pPr>
        <w:pStyle w:val="BodyText"/>
      </w:pPr>
      <w:r w:rsidRPr="00F33853">
        <w:t>Takes user input from HMI APIM module and updates it with user with current user input and current feature settings comming from BCM module.</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57DC36" w14:textId="66269410" w:rsidR="00072314" w:rsidRDefault="00072314" w:rsidP="00072314">
      <w:pPr>
        <w:pStyle w:val="Heading6"/>
        <w:rPr>
          <w:lang w:val="en-GB"/>
        </w:rPr>
      </w:pPr>
      <w:r>
        <w:rPr>
          <w:lang w:val="en-GB"/>
        </w:rPr>
        <w:t>Inputs</w:t>
      </w:r>
    </w:p>
    <w:p w14:paraId="14217561"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5E04AE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6A24E" w14:textId="23BA98F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DC25F" w14:textId="0141438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D53FE" w14:textId="7041D924"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BFFF5"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14D3"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6ACAF"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353B7ABC"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69DA03E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8A1617" w14:textId="35DF41DD" w:rsidR="00E0603C" w:rsidRPr="00FA0010" w:rsidRDefault="00E0603C" w:rsidP="00767670">
            <w:pPr>
              <w:rPr>
                <w:rFonts w:cs="Arial"/>
                <w:color w:val="000000" w:themeColor="text1"/>
                <w:sz w:val="16"/>
                <w:szCs w:val="14"/>
              </w:rPr>
            </w:pPr>
            <w:r>
              <w:rPr>
                <w:rFonts w:cs="Arial"/>
                <w:color w:val="000000" w:themeColor="text1"/>
                <w:sz w:val="16"/>
                <w:szCs w:val="14"/>
              </w:rPr>
              <w:t>LightAmbColor_No_Actl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50AD0F" w14:textId="7381B991" w:rsidR="00E0603C" w:rsidRDefault="00E0603C" w:rsidP="00767670">
            <w:pPr>
              <w:rPr>
                <w:rFonts w:cs="Arial"/>
                <w:color w:val="000000" w:themeColor="text1"/>
                <w:sz w:val="16"/>
                <w:szCs w:val="14"/>
              </w:rPr>
            </w:pPr>
            <w:r>
              <w:rPr>
                <w:noProof/>
              </w:rPr>
              <w:drawing>
                <wp:inline distT="0" distB="0" distL="0" distR="0" wp14:anchorId="3619CE94" wp14:editId="1716C209">
                  <wp:extent cx="203200" cy="203200"/>
                  <wp:effectExtent l="0" t="0" r="0" b="0"/>
                  <wp:docPr id="5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5363AF" w14:textId="77777777" w:rsidR="00E0603C" w:rsidRPr="00B92D16" w:rsidRDefault="00E0603C" w:rsidP="00E0603C">
            <w:pPr>
              <w:rPr>
                <w:rFonts w:cs="Arial"/>
                <w:color w:val="000000" w:themeColor="text1"/>
                <w:sz w:val="16"/>
                <w:szCs w:val="14"/>
              </w:rPr>
            </w:pPr>
            <w:r>
              <w:rPr>
                <w:noProof/>
              </w:rPr>
              <w:drawing>
                <wp:inline distT="0" distB="0" distL="0" distR="0" wp14:anchorId="5F1E8492" wp14:editId="30D0C2CF">
                  <wp:extent cx="203200" cy="203200"/>
                  <wp:effectExtent l="0" t="0" r="0" b="0"/>
                  <wp:docPr id="5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32F483" w14:textId="0ABE1096"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B44A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06AD2B" w14:textId="092E2F2E"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4611BF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57CBC"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LightAmbIntsty_No_Actl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CEE9E7" w14:textId="77777777" w:rsidR="00E0603C" w:rsidRDefault="00E0603C" w:rsidP="00767670">
            <w:pPr>
              <w:rPr>
                <w:rFonts w:cs="Arial"/>
                <w:color w:val="000000" w:themeColor="text1"/>
                <w:sz w:val="16"/>
                <w:szCs w:val="14"/>
              </w:rPr>
            </w:pPr>
            <w:r>
              <w:rPr>
                <w:noProof/>
              </w:rPr>
              <w:drawing>
                <wp:inline distT="0" distB="0" distL="0" distR="0" wp14:anchorId="53CE5D02" wp14:editId="2ED2FF74">
                  <wp:extent cx="203200" cy="203200"/>
                  <wp:effectExtent l="0" t="0" r="0" b="0"/>
                  <wp:docPr id="5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EFFFD7" w14:textId="77777777" w:rsidR="00E0603C" w:rsidRPr="00B92D16" w:rsidRDefault="00E0603C" w:rsidP="00E0603C">
            <w:pPr>
              <w:rPr>
                <w:rFonts w:cs="Arial"/>
                <w:color w:val="000000" w:themeColor="text1"/>
                <w:sz w:val="16"/>
                <w:szCs w:val="14"/>
              </w:rPr>
            </w:pPr>
            <w:r>
              <w:rPr>
                <w:noProof/>
              </w:rPr>
              <w:drawing>
                <wp:inline distT="0" distB="0" distL="0" distR="0" wp14:anchorId="6F9EC3EE" wp14:editId="38CF638B">
                  <wp:extent cx="203200" cy="203200"/>
                  <wp:effectExtent l="0" t="0" r="0" b="0"/>
                  <wp:docPr id="5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36907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500E96"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4C763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01115B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7B8F3A"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LghtAmbDrvMde_B_Stat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B328780" w14:textId="77777777" w:rsidR="00E0603C" w:rsidRDefault="00E0603C" w:rsidP="00767670">
            <w:pPr>
              <w:rPr>
                <w:rFonts w:cs="Arial"/>
                <w:color w:val="000000" w:themeColor="text1"/>
                <w:sz w:val="16"/>
                <w:szCs w:val="14"/>
              </w:rPr>
            </w:pPr>
            <w:r>
              <w:rPr>
                <w:noProof/>
              </w:rPr>
              <w:drawing>
                <wp:inline distT="0" distB="0" distL="0" distR="0" wp14:anchorId="072A9C7F" wp14:editId="08C2752E">
                  <wp:extent cx="203200" cy="203200"/>
                  <wp:effectExtent l="0" t="0" r="0" b="0"/>
                  <wp:docPr id="5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8514C4" w14:textId="77777777" w:rsidR="00E0603C" w:rsidRPr="00B92D16" w:rsidRDefault="00E0603C" w:rsidP="00E0603C">
            <w:pPr>
              <w:rPr>
                <w:rFonts w:cs="Arial"/>
                <w:color w:val="000000" w:themeColor="text1"/>
                <w:sz w:val="16"/>
                <w:szCs w:val="14"/>
              </w:rPr>
            </w:pPr>
            <w:r>
              <w:rPr>
                <w:noProof/>
              </w:rPr>
              <w:drawing>
                <wp:inline distT="0" distB="0" distL="0" distR="0" wp14:anchorId="27160C4D" wp14:editId="13E2AE5B">
                  <wp:extent cx="203200" cy="203200"/>
                  <wp:effectExtent l="0" t="0" r="0" b="0"/>
                  <wp:docPr id="5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LghtAmbDrvMde_B_Stat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A5FD2"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AD31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41882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B6D40E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7BB7C6" w14:textId="77777777" w:rsidR="00E0603C" w:rsidRPr="00FA0010" w:rsidRDefault="00E0603C" w:rsidP="00767670">
            <w:pPr>
              <w:rPr>
                <w:rFonts w:cs="Arial"/>
                <w:color w:val="000000" w:themeColor="text1"/>
                <w:sz w:val="16"/>
                <w:szCs w:val="14"/>
              </w:rPr>
            </w:pPr>
            <w:r>
              <w:rPr>
                <w:rFonts w:cs="Arial"/>
                <w:color w:val="000000" w:themeColor="text1"/>
                <w:sz w:val="16"/>
                <w:szCs w:val="14"/>
              </w:rPr>
              <w:t>PersNum</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45DEAE" w14:textId="77777777" w:rsidR="00E0603C" w:rsidRDefault="00E0603C" w:rsidP="00767670">
            <w:pPr>
              <w:rPr>
                <w:rFonts w:cs="Arial"/>
                <w:color w:val="000000" w:themeColor="text1"/>
                <w:sz w:val="16"/>
                <w:szCs w:val="14"/>
              </w:rPr>
            </w:pPr>
            <w:r>
              <w:rPr>
                <w:noProof/>
              </w:rPr>
              <w:drawing>
                <wp:inline distT="0" distB="0" distL="0" distR="0" wp14:anchorId="7A479E5D" wp14:editId="289356AA">
                  <wp:extent cx="203200" cy="203200"/>
                  <wp:effectExtent l="0" t="0" r="0" b="0"/>
                  <wp:docPr id="5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PersNo_D_Actl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C7214" w14:textId="77777777" w:rsidR="00E0603C" w:rsidRPr="00B92D16" w:rsidRDefault="00E0603C" w:rsidP="00E0603C">
            <w:pPr>
              <w:rPr>
                <w:rFonts w:cs="Arial"/>
                <w:color w:val="000000" w:themeColor="text1"/>
                <w:sz w:val="16"/>
                <w:szCs w:val="14"/>
              </w:rPr>
            </w:pPr>
            <w:r>
              <w:rPr>
                <w:noProof/>
              </w:rPr>
              <w:drawing>
                <wp:inline distT="0" distB="0" distL="0" distR="0" wp14:anchorId="37707B6B" wp14:editId="713B9288">
                  <wp:extent cx="203200" cy="203200"/>
                  <wp:effectExtent l="0" t="0" r="0" b="0"/>
                  <wp:docPr id="5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PersNum</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31644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19B56"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11296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230B6A37" w14:textId="3499A1BF" w:rsidR="000702C6" w:rsidRPr="004A50B8" w:rsidRDefault="000702C6" w:rsidP="000702C6">
      <w:pPr>
        <w:pStyle w:val="Caption"/>
      </w:pPr>
      <w:bookmarkStart w:id="147" w:name="_Toc115100495"/>
      <w:bookmarkStart w:id="148" w:name="_Toc35000670"/>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w:t>
      </w:r>
      <w:r>
        <w:rPr>
          <w:noProof/>
        </w:rPr>
        <w:fldChar w:fldCharType="end"/>
      </w:r>
      <w:r w:rsidRPr="00702453">
        <w:t xml:space="preserve">: </w:t>
      </w:r>
      <w:r>
        <w:t>Input Signal mappings of Function</w:t>
      </w:r>
      <w:bookmarkEnd w:id="147"/>
      <w:r>
        <w:t xml:space="preserve"> </w:t>
      </w:r>
      <w:bookmarkEnd w:id="148"/>
    </w:p>
    <w:p w14:paraId="77C38FD3" w14:textId="77777777" w:rsidR="00072314" w:rsidRDefault="00072314" w:rsidP="00072314">
      <w:pPr>
        <w:pStyle w:val="Heading6"/>
        <w:rPr>
          <w:lang w:val="en-GB"/>
        </w:rPr>
      </w:pPr>
      <w:bookmarkStart w:id="149" w:name="_Toc35000607"/>
      <w:r>
        <w:rPr>
          <w:lang w:val="en-GB"/>
        </w:rPr>
        <w:t>Output</w:t>
      </w:r>
      <w:r w:rsidRPr="002824C9">
        <w:rPr>
          <w:lang w:val="en-GB"/>
        </w:rPr>
        <w:t>s</w:t>
      </w:r>
      <w:bookmarkEnd w:id="149"/>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DD8B1D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2EB2" w14:textId="69D944E4"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E132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139ED"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80E8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1BA7D" w14:textId="19E04800"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C33C4"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023A9E54"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63F69E0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7AF93" w14:textId="77777777" w:rsidR="00477432" w:rsidRPr="00FA0010" w:rsidRDefault="00477432" w:rsidP="001E18BD">
            <w:pPr>
              <w:rPr>
                <w:rFonts w:cs="Arial"/>
                <w:color w:val="000000" w:themeColor="text1"/>
                <w:sz w:val="16"/>
                <w:szCs w:val="14"/>
              </w:rPr>
            </w:pPr>
            <w:r>
              <w:rPr>
                <w:rFonts w:cs="Arial"/>
                <w:color w:val="000000" w:themeColor="text1"/>
                <w:sz w:val="16"/>
                <w:szCs w:val="14"/>
              </w:rPr>
              <w:t>LghtAmbDrvMde_D_Rq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2768EE" w14:textId="77777777" w:rsidR="00477432" w:rsidRDefault="00477432" w:rsidP="001E18BD">
            <w:pPr>
              <w:rPr>
                <w:rFonts w:cs="Arial"/>
                <w:color w:val="000000" w:themeColor="text1"/>
                <w:sz w:val="16"/>
                <w:szCs w:val="14"/>
              </w:rPr>
            </w:pPr>
            <w:r>
              <w:rPr>
                <w:noProof/>
              </w:rPr>
              <w:drawing>
                <wp:inline distT="0" distB="0" distL="0" distR="0" wp14:anchorId="1571635F" wp14:editId="39FDDFA5">
                  <wp:extent cx="203200" cy="203200"/>
                  <wp:effectExtent l="0" t="0" r="0" b="0"/>
                  <wp:docPr id="5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LghtAmbDrvMde_D_Rq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7ECE0" w14:textId="77777777" w:rsidR="00477432" w:rsidRPr="00B92D16" w:rsidRDefault="00477432" w:rsidP="001E18BD">
            <w:pPr>
              <w:rPr>
                <w:rFonts w:cs="Arial"/>
                <w:color w:val="000000" w:themeColor="text1"/>
                <w:sz w:val="16"/>
                <w:szCs w:val="14"/>
              </w:rPr>
            </w:pPr>
            <w:r>
              <w:rPr>
                <w:noProof/>
              </w:rPr>
              <w:drawing>
                <wp:inline distT="0" distB="0" distL="0" distR="0" wp14:anchorId="5B799641" wp14:editId="6286293B">
                  <wp:extent cx="203200" cy="203200"/>
                  <wp:effectExtent l="0" t="0" r="0" b="0"/>
                  <wp:docPr id="5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LghtAmbDrvMde_D_Rq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D3BD0C" w14:textId="038E1EA6"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085A6F"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8255CD"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0027AD1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F056D"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LightAmbIntsty_No_Rq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6012F2" w14:textId="77777777" w:rsidR="00477432" w:rsidRDefault="00477432" w:rsidP="001E18BD">
            <w:pPr>
              <w:rPr>
                <w:rFonts w:cs="Arial"/>
                <w:color w:val="000000" w:themeColor="text1"/>
                <w:sz w:val="16"/>
                <w:szCs w:val="14"/>
              </w:rPr>
            </w:pPr>
            <w:r>
              <w:rPr>
                <w:noProof/>
              </w:rPr>
              <w:drawing>
                <wp:inline distT="0" distB="0" distL="0" distR="0" wp14:anchorId="4FE8B2AB" wp14:editId="2D1B3C17">
                  <wp:extent cx="203200" cy="203200"/>
                  <wp:effectExtent l="0" t="0" r="0" b="0"/>
                  <wp:docPr id="5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C39A90" w14:textId="77777777" w:rsidR="00477432" w:rsidRPr="00B92D16" w:rsidRDefault="00477432" w:rsidP="001E18BD">
            <w:pPr>
              <w:rPr>
                <w:rFonts w:cs="Arial"/>
                <w:color w:val="000000" w:themeColor="text1"/>
                <w:sz w:val="16"/>
                <w:szCs w:val="14"/>
              </w:rPr>
            </w:pPr>
            <w:r>
              <w:rPr>
                <w:noProof/>
              </w:rPr>
              <w:drawing>
                <wp:inline distT="0" distB="0" distL="0" distR="0" wp14:anchorId="08DCFC66" wp14:editId="20CB97D1">
                  <wp:extent cx="203200" cy="203200"/>
                  <wp:effectExtent l="0" t="0" r="0" b="0"/>
                  <wp:docPr id="5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D7F8B"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2F3CE"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AFE66D"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1277340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8AB0F"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LightAmbColor_No_Rq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3709CB" w14:textId="77777777" w:rsidR="00477432" w:rsidRDefault="00477432" w:rsidP="001E18BD">
            <w:pPr>
              <w:rPr>
                <w:rFonts w:cs="Arial"/>
                <w:color w:val="000000" w:themeColor="text1"/>
                <w:sz w:val="16"/>
                <w:szCs w:val="14"/>
              </w:rPr>
            </w:pPr>
            <w:r>
              <w:rPr>
                <w:noProof/>
              </w:rPr>
              <w:drawing>
                <wp:inline distT="0" distB="0" distL="0" distR="0" wp14:anchorId="3D8C00B2" wp14:editId="3F03895A">
                  <wp:extent cx="203200" cy="203200"/>
                  <wp:effectExtent l="0" t="0" r="0" b="0"/>
                  <wp:docPr id="5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7FAF2E" w14:textId="77777777" w:rsidR="00477432" w:rsidRPr="00B92D16" w:rsidRDefault="00477432" w:rsidP="001E18BD">
            <w:pPr>
              <w:rPr>
                <w:rFonts w:cs="Arial"/>
                <w:color w:val="000000" w:themeColor="text1"/>
                <w:sz w:val="16"/>
                <w:szCs w:val="14"/>
              </w:rPr>
            </w:pPr>
            <w:r>
              <w:rPr>
                <w:noProof/>
              </w:rPr>
              <w:drawing>
                <wp:inline distT="0" distB="0" distL="0" distR="0" wp14:anchorId="05B90FA0" wp14:editId="27991D02">
                  <wp:extent cx="203200" cy="203200"/>
                  <wp:effectExtent l="0" t="0" r="0" b="0"/>
                  <wp:docPr id="5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704304"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C7B8FB"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106ECA"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4799D00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136861" w14:textId="77777777" w:rsidR="00477432" w:rsidRPr="00FA0010" w:rsidRDefault="00477432" w:rsidP="001E18BD">
            <w:pPr>
              <w:rPr>
                <w:rFonts w:cs="Arial"/>
                <w:color w:val="000000" w:themeColor="text1"/>
                <w:sz w:val="16"/>
                <w:szCs w:val="14"/>
              </w:rPr>
            </w:pPr>
            <w:r>
              <w:rPr>
                <w:rFonts w:cs="Arial"/>
                <w:color w:val="000000" w:themeColor="text1"/>
                <w:sz w:val="16"/>
                <w:szCs w:val="14"/>
              </w:rPr>
              <w:t>DispOpr_CS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980C6F" w14:textId="77777777" w:rsidR="00477432" w:rsidRDefault="00477432" w:rsidP="001E18BD">
            <w:pPr>
              <w:rPr>
                <w:rFonts w:cs="Arial"/>
                <w:color w:val="000000" w:themeColor="text1"/>
                <w:sz w:val="16"/>
                <w:szCs w:val="14"/>
              </w:rPr>
            </w:pPr>
            <w:r>
              <w:rPr>
                <w:noProof/>
              </w:rPr>
              <w:drawing>
                <wp:inline distT="0" distB="0" distL="0" distR="0" wp14:anchorId="37FA8BD3" wp14:editId="21D2FD0A">
                  <wp:extent cx="203200" cy="203200"/>
                  <wp:effectExtent l="0" t="0" r="0" b="0"/>
                  <wp:docPr id="6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CtrStkDsplyOp_D_Rq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1C4D6" w14:textId="77777777" w:rsidR="00477432" w:rsidRPr="00B92D16" w:rsidRDefault="00477432" w:rsidP="001E18BD">
            <w:pPr>
              <w:rPr>
                <w:rFonts w:cs="Arial"/>
                <w:color w:val="000000" w:themeColor="text1"/>
                <w:sz w:val="16"/>
                <w:szCs w:val="14"/>
              </w:rPr>
            </w:pPr>
            <w:r>
              <w:rPr>
                <w:noProof/>
              </w:rPr>
              <w:drawing>
                <wp:inline distT="0" distB="0" distL="0" distR="0" wp14:anchorId="364224E0" wp14:editId="228D80B7">
                  <wp:extent cx="203200" cy="203200"/>
                  <wp:effectExtent l="0" t="0" r="0" b="0"/>
                  <wp:docPr id="6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DispOpr_CS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90D4C"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D0085C"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DD6C8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6BE1553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CEC44E" w14:textId="77777777" w:rsidR="00477432" w:rsidRPr="00FA0010" w:rsidRDefault="00477432" w:rsidP="001E18BD">
            <w:pPr>
              <w:rPr>
                <w:rFonts w:cs="Arial"/>
                <w:color w:val="000000" w:themeColor="text1"/>
                <w:sz w:val="16"/>
                <w:szCs w:val="14"/>
              </w:rPr>
            </w:pPr>
            <w:r>
              <w:rPr>
                <w:rFonts w:cs="Arial"/>
                <w:color w:val="000000" w:themeColor="text1"/>
                <w:sz w:val="16"/>
                <w:szCs w:val="14"/>
              </w:rPr>
              <w:lastRenderedPageBreak/>
              <w:t>PersIndex_CS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4DD8C7" w14:textId="77777777" w:rsidR="00477432" w:rsidRDefault="00477432" w:rsidP="001E18BD">
            <w:pPr>
              <w:rPr>
                <w:rFonts w:cs="Arial"/>
                <w:color w:val="000000" w:themeColor="text1"/>
                <w:sz w:val="16"/>
                <w:szCs w:val="14"/>
              </w:rPr>
            </w:pPr>
            <w:r>
              <w:rPr>
                <w:noProof/>
              </w:rPr>
              <w:drawing>
                <wp:inline distT="0" distB="0" distL="0" distR="0" wp14:anchorId="298FB011" wp14:editId="08624FE0">
                  <wp:extent cx="203200" cy="203200"/>
                  <wp:effectExtent l="0" t="0" r="0" b="0"/>
                  <wp:docPr id="6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CtrStkPersIndex_D_Actl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820843" w14:textId="77777777" w:rsidR="00477432" w:rsidRPr="00B92D16" w:rsidRDefault="00477432" w:rsidP="001E18BD">
            <w:pPr>
              <w:rPr>
                <w:rFonts w:cs="Arial"/>
                <w:color w:val="000000" w:themeColor="text1"/>
                <w:sz w:val="16"/>
                <w:szCs w:val="14"/>
              </w:rPr>
            </w:pPr>
            <w:r>
              <w:rPr>
                <w:noProof/>
              </w:rPr>
              <w:drawing>
                <wp:inline distT="0" distB="0" distL="0" distR="0" wp14:anchorId="3E9EF3BB" wp14:editId="72F91EFA">
                  <wp:extent cx="203200" cy="203200"/>
                  <wp:effectExtent l="0" t="0" r="0" b="0"/>
                  <wp:docPr id="6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PersIndex_CS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83AE22"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C31BE"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CD3119"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2ACF313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8EDD3F" w14:textId="77777777" w:rsidR="00477432" w:rsidRPr="00FA0010" w:rsidRDefault="00477432" w:rsidP="001E18BD">
            <w:pPr>
              <w:rPr>
                <w:rFonts w:cs="Arial"/>
                <w:color w:val="000000" w:themeColor="text1"/>
                <w:sz w:val="16"/>
                <w:szCs w:val="14"/>
              </w:rPr>
            </w:pPr>
            <w:r>
              <w:rPr>
                <w:rFonts w:cs="Arial"/>
                <w:color w:val="000000" w:themeColor="text1"/>
                <w:sz w:val="16"/>
                <w:szCs w:val="14"/>
              </w:rPr>
              <w:t>LghtAmbRqSrc_B_Stat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CA91A2" w14:textId="77777777" w:rsidR="00477432" w:rsidRDefault="00477432" w:rsidP="001E18BD">
            <w:pPr>
              <w:rPr>
                <w:rFonts w:cs="Arial"/>
                <w:color w:val="000000" w:themeColor="text1"/>
                <w:sz w:val="16"/>
                <w:szCs w:val="14"/>
              </w:rPr>
            </w:pPr>
            <w:r>
              <w:rPr>
                <w:noProof/>
              </w:rPr>
              <w:drawing>
                <wp:inline distT="0" distB="0" distL="0" distR="0" wp14:anchorId="5A26590D" wp14:editId="0C3327DC">
                  <wp:extent cx="203200" cy="203200"/>
                  <wp:effectExtent l="0" t="0" r="0" b="0"/>
                  <wp:docPr id="6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LghtAmbRqSrc_B_Stat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5A2211" w14:textId="77777777" w:rsidR="00477432" w:rsidRPr="00B92D16" w:rsidRDefault="00477432" w:rsidP="001E18BD">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19BDD"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0546F9"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80A88E"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D3EB288" w14:textId="46147CF6" w:rsidR="000702C6" w:rsidRPr="00C000B2" w:rsidRDefault="000702C6" w:rsidP="000702C6">
      <w:pPr>
        <w:jc w:val="center"/>
        <w:rPr>
          <w:b/>
          <w:noProof/>
        </w:rPr>
      </w:pPr>
      <w:bookmarkStart w:id="150" w:name="_Toc115100496"/>
      <w:bookmarkStart w:id="151" w:name="_Toc3500067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2</w:t>
      </w:r>
      <w:r w:rsidRPr="00C000B2">
        <w:rPr>
          <w:b/>
          <w:noProof/>
        </w:rPr>
        <w:fldChar w:fldCharType="end"/>
      </w:r>
      <w:r w:rsidRPr="00C000B2">
        <w:rPr>
          <w:b/>
          <w:noProof/>
        </w:rPr>
        <w:t>: Output Signal mappings of Function</w:t>
      </w:r>
      <w:bookmarkEnd w:id="150"/>
      <w:r w:rsidRPr="00C000B2">
        <w:rPr>
          <w:b/>
          <w:noProof/>
        </w:rPr>
        <w:t xml:space="preserve"> </w:t>
      </w:r>
      <w:bookmarkEnd w:id="151"/>
    </w:p>
    <w:p w14:paraId="6FA9A781" w14:textId="6D9D9261" w:rsidR="00072314" w:rsidRDefault="00072314" w:rsidP="00072314">
      <w:pPr>
        <w:pStyle w:val="Heading6"/>
      </w:pPr>
      <w:bookmarkStart w:id="152" w:name="_Ref531361235"/>
      <w:bookmarkStart w:id="153" w:name="_Toc35000608"/>
      <w:r>
        <w:t>Parameters</w:t>
      </w:r>
      <w:bookmarkEnd w:id="152"/>
      <w:bookmarkEnd w:id="153"/>
    </w:p>
    <w:p w14:paraId="70534DCA" w14:textId="33734EA6" w:rsidR="008368A6" w:rsidRDefault="008368A6" w:rsidP="008368A6">
      <w:pPr>
        <w:pStyle w:val="BodyText"/>
        <w:rPr>
          <w:color w:val="BFBFBF" w:themeColor="background1" w:themeShade="BF"/>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732"/>
        <w:gridCol w:w="1098"/>
        <w:gridCol w:w="2289"/>
        <w:gridCol w:w="1098"/>
        <w:gridCol w:w="2105"/>
        <w:gridCol w:w="2012"/>
      </w:tblGrid>
      <w:tr w:rsidR="00A370F8" w:rsidRPr="00C55806" w14:paraId="3F21E6AD" w14:textId="77777777" w:rsidTr="00181921">
        <w:trPr>
          <w:cantSplit/>
          <w:tblHeader/>
          <w:jc w:val="center"/>
        </w:trPr>
        <w:tc>
          <w:tcPr>
            <w:tcW w:w="486" w:type="pct"/>
            <w:tcBorders>
              <w:top w:val="single" w:sz="4" w:space="0" w:color="auto"/>
              <w:left w:val="single" w:sz="4" w:space="0" w:color="auto"/>
              <w:bottom w:val="single" w:sz="4" w:space="0" w:color="auto"/>
              <w:right w:val="single" w:sz="4" w:space="0" w:color="auto"/>
            </w:tcBorders>
            <w:hideMark/>
          </w:tcPr>
          <w:p w14:paraId="60DAD06B" w14:textId="77777777" w:rsidR="00A370F8" w:rsidRPr="00C55806" w:rsidRDefault="00A370F8" w:rsidP="00181921">
            <w:pPr>
              <w:pStyle w:val="BodyText"/>
              <w:rPr>
                <w:b/>
                <w:lang w:val="en-US"/>
              </w:rPr>
            </w:pPr>
            <w:r w:rsidRPr="00C55806">
              <w:rPr>
                <w:b/>
                <w:lang w:val="en-US"/>
              </w:rPr>
              <w:t>Config Block</w:t>
            </w:r>
          </w:p>
        </w:tc>
        <w:tc>
          <w:tcPr>
            <w:tcW w:w="354" w:type="pct"/>
            <w:tcBorders>
              <w:top w:val="single" w:sz="4" w:space="0" w:color="auto"/>
              <w:left w:val="single" w:sz="4" w:space="0" w:color="auto"/>
              <w:bottom w:val="single" w:sz="4" w:space="0" w:color="auto"/>
              <w:right w:val="single" w:sz="4" w:space="0" w:color="auto"/>
            </w:tcBorders>
            <w:hideMark/>
          </w:tcPr>
          <w:p w14:paraId="457A77E1" w14:textId="77777777" w:rsidR="00A370F8" w:rsidRPr="00C55806" w:rsidRDefault="00A370F8" w:rsidP="00181921">
            <w:pPr>
              <w:pStyle w:val="BodyText"/>
              <w:rPr>
                <w:b/>
                <w:lang w:val="en-US"/>
              </w:rPr>
            </w:pPr>
            <w:r w:rsidRPr="00C55806">
              <w:rPr>
                <w:b/>
                <w:lang w:val="en-US"/>
              </w:rPr>
              <w:t>Byte</w:t>
            </w:r>
          </w:p>
        </w:tc>
        <w:tc>
          <w:tcPr>
            <w:tcW w:w="531" w:type="pct"/>
            <w:tcBorders>
              <w:top w:val="single" w:sz="4" w:space="0" w:color="auto"/>
              <w:left w:val="single" w:sz="4" w:space="0" w:color="auto"/>
              <w:bottom w:val="single" w:sz="4" w:space="0" w:color="auto"/>
              <w:right w:val="single" w:sz="4" w:space="0" w:color="auto"/>
            </w:tcBorders>
            <w:hideMark/>
          </w:tcPr>
          <w:p w14:paraId="0655D8DF" w14:textId="77777777" w:rsidR="00A370F8" w:rsidRPr="00C55806" w:rsidRDefault="00A370F8" w:rsidP="00181921">
            <w:pPr>
              <w:pStyle w:val="BodyText"/>
              <w:rPr>
                <w:b/>
                <w:lang w:val="en-US"/>
              </w:rPr>
            </w:pPr>
            <w:r w:rsidRPr="00C55806">
              <w:rPr>
                <w:b/>
                <w:lang w:val="en-US"/>
              </w:rPr>
              <w:t>Bit(s)</w:t>
            </w:r>
          </w:p>
        </w:tc>
        <w:tc>
          <w:tcPr>
            <w:tcW w:w="1107" w:type="pct"/>
            <w:tcBorders>
              <w:top w:val="single" w:sz="4" w:space="0" w:color="auto"/>
              <w:left w:val="single" w:sz="4" w:space="0" w:color="auto"/>
              <w:bottom w:val="single" w:sz="4" w:space="0" w:color="auto"/>
              <w:right w:val="single" w:sz="4" w:space="0" w:color="auto"/>
            </w:tcBorders>
            <w:hideMark/>
          </w:tcPr>
          <w:p w14:paraId="266D863B" w14:textId="77777777" w:rsidR="00A370F8" w:rsidRPr="00C55806" w:rsidRDefault="00A370F8" w:rsidP="00181921">
            <w:pPr>
              <w:pStyle w:val="BodyText"/>
              <w:rPr>
                <w:b/>
                <w:lang w:val="en-US"/>
              </w:rPr>
            </w:pPr>
            <w:r w:rsidRPr="00C55806">
              <w:rPr>
                <w:b/>
                <w:lang w:val="en-US"/>
              </w:rPr>
              <w:t>Description</w:t>
            </w:r>
          </w:p>
        </w:tc>
        <w:tc>
          <w:tcPr>
            <w:tcW w:w="531" w:type="pct"/>
            <w:tcBorders>
              <w:top w:val="single" w:sz="4" w:space="0" w:color="auto"/>
              <w:left w:val="single" w:sz="4" w:space="0" w:color="auto"/>
              <w:bottom w:val="single" w:sz="4" w:space="0" w:color="auto"/>
              <w:right w:val="single" w:sz="4" w:space="0" w:color="auto"/>
            </w:tcBorders>
            <w:hideMark/>
          </w:tcPr>
          <w:p w14:paraId="52C34725" w14:textId="77777777" w:rsidR="00A370F8" w:rsidRPr="00C55806" w:rsidRDefault="00A370F8" w:rsidP="00181921">
            <w:pPr>
              <w:pStyle w:val="BodyText"/>
              <w:rPr>
                <w:b/>
                <w:lang w:val="en-US"/>
              </w:rPr>
            </w:pPr>
            <w:r w:rsidRPr="00C55806">
              <w:rPr>
                <w:b/>
                <w:lang w:val="en-US"/>
              </w:rPr>
              <w:t>Default</w:t>
            </w:r>
          </w:p>
        </w:tc>
        <w:tc>
          <w:tcPr>
            <w:tcW w:w="1018" w:type="pct"/>
            <w:tcBorders>
              <w:top w:val="single" w:sz="4" w:space="0" w:color="auto"/>
              <w:left w:val="single" w:sz="4" w:space="0" w:color="auto"/>
              <w:bottom w:val="single" w:sz="4" w:space="0" w:color="auto"/>
              <w:right w:val="single" w:sz="4" w:space="0" w:color="auto"/>
            </w:tcBorders>
            <w:hideMark/>
          </w:tcPr>
          <w:p w14:paraId="288D3BBF" w14:textId="77777777" w:rsidR="00A370F8" w:rsidRPr="00C55806" w:rsidRDefault="00A370F8" w:rsidP="00181921">
            <w:pPr>
              <w:pStyle w:val="BodyText"/>
              <w:rPr>
                <w:b/>
                <w:lang w:val="en-US"/>
              </w:rPr>
            </w:pPr>
            <w:r w:rsidRPr="00C55806">
              <w:rPr>
                <w:b/>
                <w:lang w:val="en-US"/>
              </w:rPr>
              <w:t>Operation</w:t>
            </w:r>
          </w:p>
        </w:tc>
        <w:tc>
          <w:tcPr>
            <w:tcW w:w="974" w:type="pct"/>
            <w:tcBorders>
              <w:top w:val="single" w:sz="4" w:space="0" w:color="auto"/>
              <w:left w:val="single" w:sz="4" w:space="0" w:color="auto"/>
              <w:bottom w:val="single" w:sz="4" w:space="0" w:color="auto"/>
              <w:right w:val="single" w:sz="4" w:space="0" w:color="auto"/>
            </w:tcBorders>
            <w:hideMark/>
          </w:tcPr>
          <w:p w14:paraId="4D39D80A" w14:textId="77777777" w:rsidR="00A370F8" w:rsidRPr="00C55806" w:rsidRDefault="00A370F8" w:rsidP="00181921">
            <w:pPr>
              <w:pStyle w:val="BodyText"/>
              <w:rPr>
                <w:b/>
                <w:lang w:val="en-US"/>
              </w:rPr>
            </w:pPr>
            <w:r w:rsidRPr="00C55806">
              <w:rPr>
                <w:b/>
                <w:lang w:val="en-US"/>
              </w:rPr>
              <w:t>Configuration DTC (E10100)</w:t>
            </w:r>
          </w:p>
        </w:tc>
      </w:tr>
      <w:tr w:rsidR="00A370F8" w:rsidRPr="00C55806" w14:paraId="1DBDC9E2" w14:textId="77777777" w:rsidTr="00181921">
        <w:trPr>
          <w:cantSplit/>
          <w:jc w:val="center"/>
        </w:trPr>
        <w:tc>
          <w:tcPr>
            <w:tcW w:w="486" w:type="pct"/>
            <w:tcBorders>
              <w:top w:val="single" w:sz="4" w:space="0" w:color="auto"/>
              <w:left w:val="single" w:sz="4" w:space="0" w:color="auto"/>
              <w:bottom w:val="single" w:sz="4" w:space="0" w:color="auto"/>
              <w:right w:val="single" w:sz="4" w:space="0" w:color="auto"/>
            </w:tcBorders>
          </w:tcPr>
          <w:p w14:paraId="129B5C08" w14:textId="77777777" w:rsidR="00A370F8" w:rsidRPr="00C55806" w:rsidRDefault="00A370F8" w:rsidP="00181921">
            <w:pPr>
              <w:pStyle w:val="BodyText"/>
              <w:rPr>
                <w:lang w:val="en-US"/>
              </w:rPr>
            </w:pPr>
            <w:r w:rsidRPr="00C55806">
              <w:rPr>
                <w:lang w:val="en-US"/>
              </w:rPr>
              <w:t>DE00</w:t>
            </w:r>
          </w:p>
        </w:tc>
        <w:tc>
          <w:tcPr>
            <w:tcW w:w="354" w:type="pct"/>
            <w:tcBorders>
              <w:top w:val="single" w:sz="4" w:space="0" w:color="auto"/>
              <w:left w:val="single" w:sz="4" w:space="0" w:color="auto"/>
              <w:bottom w:val="single" w:sz="4" w:space="0" w:color="auto"/>
              <w:right w:val="single" w:sz="4" w:space="0" w:color="auto"/>
            </w:tcBorders>
          </w:tcPr>
          <w:p w14:paraId="6D2668EF" w14:textId="77777777" w:rsidR="00A370F8" w:rsidRPr="00C55806" w:rsidRDefault="00A370F8" w:rsidP="00181921">
            <w:pPr>
              <w:pStyle w:val="BodyText"/>
              <w:rPr>
                <w:lang w:val="en-US"/>
              </w:rPr>
            </w:pPr>
            <w:r w:rsidRPr="00C55806">
              <w:rPr>
                <w:lang w:val="en-US"/>
              </w:rPr>
              <w:t>8</w:t>
            </w:r>
          </w:p>
        </w:tc>
        <w:tc>
          <w:tcPr>
            <w:tcW w:w="531" w:type="pct"/>
            <w:tcBorders>
              <w:top w:val="single" w:sz="4" w:space="0" w:color="auto"/>
              <w:left w:val="single" w:sz="4" w:space="0" w:color="auto"/>
              <w:bottom w:val="single" w:sz="4" w:space="0" w:color="auto"/>
              <w:right w:val="single" w:sz="4" w:space="0" w:color="auto"/>
            </w:tcBorders>
          </w:tcPr>
          <w:p w14:paraId="75948458" w14:textId="77777777" w:rsidR="00A370F8" w:rsidRPr="00C55806" w:rsidRDefault="00A370F8" w:rsidP="00181921">
            <w:pPr>
              <w:pStyle w:val="BodyText"/>
              <w:rPr>
                <w:lang w:val="en-US"/>
              </w:rPr>
            </w:pPr>
            <w:r w:rsidRPr="00C55806">
              <w:rPr>
                <w:lang w:val="en-US"/>
              </w:rPr>
              <w:t>2</w:t>
            </w:r>
          </w:p>
        </w:tc>
        <w:tc>
          <w:tcPr>
            <w:tcW w:w="1107" w:type="pct"/>
            <w:tcBorders>
              <w:top w:val="single" w:sz="4" w:space="0" w:color="auto"/>
              <w:left w:val="single" w:sz="4" w:space="0" w:color="auto"/>
              <w:bottom w:val="single" w:sz="4" w:space="0" w:color="auto"/>
              <w:right w:val="single" w:sz="4" w:space="0" w:color="auto"/>
            </w:tcBorders>
          </w:tcPr>
          <w:p w14:paraId="5DA616FB" w14:textId="77777777" w:rsidR="00A370F8" w:rsidRPr="00C55806" w:rsidRDefault="00A370F8" w:rsidP="00181921">
            <w:pPr>
              <w:pStyle w:val="BodyText"/>
              <w:rPr>
                <w:lang w:val="en-US"/>
              </w:rPr>
            </w:pPr>
            <w:r w:rsidRPr="00C55806">
              <w:rPr>
                <w:lang w:val="en-US"/>
              </w:rPr>
              <w:t>Ambient Lighting</w:t>
            </w:r>
          </w:p>
        </w:tc>
        <w:tc>
          <w:tcPr>
            <w:tcW w:w="531" w:type="pct"/>
            <w:tcBorders>
              <w:top w:val="single" w:sz="4" w:space="0" w:color="auto"/>
              <w:left w:val="single" w:sz="4" w:space="0" w:color="auto"/>
              <w:bottom w:val="single" w:sz="4" w:space="0" w:color="auto"/>
              <w:right w:val="single" w:sz="4" w:space="0" w:color="auto"/>
            </w:tcBorders>
          </w:tcPr>
          <w:p w14:paraId="47CC947E" w14:textId="77777777" w:rsidR="00A370F8" w:rsidRPr="00C55806" w:rsidRDefault="00A370F8" w:rsidP="00181921">
            <w:pPr>
              <w:pStyle w:val="BodyText"/>
              <w:rPr>
                <w:lang w:val="en-US"/>
              </w:rPr>
            </w:pPr>
            <w:r w:rsidRPr="00C55806">
              <w:rPr>
                <w:lang w:val="en-US"/>
              </w:rPr>
              <w:t>0</w:t>
            </w:r>
          </w:p>
        </w:tc>
        <w:tc>
          <w:tcPr>
            <w:tcW w:w="1018" w:type="pct"/>
            <w:tcBorders>
              <w:top w:val="single" w:sz="4" w:space="0" w:color="auto"/>
              <w:left w:val="single" w:sz="4" w:space="0" w:color="auto"/>
              <w:bottom w:val="single" w:sz="4" w:space="0" w:color="auto"/>
              <w:right w:val="single" w:sz="4" w:space="0" w:color="auto"/>
            </w:tcBorders>
          </w:tcPr>
          <w:p w14:paraId="745E1367" w14:textId="77777777" w:rsidR="008357DE" w:rsidRPr="008357DE" w:rsidRDefault="008357DE" w:rsidP="008357DE">
            <w:pPr>
              <w:pStyle w:val="BodyText"/>
              <w:rPr>
                <w:lang w:val="en-US"/>
              </w:rPr>
            </w:pPr>
            <w:r w:rsidRPr="008357DE">
              <w:rPr>
                <w:lang w:val="en-US"/>
              </w:rPr>
              <w:t xml:space="preserve">0 – Not Available </w:t>
            </w:r>
          </w:p>
          <w:p w14:paraId="0E69828A" w14:textId="581B48D5" w:rsidR="00A370F8" w:rsidRPr="00C55806" w:rsidRDefault="008357DE" w:rsidP="008357DE">
            <w:pPr>
              <w:pStyle w:val="BodyText"/>
              <w:rPr>
                <w:lang w:val="en-US"/>
              </w:rPr>
            </w:pPr>
            <w:r w:rsidRPr="008357DE">
              <w:rPr>
                <w:lang w:val="en-US"/>
              </w:rPr>
              <w:t>1 – Available</w:t>
            </w:r>
          </w:p>
        </w:tc>
        <w:tc>
          <w:tcPr>
            <w:tcW w:w="974" w:type="pct"/>
            <w:tcBorders>
              <w:top w:val="single" w:sz="4" w:space="0" w:color="auto"/>
              <w:left w:val="single" w:sz="4" w:space="0" w:color="auto"/>
              <w:bottom w:val="single" w:sz="4" w:space="0" w:color="auto"/>
              <w:right w:val="single" w:sz="4" w:space="0" w:color="auto"/>
            </w:tcBorders>
          </w:tcPr>
          <w:p w14:paraId="00C196AB" w14:textId="0EE3E88C" w:rsidR="00A370F8" w:rsidRPr="00C55806" w:rsidRDefault="008357DE" w:rsidP="00181921">
            <w:pPr>
              <w:pStyle w:val="BodyText"/>
              <w:rPr>
                <w:lang w:val="en-US"/>
              </w:rPr>
            </w:pPr>
            <w:r>
              <w:rPr>
                <w:lang w:val="en-US"/>
              </w:rPr>
              <w:t>N/A</w:t>
            </w:r>
          </w:p>
        </w:tc>
      </w:tr>
      <w:tr w:rsidR="00A370F8" w:rsidRPr="00C55806" w14:paraId="263D9091" w14:textId="77777777" w:rsidTr="00181921">
        <w:trPr>
          <w:cantSplit/>
          <w:jc w:val="center"/>
        </w:trPr>
        <w:tc>
          <w:tcPr>
            <w:tcW w:w="486" w:type="pct"/>
            <w:tcBorders>
              <w:top w:val="single" w:sz="4" w:space="0" w:color="auto"/>
              <w:left w:val="single" w:sz="4" w:space="0" w:color="auto"/>
              <w:bottom w:val="single" w:sz="4" w:space="0" w:color="auto"/>
              <w:right w:val="single" w:sz="4" w:space="0" w:color="auto"/>
            </w:tcBorders>
          </w:tcPr>
          <w:p w14:paraId="14F69994" w14:textId="77777777" w:rsidR="00A370F8" w:rsidRPr="00C55806" w:rsidRDefault="00A370F8" w:rsidP="00181921">
            <w:pPr>
              <w:pStyle w:val="BodyText"/>
              <w:rPr>
                <w:lang w:val="en-US"/>
              </w:rPr>
            </w:pPr>
            <w:r w:rsidRPr="00C55806">
              <w:rPr>
                <w:lang w:val="en-US"/>
              </w:rPr>
              <w:t>DE00</w:t>
            </w:r>
          </w:p>
        </w:tc>
        <w:tc>
          <w:tcPr>
            <w:tcW w:w="354" w:type="pct"/>
            <w:tcBorders>
              <w:top w:val="single" w:sz="4" w:space="0" w:color="auto"/>
              <w:left w:val="single" w:sz="4" w:space="0" w:color="auto"/>
              <w:bottom w:val="single" w:sz="4" w:space="0" w:color="auto"/>
              <w:right w:val="single" w:sz="4" w:space="0" w:color="auto"/>
            </w:tcBorders>
          </w:tcPr>
          <w:p w14:paraId="536E83C4" w14:textId="77777777" w:rsidR="00A370F8" w:rsidRPr="00C55806" w:rsidRDefault="00A370F8" w:rsidP="00181921">
            <w:pPr>
              <w:pStyle w:val="BodyText"/>
              <w:rPr>
                <w:lang w:val="en-US"/>
              </w:rPr>
            </w:pPr>
            <w:r w:rsidRPr="00C55806">
              <w:rPr>
                <w:lang w:val="en-US"/>
              </w:rPr>
              <w:t>10</w:t>
            </w:r>
          </w:p>
        </w:tc>
        <w:tc>
          <w:tcPr>
            <w:tcW w:w="531" w:type="pct"/>
            <w:tcBorders>
              <w:top w:val="single" w:sz="4" w:space="0" w:color="auto"/>
              <w:left w:val="single" w:sz="4" w:space="0" w:color="auto"/>
              <w:bottom w:val="single" w:sz="4" w:space="0" w:color="auto"/>
              <w:right w:val="single" w:sz="4" w:space="0" w:color="auto"/>
            </w:tcBorders>
          </w:tcPr>
          <w:p w14:paraId="51C1D2DA" w14:textId="77777777" w:rsidR="00A370F8" w:rsidRPr="00C55806" w:rsidRDefault="00A370F8" w:rsidP="00181921">
            <w:pPr>
              <w:pStyle w:val="BodyText"/>
              <w:rPr>
                <w:lang w:val="en-US"/>
              </w:rPr>
            </w:pPr>
            <w:r w:rsidRPr="00C55806">
              <w:rPr>
                <w:lang w:val="en-US"/>
              </w:rPr>
              <w:t>4</w:t>
            </w:r>
          </w:p>
        </w:tc>
        <w:tc>
          <w:tcPr>
            <w:tcW w:w="1107" w:type="pct"/>
            <w:tcBorders>
              <w:top w:val="single" w:sz="4" w:space="0" w:color="auto"/>
              <w:left w:val="single" w:sz="4" w:space="0" w:color="auto"/>
              <w:bottom w:val="single" w:sz="4" w:space="0" w:color="auto"/>
              <w:right w:val="single" w:sz="4" w:space="0" w:color="auto"/>
            </w:tcBorders>
          </w:tcPr>
          <w:p w14:paraId="13C2D2DC" w14:textId="77777777" w:rsidR="00A370F8" w:rsidRPr="00C55806" w:rsidRDefault="00A370F8" w:rsidP="00181921">
            <w:pPr>
              <w:pStyle w:val="BodyText"/>
              <w:rPr>
                <w:lang w:val="en-US"/>
              </w:rPr>
            </w:pPr>
            <w:r w:rsidRPr="00C55806">
              <w:rPr>
                <w:lang w:val="en-US"/>
              </w:rPr>
              <w:t>Ambient Lighting Type</w:t>
            </w:r>
          </w:p>
        </w:tc>
        <w:tc>
          <w:tcPr>
            <w:tcW w:w="531" w:type="pct"/>
            <w:tcBorders>
              <w:top w:val="single" w:sz="4" w:space="0" w:color="auto"/>
              <w:left w:val="single" w:sz="4" w:space="0" w:color="auto"/>
              <w:bottom w:val="single" w:sz="4" w:space="0" w:color="auto"/>
              <w:right w:val="single" w:sz="4" w:space="0" w:color="auto"/>
            </w:tcBorders>
          </w:tcPr>
          <w:p w14:paraId="341FF759" w14:textId="77777777" w:rsidR="00A370F8" w:rsidRPr="00C55806" w:rsidRDefault="00A370F8" w:rsidP="00181921">
            <w:pPr>
              <w:pStyle w:val="BodyText"/>
              <w:rPr>
                <w:lang w:val="en-US"/>
              </w:rPr>
            </w:pPr>
            <w:r w:rsidRPr="00C55806">
              <w:rPr>
                <w:lang w:val="en-US"/>
              </w:rPr>
              <w:t>0</w:t>
            </w:r>
          </w:p>
        </w:tc>
        <w:tc>
          <w:tcPr>
            <w:tcW w:w="1018" w:type="pct"/>
            <w:tcBorders>
              <w:top w:val="single" w:sz="4" w:space="0" w:color="auto"/>
              <w:left w:val="single" w:sz="4" w:space="0" w:color="auto"/>
              <w:bottom w:val="single" w:sz="4" w:space="0" w:color="auto"/>
              <w:right w:val="single" w:sz="4" w:space="0" w:color="auto"/>
            </w:tcBorders>
          </w:tcPr>
          <w:p w14:paraId="4960D85D" w14:textId="77777777" w:rsidR="00A370F8" w:rsidRPr="00C55806" w:rsidRDefault="00A370F8" w:rsidP="00181921">
            <w:pPr>
              <w:pStyle w:val="BodyText"/>
              <w:rPr>
                <w:lang w:val="en-US"/>
              </w:rPr>
            </w:pPr>
            <w:r w:rsidRPr="00C55806">
              <w:rPr>
                <w:lang w:val="en-US"/>
              </w:rPr>
              <w:t>0 – Pantone</w:t>
            </w:r>
          </w:p>
          <w:p w14:paraId="2359491E" w14:textId="77777777" w:rsidR="00A370F8" w:rsidRPr="00C55806" w:rsidRDefault="00A370F8" w:rsidP="00181921">
            <w:pPr>
              <w:pStyle w:val="BodyText"/>
              <w:rPr>
                <w:lang w:val="en-US"/>
              </w:rPr>
            </w:pPr>
            <w:r w:rsidRPr="00C55806">
              <w:rPr>
                <w:lang w:val="en-US"/>
              </w:rPr>
              <w:t>1 – Single Color</w:t>
            </w:r>
          </w:p>
        </w:tc>
        <w:tc>
          <w:tcPr>
            <w:tcW w:w="974" w:type="pct"/>
            <w:tcBorders>
              <w:top w:val="single" w:sz="4" w:space="0" w:color="auto"/>
              <w:left w:val="single" w:sz="4" w:space="0" w:color="auto"/>
              <w:bottom w:val="single" w:sz="4" w:space="0" w:color="auto"/>
              <w:right w:val="single" w:sz="4" w:space="0" w:color="auto"/>
            </w:tcBorders>
          </w:tcPr>
          <w:p w14:paraId="3356DBDE" w14:textId="77777777" w:rsidR="00A370F8" w:rsidRPr="00C55806" w:rsidRDefault="00A370F8" w:rsidP="00181921">
            <w:pPr>
              <w:pStyle w:val="BodyText"/>
              <w:rPr>
                <w:lang w:val="en-US"/>
              </w:rPr>
            </w:pPr>
            <w:r w:rsidRPr="00C55806">
              <w:rPr>
                <w:lang w:val="en-US"/>
              </w:rPr>
              <w:t>N/A</w:t>
            </w:r>
          </w:p>
        </w:tc>
      </w:tr>
      <w:tr w:rsidR="00A370F8" w:rsidRPr="00C55806" w14:paraId="06BDEE3F" w14:textId="77777777" w:rsidTr="00181921">
        <w:trPr>
          <w:cantSplit/>
          <w:jc w:val="center"/>
        </w:trPr>
        <w:tc>
          <w:tcPr>
            <w:tcW w:w="486" w:type="pct"/>
            <w:tcBorders>
              <w:top w:val="single" w:sz="4" w:space="0" w:color="auto"/>
              <w:left w:val="single" w:sz="4" w:space="0" w:color="auto"/>
              <w:bottom w:val="single" w:sz="4" w:space="0" w:color="auto"/>
              <w:right w:val="single" w:sz="4" w:space="0" w:color="auto"/>
            </w:tcBorders>
          </w:tcPr>
          <w:p w14:paraId="22DFD801" w14:textId="77777777" w:rsidR="00A370F8" w:rsidRPr="00C55806" w:rsidRDefault="00A370F8" w:rsidP="00181921">
            <w:pPr>
              <w:pStyle w:val="BodyText"/>
              <w:rPr>
                <w:lang w:val="en-US"/>
              </w:rPr>
            </w:pPr>
            <w:r w:rsidRPr="00C55806">
              <w:rPr>
                <w:lang w:val="en-US"/>
              </w:rPr>
              <w:t>DE00</w:t>
            </w:r>
          </w:p>
        </w:tc>
        <w:tc>
          <w:tcPr>
            <w:tcW w:w="354" w:type="pct"/>
            <w:tcBorders>
              <w:top w:val="single" w:sz="4" w:space="0" w:color="auto"/>
              <w:left w:val="single" w:sz="4" w:space="0" w:color="auto"/>
              <w:bottom w:val="single" w:sz="4" w:space="0" w:color="auto"/>
              <w:right w:val="single" w:sz="4" w:space="0" w:color="auto"/>
            </w:tcBorders>
          </w:tcPr>
          <w:p w14:paraId="006E633A" w14:textId="77777777" w:rsidR="00A370F8" w:rsidRPr="00C55806" w:rsidRDefault="00A370F8" w:rsidP="00181921">
            <w:pPr>
              <w:pStyle w:val="BodyText"/>
              <w:rPr>
                <w:lang w:val="en-US"/>
              </w:rPr>
            </w:pPr>
            <w:r w:rsidRPr="00C55806">
              <w:rPr>
                <w:lang w:val="en-US"/>
              </w:rPr>
              <w:t>11</w:t>
            </w:r>
          </w:p>
        </w:tc>
        <w:tc>
          <w:tcPr>
            <w:tcW w:w="531" w:type="pct"/>
            <w:tcBorders>
              <w:top w:val="single" w:sz="4" w:space="0" w:color="auto"/>
              <w:left w:val="single" w:sz="4" w:space="0" w:color="auto"/>
              <w:bottom w:val="single" w:sz="4" w:space="0" w:color="auto"/>
              <w:right w:val="single" w:sz="4" w:space="0" w:color="auto"/>
            </w:tcBorders>
          </w:tcPr>
          <w:p w14:paraId="25E158C7" w14:textId="77777777" w:rsidR="00A370F8" w:rsidRPr="00C55806" w:rsidRDefault="00A370F8" w:rsidP="00181921">
            <w:pPr>
              <w:pStyle w:val="BodyText"/>
              <w:rPr>
                <w:lang w:val="en-US"/>
              </w:rPr>
            </w:pPr>
            <w:r w:rsidRPr="00C55806">
              <w:rPr>
                <w:lang w:val="en-US"/>
              </w:rPr>
              <w:t>4</w:t>
            </w:r>
          </w:p>
        </w:tc>
        <w:tc>
          <w:tcPr>
            <w:tcW w:w="1107" w:type="pct"/>
            <w:tcBorders>
              <w:top w:val="single" w:sz="4" w:space="0" w:color="auto"/>
              <w:left w:val="single" w:sz="4" w:space="0" w:color="auto"/>
              <w:bottom w:val="single" w:sz="4" w:space="0" w:color="auto"/>
              <w:right w:val="single" w:sz="4" w:space="0" w:color="auto"/>
            </w:tcBorders>
          </w:tcPr>
          <w:p w14:paraId="51178051" w14:textId="77777777" w:rsidR="00A370F8" w:rsidRPr="00C55806" w:rsidRDefault="00A370F8" w:rsidP="00181921">
            <w:pPr>
              <w:pStyle w:val="BodyText"/>
              <w:rPr>
                <w:lang w:val="en-US"/>
              </w:rPr>
            </w:pPr>
            <w:r w:rsidRPr="00C55806">
              <w:rPr>
                <w:lang w:val="en-US"/>
              </w:rPr>
              <w:t>Ambient Lighting System Strategy</w:t>
            </w:r>
          </w:p>
        </w:tc>
        <w:tc>
          <w:tcPr>
            <w:tcW w:w="531" w:type="pct"/>
            <w:tcBorders>
              <w:top w:val="single" w:sz="4" w:space="0" w:color="auto"/>
              <w:left w:val="single" w:sz="4" w:space="0" w:color="auto"/>
              <w:bottom w:val="single" w:sz="4" w:space="0" w:color="auto"/>
              <w:right w:val="single" w:sz="4" w:space="0" w:color="auto"/>
            </w:tcBorders>
          </w:tcPr>
          <w:p w14:paraId="0DA28759" w14:textId="77777777" w:rsidR="00A370F8" w:rsidRPr="00C55806" w:rsidRDefault="00A370F8" w:rsidP="00181921">
            <w:pPr>
              <w:pStyle w:val="BodyText"/>
              <w:rPr>
                <w:lang w:val="en-US"/>
              </w:rPr>
            </w:pPr>
            <w:r w:rsidRPr="00C55806">
              <w:rPr>
                <w:lang w:val="en-US"/>
              </w:rPr>
              <w:t>0</w:t>
            </w:r>
          </w:p>
        </w:tc>
        <w:tc>
          <w:tcPr>
            <w:tcW w:w="1018" w:type="pct"/>
            <w:tcBorders>
              <w:top w:val="single" w:sz="4" w:space="0" w:color="auto"/>
              <w:left w:val="single" w:sz="4" w:space="0" w:color="auto"/>
              <w:bottom w:val="single" w:sz="4" w:space="0" w:color="auto"/>
              <w:right w:val="single" w:sz="4" w:space="0" w:color="auto"/>
            </w:tcBorders>
          </w:tcPr>
          <w:p w14:paraId="2F2F09F2" w14:textId="77777777" w:rsidR="00A370F8" w:rsidRPr="00C55806" w:rsidRDefault="00A370F8" w:rsidP="00181921">
            <w:pPr>
              <w:pStyle w:val="BodyText"/>
              <w:rPr>
                <w:lang w:val="en-US"/>
              </w:rPr>
            </w:pPr>
            <w:r w:rsidRPr="00C55806">
              <w:rPr>
                <w:lang w:val="en-US"/>
              </w:rPr>
              <w:t>0 – Variant 1</w:t>
            </w:r>
          </w:p>
          <w:p w14:paraId="3A9D4DA0" w14:textId="77777777" w:rsidR="00A370F8" w:rsidRPr="00C55806" w:rsidRDefault="00A370F8" w:rsidP="00181921">
            <w:pPr>
              <w:pStyle w:val="BodyText"/>
              <w:rPr>
                <w:lang w:val="en-US"/>
              </w:rPr>
            </w:pPr>
            <w:r w:rsidRPr="00C55806">
              <w:rPr>
                <w:lang w:val="en-US"/>
              </w:rPr>
              <w:t>1 – Variant 2</w:t>
            </w:r>
          </w:p>
        </w:tc>
        <w:tc>
          <w:tcPr>
            <w:tcW w:w="974" w:type="pct"/>
            <w:tcBorders>
              <w:top w:val="single" w:sz="4" w:space="0" w:color="auto"/>
              <w:left w:val="single" w:sz="4" w:space="0" w:color="auto"/>
              <w:bottom w:val="single" w:sz="4" w:space="0" w:color="auto"/>
              <w:right w:val="single" w:sz="4" w:space="0" w:color="auto"/>
            </w:tcBorders>
          </w:tcPr>
          <w:p w14:paraId="3FB7BC41" w14:textId="77777777" w:rsidR="00A370F8" w:rsidRPr="00C55806" w:rsidRDefault="00A370F8" w:rsidP="00181921">
            <w:pPr>
              <w:pStyle w:val="BodyText"/>
              <w:rPr>
                <w:lang w:val="en-US"/>
              </w:rPr>
            </w:pPr>
            <w:r w:rsidRPr="00C55806">
              <w:rPr>
                <w:lang w:val="en-US"/>
              </w:rPr>
              <w:t>N/A</w:t>
            </w:r>
          </w:p>
        </w:tc>
      </w:tr>
      <w:tr w:rsidR="00A370F8" w:rsidRPr="00C55806" w14:paraId="148248C7" w14:textId="77777777" w:rsidTr="00181921">
        <w:trPr>
          <w:cantSplit/>
          <w:jc w:val="center"/>
        </w:trPr>
        <w:tc>
          <w:tcPr>
            <w:tcW w:w="486" w:type="pct"/>
            <w:tcBorders>
              <w:top w:val="single" w:sz="4" w:space="0" w:color="auto"/>
              <w:left w:val="single" w:sz="4" w:space="0" w:color="auto"/>
              <w:bottom w:val="single" w:sz="4" w:space="0" w:color="auto"/>
              <w:right w:val="single" w:sz="4" w:space="0" w:color="auto"/>
            </w:tcBorders>
          </w:tcPr>
          <w:p w14:paraId="3F699831" w14:textId="77777777" w:rsidR="00A370F8" w:rsidRPr="00C55806" w:rsidRDefault="00A370F8" w:rsidP="00181921">
            <w:pPr>
              <w:pStyle w:val="BodyText"/>
              <w:rPr>
                <w:lang w:val="en-US"/>
              </w:rPr>
            </w:pPr>
            <w:r w:rsidRPr="00C55806">
              <w:rPr>
                <w:lang w:val="en-US"/>
              </w:rPr>
              <w:t>DE08</w:t>
            </w:r>
          </w:p>
        </w:tc>
        <w:tc>
          <w:tcPr>
            <w:tcW w:w="354" w:type="pct"/>
            <w:tcBorders>
              <w:top w:val="single" w:sz="4" w:space="0" w:color="auto"/>
              <w:left w:val="single" w:sz="4" w:space="0" w:color="auto"/>
              <w:bottom w:val="single" w:sz="4" w:space="0" w:color="auto"/>
              <w:right w:val="single" w:sz="4" w:space="0" w:color="auto"/>
            </w:tcBorders>
          </w:tcPr>
          <w:p w14:paraId="51005735" w14:textId="77777777" w:rsidR="00A370F8" w:rsidRPr="00C55806" w:rsidRDefault="00A370F8" w:rsidP="00181921">
            <w:pPr>
              <w:pStyle w:val="BodyText"/>
              <w:rPr>
                <w:lang w:val="en-US"/>
              </w:rPr>
            </w:pPr>
            <w:r w:rsidRPr="00C55806">
              <w:rPr>
                <w:lang w:val="en-US"/>
              </w:rPr>
              <w:t>21</w:t>
            </w:r>
          </w:p>
        </w:tc>
        <w:tc>
          <w:tcPr>
            <w:tcW w:w="531" w:type="pct"/>
            <w:tcBorders>
              <w:top w:val="single" w:sz="4" w:space="0" w:color="auto"/>
              <w:left w:val="single" w:sz="4" w:space="0" w:color="auto"/>
              <w:bottom w:val="single" w:sz="4" w:space="0" w:color="auto"/>
              <w:right w:val="single" w:sz="4" w:space="0" w:color="auto"/>
            </w:tcBorders>
          </w:tcPr>
          <w:p w14:paraId="151E6A11" w14:textId="77777777" w:rsidR="00A370F8" w:rsidRPr="00C55806" w:rsidRDefault="00A370F8" w:rsidP="00181921">
            <w:pPr>
              <w:pStyle w:val="BodyText"/>
              <w:rPr>
                <w:lang w:val="en-US"/>
              </w:rPr>
            </w:pPr>
            <w:r w:rsidRPr="00C55806">
              <w:rPr>
                <w:lang w:val="en-US"/>
              </w:rPr>
              <w:t>6</w:t>
            </w:r>
          </w:p>
        </w:tc>
        <w:tc>
          <w:tcPr>
            <w:tcW w:w="1107" w:type="pct"/>
            <w:tcBorders>
              <w:top w:val="single" w:sz="4" w:space="0" w:color="auto"/>
              <w:left w:val="single" w:sz="4" w:space="0" w:color="auto"/>
              <w:bottom w:val="single" w:sz="4" w:space="0" w:color="auto"/>
              <w:right w:val="single" w:sz="4" w:space="0" w:color="auto"/>
            </w:tcBorders>
          </w:tcPr>
          <w:p w14:paraId="4AD7D189" w14:textId="77777777" w:rsidR="00A370F8" w:rsidRPr="00C55806" w:rsidRDefault="00A370F8" w:rsidP="00181921">
            <w:pPr>
              <w:pStyle w:val="BodyText"/>
              <w:rPr>
                <w:lang w:val="en-US"/>
              </w:rPr>
            </w:pPr>
            <w:r w:rsidRPr="00C55806">
              <w:rPr>
                <w:lang w:val="en-US"/>
              </w:rPr>
              <w:t>Ambient Light Auto/Manual Setting</w:t>
            </w:r>
          </w:p>
        </w:tc>
        <w:tc>
          <w:tcPr>
            <w:tcW w:w="531" w:type="pct"/>
            <w:tcBorders>
              <w:top w:val="single" w:sz="4" w:space="0" w:color="auto"/>
              <w:left w:val="single" w:sz="4" w:space="0" w:color="auto"/>
              <w:bottom w:val="single" w:sz="4" w:space="0" w:color="auto"/>
              <w:right w:val="single" w:sz="4" w:space="0" w:color="auto"/>
            </w:tcBorders>
          </w:tcPr>
          <w:p w14:paraId="548E59EC" w14:textId="77777777" w:rsidR="00A370F8" w:rsidRPr="00C55806" w:rsidRDefault="00A370F8" w:rsidP="00181921">
            <w:pPr>
              <w:pStyle w:val="BodyText"/>
              <w:rPr>
                <w:lang w:val="en-US"/>
              </w:rPr>
            </w:pPr>
            <w:r w:rsidRPr="00C55806">
              <w:rPr>
                <w:lang w:val="en-US"/>
              </w:rPr>
              <w:t>0</w:t>
            </w:r>
          </w:p>
        </w:tc>
        <w:tc>
          <w:tcPr>
            <w:tcW w:w="1018" w:type="pct"/>
            <w:tcBorders>
              <w:top w:val="single" w:sz="4" w:space="0" w:color="auto"/>
              <w:left w:val="single" w:sz="4" w:space="0" w:color="auto"/>
              <w:bottom w:val="single" w:sz="4" w:space="0" w:color="auto"/>
              <w:right w:val="single" w:sz="4" w:space="0" w:color="auto"/>
            </w:tcBorders>
          </w:tcPr>
          <w:p w14:paraId="741C94D0" w14:textId="77777777" w:rsidR="00A370F8" w:rsidRPr="00C55806" w:rsidRDefault="00A370F8" w:rsidP="00181921">
            <w:pPr>
              <w:pStyle w:val="BodyText"/>
              <w:rPr>
                <w:lang w:val="en-US"/>
              </w:rPr>
            </w:pPr>
            <w:r w:rsidRPr="00C55806">
              <w:rPr>
                <w:lang w:val="en-US"/>
              </w:rPr>
              <w:t>0 – Disabled</w:t>
            </w:r>
          </w:p>
          <w:p w14:paraId="0785E6DA" w14:textId="77777777" w:rsidR="00A370F8" w:rsidRPr="00C55806" w:rsidRDefault="00A370F8" w:rsidP="00181921">
            <w:pPr>
              <w:pStyle w:val="BodyText"/>
              <w:rPr>
                <w:lang w:val="en-US"/>
              </w:rPr>
            </w:pPr>
            <w:r w:rsidRPr="00C55806">
              <w:rPr>
                <w:lang w:val="en-US"/>
              </w:rPr>
              <w:t>1 – Enabled</w:t>
            </w:r>
          </w:p>
        </w:tc>
        <w:tc>
          <w:tcPr>
            <w:tcW w:w="974" w:type="pct"/>
            <w:tcBorders>
              <w:top w:val="single" w:sz="4" w:space="0" w:color="auto"/>
              <w:left w:val="single" w:sz="4" w:space="0" w:color="auto"/>
              <w:bottom w:val="single" w:sz="4" w:space="0" w:color="auto"/>
              <w:right w:val="single" w:sz="4" w:space="0" w:color="auto"/>
            </w:tcBorders>
          </w:tcPr>
          <w:p w14:paraId="36F5F344" w14:textId="77777777" w:rsidR="00A370F8" w:rsidRPr="00C55806" w:rsidRDefault="00A370F8" w:rsidP="00181921">
            <w:pPr>
              <w:pStyle w:val="BodyText"/>
              <w:rPr>
                <w:lang w:val="en-US"/>
              </w:rPr>
            </w:pPr>
            <w:r w:rsidRPr="00C55806">
              <w:rPr>
                <w:lang w:val="en-US"/>
              </w:rPr>
              <w:t>N/A</w:t>
            </w:r>
          </w:p>
        </w:tc>
      </w:tr>
      <w:tr w:rsidR="00A370F8" w:rsidRPr="00C55806" w14:paraId="4AF219DE" w14:textId="77777777" w:rsidTr="00181921">
        <w:trPr>
          <w:cantSplit/>
          <w:jc w:val="center"/>
        </w:trPr>
        <w:tc>
          <w:tcPr>
            <w:tcW w:w="486" w:type="pct"/>
            <w:tcBorders>
              <w:top w:val="single" w:sz="4" w:space="0" w:color="auto"/>
              <w:left w:val="single" w:sz="4" w:space="0" w:color="auto"/>
              <w:bottom w:val="single" w:sz="4" w:space="0" w:color="auto"/>
              <w:right w:val="single" w:sz="4" w:space="0" w:color="auto"/>
            </w:tcBorders>
          </w:tcPr>
          <w:p w14:paraId="652EC24C" w14:textId="77777777" w:rsidR="00A370F8" w:rsidRPr="00C55806" w:rsidRDefault="00A370F8" w:rsidP="00181921">
            <w:pPr>
              <w:pStyle w:val="BodyText"/>
              <w:rPr>
                <w:lang w:val="en-US"/>
              </w:rPr>
            </w:pPr>
            <w:r w:rsidRPr="00C55806">
              <w:rPr>
                <w:lang w:val="en-US"/>
              </w:rPr>
              <w:t>DE08</w:t>
            </w:r>
          </w:p>
        </w:tc>
        <w:tc>
          <w:tcPr>
            <w:tcW w:w="354" w:type="pct"/>
            <w:tcBorders>
              <w:top w:val="single" w:sz="4" w:space="0" w:color="auto"/>
              <w:left w:val="single" w:sz="4" w:space="0" w:color="auto"/>
              <w:bottom w:val="single" w:sz="4" w:space="0" w:color="auto"/>
              <w:right w:val="single" w:sz="4" w:space="0" w:color="auto"/>
            </w:tcBorders>
          </w:tcPr>
          <w:p w14:paraId="4DE0CCCD" w14:textId="77777777" w:rsidR="00A370F8" w:rsidRPr="00C55806" w:rsidRDefault="00A370F8" w:rsidP="00181921">
            <w:pPr>
              <w:pStyle w:val="BodyText"/>
              <w:rPr>
                <w:lang w:val="en-US"/>
              </w:rPr>
            </w:pPr>
            <w:r w:rsidRPr="00C55806">
              <w:rPr>
                <w:lang w:val="en-US"/>
              </w:rPr>
              <w:t>9</w:t>
            </w:r>
          </w:p>
        </w:tc>
        <w:tc>
          <w:tcPr>
            <w:tcW w:w="531" w:type="pct"/>
            <w:tcBorders>
              <w:top w:val="single" w:sz="4" w:space="0" w:color="auto"/>
              <w:left w:val="single" w:sz="4" w:space="0" w:color="auto"/>
              <w:bottom w:val="single" w:sz="4" w:space="0" w:color="auto"/>
              <w:right w:val="single" w:sz="4" w:space="0" w:color="auto"/>
            </w:tcBorders>
          </w:tcPr>
          <w:p w14:paraId="441DC397" w14:textId="77777777" w:rsidR="00A370F8" w:rsidRPr="00C55806" w:rsidRDefault="00A370F8" w:rsidP="00181921">
            <w:pPr>
              <w:pStyle w:val="BodyText"/>
              <w:rPr>
                <w:lang w:val="en-US"/>
              </w:rPr>
            </w:pPr>
            <w:r w:rsidRPr="00C55806">
              <w:rPr>
                <w:lang w:val="en-US"/>
              </w:rPr>
              <w:t>1</w:t>
            </w:r>
          </w:p>
        </w:tc>
        <w:tc>
          <w:tcPr>
            <w:tcW w:w="1107" w:type="pct"/>
            <w:tcBorders>
              <w:top w:val="single" w:sz="4" w:space="0" w:color="auto"/>
              <w:left w:val="single" w:sz="4" w:space="0" w:color="auto"/>
              <w:bottom w:val="single" w:sz="4" w:space="0" w:color="auto"/>
              <w:right w:val="single" w:sz="4" w:space="0" w:color="auto"/>
            </w:tcBorders>
          </w:tcPr>
          <w:p w14:paraId="44E56001" w14:textId="77777777" w:rsidR="00A370F8" w:rsidRPr="00C55806" w:rsidRDefault="00A370F8" w:rsidP="00181921">
            <w:pPr>
              <w:pStyle w:val="BodyText"/>
              <w:rPr>
                <w:lang w:val="en-US"/>
              </w:rPr>
            </w:pPr>
            <w:r w:rsidRPr="00C55806">
              <w:rPr>
                <w:lang w:val="en-US"/>
              </w:rPr>
              <w:t>Select Mode</w:t>
            </w:r>
          </w:p>
        </w:tc>
        <w:tc>
          <w:tcPr>
            <w:tcW w:w="531" w:type="pct"/>
            <w:tcBorders>
              <w:top w:val="single" w:sz="4" w:space="0" w:color="auto"/>
              <w:left w:val="single" w:sz="4" w:space="0" w:color="auto"/>
              <w:bottom w:val="single" w:sz="4" w:space="0" w:color="auto"/>
              <w:right w:val="single" w:sz="4" w:space="0" w:color="auto"/>
            </w:tcBorders>
          </w:tcPr>
          <w:p w14:paraId="2EA0F2A3" w14:textId="77777777" w:rsidR="00A370F8" w:rsidRPr="00C55806" w:rsidRDefault="00A370F8" w:rsidP="00181921">
            <w:pPr>
              <w:pStyle w:val="BodyText"/>
              <w:rPr>
                <w:lang w:val="en-US"/>
              </w:rPr>
            </w:pPr>
            <w:r w:rsidRPr="00C55806">
              <w:rPr>
                <w:lang w:val="en-US"/>
              </w:rPr>
              <w:t xml:space="preserve">0 </w:t>
            </w:r>
          </w:p>
        </w:tc>
        <w:tc>
          <w:tcPr>
            <w:tcW w:w="1018" w:type="pct"/>
            <w:tcBorders>
              <w:top w:val="single" w:sz="4" w:space="0" w:color="auto"/>
              <w:left w:val="single" w:sz="4" w:space="0" w:color="auto"/>
              <w:bottom w:val="single" w:sz="4" w:space="0" w:color="auto"/>
              <w:right w:val="single" w:sz="4" w:space="0" w:color="auto"/>
            </w:tcBorders>
          </w:tcPr>
          <w:p w14:paraId="6F891CBF" w14:textId="77777777" w:rsidR="00A370F8" w:rsidRPr="00C55806" w:rsidRDefault="00A370F8" w:rsidP="00181921">
            <w:pPr>
              <w:pStyle w:val="BodyText"/>
              <w:rPr>
                <w:lang w:val="en-US"/>
              </w:rPr>
            </w:pPr>
            <w:r w:rsidRPr="00C55806">
              <w:rPr>
                <w:lang w:val="en-US"/>
              </w:rPr>
              <w:t>0 – Disabled</w:t>
            </w:r>
          </w:p>
          <w:p w14:paraId="7A20BACD" w14:textId="77777777" w:rsidR="00A370F8" w:rsidRPr="00C55806" w:rsidRDefault="00A370F8" w:rsidP="00181921">
            <w:pPr>
              <w:pStyle w:val="BodyText"/>
              <w:rPr>
                <w:lang w:val="en-US"/>
              </w:rPr>
            </w:pPr>
            <w:r w:rsidRPr="00C55806">
              <w:rPr>
                <w:lang w:val="en-US"/>
              </w:rPr>
              <w:t>1 - Enabled</w:t>
            </w:r>
          </w:p>
        </w:tc>
        <w:tc>
          <w:tcPr>
            <w:tcW w:w="974" w:type="pct"/>
            <w:tcBorders>
              <w:top w:val="single" w:sz="4" w:space="0" w:color="auto"/>
              <w:left w:val="single" w:sz="4" w:space="0" w:color="auto"/>
              <w:bottom w:val="single" w:sz="4" w:space="0" w:color="auto"/>
              <w:right w:val="single" w:sz="4" w:space="0" w:color="auto"/>
            </w:tcBorders>
          </w:tcPr>
          <w:p w14:paraId="54AB4E92" w14:textId="77777777" w:rsidR="00A370F8" w:rsidRPr="00C55806" w:rsidRDefault="00A370F8" w:rsidP="00181921">
            <w:pPr>
              <w:pStyle w:val="BodyText"/>
              <w:rPr>
                <w:lang w:val="en-US"/>
              </w:rPr>
            </w:pPr>
            <w:r w:rsidRPr="00C55806">
              <w:rPr>
                <w:lang w:val="en-US"/>
              </w:rPr>
              <w:t>N/A</w:t>
            </w:r>
          </w:p>
        </w:tc>
      </w:tr>
    </w:tbl>
    <w:p w14:paraId="4FDC39BE" w14:textId="77777777" w:rsidR="00A370F8" w:rsidRPr="008C50D1" w:rsidRDefault="00A370F8" w:rsidP="008368A6">
      <w:pPr>
        <w:pStyle w:val="BodyText"/>
        <w:rPr>
          <w:color w:val="BFBFBF" w:themeColor="background1" w:themeShade="BF"/>
        </w:rPr>
      </w:pPr>
    </w:p>
    <w:p w14:paraId="330183A8" w14:textId="77777777" w:rsidR="00072314" w:rsidRPr="003E2313" w:rsidRDefault="00072314" w:rsidP="00072314">
      <w:pPr>
        <w:pStyle w:val="Heading6"/>
      </w:pPr>
      <w:r>
        <w:t>Interface</w:t>
      </w:r>
      <w:r w:rsidRPr="003E2313">
        <w:t xml:space="preserve"> Requirements</w:t>
      </w:r>
    </w:p>
    <w:p w14:paraId="253BD09F" w14:textId="1F690D5C"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APIM_ProcessUserInputAndFeedback</w:t>
      </w: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DEB950" w14:textId="4926C299" w:rsidR="00072314" w:rsidRPr="00C974FC" w:rsidRDefault="00072314" w:rsidP="00072314">
      <w:pPr>
        <w:pStyle w:val="Heading6"/>
        <w:rPr>
          <w:lang w:val="en-GB"/>
        </w:rPr>
      </w:pPr>
      <w:r w:rsidRPr="00C974FC">
        <w:rPr>
          <w:lang w:val="en-GB"/>
        </w:rPr>
        <w:t>Component Specific Requirements</w:t>
      </w:r>
    </w:p>
    <w:p w14:paraId="141A512B"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16D72284" wp14:editId="5653DD5F">
            <wp:extent cx="203200" cy="203200"/>
            <wp:effectExtent l="0" t="0" r="0" b="0"/>
            <wp:docPr id="2399"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IR2 - Ambient Lighting / Vehicle Settings Client/Server</w:t>
      </w:r>
    </w:p>
    <w:p w14:paraId="50A89E62" w14:textId="77777777" w:rsidR="00DE6B80" w:rsidRPr="00DE6B80" w:rsidRDefault="00DE6B80" w:rsidP="00DE6B80">
      <w:pPr>
        <w:rPr>
          <w:rFonts w:cs="Arial"/>
        </w:rPr>
      </w:pPr>
      <w:r w:rsidRPr="00DE6B80">
        <w:rPr>
          <w:rFonts w:cs="Arial"/>
        </w:rPr>
        <w:t xml:space="preserve">The Vehicle Settings Client’s for Ambient Lighting feature responsibility shall be defined as: The Ambient Lighting Settings Client makes requests to the external vehicle settings function to change Ambient lighting color or intensity as requested by the user. </w:t>
      </w:r>
    </w:p>
    <w:p w14:paraId="6FD1058B" w14:textId="77777777" w:rsidR="00DE6B80" w:rsidRPr="00DE6B80" w:rsidRDefault="00DE6B80" w:rsidP="00DE6B80">
      <w:pPr>
        <w:rPr>
          <w:rFonts w:cs="Arial"/>
        </w:rPr>
      </w:pPr>
      <w:r w:rsidRPr="00DE6B80">
        <w:rPr>
          <w:rFonts w:cs="Arial"/>
        </w:rPr>
        <w:t>The Vehicle Settings Server for Ambient Lighting feature provides status of color or intensity settings client.</w:t>
      </w:r>
    </w:p>
    <w:p w14:paraId="40CE8D92" w14:textId="77777777" w:rsidR="00DE6B80" w:rsidRPr="00DE6B80" w:rsidRDefault="00DE6B80" w:rsidP="00DE6B80"/>
    <w:p w14:paraId="4F19FF6B" w14:textId="77777777" w:rsidR="00DE6B80" w:rsidRPr="00DE6B80" w:rsidRDefault="00DE6B80" w:rsidP="00DE6B80">
      <w:pPr>
        <w:rPr>
          <w:rFonts w:cs="Arial"/>
        </w:rPr>
      </w:pPr>
      <w:r w:rsidRPr="00DE6B80">
        <w:rPr>
          <w:rFonts w:cs="Arial"/>
        </w:rPr>
        <w:t>Satisfied by:</w:t>
      </w:r>
    </w:p>
    <w:p w14:paraId="33687C7F"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A6060EC" wp14:editId="0E732EA8">
            <wp:extent cx="203200" cy="203200"/>
            <wp:effectExtent l="0" t="0" r="0" b="0"/>
            <wp:docPr id="12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4A7CD8B2"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7057F37"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20639"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IR2</w:t>
            </w:r>
          </w:p>
        </w:tc>
      </w:tr>
      <w:tr w:rsidR="00DE6B80" w:rsidRPr="00DE6B80" w14:paraId="7A41A40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E37E6"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34102" w14:textId="77777777" w:rsidR="00DE6B80" w:rsidRPr="00DE6B80" w:rsidRDefault="00DE6B80" w:rsidP="00DE6B80"/>
        </w:tc>
      </w:tr>
      <w:tr w:rsidR="00DE6B80" w:rsidRPr="00DE6B80" w14:paraId="2A454FF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E39CB"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C02D4" w14:textId="77777777" w:rsidR="00DE6B80" w:rsidRPr="00DE6B80" w:rsidRDefault="00DE6B80" w:rsidP="00DE6B80"/>
        </w:tc>
      </w:tr>
      <w:tr w:rsidR="00DE6B80" w:rsidRPr="00DE6B80" w14:paraId="4EFAC7B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88A9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AC6D6" w14:textId="77777777" w:rsidR="00DE6B80" w:rsidRPr="00DE6B80" w:rsidRDefault="00DE6B80" w:rsidP="00DE6B80"/>
        </w:tc>
      </w:tr>
      <w:tr w:rsidR="00DE6B80" w:rsidRPr="00DE6B80" w14:paraId="1C949C3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DD996"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0F1E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C5341"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42AA85" w14:textId="77777777" w:rsidR="00DE6B80" w:rsidRPr="00DE6B80" w:rsidRDefault="00DE6B80" w:rsidP="00DE6B80"/>
        </w:tc>
      </w:tr>
      <w:tr w:rsidR="00DE6B80" w:rsidRPr="00DE6B80" w14:paraId="1FCA387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9B30A"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63DEF"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2AF3F"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99F149" w14:textId="77777777" w:rsidR="00DE6B80" w:rsidRPr="00DE6B80" w:rsidRDefault="00DE6B80" w:rsidP="00DE6B80"/>
        </w:tc>
      </w:tr>
      <w:tr w:rsidR="00DE6B80" w:rsidRPr="00DE6B80" w14:paraId="03446FA3"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5EB61"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3A528"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3BCDC"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108C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AB7BA"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7109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6B970119"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7B8093" w14:textId="14A15D0F" w:rsidR="00DE6B80" w:rsidRPr="00DE6B80" w:rsidRDefault="000A3D34" w:rsidP="00DE6B80">
            <w:pPr>
              <w:rPr>
                <w:rFonts w:cs="Arial"/>
                <w:bCs/>
                <w:color w:val="808080" w:themeColor="background1" w:themeShade="80"/>
                <w:sz w:val="16"/>
                <w:szCs w:val="14"/>
              </w:rPr>
            </w:pPr>
            <w:hyperlink r:id="rId31"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088BB" w14:textId="1F2F62A9"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8A4C1F"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1B1212FF" w14:textId="77777777" w:rsidR="00DE6B80" w:rsidRPr="00DE6B80" w:rsidRDefault="00DE6B80" w:rsidP="00DE6B80">
      <w:pPr>
        <w:rPr>
          <w:rFonts w:cs="Arial"/>
        </w:rPr>
      </w:pPr>
    </w:p>
    <w:p w14:paraId="1F6F7E4E"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73D18C3D" wp14:editId="48FDFC9E">
            <wp:extent cx="203200" cy="203200"/>
            <wp:effectExtent l="0" t="0" r="0" b="0"/>
            <wp:docPr id="131"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IR3 - Ambient Lighting Drive Mode Client/Server</w:t>
      </w:r>
    </w:p>
    <w:p w14:paraId="134D3C9F" w14:textId="77777777" w:rsidR="00DE6B80" w:rsidRPr="00DE6B80" w:rsidRDefault="00DE6B80" w:rsidP="00DE6B80">
      <w:pPr>
        <w:rPr>
          <w:rFonts w:cs="Arial"/>
        </w:rPr>
      </w:pPr>
      <w:r w:rsidRPr="00DE6B80">
        <w:rPr>
          <w:rFonts w:cs="Arial"/>
        </w:rPr>
        <w:t xml:space="preserve">The Ambient Lighting Drive Mode Client interfaces with the user via HMI and shall be responsible for sending the Ambient Lighting Drive Mode setting request to the Ambient Lighting Drive Mode Server. </w:t>
      </w:r>
    </w:p>
    <w:p w14:paraId="151B61C7" w14:textId="77777777" w:rsidR="00DE6B80" w:rsidRPr="00DE6B80" w:rsidRDefault="00DE6B80" w:rsidP="00DE6B80">
      <w:pPr>
        <w:rPr>
          <w:rFonts w:cs="Arial"/>
        </w:rPr>
      </w:pPr>
    </w:p>
    <w:p w14:paraId="5682C3BE" w14:textId="77777777" w:rsidR="00DE6B80" w:rsidRPr="00DE6B80" w:rsidRDefault="00DE6B80" w:rsidP="00DE6B80">
      <w:pPr>
        <w:rPr>
          <w:rFonts w:cs="Arial"/>
        </w:rPr>
      </w:pPr>
      <w:r w:rsidRPr="00DE6B80">
        <w:rPr>
          <w:rFonts w:cs="Arial"/>
        </w:rPr>
        <w:t>The Ambient Lighting Drive Mode Server shall be responsible for the ambient lighting drive mode function and interfaces with the Ambient Lighting Drive Mode Client.</w:t>
      </w:r>
    </w:p>
    <w:p w14:paraId="719C2F8E" w14:textId="77777777" w:rsidR="00DE6B80" w:rsidRPr="00DE6B80" w:rsidRDefault="00DE6B80" w:rsidP="00DE6B80"/>
    <w:p w14:paraId="0FD94B22" w14:textId="77777777" w:rsidR="00DE6B80" w:rsidRPr="00DE6B80" w:rsidRDefault="00DE6B80" w:rsidP="00DE6B80">
      <w:pPr>
        <w:rPr>
          <w:rFonts w:cs="Arial"/>
        </w:rPr>
      </w:pPr>
      <w:r w:rsidRPr="00DE6B80">
        <w:rPr>
          <w:rFonts w:cs="Arial"/>
        </w:rPr>
        <w:t>Satisfied by:</w:t>
      </w:r>
    </w:p>
    <w:p w14:paraId="1E24043C"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52D107FF" wp14:editId="382CB03B">
            <wp:extent cx="203200" cy="203200"/>
            <wp:effectExtent l="0" t="0" r="0" b="0"/>
            <wp:docPr id="13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66C34411"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4FD77FE6"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72AF2"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IR3</w:t>
            </w:r>
          </w:p>
        </w:tc>
      </w:tr>
      <w:tr w:rsidR="00DE6B80" w:rsidRPr="00DE6B80" w14:paraId="2726495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2694F"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EAB82" w14:textId="77777777" w:rsidR="00DE6B80" w:rsidRPr="00DE6B80" w:rsidRDefault="00DE6B80" w:rsidP="00DE6B80"/>
        </w:tc>
      </w:tr>
      <w:tr w:rsidR="00DE6B80" w:rsidRPr="00DE6B80" w14:paraId="42B3345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90B91"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D758B" w14:textId="77777777" w:rsidR="00DE6B80" w:rsidRPr="00DE6B80" w:rsidRDefault="00DE6B80" w:rsidP="00DE6B80"/>
        </w:tc>
      </w:tr>
      <w:tr w:rsidR="00DE6B80" w:rsidRPr="00DE6B80" w14:paraId="47F4526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C7640"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1645E" w14:textId="77777777" w:rsidR="00DE6B80" w:rsidRPr="00DE6B80" w:rsidRDefault="00DE6B80" w:rsidP="00DE6B80"/>
        </w:tc>
      </w:tr>
      <w:tr w:rsidR="00DE6B80" w:rsidRPr="00DE6B80" w14:paraId="1F86FCB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8F9C1"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2228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35E79"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C3917" w14:textId="77777777" w:rsidR="00DE6B80" w:rsidRPr="00DE6B80" w:rsidRDefault="00DE6B80" w:rsidP="00DE6B80"/>
        </w:tc>
      </w:tr>
      <w:tr w:rsidR="00DE6B80" w:rsidRPr="00DE6B80" w14:paraId="3C3D19F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93499"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395B1"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28568"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4EC62" w14:textId="77777777" w:rsidR="00DE6B80" w:rsidRPr="00DE6B80" w:rsidRDefault="00DE6B80" w:rsidP="00DE6B80"/>
        </w:tc>
      </w:tr>
      <w:tr w:rsidR="00DE6B80" w:rsidRPr="00DE6B80" w14:paraId="63AA411C"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A9CBC"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FB9704"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D293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284EF"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2A4F4"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F26A5"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1ED6CE19"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90BFB8" w14:textId="73233B91" w:rsidR="00DE6B80" w:rsidRPr="00DE6B80" w:rsidRDefault="000A3D34" w:rsidP="00DE6B80">
            <w:pPr>
              <w:rPr>
                <w:rFonts w:cs="Arial"/>
                <w:bCs/>
                <w:color w:val="808080" w:themeColor="background1" w:themeShade="80"/>
                <w:sz w:val="16"/>
                <w:szCs w:val="14"/>
              </w:rPr>
            </w:pPr>
            <w:hyperlink r:id="rId32"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7A293" w14:textId="57F0C4DC"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C4CC1A"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31AD67F4" w14:textId="77777777" w:rsidR="00DE6B80" w:rsidRPr="00DE6B80" w:rsidRDefault="00DE6B80" w:rsidP="00DE6B80">
      <w:pPr>
        <w:rPr>
          <w:rFonts w:cs="Arial"/>
        </w:rPr>
      </w:pPr>
    </w:p>
    <w:p w14:paraId="6479D16E"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2571A52C" wp14:editId="13DA4561">
            <wp:extent cx="203200" cy="203200"/>
            <wp:effectExtent l="0" t="0" r="0" b="0"/>
            <wp:docPr id="135"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IR4 - Ambient Lighting / Sending of Request and Response</w:t>
      </w:r>
    </w:p>
    <w:p w14:paraId="30646857" w14:textId="77777777" w:rsidR="00DE6B80" w:rsidRPr="00DE6B80" w:rsidRDefault="00DE6B80" w:rsidP="00DE6B80">
      <w:pPr>
        <w:rPr>
          <w:rFonts w:cs="Arial"/>
        </w:rPr>
      </w:pPr>
      <w:r w:rsidRPr="00DE6B80">
        <w:rPr>
          <w:rFonts w:cs="Arial"/>
        </w:rPr>
        <w:t xml:space="preserve">The feature shall follow the general rule for sending out the signals stated in APIM SPSS (IFS-MMCAN-FUR-REQ-015114/E-Sending of Request and Response (TcSE ROIN-66252-1)), i.e., request and response signals shall be sent out at the requested value and not put back to inactive/null until 100 msec +/- 10% has elapsed since the requested value was first put on the bus. </w:t>
      </w:r>
    </w:p>
    <w:p w14:paraId="1703A35B" w14:textId="77777777" w:rsidR="00DE6B80" w:rsidRPr="00DE6B80" w:rsidRDefault="00DE6B80" w:rsidP="00DE6B80"/>
    <w:p w14:paraId="019E940F" w14:textId="77777777" w:rsidR="00DE6B80" w:rsidRPr="00DE6B80" w:rsidRDefault="00DE6B80" w:rsidP="00DE6B80">
      <w:pPr>
        <w:rPr>
          <w:rFonts w:cs="Arial"/>
        </w:rPr>
      </w:pPr>
      <w:r w:rsidRPr="00DE6B80">
        <w:rPr>
          <w:rFonts w:cs="Arial"/>
        </w:rPr>
        <w:t>Satisfied by:</w:t>
      </w:r>
    </w:p>
    <w:p w14:paraId="3BA2A731"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7A45D26" wp14:editId="37965C83">
            <wp:extent cx="203200" cy="203200"/>
            <wp:effectExtent l="0" t="0" r="0" b="0"/>
            <wp:docPr id="13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69F4CEED"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4DB8F7DC"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B35461"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IR4</w:t>
            </w:r>
          </w:p>
        </w:tc>
      </w:tr>
      <w:tr w:rsidR="00DE6B80" w:rsidRPr="00DE6B80" w14:paraId="05D9F64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99F0B"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746F5" w14:textId="77777777" w:rsidR="00DE6B80" w:rsidRPr="00DE6B80" w:rsidRDefault="00DE6B80" w:rsidP="00DE6B80"/>
        </w:tc>
      </w:tr>
      <w:tr w:rsidR="00DE6B80" w:rsidRPr="00DE6B80" w14:paraId="76943EB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AC4E3"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FF4EF" w14:textId="77777777" w:rsidR="00DE6B80" w:rsidRPr="00DE6B80" w:rsidRDefault="00DE6B80" w:rsidP="00DE6B80"/>
        </w:tc>
      </w:tr>
      <w:tr w:rsidR="00DE6B80" w:rsidRPr="00DE6B80" w14:paraId="1429B99B"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65CFA"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9B7B7" w14:textId="77777777" w:rsidR="00DE6B80" w:rsidRPr="00DE6B80" w:rsidRDefault="00DE6B80" w:rsidP="00DE6B80"/>
        </w:tc>
      </w:tr>
      <w:tr w:rsidR="00DE6B80" w:rsidRPr="00DE6B80" w14:paraId="48961A6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225C9"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04584"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E7CD51"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C79B6" w14:textId="77777777" w:rsidR="00DE6B80" w:rsidRPr="00DE6B80" w:rsidRDefault="00DE6B80" w:rsidP="00DE6B80"/>
        </w:tc>
      </w:tr>
      <w:tr w:rsidR="00DE6B80" w:rsidRPr="00DE6B80" w14:paraId="60633BD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0A33C"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31441"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CEB30"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767BB" w14:textId="77777777" w:rsidR="00DE6B80" w:rsidRPr="00DE6B80" w:rsidRDefault="00DE6B80" w:rsidP="00DE6B80"/>
        </w:tc>
      </w:tr>
      <w:tr w:rsidR="00DE6B80" w:rsidRPr="00DE6B80" w14:paraId="25F8FDF4"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C5956"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FC2018"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8091E"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299EA"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793ED"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2D6D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4924FDD5"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33392E" w14:textId="145524C1" w:rsidR="00DE6B80" w:rsidRPr="00DE6B80" w:rsidRDefault="000A3D34" w:rsidP="00DE6B80">
            <w:pPr>
              <w:rPr>
                <w:rFonts w:cs="Arial"/>
                <w:bCs/>
                <w:color w:val="808080" w:themeColor="background1" w:themeShade="80"/>
                <w:sz w:val="16"/>
                <w:szCs w:val="14"/>
              </w:rPr>
            </w:pPr>
            <w:hyperlink r:id="rId33"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2574C0" w14:textId="29FEC576"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FCB7D4"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B2AA89A" w14:textId="77777777" w:rsidR="00DE6B80" w:rsidRPr="00DE6B80" w:rsidRDefault="00DE6B80" w:rsidP="00DE6B80">
      <w:pPr>
        <w:rPr>
          <w:rFonts w:cs="Arial"/>
        </w:rPr>
      </w:pPr>
    </w:p>
    <w:p w14:paraId="1E92D5B8"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1E67E209" wp14:editId="125741F3">
            <wp:extent cx="203200" cy="203200"/>
            <wp:effectExtent l="0" t="0" r="0" b="0"/>
            <wp:docPr id="139"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IR5 - Ambient Lighting - Variant 2 Specific</w:t>
      </w:r>
    </w:p>
    <w:p w14:paraId="021DA90C" w14:textId="77777777" w:rsidR="00DE6B80" w:rsidRPr="00DE6B80" w:rsidRDefault="00DE6B80" w:rsidP="00DE6B80">
      <w:pPr>
        <w:rPr>
          <w:rFonts w:cs="Arial"/>
        </w:rPr>
      </w:pPr>
      <w:r w:rsidRPr="00DE6B80">
        <w:rPr>
          <w:rFonts w:cs="Arial"/>
        </w:rPr>
        <w:t>This Ambient Lighting feature implementation shall be according to the Variant 2 specified in the latest infotainment Vehicle Settings SPSS.</w:t>
      </w:r>
    </w:p>
    <w:p w14:paraId="46EAE37C" w14:textId="77777777" w:rsidR="00DE6B80" w:rsidRPr="00DE6B80" w:rsidRDefault="00DE6B80" w:rsidP="00DE6B80"/>
    <w:p w14:paraId="3C25F9BF" w14:textId="77777777" w:rsidR="00DE6B80" w:rsidRPr="00DE6B80" w:rsidRDefault="00DE6B80" w:rsidP="00DE6B80">
      <w:pPr>
        <w:rPr>
          <w:rFonts w:cs="Arial"/>
        </w:rPr>
      </w:pPr>
      <w:r w:rsidRPr="00DE6B80">
        <w:rPr>
          <w:rFonts w:cs="Arial"/>
        </w:rPr>
        <w:t>Satisfied by:</w:t>
      </w:r>
    </w:p>
    <w:p w14:paraId="17EADBDF"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889B01D" wp14:editId="15362227">
            <wp:extent cx="203200" cy="203200"/>
            <wp:effectExtent l="0" t="0" r="0" b="0"/>
            <wp:docPr id="141"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2801B86E"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41A6710E"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D1333"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IR5</w:t>
            </w:r>
          </w:p>
        </w:tc>
      </w:tr>
      <w:tr w:rsidR="00DE6B80" w:rsidRPr="00DE6B80" w14:paraId="1499861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4C04A6"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B109F" w14:textId="77777777" w:rsidR="00DE6B80" w:rsidRPr="00DE6B80" w:rsidRDefault="00DE6B80" w:rsidP="00DE6B80"/>
        </w:tc>
      </w:tr>
      <w:tr w:rsidR="00DE6B80" w:rsidRPr="00DE6B80" w14:paraId="59EA668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9200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D9A6F" w14:textId="77777777" w:rsidR="00DE6B80" w:rsidRPr="00DE6B80" w:rsidRDefault="00DE6B80" w:rsidP="00DE6B80"/>
        </w:tc>
      </w:tr>
      <w:tr w:rsidR="00DE6B80" w:rsidRPr="00DE6B80" w14:paraId="32083DB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BE020"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1DD01" w14:textId="77777777" w:rsidR="00DE6B80" w:rsidRPr="00DE6B80" w:rsidRDefault="00DE6B80" w:rsidP="00DE6B80"/>
        </w:tc>
      </w:tr>
      <w:tr w:rsidR="00DE6B80" w:rsidRPr="00DE6B80" w14:paraId="76C1796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5555A" w14:textId="77777777" w:rsidR="00DE6B80" w:rsidRPr="00DE6B80" w:rsidRDefault="00DE6B80" w:rsidP="00DE6B80">
            <w:pPr>
              <w:rPr>
                <w:rFonts w:cs="Arial"/>
                <w:b/>
                <w:bCs/>
                <w:sz w:val="16"/>
                <w:szCs w:val="14"/>
              </w:rPr>
            </w:pPr>
            <w:r w:rsidRPr="00DE6B80">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8216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75A99"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B524E" w14:textId="77777777" w:rsidR="00DE6B80" w:rsidRPr="00DE6B80" w:rsidRDefault="00DE6B80" w:rsidP="00DE6B80"/>
        </w:tc>
      </w:tr>
      <w:tr w:rsidR="00DE6B80" w:rsidRPr="00DE6B80" w14:paraId="6BD88D4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BB3BE"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B70F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89D34"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38A96" w14:textId="77777777" w:rsidR="00DE6B80" w:rsidRPr="00DE6B80" w:rsidRDefault="00DE6B80" w:rsidP="00DE6B80"/>
        </w:tc>
      </w:tr>
      <w:tr w:rsidR="00DE6B80" w:rsidRPr="00DE6B80" w14:paraId="498EAA47"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0050D"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BEA91B"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A1B24"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025F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D7888"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5C04A"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2884B677"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274601" w14:textId="784CD21F" w:rsidR="00DE6B80" w:rsidRPr="00DE6B80" w:rsidRDefault="000A3D34" w:rsidP="00DE6B80">
            <w:pPr>
              <w:rPr>
                <w:rFonts w:cs="Arial"/>
                <w:bCs/>
                <w:color w:val="808080" w:themeColor="background1" w:themeShade="80"/>
                <w:sz w:val="16"/>
                <w:szCs w:val="14"/>
              </w:rPr>
            </w:pPr>
            <w:hyperlink r:id="rId34"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55088" w14:textId="176A598F"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DF45C6"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0658BEB0" w14:textId="77777777" w:rsidR="00DE6B80" w:rsidRPr="00DE6B80" w:rsidRDefault="00DE6B80" w:rsidP="00DE6B80">
      <w:pPr>
        <w:rPr>
          <w:rFonts w:cs="Arial"/>
        </w:rPr>
      </w:pPr>
    </w:p>
    <w:p w14:paraId="1598160B"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58C8EEEF" wp14:editId="2F832C94">
            <wp:extent cx="203200" cy="203200"/>
            <wp:effectExtent l="0" t="0" r="0" b="0"/>
            <wp:docPr id="143"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IR5.1 - Ambient Lighting Settings Client_Tx - Variant 2</w:t>
      </w:r>
    </w:p>
    <w:p w14:paraId="06926F01" w14:textId="77777777" w:rsidR="00DE6B80" w:rsidRPr="00DE6B80" w:rsidRDefault="00DE6B80" w:rsidP="00DE6B80">
      <w:pPr>
        <w:rPr>
          <w:rFonts w:cs="Arial"/>
        </w:rPr>
      </w:pPr>
      <w:r w:rsidRPr="00DE6B80">
        <w:rPr>
          <w:rFonts w:cs="Arial"/>
        </w:rPr>
        <w:t xml:space="preserve">The Ambient Lighting Client signals for transmitting the settings and requests to the server shall be the ones stated below: </w:t>
      </w:r>
    </w:p>
    <w:p w14:paraId="3AB92605" w14:textId="77777777" w:rsidR="00DE6B80" w:rsidRPr="00DE6B80" w:rsidRDefault="00DE6B80" w:rsidP="00DE6B80">
      <w:pPr>
        <w:rPr>
          <w:rFonts w:cs="Arial"/>
        </w:rPr>
      </w:pPr>
    </w:p>
    <w:p w14:paraId="6BF4718B" w14:textId="77777777" w:rsidR="00DE6B80" w:rsidRPr="00DE6B80" w:rsidRDefault="00DE6B80" w:rsidP="00DE6B80">
      <w:pPr>
        <w:rPr>
          <w:rFonts w:cs="Arial"/>
        </w:rPr>
      </w:pPr>
      <w:r w:rsidRPr="00DE6B80">
        <w:rPr>
          <w:rFonts w:cs="Arial"/>
        </w:rPr>
        <w:t>- Color selection: LightAmbColor_No_Rq – Variant 2</w:t>
      </w:r>
    </w:p>
    <w:p w14:paraId="1BB4D8A2" w14:textId="77777777" w:rsidR="00DE6B80" w:rsidRPr="00DE6B80" w:rsidRDefault="00DE6B80" w:rsidP="00DE6B80">
      <w:pPr>
        <w:rPr>
          <w:rFonts w:cs="Arial"/>
        </w:rPr>
      </w:pPr>
      <w:r w:rsidRPr="00DE6B80">
        <w:rPr>
          <w:rFonts w:cs="Arial"/>
        </w:rPr>
        <w:t>- Intensity selection: LightAmbIntsty_No_Rq – Variant 2</w:t>
      </w:r>
    </w:p>
    <w:p w14:paraId="03E79180" w14:textId="77777777" w:rsidR="00DE6B80" w:rsidRPr="00DE6B80" w:rsidRDefault="00DE6B80" w:rsidP="00DE6B80">
      <w:pPr>
        <w:rPr>
          <w:rFonts w:cs="Arial"/>
        </w:rPr>
      </w:pPr>
      <w:r w:rsidRPr="00DE6B80">
        <w:rPr>
          <w:rFonts w:cs="Arial"/>
        </w:rPr>
        <w:t>- Manual or automatic mode status: LghtAmbRqSrc_B_Stat</w:t>
      </w:r>
    </w:p>
    <w:p w14:paraId="65C59C63" w14:textId="77777777" w:rsidR="00DE6B80" w:rsidRPr="00DE6B80" w:rsidRDefault="00DE6B80" w:rsidP="00DE6B80"/>
    <w:p w14:paraId="690D6757" w14:textId="77777777" w:rsidR="00DE6B80" w:rsidRPr="00DE6B80" w:rsidRDefault="00DE6B80" w:rsidP="00DE6B80">
      <w:pPr>
        <w:rPr>
          <w:rFonts w:cs="Arial"/>
        </w:rPr>
      </w:pPr>
      <w:r w:rsidRPr="00DE6B80">
        <w:rPr>
          <w:rFonts w:cs="Arial"/>
        </w:rPr>
        <w:t>Satisfied by:</w:t>
      </w:r>
    </w:p>
    <w:p w14:paraId="42426B97"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5651F6DE" wp14:editId="217878F8">
            <wp:extent cx="203200" cy="203200"/>
            <wp:effectExtent l="0" t="0" r="0" b="0"/>
            <wp:docPr id="145"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09266AC8"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71ADB2B3"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B35DA"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IR5.1</w:t>
            </w:r>
          </w:p>
        </w:tc>
      </w:tr>
      <w:tr w:rsidR="00DE6B80" w:rsidRPr="00DE6B80" w14:paraId="23CB4D7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D7A4F"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9F727" w14:textId="77777777" w:rsidR="00DE6B80" w:rsidRPr="00DE6B80" w:rsidRDefault="00DE6B80" w:rsidP="00DE6B80"/>
        </w:tc>
      </w:tr>
      <w:tr w:rsidR="00DE6B80" w:rsidRPr="00DE6B80" w14:paraId="7A76074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78DD8"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9797A" w14:textId="77777777" w:rsidR="00DE6B80" w:rsidRPr="00DE6B80" w:rsidRDefault="00DE6B80" w:rsidP="00DE6B80"/>
        </w:tc>
      </w:tr>
      <w:tr w:rsidR="00DE6B80" w:rsidRPr="00DE6B80" w14:paraId="44320C2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1ECFC"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D5064" w14:textId="77777777" w:rsidR="00DE6B80" w:rsidRPr="00DE6B80" w:rsidRDefault="00DE6B80" w:rsidP="00DE6B80"/>
        </w:tc>
      </w:tr>
      <w:tr w:rsidR="00DE6B80" w:rsidRPr="00DE6B80" w14:paraId="7097CF1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92FE0"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E79F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8FD06"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FAD4A" w14:textId="77777777" w:rsidR="00DE6B80" w:rsidRPr="00DE6B80" w:rsidRDefault="00DE6B80" w:rsidP="00DE6B80"/>
        </w:tc>
      </w:tr>
      <w:tr w:rsidR="00DE6B80" w:rsidRPr="00DE6B80" w14:paraId="0A24C2C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18692"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44C6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4028D"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2D43B" w14:textId="77777777" w:rsidR="00DE6B80" w:rsidRPr="00DE6B80" w:rsidRDefault="00DE6B80" w:rsidP="00DE6B80"/>
        </w:tc>
      </w:tr>
      <w:tr w:rsidR="00DE6B80" w:rsidRPr="00DE6B80" w14:paraId="22E93C4F"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078D3"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380328"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DDA77"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2E544"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239F9"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6B7E1"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1F5F05A7"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BB690E" w14:textId="453A91A2" w:rsidR="00DE6B80" w:rsidRPr="00DE6B80" w:rsidRDefault="000A3D34" w:rsidP="00DE6B80">
            <w:pPr>
              <w:rPr>
                <w:rFonts w:cs="Arial"/>
                <w:bCs/>
                <w:color w:val="808080" w:themeColor="background1" w:themeShade="80"/>
                <w:sz w:val="16"/>
                <w:szCs w:val="14"/>
              </w:rPr>
            </w:pPr>
            <w:hyperlink r:id="rId35"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A2D6D" w14:textId="274FEACF"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6DABA8"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1B68A54C" w14:textId="77777777" w:rsidR="00DE6B80" w:rsidRPr="00DE6B80" w:rsidRDefault="00DE6B80" w:rsidP="00DE6B80">
      <w:pPr>
        <w:rPr>
          <w:rFonts w:cs="Arial"/>
        </w:rPr>
      </w:pPr>
    </w:p>
    <w:p w14:paraId="189A0EFB"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25C57F2A" wp14:editId="24AC2329">
            <wp:extent cx="203200" cy="203200"/>
            <wp:effectExtent l="0" t="0" r="0" b="0"/>
            <wp:docPr id="147"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IR5.2 - Ambient Lighting Settings Client_Rx - Variant 2</w:t>
      </w:r>
    </w:p>
    <w:p w14:paraId="693D79C4" w14:textId="77777777" w:rsidR="00DE6B80" w:rsidRPr="00DE6B80" w:rsidRDefault="00DE6B80" w:rsidP="00DE6B80">
      <w:pPr>
        <w:rPr>
          <w:rFonts w:cs="Arial"/>
        </w:rPr>
      </w:pPr>
      <w:r w:rsidRPr="00DE6B80">
        <w:rPr>
          <w:rFonts w:cs="Arial"/>
        </w:rPr>
        <w:t xml:space="preserve">The Ambient Lighting Client signals for reading feature’s status from the server shall be the ones stated below: </w:t>
      </w:r>
    </w:p>
    <w:p w14:paraId="76753216" w14:textId="77777777" w:rsidR="00DE6B80" w:rsidRPr="00DE6B80" w:rsidRDefault="00DE6B80" w:rsidP="00DE6B80">
      <w:pPr>
        <w:rPr>
          <w:rFonts w:cs="Arial"/>
        </w:rPr>
      </w:pPr>
    </w:p>
    <w:p w14:paraId="090F66B0" w14:textId="77777777" w:rsidR="00DE6B80" w:rsidRPr="00DE6B80" w:rsidRDefault="00DE6B80" w:rsidP="00DE6B80">
      <w:pPr>
        <w:rPr>
          <w:rFonts w:cs="Arial"/>
        </w:rPr>
      </w:pPr>
      <w:r w:rsidRPr="00DE6B80">
        <w:rPr>
          <w:rFonts w:cs="Arial"/>
        </w:rPr>
        <w:t>- Color selection: LightAmbColor_No_Actl – Variant 2</w:t>
      </w:r>
    </w:p>
    <w:p w14:paraId="2EE3289C" w14:textId="77777777" w:rsidR="00DE6B80" w:rsidRPr="00DE6B80" w:rsidRDefault="00DE6B80" w:rsidP="00DE6B80">
      <w:pPr>
        <w:rPr>
          <w:rFonts w:cs="Arial"/>
        </w:rPr>
      </w:pPr>
      <w:r w:rsidRPr="00DE6B80">
        <w:rPr>
          <w:rFonts w:cs="Arial"/>
        </w:rPr>
        <w:t>- Intensity selection: LightAmbIntsty_No_Actl – Variant 2</w:t>
      </w:r>
    </w:p>
    <w:p w14:paraId="5B99A4C3" w14:textId="77777777" w:rsidR="00DE6B80" w:rsidRPr="00DE6B80" w:rsidRDefault="00DE6B80" w:rsidP="00DE6B80">
      <w:pPr>
        <w:rPr>
          <w:rFonts w:cs="Arial"/>
        </w:rPr>
      </w:pPr>
    </w:p>
    <w:p w14:paraId="3052C09B" w14:textId="77777777" w:rsidR="00DE6B80" w:rsidRPr="00DE6B80" w:rsidRDefault="00DE6B80" w:rsidP="00DE6B80">
      <w:pPr>
        <w:rPr>
          <w:rFonts w:cs="Arial"/>
        </w:rPr>
      </w:pPr>
      <w:r w:rsidRPr="00DE6B80">
        <w:rPr>
          <w:rFonts w:cs="Arial"/>
        </w:rPr>
        <w:t>The signals are described in the Data Dictionary of this implementation specification.</w:t>
      </w:r>
    </w:p>
    <w:p w14:paraId="71B3C622" w14:textId="77777777" w:rsidR="00DE6B80" w:rsidRPr="00DE6B80" w:rsidRDefault="00DE6B80" w:rsidP="00DE6B80"/>
    <w:p w14:paraId="18C4FFAA" w14:textId="77777777" w:rsidR="00DE6B80" w:rsidRPr="00DE6B80" w:rsidRDefault="00DE6B80" w:rsidP="00DE6B80">
      <w:pPr>
        <w:rPr>
          <w:rFonts w:cs="Arial"/>
        </w:rPr>
      </w:pPr>
      <w:r w:rsidRPr="00DE6B80">
        <w:rPr>
          <w:rFonts w:cs="Arial"/>
        </w:rPr>
        <w:t>Satisfied by:</w:t>
      </w:r>
    </w:p>
    <w:p w14:paraId="5890D33B"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7ACD9882" wp14:editId="3C60B168">
            <wp:extent cx="203200" cy="203200"/>
            <wp:effectExtent l="0" t="0" r="0" b="0"/>
            <wp:docPr id="14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47045A4C"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910B4E2"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8E39D"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IR5.2</w:t>
            </w:r>
          </w:p>
        </w:tc>
      </w:tr>
      <w:tr w:rsidR="00DE6B80" w:rsidRPr="00DE6B80" w14:paraId="3592244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81A72"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B40CF" w14:textId="77777777" w:rsidR="00DE6B80" w:rsidRPr="00DE6B80" w:rsidRDefault="00DE6B80" w:rsidP="00DE6B80"/>
        </w:tc>
      </w:tr>
      <w:tr w:rsidR="00DE6B80" w:rsidRPr="00DE6B80" w14:paraId="6678DE4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6D6B7"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80E49" w14:textId="77777777" w:rsidR="00DE6B80" w:rsidRPr="00DE6B80" w:rsidRDefault="00DE6B80" w:rsidP="00DE6B80"/>
        </w:tc>
      </w:tr>
      <w:tr w:rsidR="00DE6B80" w:rsidRPr="00DE6B80" w14:paraId="254CB7B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37EB7"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10C2C" w14:textId="77777777" w:rsidR="00DE6B80" w:rsidRPr="00DE6B80" w:rsidRDefault="00DE6B80" w:rsidP="00DE6B80"/>
        </w:tc>
      </w:tr>
      <w:tr w:rsidR="00DE6B80" w:rsidRPr="00DE6B80" w14:paraId="57333BD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0EF7B"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FE8CB"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2ACE8"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00F2E" w14:textId="77777777" w:rsidR="00DE6B80" w:rsidRPr="00DE6B80" w:rsidRDefault="00DE6B80" w:rsidP="00DE6B80"/>
        </w:tc>
      </w:tr>
      <w:tr w:rsidR="00DE6B80" w:rsidRPr="00DE6B80" w14:paraId="69B42EB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A8E2D"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D389A"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14722"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2BF5E" w14:textId="77777777" w:rsidR="00DE6B80" w:rsidRPr="00DE6B80" w:rsidRDefault="00DE6B80" w:rsidP="00DE6B80"/>
        </w:tc>
      </w:tr>
      <w:tr w:rsidR="00DE6B80" w:rsidRPr="00DE6B80" w14:paraId="45342061"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1442D"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514B70"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7E067"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8ABA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E1682"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26833"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528CCB1A"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CAF763" w14:textId="458DDDF0" w:rsidR="00DE6B80" w:rsidRPr="00DE6B80" w:rsidRDefault="000A3D34" w:rsidP="00DE6B80">
            <w:pPr>
              <w:rPr>
                <w:rFonts w:cs="Arial"/>
                <w:bCs/>
                <w:color w:val="808080" w:themeColor="background1" w:themeShade="80"/>
                <w:sz w:val="16"/>
                <w:szCs w:val="14"/>
              </w:rPr>
            </w:pPr>
            <w:hyperlink r:id="rId36"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17C1D" w14:textId="46D5CECE"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8334C8"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E58743E" w14:textId="77777777" w:rsidR="00DE6B80" w:rsidRPr="00DE6B80" w:rsidRDefault="00DE6B80" w:rsidP="00DE6B80">
      <w:pPr>
        <w:rPr>
          <w:rFonts w:cs="Arial"/>
        </w:rPr>
      </w:pPr>
    </w:p>
    <w:p w14:paraId="22705986"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6482B81F" wp14:editId="05DE7932">
            <wp:extent cx="203200" cy="203200"/>
            <wp:effectExtent l="0" t="0" r="0" b="0"/>
            <wp:docPr id="151"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IR6 - Ambient Lighting Server handling of "Inactive" in the Request signals</w:t>
      </w:r>
    </w:p>
    <w:p w14:paraId="4B272BD7" w14:textId="77777777" w:rsidR="00DE6B80" w:rsidRPr="00DE6B80" w:rsidRDefault="00DE6B80" w:rsidP="00DE6B80">
      <w:pPr>
        <w:rPr>
          <w:rFonts w:cs="Arial"/>
        </w:rPr>
      </w:pPr>
      <w:r w:rsidRPr="00DE6B80">
        <w:rPr>
          <w:rFonts w:cs="Arial"/>
        </w:rPr>
        <w:t xml:space="preserve">The Ambient Lighting Server shall treat LightAmbColor_No_Rq = Inactive and LightAmbIntsty_No_Rq = Inactive as don’t cares and shall not update the LightAmbColor_No_Actl and LightAmbIntsty_No_Actl status signals based on the request signals set to Inactive. </w:t>
      </w:r>
    </w:p>
    <w:p w14:paraId="38C9BFDB" w14:textId="77777777" w:rsidR="00DE6B80" w:rsidRPr="00DE6B80" w:rsidRDefault="00DE6B80" w:rsidP="00DE6B80"/>
    <w:p w14:paraId="2ED20BDA" w14:textId="77777777" w:rsidR="00DE6B80" w:rsidRPr="00DE6B80" w:rsidRDefault="00DE6B80" w:rsidP="00DE6B80">
      <w:pPr>
        <w:rPr>
          <w:rFonts w:cs="Arial"/>
        </w:rPr>
      </w:pPr>
      <w:r w:rsidRPr="00DE6B80">
        <w:rPr>
          <w:rFonts w:cs="Arial"/>
        </w:rPr>
        <w:lastRenderedPageBreak/>
        <w:t>Satisfied by:</w:t>
      </w:r>
    </w:p>
    <w:p w14:paraId="4B1D7520"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42DC3746" wp14:editId="1541568B">
            <wp:extent cx="203200" cy="203200"/>
            <wp:effectExtent l="0" t="0" r="0" b="0"/>
            <wp:docPr id="15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442318AD"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0C007F6E"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68CB4"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IR6</w:t>
            </w:r>
          </w:p>
        </w:tc>
      </w:tr>
      <w:tr w:rsidR="00DE6B80" w:rsidRPr="00DE6B80" w14:paraId="1487DE6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54E9E"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5CAF4" w14:textId="77777777" w:rsidR="00DE6B80" w:rsidRPr="00DE6B80" w:rsidRDefault="00DE6B80" w:rsidP="00DE6B80"/>
        </w:tc>
      </w:tr>
      <w:tr w:rsidR="00DE6B80" w:rsidRPr="00DE6B80" w14:paraId="3634327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B5D72"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CC452" w14:textId="77777777" w:rsidR="00DE6B80" w:rsidRPr="00DE6B80" w:rsidRDefault="00DE6B80" w:rsidP="00DE6B80"/>
        </w:tc>
      </w:tr>
      <w:tr w:rsidR="00DE6B80" w:rsidRPr="00DE6B80" w14:paraId="2B80552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0CD4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10D83" w14:textId="77777777" w:rsidR="00DE6B80" w:rsidRPr="00DE6B80" w:rsidRDefault="00DE6B80" w:rsidP="00DE6B80"/>
        </w:tc>
      </w:tr>
      <w:tr w:rsidR="00DE6B80" w:rsidRPr="00DE6B80" w14:paraId="4D6E50B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0591D"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7AF7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31A82"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CC27F" w14:textId="77777777" w:rsidR="00DE6B80" w:rsidRPr="00DE6B80" w:rsidRDefault="00DE6B80" w:rsidP="00DE6B80"/>
        </w:tc>
      </w:tr>
      <w:tr w:rsidR="00DE6B80" w:rsidRPr="00DE6B80" w14:paraId="2A193F3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C2AE5"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64A8F"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75912"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0CA9A" w14:textId="77777777" w:rsidR="00DE6B80" w:rsidRPr="00DE6B80" w:rsidRDefault="00DE6B80" w:rsidP="00DE6B80"/>
        </w:tc>
      </w:tr>
      <w:tr w:rsidR="00DE6B80" w:rsidRPr="00DE6B80" w14:paraId="669A77E3"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B6046"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C92CDA"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A95B7"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E644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8ABC4"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240BE"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458E4349"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F62884" w14:textId="3979ACAC" w:rsidR="00DE6B80" w:rsidRPr="00DE6B80" w:rsidRDefault="000A3D34" w:rsidP="00DE6B80">
            <w:pPr>
              <w:rPr>
                <w:rFonts w:cs="Arial"/>
                <w:bCs/>
                <w:color w:val="808080" w:themeColor="background1" w:themeShade="80"/>
                <w:sz w:val="16"/>
                <w:szCs w:val="14"/>
              </w:rPr>
            </w:pPr>
            <w:hyperlink r:id="rId37"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7D1CC1" w14:textId="02671585"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4F8EB"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DB82148" w14:textId="77777777" w:rsidR="00DE6B80" w:rsidRPr="00DE6B80" w:rsidRDefault="00DE6B80" w:rsidP="00DE6B80">
      <w:pPr>
        <w:rPr>
          <w:rFonts w:cs="Arial"/>
        </w:rPr>
      </w:pPr>
    </w:p>
    <w:p w14:paraId="1BE1B83A"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06A1CB5F" wp14:editId="0803A9D2">
            <wp:extent cx="203200" cy="203200"/>
            <wp:effectExtent l="0" t="0" r="0" b="0"/>
            <wp:docPr id="155"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IR7 - Ambient Lighting Bus Start-up </w:t>
      </w:r>
    </w:p>
    <w:p w14:paraId="3D65404B" w14:textId="77777777" w:rsidR="00DE6B80" w:rsidRPr="00DE6B80" w:rsidRDefault="00DE6B80" w:rsidP="00DE6B80">
      <w:pPr>
        <w:rPr>
          <w:rFonts w:cs="Arial"/>
        </w:rPr>
      </w:pPr>
      <w:r w:rsidRPr="00DE6B80">
        <w:rPr>
          <w:rFonts w:cs="Arial"/>
        </w:rPr>
        <w:t xml:space="preserve">At network bus start-up the Ambient Lighting Server shall only publish the actual ambient lighting values of LightAmbColor_No_Actl and LightAmbIntsty_No_Actl and shall not publish the network init values. </w:t>
      </w:r>
    </w:p>
    <w:p w14:paraId="70605210" w14:textId="77777777" w:rsidR="00DE6B80" w:rsidRPr="00DE6B80" w:rsidRDefault="00DE6B80" w:rsidP="00DE6B80">
      <w:pPr>
        <w:rPr>
          <w:rFonts w:cs="Arial"/>
        </w:rPr>
      </w:pPr>
      <w:r w:rsidRPr="00DE6B80">
        <w:rPr>
          <w:rFonts w:cs="Arial"/>
        </w:rPr>
        <w:t>At network bus start-up the Ambient Lighting Client shall set the request signals to Inactive.</w:t>
      </w:r>
    </w:p>
    <w:p w14:paraId="3A392154" w14:textId="77777777" w:rsidR="00DE6B80" w:rsidRPr="00DE6B80" w:rsidRDefault="00DE6B80" w:rsidP="00DE6B80"/>
    <w:p w14:paraId="3CC0748C" w14:textId="77777777" w:rsidR="00DE6B80" w:rsidRPr="00DE6B80" w:rsidRDefault="00DE6B80" w:rsidP="00DE6B80">
      <w:pPr>
        <w:rPr>
          <w:rFonts w:cs="Arial"/>
        </w:rPr>
      </w:pPr>
      <w:r w:rsidRPr="00DE6B80">
        <w:rPr>
          <w:rFonts w:cs="Arial"/>
        </w:rPr>
        <w:t>Satisfied by:</w:t>
      </w:r>
    </w:p>
    <w:p w14:paraId="3E440151"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0F969A82" wp14:editId="1FB23011">
            <wp:extent cx="203200" cy="203200"/>
            <wp:effectExtent l="0" t="0" r="0" b="0"/>
            <wp:docPr id="15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51F34DD3"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029DF66B"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D89D7"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IR7</w:t>
            </w:r>
          </w:p>
        </w:tc>
      </w:tr>
      <w:tr w:rsidR="00DE6B80" w:rsidRPr="00DE6B80" w14:paraId="0C1F946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031D59"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994D5" w14:textId="77777777" w:rsidR="00DE6B80" w:rsidRPr="00DE6B80" w:rsidRDefault="00DE6B80" w:rsidP="00DE6B80"/>
        </w:tc>
      </w:tr>
      <w:tr w:rsidR="00DE6B80" w:rsidRPr="00DE6B80" w14:paraId="63E07FA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C0E5A"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F669D" w14:textId="77777777" w:rsidR="00DE6B80" w:rsidRPr="00DE6B80" w:rsidRDefault="00DE6B80" w:rsidP="00DE6B80"/>
        </w:tc>
      </w:tr>
      <w:tr w:rsidR="00DE6B80" w:rsidRPr="00DE6B80" w14:paraId="6594936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E3C14"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3A243" w14:textId="77777777" w:rsidR="00DE6B80" w:rsidRPr="00DE6B80" w:rsidRDefault="00DE6B80" w:rsidP="00DE6B80"/>
        </w:tc>
      </w:tr>
      <w:tr w:rsidR="00DE6B80" w:rsidRPr="00DE6B80" w14:paraId="18E6920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663B"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9A56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BFEB9"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7B48E" w14:textId="77777777" w:rsidR="00DE6B80" w:rsidRPr="00DE6B80" w:rsidRDefault="00DE6B80" w:rsidP="00DE6B80"/>
        </w:tc>
      </w:tr>
      <w:tr w:rsidR="00DE6B80" w:rsidRPr="00DE6B80" w14:paraId="14F36F3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C628B"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D461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6A0CC"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36DAE" w14:textId="77777777" w:rsidR="00DE6B80" w:rsidRPr="00DE6B80" w:rsidRDefault="00DE6B80" w:rsidP="00DE6B80"/>
        </w:tc>
      </w:tr>
      <w:tr w:rsidR="00DE6B80" w:rsidRPr="00DE6B80" w14:paraId="69677A20"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DB9D6"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F3D6D"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4740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362D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3C472"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42A4B"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6B5EE562"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C519A2" w14:textId="1F3CAE1C" w:rsidR="00DE6B80" w:rsidRPr="00DE6B80" w:rsidRDefault="000A3D34" w:rsidP="00DE6B80">
            <w:pPr>
              <w:rPr>
                <w:rFonts w:cs="Arial"/>
                <w:bCs/>
                <w:color w:val="808080" w:themeColor="background1" w:themeShade="80"/>
                <w:sz w:val="16"/>
                <w:szCs w:val="14"/>
              </w:rPr>
            </w:pPr>
            <w:hyperlink r:id="rId38"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7526EE" w14:textId="2F71C8F2"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35273"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3292D81D" w14:textId="77777777" w:rsidR="00DE6B80" w:rsidRPr="00DE6B80" w:rsidRDefault="00DE6B80" w:rsidP="00DE6B80">
      <w:pPr>
        <w:rPr>
          <w:rFonts w:cs="Arial"/>
        </w:rPr>
      </w:pPr>
    </w:p>
    <w:p w14:paraId="46799F96"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11EAB08E" wp14:editId="7383E9C9">
            <wp:extent cx="203200" cy="203200"/>
            <wp:effectExtent l="0" t="0" r="0" b="0"/>
            <wp:docPr id="159"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IR8 - Ambient Lighting HMI</w:t>
      </w:r>
    </w:p>
    <w:p w14:paraId="42EC092B" w14:textId="77777777" w:rsidR="00DE6B80" w:rsidRPr="00DE6B80" w:rsidRDefault="00DE6B80" w:rsidP="00DE6B80">
      <w:pPr>
        <w:rPr>
          <w:rFonts w:cs="Arial"/>
        </w:rPr>
      </w:pPr>
      <w:r w:rsidRPr="00DE6B80">
        <w:rPr>
          <w:rFonts w:cs="Arial"/>
        </w:rPr>
        <w:t xml:space="preserve">The Ambient Lighting Client shall only display, on the ambient lighting HMI, the values indicated in the LightAmbColor_No_Actl and LightAmbIntsty_No_Actl status signals from the Ambient Lighting Server.    </w:t>
      </w:r>
    </w:p>
    <w:p w14:paraId="7428A1FE" w14:textId="77777777" w:rsidR="00DE6B80" w:rsidRPr="00DE6B80" w:rsidRDefault="00DE6B80" w:rsidP="00DE6B80">
      <w:pPr>
        <w:rPr>
          <w:rFonts w:cs="Arial"/>
        </w:rPr>
      </w:pPr>
      <w:r w:rsidRPr="00DE6B80">
        <w:rPr>
          <w:rFonts w:cs="Arial"/>
        </w:rPr>
        <w:t>If the Ambient Lighting HMI is being displayed, a change in the ambient lighting status signal shall update the HMI.</w:t>
      </w:r>
    </w:p>
    <w:p w14:paraId="55DB7247" w14:textId="77777777" w:rsidR="00DE6B80" w:rsidRPr="00DE6B80" w:rsidRDefault="00DE6B80" w:rsidP="00DE6B80">
      <w:pPr>
        <w:rPr>
          <w:rFonts w:cs="Arial"/>
        </w:rPr>
      </w:pPr>
      <w:r w:rsidRPr="00DE6B80">
        <w:rPr>
          <w:rFonts w:cs="Arial"/>
        </w:rPr>
        <w:t>If the Ambient Lighting Server sends LightAmbIntsty_No_Actl = “0% Intensity / Ambient Lighting OFF” then the Ambient Lighting Client HMI shall set Ambient Lighting HMI OFF.</w:t>
      </w:r>
    </w:p>
    <w:p w14:paraId="5EBBE1F0" w14:textId="77777777" w:rsidR="00DE6B80" w:rsidRPr="00DE6B80" w:rsidRDefault="00DE6B80" w:rsidP="00DE6B80"/>
    <w:p w14:paraId="68D78D5A" w14:textId="77777777" w:rsidR="00DE6B80" w:rsidRPr="00DE6B80" w:rsidRDefault="00DE6B80" w:rsidP="00DE6B80">
      <w:pPr>
        <w:rPr>
          <w:rFonts w:cs="Arial"/>
        </w:rPr>
      </w:pPr>
      <w:r w:rsidRPr="00DE6B80">
        <w:rPr>
          <w:rFonts w:cs="Arial"/>
        </w:rPr>
        <w:t>Satisfied by:</w:t>
      </w:r>
    </w:p>
    <w:p w14:paraId="30569561"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26ACB8AF" wp14:editId="4B35E45F">
            <wp:extent cx="203200" cy="203200"/>
            <wp:effectExtent l="0" t="0" r="0" b="0"/>
            <wp:docPr id="2401"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04AD825C"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32C8118"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EA7EA"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IR8</w:t>
            </w:r>
          </w:p>
        </w:tc>
      </w:tr>
      <w:tr w:rsidR="00DE6B80" w:rsidRPr="00DE6B80" w14:paraId="7765E8AB"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13B53"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DD58B" w14:textId="77777777" w:rsidR="00DE6B80" w:rsidRPr="00DE6B80" w:rsidRDefault="00DE6B80" w:rsidP="00DE6B80"/>
        </w:tc>
      </w:tr>
      <w:tr w:rsidR="00DE6B80" w:rsidRPr="00DE6B80" w14:paraId="6D3CCF6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BEAA6"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5A5F7" w14:textId="77777777" w:rsidR="00DE6B80" w:rsidRPr="00DE6B80" w:rsidRDefault="00DE6B80" w:rsidP="00DE6B80"/>
        </w:tc>
      </w:tr>
      <w:tr w:rsidR="00DE6B80" w:rsidRPr="00DE6B80" w14:paraId="385FA68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D274A"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91461" w14:textId="77777777" w:rsidR="00DE6B80" w:rsidRPr="00DE6B80" w:rsidRDefault="00DE6B80" w:rsidP="00DE6B80"/>
        </w:tc>
      </w:tr>
      <w:tr w:rsidR="00DE6B80" w:rsidRPr="00DE6B80" w14:paraId="75687E2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55CD8"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79A58"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8ED92"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EDE71" w14:textId="77777777" w:rsidR="00DE6B80" w:rsidRPr="00DE6B80" w:rsidRDefault="00DE6B80" w:rsidP="00DE6B80"/>
        </w:tc>
      </w:tr>
      <w:tr w:rsidR="00DE6B80" w:rsidRPr="00DE6B80" w14:paraId="3B87FF7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D581E"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A53B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B2F28"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D05E5" w14:textId="77777777" w:rsidR="00DE6B80" w:rsidRPr="00DE6B80" w:rsidRDefault="00DE6B80" w:rsidP="00DE6B80"/>
        </w:tc>
      </w:tr>
      <w:tr w:rsidR="00DE6B80" w:rsidRPr="00DE6B80" w14:paraId="73E2F5FC"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0CAA0"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4A5E1F"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9D128"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9DC2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6F77F2"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9461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2DF7C7FA"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03BAA2" w14:textId="0EA5986C" w:rsidR="00DE6B80" w:rsidRPr="00DE6B80" w:rsidRDefault="000A3D34" w:rsidP="00DE6B80">
            <w:pPr>
              <w:rPr>
                <w:rFonts w:cs="Arial"/>
                <w:bCs/>
                <w:color w:val="808080" w:themeColor="background1" w:themeShade="80"/>
                <w:sz w:val="16"/>
                <w:szCs w:val="14"/>
              </w:rPr>
            </w:pPr>
            <w:hyperlink r:id="rId39"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1BBCE1" w14:textId="42A9C0AF"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9F062"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15BF9CA3" w14:textId="77777777" w:rsidR="00DE6B80" w:rsidRPr="00DE6B80" w:rsidRDefault="00DE6B80" w:rsidP="00DE6B80">
      <w:pPr>
        <w:rPr>
          <w:rFonts w:cs="Arial"/>
        </w:rPr>
      </w:pPr>
    </w:p>
    <w:p w14:paraId="72E8D262"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6D86DF55" wp14:editId="6A32C360">
            <wp:extent cx="203200" cy="203200"/>
            <wp:effectExtent l="0" t="0" r="0" b="0"/>
            <wp:docPr id="2403"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IR9 - Ambient Lighting Request and Response signals</w:t>
      </w:r>
    </w:p>
    <w:p w14:paraId="68DBEA24" w14:textId="77777777" w:rsidR="00DE6B80" w:rsidRPr="00DE6B80" w:rsidRDefault="00DE6B80" w:rsidP="00DE6B80">
      <w:pPr>
        <w:rPr>
          <w:rFonts w:cs="Arial"/>
        </w:rPr>
      </w:pPr>
      <w:r w:rsidRPr="00DE6B80">
        <w:rPr>
          <w:rFonts w:cs="Arial"/>
        </w:rPr>
        <w:lastRenderedPageBreak/>
        <w:t xml:space="preserve">The Ambient Lighting Client, when requesting an Ambient Lighting Color or Ambient Lighting Intensity value, shall set the color or intensity being requested and then set the request signal back to inactive. </w:t>
      </w:r>
    </w:p>
    <w:p w14:paraId="57B260B0" w14:textId="77777777" w:rsidR="00DE6B80" w:rsidRPr="00DE6B80" w:rsidRDefault="00DE6B80" w:rsidP="00DE6B80">
      <w:pPr>
        <w:rPr>
          <w:rFonts w:cs="Arial"/>
        </w:rPr>
      </w:pPr>
      <w:r w:rsidRPr="00DE6B80">
        <w:rPr>
          <w:rFonts w:cs="Arial"/>
        </w:rPr>
        <w:t>When setting the request signal back to inactive the Ambient Lighting Client shall set to Inactive within 50 msec of making the request.</w:t>
      </w:r>
    </w:p>
    <w:p w14:paraId="71341235" w14:textId="77777777" w:rsidR="00DE6B80" w:rsidRPr="00DE6B80" w:rsidRDefault="00DE6B80" w:rsidP="00DE6B80">
      <w:pPr>
        <w:rPr>
          <w:rFonts w:cs="Arial"/>
        </w:rPr>
      </w:pPr>
      <w:r w:rsidRPr="00DE6B80">
        <w:rPr>
          <w:rFonts w:cs="Arial"/>
        </w:rPr>
        <w:t>When setting the request signal back to inactive the Ambient Lighting Client shall set to Inactive no sooner than 20 msec after making the request.</w:t>
      </w:r>
    </w:p>
    <w:p w14:paraId="75AB6606" w14:textId="77777777" w:rsidR="00DE6B80" w:rsidRPr="00DE6B80" w:rsidRDefault="00DE6B80" w:rsidP="00DE6B80">
      <w:pPr>
        <w:rPr>
          <w:rFonts w:cs="Arial"/>
        </w:rPr>
      </w:pPr>
    </w:p>
    <w:p w14:paraId="4B75EE3D" w14:textId="77777777" w:rsidR="00DE6B80" w:rsidRPr="00DE6B80" w:rsidRDefault="00DE6B80" w:rsidP="00DE6B80">
      <w:pPr>
        <w:rPr>
          <w:rFonts w:cs="Arial"/>
        </w:rPr>
      </w:pPr>
      <w:r w:rsidRPr="00DE6B80">
        <w:rPr>
          <w:rFonts w:cs="Arial"/>
        </w:rPr>
        <w:t>The Ambient Lighting Server shall respond back to the LightAmbColor_No_Rq and LightAmbIntsty_No_Rq request signals within 150 msec of receiving the ambient lighting request.</w:t>
      </w:r>
    </w:p>
    <w:p w14:paraId="06416FF5" w14:textId="77777777" w:rsidR="00DE6B80" w:rsidRPr="00DE6B80" w:rsidRDefault="00DE6B80" w:rsidP="00DE6B80">
      <w:pPr>
        <w:rPr>
          <w:rFonts w:cs="Arial"/>
        </w:rPr>
      </w:pPr>
      <w:r w:rsidRPr="00DE6B80">
        <w:rPr>
          <w:rFonts w:cs="Arial"/>
        </w:rPr>
        <w:t>Ex.</w:t>
      </w:r>
    </w:p>
    <w:p w14:paraId="1770BCA9" w14:textId="77777777" w:rsidR="00DE6B80" w:rsidRPr="00DE6B80" w:rsidRDefault="00DE6B80" w:rsidP="00DE6B80">
      <w:pPr>
        <w:rPr>
          <w:rFonts w:cs="Arial"/>
        </w:rPr>
      </w:pPr>
      <w:r w:rsidRPr="00DE6B80">
        <w:rPr>
          <w:rFonts w:cs="Arial"/>
        </w:rPr>
        <w:t>1. User selects a new ambient lighting color from the HMI</w:t>
      </w:r>
    </w:p>
    <w:p w14:paraId="5B024AC7" w14:textId="77777777" w:rsidR="00DE6B80" w:rsidRPr="00DE6B80" w:rsidRDefault="00DE6B80" w:rsidP="00DE6B80">
      <w:pPr>
        <w:rPr>
          <w:rFonts w:cs="Arial"/>
        </w:rPr>
      </w:pPr>
      <w:r w:rsidRPr="00DE6B80">
        <w:rPr>
          <w:rFonts w:cs="Arial"/>
        </w:rPr>
        <w:t>2. Ambient Lighting Client sets LightAmbIntsty_No_Rq = Color X and then 35 msec later sets LightAmbIntsty_No_Rq = Inactive.</w:t>
      </w:r>
    </w:p>
    <w:p w14:paraId="01FB94A8" w14:textId="77777777" w:rsidR="00DE6B80" w:rsidRPr="00DE6B80" w:rsidRDefault="00DE6B80" w:rsidP="00DE6B80">
      <w:pPr>
        <w:rPr>
          <w:rFonts w:cs="Arial"/>
        </w:rPr>
      </w:pPr>
      <w:r w:rsidRPr="00DE6B80">
        <w:rPr>
          <w:rFonts w:cs="Arial"/>
        </w:rPr>
        <w:t>3. The Ambient Lighting Server responds back within 150 msec of receiving LightAmbIntsty_No_Rq = Color X with LightAmbColor_No_Actl = Color X.</w:t>
      </w:r>
    </w:p>
    <w:p w14:paraId="2B8294C6" w14:textId="77777777" w:rsidR="00DE6B80" w:rsidRPr="00DE6B80" w:rsidRDefault="00DE6B80" w:rsidP="00DE6B80">
      <w:pPr>
        <w:rPr>
          <w:rFonts w:cs="Arial"/>
        </w:rPr>
      </w:pPr>
      <w:r w:rsidRPr="00DE6B80">
        <w:rPr>
          <w:rFonts w:cs="Arial"/>
        </w:rPr>
        <w:t>4. The Ambient Lighting Client updates the Ambient Lighting HMI based on the LightAmbColor_No_Actl status signal.</w:t>
      </w:r>
    </w:p>
    <w:p w14:paraId="4B923C0F" w14:textId="77777777" w:rsidR="00DE6B80" w:rsidRPr="00DE6B80" w:rsidRDefault="00DE6B80" w:rsidP="00DE6B80"/>
    <w:p w14:paraId="4416EAE8" w14:textId="77777777" w:rsidR="00DE6B80" w:rsidRPr="00DE6B80" w:rsidRDefault="00DE6B80" w:rsidP="00DE6B80">
      <w:pPr>
        <w:rPr>
          <w:rFonts w:cs="Arial"/>
        </w:rPr>
      </w:pPr>
      <w:r w:rsidRPr="00DE6B80">
        <w:rPr>
          <w:rFonts w:cs="Arial"/>
        </w:rPr>
        <w:t>Satisfied by:</w:t>
      </w:r>
    </w:p>
    <w:p w14:paraId="3E3EAFDB"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87E31B0" wp14:editId="5C44F16C">
            <wp:extent cx="203200" cy="203200"/>
            <wp:effectExtent l="0" t="0" r="0" b="0"/>
            <wp:docPr id="2405"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05ED3BC7"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1CA55ECA"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B0540"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IR9</w:t>
            </w:r>
          </w:p>
        </w:tc>
      </w:tr>
      <w:tr w:rsidR="00DE6B80" w:rsidRPr="00DE6B80" w14:paraId="59B74F7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22CA6"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797CD" w14:textId="77777777" w:rsidR="00DE6B80" w:rsidRPr="00DE6B80" w:rsidRDefault="00DE6B80" w:rsidP="00DE6B80"/>
        </w:tc>
      </w:tr>
      <w:tr w:rsidR="00DE6B80" w:rsidRPr="00DE6B80" w14:paraId="1C742D7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15B34"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4D033" w14:textId="77777777" w:rsidR="00DE6B80" w:rsidRPr="00DE6B80" w:rsidRDefault="00DE6B80" w:rsidP="00DE6B80"/>
        </w:tc>
      </w:tr>
      <w:tr w:rsidR="00DE6B80" w:rsidRPr="00DE6B80" w14:paraId="27DAF79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0E827"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6E34E" w14:textId="77777777" w:rsidR="00DE6B80" w:rsidRPr="00DE6B80" w:rsidRDefault="00DE6B80" w:rsidP="00DE6B80"/>
        </w:tc>
      </w:tr>
      <w:tr w:rsidR="00DE6B80" w:rsidRPr="00DE6B80" w14:paraId="1E6DA3A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8FD93"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4C033"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E4F87"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DB034" w14:textId="77777777" w:rsidR="00DE6B80" w:rsidRPr="00DE6B80" w:rsidRDefault="00DE6B80" w:rsidP="00DE6B80"/>
        </w:tc>
      </w:tr>
      <w:tr w:rsidR="00DE6B80" w:rsidRPr="00DE6B80" w14:paraId="45715EE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BA204"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372AE"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36789"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7C305" w14:textId="77777777" w:rsidR="00DE6B80" w:rsidRPr="00DE6B80" w:rsidRDefault="00DE6B80" w:rsidP="00DE6B80"/>
        </w:tc>
      </w:tr>
      <w:tr w:rsidR="00DE6B80" w:rsidRPr="00DE6B80" w14:paraId="290EE011"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26D5B"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3A00B1"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96ED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D7D6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0AFDC"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763DD"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67724EA7"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B6AA4B" w14:textId="4BA51462" w:rsidR="00DE6B80" w:rsidRPr="00DE6B80" w:rsidRDefault="000A3D34" w:rsidP="00DE6B80">
            <w:pPr>
              <w:rPr>
                <w:rFonts w:cs="Arial"/>
                <w:bCs/>
                <w:color w:val="808080" w:themeColor="background1" w:themeShade="80"/>
                <w:sz w:val="16"/>
                <w:szCs w:val="14"/>
              </w:rPr>
            </w:pPr>
            <w:hyperlink r:id="rId40"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FC8FB" w14:textId="2AE47E76"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DEE78"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7404D70" w14:textId="77777777" w:rsidR="00DE6B80" w:rsidRPr="00DE6B80" w:rsidRDefault="00DE6B80" w:rsidP="00DE6B80">
      <w:pPr>
        <w:rPr>
          <w:rFonts w:cs="Arial"/>
        </w:rPr>
      </w:pPr>
    </w:p>
    <w:p w14:paraId="68E78353"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5BEE96D2" wp14:editId="6B1CE747">
            <wp:extent cx="203200" cy="203200"/>
            <wp:effectExtent l="0" t="0" r="0" b="0"/>
            <wp:docPr id="2407"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IR10 - Turning ON and OFF Ambient Lighting</w:t>
      </w:r>
    </w:p>
    <w:p w14:paraId="14A5E57D" w14:textId="77777777" w:rsidR="00DE6B80" w:rsidRPr="00DE6B80" w:rsidRDefault="00DE6B80" w:rsidP="00DE6B80">
      <w:pPr>
        <w:rPr>
          <w:rFonts w:cs="Arial"/>
        </w:rPr>
      </w:pPr>
      <w:r w:rsidRPr="00DE6B80">
        <w:rPr>
          <w:rFonts w:cs="Arial"/>
        </w:rPr>
        <w:t xml:space="preserve">The Ambient Lighting Client can request the Ambient Lighting is turned ON using LightAmbIntsty_No_Rq = “Ambient Lighting Turn ON” or Ambient Lighting is turned OFF using “0% Intensity / Ambient Lighting Turn OFF”. </w:t>
      </w:r>
    </w:p>
    <w:p w14:paraId="3B61BA30" w14:textId="77777777" w:rsidR="00DE6B80" w:rsidRPr="00DE6B80" w:rsidRDefault="00DE6B80" w:rsidP="00DE6B80">
      <w:pPr>
        <w:rPr>
          <w:rFonts w:cs="Arial"/>
        </w:rPr>
      </w:pPr>
      <w:r w:rsidRPr="00DE6B80">
        <w:rPr>
          <w:rFonts w:cs="Arial"/>
        </w:rPr>
        <w:t>The Ambient Lighting Server is responsible for remembering the Color and Intensity values between Power Mode / Ignition cycles, network bus wake-ups, and B+ resets.</w:t>
      </w:r>
    </w:p>
    <w:p w14:paraId="2F308BBF" w14:textId="77777777" w:rsidR="00DE6B80" w:rsidRPr="00DE6B80" w:rsidRDefault="00DE6B80" w:rsidP="00DE6B80">
      <w:pPr>
        <w:rPr>
          <w:rFonts w:cs="Arial"/>
        </w:rPr>
      </w:pPr>
      <w:r w:rsidRPr="00DE6B80">
        <w:rPr>
          <w:rFonts w:cs="Arial"/>
        </w:rPr>
        <w:t>If Ambient Lighting is turned OFF the Ambient Lighting Server shall remember the color and intensity values before ambient lighting was turned OFF.</w:t>
      </w:r>
    </w:p>
    <w:p w14:paraId="746DDCB9" w14:textId="77777777" w:rsidR="00DE6B80" w:rsidRPr="00DE6B80" w:rsidRDefault="00DE6B80" w:rsidP="00DE6B80">
      <w:pPr>
        <w:rPr>
          <w:rFonts w:cs="Arial"/>
        </w:rPr>
      </w:pPr>
      <w:r w:rsidRPr="00DE6B80">
        <w:rPr>
          <w:rFonts w:cs="Arial"/>
        </w:rPr>
        <w:t>If Ambient Lighting is turned off (ie LightAmbIntsty_No_Actl = 0% Intensity / Ambient Lighting OFF) and if the Ambient Lighting Server receives LightAmbIntsty_No_Rq = “Ambient Lighting Turn ON” then the Ambient Lighting Server shall be responsible for publishing the Color and Intensity values to be used when turned ON.</w:t>
      </w:r>
    </w:p>
    <w:p w14:paraId="35B9AA35" w14:textId="77777777" w:rsidR="00DE6B80" w:rsidRPr="00DE6B80" w:rsidRDefault="00DE6B80" w:rsidP="00DE6B80">
      <w:pPr>
        <w:rPr>
          <w:rFonts w:cs="Arial"/>
        </w:rPr>
      </w:pPr>
      <w:r w:rsidRPr="00DE6B80">
        <w:rPr>
          <w:rFonts w:cs="Arial"/>
        </w:rPr>
        <w:t>- The Ambient Lighting Client could request Ambient Lighting ON with a particular Color set, OR</w:t>
      </w:r>
    </w:p>
    <w:p w14:paraId="2EC3769E" w14:textId="77777777" w:rsidR="00DE6B80" w:rsidRPr="00DE6B80" w:rsidRDefault="00DE6B80" w:rsidP="00DE6B80">
      <w:pPr>
        <w:rPr>
          <w:rFonts w:cs="Arial"/>
        </w:rPr>
      </w:pPr>
      <w:r w:rsidRPr="00DE6B80">
        <w:rPr>
          <w:rFonts w:cs="Arial"/>
        </w:rPr>
        <w:t>- The Ambient Lighting Client could request Ambient Lighting ON with the Color and Intensity set to Inactive</w:t>
      </w:r>
    </w:p>
    <w:p w14:paraId="1BAA4A31" w14:textId="77777777" w:rsidR="00DE6B80" w:rsidRPr="00DE6B80" w:rsidRDefault="00DE6B80" w:rsidP="00DE6B80"/>
    <w:p w14:paraId="6EECF584" w14:textId="77777777" w:rsidR="00DE6B80" w:rsidRPr="00DE6B80" w:rsidRDefault="00DE6B80" w:rsidP="00DE6B80">
      <w:pPr>
        <w:rPr>
          <w:rFonts w:cs="Arial"/>
        </w:rPr>
      </w:pPr>
      <w:r w:rsidRPr="00DE6B80">
        <w:rPr>
          <w:rFonts w:cs="Arial"/>
        </w:rPr>
        <w:t>Satisfied by:</w:t>
      </w:r>
    </w:p>
    <w:p w14:paraId="1393C03E"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4EE18BB3" wp14:editId="3DB92413">
            <wp:extent cx="203200" cy="203200"/>
            <wp:effectExtent l="0" t="0" r="0" b="0"/>
            <wp:docPr id="240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2642C498"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0B62140"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CCC4A"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IR10</w:t>
            </w:r>
          </w:p>
        </w:tc>
      </w:tr>
      <w:tr w:rsidR="00DE6B80" w:rsidRPr="00DE6B80" w14:paraId="53D4DAD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68371"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D752B" w14:textId="77777777" w:rsidR="00DE6B80" w:rsidRPr="00DE6B80" w:rsidRDefault="00DE6B80" w:rsidP="00DE6B80"/>
        </w:tc>
      </w:tr>
      <w:tr w:rsidR="00DE6B80" w:rsidRPr="00DE6B80" w14:paraId="3F8F90D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C83B6"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59E87" w14:textId="77777777" w:rsidR="00DE6B80" w:rsidRPr="00DE6B80" w:rsidRDefault="00DE6B80" w:rsidP="00DE6B80"/>
        </w:tc>
      </w:tr>
      <w:tr w:rsidR="00DE6B80" w:rsidRPr="00DE6B80" w14:paraId="5298FD6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43BE3"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A1448" w14:textId="77777777" w:rsidR="00DE6B80" w:rsidRPr="00DE6B80" w:rsidRDefault="00DE6B80" w:rsidP="00DE6B80"/>
        </w:tc>
      </w:tr>
      <w:tr w:rsidR="00DE6B80" w:rsidRPr="00DE6B80" w14:paraId="62BD059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F2553"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7BC1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89202"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618AA" w14:textId="77777777" w:rsidR="00DE6B80" w:rsidRPr="00DE6B80" w:rsidRDefault="00DE6B80" w:rsidP="00DE6B80"/>
        </w:tc>
      </w:tr>
      <w:tr w:rsidR="00DE6B80" w:rsidRPr="00DE6B80" w14:paraId="2C0DDC9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CD411"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051F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4536A4"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DF71C" w14:textId="77777777" w:rsidR="00DE6B80" w:rsidRPr="00DE6B80" w:rsidRDefault="00DE6B80" w:rsidP="00DE6B80"/>
        </w:tc>
      </w:tr>
      <w:tr w:rsidR="00DE6B80" w:rsidRPr="00DE6B80" w14:paraId="259DF782"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46A84"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0725BE"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FB10E"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8476B"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8ABD6"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51405"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12271B29"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2CFB16" w14:textId="7AA98F66" w:rsidR="00DE6B80" w:rsidRPr="00DE6B80" w:rsidRDefault="000A3D34" w:rsidP="00DE6B80">
            <w:pPr>
              <w:rPr>
                <w:rFonts w:cs="Arial"/>
                <w:bCs/>
                <w:color w:val="808080" w:themeColor="background1" w:themeShade="80"/>
                <w:sz w:val="16"/>
                <w:szCs w:val="14"/>
              </w:rPr>
            </w:pPr>
            <w:hyperlink r:id="rId41"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A9520F" w14:textId="08C49590"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DE5D5"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0149B443" w14:textId="77777777" w:rsidR="00DE6B80" w:rsidRPr="00DE6B80" w:rsidRDefault="00DE6B80" w:rsidP="00DE6B80">
      <w:pPr>
        <w:rPr>
          <w:rFonts w:cs="Arial"/>
        </w:rPr>
      </w:pPr>
    </w:p>
    <w:p w14:paraId="039522F2"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02A9C2C6" wp14:editId="45A1DF8D">
            <wp:extent cx="203200" cy="203200"/>
            <wp:effectExtent l="0" t="0" r="0" b="0"/>
            <wp:docPr id="2411"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IR11 - Enhanced Memory - Ambient Lighting</w:t>
      </w:r>
    </w:p>
    <w:p w14:paraId="0B6A3EAA" w14:textId="77777777" w:rsidR="00DE6B80" w:rsidRPr="00DE6B80" w:rsidRDefault="00DE6B80" w:rsidP="00DE6B80">
      <w:pPr>
        <w:rPr>
          <w:rFonts w:cs="Arial"/>
        </w:rPr>
      </w:pPr>
      <w:r w:rsidRPr="00DE6B80">
        <w:rPr>
          <w:rFonts w:cs="Arial"/>
        </w:rPr>
        <w:t xml:space="preserve">If Enhanced Memory is configured ON in the Ambient Lighting Client than this “Ambient Lighting – Variant 2” strategy shall be used. </w:t>
      </w:r>
    </w:p>
    <w:p w14:paraId="05F2A6D5" w14:textId="77777777" w:rsidR="00DE6B80" w:rsidRPr="00DE6B80" w:rsidRDefault="00DE6B80" w:rsidP="00DE6B80">
      <w:pPr>
        <w:rPr>
          <w:rFonts w:cs="Arial"/>
        </w:rPr>
      </w:pPr>
      <w:r w:rsidRPr="00DE6B80">
        <w:rPr>
          <w:rFonts w:cs="Arial"/>
        </w:rPr>
        <w:t>If Enhanced Memory is configured ON in the Ambient Lighting Server than this “Ambient Lighting – Variant 2” strategy shall be used.</w:t>
      </w:r>
    </w:p>
    <w:p w14:paraId="48F6EDE2" w14:textId="77777777" w:rsidR="00DE6B80" w:rsidRPr="00DE6B80" w:rsidRDefault="00DE6B80" w:rsidP="00DE6B80">
      <w:pPr>
        <w:rPr>
          <w:rFonts w:cs="Arial"/>
        </w:rPr>
      </w:pPr>
      <w:r w:rsidRPr="00DE6B80">
        <w:rPr>
          <w:rFonts w:cs="Arial"/>
        </w:rPr>
        <w:t>The Ambient Lighting Server shall update the LightAmbColor_No_Actl and LightAmbIntsty_No_Actl status signals when changing to new enhanced memory profiles (ie when the active personality profile changes).</w:t>
      </w:r>
    </w:p>
    <w:p w14:paraId="4410E574" w14:textId="77777777" w:rsidR="00DE6B80" w:rsidRPr="00DE6B80" w:rsidRDefault="00DE6B80" w:rsidP="00DE6B80">
      <w:pPr>
        <w:rPr>
          <w:rFonts w:cs="Arial"/>
        </w:rPr>
      </w:pPr>
      <w:r w:rsidRPr="00DE6B80">
        <w:rPr>
          <w:rFonts w:cs="Arial"/>
        </w:rPr>
        <w:t>- If the Ambient Lighting Server is turned OFF the Ambient Lighting Server shall remember what all the personality profiles where before they were turned off (in case turned back on).</w:t>
      </w:r>
    </w:p>
    <w:p w14:paraId="573F63D6" w14:textId="77777777" w:rsidR="00DE6B80" w:rsidRPr="00DE6B80" w:rsidRDefault="00DE6B80" w:rsidP="00DE6B80">
      <w:pPr>
        <w:rPr>
          <w:rFonts w:cs="Arial"/>
        </w:rPr>
      </w:pPr>
      <w:r w:rsidRPr="00DE6B80">
        <w:rPr>
          <w:rFonts w:cs="Arial"/>
        </w:rPr>
        <w:t>If the Ambient Lighting Client HMI is active the Ambient Lighting Client HMI will automatically update to whatever the new Color and Intensity values are when there is a new active personality since the Ambient Lighting Client will use the LightAmbColor_No_Actl and LightAmbIntsty_No_Actl status signals when they are updated.</w:t>
      </w:r>
    </w:p>
    <w:p w14:paraId="35E5FAA2" w14:textId="77777777" w:rsidR="00DE6B80" w:rsidRPr="00DE6B80" w:rsidRDefault="00DE6B80" w:rsidP="00DE6B80"/>
    <w:p w14:paraId="52CCF649" w14:textId="77777777" w:rsidR="00DE6B80" w:rsidRPr="00DE6B80" w:rsidRDefault="00DE6B80" w:rsidP="00DE6B80">
      <w:pPr>
        <w:rPr>
          <w:rFonts w:cs="Arial"/>
        </w:rPr>
      </w:pPr>
      <w:r w:rsidRPr="00DE6B80">
        <w:rPr>
          <w:rFonts w:cs="Arial"/>
        </w:rPr>
        <w:t>Satisfied by:</w:t>
      </w:r>
    </w:p>
    <w:p w14:paraId="1C113BC4"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E09F1D9" wp14:editId="0E900992">
            <wp:extent cx="203200" cy="203200"/>
            <wp:effectExtent l="0" t="0" r="0" b="0"/>
            <wp:docPr id="241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5C2EA199"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341409EA"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A4ACB"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IR11</w:t>
            </w:r>
          </w:p>
        </w:tc>
      </w:tr>
      <w:tr w:rsidR="00DE6B80" w:rsidRPr="00DE6B80" w14:paraId="2815215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D2A60"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F92F1" w14:textId="77777777" w:rsidR="00DE6B80" w:rsidRPr="00DE6B80" w:rsidRDefault="00DE6B80" w:rsidP="00DE6B80"/>
        </w:tc>
      </w:tr>
      <w:tr w:rsidR="00DE6B80" w:rsidRPr="00DE6B80" w14:paraId="485C42D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BB3FB"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48DAF" w14:textId="77777777" w:rsidR="00DE6B80" w:rsidRPr="00DE6B80" w:rsidRDefault="00DE6B80" w:rsidP="00DE6B80"/>
        </w:tc>
      </w:tr>
      <w:tr w:rsidR="00DE6B80" w:rsidRPr="00DE6B80" w14:paraId="28E36FB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C60BC"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7DC19" w14:textId="77777777" w:rsidR="00DE6B80" w:rsidRPr="00DE6B80" w:rsidRDefault="00DE6B80" w:rsidP="00DE6B80"/>
        </w:tc>
      </w:tr>
      <w:tr w:rsidR="00DE6B80" w:rsidRPr="00DE6B80" w14:paraId="08F75CF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1A802"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7171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E8AD3"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0B1F1" w14:textId="77777777" w:rsidR="00DE6B80" w:rsidRPr="00DE6B80" w:rsidRDefault="00DE6B80" w:rsidP="00DE6B80"/>
        </w:tc>
      </w:tr>
      <w:tr w:rsidR="00DE6B80" w:rsidRPr="00DE6B80" w14:paraId="6A1E464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657A9"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D9F6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E8DDF3"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7A193" w14:textId="77777777" w:rsidR="00DE6B80" w:rsidRPr="00DE6B80" w:rsidRDefault="00DE6B80" w:rsidP="00DE6B80"/>
        </w:tc>
      </w:tr>
      <w:tr w:rsidR="00DE6B80" w:rsidRPr="00DE6B80" w14:paraId="26EAE31A"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A6B95"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DF48B"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B41EE"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CFB3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F1A58"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26AE0"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571F86C9"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171A1D" w14:textId="0365ACA0" w:rsidR="00DE6B80" w:rsidRPr="00DE6B80" w:rsidRDefault="000A3D34" w:rsidP="00DE6B80">
            <w:pPr>
              <w:rPr>
                <w:rFonts w:cs="Arial"/>
                <w:bCs/>
                <w:color w:val="808080" w:themeColor="background1" w:themeShade="80"/>
                <w:sz w:val="16"/>
                <w:szCs w:val="14"/>
              </w:rPr>
            </w:pPr>
            <w:hyperlink r:id="rId42"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5190D2" w14:textId="6889EB44"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D8A4C"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6F82AC8D" w14:textId="77777777" w:rsidR="00DE6B80" w:rsidRPr="00DE6B80" w:rsidRDefault="00DE6B80" w:rsidP="00DE6B80">
      <w:pPr>
        <w:rPr>
          <w:rFonts w:cs="Arial"/>
        </w:rPr>
      </w:pPr>
    </w:p>
    <w:p w14:paraId="03228DC5"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46CBE3B4" wp14:editId="16EB5D0A">
            <wp:extent cx="203200" cy="203200"/>
            <wp:effectExtent l="0" t="0" r="0" b="0"/>
            <wp:docPr id="2415"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IR12 - Ambient Lighting Insensity - Variant 2 Specific</w:t>
      </w:r>
    </w:p>
    <w:p w14:paraId="5FA56B72" w14:textId="77777777" w:rsidR="00DE6B80" w:rsidRPr="00DE6B80" w:rsidRDefault="00DE6B80" w:rsidP="00DE6B80">
      <w:r w:rsidRPr="00DE6B80">
        <w:t xml:space="preserve">For FNV2 and FVN3 the Ambient Lighting Server only supports the intensity values called out in the table below.   </w:t>
      </w:r>
    </w:p>
    <w:p w14:paraId="6817ED0D" w14:textId="77777777" w:rsidR="00DE6B80" w:rsidRPr="00DE6B80" w:rsidRDefault="00DE6B80" w:rsidP="00DE6B80">
      <w:r w:rsidRPr="00DE6B80">
        <w:t>The Ambient Lighting Client is only allowed to request the intensity values called out in the table below.</w:t>
      </w:r>
    </w:p>
    <w:p w14:paraId="78EDE722" w14:textId="77777777" w:rsidR="00DE6B80" w:rsidRPr="00DE6B80" w:rsidRDefault="00DE6B80" w:rsidP="00DE6B80"/>
    <w:p w14:paraId="59C8F444" w14:textId="77777777" w:rsidR="00DE6B80" w:rsidRPr="00DE6B80" w:rsidRDefault="00DE6B80" w:rsidP="00DE6B80">
      <w:r w:rsidRPr="00DE6B80">
        <w:rPr>
          <w:noProof/>
        </w:rPr>
        <w:drawing>
          <wp:inline distT="0" distB="0" distL="0" distR="0" wp14:anchorId="5E5D0AA5" wp14:editId="326E36C1">
            <wp:extent cx="6570980" cy="1683813"/>
            <wp:effectExtent l="0" t="0" r="0" b="0"/>
            <wp:docPr id="2417" name="Picture -1858674019.PNG" descr="-185867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858674019.PNG"/>
                    <pic:cNvPicPr/>
                  </pic:nvPicPr>
                  <pic:blipFill>
                    <a:blip r:embed="rId43" cstate="print"/>
                    <a:stretch>
                      <a:fillRect/>
                    </a:stretch>
                  </pic:blipFill>
                  <pic:spPr>
                    <a:xfrm>
                      <a:off x="0" y="0"/>
                      <a:ext cx="6570980" cy="1683813"/>
                    </a:xfrm>
                    <a:prstGeom prst="rect">
                      <a:avLst/>
                    </a:prstGeom>
                  </pic:spPr>
                </pic:pic>
              </a:graphicData>
            </a:graphic>
          </wp:inline>
        </w:drawing>
      </w:r>
    </w:p>
    <w:p w14:paraId="0D4FCAB8" w14:textId="77777777" w:rsidR="00DE6B80" w:rsidRPr="00DE6B80" w:rsidRDefault="00DE6B80" w:rsidP="00DE6B80"/>
    <w:p w14:paraId="4920AB8B" w14:textId="77777777" w:rsidR="00DE6B80" w:rsidRPr="00DE6B80" w:rsidRDefault="00DE6B80" w:rsidP="00DE6B80">
      <w:pPr>
        <w:rPr>
          <w:rFonts w:cs="Arial"/>
        </w:rPr>
      </w:pPr>
      <w:r w:rsidRPr="00DE6B80">
        <w:rPr>
          <w:rFonts w:cs="Arial"/>
        </w:rPr>
        <w:t>Satisfied by:</w:t>
      </w:r>
    </w:p>
    <w:p w14:paraId="0561BDE7"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493769A6" wp14:editId="6DDCCF7B">
            <wp:extent cx="203200" cy="203200"/>
            <wp:effectExtent l="0" t="0" r="0" b="0"/>
            <wp:docPr id="241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11BF088F"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77FAE482"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80DEB"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IR12</w:t>
            </w:r>
          </w:p>
        </w:tc>
      </w:tr>
      <w:tr w:rsidR="00DE6B80" w:rsidRPr="00DE6B80" w14:paraId="543435C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D3DE5"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C5EF8" w14:textId="77777777" w:rsidR="00DE6B80" w:rsidRPr="00DE6B80" w:rsidRDefault="00DE6B80" w:rsidP="00DE6B80"/>
        </w:tc>
      </w:tr>
      <w:tr w:rsidR="00DE6B80" w:rsidRPr="00DE6B80" w14:paraId="090B456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FB30F"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5473F" w14:textId="77777777" w:rsidR="00DE6B80" w:rsidRPr="00DE6B80" w:rsidRDefault="00DE6B80" w:rsidP="00DE6B80"/>
        </w:tc>
      </w:tr>
      <w:tr w:rsidR="00DE6B80" w:rsidRPr="00DE6B80" w14:paraId="6C89A31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18012"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AE03E" w14:textId="77777777" w:rsidR="00DE6B80" w:rsidRPr="00DE6B80" w:rsidRDefault="00DE6B80" w:rsidP="00DE6B80"/>
        </w:tc>
      </w:tr>
      <w:tr w:rsidR="00DE6B80" w:rsidRPr="00DE6B80" w14:paraId="5610843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24081"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19A03"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6E3664"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950E1" w14:textId="77777777" w:rsidR="00DE6B80" w:rsidRPr="00DE6B80" w:rsidRDefault="00DE6B80" w:rsidP="00DE6B80"/>
        </w:tc>
      </w:tr>
      <w:tr w:rsidR="00DE6B80" w:rsidRPr="00DE6B80" w14:paraId="4B6BC7B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CAF22" w14:textId="77777777" w:rsidR="00DE6B80" w:rsidRPr="00DE6B80" w:rsidRDefault="00DE6B80" w:rsidP="00DE6B80">
            <w:pPr>
              <w:rPr>
                <w:rFonts w:cs="Arial"/>
                <w:b/>
                <w:bCs/>
                <w:sz w:val="16"/>
                <w:szCs w:val="14"/>
              </w:rPr>
            </w:pPr>
            <w:r w:rsidRPr="00DE6B80">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788F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D3402"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0FBE1" w14:textId="77777777" w:rsidR="00DE6B80" w:rsidRPr="00DE6B80" w:rsidRDefault="00DE6B80" w:rsidP="00DE6B80"/>
        </w:tc>
      </w:tr>
      <w:tr w:rsidR="00DE6B80" w:rsidRPr="00DE6B80" w14:paraId="2624B36C"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8D328"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2950B1"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961C1"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80B1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DFE3F"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F73A7"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02CC2181"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040355" w14:textId="7A4DFBC8" w:rsidR="00DE6B80" w:rsidRPr="00DE6B80" w:rsidRDefault="000A3D34" w:rsidP="00DE6B80">
            <w:pPr>
              <w:rPr>
                <w:rFonts w:cs="Arial"/>
                <w:bCs/>
                <w:color w:val="808080" w:themeColor="background1" w:themeShade="80"/>
                <w:sz w:val="16"/>
                <w:szCs w:val="14"/>
              </w:rPr>
            </w:pPr>
            <w:hyperlink r:id="rId44"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0D08F" w14:textId="6FD1346B"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DE160"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6C2E0EA1" w14:textId="77777777" w:rsidR="00DE6B80" w:rsidRPr="00DE6B80" w:rsidRDefault="00DE6B80" w:rsidP="00DE6B80">
      <w:pPr>
        <w:rPr>
          <w:rFonts w:cs="Arial"/>
        </w:rPr>
      </w:pPr>
    </w:p>
    <w:p w14:paraId="3DF41C3E"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4B109B24" wp14:editId="571C9EDA">
            <wp:extent cx="203200" cy="203200"/>
            <wp:effectExtent l="0" t="0" r="0" b="0"/>
            <wp:docPr id="2421"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IR13 - Ambient Lighting Sequence Diagrams</w:t>
      </w:r>
    </w:p>
    <w:p w14:paraId="58EC5AB4" w14:textId="77777777" w:rsidR="00DE6B80" w:rsidRPr="00DE6B80" w:rsidRDefault="00DE6B80" w:rsidP="00DE6B80">
      <w:pPr>
        <w:rPr>
          <w:rFonts w:cs="Arial"/>
        </w:rPr>
      </w:pPr>
      <w:r w:rsidRPr="00DE6B80">
        <w:rPr>
          <w:rFonts w:cs="Arial"/>
        </w:rPr>
        <w:t xml:space="preserve">The implementation of the feature in the Client and its interaction with the server shall be per the following sequence diagrams: </w:t>
      </w:r>
    </w:p>
    <w:p w14:paraId="7E607F9B" w14:textId="77777777" w:rsidR="00DE6B80" w:rsidRPr="00DE6B80" w:rsidRDefault="00DE6B80" w:rsidP="00DE6B80"/>
    <w:p w14:paraId="570C63CE" w14:textId="77777777" w:rsidR="00DE6B80" w:rsidRPr="00DE6B80" w:rsidRDefault="00DE6B80" w:rsidP="00DE6B80">
      <w:pPr>
        <w:rPr>
          <w:rFonts w:cs="Arial"/>
        </w:rPr>
      </w:pPr>
      <w:r w:rsidRPr="00DE6B80">
        <w:rPr>
          <w:rFonts w:cs="Arial"/>
        </w:rPr>
        <w:t>Satisfied by:</w:t>
      </w:r>
    </w:p>
    <w:p w14:paraId="115DB17A"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0006E4D2" wp14:editId="2384F4AD">
            <wp:extent cx="203200" cy="203200"/>
            <wp:effectExtent l="0" t="0" r="0" b="0"/>
            <wp:docPr id="242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526E4E6A"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14FF56D9"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32214"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w:t>
            </w:r>
          </w:p>
        </w:tc>
      </w:tr>
      <w:tr w:rsidR="00DE6B80" w:rsidRPr="00DE6B80" w14:paraId="2788C3D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386CB"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6E9EB" w14:textId="77777777" w:rsidR="00DE6B80" w:rsidRPr="00DE6B80" w:rsidRDefault="00DE6B80" w:rsidP="00DE6B80"/>
        </w:tc>
      </w:tr>
      <w:tr w:rsidR="00DE6B80" w:rsidRPr="00DE6B80" w14:paraId="78F5FF8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E2FC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AC360" w14:textId="77777777" w:rsidR="00DE6B80" w:rsidRPr="00DE6B80" w:rsidRDefault="00DE6B80" w:rsidP="00DE6B80"/>
        </w:tc>
      </w:tr>
      <w:tr w:rsidR="00DE6B80" w:rsidRPr="00DE6B80" w14:paraId="4F0A2F8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9E7F2"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3DE0B" w14:textId="77777777" w:rsidR="00DE6B80" w:rsidRPr="00DE6B80" w:rsidRDefault="00DE6B80" w:rsidP="00DE6B80"/>
        </w:tc>
      </w:tr>
      <w:tr w:rsidR="00DE6B80" w:rsidRPr="00DE6B80" w14:paraId="0685DB0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D23BB"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09BCB"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592F0"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2D302" w14:textId="77777777" w:rsidR="00DE6B80" w:rsidRPr="00DE6B80" w:rsidRDefault="00DE6B80" w:rsidP="00DE6B80"/>
        </w:tc>
      </w:tr>
      <w:tr w:rsidR="00DE6B80" w:rsidRPr="00DE6B80" w14:paraId="1BA6CB6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16E11"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8750A"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EEBEF"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DE780" w14:textId="77777777" w:rsidR="00DE6B80" w:rsidRPr="00DE6B80" w:rsidRDefault="00DE6B80" w:rsidP="00DE6B80"/>
        </w:tc>
      </w:tr>
      <w:tr w:rsidR="00DE6B80" w:rsidRPr="00DE6B80" w14:paraId="79E344BA"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60735"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F5F75"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DF83A"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8922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DAB349"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CD34E"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2FFA8CA3"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D09B45" w14:textId="4205EDD4" w:rsidR="00DE6B80" w:rsidRPr="00DE6B80" w:rsidRDefault="000A3D34" w:rsidP="00DE6B80">
            <w:pPr>
              <w:rPr>
                <w:rFonts w:cs="Arial"/>
                <w:bCs/>
                <w:color w:val="808080" w:themeColor="background1" w:themeShade="80"/>
                <w:sz w:val="16"/>
                <w:szCs w:val="14"/>
              </w:rPr>
            </w:pPr>
            <w:hyperlink r:id="rId45"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157BE" w14:textId="3E5E55F1"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EFFE46"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39F20E73" w14:textId="77777777" w:rsidR="00DE6B80" w:rsidRPr="00DE6B80" w:rsidRDefault="00DE6B80" w:rsidP="00DE6B80">
      <w:pPr>
        <w:rPr>
          <w:rFonts w:cs="Arial"/>
        </w:rPr>
      </w:pPr>
    </w:p>
    <w:p w14:paraId="16212553"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3EAB6704" wp14:editId="509BE795">
            <wp:extent cx="203200" cy="203200"/>
            <wp:effectExtent l="0" t="0" r="0" b="0"/>
            <wp:docPr id="2425" name="Picture -360163146.jpg" descr="-36016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360163146.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IR13.1 - Changing Ambient Lighting Color</w:t>
      </w:r>
    </w:p>
    <w:p w14:paraId="10A1A8F0" w14:textId="77777777" w:rsidR="00DE6B80" w:rsidRPr="00DE6B80" w:rsidRDefault="00DE6B80" w:rsidP="00DE6B80">
      <w:pPr>
        <w:rPr>
          <w:rFonts w:cs="Arial"/>
        </w:rPr>
      </w:pPr>
      <w:r w:rsidRPr="00DE6B80">
        <w:t>Pre-condition: Color Y is not the active color.</w:t>
      </w:r>
    </w:p>
    <w:p w14:paraId="24DAB31D" w14:textId="77777777" w:rsidR="00DE6B80" w:rsidRPr="00DE6B80" w:rsidRDefault="00DE6B80" w:rsidP="00DE6B80">
      <w:r w:rsidRPr="00DE6B80">
        <w:t>Event: User selects color Y.</w:t>
      </w:r>
    </w:p>
    <w:p w14:paraId="751634A7" w14:textId="77777777" w:rsidR="00DE6B80" w:rsidRPr="00DE6B80" w:rsidRDefault="00DE6B80" w:rsidP="00DE6B80">
      <w:r w:rsidRPr="00DE6B80">
        <w:t>Post-condition: Color Y is active on the HMI and the vehicle.</w:t>
      </w:r>
    </w:p>
    <w:p w14:paraId="6FEED1B1" w14:textId="77777777" w:rsidR="00DE6B80" w:rsidRPr="00DE6B80" w:rsidRDefault="00DE6B80" w:rsidP="00DE6B80"/>
    <w:p w14:paraId="37EF6A36" w14:textId="77777777" w:rsidR="00DE6B80" w:rsidRPr="00DE6B80" w:rsidRDefault="00DE6B80" w:rsidP="00DE6B80">
      <w:r w:rsidRPr="00DE6B80">
        <w:rPr>
          <w:noProof/>
        </w:rPr>
        <w:lastRenderedPageBreak/>
        <w:drawing>
          <wp:inline distT="0" distB="0" distL="0" distR="0" wp14:anchorId="081024E3" wp14:editId="6E63BF33">
            <wp:extent cx="6570980" cy="4092452"/>
            <wp:effectExtent l="0" t="0" r="0" b="0"/>
            <wp:docPr id="2427" name="Picture -602114707.PNG" descr="-60211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602114707.PNG"/>
                    <pic:cNvPicPr/>
                  </pic:nvPicPr>
                  <pic:blipFill>
                    <a:blip r:embed="rId46" cstate="print"/>
                    <a:stretch>
                      <a:fillRect/>
                    </a:stretch>
                  </pic:blipFill>
                  <pic:spPr>
                    <a:xfrm>
                      <a:off x="0" y="0"/>
                      <a:ext cx="6570980" cy="4092452"/>
                    </a:xfrm>
                    <a:prstGeom prst="rect">
                      <a:avLst/>
                    </a:prstGeom>
                  </pic:spPr>
                </pic:pic>
              </a:graphicData>
            </a:graphic>
          </wp:inline>
        </w:drawing>
      </w:r>
    </w:p>
    <w:p w14:paraId="76CA7DA5" w14:textId="77777777" w:rsidR="00DE6B80" w:rsidRPr="00DE6B80" w:rsidRDefault="00DE6B80" w:rsidP="00DE6B80"/>
    <w:p w14:paraId="51430F96" w14:textId="77777777" w:rsidR="00DE6B80" w:rsidRPr="00DE6B80" w:rsidRDefault="00DE6B80" w:rsidP="00DE6B80">
      <w:pPr>
        <w:rPr>
          <w:rFonts w:cs="Arial"/>
        </w:rPr>
      </w:pPr>
      <w:r w:rsidRPr="00DE6B80">
        <w:rPr>
          <w:rFonts w:cs="Arial"/>
        </w:rPr>
        <w:t>Satisfied by:</w:t>
      </w:r>
    </w:p>
    <w:p w14:paraId="14B9D605"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03AB0436" wp14:editId="52CD48AF">
            <wp:extent cx="203200" cy="203200"/>
            <wp:effectExtent l="0" t="0" r="0" b="0"/>
            <wp:docPr id="242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38544034"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F04F001"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FE22F"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IR13.1</w:t>
            </w:r>
          </w:p>
        </w:tc>
      </w:tr>
      <w:tr w:rsidR="00DE6B80" w:rsidRPr="00DE6B80" w14:paraId="2AF8ADF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8226A"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D245B" w14:textId="77777777" w:rsidR="00DE6B80" w:rsidRPr="00DE6B80" w:rsidRDefault="00DE6B80" w:rsidP="00DE6B80"/>
        </w:tc>
      </w:tr>
      <w:tr w:rsidR="00DE6B80" w:rsidRPr="00DE6B80" w14:paraId="01BDB8A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6E72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D7CE8" w14:textId="77777777" w:rsidR="00DE6B80" w:rsidRPr="00DE6B80" w:rsidRDefault="00DE6B80" w:rsidP="00DE6B80"/>
        </w:tc>
      </w:tr>
      <w:tr w:rsidR="00DE6B80" w:rsidRPr="00DE6B80" w14:paraId="372BA48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1DFD8"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54101" w14:textId="77777777" w:rsidR="00DE6B80" w:rsidRPr="00DE6B80" w:rsidRDefault="00DE6B80" w:rsidP="00DE6B80"/>
        </w:tc>
      </w:tr>
      <w:tr w:rsidR="00DE6B80" w:rsidRPr="00DE6B80" w14:paraId="3CAC4AF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458E4"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2E7F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EAA17D"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20450" w14:textId="77777777" w:rsidR="00DE6B80" w:rsidRPr="00DE6B80" w:rsidRDefault="00DE6B80" w:rsidP="00DE6B80"/>
        </w:tc>
      </w:tr>
      <w:tr w:rsidR="00DE6B80" w:rsidRPr="00DE6B80" w14:paraId="6847416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53176"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75124"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07A51"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13DA8" w14:textId="77777777" w:rsidR="00DE6B80" w:rsidRPr="00DE6B80" w:rsidRDefault="00DE6B80" w:rsidP="00DE6B80"/>
        </w:tc>
      </w:tr>
      <w:tr w:rsidR="00DE6B80" w:rsidRPr="00DE6B80" w14:paraId="1D75BBDD"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4F180"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D17040"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C1C4B"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6494E"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709EF"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4CC13"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141C88D5"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4C149" w14:textId="29162446" w:rsidR="00DE6B80" w:rsidRPr="00DE6B80" w:rsidRDefault="000A3D34" w:rsidP="00DE6B80">
            <w:pPr>
              <w:rPr>
                <w:rFonts w:cs="Arial"/>
                <w:bCs/>
                <w:color w:val="808080" w:themeColor="background1" w:themeShade="80"/>
                <w:sz w:val="16"/>
                <w:szCs w:val="14"/>
              </w:rPr>
            </w:pPr>
            <w:hyperlink r:id="rId47"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7E99B" w14:textId="1C738481"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9C238"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5BA067C" w14:textId="77777777" w:rsidR="00DE6B80" w:rsidRPr="00DE6B80" w:rsidRDefault="00DE6B80" w:rsidP="00DE6B80">
      <w:pPr>
        <w:rPr>
          <w:rFonts w:cs="Arial"/>
        </w:rPr>
      </w:pPr>
    </w:p>
    <w:p w14:paraId="6C9788E1"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286A3CD7" wp14:editId="0EACC0BA">
            <wp:extent cx="203200" cy="203200"/>
            <wp:effectExtent l="0" t="0" r="0" b="0"/>
            <wp:docPr id="2431"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IR13.2 - Changing Ambient Lighting Intensity</w:t>
      </w:r>
    </w:p>
    <w:p w14:paraId="0C6B04AC" w14:textId="77777777" w:rsidR="00DE6B80" w:rsidRPr="00DE6B80" w:rsidRDefault="00DE6B80" w:rsidP="00DE6B80">
      <w:pPr>
        <w:rPr>
          <w:rFonts w:cs="Arial"/>
        </w:rPr>
      </w:pPr>
      <w:r w:rsidRPr="00DE6B80">
        <w:t>Pre-condition: Intensity X is not the active intensity.</w:t>
      </w:r>
    </w:p>
    <w:p w14:paraId="009EE160" w14:textId="77777777" w:rsidR="00DE6B80" w:rsidRPr="00DE6B80" w:rsidRDefault="00DE6B80" w:rsidP="00DE6B80">
      <w:r w:rsidRPr="00DE6B80">
        <w:t>Event: User selects intensity X.</w:t>
      </w:r>
    </w:p>
    <w:p w14:paraId="6A38DDC3" w14:textId="77777777" w:rsidR="00DE6B80" w:rsidRPr="00DE6B80" w:rsidRDefault="00DE6B80" w:rsidP="00DE6B80">
      <w:r w:rsidRPr="00DE6B80">
        <w:t>Post-Condition: Intensity X is shown on the HMI and Intensity X is active in the vehicle.</w:t>
      </w:r>
    </w:p>
    <w:p w14:paraId="22A08365" w14:textId="77777777" w:rsidR="00DE6B80" w:rsidRPr="00DE6B80" w:rsidRDefault="00DE6B80" w:rsidP="00DE6B80"/>
    <w:p w14:paraId="02DD7ACF" w14:textId="77777777" w:rsidR="00DE6B80" w:rsidRPr="00DE6B80" w:rsidRDefault="00DE6B80" w:rsidP="00DE6B80">
      <w:r w:rsidRPr="00DE6B80">
        <w:rPr>
          <w:noProof/>
        </w:rPr>
        <w:lastRenderedPageBreak/>
        <w:drawing>
          <wp:inline distT="0" distB="0" distL="0" distR="0" wp14:anchorId="146A5107" wp14:editId="4DB32886">
            <wp:extent cx="6570980" cy="4105049"/>
            <wp:effectExtent l="0" t="0" r="0" b="0"/>
            <wp:docPr id="161" name="Picture 910071541.PNG" descr="91007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910071541.PNG"/>
                    <pic:cNvPicPr/>
                  </pic:nvPicPr>
                  <pic:blipFill>
                    <a:blip r:embed="rId48" cstate="print"/>
                    <a:stretch>
                      <a:fillRect/>
                    </a:stretch>
                  </pic:blipFill>
                  <pic:spPr>
                    <a:xfrm>
                      <a:off x="0" y="0"/>
                      <a:ext cx="6570980" cy="4105049"/>
                    </a:xfrm>
                    <a:prstGeom prst="rect">
                      <a:avLst/>
                    </a:prstGeom>
                  </pic:spPr>
                </pic:pic>
              </a:graphicData>
            </a:graphic>
          </wp:inline>
        </w:drawing>
      </w:r>
    </w:p>
    <w:p w14:paraId="05BD04C2" w14:textId="77777777" w:rsidR="00DE6B80" w:rsidRPr="00DE6B80" w:rsidRDefault="00DE6B80" w:rsidP="00DE6B80"/>
    <w:p w14:paraId="3F6C4ABD" w14:textId="77777777" w:rsidR="00DE6B80" w:rsidRPr="00DE6B80" w:rsidRDefault="00DE6B80" w:rsidP="00DE6B80">
      <w:pPr>
        <w:rPr>
          <w:rFonts w:cs="Arial"/>
        </w:rPr>
      </w:pPr>
      <w:r w:rsidRPr="00DE6B80">
        <w:rPr>
          <w:rFonts w:cs="Arial"/>
        </w:rPr>
        <w:t>Satisfied by:</w:t>
      </w:r>
    </w:p>
    <w:p w14:paraId="387C1156"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D26723F" wp14:editId="76F9C55B">
            <wp:extent cx="203200" cy="203200"/>
            <wp:effectExtent l="0" t="0" r="0" b="0"/>
            <wp:docPr id="16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0AB1F540"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2FD7A12"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A4607"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IR13.2</w:t>
            </w:r>
          </w:p>
        </w:tc>
      </w:tr>
      <w:tr w:rsidR="00DE6B80" w:rsidRPr="00DE6B80" w14:paraId="7EC4078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0E439"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036D3" w14:textId="77777777" w:rsidR="00DE6B80" w:rsidRPr="00DE6B80" w:rsidRDefault="00DE6B80" w:rsidP="00DE6B80"/>
        </w:tc>
      </w:tr>
      <w:tr w:rsidR="00DE6B80" w:rsidRPr="00DE6B80" w14:paraId="5FD5333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60CB5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481D2" w14:textId="77777777" w:rsidR="00DE6B80" w:rsidRPr="00DE6B80" w:rsidRDefault="00DE6B80" w:rsidP="00DE6B80"/>
        </w:tc>
      </w:tr>
      <w:tr w:rsidR="00DE6B80" w:rsidRPr="00DE6B80" w14:paraId="5BC12A6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BEF8D"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AAC4" w14:textId="77777777" w:rsidR="00DE6B80" w:rsidRPr="00DE6B80" w:rsidRDefault="00DE6B80" w:rsidP="00DE6B80"/>
        </w:tc>
      </w:tr>
      <w:tr w:rsidR="00DE6B80" w:rsidRPr="00DE6B80" w14:paraId="36F0766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45503"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E1248"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024DA"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2B115" w14:textId="77777777" w:rsidR="00DE6B80" w:rsidRPr="00DE6B80" w:rsidRDefault="00DE6B80" w:rsidP="00DE6B80"/>
        </w:tc>
      </w:tr>
      <w:tr w:rsidR="00DE6B80" w:rsidRPr="00DE6B80" w14:paraId="09DE1E9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C20EB"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7B1B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A5562"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A7382" w14:textId="77777777" w:rsidR="00DE6B80" w:rsidRPr="00DE6B80" w:rsidRDefault="00DE6B80" w:rsidP="00DE6B80"/>
        </w:tc>
      </w:tr>
      <w:tr w:rsidR="00DE6B80" w:rsidRPr="00DE6B80" w14:paraId="6245BB7B"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94574"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FA3380"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6B6D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0AA4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10F61"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77CECF"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3AA8CBCD"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364742" w14:textId="05406FB2" w:rsidR="00DE6B80" w:rsidRPr="00DE6B80" w:rsidRDefault="000A3D34" w:rsidP="00DE6B80">
            <w:pPr>
              <w:rPr>
                <w:rFonts w:cs="Arial"/>
                <w:bCs/>
                <w:color w:val="808080" w:themeColor="background1" w:themeShade="80"/>
                <w:sz w:val="16"/>
                <w:szCs w:val="14"/>
              </w:rPr>
            </w:pPr>
            <w:hyperlink r:id="rId49"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588631" w14:textId="7A5CAF24"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0F01F"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89F38BB" w14:textId="77777777" w:rsidR="00DE6B80" w:rsidRPr="00DE6B80" w:rsidRDefault="00DE6B80" w:rsidP="00DE6B80">
      <w:pPr>
        <w:rPr>
          <w:rFonts w:cs="Arial"/>
        </w:rPr>
      </w:pPr>
    </w:p>
    <w:p w14:paraId="0F506628"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6715389B" wp14:editId="34297896">
            <wp:extent cx="203200" cy="203200"/>
            <wp:effectExtent l="0" t="0" r="0" b="0"/>
            <wp:docPr id="165"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IR13.3 - Turning ON Ambient Lighting by selecting a Color</w:t>
      </w:r>
    </w:p>
    <w:p w14:paraId="1A6BC8B4" w14:textId="77777777" w:rsidR="00DE6B80" w:rsidRPr="00DE6B80" w:rsidRDefault="00DE6B80" w:rsidP="00DE6B80">
      <w:r w:rsidRPr="00DE6B80">
        <w:t>Pre-Condition:</w:t>
      </w:r>
    </w:p>
    <w:p w14:paraId="33FF4F66" w14:textId="77777777" w:rsidR="00DE6B80" w:rsidRPr="00DE6B80" w:rsidRDefault="00DE6B80" w:rsidP="00DE6B80">
      <w:r w:rsidRPr="00DE6B80">
        <w:t>Ambient Lighting was previously turned OFF via the HMI</w:t>
      </w:r>
    </w:p>
    <w:p w14:paraId="6495C3C2" w14:textId="77777777" w:rsidR="00DE6B80" w:rsidRPr="00DE6B80" w:rsidRDefault="00DE6B80" w:rsidP="00DE6B80">
      <w:r w:rsidRPr="00DE6B80">
        <w:t>Ambient Lighting in the vehicle is OFF</w:t>
      </w:r>
    </w:p>
    <w:p w14:paraId="6083E329" w14:textId="77777777" w:rsidR="00DE6B80" w:rsidRPr="00DE6B80" w:rsidRDefault="00DE6B80" w:rsidP="00DE6B80"/>
    <w:p w14:paraId="3EAE7522" w14:textId="77777777" w:rsidR="00DE6B80" w:rsidRPr="00DE6B80" w:rsidRDefault="00DE6B80" w:rsidP="00DE6B80">
      <w:r w:rsidRPr="00DE6B80">
        <w:t>Event:</w:t>
      </w:r>
    </w:p>
    <w:p w14:paraId="45D08001" w14:textId="77777777" w:rsidR="00DE6B80" w:rsidRPr="00DE6B80" w:rsidRDefault="00DE6B80" w:rsidP="00DE6B80">
      <w:r w:rsidRPr="00DE6B80">
        <w:t>User selects colorX to turn ON ambient lighting</w:t>
      </w:r>
    </w:p>
    <w:p w14:paraId="6ACB7A5B" w14:textId="77777777" w:rsidR="00DE6B80" w:rsidRPr="00DE6B80" w:rsidRDefault="00DE6B80" w:rsidP="00DE6B80"/>
    <w:p w14:paraId="1B21E6A7" w14:textId="77777777" w:rsidR="00DE6B80" w:rsidRPr="00DE6B80" w:rsidRDefault="00DE6B80" w:rsidP="00DE6B80">
      <w:r w:rsidRPr="00DE6B80">
        <w:t>Post-Condition:</w:t>
      </w:r>
    </w:p>
    <w:p w14:paraId="7E9A563A" w14:textId="77777777" w:rsidR="00DE6B80" w:rsidRPr="00DE6B80" w:rsidRDefault="00DE6B80" w:rsidP="00DE6B80">
      <w:r w:rsidRPr="00DE6B80">
        <w:t>Ambient Lighting HMI is shown with ColorX active</w:t>
      </w:r>
    </w:p>
    <w:p w14:paraId="01EAECCE" w14:textId="77777777" w:rsidR="00DE6B80" w:rsidRPr="00DE6B80" w:rsidRDefault="00DE6B80" w:rsidP="00DE6B80">
      <w:r w:rsidRPr="00DE6B80">
        <w:t>Ambient Lighting Intensity is shown with last Intensity before turned back ON</w:t>
      </w:r>
    </w:p>
    <w:p w14:paraId="2C8B4685" w14:textId="77777777" w:rsidR="00DE6B80" w:rsidRPr="00DE6B80" w:rsidRDefault="00DE6B80" w:rsidP="00DE6B80">
      <w:r w:rsidRPr="00DE6B80">
        <w:t>Ambient Lighting is turned ON in the vehicle</w:t>
      </w:r>
    </w:p>
    <w:p w14:paraId="761D322F" w14:textId="77777777" w:rsidR="00DE6B80" w:rsidRPr="00DE6B80" w:rsidRDefault="00DE6B80" w:rsidP="00DE6B80"/>
    <w:p w14:paraId="591B2C0F" w14:textId="77777777" w:rsidR="00DE6B80" w:rsidRPr="00DE6B80" w:rsidRDefault="00DE6B80" w:rsidP="00DE6B80">
      <w:r w:rsidRPr="00DE6B80">
        <w:rPr>
          <w:noProof/>
        </w:rPr>
        <w:drawing>
          <wp:inline distT="0" distB="0" distL="0" distR="0" wp14:anchorId="3603EA02" wp14:editId="4F352E8F">
            <wp:extent cx="6570980" cy="3811737"/>
            <wp:effectExtent l="0" t="0" r="0" b="0"/>
            <wp:docPr id="167" name="Picture 98601021.PNG" descr="9860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98601021.PNG"/>
                    <pic:cNvPicPr/>
                  </pic:nvPicPr>
                  <pic:blipFill>
                    <a:blip r:embed="rId50" cstate="print"/>
                    <a:stretch>
                      <a:fillRect/>
                    </a:stretch>
                  </pic:blipFill>
                  <pic:spPr>
                    <a:xfrm>
                      <a:off x="0" y="0"/>
                      <a:ext cx="6570980" cy="3811737"/>
                    </a:xfrm>
                    <a:prstGeom prst="rect">
                      <a:avLst/>
                    </a:prstGeom>
                  </pic:spPr>
                </pic:pic>
              </a:graphicData>
            </a:graphic>
          </wp:inline>
        </w:drawing>
      </w:r>
    </w:p>
    <w:p w14:paraId="02762660" w14:textId="77777777" w:rsidR="00DE6B80" w:rsidRPr="00DE6B80" w:rsidRDefault="00DE6B80" w:rsidP="00DE6B80"/>
    <w:p w14:paraId="09AAEC12" w14:textId="77777777" w:rsidR="00DE6B80" w:rsidRPr="00DE6B80" w:rsidRDefault="00DE6B80" w:rsidP="00DE6B80">
      <w:r w:rsidRPr="00DE6B80">
        <w:rPr>
          <w:rFonts w:cs="Arial"/>
          <w:color w:val="000000"/>
          <w:sz w:val="16"/>
          <w:szCs w:val="16"/>
        </w:rPr>
        <w:t>Note: if enhanced memory is turned on then in the sequence diagram for network signal LightAmbIntsty_No_Actl = ‘Last Used’ is referring to the last used Intensity for the personality profile being turned on.</w:t>
      </w:r>
      <w:r w:rsidRPr="00DE6B80">
        <w:rPr>
          <w:rFonts w:cs="Arial"/>
          <w:color w:val="000000"/>
          <w:sz w:val="16"/>
          <w:szCs w:val="16"/>
          <w:shd w:val="clear" w:color="auto" w:fill="FFFFFF"/>
        </w:rPr>
        <w:t xml:space="preserve"> </w:t>
      </w:r>
    </w:p>
    <w:p w14:paraId="7D2F350C" w14:textId="77777777" w:rsidR="00DE6B80" w:rsidRPr="00DE6B80" w:rsidRDefault="00DE6B80" w:rsidP="00DE6B80"/>
    <w:p w14:paraId="1712FB46" w14:textId="77777777" w:rsidR="00DE6B80" w:rsidRPr="00DE6B80" w:rsidRDefault="00DE6B80" w:rsidP="00DE6B80">
      <w:pPr>
        <w:rPr>
          <w:rFonts w:cs="Arial"/>
        </w:rPr>
      </w:pPr>
      <w:r w:rsidRPr="00DE6B80">
        <w:rPr>
          <w:rFonts w:cs="Arial"/>
        </w:rPr>
        <w:t>Satisfied by:</w:t>
      </w:r>
    </w:p>
    <w:p w14:paraId="4E3E629A"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46480A00" wp14:editId="54B48AF9">
            <wp:extent cx="203200" cy="203200"/>
            <wp:effectExtent l="0" t="0" r="0" b="0"/>
            <wp:docPr id="16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4A59944C"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7B45A26D"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B0617"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IR13.3</w:t>
            </w:r>
          </w:p>
        </w:tc>
      </w:tr>
      <w:tr w:rsidR="00DE6B80" w:rsidRPr="00DE6B80" w14:paraId="004CCB5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53C63"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A877E" w14:textId="77777777" w:rsidR="00DE6B80" w:rsidRPr="00DE6B80" w:rsidRDefault="00DE6B80" w:rsidP="00DE6B80"/>
        </w:tc>
      </w:tr>
      <w:tr w:rsidR="00DE6B80" w:rsidRPr="00DE6B80" w14:paraId="32068FD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15E9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57642" w14:textId="77777777" w:rsidR="00DE6B80" w:rsidRPr="00DE6B80" w:rsidRDefault="00DE6B80" w:rsidP="00DE6B80"/>
        </w:tc>
      </w:tr>
      <w:tr w:rsidR="00DE6B80" w:rsidRPr="00DE6B80" w14:paraId="239A6E3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8874A"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B0277" w14:textId="77777777" w:rsidR="00DE6B80" w:rsidRPr="00DE6B80" w:rsidRDefault="00DE6B80" w:rsidP="00DE6B80"/>
        </w:tc>
      </w:tr>
      <w:tr w:rsidR="00DE6B80" w:rsidRPr="00DE6B80" w14:paraId="14D14F2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40049"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BE07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EF717"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4A2098" w14:textId="77777777" w:rsidR="00DE6B80" w:rsidRPr="00DE6B80" w:rsidRDefault="00DE6B80" w:rsidP="00DE6B80"/>
        </w:tc>
      </w:tr>
      <w:tr w:rsidR="00DE6B80" w:rsidRPr="00DE6B80" w14:paraId="07CB0D8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615E2"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257F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C588E7"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1EE98" w14:textId="77777777" w:rsidR="00DE6B80" w:rsidRPr="00DE6B80" w:rsidRDefault="00DE6B80" w:rsidP="00DE6B80"/>
        </w:tc>
      </w:tr>
      <w:tr w:rsidR="00DE6B80" w:rsidRPr="00DE6B80" w14:paraId="5B6FE967"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35C8C"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92328A"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99D24"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E531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620C6"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4251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71A01E18"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59EC88" w14:textId="39D30B17" w:rsidR="00DE6B80" w:rsidRPr="00DE6B80" w:rsidRDefault="000A3D34" w:rsidP="00DE6B80">
            <w:pPr>
              <w:rPr>
                <w:rFonts w:cs="Arial"/>
                <w:bCs/>
                <w:color w:val="808080" w:themeColor="background1" w:themeShade="80"/>
                <w:sz w:val="16"/>
                <w:szCs w:val="14"/>
              </w:rPr>
            </w:pPr>
            <w:hyperlink r:id="rId51"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40E9F" w14:textId="3E56BF17"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1D549"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6AF70FC" w14:textId="77777777" w:rsidR="00DE6B80" w:rsidRPr="00DE6B80" w:rsidRDefault="00DE6B80" w:rsidP="00DE6B80">
      <w:pPr>
        <w:rPr>
          <w:rFonts w:cs="Arial"/>
        </w:rPr>
      </w:pPr>
    </w:p>
    <w:p w14:paraId="338E4D89"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2D445EA8" wp14:editId="32F01199">
            <wp:extent cx="203200" cy="203200"/>
            <wp:effectExtent l="0" t="0" r="0" b="0"/>
            <wp:docPr id="171"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IR13.4 - Turning ON Ambient Lighting via ON/OFF HMI Selection </w:t>
      </w:r>
    </w:p>
    <w:p w14:paraId="75416060" w14:textId="77777777" w:rsidR="00DE6B80" w:rsidRPr="00DE6B80" w:rsidRDefault="00DE6B80" w:rsidP="00DE6B80">
      <w:pPr>
        <w:rPr>
          <w:rFonts w:cs="Arial"/>
        </w:rPr>
      </w:pPr>
      <w:r w:rsidRPr="00DE6B80">
        <w:t>Pre-Condition:</w:t>
      </w:r>
    </w:p>
    <w:p w14:paraId="681B3A62" w14:textId="77777777" w:rsidR="00DE6B80" w:rsidRPr="00DE6B80" w:rsidRDefault="00DE6B80" w:rsidP="00DE6B80">
      <w:r w:rsidRPr="00DE6B80">
        <w:t>Ambient Lighting turned OFF with the previous Color when last ON set to ColorY.</w:t>
      </w:r>
    </w:p>
    <w:p w14:paraId="779BB703" w14:textId="77777777" w:rsidR="00DE6B80" w:rsidRPr="00DE6B80" w:rsidRDefault="00DE6B80" w:rsidP="00DE6B80">
      <w:r w:rsidRPr="00DE6B80">
        <w:t>Ambient Lighting turned OFF with the previous Intensity when last ON set to IntensityX.</w:t>
      </w:r>
    </w:p>
    <w:p w14:paraId="2BC8E022" w14:textId="77777777" w:rsidR="00DE6B80" w:rsidRPr="00DE6B80" w:rsidRDefault="00DE6B80" w:rsidP="00DE6B80"/>
    <w:p w14:paraId="544B3D82" w14:textId="77777777" w:rsidR="00DE6B80" w:rsidRPr="00DE6B80" w:rsidRDefault="00DE6B80" w:rsidP="00DE6B80">
      <w:r w:rsidRPr="00DE6B80">
        <w:t>Event:</w:t>
      </w:r>
    </w:p>
    <w:p w14:paraId="6583972A" w14:textId="77777777" w:rsidR="00DE6B80" w:rsidRPr="00DE6B80" w:rsidRDefault="00DE6B80" w:rsidP="00DE6B80">
      <w:r w:rsidRPr="00DE6B80">
        <w:t>The user selects Ambient Lighting ON via the HMI.</w:t>
      </w:r>
    </w:p>
    <w:p w14:paraId="044B1887" w14:textId="77777777" w:rsidR="00DE6B80" w:rsidRPr="00DE6B80" w:rsidRDefault="00DE6B80" w:rsidP="00DE6B80"/>
    <w:p w14:paraId="4FF8A698" w14:textId="77777777" w:rsidR="00DE6B80" w:rsidRPr="00DE6B80" w:rsidRDefault="00DE6B80" w:rsidP="00DE6B80">
      <w:r w:rsidRPr="00DE6B80">
        <w:t>Post-Condition:</w:t>
      </w:r>
    </w:p>
    <w:p w14:paraId="111BEDDD" w14:textId="77777777" w:rsidR="00DE6B80" w:rsidRPr="00DE6B80" w:rsidRDefault="00DE6B80" w:rsidP="00DE6B80">
      <w:r w:rsidRPr="00DE6B80">
        <w:t>Ambient Lighting HMI shows Ambient Lighting ON with ColorY and IntensityX.</w:t>
      </w:r>
    </w:p>
    <w:p w14:paraId="7780E630" w14:textId="77777777" w:rsidR="00DE6B80" w:rsidRPr="00DE6B80" w:rsidRDefault="00DE6B80" w:rsidP="00DE6B80">
      <w:r w:rsidRPr="00DE6B80">
        <w:t>Ambient Lighting is turned ON in the vehicle with ColorY and IntensityX.</w:t>
      </w:r>
    </w:p>
    <w:p w14:paraId="270BB467" w14:textId="77777777" w:rsidR="00DE6B80" w:rsidRPr="00DE6B80" w:rsidRDefault="00DE6B80" w:rsidP="00DE6B80"/>
    <w:p w14:paraId="07149BBA" w14:textId="77777777" w:rsidR="00DE6B80" w:rsidRPr="00DE6B80" w:rsidRDefault="00DE6B80" w:rsidP="00DE6B80">
      <w:r w:rsidRPr="00DE6B80">
        <w:rPr>
          <w:noProof/>
        </w:rPr>
        <w:drawing>
          <wp:inline distT="0" distB="0" distL="0" distR="0" wp14:anchorId="3EDFE7C2" wp14:editId="2ECADAC3">
            <wp:extent cx="6570980" cy="2721249"/>
            <wp:effectExtent l="0" t="0" r="0" b="0"/>
            <wp:docPr id="173" name="Picture -1165070138.PNG" descr="-116507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165070138.PNG"/>
                    <pic:cNvPicPr/>
                  </pic:nvPicPr>
                  <pic:blipFill>
                    <a:blip r:embed="rId52" cstate="print"/>
                    <a:stretch>
                      <a:fillRect/>
                    </a:stretch>
                  </pic:blipFill>
                  <pic:spPr>
                    <a:xfrm>
                      <a:off x="0" y="0"/>
                      <a:ext cx="6570980" cy="2721249"/>
                    </a:xfrm>
                    <a:prstGeom prst="rect">
                      <a:avLst/>
                    </a:prstGeom>
                  </pic:spPr>
                </pic:pic>
              </a:graphicData>
            </a:graphic>
          </wp:inline>
        </w:drawing>
      </w:r>
    </w:p>
    <w:p w14:paraId="3CA6ECE9" w14:textId="77777777" w:rsidR="00DE6B80" w:rsidRPr="00DE6B80" w:rsidRDefault="00DE6B80" w:rsidP="00DE6B80"/>
    <w:p w14:paraId="6ADB8547" w14:textId="77777777" w:rsidR="00DE6B80" w:rsidRPr="00DE6B80" w:rsidRDefault="00DE6B80" w:rsidP="00DE6B80">
      <w:pPr>
        <w:rPr>
          <w:rFonts w:cs="Arial"/>
        </w:rPr>
      </w:pPr>
      <w:r w:rsidRPr="00DE6B80">
        <w:rPr>
          <w:rFonts w:cs="Arial"/>
        </w:rPr>
        <w:t>Satisfied by:</w:t>
      </w:r>
    </w:p>
    <w:p w14:paraId="0294DE72"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7374A26" wp14:editId="5F246F71">
            <wp:extent cx="203200" cy="203200"/>
            <wp:effectExtent l="0" t="0" r="0" b="0"/>
            <wp:docPr id="175"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24267363"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07CDA56"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56ABD"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IR13.4</w:t>
            </w:r>
          </w:p>
        </w:tc>
      </w:tr>
      <w:tr w:rsidR="00DE6B80" w:rsidRPr="00DE6B80" w14:paraId="3DD3EAD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0CA83"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6096A" w14:textId="77777777" w:rsidR="00DE6B80" w:rsidRPr="00DE6B80" w:rsidRDefault="00DE6B80" w:rsidP="00DE6B80"/>
        </w:tc>
      </w:tr>
      <w:tr w:rsidR="00DE6B80" w:rsidRPr="00DE6B80" w14:paraId="174BCD8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62BCE"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B398D" w14:textId="77777777" w:rsidR="00DE6B80" w:rsidRPr="00DE6B80" w:rsidRDefault="00DE6B80" w:rsidP="00DE6B80"/>
        </w:tc>
      </w:tr>
      <w:tr w:rsidR="00DE6B80" w:rsidRPr="00DE6B80" w14:paraId="598B4B9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7D4A9"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62877" w14:textId="77777777" w:rsidR="00DE6B80" w:rsidRPr="00DE6B80" w:rsidRDefault="00DE6B80" w:rsidP="00DE6B80"/>
        </w:tc>
      </w:tr>
      <w:tr w:rsidR="00DE6B80" w:rsidRPr="00DE6B80" w14:paraId="03FF9C6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01BDA"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949EB"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5A067"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755B3" w14:textId="77777777" w:rsidR="00DE6B80" w:rsidRPr="00DE6B80" w:rsidRDefault="00DE6B80" w:rsidP="00DE6B80"/>
        </w:tc>
      </w:tr>
      <w:tr w:rsidR="00DE6B80" w:rsidRPr="00DE6B80" w14:paraId="6E4CC5E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FF64F"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8F4D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5A22A"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B071D" w14:textId="77777777" w:rsidR="00DE6B80" w:rsidRPr="00DE6B80" w:rsidRDefault="00DE6B80" w:rsidP="00DE6B80"/>
        </w:tc>
      </w:tr>
      <w:tr w:rsidR="00DE6B80" w:rsidRPr="00DE6B80" w14:paraId="7FEDC167"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18ECF"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044C8"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BA596"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C7223"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3924A"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FF819"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0ADC82A5"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218307" w14:textId="390A9725" w:rsidR="00DE6B80" w:rsidRPr="00DE6B80" w:rsidRDefault="000A3D34" w:rsidP="00DE6B80">
            <w:pPr>
              <w:rPr>
                <w:rFonts w:cs="Arial"/>
                <w:bCs/>
                <w:color w:val="808080" w:themeColor="background1" w:themeShade="80"/>
                <w:sz w:val="16"/>
                <w:szCs w:val="14"/>
              </w:rPr>
            </w:pPr>
            <w:hyperlink r:id="rId53"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AC9210" w14:textId="163272B2"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C4695"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488CB67A" w14:textId="77777777" w:rsidR="00DE6B80" w:rsidRPr="00DE6B80" w:rsidRDefault="00DE6B80" w:rsidP="00DE6B80">
      <w:pPr>
        <w:rPr>
          <w:rFonts w:cs="Arial"/>
        </w:rPr>
      </w:pPr>
    </w:p>
    <w:p w14:paraId="59414B8C"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13D42183" wp14:editId="4C1661CD">
            <wp:extent cx="203200" cy="203200"/>
            <wp:effectExtent l="0" t="0" r="0" b="0"/>
            <wp:docPr id="177"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IR13.5 - Turning OFF Ambient Lighting</w:t>
      </w:r>
    </w:p>
    <w:p w14:paraId="38FC22E9" w14:textId="77777777" w:rsidR="00DE6B80" w:rsidRPr="00DE6B80" w:rsidRDefault="00DE6B80" w:rsidP="00DE6B80">
      <w:pPr>
        <w:rPr>
          <w:rFonts w:cs="Arial"/>
        </w:rPr>
      </w:pPr>
      <w:r w:rsidRPr="00DE6B80">
        <w:t>Pre-Condition:</w:t>
      </w:r>
    </w:p>
    <w:p w14:paraId="3BD41172" w14:textId="77777777" w:rsidR="00DE6B80" w:rsidRPr="00DE6B80" w:rsidRDefault="00DE6B80" w:rsidP="00DE6B80">
      <w:r w:rsidRPr="00DE6B80">
        <w:t>Ambient Lighting HMI is active showing Ambient Lighting is ON.</w:t>
      </w:r>
    </w:p>
    <w:p w14:paraId="51AE2338" w14:textId="77777777" w:rsidR="00DE6B80" w:rsidRPr="00DE6B80" w:rsidRDefault="00DE6B80" w:rsidP="00DE6B80"/>
    <w:p w14:paraId="208A0F43" w14:textId="77777777" w:rsidR="00DE6B80" w:rsidRPr="00DE6B80" w:rsidRDefault="00DE6B80" w:rsidP="00DE6B80">
      <w:r w:rsidRPr="00DE6B80">
        <w:t>Event:</w:t>
      </w:r>
    </w:p>
    <w:p w14:paraId="6B7830BD" w14:textId="77777777" w:rsidR="00DE6B80" w:rsidRPr="00DE6B80" w:rsidRDefault="00DE6B80" w:rsidP="00DE6B80">
      <w:r w:rsidRPr="00DE6B80">
        <w:t>The user selects Ambient Lighting OFF via the HMI.</w:t>
      </w:r>
    </w:p>
    <w:p w14:paraId="7CF2B3B9" w14:textId="77777777" w:rsidR="00DE6B80" w:rsidRPr="00DE6B80" w:rsidRDefault="00DE6B80" w:rsidP="00DE6B80"/>
    <w:p w14:paraId="05E5C429" w14:textId="77777777" w:rsidR="00DE6B80" w:rsidRPr="00DE6B80" w:rsidRDefault="00DE6B80" w:rsidP="00DE6B80">
      <w:r w:rsidRPr="00DE6B80">
        <w:t>Post-Condition:</w:t>
      </w:r>
    </w:p>
    <w:p w14:paraId="5AA3076C" w14:textId="77777777" w:rsidR="00DE6B80" w:rsidRPr="00DE6B80" w:rsidRDefault="00DE6B80" w:rsidP="00DE6B80">
      <w:r w:rsidRPr="00DE6B80">
        <w:t>The HMI shows Ambient Lighting turned OFF.</w:t>
      </w:r>
    </w:p>
    <w:p w14:paraId="3B60B2B8" w14:textId="77777777" w:rsidR="00DE6B80" w:rsidRPr="00DE6B80" w:rsidRDefault="00DE6B80" w:rsidP="00DE6B80">
      <w:r w:rsidRPr="00DE6B80">
        <w:t>Ambient Lighting is OFF in the vehicle.</w:t>
      </w:r>
    </w:p>
    <w:p w14:paraId="07B519AF" w14:textId="77777777" w:rsidR="00DE6B80" w:rsidRPr="00DE6B80" w:rsidRDefault="00DE6B80" w:rsidP="00DE6B80"/>
    <w:p w14:paraId="49A70413" w14:textId="77777777" w:rsidR="00DE6B80" w:rsidRPr="00DE6B80" w:rsidRDefault="00DE6B80" w:rsidP="00DE6B80">
      <w:r w:rsidRPr="00DE6B80">
        <w:rPr>
          <w:noProof/>
        </w:rPr>
        <w:lastRenderedPageBreak/>
        <w:drawing>
          <wp:inline distT="0" distB="0" distL="0" distR="0" wp14:anchorId="11B2CCB1" wp14:editId="13636644">
            <wp:extent cx="6570980" cy="2525265"/>
            <wp:effectExtent l="0" t="0" r="0" b="0"/>
            <wp:docPr id="179" name="Picture 1254902382.PNG" descr="1254902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254902382.PNG"/>
                    <pic:cNvPicPr/>
                  </pic:nvPicPr>
                  <pic:blipFill>
                    <a:blip r:embed="rId54" cstate="print"/>
                    <a:stretch>
                      <a:fillRect/>
                    </a:stretch>
                  </pic:blipFill>
                  <pic:spPr>
                    <a:xfrm>
                      <a:off x="0" y="0"/>
                      <a:ext cx="6570980" cy="2525265"/>
                    </a:xfrm>
                    <a:prstGeom prst="rect">
                      <a:avLst/>
                    </a:prstGeom>
                  </pic:spPr>
                </pic:pic>
              </a:graphicData>
            </a:graphic>
          </wp:inline>
        </w:drawing>
      </w:r>
    </w:p>
    <w:p w14:paraId="27541AE8" w14:textId="77777777" w:rsidR="00DE6B80" w:rsidRPr="00DE6B80" w:rsidRDefault="00DE6B80" w:rsidP="00DE6B80"/>
    <w:p w14:paraId="6098ED21" w14:textId="77777777" w:rsidR="00DE6B80" w:rsidRPr="00DE6B80" w:rsidRDefault="00DE6B80" w:rsidP="00DE6B80">
      <w:pPr>
        <w:rPr>
          <w:rFonts w:cs="Arial"/>
        </w:rPr>
      </w:pPr>
      <w:r w:rsidRPr="00DE6B80">
        <w:rPr>
          <w:rFonts w:cs="Arial"/>
        </w:rPr>
        <w:t>Satisfied by:</w:t>
      </w:r>
    </w:p>
    <w:p w14:paraId="65CDE354"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756E883" wp14:editId="0C22D112">
            <wp:extent cx="203200" cy="203200"/>
            <wp:effectExtent l="0" t="0" r="0" b="0"/>
            <wp:docPr id="181"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2696ED47"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76BE0FAF"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97584"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IR13.5</w:t>
            </w:r>
          </w:p>
        </w:tc>
      </w:tr>
      <w:tr w:rsidR="00DE6B80" w:rsidRPr="00DE6B80" w14:paraId="1B627DC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C9865"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F4338" w14:textId="77777777" w:rsidR="00DE6B80" w:rsidRPr="00DE6B80" w:rsidRDefault="00DE6B80" w:rsidP="00DE6B80"/>
        </w:tc>
      </w:tr>
      <w:tr w:rsidR="00DE6B80" w:rsidRPr="00DE6B80" w14:paraId="08621E4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12619"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F53E3" w14:textId="77777777" w:rsidR="00DE6B80" w:rsidRPr="00DE6B80" w:rsidRDefault="00DE6B80" w:rsidP="00DE6B80"/>
        </w:tc>
      </w:tr>
      <w:tr w:rsidR="00DE6B80" w:rsidRPr="00DE6B80" w14:paraId="65CA99A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F87F1"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F0AB5" w14:textId="77777777" w:rsidR="00DE6B80" w:rsidRPr="00DE6B80" w:rsidRDefault="00DE6B80" w:rsidP="00DE6B80"/>
        </w:tc>
      </w:tr>
      <w:tr w:rsidR="00DE6B80" w:rsidRPr="00DE6B80" w14:paraId="631ED52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52B41"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92E1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8E04D"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019E33" w14:textId="77777777" w:rsidR="00DE6B80" w:rsidRPr="00DE6B80" w:rsidRDefault="00DE6B80" w:rsidP="00DE6B80"/>
        </w:tc>
      </w:tr>
      <w:tr w:rsidR="00DE6B80" w:rsidRPr="00DE6B80" w14:paraId="7D775A0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43613"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B48E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78846"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3C989" w14:textId="77777777" w:rsidR="00DE6B80" w:rsidRPr="00DE6B80" w:rsidRDefault="00DE6B80" w:rsidP="00DE6B80"/>
        </w:tc>
      </w:tr>
      <w:tr w:rsidR="00DE6B80" w:rsidRPr="00DE6B80" w14:paraId="15E8C6F0"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55612"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83CBE1"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13A5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755D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53B8E"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A6245"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5EB8B79F"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249ECF" w14:textId="1430A511" w:rsidR="00DE6B80" w:rsidRPr="00DE6B80" w:rsidRDefault="000A3D34" w:rsidP="00DE6B80">
            <w:pPr>
              <w:rPr>
                <w:rFonts w:cs="Arial"/>
                <w:bCs/>
                <w:color w:val="808080" w:themeColor="background1" w:themeShade="80"/>
                <w:sz w:val="16"/>
                <w:szCs w:val="14"/>
              </w:rPr>
            </w:pPr>
            <w:hyperlink r:id="rId55"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D38D2" w14:textId="517DB7A1"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A9D763"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6F69339D" w14:textId="77777777" w:rsidR="00DE6B80" w:rsidRPr="00DE6B80" w:rsidRDefault="00DE6B80" w:rsidP="00DE6B80">
      <w:pPr>
        <w:rPr>
          <w:rFonts w:cs="Arial"/>
        </w:rPr>
      </w:pPr>
    </w:p>
    <w:p w14:paraId="31EDFA9C"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2EBB4D19" wp14:editId="62897C57">
            <wp:extent cx="203200" cy="203200"/>
            <wp:effectExtent l="0" t="0" r="0" b="0"/>
            <wp:docPr id="183"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IR13.6 - Enhanced Memory - Recall new personality profile with Ambient Lighting active</w:t>
      </w:r>
    </w:p>
    <w:p w14:paraId="11B3EDCB" w14:textId="77777777" w:rsidR="00DE6B80" w:rsidRPr="00DE6B80" w:rsidRDefault="00DE6B80" w:rsidP="00DE6B80">
      <w:pPr>
        <w:rPr>
          <w:rFonts w:cs="Arial"/>
        </w:rPr>
      </w:pPr>
      <w:r w:rsidRPr="00DE6B80">
        <w:t>Pre-Condition: Ambient Lighting HMI is active for PersonX.</w:t>
      </w:r>
    </w:p>
    <w:p w14:paraId="3EB64449" w14:textId="77777777" w:rsidR="00DE6B80" w:rsidRPr="00DE6B80" w:rsidRDefault="00DE6B80" w:rsidP="00DE6B80">
      <w:r w:rsidRPr="00DE6B80">
        <w:t>Event: User changes from PersonX to PersonY.</w:t>
      </w:r>
    </w:p>
    <w:p w14:paraId="71667F8E" w14:textId="77777777" w:rsidR="00DE6B80" w:rsidRPr="00DE6B80" w:rsidRDefault="00DE6B80" w:rsidP="00DE6B80">
      <w:r w:rsidRPr="00DE6B80">
        <w:t>Post-Condition: Ambient Lighting HMI is active for PersonY.</w:t>
      </w:r>
    </w:p>
    <w:p w14:paraId="04385F07" w14:textId="77777777" w:rsidR="00DE6B80" w:rsidRPr="00DE6B80" w:rsidRDefault="00DE6B80" w:rsidP="00DE6B80"/>
    <w:p w14:paraId="01A24D83" w14:textId="77777777" w:rsidR="00DE6B80" w:rsidRPr="00DE6B80" w:rsidRDefault="00DE6B80" w:rsidP="00DE6B80">
      <w:r w:rsidRPr="00DE6B80">
        <w:rPr>
          <w:noProof/>
        </w:rPr>
        <w:lastRenderedPageBreak/>
        <w:drawing>
          <wp:inline distT="0" distB="0" distL="0" distR="0" wp14:anchorId="4F7401A7" wp14:editId="30703AA9">
            <wp:extent cx="6570980" cy="3425156"/>
            <wp:effectExtent l="0" t="0" r="0" b="0"/>
            <wp:docPr id="185" name="Picture -1411549383.PNG" descr="-1411549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411549383.PNG"/>
                    <pic:cNvPicPr/>
                  </pic:nvPicPr>
                  <pic:blipFill>
                    <a:blip r:embed="rId56" cstate="print"/>
                    <a:stretch>
                      <a:fillRect/>
                    </a:stretch>
                  </pic:blipFill>
                  <pic:spPr>
                    <a:xfrm>
                      <a:off x="0" y="0"/>
                      <a:ext cx="6570980" cy="3425156"/>
                    </a:xfrm>
                    <a:prstGeom prst="rect">
                      <a:avLst/>
                    </a:prstGeom>
                  </pic:spPr>
                </pic:pic>
              </a:graphicData>
            </a:graphic>
          </wp:inline>
        </w:drawing>
      </w:r>
    </w:p>
    <w:p w14:paraId="4A845662" w14:textId="77777777" w:rsidR="00DE6B80" w:rsidRPr="00DE6B80" w:rsidRDefault="00DE6B80" w:rsidP="00DE6B80"/>
    <w:p w14:paraId="51F2C57E" w14:textId="77777777" w:rsidR="00DE6B80" w:rsidRPr="00DE6B80" w:rsidRDefault="00DE6B80" w:rsidP="00DE6B80">
      <w:pPr>
        <w:rPr>
          <w:rFonts w:cs="Arial"/>
        </w:rPr>
      </w:pPr>
      <w:r w:rsidRPr="00DE6B80">
        <w:rPr>
          <w:rFonts w:cs="Arial"/>
        </w:rPr>
        <w:t>Satisfied by:</w:t>
      </w:r>
    </w:p>
    <w:p w14:paraId="698F5A8C"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5C873AD0" wp14:editId="4AE81A19">
            <wp:extent cx="203200" cy="203200"/>
            <wp:effectExtent l="0" t="0" r="0" b="0"/>
            <wp:docPr id="18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3B919CA7"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40ADA862"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338CCE"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IR13.6</w:t>
            </w:r>
          </w:p>
        </w:tc>
      </w:tr>
      <w:tr w:rsidR="00DE6B80" w:rsidRPr="00DE6B80" w14:paraId="3FB5B04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18081"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BCAF3" w14:textId="77777777" w:rsidR="00DE6B80" w:rsidRPr="00DE6B80" w:rsidRDefault="00DE6B80" w:rsidP="00DE6B80"/>
        </w:tc>
      </w:tr>
      <w:tr w:rsidR="00DE6B80" w:rsidRPr="00DE6B80" w14:paraId="11C585C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98CFC"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26190" w14:textId="77777777" w:rsidR="00DE6B80" w:rsidRPr="00DE6B80" w:rsidRDefault="00DE6B80" w:rsidP="00DE6B80"/>
        </w:tc>
      </w:tr>
      <w:tr w:rsidR="00DE6B80" w:rsidRPr="00DE6B80" w14:paraId="1424B62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9695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C520E" w14:textId="77777777" w:rsidR="00DE6B80" w:rsidRPr="00DE6B80" w:rsidRDefault="00DE6B80" w:rsidP="00DE6B80"/>
        </w:tc>
      </w:tr>
      <w:tr w:rsidR="00DE6B80" w:rsidRPr="00DE6B80" w14:paraId="203F62D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DED68"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9A1C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0E1FC"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EA2FFA" w14:textId="77777777" w:rsidR="00DE6B80" w:rsidRPr="00DE6B80" w:rsidRDefault="00DE6B80" w:rsidP="00DE6B80"/>
        </w:tc>
      </w:tr>
      <w:tr w:rsidR="00DE6B80" w:rsidRPr="00DE6B80" w14:paraId="4EB4747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F7D7D"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E04C4"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9C3AB"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4699C" w14:textId="77777777" w:rsidR="00DE6B80" w:rsidRPr="00DE6B80" w:rsidRDefault="00DE6B80" w:rsidP="00DE6B80"/>
        </w:tc>
      </w:tr>
      <w:tr w:rsidR="00DE6B80" w:rsidRPr="00DE6B80" w14:paraId="547B6A24"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5D20C"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B8131E"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22A02"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26CD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62CF9"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8477E"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4FB6AFA8"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A3B7DA" w14:textId="3624C69E" w:rsidR="00DE6B80" w:rsidRPr="00DE6B80" w:rsidRDefault="000A3D34" w:rsidP="00DE6B80">
            <w:pPr>
              <w:rPr>
                <w:rFonts w:cs="Arial"/>
                <w:bCs/>
                <w:color w:val="808080" w:themeColor="background1" w:themeShade="80"/>
                <w:sz w:val="16"/>
                <w:szCs w:val="14"/>
              </w:rPr>
            </w:pPr>
            <w:hyperlink r:id="rId57"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D0F8B1" w14:textId="3590F0D3"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E1779D"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E7D8FE8" w14:textId="77777777" w:rsidR="00DE6B80" w:rsidRPr="00DE6B80" w:rsidRDefault="00DE6B80" w:rsidP="00DE6B80">
      <w:pPr>
        <w:rPr>
          <w:rFonts w:cs="Arial"/>
        </w:rPr>
      </w:pPr>
    </w:p>
    <w:p w14:paraId="220682E3"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453E176F" wp14:editId="7A15DBCE">
            <wp:extent cx="203200" cy="203200"/>
            <wp:effectExtent l="0" t="0" r="0" b="0"/>
            <wp:docPr id="189" name="Picture -409284714.jpg" descr="-40928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409284714.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IR13.7 - Enhanced Memory - New Profile at Network Wake-up</w:t>
      </w:r>
    </w:p>
    <w:p w14:paraId="6ED7FC81" w14:textId="77777777" w:rsidR="00DE6B80" w:rsidRPr="00DE6B80" w:rsidRDefault="00DE6B80" w:rsidP="00DE6B80">
      <w:pPr>
        <w:rPr>
          <w:rFonts w:cs="Arial"/>
        </w:rPr>
      </w:pPr>
      <w:r w:rsidRPr="00DE6B80">
        <w:t>Pre-Condition:</w:t>
      </w:r>
    </w:p>
    <w:p w14:paraId="6EFEC9FC" w14:textId="77777777" w:rsidR="00DE6B80" w:rsidRPr="00DE6B80" w:rsidRDefault="00DE6B80" w:rsidP="00DE6B80">
      <w:r w:rsidRPr="00DE6B80">
        <w:t>Network bus is asleep.</w:t>
      </w:r>
    </w:p>
    <w:p w14:paraId="3F97C2C1" w14:textId="77777777" w:rsidR="00DE6B80" w:rsidRPr="00DE6B80" w:rsidRDefault="00DE6B80" w:rsidP="00DE6B80">
      <w:r w:rsidRPr="00DE6B80">
        <w:t>When Network bus last awake Person Z was the active profile.</w:t>
      </w:r>
    </w:p>
    <w:p w14:paraId="3C1749D8" w14:textId="77777777" w:rsidR="00DE6B80" w:rsidRPr="00DE6B80" w:rsidRDefault="00DE6B80" w:rsidP="00DE6B80"/>
    <w:p w14:paraId="6478B43D" w14:textId="77777777" w:rsidR="00DE6B80" w:rsidRPr="00DE6B80" w:rsidRDefault="00DE6B80" w:rsidP="00DE6B80">
      <w:r w:rsidRPr="00DE6B80">
        <w:t>Event:</w:t>
      </w:r>
    </w:p>
    <w:p w14:paraId="05A78106" w14:textId="77777777" w:rsidR="00DE6B80" w:rsidRPr="00DE6B80" w:rsidRDefault="00DE6B80" w:rsidP="00DE6B80">
      <w:r w:rsidRPr="00DE6B80">
        <w:t>1. Network bus wakes up.</w:t>
      </w:r>
    </w:p>
    <w:p w14:paraId="060D7623" w14:textId="77777777" w:rsidR="00DE6B80" w:rsidRPr="00DE6B80" w:rsidRDefault="00DE6B80" w:rsidP="00DE6B80">
      <w:r w:rsidRPr="00DE6B80">
        <w:t>2. The Active Profile is Person X.</w:t>
      </w:r>
    </w:p>
    <w:p w14:paraId="4D79BD9C" w14:textId="77777777" w:rsidR="00DE6B80" w:rsidRPr="00DE6B80" w:rsidRDefault="00DE6B80" w:rsidP="00DE6B80">
      <w:r w:rsidRPr="00DE6B80">
        <w:t>3. The Ambient Lighting HMI screen is selected.</w:t>
      </w:r>
    </w:p>
    <w:p w14:paraId="526BD98B" w14:textId="77777777" w:rsidR="00DE6B80" w:rsidRPr="00DE6B80" w:rsidRDefault="00DE6B80" w:rsidP="00DE6B80"/>
    <w:p w14:paraId="0E859B77" w14:textId="77777777" w:rsidR="00DE6B80" w:rsidRPr="00DE6B80" w:rsidRDefault="00DE6B80" w:rsidP="00DE6B80">
      <w:r w:rsidRPr="00DE6B80">
        <w:t>Post-Condition:</w:t>
      </w:r>
    </w:p>
    <w:p w14:paraId="36A9E246" w14:textId="77777777" w:rsidR="00DE6B80" w:rsidRPr="00DE6B80" w:rsidRDefault="00DE6B80" w:rsidP="00DE6B80">
      <w:r w:rsidRPr="00DE6B80">
        <w:t>Ambient Lighting HMI is active for Person X.</w:t>
      </w:r>
    </w:p>
    <w:p w14:paraId="2E5A5A31" w14:textId="77777777" w:rsidR="00DE6B80" w:rsidRPr="00DE6B80" w:rsidRDefault="00DE6B80" w:rsidP="00DE6B80"/>
    <w:p w14:paraId="5B42DD92" w14:textId="77777777" w:rsidR="00DE6B80" w:rsidRPr="00DE6B80" w:rsidRDefault="00DE6B80" w:rsidP="00DE6B80">
      <w:r w:rsidRPr="00DE6B80">
        <w:rPr>
          <w:noProof/>
        </w:rPr>
        <w:lastRenderedPageBreak/>
        <w:drawing>
          <wp:inline distT="0" distB="0" distL="0" distR="0" wp14:anchorId="339E6FEA" wp14:editId="60382412">
            <wp:extent cx="6570980" cy="3002545"/>
            <wp:effectExtent l="0" t="0" r="0" b="0"/>
            <wp:docPr id="191" name="Picture -121781044.PNG" descr="-12178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21781044.PNG"/>
                    <pic:cNvPicPr/>
                  </pic:nvPicPr>
                  <pic:blipFill>
                    <a:blip r:embed="rId58" cstate="print"/>
                    <a:stretch>
                      <a:fillRect/>
                    </a:stretch>
                  </pic:blipFill>
                  <pic:spPr>
                    <a:xfrm>
                      <a:off x="0" y="0"/>
                      <a:ext cx="6570980" cy="3002545"/>
                    </a:xfrm>
                    <a:prstGeom prst="rect">
                      <a:avLst/>
                    </a:prstGeom>
                  </pic:spPr>
                </pic:pic>
              </a:graphicData>
            </a:graphic>
          </wp:inline>
        </w:drawing>
      </w:r>
    </w:p>
    <w:p w14:paraId="2F3B06BA" w14:textId="77777777" w:rsidR="00DE6B80" w:rsidRPr="00DE6B80" w:rsidRDefault="00DE6B80" w:rsidP="00DE6B80"/>
    <w:p w14:paraId="067DDB80" w14:textId="77777777" w:rsidR="00DE6B80" w:rsidRPr="00DE6B80" w:rsidRDefault="00DE6B80" w:rsidP="00DE6B80">
      <w:pPr>
        <w:rPr>
          <w:rFonts w:cs="Arial"/>
        </w:rPr>
      </w:pPr>
      <w:r w:rsidRPr="00DE6B80">
        <w:rPr>
          <w:rFonts w:cs="Arial"/>
        </w:rPr>
        <w:t>Satisfied by:</w:t>
      </w:r>
    </w:p>
    <w:p w14:paraId="255A6D62"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4CCABFD" wp14:editId="1AEF06DE">
            <wp:extent cx="203200" cy="203200"/>
            <wp:effectExtent l="0" t="0" r="0" b="0"/>
            <wp:docPr id="243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1922FEB4"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70F3B6BF"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1F869"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IR13.7</w:t>
            </w:r>
          </w:p>
        </w:tc>
      </w:tr>
      <w:tr w:rsidR="00DE6B80" w:rsidRPr="00DE6B80" w14:paraId="2374091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6BF16"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D9905" w14:textId="77777777" w:rsidR="00DE6B80" w:rsidRPr="00DE6B80" w:rsidRDefault="00DE6B80" w:rsidP="00DE6B80"/>
        </w:tc>
      </w:tr>
      <w:tr w:rsidR="00DE6B80" w:rsidRPr="00DE6B80" w14:paraId="2C046F4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E957F"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9FB8F" w14:textId="77777777" w:rsidR="00DE6B80" w:rsidRPr="00DE6B80" w:rsidRDefault="00DE6B80" w:rsidP="00DE6B80"/>
        </w:tc>
      </w:tr>
      <w:tr w:rsidR="00DE6B80" w:rsidRPr="00DE6B80" w14:paraId="45C0094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E81FD"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D9669" w14:textId="77777777" w:rsidR="00DE6B80" w:rsidRPr="00DE6B80" w:rsidRDefault="00DE6B80" w:rsidP="00DE6B80"/>
        </w:tc>
      </w:tr>
      <w:tr w:rsidR="00DE6B80" w:rsidRPr="00DE6B80" w14:paraId="7B90F97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06EB6"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4235F"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DB2AD"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C7568" w14:textId="77777777" w:rsidR="00DE6B80" w:rsidRPr="00DE6B80" w:rsidRDefault="00DE6B80" w:rsidP="00DE6B80"/>
        </w:tc>
      </w:tr>
      <w:tr w:rsidR="00DE6B80" w:rsidRPr="00DE6B80" w14:paraId="7D74532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BF062D"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CABD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81EA2"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BFF0D" w14:textId="77777777" w:rsidR="00DE6B80" w:rsidRPr="00DE6B80" w:rsidRDefault="00DE6B80" w:rsidP="00DE6B80"/>
        </w:tc>
      </w:tr>
      <w:tr w:rsidR="00DE6B80" w:rsidRPr="00DE6B80" w14:paraId="19BCDCA4"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749FF"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EB074"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40C83"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0C42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22A9DF"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B9A5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30F31210"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693BAB" w14:textId="53BE9C38" w:rsidR="00DE6B80" w:rsidRPr="00DE6B80" w:rsidRDefault="000A3D34" w:rsidP="00DE6B80">
            <w:pPr>
              <w:rPr>
                <w:rFonts w:cs="Arial"/>
                <w:bCs/>
                <w:color w:val="808080" w:themeColor="background1" w:themeShade="80"/>
                <w:sz w:val="16"/>
                <w:szCs w:val="14"/>
              </w:rPr>
            </w:pPr>
            <w:hyperlink r:id="rId59"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302E3" w14:textId="2625338E"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28A5E"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808C873" w14:textId="77777777" w:rsidR="00DE6B80" w:rsidRPr="00DE6B80" w:rsidRDefault="00DE6B80" w:rsidP="00DE6B80">
      <w:pPr>
        <w:rPr>
          <w:rFonts w:cs="Arial"/>
        </w:rPr>
      </w:pPr>
    </w:p>
    <w:p w14:paraId="03FEDF6A"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5EE73316" wp14:editId="669FB4EC">
            <wp:extent cx="203200" cy="203200"/>
            <wp:effectExtent l="0" t="0" r="0" b="0"/>
            <wp:docPr id="2435"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IR14 - Ambient Lighting Drive Mode Client_Tx</w:t>
      </w:r>
    </w:p>
    <w:p w14:paraId="63CD8DE4" w14:textId="77777777" w:rsidR="00DE6B80" w:rsidRPr="00DE6B80" w:rsidRDefault="00DE6B80" w:rsidP="00DE6B80">
      <w:pPr>
        <w:rPr>
          <w:rFonts w:cs="Arial"/>
        </w:rPr>
      </w:pPr>
      <w:r w:rsidRPr="00DE6B80">
        <w:rPr>
          <w:rFonts w:cs="Arial"/>
        </w:rPr>
        <w:t xml:space="preserve">The Ambient Lighting Drive Mode Client signals for transmitting the settings and requests to the server shall be the ones stated below: </w:t>
      </w:r>
    </w:p>
    <w:p w14:paraId="5FC9605B" w14:textId="77777777" w:rsidR="00DE6B80" w:rsidRPr="00DE6B80" w:rsidRDefault="00DE6B80" w:rsidP="00DE6B80">
      <w:pPr>
        <w:rPr>
          <w:rFonts w:cs="Arial"/>
        </w:rPr>
      </w:pPr>
    </w:p>
    <w:p w14:paraId="4B827EEA" w14:textId="77777777" w:rsidR="00DE6B80" w:rsidRPr="00DE6B80" w:rsidRDefault="00DE6B80" w:rsidP="00DE6B80">
      <w:pPr>
        <w:rPr>
          <w:rFonts w:cs="Arial"/>
        </w:rPr>
      </w:pPr>
      <w:r w:rsidRPr="00DE6B80">
        <w:rPr>
          <w:rFonts w:cs="Arial"/>
        </w:rPr>
        <w:t>Selection if Ambient Lighting is tied to Drive Mode or not: LghtAmbDrvMde_D_Rq.</w:t>
      </w:r>
    </w:p>
    <w:p w14:paraId="684BBA83" w14:textId="77777777" w:rsidR="00DE6B80" w:rsidRPr="00DE6B80" w:rsidRDefault="00DE6B80" w:rsidP="00DE6B80">
      <w:pPr>
        <w:rPr>
          <w:rFonts w:cs="Arial"/>
        </w:rPr>
      </w:pPr>
      <w:r w:rsidRPr="00DE6B80">
        <w:rPr>
          <w:rFonts w:cs="Arial"/>
        </w:rPr>
        <w:t>Color selection: LightAmbColor_No_Rq – Variant 2 Specific.</w:t>
      </w:r>
    </w:p>
    <w:p w14:paraId="3C3F15D2" w14:textId="77777777" w:rsidR="00DE6B80" w:rsidRPr="00DE6B80" w:rsidRDefault="00DE6B80" w:rsidP="00DE6B80">
      <w:pPr>
        <w:rPr>
          <w:rFonts w:cs="Arial"/>
        </w:rPr>
      </w:pPr>
    </w:p>
    <w:p w14:paraId="5B34F826" w14:textId="77777777" w:rsidR="00DE6B80" w:rsidRPr="00DE6B80" w:rsidRDefault="00DE6B80" w:rsidP="00DE6B80">
      <w:pPr>
        <w:rPr>
          <w:rFonts w:cs="Arial"/>
        </w:rPr>
      </w:pPr>
      <w:r w:rsidRPr="00DE6B80">
        <w:rPr>
          <w:rFonts w:cs="Arial"/>
        </w:rPr>
        <w:t>The signals are described in the Data Dictionary of this implementation specification.</w:t>
      </w:r>
    </w:p>
    <w:p w14:paraId="1A20A1FF" w14:textId="77777777" w:rsidR="00DE6B80" w:rsidRPr="00DE6B80" w:rsidRDefault="00DE6B80" w:rsidP="00DE6B80"/>
    <w:p w14:paraId="70F38575" w14:textId="77777777" w:rsidR="00DE6B80" w:rsidRPr="00DE6B80" w:rsidRDefault="00DE6B80" w:rsidP="00DE6B80">
      <w:pPr>
        <w:rPr>
          <w:rFonts w:cs="Arial"/>
        </w:rPr>
      </w:pPr>
      <w:r w:rsidRPr="00DE6B80">
        <w:rPr>
          <w:rFonts w:cs="Arial"/>
        </w:rPr>
        <w:t>Satisfied by:</w:t>
      </w:r>
    </w:p>
    <w:p w14:paraId="4953C0D4"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17ECAB16" wp14:editId="6D6C2D4D">
            <wp:extent cx="203200" cy="203200"/>
            <wp:effectExtent l="0" t="0" r="0" b="0"/>
            <wp:docPr id="243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2D197170"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A634AB5"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1A928"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IR14</w:t>
            </w:r>
          </w:p>
        </w:tc>
      </w:tr>
      <w:tr w:rsidR="00DE6B80" w:rsidRPr="00DE6B80" w14:paraId="766C6A8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5E02A"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58000" w14:textId="77777777" w:rsidR="00DE6B80" w:rsidRPr="00DE6B80" w:rsidRDefault="00DE6B80" w:rsidP="00DE6B80"/>
        </w:tc>
      </w:tr>
      <w:tr w:rsidR="00DE6B80" w:rsidRPr="00DE6B80" w14:paraId="4C2CB1E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061F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A0F61" w14:textId="77777777" w:rsidR="00DE6B80" w:rsidRPr="00DE6B80" w:rsidRDefault="00DE6B80" w:rsidP="00DE6B80"/>
        </w:tc>
      </w:tr>
      <w:tr w:rsidR="00DE6B80" w:rsidRPr="00DE6B80" w14:paraId="03CDB80F"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12D66"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79D63" w14:textId="77777777" w:rsidR="00DE6B80" w:rsidRPr="00DE6B80" w:rsidRDefault="00DE6B80" w:rsidP="00DE6B80"/>
        </w:tc>
      </w:tr>
      <w:tr w:rsidR="00DE6B80" w:rsidRPr="00DE6B80" w14:paraId="0C8CB6BB"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AC9CE"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C99B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1A598"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AA731" w14:textId="77777777" w:rsidR="00DE6B80" w:rsidRPr="00DE6B80" w:rsidRDefault="00DE6B80" w:rsidP="00DE6B80"/>
        </w:tc>
      </w:tr>
      <w:tr w:rsidR="00DE6B80" w:rsidRPr="00DE6B80" w14:paraId="6F246A2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AD2B1"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190F8"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32435"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0BBE1" w14:textId="77777777" w:rsidR="00DE6B80" w:rsidRPr="00DE6B80" w:rsidRDefault="00DE6B80" w:rsidP="00DE6B80"/>
        </w:tc>
      </w:tr>
      <w:tr w:rsidR="00DE6B80" w:rsidRPr="00DE6B80" w14:paraId="56B3B085"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A061B"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9917D9"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491BD"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7B21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7D932"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43FE3"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0FDF0EBA"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87BBFA" w14:textId="5642A9A6" w:rsidR="00DE6B80" w:rsidRPr="00DE6B80" w:rsidRDefault="000A3D34" w:rsidP="00DE6B80">
            <w:pPr>
              <w:rPr>
                <w:rFonts w:cs="Arial"/>
                <w:bCs/>
                <w:color w:val="808080" w:themeColor="background1" w:themeShade="80"/>
                <w:sz w:val="16"/>
                <w:szCs w:val="14"/>
              </w:rPr>
            </w:pPr>
            <w:hyperlink r:id="rId60"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3419B" w14:textId="795C12C7"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38C4B5"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B44A72B" w14:textId="77777777" w:rsidR="00DE6B80" w:rsidRPr="00DE6B80" w:rsidRDefault="00DE6B80" w:rsidP="00DE6B80">
      <w:pPr>
        <w:rPr>
          <w:rFonts w:cs="Arial"/>
        </w:rPr>
      </w:pPr>
    </w:p>
    <w:p w14:paraId="13CE2644"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6A12D9A8" wp14:editId="7034F771">
            <wp:extent cx="203200" cy="203200"/>
            <wp:effectExtent l="0" t="0" r="0" b="0"/>
            <wp:docPr id="2439"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IR15 - Ambient Lighting Drive Mode Client_Rx</w:t>
      </w:r>
    </w:p>
    <w:p w14:paraId="669ECC1A" w14:textId="77777777" w:rsidR="00DE6B80" w:rsidRPr="00DE6B80" w:rsidRDefault="00DE6B80" w:rsidP="00DE6B80">
      <w:pPr>
        <w:rPr>
          <w:rFonts w:cs="Arial"/>
        </w:rPr>
      </w:pPr>
      <w:r w:rsidRPr="00DE6B80">
        <w:rPr>
          <w:rFonts w:cs="Arial"/>
        </w:rPr>
        <w:t xml:space="preserve">The Ambient Lighting Drive Mode Client signals for reading feature’s status from the server shall be the ones stated below: </w:t>
      </w:r>
    </w:p>
    <w:p w14:paraId="7508F3A2" w14:textId="77777777" w:rsidR="00DE6B80" w:rsidRPr="00DE6B80" w:rsidRDefault="00DE6B80" w:rsidP="00DE6B80">
      <w:pPr>
        <w:rPr>
          <w:rFonts w:cs="Arial"/>
        </w:rPr>
      </w:pPr>
    </w:p>
    <w:p w14:paraId="73778728" w14:textId="77777777" w:rsidR="00DE6B80" w:rsidRPr="00DE6B80" w:rsidRDefault="00DE6B80" w:rsidP="00DE6B80">
      <w:pPr>
        <w:rPr>
          <w:rFonts w:cs="Arial"/>
        </w:rPr>
      </w:pPr>
      <w:r w:rsidRPr="00DE6B80">
        <w:rPr>
          <w:rFonts w:cs="Arial"/>
        </w:rPr>
        <w:t>Color selection: LightAmbColor_No_Actl – Variant 2 Specific.</w:t>
      </w:r>
    </w:p>
    <w:p w14:paraId="4B890CBB" w14:textId="77777777" w:rsidR="00DE6B80" w:rsidRPr="00DE6B80" w:rsidRDefault="00DE6B80" w:rsidP="00DE6B80">
      <w:pPr>
        <w:rPr>
          <w:rFonts w:cs="Arial"/>
        </w:rPr>
      </w:pPr>
      <w:r w:rsidRPr="00DE6B80">
        <w:rPr>
          <w:rFonts w:cs="Arial"/>
        </w:rPr>
        <w:t>Status of whether Ambient Lighting is tied to Drive Mode or not: LghtAmbDrvMde_B_Stat</w:t>
      </w:r>
    </w:p>
    <w:p w14:paraId="63BA3DDE" w14:textId="77777777" w:rsidR="00DE6B80" w:rsidRPr="00DE6B80" w:rsidRDefault="00DE6B80" w:rsidP="00DE6B80">
      <w:pPr>
        <w:rPr>
          <w:rFonts w:cs="Arial"/>
        </w:rPr>
      </w:pPr>
    </w:p>
    <w:p w14:paraId="7AE468FA" w14:textId="77777777" w:rsidR="00DE6B80" w:rsidRPr="00DE6B80" w:rsidRDefault="00DE6B80" w:rsidP="00DE6B80">
      <w:pPr>
        <w:rPr>
          <w:rFonts w:cs="Arial"/>
        </w:rPr>
      </w:pPr>
      <w:r w:rsidRPr="00DE6B80">
        <w:rPr>
          <w:rFonts w:cs="Arial"/>
        </w:rPr>
        <w:t>The signals are described in the Data Dictionary of this implementation specification.</w:t>
      </w:r>
    </w:p>
    <w:p w14:paraId="279C3E46" w14:textId="77777777" w:rsidR="00DE6B80" w:rsidRPr="00DE6B80" w:rsidRDefault="00DE6B80" w:rsidP="00DE6B80"/>
    <w:p w14:paraId="300DDC39" w14:textId="77777777" w:rsidR="00DE6B80" w:rsidRPr="00DE6B80" w:rsidRDefault="00DE6B80" w:rsidP="00DE6B80">
      <w:pPr>
        <w:rPr>
          <w:rFonts w:cs="Arial"/>
        </w:rPr>
      </w:pPr>
      <w:r w:rsidRPr="00DE6B80">
        <w:rPr>
          <w:rFonts w:cs="Arial"/>
        </w:rPr>
        <w:t>Satisfied by:</w:t>
      </w:r>
    </w:p>
    <w:p w14:paraId="1EC6338D"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B059C18" wp14:editId="614209E0">
            <wp:extent cx="203200" cy="203200"/>
            <wp:effectExtent l="0" t="0" r="0" b="0"/>
            <wp:docPr id="2441"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34B46E95"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600EFDD"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3131D"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IR15</w:t>
            </w:r>
          </w:p>
        </w:tc>
      </w:tr>
      <w:tr w:rsidR="00DE6B80" w:rsidRPr="00DE6B80" w14:paraId="27002A3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ED131"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C31D2" w14:textId="77777777" w:rsidR="00DE6B80" w:rsidRPr="00DE6B80" w:rsidRDefault="00DE6B80" w:rsidP="00DE6B80"/>
        </w:tc>
      </w:tr>
      <w:tr w:rsidR="00DE6B80" w:rsidRPr="00DE6B80" w14:paraId="4DD0FD4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07385"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C929B" w14:textId="77777777" w:rsidR="00DE6B80" w:rsidRPr="00DE6B80" w:rsidRDefault="00DE6B80" w:rsidP="00DE6B80"/>
        </w:tc>
      </w:tr>
      <w:tr w:rsidR="00DE6B80" w:rsidRPr="00DE6B80" w14:paraId="3444F95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08240"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1B0B5" w14:textId="77777777" w:rsidR="00DE6B80" w:rsidRPr="00DE6B80" w:rsidRDefault="00DE6B80" w:rsidP="00DE6B80"/>
        </w:tc>
      </w:tr>
      <w:tr w:rsidR="00DE6B80" w:rsidRPr="00DE6B80" w14:paraId="248A706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DE2CE"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2EA2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CC009"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0278F" w14:textId="77777777" w:rsidR="00DE6B80" w:rsidRPr="00DE6B80" w:rsidRDefault="00DE6B80" w:rsidP="00DE6B80"/>
        </w:tc>
      </w:tr>
      <w:tr w:rsidR="00DE6B80" w:rsidRPr="00DE6B80" w14:paraId="0E9E9EE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68531"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092FA"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34321"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33FAE" w14:textId="77777777" w:rsidR="00DE6B80" w:rsidRPr="00DE6B80" w:rsidRDefault="00DE6B80" w:rsidP="00DE6B80"/>
        </w:tc>
      </w:tr>
      <w:tr w:rsidR="00DE6B80" w:rsidRPr="00DE6B80" w14:paraId="5C6D4B7D"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2A93B"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6327CE"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AEEEA"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C623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FF42E"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73E49"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3B913ED3"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F5D37F" w14:textId="663BAC99" w:rsidR="00DE6B80" w:rsidRPr="00DE6B80" w:rsidRDefault="000A3D34" w:rsidP="00DE6B80">
            <w:pPr>
              <w:rPr>
                <w:rFonts w:cs="Arial"/>
                <w:bCs/>
                <w:color w:val="808080" w:themeColor="background1" w:themeShade="80"/>
                <w:sz w:val="16"/>
                <w:szCs w:val="14"/>
              </w:rPr>
            </w:pPr>
            <w:hyperlink r:id="rId61"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FAE37" w14:textId="22DFA877"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8B5038"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4E23ED42" w14:textId="77777777" w:rsidR="00DE6B80" w:rsidRPr="00DE6B80" w:rsidRDefault="00DE6B80" w:rsidP="00DE6B80">
      <w:pPr>
        <w:rPr>
          <w:rFonts w:cs="Arial"/>
        </w:rPr>
      </w:pPr>
    </w:p>
    <w:p w14:paraId="5351D730"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3D81C951" wp14:editId="3714F454">
            <wp:extent cx="203200" cy="203200"/>
            <wp:effectExtent l="0" t="0" r="0" b="0"/>
            <wp:docPr id="2443"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IR16 - Ambient Lighting Strategy required to be used when supporting Automatic/Manual Ambient Lighting Drive Mode</w:t>
      </w:r>
    </w:p>
    <w:p w14:paraId="05B940F4" w14:textId="77777777" w:rsidR="00DE6B80" w:rsidRPr="00DE6B80" w:rsidRDefault="00DE6B80" w:rsidP="00DE6B80">
      <w:pPr>
        <w:rPr>
          <w:rFonts w:cs="Arial"/>
        </w:rPr>
      </w:pPr>
      <w:r w:rsidRPr="00DE6B80">
        <w:rPr>
          <w:rFonts w:cs="Arial"/>
        </w:rPr>
        <w:t xml:space="preserve">In order to support Manual and Auto Mode (color tied to drive mode in auto) both the Ambient Lighting Drive Mode Client and Server shall support the function requirements “VSv2-FUN-192195-Ambient Lighting – Variant 2” described in the latest infotainment Vehicle Setting SPSS. </w:t>
      </w:r>
    </w:p>
    <w:p w14:paraId="2EFD956D" w14:textId="77777777" w:rsidR="00DE6B80" w:rsidRPr="00DE6B80" w:rsidRDefault="00DE6B80" w:rsidP="00DE6B80"/>
    <w:p w14:paraId="515A46B2" w14:textId="77777777" w:rsidR="00DE6B80" w:rsidRPr="00DE6B80" w:rsidRDefault="00DE6B80" w:rsidP="00DE6B80">
      <w:pPr>
        <w:rPr>
          <w:rFonts w:cs="Arial"/>
        </w:rPr>
      </w:pPr>
      <w:r w:rsidRPr="00DE6B80">
        <w:rPr>
          <w:rFonts w:cs="Arial"/>
        </w:rPr>
        <w:t>Satisfied by:</w:t>
      </w:r>
    </w:p>
    <w:p w14:paraId="0F56FB2D"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9EE146E" wp14:editId="7D929899">
            <wp:extent cx="203200" cy="203200"/>
            <wp:effectExtent l="0" t="0" r="0" b="0"/>
            <wp:docPr id="2445"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16EE9F07"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49BFAC2A"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7936D"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IR16</w:t>
            </w:r>
          </w:p>
        </w:tc>
      </w:tr>
      <w:tr w:rsidR="00DE6B80" w:rsidRPr="00DE6B80" w14:paraId="6F35869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3CB2DB"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64F1B" w14:textId="77777777" w:rsidR="00DE6B80" w:rsidRPr="00DE6B80" w:rsidRDefault="00DE6B80" w:rsidP="00DE6B80"/>
        </w:tc>
      </w:tr>
      <w:tr w:rsidR="00DE6B80" w:rsidRPr="00DE6B80" w14:paraId="5F7845EB"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92924"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C45A3" w14:textId="77777777" w:rsidR="00DE6B80" w:rsidRPr="00DE6B80" w:rsidRDefault="00DE6B80" w:rsidP="00DE6B80"/>
        </w:tc>
      </w:tr>
      <w:tr w:rsidR="00DE6B80" w:rsidRPr="00DE6B80" w14:paraId="55B812C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F420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5EC53" w14:textId="77777777" w:rsidR="00DE6B80" w:rsidRPr="00DE6B80" w:rsidRDefault="00DE6B80" w:rsidP="00DE6B80"/>
        </w:tc>
      </w:tr>
      <w:tr w:rsidR="00DE6B80" w:rsidRPr="00DE6B80" w14:paraId="4A12BA2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3CD5"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8829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75C3C"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A412A" w14:textId="77777777" w:rsidR="00DE6B80" w:rsidRPr="00DE6B80" w:rsidRDefault="00DE6B80" w:rsidP="00DE6B80"/>
        </w:tc>
      </w:tr>
      <w:tr w:rsidR="00DE6B80" w:rsidRPr="00DE6B80" w14:paraId="02F00DD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C5876"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A8F17"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05899"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3A726" w14:textId="77777777" w:rsidR="00DE6B80" w:rsidRPr="00DE6B80" w:rsidRDefault="00DE6B80" w:rsidP="00DE6B80"/>
        </w:tc>
      </w:tr>
      <w:tr w:rsidR="00DE6B80" w:rsidRPr="00DE6B80" w14:paraId="1E84B722"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E9018"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AD704"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78D51"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5469A"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2442F"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E886D"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03DE7EA1"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725ECD" w14:textId="77DC384C" w:rsidR="00DE6B80" w:rsidRPr="00DE6B80" w:rsidRDefault="000A3D34" w:rsidP="00DE6B80">
            <w:pPr>
              <w:rPr>
                <w:rFonts w:cs="Arial"/>
                <w:bCs/>
                <w:color w:val="808080" w:themeColor="background1" w:themeShade="80"/>
                <w:sz w:val="16"/>
                <w:szCs w:val="14"/>
              </w:rPr>
            </w:pPr>
            <w:hyperlink r:id="rId62"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BDB4E" w14:textId="1B94D37D"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90A56"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09ACA3DC" w14:textId="77777777" w:rsidR="00DE6B80" w:rsidRPr="00DE6B80" w:rsidRDefault="00DE6B80" w:rsidP="00DE6B80">
      <w:pPr>
        <w:rPr>
          <w:rFonts w:cs="Arial"/>
        </w:rPr>
      </w:pPr>
    </w:p>
    <w:p w14:paraId="3F16D955"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7BF52136" wp14:editId="060809BC">
            <wp:extent cx="203200" cy="203200"/>
            <wp:effectExtent l="0" t="0" r="0" b="0"/>
            <wp:docPr id="2447"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IR17 - Ambient Lighting Drive Mode Server functional requirement</w:t>
      </w:r>
    </w:p>
    <w:p w14:paraId="6A9C645F" w14:textId="77777777" w:rsidR="00DE6B80" w:rsidRPr="00DE6B80" w:rsidRDefault="00DE6B80" w:rsidP="00DE6B80">
      <w:pPr>
        <w:rPr>
          <w:rFonts w:cs="Arial"/>
        </w:rPr>
      </w:pPr>
      <w:r w:rsidRPr="00DE6B80">
        <w:rPr>
          <w:rFonts w:cs="Arial"/>
        </w:rPr>
        <w:t xml:space="preserve">The Ambient Lighting Drive Mode Server shall publish the Auto/Manual mode status via the LghtAmbDrvMde_B_Stat signal. </w:t>
      </w:r>
    </w:p>
    <w:p w14:paraId="0CC39031" w14:textId="77777777" w:rsidR="00DE6B80" w:rsidRPr="00DE6B80" w:rsidRDefault="00DE6B80" w:rsidP="00DE6B80">
      <w:pPr>
        <w:rPr>
          <w:rFonts w:cs="Arial"/>
        </w:rPr>
      </w:pPr>
      <w:r w:rsidRPr="00DE6B80">
        <w:rPr>
          <w:rFonts w:cs="Arial"/>
        </w:rPr>
        <w:t>When in Auto mode, only the ambient lighting color is tied to Drive Mode.  The Ambient Lighting Drive Mode Server shall update the ambient lighting color based on drive mode.</w:t>
      </w:r>
    </w:p>
    <w:p w14:paraId="457F6F0F" w14:textId="77777777" w:rsidR="00DE6B80" w:rsidRPr="00DE6B80" w:rsidRDefault="00DE6B80" w:rsidP="00DE6B80">
      <w:pPr>
        <w:rPr>
          <w:rFonts w:cs="Arial"/>
        </w:rPr>
      </w:pPr>
      <w:r w:rsidRPr="00DE6B80">
        <w:rPr>
          <w:rFonts w:cs="Arial"/>
        </w:rPr>
        <w:t>Ambient Lighting Intensity is not tied to auto mode (ie not tied to drive mode).</w:t>
      </w:r>
    </w:p>
    <w:p w14:paraId="44D46253" w14:textId="77777777" w:rsidR="00DE6B80" w:rsidRPr="00DE6B80" w:rsidRDefault="00DE6B80" w:rsidP="00DE6B80">
      <w:pPr>
        <w:rPr>
          <w:rFonts w:cs="Arial"/>
        </w:rPr>
      </w:pPr>
      <w:r w:rsidRPr="00DE6B80">
        <w:rPr>
          <w:rFonts w:cs="Arial"/>
        </w:rPr>
        <w:t>If enhanced memory is supported the Ambient Lighting Drive Mode Server shall update the LghtAmbDrvMde_B_Stat signal to reflect the Auto/Manual status for the new personality profile.  See Ambient Lighting Drive Mode Server enhanced memory specification for details.</w:t>
      </w:r>
    </w:p>
    <w:p w14:paraId="22CCD5C2" w14:textId="77777777" w:rsidR="00DE6B80" w:rsidRPr="00DE6B80" w:rsidRDefault="00DE6B80" w:rsidP="00DE6B80">
      <w:pPr>
        <w:rPr>
          <w:rFonts w:cs="Arial"/>
        </w:rPr>
      </w:pPr>
      <w:r w:rsidRPr="00DE6B80">
        <w:rPr>
          <w:rFonts w:cs="Arial"/>
        </w:rPr>
        <w:lastRenderedPageBreak/>
        <w:t>If the user selects a color during auto mode (ie receives LightAmbColor_No_Rq) then the Ambient Lighting Drive Mode Server shall change to manual mode and update LghtAmbDrvMde_B_Stat to manual mode to reflect the update.</w:t>
      </w:r>
    </w:p>
    <w:p w14:paraId="27313185" w14:textId="77777777" w:rsidR="00DE6B80" w:rsidRPr="00DE6B80" w:rsidRDefault="00DE6B80" w:rsidP="00DE6B80">
      <w:pPr>
        <w:rPr>
          <w:rFonts w:cs="Arial"/>
        </w:rPr>
      </w:pPr>
      <w:r w:rsidRPr="00DE6B80">
        <w:rPr>
          <w:rFonts w:cs="Arial"/>
        </w:rPr>
        <w:t>See Ambient Lighting Drive Mode Server specification for additional details and requirements.</w:t>
      </w:r>
    </w:p>
    <w:p w14:paraId="25457E14" w14:textId="77777777" w:rsidR="00DE6B80" w:rsidRPr="00DE6B80" w:rsidRDefault="00DE6B80" w:rsidP="00DE6B80"/>
    <w:p w14:paraId="76029908" w14:textId="77777777" w:rsidR="00DE6B80" w:rsidRPr="00DE6B80" w:rsidRDefault="00DE6B80" w:rsidP="00DE6B80">
      <w:pPr>
        <w:rPr>
          <w:rFonts w:cs="Arial"/>
        </w:rPr>
      </w:pPr>
      <w:r w:rsidRPr="00DE6B80">
        <w:rPr>
          <w:rFonts w:cs="Arial"/>
        </w:rPr>
        <w:t>Satisfied by:</w:t>
      </w:r>
    </w:p>
    <w:p w14:paraId="5CB5CAF4"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7D6A212C" wp14:editId="6B8797CF">
            <wp:extent cx="203200" cy="203200"/>
            <wp:effectExtent l="0" t="0" r="0" b="0"/>
            <wp:docPr id="2449"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4537E701"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4BE55BE"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5EE94"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IR17</w:t>
            </w:r>
          </w:p>
        </w:tc>
      </w:tr>
      <w:tr w:rsidR="00DE6B80" w:rsidRPr="00DE6B80" w14:paraId="40311BC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C39C9"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18CBE" w14:textId="77777777" w:rsidR="00DE6B80" w:rsidRPr="00DE6B80" w:rsidRDefault="00DE6B80" w:rsidP="00DE6B80"/>
        </w:tc>
      </w:tr>
      <w:tr w:rsidR="00DE6B80" w:rsidRPr="00DE6B80" w14:paraId="36E2EA3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2A6F0"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B0745" w14:textId="77777777" w:rsidR="00DE6B80" w:rsidRPr="00DE6B80" w:rsidRDefault="00DE6B80" w:rsidP="00DE6B80"/>
        </w:tc>
      </w:tr>
      <w:tr w:rsidR="00DE6B80" w:rsidRPr="00DE6B80" w14:paraId="30202E55"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FF51B"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ADE55" w14:textId="77777777" w:rsidR="00DE6B80" w:rsidRPr="00DE6B80" w:rsidRDefault="00DE6B80" w:rsidP="00DE6B80"/>
        </w:tc>
      </w:tr>
      <w:tr w:rsidR="00DE6B80" w:rsidRPr="00DE6B80" w14:paraId="48291D5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E4958"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0A656"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A0444"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26212" w14:textId="77777777" w:rsidR="00DE6B80" w:rsidRPr="00DE6B80" w:rsidRDefault="00DE6B80" w:rsidP="00DE6B80"/>
        </w:tc>
      </w:tr>
      <w:tr w:rsidR="00DE6B80" w:rsidRPr="00DE6B80" w14:paraId="623C192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6588E"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03F43"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7DAF7"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F7DF3F" w14:textId="77777777" w:rsidR="00DE6B80" w:rsidRPr="00DE6B80" w:rsidRDefault="00DE6B80" w:rsidP="00DE6B80"/>
        </w:tc>
      </w:tr>
      <w:tr w:rsidR="00DE6B80" w:rsidRPr="00DE6B80" w14:paraId="56E2C3A5"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CC508"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3F86AB"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E21E5"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70483"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509E2"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8D2FB"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66DAC082"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87053" w14:textId="7188A338" w:rsidR="00DE6B80" w:rsidRPr="00DE6B80" w:rsidRDefault="000A3D34" w:rsidP="00DE6B80">
            <w:pPr>
              <w:rPr>
                <w:rFonts w:cs="Arial"/>
                <w:bCs/>
                <w:color w:val="808080" w:themeColor="background1" w:themeShade="80"/>
                <w:sz w:val="16"/>
                <w:szCs w:val="14"/>
              </w:rPr>
            </w:pPr>
            <w:hyperlink r:id="rId63"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A02C2" w14:textId="1C6FBEA4"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8A7D1"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1183549" w14:textId="77777777" w:rsidR="00DE6B80" w:rsidRPr="00DE6B80" w:rsidRDefault="00DE6B80" w:rsidP="00DE6B80">
      <w:pPr>
        <w:rPr>
          <w:rFonts w:cs="Arial"/>
        </w:rPr>
      </w:pPr>
    </w:p>
    <w:p w14:paraId="48C11E3E"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4BD7BFBB" wp14:editId="2EE3598D">
            <wp:extent cx="203200" cy="203200"/>
            <wp:effectExtent l="0" t="0" r="0" b="0"/>
            <wp:docPr id="2451"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IR18 - Ambient Lighting Drive Mode Client functional requirement</w:t>
      </w:r>
    </w:p>
    <w:p w14:paraId="33B1F994" w14:textId="77777777" w:rsidR="00DE6B80" w:rsidRPr="00DE6B80" w:rsidRDefault="00DE6B80" w:rsidP="00DE6B80">
      <w:pPr>
        <w:rPr>
          <w:rFonts w:cs="Arial"/>
        </w:rPr>
      </w:pPr>
      <w:r w:rsidRPr="00DE6B80">
        <w:t>The Ambient Lighting Drive Mode Client shall use the LghtAmbDrvMde_B_Stat status signal to update the settings HMI to show whether the Ambient Lighting is in Auto or Manual mode.</w:t>
      </w:r>
    </w:p>
    <w:p w14:paraId="4DC0806D" w14:textId="77777777" w:rsidR="00DE6B80" w:rsidRPr="00DE6B80" w:rsidRDefault="00DE6B80" w:rsidP="00DE6B80">
      <w:r w:rsidRPr="00DE6B80">
        <w:t>The Ambient Lighting Drive Mode Client shall use the LghtAmbDrvMde_D_Rq signal to request Auto or Manual mode.</w:t>
      </w:r>
    </w:p>
    <w:p w14:paraId="6D0BB162" w14:textId="77777777" w:rsidR="00DE6B80" w:rsidRPr="00DE6B80" w:rsidRDefault="00DE6B80" w:rsidP="00DE6B80"/>
    <w:p w14:paraId="74A0E9FE" w14:textId="77777777" w:rsidR="00DE6B80" w:rsidRPr="00DE6B80" w:rsidRDefault="00DE6B80" w:rsidP="00DE6B80">
      <w:r w:rsidRPr="00DE6B80">
        <w:rPr>
          <w:b/>
          <w:bCs/>
        </w:rPr>
        <w:t>HMI Setting ID: 1026</w:t>
      </w:r>
    </w:p>
    <w:p w14:paraId="5C3DBCF8" w14:textId="77777777" w:rsidR="00DE6B80" w:rsidRPr="00DE6B80" w:rsidRDefault="00DE6B80" w:rsidP="00DE6B80"/>
    <w:p w14:paraId="47874E22" w14:textId="77777777" w:rsidR="00DE6B80" w:rsidRPr="00DE6B80" w:rsidRDefault="00DE6B80" w:rsidP="00DE6B80">
      <w:pPr>
        <w:rPr>
          <w:rFonts w:cs="Arial"/>
        </w:rPr>
      </w:pPr>
      <w:r w:rsidRPr="00DE6B80">
        <w:rPr>
          <w:rFonts w:cs="Arial"/>
        </w:rPr>
        <w:t>Satisfied by:</w:t>
      </w:r>
    </w:p>
    <w:p w14:paraId="2CCD589A"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62EF5049" wp14:editId="11E7E719">
            <wp:extent cx="203200" cy="203200"/>
            <wp:effectExtent l="0" t="0" r="0" b="0"/>
            <wp:docPr id="245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5CCCD526"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354188F7"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9FE67"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IR18</w:t>
            </w:r>
          </w:p>
        </w:tc>
      </w:tr>
      <w:tr w:rsidR="00DE6B80" w:rsidRPr="00DE6B80" w14:paraId="2EBC46D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03383"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502E2" w14:textId="77777777" w:rsidR="00DE6B80" w:rsidRPr="00DE6B80" w:rsidRDefault="00DE6B80" w:rsidP="00DE6B80"/>
        </w:tc>
      </w:tr>
      <w:tr w:rsidR="00DE6B80" w:rsidRPr="00DE6B80" w14:paraId="461A98B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72697"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018F7" w14:textId="77777777" w:rsidR="00DE6B80" w:rsidRPr="00DE6B80" w:rsidRDefault="00DE6B80" w:rsidP="00DE6B80"/>
        </w:tc>
      </w:tr>
      <w:tr w:rsidR="00DE6B80" w:rsidRPr="00DE6B80" w14:paraId="23675FF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18E48"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C25EB" w14:textId="77777777" w:rsidR="00DE6B80" w:rsidRPr="00DE6B80" w:rsidRDefault="00DE6B80" w:rsidP="00DE6B80"/>
        </w:tc>
      </w:tr>
      <w:tr w:rsidR="00DE6B80" w:rsidRPr="00DE6B80" w14:paraId="1FF5B8C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97E64"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29F3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3C9FD"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D8DF27" w14:textId="77777777" w:rsidR="00DE6B80" w:rsidRPr="00DE6B80" w:rsidRDefault="00DE6B80" w:rsidP="00DE6B80"/>
        </w:tc>
      </w:tr>
      <w:tr w:rsidR="00DE6B80" w:rsidRPr="00DE6B80" w14:paraId="121CD0EC"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D98EF"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0D3F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F0FEC7"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AF3EE" w14:textId="77777777" w:rsidR="00DE6B80" w:rsidRPr="00DE6B80" w:rsidRDefault="00DE6B80" w:rsidP="00DE6B80"/>
        </w:tc>
      </w:tr>
      <w:tr w:rsidR="00DE6B80" w:rsidRPr="00DE6B80" w14:paraId="322146F5"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7B0F1"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9C0B21"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3DB50"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15C3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9C5146"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6BE59"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3279AF47"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BEAB0" w14:textId="42301B56" w:rsidR="00DE6B80" w:rsidRPr="00DE6B80" w:rsidRDefault="000A3D34" w:rsidP="00DE6B80">
            <w:pPr>
              <w:rPr>
                <w:rFonts w:cs="Arial"/>
                <w:bCs/>
                <w:color w:val="808080" w:themeColor="background1" w:themeShade="80"/>
                <w:sz w:val="16"/>
                <w:szCs w:val="14"/>
              </w:rPr>
            </w:pPr>
            <w:hyperlink r:id="rId64"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738ED" w14:textId="27CDA4CD"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2FD7E1"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0145F6C9" w14:textId="77777777" w:rsidR="00DE6B80" w:rsidRPr="00DE6B80" w:rsidRDefault="00DE6B80" w:rsidP="00DE6B80">
      <w:pPr>
        <w:rPr>
          <w:rFonts w:cs="Arial"/>
        </w:rPr>
      </w:pPr>
    </w:p>
    <w:p w14:paraId="74193523"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0899771D" wp14:editId="027B3C86">
            <wp:extent cx="203200" cy="203200"/>
            <wp:effectExtent l="0" t="0" r="0" b="0"/>
            <wp:docPr id="2455"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IR19 - Enabling/Disabling Ambient Lighting Auto/Manual setting via the HMI</w:t>
      </w:r>
    </w:p>
    <w:p w14:paraId="061881CC" w14:textId="77777777" w:rsidR="00DE6B80" w:rsidRPr="00DE6B80" w:rsidRDefault="00DE6B80" w:rsidP="00DE6B80">
      <w:pPr>
        <w:rPr>
          <w:rFonts w:cs="Arial"/>
        </w:rPr>
      </w:pPr>
      <w:r w:rsidRPr="00DE6B80">
        <w:rPr>
          <w:rFonts w:cs="Arial"/>
        </w:rPr>
        <w:t xml:space="preserve">When the Ambient Lighting Automatic / Manual Drive Mode setting is selected via the HMI: </w:t>
      </w:r>
    </w:p>
    <w:p w14:paraId="75381459" w14:textId="77777777" w:rsidR="00DE6B80" w:rsidRPr="00DE6B80" w:rsidRDefault="00DE6B80" w:rsidP="00DE6B80">
      <w:pPr>
        <w:rPr>
          <w:rFonts w:cs="Arial"/>
        </w:rPr>
      </w:pPr>
    </w:p>
    <w:p w14:paraId="03717EBD" w14:textId="77777777" w:rsidR="00DE6B80" w:rsidRPr="00DE6B80" w:rsidRDefault="00DE6B80" w:rsidP="00DE6B80">
      <w:pPr>
        <w:rPr>
          <w:rFonts w:cs="Arial"/>
        </w:rPr>
      </w:pPr>
      <w:r w:rsidRPr="00DE6B80">
        <w:rPr>
          <w:rFonts w:cs="Arial"/>
        </w:rPr>
        <w:t>1. The Ambient Lighting Drive Mode Client shall set LghtAmbDrvMde_D_Rq to select Automatic or Manual based on what the user selected.</w:t>
      </w:r>
    </w:p>
    <w:p w14:paraId="3417DB6C" w14:textId="77777777" w:rsidR="00DE6B80" w:rsidRPr="00DE6B80" w:rsidRDefault="00DE6B80" w:rsidP="00DE6B80">
      <w:pPr>
        <w:rPr>
          <w:rFonts w:cs="Arial"/>
        </w:rPr>
      </w:pPr>
      <w:r w:rsidRPr="00DE6B80">
        <w:rPr>
          <w:rFonts w:cs="Arial"/>
        </w:rPr>
        <w:t>2. The Ambient Lighting Drive Mode Server shall respond with T_LghtAmbDrvMde_Rsp to the LghtAmbDrvMde_D_Rq Manual or Automatic request with the response via the LghtAmbDrvMde_B_Stat signal.</w:t>
      </w:r>
    </w:p>
    <w:p w14:paraId="12499202" w14:textId="77777777" w:rsidR="00DE6B80" w:rsidRPr="00DE6B80" w:rsidRDefault="00DE6B80" w:rsidP="00DE6B80">
      <w:pPr>
        <w:rPr>
          <w:rFonts w:cs="Arial"/>
        </w:rPr>
      </w:pPr>
      <w:r w:rsidRPr="00DE6B80">
        <w:rPr>
          <w:rFonts w:cs="Arial"/>
        </w:rPr>
        <w:t>3. The Ambient Lighting Drive Mode Client shall update its HMI (if there is an update) with the Ambient Lighting Auto/Manual mode status after receiving the LightAmbDrvMde_B_Stat response to the request</w:t>
      </w:r>
    </w:p>
    <w:p w14:paraId="2B730D0D" w14:textId="77777777" w:rsidR="00DE6B80" w:rsidRPr="00DE6B80" w:rsidRDefault="00DE6B80" w:rsidP="00DE6B80">
      <w:pPr>
        <w:rPr>
          <w:rFonts w:cs="Arial"/>
        </w:rPr>
      </w:pPr>
    </w:p>
    <w:p w14:paraId="77C879A5" w14:textId="77777777" w:rsidR="00DE6B80" w:rsidRPr="00DE6B80" w:rsidRDefault="00DE6B80" w:rsidP="00DE6B80">
      <w:pPr>
        <w:rPr>
          <w:rFonts w:cs="Arial"/>
        </w:rPr>
      </w:pPr>
      <w:r w:rsidRPr="00DE6B80">
        <w:rPr>
          <w:rFonts w:cs="Arial"/>
        </w:rPr>
        <w:t>Note:  See sequence diagrams with examples</w:t>
      </w:r>
    </w:p>
    <w:p w14:paraId="60EFAB8C" w14:textId="77777777" w:rsidR="00DE6B80" w:rsidRPr="00DE6B80" w:rsidRDefault="00DE6B80" w:rsidP="00DE6B80">
      <w:pPr>
        <w:rPr>
          <w:rFonts w:cs="Arial"/>
        </w:rPr>
      </w:pPr>
    </w:p>
    <w:p w14:paraId="6594F665" w14:textId="77777777" w:rsidR="00DE6B80" w:rsidRPr="00DE6B80" w:rsidRDefault="00DE6B80" w:rsidP="00DE6B80">
      <w:pPr>
        <w:rPr>
          <w:rFonts w:cs="Arial"/>
        </w:rPr>
      </w:pPr>
      <w:r w:rsidRPr="00DE6B80">
        <w:rPr>
          <w:rFonts w:cs="Arial"/>
        </w:rPr>
        <w:t>The Auto/Manual setting on the HMI should only be available for selection when the ignition_status = Run.</w:t>
      </w:r>
    </w:p>
    <w:p w14:paraId="1EBD670C" w14:textId="77777777" w:rsidR="00DE6B80" w:rsidRPr="00DE6B80" w:rsidRDefault="00DE6B80" w:rsidP="00DE6B80"/>
    <w:p w14:paraId="6326EF7B" w14:textId="77777777" w:rsidR="00DE6B80" w:rsidRPr="00DE6B80" w:rsidRDefault="00DE6B80" w:rsidP="00DE6B80">
      <w:pPr>
        <w:rPr>
          <w:rFonts w:cs="Arial"/>
        </w:rPr>
      </w:pPr>
      <w:r w:rsidRPr="00DE6B80">
        <w:rPr>
          <w:rFonts w:cs="Arial"/>
        </w:rPr>
        <w:lastRenderedPageBreak/>
        <w:t>Satisfied by:</w:t>
      </w:r>
    </w:p>
    <w:p w14:paraId="67BE1D65"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4CCDA1DE" wp14:editId="07C79C8B">
            <wp:extent cx="203200" cy="203200"/>
            <wp:effectExtent l="0" t="0" r="0" b="0"/>
            <wp:docPr id="245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037A921F"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2C4A4A4A"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46E5B"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IR19</w:t>
            </w:r>
          </w:p>
        </w:tc>
      </w:tr>
      <w:tr w:rsidR="00DE6B80" w:rsidRPr="00DE6B80" w14:paraId="5D655C3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0B952"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260B8" w14:textId="77777777" w:rsidR="00DE6B80" w:rsidRPr="00DE6B80" w:rsidRDefault="00DE6B80" w:rsidP="00DE6B80"/>
        </w:tc>
      </w:tr>
      <w:tr w:rsidR="00DE6B80" w:rsidRPr="00DE6B80" w14:paraId="60024CF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EAC7B"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B94A5" w14:textId="77777777" w:rsidR="00DE6B80" w:rsidRPr="00DE6B80" w:rsidRDefault="00DE6B80" w:rsidP="00DE6B80"/>
        </w:tc>
      </w:tr>
      <w:tr w:rsidR="00DE6B80" w:rsidRPr="00DE6B80" w14:paraId="69B8154E"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077F3"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690A6" w14:textId="77777777" w:rsidR="00DE6B80" w:rsidRPr="00DE6B80" w:rsidRDefault="00DE6B80" w:rsidP="00DE6B80"/>
        </w:tc>
      </w:tr>
      <w:tr w:rsidR="00DE6B80" w:rsidRPr="00DE6B80" w14:paraId="51DB765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64BD8"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876A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C0489"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6D3E3" w14:textId="77777777" w:rsidR="00DE6B80" w:rsidRPr="00DE6B80" w:rsidRDefault="00DE6B80" w:rsidP="00DE6B80"/>
        </w:tc>
      </w:tr>
      <w:tr w:rsidR="00DE6B80" w:rsidRPr="00DE6B80" w14:paraId="22E1D64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6ECDF"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A12F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71DA5"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92373" w14:textId="77777777" w:rsidR="00DE6B80" w:rsidRPr="00DE6B80" w:rsidRDefault="00DE6B80" w:rsidP="00DE6B80"/>
        </w:tc>
      </w:tr>
      <w:tr w:rsidR="00DE6B80" w:rsidRPr="00DE6B80" w14:paraId="5483BB51"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66A63"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C36D3"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014D8"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C7449"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962236"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AB37AD"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7D6BBD04"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B5F99A" w14:textId="66B0689F" w:rsidR="00DE6B80" w:rsidRPr="00DE6B80" w:rsidRDefault="000A3D34" w:rsidP="00DE6B80">
            <w:pPr>
              <w:rPr>
                <w:rFonts w:cs="Arial"/>
                <w:bCs/>
                <w:color w:val="808080" w:themeColor="background1" w:themeShade="80"/>
                <w:sz w:val="16"/>
                <w:szCs w:val="14"/>
              </w:rPr>
            </w:pPr>
            <w:hyperlink r:id="rId65"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35675B" w14:textId="2BBC867B"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AE2CE"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93F4DE5" w14:textId="77777777" w:rsidR="00DE6B80" w:rsidRPr="00DE6B80" w:rsidRDefault="00DE6B80" w:rsidP="00DE6B80">
      <w:pPr>
        <w:rPr>
          <w:rFonts w:cs="Arial"/>
        </w:rPr>
      </w:pPr>
    </w:p>
    <w:p w14:paraId="7C9C2560"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0FCD3147" wp14:editId="4DE82DC9">
            <wp:extent cx="203200" cy="203200"/>
            <wp:effectExtent l="0" t="0" r="0" b="0"/>
            <wp:docPr id="2459"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IR20 - T_LghtAmbDrvMde_Rsp</w:t>
      </w:r>
    </w:p>
    <w:p w14:paraId="0D52D641" w14:textId="77777777" w:rsidR="00DE6B80" w:rsidRPr="00DE6B80" w:rsidRDefault="00DE6B80" w:rsidP="00DE6B80"/>
    <w:p w14:paraId="3DF23130" w14:textId="77777777" w:rsidR="00DE6B80" w:rsidRPr="00DE6B80" w:rsidRDefault="00DE6B80" w:rsidP="00DE6B80">
      <w:r w:rsidRPr="00DE6B80">
        <w:rPr>
          <w:noProof/>
        </w:rPr>
        <w:drawing>
          <wp:inline distT="0" distB="0" distL="0" distR="0" wp14:anchorId="5F314C50" wp14:editId="0149802B">
            <wp:extent cx="6570980" cy="831215"/>
            <wp:effectExtent l="0" t="0" r="0" b="0"/>
            <wp:docPr id="2461" name="Picture 366859445.PNG" descr="366859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366859445.PNG"/>
                    <pic:cNvPicPr/>
                  </pic:nvPicPr>
                  <pic:blipFill>
                    <a:blip r:embed="rId66" cstate="print"/>
                    <a:stretch>
                      <a:fillRect/>
                    </a:stretch>
                  </pic:blipFill>
                  <pic:spPr>
                    <a:xfrm>
                      <a:off x="0" y="0"/>
                      <a:ext cx="6570980" cy="831215"/>
                    </a:xfrm>
                    <a:prstGeom prst="rect">
                      <a:avLst/>
                    </a:prstGeom>
                  </pic:spPr>
                </pic:pic>
              </a:graphicData>
            </a:graphic>
          </wp:inline>
        </w:drawing>
      </w:r>
    </w:p>
    <w:p w14:paraId="0F55D369" w14:textId="77777777" w:rsidR="00DE6B80" w:rsidRPr="00DE6B80" w:rsidRDefault="00DE6B80" w:rsidP="00DE6B80"/>
    <w:p w14:paraId="6A9C15DE" w14:textId="77777777" w:rsidR="00DE6B80" w:rsidRPr="00DE6B80" w:rsidRDefault="00DE6B80" w:rsidP="00DE6B80">
      <w:pPr>
        <w:rPr>
          <w:rFonts w:cs="Arial"/>
        </w:rPr>
      </w:pPr>
      <w:r w:rsidRPr="00DE6B80">
        <w:rPr>
          <w:rFonts w:cs="Arial"/>
        </w:rPr>
        <w:t>Satisfied by:</w:t>
      </w:r>
    </w:p>
    <w:p w14:paraId="00FFE4BB"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7BC6A2B2" wp14:editId="0E5C85E6">
            <wp:extent cx="203200" cy="203200"/>
            <wp:effectExtent l="0" t="0" r="0" b="0"/>
            <wp:docPr id="2463"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73F68FCE"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3FF4615B"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7C2AE"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IR20</w:t>
            </w:r>
          </w:p>
        </w:tc>
      </w:tr>
      <w:tr w:rsidR="00DE6B80" w:rsidRPr="00DE6B80" w14:paraId="1784977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7B93A"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99F63" w14:textId="77777777" w:rsidR="00DE6B80" w:rsidRPr="00DE6B80" w:rsidRDefault="00DE6B80" w:rsidP="00DE6B80"/>
        </w:tc>
      </w:tr>
      <w:tr w:rsidR="00DE6B80" w:rsidRPr="00DE6B80" w14:paraId="5A039CC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2BB44"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70B26" w14:textId="77777777" w:rsidR="00DE6B80" w:rsidRPr="00DE6B80" w:rsidRDefault="00DE6B80" w:rsidP="00DE6B80"/>
        </w:tc>
      </w:tr>
      <w:tr w:rsidR="00DE6B80" w:rsidRPr="00DE6B80" w14:paraId="7CB2A9E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24E51"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352F8" w14:textId="77777777" w:rsidR="00DE6B80" w:rsidRPr="00DE6B80" w:rsidRDefault="00DE6B80" w:rsidP="00DE6B80"/>
        </w:tc>
      </w:tr>
      <w:tr w:rsidR="00DE6B80" w:rsidRPr="00DE6B80" w14:paraId="2F01235D"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C79B3"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5BB31"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B27AF"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E3917" w14:textId="77777777" w:rsidR="00DE6B80" w:rsidRPr="00DE6B80" w:rsidRDefault="00DE6B80" w:rsidP="00DE6B80"/>
        </w:tc>
      </w:tr>
      <w:tr w:rsidR="00DE6B80" w:rsidRPr="00DE6B80" w14:paraId="1CEECD0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671F0"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DE52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C97EE"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D56FC" w14:textId="77777777" w:rsidR="00DE6B80" w:rsidRPr="00DE6B80" w:rsidRDefault="00DE6B80" w:rsidP="00DE6B80"/>
        </w:tc>
      </w:tr>
      <w:tr w:rsidR="00DE6B80" w:rsidRPr="00DE6B80" w14:paraId="1E407230"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B4F78"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647999"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9B599"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8B8AD"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195B3"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8A721"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40D4A326"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6953B6" w14:textId="49F0DE3A" w:rsidR="00DE6B80" w:rsidRPr="00DE6B80" w:rsidRDefault="000A3D34" w:rsidP="00DE6B80">
            <w:pPr>
              <w:rPr>
                <w:rFonts w:cs="Arial"/>
                <w:bCs/>
                <w:color w:val="808080" w:themeColor="background1" w:themeShade="80"/>
                <w:sz w:val="16"/>
                <w:szCs w:val="14"/>
              </w:rPr>
            </w:pPr>
            <w:hyperlink r:id="rId67"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BD3067" w14:textId="251F1BD0"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F6BD9B"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3883B95A" w14:textId="77777777" w:rsidR="00DE6B80" w:rsidRPr="00DE6B80" w:rsidRDefault="00DE6B80" w:rsidP="00DE6B80">
      <w:pPr>
        <w:rPr>
          <w:rFonts w:cs="Arial"/>
        </w:rPr>
      </w:pPr>
    </w:p>
    <w:p w14:paraId="306A95A7"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0E89718B" wp14:editId="49D5A2AF">
            <wp:extent cx="203200" cy="203200"/>
            <wp:effectExtent l="0" t="0" r="0" b="0"/>
            <wp:docPr id="193"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IR21 - Ambient Lighting Drive Mode Sequence Diagrams</w:t>
      </w:r>
    </w:p>
    <w:p w14:paraId="03FBE6FD" w14:textId="77777777" w:rsidR="00DE6B80" w:rsidRPr="00DE6B80" w:rsidRDefault="00DE6B80" w:rsidP="00DE6B80">
      <w:pPr>
        <w:rPr>
          <w:rFonts w:cs="Arial"/>
        </w:rPr>
      </w:pPr>
      <w:r w:rsidRPr="00DE6B80">
        <w:rPr>
          <w:rFonts w:cs="Arial"/>
        </w:rPr>
        <w:t>The implementation of the Ambient Lighting Drive Mode settings in the Client and its interaction with the server shall be per the following sequence diagrams:</w:t>
      </w:r>
    </w:p>
    <w:p w14:paraId="71D917AD" w14:textId="77777777" w:rsidR="00DE6B80" w:rsidRPr="00DE6B80" w:rsidRDefault="00DE6B80" w:rsidP="00DE6B80"/>
    <w:p w14:paraId="306E48A7" w14:textId="77777777" w:rsidR="00DE6B80" w:rsidRPr="00DE6B80" w:rsidRDefault="00DE6B80" w:rsidP="00DE6B80">
      <w:pPr>
        <w:rPr>
          <w:rFonts w:cs="Arial"/>
        </w:rPr>
      </w:pPr>
      <w:r w:rsidRPr="00DE6B80">
        <w:rPr>
          <w:rFonts w:cs="Arial"/>
        </w:rPr>
        <w:t>Satisfied by:</w:t>
      </w:r>
    </w:p>
    <w:p w14:paraId="11E5EB70"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23CEEE77" wp14:editId="549F0B5E">
            <wp:extent cx="203200" cy="203200"/>
            <wp:effectExtent l="0" t="0" r="0" b="0"/>
            <wp:docPr id="195"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3C85E714"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01CD6778"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EB75D"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IR21</w:t>
            </w:r>
          </w:p>
        </w:tc>
      </w:tr>
      <w:tr w:rsidR="00DE6B80" w:rsidRPr="00DE6B80" w14:paraId="4A4A580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723A9"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FE5A8" w14:textId="77777777" w:rsidR="00DE6B80" w:rsidRPr="00DE6B80" w:rsidRDefault="00DE6B80" w:rsidP="00DE6B80"/>
        </w:tc>
      </w:tr>
      <w:tr w:rsidR="00DE6B80" w:rsidRPr="00DE6B80" w14:paraId="4CF5F1F1"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F6034"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A810F" w14:textId="77777777" w:rsidR="00DE6B80" w:rsidRPr="00DE6B80" w:rsidRDefault="00DE6B80" w:rsidP="00DE6B80"/>
        </w:tc>
      </w:tr>
      <w:tr w:rsidR="00DE6B80" w:rsidRPr="00DE6B80" w14:paraId="3718AF4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F8E0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99152" w14:textId="77777777" w:rsidR="00DE6B80" w:rsidRPr="00DE6B80" w:rsidRDefault="00DE6B80" w:rsidP="00DE6B80"/>
        </w:tc>
      </w:tr>
      <w:tr w:rsidR="00DE6B80" w:rsidRPr="00DE6B80" w14:paraId="6D3708B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95BB6"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026F1"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2AC84"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109F1" w14:textId="77777777" w:rsidR="00DE6B80" w:rsidRPr="00DE6B80" w:rsidRDefault="00DE6B80" w:rsidP="00DE6B80"/>
        </w:tc>
      </w:tr>
      <w:tr w:rsidR="00DE6B80" w:rsidRPr="00DE6B80" w14:paraId="44766208"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5333B"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B62D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B5DB8"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73B9A" w14:textId="77777777" w:rsidR="00DE6B80" w:rsidRPr="00DE6B80" w:rsidRDefault="00DE6B80" w:rsidP="00DE6B80"/>
        </w:tc>
      </w:tr>
      <w:tr w:rsidR="00DE6B80" w:rsidRPr="00DE6B80" w14:paraId="08578368"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B93A4"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7BC009"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301B8"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5D1A0"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7C29E"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1D28F"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411913C4"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58DCE3" w14:textId="39E3D818" w:rsidR="00DE6B80" w:rsidRPr="00DE6B80" w:rsidRDefault="000A3D34" w:rsidP="00DE6B80">
            <w:pPr>
              <w:rPr>
                <w:rFonts w:cs="Arial"/>
                <w:bCs/>
                <w:color w:val="808080" w:themeColor="background1" w:themeShade="80"/>
                <w:sz w:val="16"/>
                <w:szCs w:val="14"/>
              </w:rPr>
            </w:pPr>
            <w:hyperlink r:id="rId68"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EBB79" w14:textId="0663668E"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0ABD9E"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7A1816F9" w14:textId="77777777" w:rsidR="00DE6B80" w:rsidRPr="00DE6B80" w:rsidRDefault="00DE6B80" w:rsidP="00DE6B80">
      <w:pPr>
        <w:rPr>
          <w:rFonts w:cs="Arial"/>
        </w:rPr>
      </w:pPr>
    </w:p>
    <w:p w14:paraId="09364752"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74840191" wp14:editId="073D1183">
            <wp:extent cx="203200" cy="203200"/>
            <wp:effectExtent l="0" t="0" r="0" b="0"/>
            <wp:docPr id="197"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IR21.1 - Ambient Lighting Drive Mode set to Automatic via the HMI</w:t>
      </w:r>
    </w:p>
    <w:p w14:paraId="025AC7D2" w14:textId="77777777" w:rsidR="00DE6B80" w:rsidRPr="00DE6B80" w:rsidRDefault="00DE6B80" w:rsidP="00DE6B80">
      <w:pPr>
        <w:rPr>
          <w:rFonts w:cs="Arial"/>
        </w:rPr>
      </w:pPr>
      <w:r w:rsidRPr="00DE6B80">
        <w:lastRenderedPageBreak/>
        <w:t>Pre-Condition: Ambient Lighting Drive Mode set to manual.</w:t>
      </w:r>
    </w:p>
    <w:p w14:paraId="6FB06B26" w14:textId="77777777" w:rsidR="00DE6B80" w:rsidRPr="00DE6B80" w:rsidRDefault="00DE6B80" w:rsidP="00DE6B80"/>
    <w:p w14:paraId="5E0B82EC" w14:textId="77777777" w:rsidR="00DE6B80" w:rsidRPr="00DE6B80" w:rsidRDefault="00DE6B80" w:rsidP="00DE6B80">
      <w:r w:rsidRPr="00DE6B80">
        <w:rPr>
          <w:noProof/>
        </w:rPr>
        <w:drawing>
          <wp:inline distT="0" distB="0" distL="0" distR="0" wp14:anchorId="4CD58F8D" wp14:editId="37F10092">
            <wp:extent cx="6570980" cy="4518802"/>
            <wp:effectExtent l="0" t="0" r="0" b="0"/>
            <wp:docPr id="199" name="Picture 1078457663.PNG" descr="1078457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078457663.PNG"/>
                    <pic:cNvPicPr/>
                  </pic:nvPicPr>
                  <pic:blipFill>
                    <a:blip r:embed="rId69" cstate="print"/>
                    <a:stretch>
                      <a:fillRect/>
                    </a:stretch>
                  </pic:blipFill>
                  <pic:spPr>
                    <a:xfrm>
                      <a:off x="0" y="0"/>
                      <a:ext cx="6570980" cy="4518802"/>
                    </a:xfrm>
                    <a:prstGeom prst="rect">
                      <a:avLst/>
                    </a:prstGeom>
                  </pic:spPr>
                </pic:pic>
              </a:graphicData>
            </a:graphic>
          </wp:inline>
        </w:drawing>
      </w:r>
    </w:p>
    <w:p w14:paraId="7AAA7AB6" w14:textId="77777777" w:rsidR="00DE6B80" w:rsidRPr="00DE6B80" w:rsidRDefault="00DE6B80" w:rsidP="00DE6B80"/>
    <w:p w14:paraId="7932964B" w14:textId="77777777" w:rsidR="00DE6B80" w:rsidRPr="00DE6B80" w:rsidRDefault="00DE6B80" w:rsidP="00DE6B80">
      <w:pPr>
        <w:rPr>
          <w:rFonts w:cs="Arial"/>
        </w:rPr>
      </w:pPr>
      <w:r w:rsidRPr="00DE6B80">
        <w:rPr>
          <w:rFonts w:cs="Arial"/>
        </w:rPr>
        <w:t>Satisfied by:</w:t>
      </w:r>
    </w:p>
    <w:p w14:paraId="24BCB6F4"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33AFAD8B" wp14:editId="75A1726D">
            <wp:extent cx="203200" cy="203200"/>
            <wp:effectExtent l="0" t="0" r="0" b="0"/>
            <wp:docPr id="201"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76C38448"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0C7B5AB9"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6AF99"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IR21.1</w:t>
            </w:r>
          </w:p>
        </w:tc>
      </w:tr>
      <w:tr w:rsidR="00DE6B80" w:rsidRPr="00DE6B80" w14:paraId="176FA099"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43263"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DEF3D" w14:textId="77777777" w:rsidR="00DE6B80" w:rsidRPr="00DE6B80" w:rsidRDefault="00DE6B80" w:rsidP="00DE6B80"/>
        </w:tc>
      </w:tr>
      <w:tr w:rsidR="00DE6B80" w:rsidRPr="00DE6B80" w14:paraId="19391CD6"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0D238"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D7EDF" w14:textId="77777777" w:rsidR="00DE6B80" w:rsidRPr="00DE6B80" w:rsidRDefault="00DE6B80" w:rsidP="00DE6B80"/>
        </w:tc>
      </w:tr>
      <w:tr w:rsidR="00DE6B80" w:rsidRPr="00DE6B80" w14:paraId="14445C6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3FFE7"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D29AA" w14:textId="77777777" w:rsidR="00DE6B80" w:rsidRPr="00DE6B80" w:rsidRDefault="00DE6B80" w:rsidP="00DE6B80"/>
        </w:tc>
      </w:tr>
      <w:tr w:rsidR="00DE6B80" w:rsidRPr="00DE6B80" w14:paraId="40A47B72"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A1983"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1899C"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90966"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A8531" w14:textId="77777777" w:rsidR="00DE6B80" w:rsidRPr="00DE6B80" w:rsidRDefault="00DE6B80" w:rsidP="00DE6B80"/>
        </w:tc>
      </w:tr>
      <w:tr w:rsidR="00DE6B80" w:rsidRPr="00DE6B80" w14:paraId="50700C0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0ABAB"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67E22"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1D557"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623AA2" w14:textId="77777777" w:rsidR="00DE6B80" w:rsidRPr="00DE6B80" w:rsidRDefault="00DE6B80" w:rsidP="00DE6B80"/>
        </w:tc>
      </w:tr>
      <w:tr w:rsidR="00DE6B80" w:rsidRPr="00DE6B80" w14:paraId="7F513FF8"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A44B4"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7A9743"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9D880"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3ADAB"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A6D0A"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5CC08"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10B5D1FD"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10110A" w14:textId="2AE3D08A" w:rsidR="00DE6B80" w:rsidRPr="00DE6B80" w:rsidRDefault="000A3D34" w:rsidP="00DE6B80">
            <w:pPr>
              <w:rPr>
                <w:rFonts w:cs="Arial"/>
                <w:bCs/>
                <w:color w:val="808080" w:themeColor="background1" w:themeShade="80"/>
                <w:sz w:val="16"/>
                <w:szCs w:val="14"/>
              </w:rPr>
            </w:pPr>
            <w:hyperlink r:id="rId70"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AA7E3" w14:textId="48EE0EB0"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B7A807"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2A45884A" w14:textId="77777777" w:rsidR="00DE6B80" w:rsidRPr="00DE6B80" w:rsidRDefault="00DE6B80" w:rsidP="00DE6B80">
      <w:pPr>
        <w:rPr>
          <w:rFonts w:cs="Arial"/>
        </w:rPr>
      </w:pPr>
    </w:p>
    <w:p w14:paraId="488A4D42" w14:textId="77777777" w:rsidR="00DE6B80" w:rsidRPr="00DE6B80" w:rsidRDefault="00DE6B80" w:rsidP="00DE6B80">
      <w:pPr>
        <w:pBdr>
          <w:top w:val="double" w:sz="6" w:space="1" w:color="auto"/>
          <w:bottom w:val="double" w:sz="6" w:space="1" w:color="auto"/>
        </w:pBdr>
        <w:tabs>
          <w:tab w:val="left" w:pos="-720"/>
          <w:tab w:val="left" w:pos="709"/>
        </w:tabs>
        <w:suppressAutoHyphens/>
        <w:overflowPunct/>
        <w:autoSpaceDE/>
        <w:autoSpaceDN/>
        <w:adjustRightInd/>
        <w:spacing w:after="120"/>
        <w:textAlignment w:val="auto"/>
        <w:outlineLvl w:val="7"/>
        <w:rPr>
          <w:rFonts w:ascii="Univers" w:hAnsi="Univers"/>
          <w:b/>
          <w:bCs/>
          <w:iCs/>
          <w:sz w:val="22"/>
        </w:rPr>
      </w:pPr>
      <w:r w:rsidRPr="00DE6B80">
        <w:rPr>
          <w:rFonts w:ascii="Univers" w:hAnsi="Univers"/>
          <w:b/>
          <w:bCs/>
          <w:iCs/>
          <w:noProof/>
          <w:sz w:val="22"/>
        </w:rPr>
        <w:drawing>
          <wp:inline distT="0" distB="0" distL="0" distR="0" wp14:anchorId="4DAFC3FF" wp14:editId="6AFEE5FA">
            <wp:extent cx="203200" cy="203200"/>
            <wp:effectExtent l="0" t="0" r="0" b="0"/>
            <wp:docPr id="203" name="Picture 650289990.jpg" descr="650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0289990.jpg"/>
                    <pic:cNvPicPr/>
                  </pic:nvPicPr>
                  <pic:blipFill>
                    <a:blip r:embed="rId30" cstate="print"/>
                    <a:stretch>
                      <a:fillRect/>
                    </a:stretch>
                  </pic:blipFill>
                  <pic:spPr>
                    <a:xfrm>
                      <a:off x="0" y="0"/>
                      <a:ext cx="203200" cy="203200"/>
                    </a:xfrm>
                    <a:prstGeom prst="rect">
                      <a:avLst/>
                    </a:prstGeom>
                  </pic:spPr>
                </pic:pic>
              </a:graphicData>
            </a:graphic>
          </wp:inline>
        </w:drawing>
      </w:r>
      <w:r w:rsidRPr="00DE6B80">
        <w:rPr>
          <w:rFonts w:ascii="Univers" w:hAnsi="Univers"/>
          <w:b/>
          <w:bCs/>
          <w:iCs/>
          <w:sz w:val="22"/>
        </w:rPr>
        <w:t xml:space="preserve"> IR21.2 - Ambient Lighting Drive Mode set to Manual via the HMI</w:t>
      </w:r>
    </w:p>
    <w:p w14:paraId="7CC2B6AA" w14:textId="77777777" w:rsidR="00DE6B80" w:rsidRPr="00DE6B80" w:rsidRDefault="00DE6B80" w:rsidP="00DE6B80">
      <w:pPr>
        <w:rPr>
          <w:rFonts w:cs="Arial"/>
        </w:rPr>
      </w:pPr>
      <w:r w:rsidRPr="00DE6B80">
        <w:t>Pre-Condition: Ambient Lighting Drive Mode in Auto Mode.</w:t>
      </w:r>
    </w:p>
    <w:p w14:paraId="54E681DB" w14:textId="77777777" w:rsidR="00DE6B80" w:rsidRPr="00DE6B80" w:rsidRDefault="00DE6B80" w:rsidP="00DE6B80"/>
    <w:p w14:paraId="2A109031" w14:textId="77777777" w:rsidR="00DE6B80" w:rsidRPr="00DE6B80" w:rsidRDefault="00DE6B80" w:rsidP="00DE6B80">
      <w:r w:rsidRPr="00DE6B80">
        <w:rPr>
          <w:noProof/>
        </w:rPr>
        <w:lastRenderedPageBreak/>
        <w:drawing>
          <wp:inline distT="0" distB="0" distL="0" distR="0" wp14:anchorId="4FC98794" wp14:editId="01631801">
            <wp:extent cx="6570980" cy="3272107"/>
            <wp:effectExtent l="0" t="0" r="0" b="0"/>
            <wp:docPr id="205" name="Picture -1144619663.PNG" descr="-1144619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144619663.PNG"/>
                    <pic:cNvPicPr/>
                  </pic:nvPicPr>
                  <pic:blipFill>
                    <a:blip r:embed="rId71" cstate="print"/>
                    <a:stretch>
                      <a:fillRect/>
                    </a:stretch>
                  </pic:blipFill>
                  <pic:spPr>
                    <a:xfrm>
                      <a:off x="0" y="0"/>
                      <a:ext cx="6570980" cy="3272107"/>
                    </a:xfrm>
                    <a:prstGeom prst="rect">
                      <a:avLst/>
                    </a:prstGeom>
                  </pic:spPr>
                </pic:pic>
              </a:graphicData>
            </a:graphic>
          </wp:inline>
        </w:drawing>
      </w:r>
    </w:p>
    <w:p w14:paraId="58787547" w14:textId="77777777" w:rsidR="00DE6B80" w:rsidRPr="00DE6B80" w:rsidRDefault="00DE6B80" w:rsidP="00DE6B80"/>
    <w:p w14:paraId="2037F797" w14:textId="77777777" w:rsidR="00DE6B80" w:rsidRPr="00DE6B80" w:rsidRDefault="00DE6B80" w:rsidP="00DE6B80">
      <w:pPr>
        <w:rPr>
          <w:rFonts w:cs="Arial"/>
        </w:rPr>
      </w:pPr>
      <w:r w:rsidRPr="00DE6B80">
        <w:rPr>
          <w:rFonts w:cs="Arial"/>
        </w:rPr>
        <w:t>Satisfied by:</w:t>
      </w:r>
    </w:p>
    <w:p w14:paraId="1E222AAF" w14:textId="77777777" w:rsidR="00DE6B80" w:rsidRPr="00DE6B80" w:rsidRDefault="00DE6B80" w:rsidP="00DE6B80">
      <w:pPr>
        <w:numPr>
          <w:ilvl w:val="0"/>
          <w:numId w:val="14"/>
        </w:numPr>
        <w:overflowPunct/>
        <w:autoSpaceDE/>
        <w:autoSpaceDN/>
        <w:adjustRightInd/>
        <w:contextualSpacing/>
        <w:textAlignment w:val="auto"/>
        <w:rPr>
          <w:rFonts w:ascii="Times New Roman" w:hAnsi="Times New Roman" w:cs="Arial"/>
        </w:rPr>
      </w:pPr>
      <w:r w:rsidRPr="00DE6B80">
        <w:rPr>
          <w:rFonts w:ascii="Times New Roman" w:hAnsi="Times New Roman"/>
          <w:noProof/>
        </w:rPr>
        <w:drawing>
          <wp:inline distT="0" distB="0" distL="0" distR="0" wp14:anchorId="519C8CAB" wp14:editId="7DCD5FB3">
            <wp:extent cx="203200" cy="203200"/>
            <wp:effectExtent l="0" t="0" r="0" b="0"/>
            <wp:docPr id="207" name="Picture 1390955927.jpg" descr="139095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390955927.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rFonts w:ascii="Times New Roman" w:hAnsi="Times New Roman" w:cs="Arial"/>
        </w:rPr>
        <w:t xml:space="preserve"> APIM_ProcessUserInputAndFeedback</w:t>
      </w:r>
    </w:p>
    <w:p w14:paraId="1FCC3259" w14:textId="77777777" w:rsidR="00DE6B80" w:rsidRPr="00DE6B80" w:rsidRDefault="00DE6B80" w:rsidP="00DE6B8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DE6B80" w:rsidRPr="00DE6B80" w14:paraId="5BAF4A45" w14:textId="77777777" w:rsidTr="004757E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B451B3" w14:textId="77777777" w:rsidR="00DE6B80" w:rsidRPr="00DE6B80" w:rsidRDefault="00DE6B80" w:rsidP="00DE6B80">
            <w:pPr>
              <w:rPr>
                <w:rFonts w:eastAsiaTheme="minorHAnsi" w:cs="Arial"/>
                <w:bCs/>
                <w:color w:val="808080" w:themeColor="background1" w:themeShade="80"/>
                <w:sz w:val="16"/>
                <w:szCs w:val="14"/>
              </w:rPr>
            </w:pPr>
            <w:r w:rsidRPr="00DE6B80">
              <w:rPr>
                <w:rFonts w:cs="Arial"/>
                <w:bCs/>
                <w:color w:val="808080" w:themeColor="background1" w:themeShade="80"/>
                <w:sz w:val="16"/>
                <w:szCs w:val="14"/>
              </w:rPr>
              <w:t>Requirement ID: IR21.2</w:t>
            </w:r>
          </w:p>
        </w:tc>
      </w:tr>
      <w:tr w:rsidR="00DE6B80" w:rsidRPr="00DE6B80" w14:paraId="67A0F9D0"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117D9" w14:textId="77777777" w:rsidR="00DE6B80" w:rsidRPr="00DE6B80" w:rsidRDefault="00DE6B80" w:rsidP="00DE6B80">
            <w:pPr>
              <w:rPr>
                <w:rFonts w:eastAsiaTheme="minorHAnsi" w:cs="Arial"/>
                <w:b/>
                <w:bCs/>
                <w:sz w:val="16"/>
                <w:szCs w:val="14"/>
              </w:rPr>
            </w:pPr>
            <w:r w:rsidRPr="00DE6B80">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CD76C" w14:textId="77777777" w:rsidR="00DE6B80" w:rsidRPr="00DE6B80" w:rsidRDefault="00DE6B80" w:rsidP="00DE6B80"/>
        </w:tc>
      </w:tr>
      <w:tr w:rsidR="00DE6B80" w:rsidRPr="00DE6B80" w14:paraId="1DC1E1D4"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C8784" w14:textId="77777777" w:rsidR="00DE6B80" w:rsidRPr="00DE6B80" w:rsidRDefault="00DE6B80" w:rsidP="00DE6B80">
            <w:pPr>
              <w:rPr>
                <w:rFonts w:eastAsiaTheme="minorHAnsi" w:cs="Arial"/>
                <w:b/>
                <w:bCs/>
                <w:sz w:val="16"/>
                <w:szCs w:val="14"/>
              </w:rPr>
            </w:pPr>
            <w:r w:rsidRPr="00DE6B80">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7A7ED" w14:textId="77777777" w:rsidR="00DE6B80" w:rsidRPr="00DE6B80" w:rsidRDefault="00DE6B80" w:rsidP="00DE6B80"/>
        </w:tc>
      </w:tr>
      <w:tr w:rsidR="00DE6B80" w:rsidRPr="00DE6B80" w14:paraId="67E09A97"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1345F" w14:textId="77777777" w:rsidR="00DE6B80" w:rsidRPr="00DE6B80" w:rsidRDefault="00DE6B80" w:rsidP="00DE6B80">
            <w:pPr>
              <w:rPr>
                <w:rFonts w:cs="Arial"/>
                <w:sz w:val="16"/>
                <w:szCs w:val="14"/>
              </w:rPr>
            </w:pPr>
            <w:r w:rsidRPr="00DE6B80">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2E1E2" w14:textId="77777777" w:rsidR="00DE6B80" w:rsidRPr="00DE6B80" w:rsidRDefault="00DE6B80" w:rsidP="00DE6B80"/>
        </w:tc>
      </w:tr>
      <w:tr w:rsidR="00DE6B80" w:rsidRPr="00DE6B80" w14:paraId="2AE1F44A"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78246" w14:textId="77777777" w:rsidR="00DE6B80" w:rsidRPr="00DE6B80" w:rsidRDefault="00DE6B80" w:rsidP="00DE6B80">
            <w:pPr>
              <w:rPr>
                <w:rFonts w:cs="Arial"/>
                <w:b/>
                <w:bCs/>
                <w:sz w:val="16"/>
                <w:szCs w:val="14"/>
              </w:rPr>
            </w:pPr>
            <w:r w:rsidRPr="00DE6B80">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D9518"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D6F24" w14:textId="77777777" w:rsidR="00DE6B80" w:rsidRPr="00DE6B80" w:rsidRDefault="00DE6B80" w:rsidP="00DE6B80">
            <w:pPr>
              <w:ind w:left="139"/>
              <w:rPr>
                <w:rFonts w:cs="Arial"/>
                <w:b/>
                <w:bCs/>
                <w:sz w:val="16"/>
                <w:szCs w:val="14"/>
              </w:rPr>
            </w:pPr>
            <w:r w:rsidRPr="00DE6B80">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DA57A" w14:textId="77777777" w:rsidR="00DE6B80" w:rsidRPr="00DE6B80" w:rsidRDefault="00DE6B80" w:rsidP="00DE6B80"/>
        </w:tc>
      </w:tr>
      <w:tr w:rsidR="00DE6B80" w:rsidRPr="00DE6B80" w14:paraId="01042083" w14:textId="77777777" w:rsidTr="004757E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592D9" w14:textId="77777777" w:rsidR="00DE6B80" w:rsidRPr="00DE6B80" w:rsidRDefault="00DE6B80" w:rsidP="00DE6B80">
            <w:pPr>
              <w:rPr>
                <w:rFonts w:cs="Arial"/>
                <w:b/>
                <w:bCs/>
                <w:sz w:val="16"/>
                <w:szCs w:val="14"/>
              </w:rPr>
            </w:pPr>
            <w:r w:rsidRPr="00DE6B80">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F721E"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98FDD" w14:textId="77777777" w:rsidR="00DE6B80" w:rsidRPr="00DE6B80" w:rsidRDefault="00DE6B80" w:rsidP="00DE6B80">
            <w:pPr>
              <w:ind w:left="139"/>
              <w:rPr>
                <w:rFonts w:cs="Arial"/>
                <w:b/>
                <w:bCs/>
                <w:sz w:val="16"/>
                <w:szCs w:val="16"/>
              </w:rPr>
            </w:pPr>
            <w:r w:rsidRPr="00DE6B80">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0D625" w14:textId="77777777" w:rsidR="00DE6B80" w:rsidRPr="00DE6B80" w:rsidRDefault="00DE6B80" w:rsidP="00DE6B80"/>
        </w:tc>
      </w:tr>
      <w:tr w:rsidR="00DE6B80" w:rsidRPr="00DE6B80" w14:paraId="474FA758" w14:textId="77777777" w:rsidTr="004757E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FF79E" w14:textId="77777777" w:rsidR="00DE6B80" w:rsidRPr="00DE6B80" w:rsidRDefault="00DE6B80" w:rsidP="00DE6B80">
            <w:pPr>
              <w:rPr>
                <w:rFonts w:eastAsiaTheme="minorHAnsi" w:cs="Arial"/>
                <w:b/>
                <w:bCs/>
                <w:sz w:val="16"/>
                <w:szCs w:val="14"/>
              </w:rPr>
            </w:pPr>
            <w:r w:rsidRPr="00DE6B80">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B1A73" w14:textId="77777777" w:rsidR="00DE6B80" w:rsidRPr="00DE6B80" w:rsidRDefault="00DE6B80" w:rsidP="00DE6B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2A002" w14:textId="77777777" w:rsidR="00DE6B80" w:rsidRPr="00DE6B80" w:rsidRDefault="00DE6B80" w:rsidP="00DE6B80">
            <w:pPr>
              <w:rPr>
                <w:rFonts w:cs="Arial"/>
                <w:b/>
                <w:bCs/>
                <w:sz w:val="16"/>
                <w:szCs w:val="14"/>
              </w:rPr>
            </w:pPr>
            <w:r w:rsidRPr="00DE6B80">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13015" w14:textId="77777777" w:rsidR="00DE6B80" w:rsidRPr="00DE6B80" w:rsidRDefault="00DE6B80" w:rsidP="00DE6B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EA125" w14:textId="77777777" w:rsidR="00DE6B80" w:rsidRPr="00DE6B80" w:rsidRDefault="00DE6B80" w:rsidP="00DE6B80">
            <w:pPr>
              <w:ind w:left="128"/>
              <w:rPr>
                <w:rFonts w:cs="Arial"/>
                <w:b/>
                <w:bCs/>
                <w:sz w:val="16"/>
                <w:szCs w:val="14"/>
              </w:rPr>
            </w:pPr>
            <w:r w:rsidRPr="00DE6B80">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8EAAC" w14:textId="77777777" w:rsidR="00DE6B80" w:rsidRPr="00DE6B80" w:rsidRDefault="00DE6B80" w:rsidP="00DE6B80">
            <w:pPr>
              <w:ind w:left="141"/>
              <w:rPr>
                <w:rFonts w:cs="Arial"/>
                <w:color w:val="000000" w:themeColor="text1"/>
                <w:sz w:val="16"/>
                <w:szCs w:val="14"/>
              </w:rPr>
            </w:pPr>
            <w:r w:rsidRPr="00DE6B80">
              <w:rPr>
                <w:rFonts w:cs="Arial"/>
                <w:color w:val="000000" w:themeColor="text1"/>
                <w:sz w:val="16"/>
                <w:szCs w:val="14"/>
              </w:rPr>
              <w:t>Approved</w:t>
            </w:r>
          </w:p>
        </w:tc>
      </w:tr>
      <w:tr w:rsidR="00DE6B80" w:rsidRPr="00DE6B80" w14:paraId="61383796" w14:textId="77777777" w:rsidTr="004757E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3B34F" w14:textId="16ACBB54" w:rsidR="00DE6B80" w:rsidRPr="00DE6B80" w:rsidRDefault="000A3D34" w:rsidP="00DE6B80">
            <w:pPr>
              <w:rPr>
                <w:rFonts w:cs="Arial"/>
                <w:bCs/>
                <w:color w:val="808080" w:themeColor="background1" w:themeShade="80"/>
                <w:sz w:val="16"/>
                <w:szCs w:val="14"/>
              </w:rPr>
            </w:pPr>
            <w:hyperlink r:id="rId72" w:history="1">
              <w:r w:rsidR="00DE6B80" w:rsidRPr="00DE6B80">
                <w:rPr>
                  <w:rFonts w:cs="Arial"/>
                  <w:bCs/>
                  <w:color w:val="0000FF"/>
                  <w:sz w:val="16"/>
                  <w:szCs w:val="14"/>
                  <w:u w:val="single"/>
                </w:rPr>
                <w:t>Req. Template</w:t>
              </w:r>
            </w:hyperlink>
            <w:r w:rsidR="00DE6B80" w:rsidRPr="00DE6B80">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2BD75" w14:textId="1BB9AAC9" w:rsidR="00DE6B80" w:rsidRPr="00DE6B80" w:rsidRDefault="00DE6B80" w:rsidP="00DE6B80">
            <w:pPr>
              <w:rPr>
                <w:rFonts w:cs="Arial"/>
                <w:bCs/>
                <w:color w:val="808080" w:themeColor="background1" w:themeShade="80"/>
                <w:sz w:val="16"/>
                <w:szCs w:val="14"/>
              </w:rPr>
            </w:pP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TemplateVersion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DE6B80">
              <w:rPr>
                <w:rFonts w:cs="Arial"/>
                <w:bCs/>
                <w:color w:val="808080" w:themeColor="background1" w:themeShade="80"/>
                <w:sz w:val="16"/>
                <w:szCs w:val="14"/>
              </w:rPr>
              <w:fldChar w:fldCharType="end"/>
            </w:r>
            <w:r w:rsidRPr="00DE6B80">
              <w:rPr>
                <w:rFonts w:cs="Arial"/>
                <w:bCs/>
                <w:color w:val="808080" w:themeColor="background1" w:themeShade="80"/>
                <w:sz w:val="16"/>
                <w:szCs w:val="14"/>
              </w:rPr>
              <w:t>.</w:t>
            </w:r>
            <w:r w:rsidRPr="00DE6B80">
              <w:rPr>
                <w:rFonts w:cs="Arial"/>
                <w:bCs/>
                <w:color w:val="808080" w:themeColor="background1" w:themeShade="80"/>
                <w:sz w:val="16"/>
                <w:szCs w:val="14"/>
              </w:rPr>
              <w:fldChar w:fldCharType="begin"/>
            </w:r>
            <w:r w:rsidRPr="00DE6B80">
              <w:rPr>
                <w:rFonts w:cs="Arial"/>
                <w:bCs/>
                <w:color w:val="808080" w:themeColor="background1" w:themeShade="80"/>
                <w:sz w:val="16"/>
                <w:szCs w:val="14"/>
              </w:rPr>
              <w:instrText xml:space="preserve"> DOCPROPERTY  TemplateRevision  \* MERGEFORMAT </w:instrText>
            </w:r>
            <w:r w:rsidRPr="00DE6B80">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DE6B80">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7B1096" w14:textId="77777777" w:rsidR="00DE6B80" w:rsidRPr="00DE6B80" w:rsidRDefault="00DE6B80" w:rsidP="00DE6B80">
            <w:pPr>
              <w:jc w:val="right"/>
              <w:rPr>
                <w:rFonts w:cs="Arial"/>
                <w:bCs/>
                <w:color w:val="808080" w:themeColor="background1" w:themeShade="80"/>
                <w:sz w:val="16"/>
                <w:szCs w:val="14"/>
              </w:rPr>
            </w:pPr>
            <w:r w:rsidRPr="00DE6B80">
              <w:rPr>
                <w:rFonts w:cs="Arial"/>
                <w:bCs/>
                <w:color w:val="808080" w:themeColor="background1" w:themeShade="80"/>
                <w:sz w:val="16"/>
                <w:szCs w:val="14"/>
              </w:rPr>
              <w:t>End of Requirement</w:t>
            </w:r>
          </w:p>
        </w:tc>
      </w:tr>
    </w:tbl>
    <w:p w14:paraId="44B96150" w14:textId="77777777" w:rsidR="00DE6B80" w:rsidRPr="00DE6B80" w:rsidRDefault="00DE6B80" w:rsidP="00DE6B80">
      <w:pPr>
        <w:rPr>
          <w:rFonts w:cs="Arial"/>
        </w:rPr>
      </w:pPr>
    </w:p>
    <w:p w14:paraId="4E7E5CFB" w14:textId="77777777" w:rsidR="0047267C" w:rsidRDefault="0047267C" w:rsidP="001C5864">
      <w:pPr>
        <w:rPr>
          <w:rFonts w:cs="Arial"/>
        </w:rPr>
      </w:pPr>
    </w:p>
    <w:p w14:paraId="60C1D6BC" w14:textId="77777777" w:rsidR="00CF55B9" w:rsidRPr="00CF55B9" w:rsidRDefault="00CF55B9" w:rsidP="00E031AE">
      <w:pPr>
        <w:pStyle w:val="RERequirement"/>
      </w:pPr>
      <w:r>
        <w:rPr>
          <w:noProof/>
        </w:rPr>
        <w:drawing>
          <wp:inline distT="0" distB="0" distL="0" distR="0" wp14:anchorId="6B327073" wp14:editId="0910E970">
            <wp:extent cx="203200" cy="203200"/>
            <wp:effectExtent l="0" t="0" r="0" b="0"/>
            <wp:docPr id="734" name="Picture -119769947.jpg" descr="-119769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19769947.jpg"/>
                    <pic:cNvPicPr/>
                  </pic:nvPicPr>
                  <pic:blipFill>
                    <a:blip r:embed="rId30" cstate="print"/>
                    <a:stretch>
                      <a:fillRect/>
                    </a:stretch>
                  </pic:blipFill>
                  <pic:spPr>
                    <a:xfrm>
                      <a:off x="0" y="0"/>
                      <a:ext cx="203200" cy="203200"/>
                    </a:xfrm>
                    <a:prstGeom prst="rect">
                      <a:avLst/>
                    </a:prstGeom>
                  </pic:spPr>
                </pic:pic>
              </a:graphicData>
            </a:graphic>
          </wp:inline>
        </w:drawing>
      </w:r>
      <w:r w:rsidRPr="00CF55B9">
        <w:t xml:space="preserve"> IR21.3 </w:t>
      </w:r>
      <w:r w:rsidR="00E40977">
        <w:t xml:space="preserve">- </w:t>
      </w:r>
      <w:r w:rsidRPr="00CF55B9">
        <w:t>User changes ambient lighting color while in auto mode</w:t>
      </w:r>
    </w:p>
    <w:p w14:paraId="0757C411" w14:textId="77777777" w:rsidR="001C5864" w:rsidRDefault="001C5864" w:rsidP="008F3055">
      <w:pPr>
        <w:rPr>
          <w:rFonts w:cs="Arial"/>
        </w:rPr>
      </w:pPr>
      <w:r>
        <w:t>Pre-Condition: Ambient Lighting Drive Mode in Auto mode.</w:t>
      </w:r>
    </w:p>
    <w:p w14:paraId="4D096484" w14:textId="77777777" w:rsidR="00F33430" w:rsidRDefault="00F33430"/>
    <w:p w14:paraId="7C61F976" w14:textId="339F20E7" w:rsidR="001C5864" w:rsidRDefault="00B77F4F" w:rsidP="008F3055">
      <w:r w:rsidRPr="00B77F4F">
        <w:rPr>
          <w:noProof/>
        </w:rPr>
        <w:lastRenderedPageBreak/>
        <w:drawing>
          <wp:inline distT="0" distB="0" distL="0" distR="0" wp14:anchorId="7ABE0360" wp14:editId="52B07EEA">
            <wp:extent cx="6570980" cy="4860290"/>
            <wp:effectExtent l="0" t="0" r="1270" b="0"/>
            <wp:docPr id="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70980" cy="4860290"/>
                    </a:xfrm>
                    <a:prstGeom prst="rect">
                      <a:avLst/>
                    </a:prstGeom>
                    <a:noFill/>
                    <a:ln>
                      <a:noFill/>
                    </a:ln>
                  </pic:spPr>
                </pic:pic>
              </a:graphicData>
            </a:graphic>
          </wp:inline>
        </w:drawing>
      </w:r>
    </w:p>
    <w:p w14:paraId="55AC1814" w14:textId="77777777" w:rsidR="001C5864" w:rsidRPr="00287D2F" w:rsidRDefault="001C5864" w:rsidP="008F3055">
      <w:pPr>
        <w:rPr>
          <w:rFonts w:cs="Arial"/>
        </w:rPr>
      </w:pPr>
      <w:r>
        <w:rPr>
          <w:rFonts w:cs="Arial"/>
        </w:rPr>
        <w:t>Satisfied by</w:t>
      </w:r>
      <w:r w:rsidRPr="00287D2F">
        <w:rPr>
          <w:rFonts w:cs="Arial"/>
        </w:rPr>
        <w:t>:</w:t>
      </w:r>
    </w:p>
    <w:p w14:paraId="4624ACFA" w14:textId="77777777" w:rsidR="00CB430B" w:rsidRPr="009C2D6E" w:rsidRDefault="009C2D6E" w:rsidP="008775AD">
      <w:pPr>
        <w:pStyle w:val="ListParagraph"/>
        <w:numPr>
          <w:ilvl w:val="0"/>
          <w:numId w:val="14"/>
        </w:numPr>
        <w:rPr>
          <w:rFonts w:cs="Arial"/>
        </w:rPr>
      </w:pPr>
      <w:r>
        <w:rPr>
          <w:noProof/>
        </w:rPr>
        <w:drawing>
          <wp:inline distT="0" distB="0" distL="0" distR="0" wp14:anchorId="68D81253" wp14:editId="4443F389">
            <wp:extent cx="203200" cy="203200"/>
            <wp:effectExtent l="0" t="0" r="0" b="0"/>
            <wp:docPr id="736"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APIM_ProcessUserInputAndFeedback</w:t>
      </w:r>
    </w:p>
    <w:p w14:paraId="080CDA6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66B4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2496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IR21.3</w:t>
            </w:r>
          </w:p>
        </w:tc>
      </w:tr>
      <w:tr w:rsidR="007A24FC" w:rsidRPr="00B3499B" w14:paraId="7C7C3D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9980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95845" w14:textId="77777777" w:rsidR="00F33430" w:rsidRDefault="00F33430"/>
        </w:tc>
      </w:tr>
      <w:tr w:rsidR="007A24FC" w:rsidRPr="00B3499B" w14:paraId="5CE23F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7FAC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C7570" w14:textId="77777777" w:rsidR="00F33430" w:rsidRDefault="00F33430"/>
        </w:tc>
      </w:tr>
      <w:tr w:rsidR="007A24FC" w:rsidRPr="00B3499B" w14:paraId="059233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8B46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DAA7B" w14:textId="77777777" w:rsidR="00F33430" w:rsidRDefault="00F33430"/>
        </w:tc>
      </w:tr>
      <w:tr w:rsidR="007A24FC" w:rsidRPr="00B3499B" w14:paraId="73E62B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1C18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B4A0B" w14:textId="77777777" w:rsidR="00F33430" w:rsidRDefault="00F334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4393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242682" w14:textId="77777777" w:rsidR="00F33430" w:rsidRDefault="00F33430"/>
        </w:tc>
      </w:tr>
      <w:tr w:rsidR="007A24FC" w:rsidRPr="00B3499B" w14:paraId="6375C2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286E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D4E90" w14:textId="77777777" w:rsidR="00F33430" w:rsidRDefault="00F334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BC89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5A7637" w14:textId="77777777" w:rsidR="00F33430" w:rsidRDefault="00F33430"/>
        </w:tc>
      </w:tr>
      <w:tr w:rsidR="007A24FC" w:rsidRPr="00B3499B" w14:paraId="76DE2CD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4E43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34734" w14:textId="77777777" w:rsidR="00F33430" w:rsidRDefault="00F3343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F65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5FCF7" w14:textId="77777777" w:rsidR="00F33430" w:rsidRDefault="00F334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699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105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A16A6F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6B0674" w14:textId="5D4F56F9" w:rsidR="007A24FC" w:rsidRPr="00B3499B" w:rsidRDefault="000A3D34"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E35B98" w14:textId="3E0EC02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032557">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032557">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DAC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0F3E92" w14:textId="77777777" w:rsidR="0047267C" w:rsidRDefault="0047267C" w:rsidP="001C5864">
      <w:pPr>
        <w:rPr>
          <w:rFonts w:cs="Arial"/>
        </w:rPr>
      </w:pPr>
    </w:p>
    <w:p w14:paraId="7DE04AC4"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54" w:name="_Toc115100434"/>
      <w:r>
        <w:rPr>
          <w:szCs w:val="20"/>
          <w:lang w:val="en-GB"/>
        </w:rPr>
        <w:t>BCM</w:t>
      </w:r>
      <w:bookmarkEnd w:id="154"/>
    </w:p>
    <w:p w14:paraId="20A13857" w14:textId="77777777" w:rsidR="00210E01" w:rsidRDefault="00210E01" w:rsidP="00210E01">
      <w:r>
        <w:t>BCM</w:t>
      </w:r>
    </w:p>
    <w:p w14:paraId="63FB3440" w14:textId="77777777" w:rsidR="004A4ADA" w:rsidRPr="00257E69" w:rsidRDefault="004A4ADA" w:rsidP="00190C0D">
      <w:pPr>
        <w:pStyle w:val="VelocityScript"/>
        <w:rPr>
          <w:rFonts w:ascii="Arial" w:hAnsi="Arial" w:cs="Arial"/>
          <w:color w:val="auto"/>
          <w:lang w:val="en-US"/>
        </w:rPr>
      </w:pPr>
    </w:p>
    <w:p w14:paraId="37106281" w14:textId="77777777" w:rsidR="008C50D1" w:rsidRPr="005F3A49" w:rsidRDefault="008C50D1" w:rsidP="004A4ADA">
      <w:pPr>
        <w:pStyle w:val="Heading4"/>
      </w:pPr>
      <w:bookmarkStart w:id="155" w:name="_Toc115100435"/>
      <w:r w:rsidRPr="005F3A49">
        <w:rPr>
          <w:lang w:val="en-GB"/>
        </w:rPr>
        <w:t xml:space="preserve">Technology Function </w:t>
      </w:r>
      <w:r>
        <w:rPr>
          <w:noProof/>
        </w:rPr>
        <w:drawing>
          <wp:inline distT="0" distB="0" distL="0" distR="0" wp14:anchorId="7DE2B27F" wp14:editId="7CE6A945">
            <wp:extent cx="203200" cy="203200"/>
            <wp:effectExtent l="0" t="0" r="0" b="0"/>
            <wp:docPr id="73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BCM_PerformALMCircuitOutput</w:t>
      </w:r>
      <w:bookmarkEnd w:id="155"/>
    </w:p>
    <w:p w14:paraId="0A9FADE2" w14:textId="77777777" w:rsidR="005F4E20" w:rsidRDefault="005F4E20" w:rsidP="00720A45">
      <w:pPr>
        <w:rPr>
          <w:highlight w:val="green"/>
        </w:rPr>
      </w:pPr>
    </w:p>
    <w:p w14:paraId="2ADE615D" w14:textId="77777777" w:rsidR="009C3237" w:rsidRDefault="009C3237" w:rsidP="009C3237">
      <w:pPr>
        <w:pStyle w:val="BodyText"/>
      </w:pPr>
      <w:r w:rsidRPr="00F33853">
        <w:lastRenderedPageBreak/>
        <w:t>Provides ALM with physical pwm / duty cycle necessary to Power Up/Down ALM.</w:t>
      </w:r>
    </w:p>
    <w:p w14:paraId="3049F15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FBC9E87" w14:textId="77777777" w:rsidR="00072314" w:rsidRDefault="00072314" w:rsidP="00072314">
      <w:pPr>
        <w:pStyle w:val="Heading6"/>
        <w:rPr>
          <w:lang w:val="en-GB"/>
        </w:rPr>
      </w:pPr>
      <w:r>
        <w:rPr>
          <w:lang w:val="en-GB"/>
        </w:rPr>
        <w:t>Inputs</w:t>
      </w:r>
    </w:p>
    <w:p w14:paraId="221A678D"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15324B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36323"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FF2A88"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F5DB3"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A8201"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A425E"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10077"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F3BB9C9"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4C0A0C5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B4725F" w14:textId="77777777" w:rsidR="00E0603C" w:rsidRPr="00FA0010" w:rsidRDefault="00E0603C" w:rsidP="00767670">
            <w:pPr>
              <w:rPr>
                <w:rFonts w:cs="Arial"/>
                <w:color w:val="000000" w:themeColor="text1"/>
                <w:sz w:val="16"/>
                <w:szCs w:val="14"/>
              </w:rPr>
            </w:pPr>
            <w:r>
              <w:rPr>
                <w:rFonts w:cs="Arial"/>
                <w:color w:val="000000" w:themeColor="text1"/>
                <w:sz w:val="16"/>
                <w:szCs w:val="14"/>
              </w:rPr>
              <w:t>ALM_Conditioned_Pwr_Arb</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9483F2" w14:textId="77777777" w:rsidR="00E0603C" w:rsidRDefault="00E0603C" w:rsidP="00767670">
            <w:pPr>
              <w:rPr>
                <w:rFonts w:cs="Arial"/>
                <w:color w:val="000000" w:themeColor="text1"/>
                <w:sz w:val="16"/>
                <w:szCs w:val="14"/>
              </w:rPr>
            </w:pPr>
            <w:r>
              <w:rPr>
                <w:noProof/>
              </w:rPr>
              <w:drawing>
                <wp:inline distT="0" distB="0" distL="0" distR="0" wp14:anchorId="37F8B514" wp14:editId="5B47813A">
                  <wp:extent cx="203200" cy="203200"/>
                  <wp:effectExtent l="0" t="0" r="0" b="0"/>
                  <wp:docPr id="7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ALM_Conditioned_Pwr_Arb</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6C829" w14:textId="77777777" w:rsidR="00E0603C" w:rsidRPr="00B92D16" w:rsidRDefault="00E0603C" w:rsidP="00E0603C">
            <w:pPr>
              <w:rPr>
                <w:rFonts w:cs="Arial"/>
                <w:color w:val="000000" w:themeColor="text1"/>
                <w:sz w:val="16"/>
                <w:szCs w:val="14"/>
              </w:rPr>
            </w:pPr>
            <w:r>
              <w:rPr>
                <w:noProof/>
              </w:rPr>
              <w:drawing>
                <wp:inline distT="0" distB="0" distL="0" distR="0" wp14:anchorId="61357A6A" wp14:editId="5BA6275F">
                  <wp:extent cx="203200" cy="203200"/>
                  <wp:effectExtent l="0" t="0" r="0" b="0"/>
                  <wp:docPr id="7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ALM_Conditioned_Pwr_Arb</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9A071"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DCD6D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2A83A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0485A8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74722" w14:textId="77777777" w:rsidR="00E0603C" w:rsidRPr="00FA0010" w:rsidRDefault="00E0603C" w:rsidP="00767670">
            <w:pPr>
              <w:rPr>
                <w:rFonts w:cs="Arial"/>
                <w:color w:val="000000" w:themeColor="text1"/>
                <w:sz w:val="16"/>
                <w:szCs w:val="14"/>
              </w:rPr>
            </w:pPr>
            <w:r>
              <w:rPr>
                <w:rFonts w:cs="Arial"/>
                <w:color w:val="000000" w:themeColor="text1"/>
                <w:sz w:val="16"/>
                <w:szCs w:val="14"/>
              </w:rPr>
              <w:t>DBR_Reset_Cmd</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8C0B6AC" w14:textId="77777777" w:rsidR="00E0603C" w:rsidRDefault="00E0603C" w:rsidP="00767670">
            <w:pPr>
              <w:rPr>
                <w:rFonts w:cs="Arial"/>
                <w:color w:val="000000" w:themeColor="text1"/>
                <w:sz w:val="16"/>
                <w:szCs w:val="14"/>
              </w:rPr>
            </w:pPr>
            <w:r>
              <w:rPr>
                <w:noProof/>
              </w:rPr>
              <w:drawing>
                <wp:inline distT="0" distB="0" distL="0" distR="0" wp14:anchorId="104152D0" wp14:editId="3512AD3C">
                  <wp:extent cx="203200" cy="203200"/>
                  <wp:effectExtent l="0" t="0" r="0" b="0"/>
                  <wp:docPr id="7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DBR_Reset_Cmd</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2CBDB9" w14:textId="77777777" w:rsidR="00E0603C" w:rsidRPr="00B92D16" w:rsidRDefault="00E0603C" w:rsidP="00E0603C">
            <w:pPr>
              <w:rPr>
                <w:rFonts w:cs="Arial"/>
                <w:color w:val="000000" w:themeColor="text1"/>
                <w:sz w:val="16"/>
                <w:szCs w:val="14"/>
              </w:rPr>
            </w:pPr>
            <w:r>
              <w:rPr>
                <w:noProof/>
              </w:rPr>
              <w:drawing>
                <wp:inline distT="0" distB="0" distL="0" distR="0" wp14:anchorId="288CAF10" wp14:editId="3824D19A">
                  <wp:extent cx="203200" cy="203200"/>
                  <wp:effectExtent l="0" t="0" r="0" b="0"/>
                  <wp:docPr id="7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DBR_Reset_Cmd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748D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32F3E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C4499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0F6C3C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C50498" w14:textId="77777777" w:rsidR="00E0603C" w:rsidRPr="00FA0010" w:rsidRDefault="00E0603C" w:rsidP="00767670">
            <w:pPr>
              <w:rPr>
                <w:rFonts w:cs="Arial"/>
                <w:color w:val="000000" w:themeColor="text1"/>
                <w:sz w:val="16"/>
                <w:szCs w:val="14"/>
              </w:rPr>
            </w:pPr>
            <w:r>
              <w:rPr>
                <w:rFonts w:cs="Arial"/>
                <w:color w:val="000000" w:themeColor="text1"/>
                <w:sz w:val="16"/>
                <w:szCs w:val="14"/>
              </w:rPr>
              <w:t>FET_Ctrl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4E0D1D" w14:textId="77777777" w:rsidR="00E0603C" w:rsidRDefault="00E0603C" w:rsidP="00767670">
            <w:pPr>
              <w:rPr>
                <w:rFonts w:cs="Arial"/>
                <w:color w:val="000000" w:themeColor="text1"/>
                <w:sz w:val="16"/>
                <w:szCs w:val="14"/>
              </w:rPr>
            </w:pPr>
            <w:r>
              <w:rPr>
                <w:noProof/>
              </w:rPr>
              <w:drawing>
                <wp:inline distT="0" distB="0" distL="0" distR="0" wp14:anchorId="7789E426" wp14:editId="00027288">
                  <wp:extent cx="203200" cy="203200"/>
                  <wp:effectExtent l="0" t="0" r="0" b="0"/>
                  <wp:docPr id="7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FET_Ctrl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9FFD5" w14:textId="77777777" w:rsidR="00E0603C" w:rsidRPr="00B92D16" w:rsidRDefault="00E0603C" w:rsidP="00E0603C">
            <w:pPr>
              <w:rPr>
                <w:rFonts w:cs="Arial"/>
                <w:color w:val="000000" w:themeColor="text1"/>
                <w:sz w:val="16"/>
                <w:szCs w:val="14"/>
              </w:rPr>
            </w:pPr>
            <w:r>
              <w:rPr>
                <w:noProof/>
              </w:rPr>
              <w:drawing>
                <wp:inline distT="0" distB="0" distL="0" distR="0" wp14:anchorId="78F06E18" wp14:editId="3ABC92BF">
                  <wp:extent cx="203200" cy="203200"/>
                  <wp:effectExtent l="0" t="0" r="0" b="0"/>
                  <wp:docPr id="7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FET_Ctrl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8503E"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EB276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535BD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743EFF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C2B658" w14:textId="77777777" w:rsidR="00E0603C" w:rsidRPr="00FA0010" w:rsidRDefault="00E0603C" w:rsidP="00767670">
            <w:pPr>
              <w:rPr>
                <w:rFonts w:cs="Arial"/>
                <w:color w:val="000000" w:themeColor="text1"/>
                <w:sz w:val="16"/>
                <w:szCs w:val="14"/>
              </w:rPr>
            </w:pPr>
            <w:r>
              <w:rPr>
                <w:rFonts w:cs="Arial"/>
                <w:color w:val="000000" w:themeColor="text1"/>
                <w:sz w:val="16"/>
                <w:szCs w:val="14"/>
              </w:rPr>
              <w:t>VBattState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D9EECA" w14:textId="77777777" w:rsidR="00E0603C" w:rsidRDefault="00E0603C" w:rsidP="00767670">
            <w:pPr>
              <w:rPr>
                <w:rFonts w:cs="Arial"/>
                <w:color w:val="000000" w:themeColor="text1"/>
                <w:sz w:val="16"/>
                <w:szCs w:val="14"/>
              </w:rPr>
            </w:pPr>
            <w:r>
              <w:rPr>
                <w:noProof/>
              </w:rPr>
              <w:drawing>
                <wp:inline distT="0" distB="0" distL="0" distR="0" wp14:anchorId="6F566CBF" wp14:editId="6196C08A">
                  <wp:extent cx="203200" cy="203200"/>
                  <wp:effectExtent l="0" t="0" r="0" b="0"/>
                  <wp:docPr id="7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VBattState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AA8449" w14:textId="77777777" w:rsidR="00E0603C" w:rsidRPr="00B92D16" w:rsidRDefault="00E0603C" w:rsidP="00E0603C">
            <w:pPr>
              <w:rPr>
                <w:rFonts w:cs="Arial"/>
                <w:color w:val="000000" w:themeColor="text1"/>
                <w:sz w:val="16"/>
                <w:szCs w:val="14"/>
              </w:rPr>
            </w:pPr>
            <w:r>
              <w:rPr>
                <w:noProof/>
              </w:rPr>
              <w:drawing>
                <wp:inline distT="0" distB="0" distL="0" distR="0" wp14:anchorId="6F65505C" wp14:editId="1CC8DEA6">
                  <wp:extent cx="203200" cy="203200"/>
                  <wp:effectExtent l="0" t="0" r="0" b="0"/>
                  <wp:docPr id="7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VBattState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A1DA9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C5056"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B2DFE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20EDF7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5AA5A9" w14:textId="77777777" w:rsidR="00E0603C" w:rsidRPr="00FA0010" w:rsidRDefault="00E0603C" w:rsidP="00767670">
            <w:pPr>
              <w:rPr>
                <w:rFonts w:cs="Arial"/>
                <w:color w:val="000000" w:themeColor="text1"/>
                <w:sz w:val="16"/>
                <w:szCs w:val="14"/>
              </w:rPr>
            </w:pPr>
            <w:r>
              <w:rPr>
                <w:rFonts w:cs="Arial"/>
                <w:color w:val="000000" w:themeColor="text1"/>
                <w:sz w:val="16"/>
                <w:szCs w:val="14"/>
              </w:rPr>
              <w:t>LowVoltMode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921BB0" w14:textId="77777777" w:rsidR="00E0603C" w:rsidRDefault="00E0603C" w:rsidP="00767670">
            <w:pPr>
              <w:rPr>
                <w:rFonts w:cs="Arial"/>
                <w:color w:val="000000" w:themeColor="text1"/>
                <w:sz w:val="16"/>
                <w:szCs w:val="14"/>
              </w:rPr>
            </w:pPr>
            <w:r>
              <w:rPr>
                <w:noProof/>
              </w:rPr>
              <w:drawing>
                <wp:inline distT="0" distB="0" distL="0" distR="0" wp14:anchorId="61123848" wp14:editId="130601EB">
                  <wp:extent cx="203200" cy="203200"/>
                  <wp:effectExtent l="0" t="0" r="0" b="0"/>
                  <wp:docPr id="7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LowVoltMode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3CF9DE" w14:textId="77777777" w:rsidR="00E0603C" w:rsidRPr="00B92D16" w:rsidRDefault="00E0603C" w:rsidP="00E0603C">
            <w:pPr>
              <w:rPr>
                <w:rFonts w:cs="Arial"/>
                <w:color w:val="000000" w:themeColor="text1"/>
                <w:sz w:val="16"/>
                <w:szCs w:val="14"/>
              </w:rPr>
            </w:pPr>
            <w:r>
              <w:rPr>
                <w:noProof/>
              </w:rPr>
              <w:drawing>
                <wp:inline distT="0" distB="0" distL="0" distR="0" wp14:anchorId="68844D17" wp14:editId="368E5874">
                  <wp:extent cx="203200" cy="203200"/>
                  <wp:effectExtent l="0" t="0" r="0" b="0"/>
                  <wp:docPr id="7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LowVoltMode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4A85B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F80BE1"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EC874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FA00AA2" w14:textId="6B06B422" w:rsidR="000702C6" w:rsidRPr="004A50B8" w:rsidRDefault="000702C6" w:rsidP="000702C6">
      <w:pPr>
        <w:pStyle w:val="Caption"/>
      </w:pPr>
      <w:bookmarkStart w:id="156" w:name="_Toc115100497"/>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3</w:t>
      </w:r>
      <w:r>
        <w:rPr>
          <w:noProof/>
        </w:rPr>
        <w:fldChar w:fldCharType="end"/>
      </w:r>
      <w:r w:rsidRPr="00702453">
        <w:t xml:space="preserve">: </w:t>
      </w:r>
      <w:r>
        <w:t>Input Signal mappings of Function</w:t>
      </w:r>
      <w:bookmarkEnd w:id="156"/>
      <w:r>
        <w:t xml:space="preserve"> </w:t>
      </w:r>
    </w:p>
    <w:p w14:paraId="69C4D558"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7F8D12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991C5"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A15A0"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C538C"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DF315"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34292"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DC1FE"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72E7F6ED"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5BD451C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C3369" w14:textId="77777777" w:rsidR="00477432" w:rsidRPr="00FA0010" w:rsidRDefault="00477432" w:rsidP="001E18BD">
            <w:pPr>
              <w:rPr>
                <w:rFonts w:cs="Arial"/>
                <w:color w:val="000000" w:themeColor="text1"/>
                <w:sz w:val="16"/>
                <w:szCs w:val="14"/>
              </w:rPr>
            </w:pPr>
            <w:r>
              <w:rPr>
                <w:rFonts w:cs="Arial"/>
                <w:color w:val="000000" w:themeColor="text1"/>
                <w:sz w:val="16"/>
                <w:szCs w:val="14"/>
              </w:rPr>
              <w:t>ALM_Power_Status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CD1B1C" w14:textId="77777777" w:rsidR="00477432" w:rsidRDefault="00477432" w:rsidP="001E18BD">
            <w:pPr>
              <w:rPr>
                <w:rFonts w:cs="Arial"/>
                <w:color w:val="000000" w:themeColor="text1"/>
                <w:sz w:val="16"/>
                <w:szCs w:val="14"/>
              </w:rPr>
            </w:pPr>
            <w:r>
              <w:rPr>
                <w:noProof/>
              </w:rPr>
              <w:drawing>
                <wp:inline distT="0" distB="0" distL="0" distR="0" wp14:anchorId="0DE41F9A" wp14:editId="039D1909">
                  <wp:extent cx="203200" cy="203200"/>
                  <wp:effectExtent l="0" t="0" r="0" b="0"/>
                  <wp:docPr id="7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ALM_Power_Status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5E474" w14:textId="77777777" w:rsidR="00477432" w:rsidRPr="00B92D16" w:rsidRDefault="00477432" w:rsidP="001E18BD">
            <w:pPr>
              <w:rPr>
                <w:rFonts w:cs="Arial"/>
                <w:color w:val="000000" w:themeColor="text1"/>
                <w:sz w:val="16"/>
                <w:szCs w:val="14"/>
              </w:rPr>
            </w:pPr>
            <w:r>
              <w:rPr>
                <w:noProof/>
              </w:rPr>
              <w:drawing>
                <wp:inline distT="0" distB="0" distL="0" distR="0" wp14:anchorId="3CD629B0" wp14:editId="7F0A2059">
                  <wp:extent cx="203200" cy="203200"/>
                  <wp:effectExtent l="0" t="0" r="0" b="0"/>
                  <wp:docPr id="7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ALM_Power_Status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A0377"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3D773"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3D543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5F983AF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5298BB" w14:textId="77777777" w:rsidR="00477432" w:rsidRPr="00FA0010" w:rsidRDefault="00477432" w:rsidP="001E18BD">
            <w:pPr>
              <w:rPr>
                <w:rFonts w:cs="Arial"/>
                <w:color w:val="000000" w:themeColor="text1"/>
                <w:sz w:val="16"/>
                <w:szCs w:val="14"/>
              </w:rPr>
            </w:pPr>
            <w:r>
              <w:rPr>
                <w:rFonts w:cs="Arial"/>
                <w:color w:val="000000" w:themeColor="text1"/>
                <w:sz w:val="16"/>
                <w:szCs w:val="14"/>
              </w:rPr>
              <w:t>PIDReadAlmConditioned_Pwr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BA42C8" w14:textId="77777777" w:rsidR="00477432" w:rsidRDefault="00477432" w:rsidP="001E18BD">
            <w:pPr>
              <w:rPr>
                <w:rFonts w:cs="Arial"/>
                <w:color w:val="000000" w:themeColor="text1"/>
                <w:sz w:val="16"/>
                <w:szCs w:val="14"/>
              </w:rPr>
            </w:pPr>
            <w:r>
              <w:rPr>
                <w:rFonts w:cs="Arial"/>
                <w:color w:val="000000" w:themeColor="text1"/>
                <w:sz w:val="16"/>
                <w:szCs w:val="14"/>
              </w:rPr>
              <w:t xml:space="preserve"> </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0CE71" w14:textId="77777777" w:rsidR="00477432" w:rsidRPr="00B92D16" w:rsidRDefault="00477432" w:rsidP="001E18BD">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CB27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6A0BF"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81975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331D2BF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1B5625" w14:textId="77777777" w:rsidR="00477432" w:rsidRPr="00FA0010" w:rsidRDefault="00477432" w:rsidP="001E18BD">
            <w:pPr>
              <w:rPr>
                <w:rFonts w:cs="Arial"/>
                <w:color w:val="000000" w:themeColor="text1"/>
                <w:sz w:val="16"/>
                <w:szCs w:val="14"/>
              </w:rPr>
            </w:pPr>
            <w:r>
              <w:rPr>
                <w:rFonts w:cs="Arial"/>
                <w:color w:val="000000" w:themeColor="text1"/>
                <w:sz w:val="16"/>
                <w:szCs w:val="14"/>
              </w:rPr>
              <w:t>ALM_Conditioned_Pwr_Ckt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C4B4AA" w14:textId="77777777" w:rsidR="00477432" w:rsidRDefault="00477432" w:rsidP="001E18BD">
            <w:pPr>
              <w:rPr>
                <w:rFonts w:cs="Arial"/>
                <w:color w:val="000000" w:themeColor="text1"/>
                <w:sz w:val="16"/>
                <w:szCs w:val="14"/>
              </w:rPr>
            </w:pPr>
            <w:r>
              <w:rPr>
                <w:noProof/>
              </w:rPr>
              <w:drawing>
                <wp:inline distT="0" distB="0" distL="0" distR="0" wp14:anchorId="4287E740" wp14:editId="72BF51E5">
                  <wp:extent cx="203200" cy="203200"/>
                  <wp:effectExtent l="0" t="0" r="0" b="0"/>
                  <wp:docPr id="7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ALM_Conditioned_Pwr_Ckt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53B4E5" w14:textId="77777777" w:rsidR="00477432" w:rsidRPr="00B92D16" w:rsidRDefault="00477432" w:rsidP="001E18BD">
            <w:pPr>
              <w:rPr>
                <w:rFonts w:cs="Arial"/>
                <w:color w:val="000000" w:themeColor="text1"/>
                <w:sz w:val="16"/>
                <w:szCs w:val="14"/>
              </w:rPr>
            </w:pPr>
            <w:r>
              <w:rPr>
                <w:noProof/>
              </w:rPr>
              <w:drawing>
                <wp:inline distT="0" distB="0" distL="0" distR="0" wp14:anchorId="30B5C19E" wp14:editId="47D194F4">
                  <wp:extent cx="203200" cy="203200"/>
                  <wp:effectExtent l="0" t="0" r="0" b="0"/>
                  <wp:docPr id="7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ALM_ConditionedPower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4FBEE8"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5BC517"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A4D21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012CEB51" w14:textId="64EA0695" w:rsidR="000702C6" w:rsidRPr="00C000B2" w:rsidRDefault="000702C6" w:rsidP="000702C6">
      <w:pPr>
        <w:jc w:val="center"/>
        <w:rPr>
          <w:b/>
          <w:noProof/>
        </w:rPr>
      </w:pPr>
      <w:bookmarkStart w:id="157" w:name="_Toc11510049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4</w:t>
      </w:r>
      <w:r w:rsidRPr="00C000B2">
        <w:rPr>
          <w:b/>
          <w:noProof/>
        </w:rPr>
        <w:fldChar w:fldCharType="end"/>
      </w:r>
      <w:r w:rsidRPr="00C000B2">
        <w:rPr>
          <w:b/>
          <w:noProof/>
        </w:rPr>
        <w:t>: Output Signal mappings of Function</w:t>
      </w:r>
      <w:bookmarkEnd w:id="157"/>
      <w:r w:rsidRPr="00C000B2">
        <w:rPr>
          <w:b/>
          <w:noProof/>
        </w:rPr>
        <w:t xml:space="preserve"> </w:t>
      </w:r>
    </w:p>
    <w:p w14:paraId="334C3F92" w14:textId="77777777" w:rsidR="00072314" w:rsidRDefault="00072314" w:rsidP="00072314">
      <w:pPr>
        <w:pStyle w:val="Heading6"/>
      </w:pPr>
      <w:r>
        <w:t>Parameters</w:t>
      </w:r>
    </w:p>
    <w:p w14:paraId="2230B448"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7A19C98B"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8E2C9"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0FBEE"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DBB2B"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23510"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A9BDA" w14:textId="17658463"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2735A63E"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6E6395" w14:textId="2ADE67B5"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DBC465" w14:textId="47516EED" w:rsidR="00236EE1" w:rsidRDefault="00236EE1" w:rsidP="00236EE1">
            <w:pPr>
              <w:rPr>
                <w:rFonts w:cs="Arial"/>
                <w:b/>
                <w:bCs/>
                <w:color w:val="000000"/>
              </w:rPr>
            </w:pPr>
            <w:r>
              <w:rPr>
                <w:noProof/>
              </w:rPr>
              <w:drawing>
                <wp:inline distT="0" distB="0" distL="0" distR="0" wp14:anchorId="4E4C2437" wp14:editId="5A162812">
                  <wp:extent cx="203200" cy="203200"/>
                  <wp:effectExtent l="0" t="0" r="0" b="0"/>
                  <wp:docPr id="768"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AmbientLighting_CfgKind</w:t>
            </w:r>
            <w:r>
              <w:rPr>
                <w:rFonts w:cs="Arial"/>
                <w:color w:val="000000" w:themeColor="text1"/>
                <w:sz w:val="16"/>
                <w:szCs w:val="14"/>
              </w:rPr>
              <w:t>) AmbientLighting_Cfg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2F7FE9" w14:textId="77777777" w:rsidR="00F33430" w:rsidRDefault="00F33430"/>
        </w:tc>
        <w:sdt>
          <w:sdtPr>
            <w:rPr>
              <w:sz w:val="18"/>
            </w:rPr>
            <w:alias w:val="Method"/>
            <w:tag w:val="Method"/>
            <w:id w:val="-1270847649"/>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1152B" w14:textId="14DE2795"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4AD1A5" w14:textId="77777777" w:rsidR="00F33430" w:rsidRDefault="00F33430"/>
        </w:tc>
      </w:tr>
      <w:tr w:rsidR="00236EE1" w:rsidRPr="00B3499B" w14:paraId="478AB162"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59676B"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1461A" w14:textId="77777777" w:rsidR="00236EE1" w:rsidRDefault="00236EE1" w:rsidP="00236EE1">
            <w:pPr>
              <w:rPr>
                <w:rFonts w:cs="Arial"/>
                <w:b/>
                <w:bCs/>
                <w:color w:val="000000"/>
              </w:rPr>
            </w:pPr>
            <w:r>
              <w:rPr>
                <w:noProof/>
              </w:rPr>
              <w:drawing>
                <wp:inline distT="0" distB="0" distL="0" distR="0" wp14:anchorId="1F0C2F6E" wp14:editId="3184503A">
                  <wp:extent cx="203200" cy="203200"/>
                  <wp:effectExtent l="0" t="0" r="0" b="0"/>
                  <wp:docPr id="770"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DBRInCar_CfgKind</w:t>
            </w:r>
            <w:r>
              <w:rPr>
                <w:rFonts w:cs="Arial"/>
                <w:color w:val="000000" w:themeColor="text1"/>
                <w:sz w:val="16"/>
                <w:szCs w:val="14"/>
              </w:rPr>
              <w:t>) DBRInCar_Cfg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4B4DE1" w14:textId="77777777" w:rsidR="00F33430" w:rsidRDefault="00F33430"/>
        </w:tc>
        <w:sdt>
          <w:sdtPr>
            <w:rPr>
              <w:sz w:val="18"/>
            </w:rPr>
            <w:alias w:val="Method"/>
            <w:tag w:val="Method"/>
            <w:id w:val="-988863260"/>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F78316"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F3AEEE" w14:textId="77777777" w:rsidR="00F33430" w:rsidRDefault="00F33430"/>
        </w:tc>
      </w:tr>
    </w:tbl>
    <w:p w14:paraId="7580B42F" w14:textId="1FAEB2CC" w:rsidR="008368A6" w:rsidRPr="008368A6" w:rsidRDefault="008368A6" w:rsidP="008368A6">
      <w:pPr>
        <w:jc w:val="center"/>
        <w:rPr>
          <w:b/>
          <w:noProof/>
        </w:rPr>
      </w:pPr>
      <w:bookmarkStart w:id="158" w:name="_Toc115100499"/>
      <w:bookmarkStart w:id="159" w:name="_Toc35000672"/>
      <w:bookmarkStart w:id="160" w:name="_Toc530489340"/>
      <w:bookmarkStart w:id="161" w:name="_Toc529546324"/>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5</w:t>
      </w:r>
      <w:r w:rsidRPr="008368A6">
        <w:rPr>
          <w:b/>
          <w:noProof/>
        </w:rPr>
        <w:fldChar w:fldCharType="end"/>
      </w:r>
      <w:r w:rsidRPr="008368A6">
        <w:rPr>
          <w:b/>
          <w:noProof/>
        </w:rPr>
        <w:t>: Parameter mappings of Function</w:t>
      </w:r>
      <w:bookmarkEnd w:id="158"/>
      <w:r w:rsidRPr="008368A6">
        <w:rPr>
          <w:b/>
          <w:noProof/>
        </w:rPr>
        <w:t xml:space="preserve"> </w:t>
      </w:r>
      <w:bookmarkEnd w:id="159"/>
      <w:bookmarkEnd w:id="160"/>
      <w:bookmarkEnd w:id="161"/>
    </w:p>
    <w:p w14:paraId="2EC3DD09" w14:textId="77777777" w:rsidR="00072314" w:rsidRPr="003E2313" w:rsidRDefault="00072314" w:rsidP="00072314">
      <w:pPr>
        <w:pStyle w:val="Heading6"/>
      </w:pPr>
      <w:r>
        <w:t>Interface</w:t>
      </w:r>
      <w:r w:rsidRPr="003E2313">
        <w:t xml:space="preserve"> Requirements</w:t>
      </w:r>
    </w:p>
    <w:p w14:paraId="2B03735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BCM_PerformALMCircuitOutput</w:t>
      </w:r>
    </w:p>
    <w:p w14:paraId="3E6CBEFA"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6CE745A6" w14:textId="77777777" w:rsidR="00072314" w:rsidRDefault="00072314" w:rsidP="00072314">
      <w:pPr>
        <w:pStyle w:val="Heading6"/>
        <w:rPr>
          <w:lang w:val="en-GB"/>
        </w:rPr>
      </w:pPr>
      <w:r>
        <w:rPr>
          <w:lang w:val="en-GB"/>
        </w:rPr>
        <w:t>Component Specific Requirements</w:t>
      </w:r>
    </w:p>
    <w:p w14:paraId="758EC600" w14:textId="6A630B71"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F67E06B" w14:textId="43CC8FE5"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4F197776" w14:textId="77777777" w:rsidR="008C50D1" w:rsidRPr="005F3A49" w:rsidRDefault="008C50D1" w:rsidP="004A4ADA">
      <w:pPr>
        <w:pStyle w:val="Heading4"/>
      </w:pPr>
      <w:bookmarkStart w:id="162" w:name="_Toc115100436"/>
      <w:r w:rsidRPr="005F3A49">
        <w:rPr>
          <w:lang w:val="en-GB"/>
        </w:rPr>
        <w:t xml:space="preserve">Technology Function </w:t>
      </w:r>
      <w:r>
        <w:rPr>
          <w:noProof/>
        </w:rPr>
        <w:drawing>
          <wp:inline distT="0" distB="0" distL="0" distR="0" wp14:anchorId="3C067C90" wp14:editId="5FE582B1">
            <wp:extent cx="203200" cy="203200"/>
            <wp:effectExtent l="0" t="0" r="0" b="0"/>
            <wp:docPr id="77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BCM_PerformAmbientLightingInputProcessing</w:t>
      </w:r>
      <w:bookmarkEnd w:id="162"/>
    </w:p>
    <w:p w14:paraId="1F08B6D2" w14:textId="77777777" w:rsidR="005F4E20" w:rsidRDefault="005F4E20" w:rsidP="00720A45">
      <w:pPr>
        <w:rPr>
          <w:highlight w:val="green"/>
        </w:rPr>
      </w:pPr>
    </w:p>
    <w:p w14:paraId="2C5A5EAC" w14:textId="77777777" w:rsidR="009C3237" w:rsidRDefault="009C3237" w:rsidP="009C3237">
      <w:pPr>
        <w:pStyle w:val="BodyText"/>
      </w:pPr>
      <w:r w:rsidRPr="00F33853">
        <w:t>The Ambient Lighting Input processing will process ambient light color and intensity as well as user profile number requested by user from either APIM or RACM and keep them updated with the current feature settings.</w:t>
      </w:r>
    </w:p>
    <w:p w14:paraId="21EEB1C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D279342" w14:textId="77777777" w:rsidR="00072314" w:rsidRDefault="00072314" w:rsidP="00072314">
      <w:pPr>
        <w:pStyle w:val="Heading6"/>
        <w:rPr>
          <w:lang w:val="en-GB"/>
        </w:rPr>
      </w:pPr>
      <w:r>
        <w:rPr>
          <w:lang w:val="en-GB"/>
        </w:rPr>
        <w:t>Inputs</w:t>
      </w:r>
    </w:p>
    <w:p w14:paraId="52493500"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3BE06E6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31BA9"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91A5C"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4E77C"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12C07"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2FA49"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8A919"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67BF12E"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2D9FFC3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7D5C2"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LightAmbIntsty_No</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D04EBD" w14:textId="77777777" w:rsidR="00E0603C" w:rsidRDefault="00E0603C" w:rsidP="00767670">
            <w:pPr>
              <w:rPr>
                <w:rFonts w:cs="Arial"/>
                <w:color w:val="000000" w:themeColor="text1"/>
                <w:sz w:val="16"/>
                <w:szCs w:val="14"/>
              </w:rPr>
            </w:pPr>
            <w:r>
              <w:rPr>
                <w:noProof/>
              </w:rPr>
              <w:drawing>
                <wp:inline distT="0" distB="0" distL="0" distR="0" wp14:anchorId="02D3AD1A" wp14:editId="0DA46809">
                  <wp:extent cx="203200" cy="203200"/>
                  <wp:effectExtent l="0" t="0" r="0" b="0"/>
                  <wp:docPr id="7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98BA5" w14:textId="77777777" w:rsidR="00E0603C" w:rsidRPr="00B92D16" w:rsidRDefault="00E0603C" w:rsidP="00E0603C">
            <w:pPr>
              <w:rPr>
                <w:rFonts w:cs="Arial"/>
                <w:color w:val="000000" w:themeColor="text1"/>
                <w:sz w:val="16"/>
                <w:szCs w:val="14"/>
              </w:rPr>
            </w:pPr>
            <w:r>
              <w:rPr>
                <w:noProof/>
              </w:rPr>
              <w:drawing>
                <wp:inline distT="0" distB="0" distL="0" distR="0" wp14:anchorId="7737CD7A" wp14:editId="32D2B89B">
                  <wp:extent cx="203200" cy="203200"/>
                  <wp:effectExtent l="0" t="0" r="0" b="0"/>
                  <wp:docPr id="7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1EEA65"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12FA0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0F00D6"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BEE30B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BA82A"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LightAmbColor_No</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8F3977" w14:textId="77777777" w:rsidR="00E0603C" w:rsidRDefault="00E0603C" w:rsidP="00767670">
            <w:pPr>
              <w:rPr>
                <w:rFonts w:cs="Arial"/>
                <w:color w:val="000000" w:themeColor="text1"/>
                <w:sz w:val="16"/>
                <w:szCs w:val="14"/>
              </w:rPr>
            </w:pPr>
            <w:r>
              <w:rPr>
                <w:noProof/>
              </w:rPr>
              <w:drawing>
                <wp:inline distT="0" distB="0" distL="0" distR="0" wp14:anchorId="5900F2BD" wp14:editId="146D3419">
                  <wp:extent cx="203200" cy="203200"/>
                  <wp:effectExtent l="0" t="0" r="0" b="0"/>
                  <wp:docPr id="7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9C346B" w14:textId="77777777" w:rsidR="00E0603C" w:rsidRPr="00B92D16" w:rsidRDefault="00E0603C" w:rsidP="00E0603C">
            <w:pPr>
              <w:rPr>
                <w:rFonts w:cs="Arial"/>
                <w:color w:val="000000" w:themeColor="text1"/>
                <w:sz w:val="16"/>
                <w:szCs w:val="14"/>
              </w:rPr>
            </w:pPr>
            <w:r>
              <w:rPr>
                <w:noProof/>
              </w:rPr>
              <w:drawing>
                <wp:inline distT="0" distB="0" distL="0" distR="0" wp14:anchorId="3C746B17" wp14:editId="593D1A2F">
                  <wp:extent cx="203200" cy="203200"/>
                  <wp:effectExtent l="0" t="0" r="0" b="0"/>
                  <wp:docPr id="7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93AA7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F568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A7FEF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7F1518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F992C"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LghtAmbDrvMde_B_Stat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340BC6" w14:textId="77777777" w:rsidR="00E0603C" w:rsidRDefault="00E0603C" w:rsidP="00767670">
            <w:pPr>
              <w:rPr>
                <w:rFonts w:cs="Arial"/>
                <w:color w:val="000000" w:themeColor="text1"/>
                <w:sz w:val="16"/>
                <w:szCs w:val="14"/>
              </w:rPr>
            </w:pPr>
            <w:r>
              <w:rPr>
                <w:noProof/>
              </w:rPr>
              <w:drawing>
                <wp:inline distT="0" distB="0" distL="0" distR="0" wp14:anchorId="18226C32" wp14:editId="7B9D7BF3">
                  <wp:extent cx="203200" cy="203200"/>
                  <wp:effectExtent l="0" t="0" r="0" b="0"/>
                  <wp:docPr id="7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B455DD" w14:textId="77777777" w:rsidR="00E0603C" w:rsidRPr="00B92D16" w:rsidRDefault="00E0603C" w:rsidP="00E0603C">
            <w:pPr>
              <w:rPr>
                <w:rFonts w:cs="Arial"/>
                <w:color w:val="000000" w:themeColor="text1"/>
                <w:sz w:val="16"/>
                <w:szCs w:val="14"/>
              </w:rPr>
            </w:pPr>
            <w:r>
              <w:rPr>
                <w:noProof/>
              </w:rPr>
              <w:drawing>
                <wp:inline distT="0" distB="0" distL="0" distR="0" wp14:anchorId="63A9058C" wp14:editId="6646B7D4">
                  <wp:extent cx="203200" cy="203200"/>
                  <wp:effectExtent l="0" t="0" r="0" b="0"/>
                  <wp:docPr id="7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LghtAmbDrvMde_B_Stat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4EDC32"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624CFF"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309C8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461BA6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1F007" w14:textId="77777777" w:rsidR="00E0603C" w:rsidRPr="00FA0010" w:rsidRDefault="00E0603C" w:rsidP="00767670">
            <w:pPr>
              <w:rPr>
                <w:rFonts w:cs="Arial"/>
                <w:color w:val="000000" w:themeColor="text1"/>
                <w:sz w:val="16"/>
                <w:szCs w:val="14"/>
              </w:rPr>
            </w:pPr>
            <w:r>
              <w:rPr>
                <w:rFonts w:cs="Arial"/>
                <w:color w:val="000000" w:themeColor="text1"/>
                <w:sz w:val="16"/>
                <w:szCs w:val="14"/>
              </w:rPr>
              <w:t>Reset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3F20EAA" w14:textId="77777777" w:rsidR="00E0603C" w:rsidRDefault="00E0603C" w:rsidP="00767670">
            <w:pPr>
              <w:rPr>
                <w:rFonts w:cs="Arial"/>
                <w:color w:val="000000" w:themeColor="text1"/>
                <w:sz w:val="16"/>
                <w:szCs w:val="14"/>
              </w:rPr>
            </w:pPr>
            <w:r>
              <w:rPr>
                <w:noProof/>
              </w:rPr>
              <w:drawing>
                <wp:inline distT="0" distB="0" distL="0" distR="0" wp14:anchorId="42073667" wp14:editId="29BEE6F5">
                  <wp:extent cx="203200" cy="203200"/>
                  <wp:effectExtent l="0" t="0" r="0" b="0"/>
                  <wp:docPr id="7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Reset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296C98" w14:textId="77777777" w:rsidR="00E0603C" w:rsidRPr="00B92D16" w:rsidRDefault="00E0603C" w:rsidP="00E0603C">
            <w:pPr>
              <w:rPr>
                <w:rFonts w:cs="Arial"/>
                <w:color w:val="000000" w:themeColor="text1"/>
                <w:sz w:val="16"/>
                <w:szCs w:val="14"/>
              </w:rPr>
            </w:pPr>
            <w:r>
              <w:rPr>
                <w:noProof/>
              </w:rPr>
              <w:drawing>
                <wp:inline distT="0" distB="0" distL="0" distR="0" wp14:anchorId="1BAF212B" wp14:editId="28983222">
                  <wp:extent cx="203200" cy="203200"/>
                  <wp:effectExtent l="0" t="0" r="0" b="0"/>
                  <wp:docPr id="7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Reset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7DF15"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75F6A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835BB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34379EE8" w14:textId="4DC38D6E" w:rsidR="000702C6" w:rsidRPr="004A50B8" w:rsidRDefault="000702C6" w:rsidP="000702C6">
      <w:pPr>
        <w:pStyle w:val="Caption"/>
      </w:pPr>
      <w:bookmarkStart w:id="163" w:name="_Toc115100500"/>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6</w:t>
      </w:r>
      <w:r>
        <w:rPr>
          <w:noProof/>
        </w:rPr>
        <w:fldChar w:fldCharType="end"/>
      </w:r>
      <w:r w:rsidRPr="00702453">
        <w:t xml:space="preserve">: </w:t>
      </w:r>
      <w:r>
        <w:t>Input Signal mappings of Function</w:t>
      </w:r>
      <w:bookmarkEnd w:id="163"/>
      <w:r>
        <w:t xml:space="preserve"> </w:t>
      </w:r>
    </w:p>
    <w:p w14:paraId="54D7F8AB"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C6DF2D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BA8B3"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3C4D3"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2BEC6"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D8FE5"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5EF20"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37B8A"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2507199A"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43478E4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9663D" w14:textId="77777777" w:rsidR="00477432" w:rsidRPr="00FA0010" w:rsidRDefault="00477432" w:rsidP="001E18BD">
            <w:pPr>
              <w:rPr>
                <w:rFonts w:cs="Arial"/>
                <w:color w:val="000000" w:themeColor="text1"/>
                <w:sz w:val="16"/>
                <w:szCs w:val="14"/>
              </w:rPr>
            </w:pPr>
            <w:r>
              <w:rPr>
                <w:rFonts w:cs="Arial"/>
                <w:color w:val="000000" w:themeColor="text1"/>
                <w:sz w:val="16"/>
                <w:szCs w:val="14"/>
              </w:rPr>
              <w:t>AmbientDim_Cfg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A406FB" w14:textId="77777777" w:rsidR="00477432" w:rsidRDefault="00477432" w:rsidP="001E18BD">
            <w:pPr>
              <w:rPr>
                <w:rFonts w:cs="Arial"/>
                <w:color w:val="000000" w:themeColor="text1"/>
                <w:sz w:val="16"/>
                <w:szCs w:val="14"/>
              </w:rPr>
            </w:pPr>
            <w:r>
              <w:rPr>
                <w:noProof/>
              </w:rPr>
              <w:drawing>
                <wp:inline distT="0" distB="0" distL="0" distR="0" wp14:anchorId="71C80F13" wp14:editId="22F74C1B">
                  <wp:extent cx="203200" cy="203200"/>
                  <wp:effectExtent l="0" t="0" r="0" b="0"/>
                  <wp:docPr id="7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AmbientDim_Cfg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AC9656" w14:textId="77777777" w:rsidR="00477432" w:rsidRPr="00B92D16" w:rsidRDefault="00477432" w:rsidP="001E18BD">
            <w:pPr>
              <w:rPr>
                <w:rFonts w:cs="Arial"/>
                <w:color w:val="000000" w:themeColor="text1"/>
                <w:sz w:val="16"/>
                <w:szCs w:val="14"/>
              </w:rPr>
            </w:pPr>
            <w:r>
              <w:rPr>
                <w:noProof/>
              </w:rPr>
              <w:drawing>
                <wp:inline distT="0" distB="0" distL="0" distR="0" wp14:anchorId="042F798F" wp14:editId="2C571CF2">
                  <wp:extent cx="203200" cy="203200"/>
                  <wp:effectExtent l="0" t="0" r="0" b="0"/>
                  <wp:docPr id="7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AmbientDim_Cfg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0423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C87A04"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FDBCF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5057797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9E9E6" w14:textId="77777777" w:rsidR="00477432" w:rsidRPr="00FA0010" w:rsidRDefault="00477432" w:rsidP="001E18BD">
            <w:pPr>
              <w:rPr>
                <w:rFonts w:cs="Arial"/>
                <w:color w:val="000000" w:themeColor="text1"/>
                <w:sz w:val="16"/>
                <w:szCs w:val="14"/>
              </w:rPr>
            </w:pPr>
            <w:r>
              <w:rPr>
                <w:rFonts w:cs="Arial"/>
                <w:color w:val="000000" w:themeColor="text1"/>
                <w:sz w:val="16"/>
                <w:szCs w:val="14"/>
              </w:rPr>
              <w:t>AmbientColor_Cfg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FEE790" w14:textId="77777777" w:rsidR="00477432" w:rsidRDefault="00477432" w:rsidP="001E18BD">
            <w:pPr>
              <w:rPr>
                <w:rFonts w:cs="Arial"/>
                <w:color w:val="000000" w:themeColor="text1"/>
                <w:sz w:val="16"/>
                <w:szCs w:val="14"/>
              </w:rPr>
            </w:pPr>
            <w:r>
              <w:rPr>
                <w:noProof/>
              </w:rPr>
              <w:drawing>
                <wp:inline distT="0" distB="0" distL="0" distR="0" wp14:anchorId="24FE3A05" wp14:editId="48049DF2">
                  <wp:extent cx="203200" cy="203200"/>
                  <wp:effectExtent l="0" t="0" r="0" b="0"/>
                  <wp:docPr id="7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AmbientColor_Cfg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062BF9" w14:textId="77777777" w:rsidR="00477432" w:rsidRPr="00B92D16" w:rsidRDefault="00477432" w:rsidP="001E18BD">
            <w:pPr>
              <w:rPr>
                <w:rFonts w:cs="Arial"/>
                <w:color w:val="000000" w:themeColor="text1"/>
                <w:sz w:val="16"/>
                <w:szCs w:val="14"/>
              </w:rPr>
            </w:pPr>
            <w:r>
              <w:rPr>
                <w:noProof/>
              </w:rPr>
              <w:drawing>
                <wp:inline distT="0" distB="0" distL="0" distR="0" wp14:anchorId="742C155E" wp14:editId="5A3CA9CA">
                  <wp:extent cx="203200" cy="203200"/>
                  <wp:effectExtent l="0" t="0" r="0" b="0"/>
                  <wp:docPr id="7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AmbientColor_Cfg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D1ACD4"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E0026D"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C9FF6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144016A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DBB7C7"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LightAmbIntsty_No_Actl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261632" w14:textId="77777777" w:rsidR="00477432" w:rsidRDefault="00477432" w:rsidP="001E18BD">
            <w:pPr>
              <w:rPr>
                <w:rFonts w:cs="Arial"/>
                <w:color w:val="000000" w:themeColor="text1"/>
                <w:sz w:val="16"/>
                <w:szCs w:val="14"/>
              </w:rPr>
            </w:pPr>
            <w:r>
              <w:rPr>
                <w:noProof/>
              </w:rPr>
              <w:drawing>
                <wp:inline distT="0" distB="0" distL="0" distR="0" wp14:anchorId="644A80EC" wp14:editId="1940D612">
                  <wp:extent cx="203200" cy="203200"/>
                  <wp:effectExtent l="0" t="0" r="0" b="0"/>
                  <wp:docPr id="7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2E7241" w14:textId="77777777" w:rsidR="00477432" w:rsidRPr="00B92D16" w:rsidRDefault="00477432" w:rsidP="001E18BD">
            <w:pPr>
              <w:rPr>
                <w:rFonts w:cs="Arial"/>
                <w:color w:val="000000" w:themeColor="text1"/>
                <w:sz w:val="16"/>
                <w:szCs w:val="14"/>
              </w:rPr>
            </w:pPr>
            <w:r>
              <w:rPr>
                <w:noProof/>
              </w:rPr>
              <w:drawing>
                <wp:inline distT="0" distB="0" distL="0" distR="0" wp14:anchorId="67613F70" wp14:editId="18CB8FCB">
                  <wp:extent cx="203200" cy="203200"/>
                  <wp:effectExtent l="0" t="0" r="0" b="0"/>
                  <wp:docPr id="8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E1E547"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5C170"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7ACE10"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3970D3B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0D7A8"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LightAmbColor_No_Actl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04E3894" w14:textId="77777777" w:rsidR="00477432" w:rsidRDefault="00477432" w:rsidP="001E18BD">
            <w:pPr>
              <w:rPr>
                <w:rFonts w:cs="Arial"/>
                <w:color w:val="000000" w:themeColor="text1"/>
                <w:sz w:val="16"/>
                <w:szCs w:val="14"/>
              </w:rPr>
            </w:pPr>
            <w:r>
              <w:rPr>
                <w:noProof/>
              </w:rPr>
              <w:drawing>
                <wp:inline distT="0" distB="0" distL="0" distR="0" wp14:anchorId="54582BFF" wp14:editId="559CB9E4">
                  <wp:extent cx="203200" cy="203200"/>
                  <wp:effectExtent l="0" t="0" r="0" b="0"/>
                  <wp:docPr id="8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D32A6" w14:textId="77777777" w:rsidR="00477432" w:rsidRPr="00B92D16" w:rsidRDefault="00477432" w:rsidP="001E18BD">
            <w:pPr>
              <w:rPr>
                <w:rFonts w:cs="Arial"/>
                <w:color w:val="000000" w:themeColor="text1"/>
                <w:sz w:val="16"/>
                <w:szCs w:val="14"/>
              </w:rPr>
            </w:pPr>
            <w:r>
              <w:rPr>
                <w:noProof/>
              </w:rPr>
              <w:drawing>
                <wp:inline distT="0" distB="0" distL="0" distR="0" wp14:anchorId="78943B03" wp14:editId="69A8E476">
                  <wp:extent cx="203200" cy="203200"/>
                  <wp:effectExtent l="0" t="0" r="0" b="0"/>
                  <wp:docPr id="8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CDC9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6DE2D"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16380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7371A50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76E587"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LightAmbColor_Temp</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45041E9" w14:textId="77777777" w:rsidR="00477432" w:rsidRDefault="00477432" w:rsidP="001E18BD">
            <w:pPr>
              <w:rPr>
                <w:rFonts w:cs="Arial"/>
                <w:color w:val="000000" w:themeColor="text1"/>
                <w:sz w:val="16"/>
                <w:szCs w:val="14"/>
              </w:rPr>
            </w:pPr>
            <w:r>
              <w:rPr>
                <w:noProof/>
              </w:rPr>
              <w:drawing>
                <wp:inline distT="0" distB="0" distL="0" distR="0" wp14:anchorId="0F51852C" wp14:editId="456E9797">
                  <wp:extent cx="203200" cy="203200"/>
                  <wp:effectExtent l="0" t="0" r="0" b="0"/>
                  <wp:docPr id="8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LightAmbColor_Temp</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D67A0" w14:textId="77777777" w:rsidR="00477432" w:rsidRPr="00B92D16" w:rsidRDefault="00477432" w:rsidP="001E18BD">
            <w:pPr>
              <w:rPr>
                <w:rFonts w:cs="Arial"/>
                <w:color w:val="000000" w:themeColor="text1"/>
                <w:sz w:val="16"/>
                <w:szCs w:val="14"/>
              </w:rPr>
            </w:pPr>
            <w:r>
              <w:rPr>
                <w:noProof/>
              </w:rPr>
              <w:drawing>
                <wp:inline distT="0" distB="0" distL="0" distR="0" wp14:anchorId="3EBA54F2" wp14:editId="0D59A0A2">
                  <wp:extent cx="203200" cy="203200"/>
                  <wp:effectExtent l="0" t="0" r="0" b="0"/>
                  <wp:docPr id="8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LightAmbColor_Temp</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D591C"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08E44"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EEB3BA"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9D61D05" w14:textId="1B6C468F" w:rsidR="000702C6" w:rsidRPr="00C000B2" w:rsidRDefault="000702C6" w:rsidP="000702C6">
      <w:pPr>
        <w:jc w:val="center"/>
        <w:rPr>
          <w:b/>
          <w:noProof/>
        </w:rPr>
      </w:pPr>
      <w:bookmarkStart w:id="164" w:name="_Toc11510050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7</w:t>
      </w:r>
      <w:r w:rsidRPr="00C000B2">
        <w:rPr>
          <w:b/>
          <w:noProof/>
        </w:rPr>
        <w:fldChar w:fldCharType="end"/>
      </w:r>
      <w:r w:rsidRPr="00C000B2">
        <w:rPr>
          <w:b/>
          <w:noProof/>
        </w:rPr>
        <w:t>: Output Signal mappings of Function</w:t>
      </w:r>
      <w:bookmarkEnd w:id="164"/>
      <w:r w:rsidRPr="00C000B2">
        <w:rPr>
          <w:b/>
          <w:noProof/>
        </w:rPr>
        <w:t xml:space="preserve"> </w:t>
      </w:r>
    </w:p>
    <w:p w14:paraId="56242A4C" w14:textId="77777777" w:rsidR="00072314" w:rsidRDefault="00072314" w:rsidP="00072314">
      <w:pPr>
        <w:pStyle w:val="Heading6"/>
      </w:pPr>
      <w:r>
        <w:t>Parameters</w:t>
      </w:r>
    </w:p>
    <w:p w14:paraId="44778B83"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3790FF7E"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FFBA1" w14:textId="77777777" w:rsidR="008368A6" w:rsidRPr="00B3499B" w:rsidRDefault="008368A6" w:rsidP="00767670">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51D91"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C017F"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212FF"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F85E8"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727F7B27"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65DA3"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32064" w14:textId="77777777" w:rsidR="00236EE1" w:rsidRDefault="00236EE1" w:rsidP="00236EE1">
            <w:pPr>
              <w:rPr>
                <w:rFonts w:cs="Arial"/>
                <w:b/>
                <w:bCs/>
                <w:color w:val="000000"/>
              </w:rPr>
            </w:pPr>
            <w:r>
              <w:rPr>
                <w:noProof/>
              </w:rPr>
              <w:drawing>
                <wp:inline distT="0" distB="0" distL="0" distR="0" wp14:anchorId="42741CBA" wp14:editId="7B7ED60C">
                  <wp:extent cx="203200" cy="203200"/>
                  <wp:effectExtent l="0" t="0" r="0" b="0"/>
                  <wp:docPr id="810"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EntryColor_Cfg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E5E91" w14:textId="77777777" w:rsidR="00F33430" w:rsidRDefault="00F33430"/>
        </w:tc>
        <w:sdt>
          <w:sdtPr>
            <w:rPr>
              <w:sz w:val="18"/>
            </w:rPr>
            <w:alias w:val="Method"/>
            <w:tag w:val="Method"/>
            <w:id w:val="-665164094"/>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DEAA09"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7513A5" w14:textId="77777777" w:rsidR="00F33430" w:rsidRDefault="00F33430"/>
        </w:tc>
      </w:tr>
    </w:tbl>
    <w:p w14:paraId="1FA47BAF" w14:textId="4CDC8BF0" w:rsidR="008368A6" w:rsidRPr="008368A6" w:rsidRDefault="008368A6" w:rsidP="008368A6">
      <w:pPr>
        <w:jc w:val="center"/>
        <w:rPr>
          <w:b/>
          <w:noProof/>
        </w:rPr>
      </w:pPr>
      <w:bookmarkStart w:id="165" w:name="_Toc115100502"/>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8</w:t>
      </w:r>
      <w:r w:rsidRPr="008368A6">
        <w:rPr>
          <w:b/>
          <w:noProof/>
        </w:rPr>
        <w:fldChar w:fldCharType="end"/>
      </w:r>
      <w:r w:rsidRPr="008368A6">
        <w:rPr>
          <w:b/>
          <w:noProof/>
        </w:rPr>
        <w:t>: Parameter mappings of Function</w:t>
      </w:r>
      <w:bookmarkEnd w:id="165"/>
      <w:r w:rsidRPr="008368A6">
        <w:rPr>
          <w:b/>
          <w:noProof/>
        </w:rPr>
        <w:t xml:space="preserve"> </w:t>
      </w:r>
    </w:p>
    <w:p w14:paraId="0429AD70" w14:textId="77777777" w:rsidR="00072314" w:rsidRPr="003E2313" w:rsidRDefault="00072314" w:rsidP="00072314">
      <w:pPr>
        <w:pStyle w:val="Heading6"/>
      </w:pPr>
      <w:r>
        <w:t>Interface</w:t>
      </w:r>
      <w:r w:rsidRPr="003E2313">
        <w:t xml:space="preserve"> Requirements</w:t>
      </w:r>
    </w:p>
    <w:p w14:paraId="4DEF526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BCM_PerformAmbientLightingInputProcessing</w:t>
      </w:r>
    </w:p>
    <w:p w14:paraId="7138A2B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4C71EE6" w14:textId="77777777" w:rsidR="00072314" w:rsidRDefault="00072314" w:rsidP="00072314">
      <w:pPr>
        <w:pStyle w:val="Heading6"/>
        <w:rPr>
          <w:lang w:val="en-GB"/>
        </w:rPr>
      </w:pPr>
      <w:r>
        <w:rPr>
          <w:lang w:val="en-GB"/>
        </w:rPr>
        <w:t>Component Specific Requirements</w:t>
      </w:r>
    </w:p>
    <w:p w14:paraId="05F91DEC"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0FD9B56" w14:textId="4199AF26"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5C3CF959" w14:textId="77777777" w:rsidR="008C50D1" w:rsidRPr="005F3A49" w:rsidRDefault="008C50D1" w:rsidP="004A4ADA">
      <w:pPr>
        <w:pStyle w:val="Heading4"/>
      </w:pPr>
      <w:bookmarkStart w:id="166" w:name="_Toc115100437"/>
      <w:r w:rsidRPr="005F3A49">
        <w:rPr>
          <w:lang w:val="en-GB"/>
        </w:rPr>
        <w:t xml:space="preserve">Technology Function </w:t>
      </w:r>
      <w:r>
        <w:rPr>
          <w:noProof/>
        </w:rPr>
        <w:drawing>
          <wp:inline distT="0" distB="0" distL="0" distR="0" wp14:anchorId="4BE67954" wp14:editId="63C965CD">
            <wp:extent cx="203200" cy="203200"/>
            <wp:effectExtent l="0" t="0" r="0" b="0"/>
            <wp:docPr id="81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BCM_PerformWelcomeFarewellFeatureProcessing</w:t>
      </w:r>
      <w:bookmarkEnd w:id="166"/>
    </w:p>
    <w:p w14:paraId="2A36B3A2" w14:textId="77777777" w:rsidR="005F4E20" w:rsidRDefault="005F4E20" w:rsidP="00720A45">
      <w:pPr>
        <w:rPr>
          <w:highlight w:val="green"/>
        </w:rPr>
      </w:pPr>
    </w:p>
    <w:p w14:paraId="0F9621B3" w14:textId="77777777" w:rsidR="009C3237" w:rsidRDefault="009C3237" w:rsidP="009C3237">
      <w:pPr>
        <w:pStyle w:val="BodyText"/>
      </w:pPr>
      <w:r w:rsidRPr="00F33853">
        <w:t>Determines which Welcome Farewell behavior is to be used when Ambient Lighting Feature is not operating in Ambient mode.</w:t>
      </w:r>
    </w:p>
    <w:p w14:paraId="0D978D5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154C99" w14:textId="77777777" w:rsidR="00072314" w:rsidRDefault="00072314" w:rsidP="00072314">
      <w:pPr>
        <w:pStyle w:val="Heading6"/>
        <w:rPr>
          <w:lang w:val="en-GB"/>
        </w:rPr>
      </w:pPr>
      <w:r>
        <w:rPr>
          <w:lang w:val="en-GB"/>
        </w:rPr>
        <w:t>Inputs</w:t>
      </w:r>
    </w:p>
    <w:p w14:paraId="6E2839D5"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178EF9B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F9FAF"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DC76D"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88C0B"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16DF8"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4931F"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CBF7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95907D9"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3DFFA1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E617B" w14:textId="77777777" w:rsidR="00E0603C" w:rsidRPr="00FA0010" w:rsidRDefault="00E0603C" w:rsidP="00767670">
            <w:pPr>
              <w:rPr>
                <w:rFonts w:cs="Arial"/>
                <w:color w:val="000000" w:themeColor="text1"/>
                <w:sz w:val="16"/>
                <w:szCs w:val="14"/>
              </w:rPr>
            </w:pPr>
            <w:r>
              <w:rPr>
                <w:rFonts w:cs="Arial"/>
                <w:color w:val="000000" w:themeColor="text1"/>
                <w:sz w:val="16"/>
                <w:szCs w:val="14"/>
              </w:rPr>
              <w:t>Ignition_Status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9BE8586" w14:textId="77777777" w:rsidR="00E0603C" w:rsidRDefault="00E0603C" w:rsidP="00767670">
            <w:pPr>
              <w:rPr>
                <w:rFonts w:cs="Arial"/>
                <w:color w:val="000000" w:themeColor="text1"/>
                <w:sz w:val="16"/>
                <w:szCs w:val="14"/>
              </w:rPr>
            </w:pPr>
            <w:r>
              <w:rPr>
                <w:noProof/>
              </w:rPr>
              <w:drawing>
                <wp:inline distT="0" distB="0" distL="0" distR="0" wp14:anchorId="405364F4" wp14:editId="5A54CBAA">
                  <wp:extent cx="203200" cy="203200"/>
                  <wp:effectExtent l="0" t="0" r="0" b="0"/>
                  <wp:docPr id="8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Ignition_Status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5375A" w14:textId="77777777" w:rsidR="00E0603C" w:rsidRPr="00B92D16" w:rsidRDefault="00E0603C" w:rsidP="00E0603C">
            <w:pPr>
              <w:rPr>
                <w:rFonts w:cs="Arial"/>
                <w:color w:val="000000" w:themeColor="text1"/>
                <w:sz w:val="16"/>
                <w:szCs w:val="14"/>
              </w:rPr>
            </w:pPr>
            <w:r>
              <w:rPr>
                <w:noProof/>
              </w:rPr>
              <w:drawing>
                <wp:inline distT="0" distB="0" distL="0" distR="0" wp14:anchorId="02162F99" wp14:editId="282CB735">
                  <wp:extent cx="203200" cy="203200"/>
                  <wp:effectExtent l="0" t="0" r="0" b="0"/>
                  <wp:docPr id="8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Ignition_Status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F9511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88738"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583B1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94FFD8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8F27B" w14:textId="77777777" w:rsidR="00E0603C" w:rsidRPr="00FA0010" w:rsidRDefault="00E0603C" w:rsidP="00767670">
            <w:pPr>
              <w:rPr>
                <w:rFonts w:cs="Arial"/>
                <w:color w:val="000000" w:themeColor="text1"/>
                <w:sz w:val="16"/>
                <w:szCs w:val="14"/>
              </w:rPr>
            </w:pPr>
            <w:r>
              <w:rPr>
                <w:rFonts w:cs="Arial"/>
                <w:color w:val="000000" w:themeColor="text1"/>
                <w:sz w:val="16"/>
                <w:szCs w:val="14"/>
              </w:rPr>
              <w:t>DoorCourtesyLight_Rqst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CB3B24" w14:textId="77777777" w:rsidR="00E0603C" w:rsidRDefault="00E0603C" w:rsidP="00767670">
            <w:pPr>
              <w:rPr>
                <w:rFonts w:cs="Arial"/>
                <w:color w:val="000000" w:themeColor="text1"/>
                <w:sz w:val="16"/>
                <w:szCs w:val="14"/>
              </w:rPr>
            </w:pPr>
            <w:r>
              <w:rPr>
                <w:noProof/>
              </w:rPr>
              <w:drawing>
                <wp:inline distT="0" distB="0" distL="0" distR="0" wp14:anchorId="567D2FB1" wp14:editId="1B9B7611">
                  <wp:extent cx="203200" cy="203200"/>
                  <wp:effectExtent l="0" t="0" r="0" b="0"/>
                  <wp:docPr id="8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DoorCourtesyLight_Rqst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8A17C" w14:textId="77777777" w:rsidR="00E0603C" w:rsidRPr="00B92D16" w:rsidRDefault="00E0603C" w:rsidP="00E0603C">
            <w:pPr>
              <w:rPr>
                <w:rFonts w:cs="Arial"/>
                <w:color w:val="000000" w:themeColor="text1"/>
                <w:sz w:val="16"/>
                <w:szCs w:val="14"/>
              </w:rPr>
            </w:pPr>
            <w:r>
              <w:rPr>
                <w:noProof/>
              </w:rPr>
              <w:drawing>
                <wp:inline distT="0" distB="0" distL="0" distR="0" wp14:anchorId="360D18B5" wp14:editId="2F79A9E0">
                  <wp:extent cx="203200" cy="203200"/>
                  <wp:effectExtent l="0" t="0" r="0" b="0"/>
                  <wp:docPr id="8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DoorCourtesyLight_Rqst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47B78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57EF8A"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8D42F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AB1A77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BD725E" w14:textId="77777777" w:rsidR="00E0603C" w:rsidRPr="00FA0010" w:rsidRDefault="00E0603C" w:rsidP="00767670">
            <w:pPr>
              <w:rPr>
                <w:rFonts w:cs="Arial"/>
                <w:color w:val="000000" w:themeColor="text1"/>
                <w:sz w:val="16"/>
                <w:szCs w:val="14"/>
              </w:rPr>
            </w:pPr>
            <w:r>
              <w:rPr>
                <w:rFonts w:cs="Arial"/>
                <w:color w:val="000000" w:themeColor="text1"/>
                <w:sz w:val="16"/>
                <w:szCs w:val="14"/>
              </w:rPr>
              <w:t>IlluminatedEntry_Rqst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D94994" w14:textId="77777777" w:rsidR="00E0603C" w:rsidRDefault="00E0603C" w:rsidP="00767670">
            <w:pPr>
              <w:rPr>
                <w:rFonts w:cs="Arial"/>
                <w:color w:val="000000" w:themeColor="text1"/>
                <w:sz w:val="16"/>
                <w:szCs w:val="14"/>
              </w:rPr>
            </w:pPr>
            <w:r>
              <w:rPr>
                <w:noProof/>
              </w:rPr>
              <w:drawing>
                <wp:inline distT="0" distB="0" distL="0" distR="0" wp14:anchorId="6976D335" wp14:editId="0E919A7C">
                  <wp:extent cx="203200" cy="203200"/>
                  <wp:effectExtent l="0" t="0" r="0" b="0"/>
                  <wp:docPr id="8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IlluminatedEntry_Rqst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88CE7" w14:textId="77777777" w:rsidR="00E0603C" w:rsidRPr="00B92D16" w:rsidRDefault="00E0603C" w:rsidP="00E0603C">
            <w:pPr>
              <w:rPr>
                <w:rFonts w:cs="Arial"/>
                <w:color w:val="000000" w:themeColor="text1"/>
                <w:sz w:val="16"/>
                <w:szCs w:val="14"/>
              </w:rPr>
            </w:pPr>
            <w:r>
              <w:rPr>
                <w:noProof/>
              </w:rPr>
              <w:drawing>
                <wp:inline distT="0" distB="0" distL="0" distR="0" wp14:anchorId="02E02EB0" wp14:editId="6D6BCCC8">
                  <wp:extent cx="203200" cy="203200"/>
                  <wp:effectExtent l="0" t="0" r="0" b="0"/>
                  <wp:docPr id="8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IlluminatedEntry_Rqst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72677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F8094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89132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7B0D4F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73A089" w14:textId="77777777" w:rsidR="00E0603C" w:rsidRPr="00FA0010" w:rsidRDefault="00E0603C" w:rsidP="00767670">
            <w:pPr>
              <w:rPr>
                <w:rFonts w:cs="Arial"/>
                <w:color w:val="000000" w:themeColor="text1"/>
                <w:sz w:val="16"/>
                <w:szCs w:val="14"/>
              </w:rPr>
            </w:pPr>
            <w:r>
              <w:rPr>
                <w:rFonts w:cs="Arial"/>
                <w:color w:val="000000" w:themeColor="text1"/>
                <w:sz w:val="16"/>
                <w:szCs w:val="14"/>
              </w:rPr>
              <w:t>IlluminatedExit_Rqst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E262BD" w14:textId="77777777" w:rsidR="00E0603C" w:rsidRDefault="00E0603C" w:rsidP="00767670">
            <w:pPr>
              <w:rPr>
                <w:rFonts w:cs="Arial"/>
                <w:color w:val="000000" w:themeColor="text1"/>
                <w:sz w:val="16"/>
                <w:szCs w:val="14"/>
              </w:rPr>
            </w:pPr>
            <w:r>
              <w:rPr>
                <w:noProof/>
              </w:rPr>
              <w:drawing>
                <wp:inline distT="0" distB="0" distL="0" distR="0" wp14:anchorId="5B9C135C" wp14:editId="0D9FA730">
                  <wp:extent cx="203200" cy="203200"/>
                  <wp:effectExtent l="0" t="0" r="0" b="0"/>
                  <wp:docPr id="8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IlluminatedExit_Rqst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F2C4A0" w14:textId="77777777" w:rsidR="00E0603C" w:rsidRPr="00B92D16" w:rsidRDefault="00E0603C" w:rsidP="00E0603C">
            <w:pPr>
              <w:rPr>
                <w:rFonts w:cs="Arial"/>
                <w:color w:val="000000" w:themeColor="text1"/>
                <w:sz w:val="16"/>
                <w:szCs w:val="14"/>
              </w:rPr>
            </w:pPr>
            <w:r>
              <w:rPr>
                <w:noProof/>
              </w:rPr>
              <w:drawing>
                <wp:inline distT="0" distB="0" distL="0" distR="0" wp14:anchorId="40DD8C18" wp14:editId="0E543C47">
                  <wp:extent cx="203200" cy="203200"/>
                  <wp:effectExtent l="0" t="0" r="0" b="0"/>
                  <wp:docPr id="8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IlluminatedExit_Rqst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6E116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9E901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0B470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B41D2E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E730D9" w14:textId="77777777" w:rsidR="00E0603C" w:rsidRPr="00FA0010" w:rsidRDefault="00E0603C" w:rsidP="00767670">
            <w:pPr>
              <w:rPr>
                <w:rFonts w:cs="Arial"/>
                <w:color w:val="000000" w:themeColor="text1"/>
                <w:sz w:val="16"/>
                <w:szCs w:val="14"/>
              </w:rPr>
            </w:pPr>
            <w:r>
              <w:rPr>
                <w:rFonts w:cs="Arial"/>
                <w:color w:val="000000" w:themeColor="text1"/>
                <w:sz w:val="16"/>
                <w:szCs w:val="14"/>
              </w:rPr>
              <w:t>CourtesyDelay_Rqst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49A6E2" w14:textId="77777777" w:rsidR="00E0603C" w:rsidRDefault="00E0603C" w:rsidP="00767670">
            <w:pPr>
              <w:rPr>
                <w:rFonts w:cs="Arial"/>
                <w:color w:val="000000" w:themeColor="text1"/>
                <w:sz w:val="16"/>
                <w:szCs w:val="14"/>
              </w:rPr>
            </w:pPr>
            <w:r>
              <w:rPr>
                <w:noProof/>
              </w:rPr>
              <w:drawing>
                <wp:inline distT="0" distB="0" distL="0" distR="0" wp14:anchorId="5099352D" wp14:editId="2099E0D5">
                  <wp:extent cx="203200" cy="203200"/>
                  <wp:effectExtent l="0" t="0" r="0" b="0"/>
                  <wp:docPr id="8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CourtesyDelay_Rqst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9412D4" w14:textId="77777777" w:rsidR="00E0603C" w:rsidRPr="00B92D16" w:rsidRDefault="00E0603C" w:rsidP="00E0603C">
            <w:pPr>
              <w:rPr>
                <w:rFonts w:cs="Arial"/>
                <w:color w:val="000000" w:themeColor="text1"/>
                <w:sz w:val="16"/>
                <w:szCs w:val="14"/>
              </w:rPr>
            </w:pPr>
            <w:r>
              <w:rPr>
                <w:noProof/>
              </w:rPr>
              <w:drawing>
                <wp:inline distT="0" distB="0" distL="0" distR="0" wp14:anchorId="4A530AEB" wp14:editId="6ED6B468">
                  <wp:extent cx="203200" cy="203200"/>
                  <wp:effectExtent l="0" t="0" r="0" b="0"/>
                  <wp:docPr id="8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CourtesyDelay_Rqst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329FB"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8E494A"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9E842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26124C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456507" w14:textId="77777777" w:rsidR="00E0603C" w:rsidRPr="00FA0010" w:rsidRDefault="00E0603C" w:rsidP="00767670">
            <w:pPr>
              <w:rPr>
                <w:rFonts w:cs="Arial"/>
                <w:color w:val="000000" w:themeColor="text1"/>
                <w:sz w:val="16"/>
                <w:szCs w:val="14"/>
              </w:rPr>
            </w:pPr>
            <w:r>
              <w:rPr>
                <w:rFonts w:cs="Arial"/>
                <w:color w:val="000000" w:themeColor="text1"/>
                <w:sz w:val="16"/>
                <w:szCs w:val="14"/>
              </w:rPr>
              <w:t>Approach_LightShow</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418759" w14:textId="77777777" w:rsidR="00E0603C" w:rsidRDefault="00E0603C" w:rsidP="00767670">
            <w:pPr>
              <w:rPr>
                <w:rFonts w:cs="Arial"/>
                <w:color w:val="000000" w:themeColor="text1"/>
                <w:sz w:val="16"/>
                <w:szCs w:val="14"/>
              </w:rPr>
            </w:pPr>
            <w:r>
              <w:rPr>
                <w:noProof/>
              </w:rPr>
              <w:drawing>
                <wp:inline distT="0" distB="0" distL="0" distR="0" wp14:anchorId="3DD3EE38" wp14:editId="0666BEAD">
                  <wp:extent cx="203200" cy="203200"/>
                  <wp:effectExtent l="0" t="0" r="0" b="0"/>
                  <wp:docPr id="8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Approach_LightShow</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F237F4" w14:textId="77777777" w:rsidR="00E0603C" w:rsidRPr="00B92D16" w:rsidRDefault="00E0603C" w:rsidP="00E0603C">
            <w:pPr>
              <w:rPr>
                <w:rFonts w:cs="Arial"/>
                <w:color w:val="000000" w:themeColor="text1"/>
                <w:sz w:val="16"/>
                <w:szCs w:val="14"/>
              </w:rPr>
            </w:pPr>
            <w:r>
              <w:rPr>
                <w:noProof/>
              </w:rPr>
              <w:drawing>
                <wp:inline distT="0" distB="0" distL="0" distR="0" wp14:anchorId="2EADAEA4" wp14:editId="5811A178">
                  <wp:extent cx="203200" cy="203200"/>
                  <wp:effectExtent l="0" t="0" r="0" b="0"/>
                  <wp:docPr id="8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Approach_LightShow</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93E3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B4B52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954AB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7DBCC4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CBCFC3" w14:textId="77777777" w:rsidR="00E0603C" w:rsidRPr="00FA0010" w:rsidRDefault="00E0603C" w:rsidP="00767670">
            <w:pPr>
              <w:rPr>
                <w:rFonts w:cs="Arial"/>
                <w:color w:val="000000" w:themeColor="text1"/>
                <w:sz w:val="16"/>
                <w:szCs w:val="14"/>
              </w:rPr>
            </w:pPr>
            <w:r>
              <w:rPr>
                <w:rFonts w:cs="Arial"/>
                <w:color w:val="000000" w:themeColor="text1"/>
                <w:sz w:val="16"/>
                <w:szCs w:val="14"/>
              </w:rPr>
              <w:t>LG_Other_Door_Ajar_Status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CEE48E6" w14:textId="77777777" w:rsidR="00E0603C" w:rsidRDefault="00E0603C" w:rsidP="00767670">
            <w:pPr>
              <w:rPr>
                <w:rFonts w:cs="Arial"/>
                <w:color w:val="000000" w:themeColor="text1"/>
                <w:sz w:val="16"/>
                <w:szCs w:val="14"/>
              </w:rPr>
            </w:pPr>
            <w:r>
              <w:rPr>
                <w:noProof/>
              </w:rPr>
              <w:drawing>
                <wp:inline distT="0" distB="0" distL="0" distR="0" wp14:anchorId="376C54E8" wp14:editId="520219BA">
                  <wp:extent cx="203200" cy="203200"/>
                  <wp:effectExtent l="0" t="0" r="0" b="0"/>
                  <wp:docPr id="8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LG_Other_Door_Ajar_Status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6F9052" w14:textId="77777777" w:rsidR="00E0603C" w:rsidRPr="00B92D16" w:rsidRDefault="00E0603C" w:rsidP="00E0603C">
            <w:pPr>
              <w:rPr>
                <w:rFonts w:cs="Arial"/>
                <w:color w:val="000000" w:themeColor="text1"/>
                <w:sz w:val="16"/>
                <w:szCs w:val="14"/>
              </w:rPr>
            </w:pPr>
            <w:r>
              <w:rPr>
                <w:noProof/>
              </w:rPr>
              <w:drawing>
                <wp:inline distT="0" distB="0" distL="0" distR="0" wp14:anchorId="35A1DF6B" wp14:editId="1E04E676">
                  <wp:extent cx="203200" cy="203200"/>
                  <wp:effectExtent l="0" t="0" r="0" b="0"/>
                  <wp:docPr id="8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LG_Other_Door_Ajar_Status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0081D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82E09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EECA8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84B79E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85441" w14:textId="77777777" w:rsidR="00E0603C" w:rsidRPr="00FA0010" w:rsidRDefault="00E0603C" w:rsidP="00767670">
            <w:pPr>
              <w:rPr>
                <w:rFonts w:cs="Arial"/>
                <w:color w:val="000000" w:themeColor="text1"/>
                <w:sz w:val="16"/>
                <w:szCs w:val="14"/>
              </w:rPr>
            </w:pPr>
            <w:r>
              <w:rPr>
                <w:rFonts w:cs="Arial"/>
                <w:color w:val="000000" w:themeColor="text1"/>
                <w:sz w:val="16"/>
                <w:szCs w:val="14"/>
              </w:rPr>
              <w:t>WelcomeFarewell_Status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04E548" w14:textId="77777777" w:rsidR="00E0603C" w:rsidRDefault="00E0603C" w:rsidP="00767670">
            <w:pPr>
              <w:rPr>
                <w:rFonts w:cs="Arial"/>
                <w:color w:val="000000" w:themeColor="text1"/>
                <w:sz w:val="16"/>
                <w:szCs w:val="14"/>
              </w:rPr>
            </w:pPr>
            <w:r>
              <w:rPr>
                <w:noProof/>
              </w:rPr>
              <w:drawing>
                <wp:inline distT="0" distB="0" distL="0" distR="0" wp14:anchorId="3D0A077F" wp14:editId="44CE69AE">
                  <wp:extent cx="203200" cy="203200"/>
                  <wp:effectExtent l="0" t="0" r="0" b="0"/>
                  <wp:docPr id="8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WelcomeFarewell_Status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DCC050" w14:textId="77777777" w:rsidR="00E0603C" w:rsidRPr="00B92D16" w:rsidRDefault="00E0603C" w:rsidP="00E0603C">
            <w:pPr>
              <w:rPr>
                <w:rFonts w:cs="Arial"/>
                <w:color w:val="000000" w:themeColor="text1"/>
                <w:sz w:val="16"/>
                <w:szCs w:val="14"/>
              </w:rPr>
            </w:pPr>
            <w:r>
              <w:rPr>
                <w:noProof/>
              </w:rPr>
              <w:drawing>
                <wp:inline distT="0" distB="0" distL="0" distR="0" wp14:anchorId="3DB90A2F" wp14:editId="7EC87BF8">
                  <wp:extent cx="203200" cy="203200"/>
                  <wp:effectExtent l="0" t="0" r="0" b="0"/>
                  <wp:docPr id="8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WelcomeFarewell_Status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CAB00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CEE24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CB24B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730168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90B0CC" w14:textId="77777777" w:rsidR="00E0603C" w:rsidRPr="00FA0010" w:rsidRDefault="00E0603C" w:rsidP="00767670">
            <w:pPr>
              <w:rPr>
                <w:rFonts w:cs="Arial"/>
                <w:color w:val="000000" w:themeColor="text1"/>
                <w:sz w:val="16"/>
                <w:szCs w:val="14"/>
              </w:rPr>
            </w:pPr>
            <w:r>
              <w:rPr>
                <w:rFonts w:cs="Arial"/>
                <w:color w:val="000000" w:themeColor="text1"/>
                <w:sz w:val="16"/>
                <w:szCs w:val="14"/>
              </w:rPr>
              <w:t>Reset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DB2ACD" w14:textId="77777777" w:rsidR="00E0603C" w:rsidRDefault="00E0603C" w:rsidP="00767670">
            <w:pPr>
              <w:rPr>
                <w:rFonts w:cs="Arial"/>
                <w:color w:val="000000" w:themeColor="text1"/>
                <w:sz w:val="16"/>
                <w:szCs w:val="14"/>
              </w:rPr>
            </w:pPr>
            <w:r>
              <w:rPr>
                <w:noProof/>
              </w:rPr>
              <w:drawing>
                <wp:inline distT="0" distB="0" distL="0" distR="0" wp14:anchorId="6C48E38F" wp14:editId="434ED890">
                  <wp:extent cx="203200" cy="203200"/>
                  <wp:effectExtent l="0" t="0" r="0" b="0"/>
                  <wp:docPr id="8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Reset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059FCB" w14:textId="77777777" w:rsidR="00E0603C" w:rsidRPr="00B92D16" w:rsidRDefault="00E0603C" w:rsidP="00E0603C">
            <w:pPr>
              <w:rPr>
                <w:rFonts w:cs="Arial"/>
                <w:color w:val="000000" w:themeColor="text1"/>
                <w:sz w:val="16"/>
                <w:szCs w:val="14"/>
              </w:rPr>
            </w:pPr>
            <w:r>
              <w:rPr>
                <w:noProof/>
              </w:rPr>
              <w:drawing>
                <wp:inline distT="0" distB="0" distL="0" distR="0" wp14:anchorId="42D6F0A4" wp14:editId="4ADAA5BC">
                  <wp:extent cx="203200" cy="203200"/>
                  <wp:effectExtent l="0" t="0" r="0" b="0"/>
                  <wp:docPr id="8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Reset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CFE46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7976A6"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C9723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ADE063F" w14:textId="17DDAF5F" w:rsidR="000702C6" w:rsidRPr="004A50B8" w:rsidRDefault="000702C6" w:rsidP="000702C6">
      <w:pPr>
        <w:pStyle w:val="Caption"/>
      </w:pPr>
      <w:bookmarkStart w:id="167" w:name="_Toc115100503"/>
      <w:r w:rsidRPr="00702453">
        <w:lastRenderedPageBreak/>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9</w:t>
      </w:r>
      <w:r>
        <w:rPr>
          <w:noProof/>
        </w:rPr>
        <w:fldChar w:fldCharType="end"/>
      </w:r>
      <w:r w:rsidRPr="00702453">
        <w:t xml:space="preserve">: </w:t>
      </w:r>
      <w:r>
        <w:t>Input Signal mappings of Function</w:t>
      </w:r>
      <w:bookmarkEnd w:id="167"/>
      <w:r>
        <w:t xml:space="preserve"> </w:t>
      </w:r>
    </w:p>
    <w:p w14:paraId="62A295B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6394C8E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6B759"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47C58"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2F97C"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9E8C1"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324BB"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4F412"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2A644416"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8081E4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EBEF47" w14:textId="77777777" w:rsidR="00477432" w:rsidRPr="00FA0010" w:rsidRDefault="00477432" w:rsidP="001E18BD">
            <w:pPr>
              <w:rPr>
                <w:rFonts w:cs="Arial"/>
                <w:color w:val="000000" w:themeColor="text1"/>
                <w:sz w:val="16"/>
                <w:szCs w:val="14"/>
              </w:rPr>
            </w:pPr>
            <w:r>
              <w:rPr>
                <w:rFonts w:cs="Arial"/>
                <w:color w:val="000000" w:themeColor="text1"/>
                <w:sz w:val="16"/>
                <w:szCs w:val="14"/>
              </w:rPr>
              <w:t>WelcomeFarewell_Status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475AD3" w14:textId="77777777" w:rsidR="00477432" w:rsidRDefault="00477432" w:rsidP="001E18BD">
            <w:pPr>
              <w:rPr>
                <w:rFonts w:cs="Arial"/>
                <w:color w:val="000000" w:themeColor="text1"/>
                <w:sz w:val="16"/>
                <w:szCs w:val="14"/>
              </w:rPr>
            </w:pPr>
            <w:r>
              <w:rPr>
                <w:noProof/>
              </w:rPr>
              <w:drawing>
                <wp:inline distT="0" distB="0" distL="0" distR="0" wp14:anchorId="4114F530" wp14:editId="5C0F0EBF">
                  <wp:extent cx="203200" cy="203200"/>
                  <wp:effectExtent l="0" t="0" r="0" b="0"/>
                  <wp:docPr id="8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WelcomeFarewell_Status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416F0" w14:textId="77777777" w:rsidR="00477432" w:rsidRPr="00B92D16" w:rsidRDefault="00477432" w:rsidP="001E18BD">
            <w:pPr>
              <w:rPr>
                <w:rFonts w:cs="Arial"/>
                <w:color w:val="000000" w:themeColor="text1"/>
                <w:sz w:val="16"/>
                <w:szCs w:val="14"/>
              </w:rPr>
            </w:pPr>
            <w:r>
              <w:rPr>
                <w:noProof/>
              </w:rPr>
              <w:drawing>
                <wp:inline distT="0" distB="0" distL="0" distR="0" wp14:anchorId="48B5AD32" wp14:editId="7CC24202">
                  <wp:extent cx="203200" cy="203200"/>
                  <wp:effectExtent l="0" t="0" r="0" b="0"/>
                  <wp:docPr id="8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WelcomeFarewell_Status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0B734"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A0FA58"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B0BB2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2A7D9D13" w14:textId="095442E6" w:rsidR="000702C6" w:rsidRPr="00C000B2" w:rsidRDefault="000702C6" w:rsidP="000702C6">
      <w:pPr>
        <w:jc w:val="center"/>
        <w:rPr>
          <w:b/>
          <w:noProof/>
        </w:rPr>
      </w:pPr>
      <w:bookmarkStart w:id="168" w:name="_Toc11510050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10</w:t>
      </w:r>
      <w:r w:rsidRPr="00C000B2">
        <w:rPr>
          <w:b/>
          <w:noProof/>
        </w:rPr>
        <w:fldChar w:fldCharType="end"/>
      </w:r>
      <w:r w:rsidRPr="00C000B2">
        <w:rPr>
          <w:b/>
          <w:noProof/>
        </w:rPr>
        <w:t>: Output Signal mappings of Function</w:t>
      </w:r>
      <w:bookmarkEnd w:id="168"/>
      <w:r w:rsidRPr="00C000B2">
        <w:rPr>
          <w:b/>
          <w:noProof/>
        </w:rPr>
        <w:t xml:space="preserve"> </w:t>
      </w:r>
    </w:p>
    <w:p w14:paraId="2FFFA63D" w14:textId="77777777" w:rsidR="00072314" w:rsidRDefault="00072314" w:rsidP="00072314">
      <w:pPr>
        <w:pStyle w:val="Heading6"/>
      </w:pPr>
      <w:r>
        <w:t>Parameters</w:t>
      </w:r>
    </w:p>
    <w:p w14:paraId="7D993ECF"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6BDB17BE"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B846E"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46C45"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A53BA"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AFD69"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85BEC"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1CE0E763"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AB7E7"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DDF7B4" w14:textId="77777777" w:rsidR="00236EE1" w:rsidRDefault="00236EE1" w:rsidP="00236EE1">
            <w:pPr>
              <w:rPr>
                <w:rFonts w:cs="Arial"/>
                <w:b/>
                <w:bCs/>
                <w:color w:val="000000"/>
              </w:rPr>
            </w:pPr>
            <w:r>
              <w:rPr>
                <w:noProof/>
              </w:rPr>
              <w:drawing>
                <wp:inline distT="0" distB="0" distL="0" distR="0" wp14:anchorId="436B47AE" wp14:editId="05A9A8EB">
                  <wp:extent cx="203200" cy="203200"/>
                  <wp:effectExtent l="0" t="0" r="0" b="0"/>
                  <wp:docPr id="854"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AmbientLighting_CfgKind</w:t>
            </w:r>
            <w:r>
              <w:rPr>
                <w:rFonts w:cs="Arial"/>
                <w:color w:val="000000" w:themeColor="text1"/>
                <w:sz w:val="16"/>
                <w:szCs w:val="14"/>
              </w:rPr>
              <w:t>) AmbientLighting_Cfg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74859D" w14:textId="77777777" w:rsidR="00F33430" w:rsidRDefault="00F33430"/>
        </w:tc>
        <w:sdt>
          <w:sdtPr>
            <w:rPr>
              <w:sz w:val="18"/>
            </w:rPr>
            <w:alias w:val="Method"/>
            <w:tag w:val="Method"/>
            <w:id w:val="-1753650731"/>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6ADFB"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556A6F" w14:textId="77777777" w:rsidR="00F33430" w:rsidRDefault="00F33430"/>
        </w:tc>
      </w:tr>
      <w:tr w:rsidR="00236EE1" w:rsidRPr="00B3499B" w14:paraId="3AAD6D35"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198A3E"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D95F17" w14:textId="77777777" w:rsidR="00236EE1" w:rsidRDefault="00236EE1" w:rsidP="00236EE1">
            <w:pPr>
              <w:rPr>
                <w:rFonts w:cs="Arial"/>
                <w:b/>
                <w:bCs/>
                <w:color w:val="000000"/>
              </w:rPr>
            </w:pPr>
            <w:r>
              <w:rPr>
                <w:noProof/>
              </w:rPr>
              <w:drawing>
                <wp:inline distT="0" distB="0" distL="0" distR="0" wp14:anchorId="58C1F684" wp14:editId="241B1A2B">
                  <wp:extent cx="203200" cy="203200"/>
                  <wp:effectExtent l="0" t="0" r="0" b="0"/>
                  <wp:docPr id="856"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Lincoln_Experience_CfgKind</w:t>
            </w:r>
            <w:r>
              <w:rPr>
                <w:rFonts w:cs="Arial"/>
                <w:color w:val="000000" w:themeColor="text1"/>
                <w:sz w:val="16"/>
                <w:szCs w:val="14"/>
              </w:rPr>
              <w:t>) Lincoln_Experience_Cfg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21C4DB" w14:textId="77777777" w:rsidR="00F33430" w:rsidRDefault="00F33430"/>
        </w:tc>
        <w:sdt>
          <w:sdtPr>
            <w:rPr>
              <w:sz w:val="18"/>
            </w:rPr>
            <w:alias w:val="Method"/>
            <w:tag w:val="Method"/>
            <w:id w:val="1734432143"/>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9D4AF"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D77B98" w14:textId="77777777" w:rsidR="00F33430" w:rsidRDefault="00F33430"/>
        </w:tc>
      </w:tr>
    </w:tbl>
    <w:p w14:paraId="2A434ED1" w14:textId="27114523" w:rsidR="008368A6" w:rsidRPr="008368A6" w:rsidRDefault="008368A6" w:rsidP="008368A6">
      <w:pPr>
        <w:jc w:val="center"/>
        <w:rPr>
          <w:b/>
          <w:noProof/>
        </w:rPr>
      </w:pPr>
      <w:bookmarkStart w:id="169" w:name="_Toc115100505"/>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11</w:t>
      </w:r>
      <w:r w:rsidRPr="008368A6">
        <w:rPr>
          <w:b/>
          <w:noProof/>
        </w:rPr>
        <w:fldChar w:fldCharType="end"/>
      </w:r>
      <w:r w:rsidRPr="008368A6">
        <w:rPr>
          <w:b/>
          <w:noProof/>
        </w:rPr>
        <w:t>: Parameter mappings of Function</w:t>
      </w:r>
      <w:bookmarkEnd w:id="169"/>
      <w:r w:rsidRPr="008368A6">
        <w:rPr>
          <w:b/>
          <w:noProof/>
        </w:rPr>
        <w:t xml:space="preserve"> </w:t>
      </w:r>
    </w:p>
    <w:p w14:paraId="7333631E" w14:textId="77777777" w:rsidR="00072314" w:rsidRPr="003E2313" w:rsidRDefault="00072314" w:rsidP="00072314">
      <w:pPr>
        <w:pStyle w:val="Heading6"/>
      </w:pPr>
      <w:r>
        <w:t>Interface</w:t>
      </w:r>
      <w:r w:rsidRPr="003E2313">
        <w:t xml:space="preserve"> Requirements</w:t>
      </w:r>
    </w:p>
    <w:p w14:paraId="156E62C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BCM_PerformWelcomeFarewellFeatureProcessing</w:t>
      </w:r>
    </w:p>
    <w:p w14:paraId="46CFF68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332A15E" w14:textId="77777777" w:rsidR="00072314" w:rsidRDefault="00072314" w:rsidP="00072314">
      <w:pPr>
        <w:pStyle w:val="Heading6"/>
        <w:rPr>
          <w:lang w:val="en-GB"/>
        </w:rPr>
      </w:pPr>
      <w:r>
        <w:rPr>
          <w:lang w:val="en-GB"/>
        </w:rPr>
        <w:t>Component Specific Requirements</w:t>
      </w:r>
    </w:p>
    <w:p w14:paraId="38656FB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67A72EE" w14:textId="4D2EA720"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4297CC95" w14:textId="77777777" w:rsidR="008C50D1" w:rsidRPr="005F3A49" w:rsidRDefault="008C50D1" w:rsidP="004A4ADA">
      <w:pPr>
        <w:pStyle w:val="Heading4"/>
      </w:pPr>
      <w:bookmarkStart w:id="170" w:name="_Toc115100438"/>
      <w:r w:rsidRPr="005F3A49">
        <w:rPr>
          <w:lang w:val="en-GB"/>
        </w:rPr>
        <w:t xml:space="preserve">Technology Function </w:t>
      </w:r>
      <w:r>
        <w:rPr>
          <w:noProof/>
        </w:rPr>
        <w:drawing>
          <wp:inline distT="0" distB="0" distL="0" distR="0" wp14:anchorId="3EC7B2E5" wp14:editId="0E26DBC7">
            <wp:extent cx="203200" cy="203200"/>
            <wp:effectExtent l="0" t="0" r="0" b="0"/>
            <wp:docPr id="858"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BCM_ProcessAmbientLightOutput</w:t>
      </w:r>
      <w:bookmarkEnd w:id="170"/>
    </w:p>
    <w:p w14:paraId="54904BD7" w14:textId="77777777" w:rsidR="005F4E20" w:rsidRDefault="005F4E20" w:rsidP="00720A45">
      <w:pPr>
        <w:rPr>
          <w:highlight w:val="green"/>
        </w:rPr>
      </w:pPr>
    </w:p>
    <w:p w14:paraId="3EBA5D88" w14:textId="77777777" w:rsidR="009C3237" w:rsidRDefault="009C3237" w:rsidP="009C3237">
      <w:pPr>
        <w:pStyle w:val="BodyText"/>
      </w:pPr>
      <w:r w:rsidRPr="00F33853">
        <w:t>Send out feature commands regarding LED dimming behavior, LED color / intensity updates, LED turning ON/OFF to ALM through LIN.</w:t>
      </w:r>
    </w:p>
    <w:p w14:paraId="0EA30FD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0A44284" w14:textId="77777777" w:rsidR="00072314" w:rsidRDefault="00072314" w:rsidP="00072314">
      <w:pPr>
        <w:pStyle w:val="Heading6"/>
        <w:rPr>
          <w:lang w:val="en-GB"/>
        </w:rPr>
      </w:pPr>
      <w:r>
        <w:rPr>
          <w:lang w:val="en-GB"/>
        </w:rPr>
        <w:t>Inputs</w:t>
      </w:r>
    </w:p>
    <w:p w14:paraId="58988264"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6419A95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F1842"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28554"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1A9FA"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2BA14"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97E6F"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45B3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68B2BBC"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11EE59F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1FA25"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AmbientMsg_Rqst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66363B" w14:textId="77777777" w:rsidR="00E0603C" w:rsidRDefault="00E0603C" w:rsidP="00767670">
            <w:pPr>
              <w:rPr>
                <w:rFonts w:cs="Arial"/>
                <w:color w:val="000000" w:themeColor="text1"/>
                <w:sz w:val="16"/>
                <w:szCs w:val="14"/>
              </w:rPr>
            </w:pPr>
            <w:r>
              <w:rPr>
                <w:noProof/>
              </w:rPr>
              <w:drawing>
                <wp:inline distT="0" distB="0" distL="0" distR="0" wp14:anchorId="03CA19F1" wp14:editId="7B51F250">
                  <wp:extent cx="203200" cy="203200"/>
                  <wp:effectExtent l="0" t="0" r="0" b="0"/>
                  <wp:docPr id="8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AmbientMsg_Rqst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3B58A3" w14:textId="77777777" w:rsidR="00E0603C" w:rsidRPr="00B92D16" w:rsidRDefault="00E0603C" w:rsidP="00E0603C">
            <w:pPr>
              <w:rPr>
                <w:rFonts w:cs="Arial"/>
                <w:color w:val="000000" w:themeColor="text1"/>
                <w:sz w:val="16"/>
                <w:szCs w:val="14"/>
              </w:rPr>
            </w:pPr>
            <w:r>
              <w:rPr>
                <w:noProof/>
              </w:rPr>
              <w:drawing>
                <wp:inline distT="0" distB="0" distL="0" distR="0" wp14:anchorId="11C9D702" wp14:editId="074A2998">
                  <wp:extent cx="203200" cy="203200"/>
                  <wp:effectExtent l="0" t="0" r="0" b="0"/>
                  <wp:docPr id="8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AmbientMsg_Rqst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451F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82D2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39A15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E18BDD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FE6C1C" w14:textId="77777777" w:rsidR="00E0603C" w:rsidRPr="00FA0010" w:rsidRDefault="00E0603C" w:rsidP="00767670">
            <w:pPr>
              <w:rPr>
                <w:rFonts w:cs="Arial"/>
                <w:color w:val="000000" w:themeColor="text1"/>
                <w:sz w:val="16"/>
                <w:szCs w:val="14"/>
              </w:rPr>
            </w:pPr>
            <w:r>
              <w:rPr>
                <w:rFonts w:cs="Arial"/>
                <w:color w:val="000000" w:themeColor="text1"/>
                <w:sz w:val="16"/>
                <w:szCs w:val="14"/>
              </w:rPr>
              <w:t>ALM_Power_Status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867963" w14:textId="77777777" w:rsidR="00E0603C" w:rsidRDefault="00E0603C" w:rsidP="00767670">
            <w:pPr>
              <w:rPr>
                <w:rFonts w:cs="Arial"/>
                <w:color w:val="000000" w:themeColor="text1"/>
                <w:sz w:val="16"/>
                <w:szCs w:val="14"/>
              </w:rPr>
            </w:pPr>
            <w:r>
              <w:rPr>
                <w:noProof/>
              </w:rPr>
              <w:drawing>
                <wp:inline distT="0" distB="0" distL="0" distR="0" wp14:anchorId="432A52BB" wp14:editId="49B4B7B6">
                  <wp:extent cx="203200" cy="203200"/>
                  <wp:effectExtent l="0" t="0" r="0" b="0"/>
                  <wp:docPr id="8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ALM_Power_Status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EBB7AF" w14:textId="77777777" w:rsidR="00E0603C" w:rsidRPr="00B92D16" w:rsidRDefault="00E0603C" w:rsidP="00E0603C">
            <w:pPr>
              <w:rPr>
                <w:rFonts w:cs="Arial"/>
                <w:color w:val="000000" w:themeColor="text1"/>
                <w:sz w:val="16"/>
                <w:szCs w:val="14"/>
              </w:rPr>
            </w:pPr>
            <w:r>
              <w:rPr>
                <w:noProof/>
              </w:rPr>
              <w:drawing>
                <wp:inline distT="0" distB="0" distL="0" distR="0" wp14:anchorId="34F88A8C" wp14:editId="3DE7F700">
                  <wp:extent cx="203200" cy="203200"/>
                  <wp:effectExtent l="0" t="0" r="0" b="0"/>
                  <wp:docPr id="8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ALM_Power_Status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F2A3EB"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87451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7156B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CCF1B1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38AC24" w14:textId="77777777" w:rsidR="00E0603C" w:rsidRPr="00FA0010" w:rsidRDefault="00E0603C" w:rsidP="00767670">
            <w:pPr>
              <w:rPr>
                <w:rFonts w:cs="Arial"/>
                <w:color w:val="000000" w:themeColor="text1"/>
                <w:sz w:val="16"/>
                <w:szCs w:val="14"/>
              </w:rPr>
            </w:pPr>
            <w:r>
              <w:rPr>
                <w:rFonts w:cs="Arial"/>
                <w:color w:val="000000" w:themeColor="text1"/>
                <w:sz w:val="16"/>
                <w:szCs w:val="14"/>
              </w:rPr>
              <w:lastRenderedPageBreak/>
              <w:t>LghtAmbDrvMde 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30A749" w14:textId="77777777" w:rsidR="00E0603C" w:rsidRDefault="00E0603C" w:rsidP="00767670">
            <w:pPr>
              <w:rPr>
                <w:rFonts w:cs="Arial"/>
                <w:color w:val="000000" w:themeColor="text1"/>
                <w:sz w:val="16"/>
                <w:szCs w:val="14"/>
              </w:rPr>
            </w:pPr>
            <w:r>
              <w:rPr>
                <w:noProof/>
              </w:rPr>
              <w:drawing>
                <wp:inline distT="0" distB="0" distL="0" distR="0" wp14:anchorId="06FB8230" wp14:editId="79BE0DFA">
                  <wp:extent cx="203200" cy="203200"/>
                  <wp:effectExtent l="0" t="0" r="0" b="0"/>
                  <wp:docPr id="8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8E7CED" w14:textId="77777777" w:rsidR="00E0603C" w:rsidRPr="00B92D16" w:rsidRDefault="00E0603C" w:rsidP="00E0603C">
            <w:pPr>
              <w:rPr>
                <w:rFonts w:cs="Arial"/>
                <w:color w:val="000000" w:themeColor="text1"/>
                <w:sz w:val="16"/>
                <w:szCs w:val="14"/>
              </w:rPr>
            </w:pPr>
            <w:r>
              <w:rPr>
                <w:noProof/>
              </w:rPr>
              <w:drawing>
                <wp:inline distT="0" distB="0" distL="0" distR="0" wp14:anchorId="0B2B25E9" wp14:editId="115A1950">
                  <wp:extent cx="203200" cy="203200"/>
                  <wp:effectExtent l="0" t="0" r="0" b="0"/>
                  <wp:docPr id="8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LghtAmbDrvMde_B_Stat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5B6F0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BF6511"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950AE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4D432B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E90BB"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AmbientColor_Cfg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130DD5" w14:textId="77777777" w:rsidR="00E0603C" w:rsidRDefault="00E0603C" w:rsidP="00767670">
            <w:pPr>
              <w:rPr>
                <w:rFonts w:cs="Arial"/>
                <w:color w:val="000000" w:themeColor="text1"/>
                <w:sz w:val="16"/>
                <w:szCs w:val="14"/>
              </w:rPr>
            </w:pPr>
            <w:r>
              <w:rPr>
                <w:noProof/>
              </w:rPr>
              <w:drawing>
                <wp:inline distT="0" distB="0" distL="0" distR="0" wp14:anchorId="4889D858" wp14:editId="6B3D9057">
                  <wp:extent cx="203200" cy="203200"/>
                  <wp:effectExtent l="0" t="0" r="0" b="0"/>
                  <wp:docPr id="8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AmbientColor_Cfg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66B30" w14:textId="77777777" w:rsidR="00E0603C" w:rsidRPr="00B92D16" w:rsidRDefault="00E0603C" w:rsidP="00E0603C">
            <w:pPr>
              <w:rPr>
                <w:rFonts w:cs="Arial"/>
                <w:color w:val="000000" w:themeColor="text1"/>
                <w:sz w:val="16"/>
                <w:szCs w:val="14"/>
              </w:rPr>
            </w:pPr>
            <w:r>
              <w:rPr>
                <w:noProof/>
              </w:rPr>
              <w:drawing>
                <wp:inline distT="0" distB="0" distL="0" distR="0" wp14:anchorId="33D75AC8" wp14:editId="67C28A30">
                  <wp:extent cx="203200" cy="203200"/>
                  <wp:effectExtent l="0" t="0" r="0" b="0"/>
                  <wp:docPr id="8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AmbientColor_Cfg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ADCD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7EE9E"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59DF3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045F4C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98C9C"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AmbientDim_Cfg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84347C" w14:textId="77777777" w:rsidR="00E0603C" w:rsidRDefault="00E0603C" w:rsidP="00767670">
            <w:pPr>
              <w:rPr>
                <w:rFonts w:cs="Arial"/>
                <w:color w:val="000000" w:themeColor="text1"/>
                <w:sz w:val="16"/>
                <w:szCs w:val="14"/>
              </w:rPr>
            </w:pPr>
            <w:r>
              <w:rPr>
                <w:noProof/>
              </w:rPr>
              <w:drawing>
                <wp:inline distT="0" distB="0" distL="0" distR="0" wp14:anchorId="2D3C43FB" wp14:editId="7C08C747">
                  <wp:extent cx="203200" cy="203200"/>
                  <wp:effectExtent l="0" t="0" r="0" b="0"/>
                  <wp:docPr id="8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AmbientDim_Cfg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E3D87" w14:textId="77777777" w:rsidR="00E0603C" w:rsidRPr="00B92D16" w:rsidRDefault="00E0603C" w:rsidP="00E0603C">
            <w:pPr>
              <w:rPr>
                <w:rFonts w:cs="Arial"/>
                <w:color w:val="000000" w:themeColor="text1"/>
                <w:sz w:val="16"/>
                <w:szCs w:val="14"/>
              </w:rPr>
            </w:pPr>
            <w:r>
              <w:rPr>
                <w:noProof/>
              </w:rPr>
              <w:drawing>
                <wp:inline distT="0" distB="0" distL="0" distR="0" wp14:anchorId="77D1D97D" wp14:editId="4891836D">
                  <wp:extent cx="203200" cy="203200"/>
                  <wp:effectExtent l="0" t="0" r="0" b="0"/>
                  <wp:docPr id="8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AmbientDim_Cfg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EB64FF"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8E555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6CC81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39C7C3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B3906" w14:textId="77777777" w:rsidR="00E0603C" w:rsidRPr="00FA0010" w:rsidRDefault="00E0603C" w:rsidP="00767670">
            <w:pPr>
              <w:rPr>
                <w:rFonts w:cs="Arial"/>
                <w:color w:val="000000" w:themeColor="text1"/>
                <w:sz w:val="16"/>
                <w:szCs w:val="14"/>
              </w:rPr>
            </w:pPr>
            <w:r>
              <w:rPr>
                <w:rFonts w:cs="Arial"/>
                <w:color w:val="000000" w:themeColor="text1"/>
                <w:sz w:val="16"/>
                <w:szCs w:val="14"/>
              </w:rPr>
              <w:t>WelcomeFarewell_Status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577BC4" w14:textId="77777777" w:rsidR="00E0603C" w:rsidRDefault="00E0603C" w:rsidP="00767670">
            <w:pPr>
              <w:rPr>
                <w:rFonts w:cs="Arial"/>
                <w:color w:val="000000" w:themeColor="text1"/>
                <w:sz w:val="16"/>
                <w:szCs w:val="14"/>
              </w:rPr>
            </w:pPr>
            <w:r>
              <w:rPr>
                <w:noProof/>
              </w:rPr>
              <w:drawing>
                <wp:inline distT="0" distB="0" distL="0" distR="0" wp14:anchorId="116BBF8C" wp14:editId="6DA01441">
                  <wp:extent cx="203200" cy="203200"/>
                  <wp:effectExtent l="0" t="0" r="0" b="0"/>
                  <wp:docPr id="8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WelcomeFarewell_Status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33C6DA" w14:textId="77777777" w:rsidR="00E0603C" w:rsidRPr="00B92D16" w:rsidRDefault="00E0603C" w:rsidP="00E0603C">
            <w:pPr>
              <w:rPr>
                <w:rFonts w:cs="Arial"/>
                <w:color w:val="000000" w:themeColor="text1"/>
                <w:sz w:val="16"/>
                <w:szCs w:val="14"/>
              </w:rPr>
            </w:pPr>
            <w:r>
              <w:rPr>
                <w:noProof/>
              </w:rPr>
              <w:drawing>
                <wp:inline distT="0" distB="0" distL="0" distR="0" wp14:anchorId="3135FCDF" wp14:editId="7F32C934">
                  <wp:extent cx="203200" cy="203200"/>
                  <wp:effectExtent l="0" t="0" r="0" b="0"/>
                  <wp:docPr id="8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WelcomeFarewell_Status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6058F6"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419EF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7B91FD"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8EF066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5613A3"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LightAmbColor_Temp</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23C1CE5" w14:textId="77777777" w:rsidR="00E0603C" w:rsidRDefault="00E0603C" w:rsidP="00767670">
            <w:pPr>
              <w:rPr>
                <w:rFonts w:cs="Arial"/>
                <w:color w:val="000000" w:themeColor="text1"/>
                <w:sz w:val="16"/>
                <w:szCs w:val="14"/>
              </w:rPr>
            </w:pPr>
            <w:r>
              <w:rPr>
                <w:noProof/>
              </w:rPr>
              <w:drawing>
                <wp:inline distT="0" distB="0" distL="0" distR="0" wp14:anchorId="5A5DDA0F" wp14:editId="5D834930">
                  <wp:extent cx="203200" cy="203200"/>
                  <wp:effectExtent l="0" t="0" r="0" b="0"/>
                  <wp:docPr id="8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LightAmbColor_Temp</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2D5E60" w14:textId="77777777" w:rsidR="00E0603C" w:rsidRPr="00B92D16" w:rsidRDefault="00E0603C" w:rsidP="00E0603C">
            <w:pPr>
              <w:rPr>
                <w:rFonts w:cs="Arial"/>
                <w:color w:val="000000" w:themeColor="text1"/>
                <w:sz w:val="16"/>
                <w:szCs w:val="14"/>
              </w:rPr>
            </w:pPr>
            <w:r>
              <w:rPr>
                <w:noProof/>
              </w:rPr>
              <w:drawing>
                <wp:inline distT="0" distB="0" distL="0" distR="0" wp14:anchorId="109BAB2E" wp14:editId="3F02B70A">
                  <wp:extent cx="203200" cy="203200"/>
                  <wp:effectExtent l="0" t="0" r="0" b="0"/>
                  <wp:docPr id="8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LightAmbColor_Temp</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A52E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B537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DCE2A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04D5043F" w14:textId="1DE89EC2" w:rsidR="000702C6" w:rsidRPr="004A50B8" w:rsidRDefault="000702C6" w:rsidP="000702C6">
      <w:pPr>
        <w:pStyle w:val="Caption"/>
      </w:pPr>
      <w:bookmarkStart w:id="171" w:name="_Toc115100506"/>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12</w:t>
      </w:r>
      <w:r>
        <w:rPr>
          <w:noProof/>
        </w:rPr>
        <w:fldChar w:fldCharType="end"/>
      </w:r>
      <w:r w:rsidRPr="00702453">
        <w:t xml:space="preserve">: </w:t>
      </w:r>
      <w:r>
        <w:t>Input Signal mappings of Function</w:t>
      </w:r>
      <w:bookmarkEnd w:id="171"/>
      <w:r>
        <w:t xml:space="preserve"> </w:t>
      </w:r>
    </w:p>
    <w:p w14:paraId="7B10972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30582A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3FB87"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538CB"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099E9"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D7B81"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7C115"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70577"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72E980F7"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10E461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725BD9" w14:textId="77777777" w:rsidR="00477432" w:rsidRPr="00FA0010" w:rsidRDefault="00477432" w:rsidP="001E18BD">
            <w:pPr>
              <w:rPr>
                <w:rFonts w:cs="Arial"/>
                <w:color w:val="000000" w:themeColor="text1"/>
                <w:sz w:val="16"/>
                <w:szCs w:val="14"/>
              </w:rPr>
            </w:pPr>
            <w:r>
              <w:rPr>
                <w:rFonts w:cs="Arial"/>
                <w:color w:val="000000" w:themeColor="text1"/>
                <w:sz w:val="16"/>
                <w:szCs w:val="14"/>
              </w:rPr>
              <w:t>Ramp</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3A4E22" w14:textId="77777777" w:rsidR="00477432" w:rsidRDefault="00477432" w:rsidP="001E18BD">
            <w:pPr>
              <w:rPr>
                <w:rFonts w:cs="Arial"/>
                <w:color w:val="000000" w:themeColor="text1"/>
                <w:sz w:val="16"/>
                <w:szCs w:val="14"/>
              </w:rPr>
            </w:pPr>
            <w:r>
              <w:rPr>
                <w:noProof/>
              </w:rPr>
              <w:drawing>
                <wp:inline distT="0" distB="0" distL="0" distR="0" wp14:anchorId="6634BE5E" wp14:editId="1077FDC9">
                  <wp:extent cx="203200" cy="203200"/>
                  <wp:effectExtent l="0" t="0" r="0" b="0"/>
                  <wp:docPr id="8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Ramp</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41E98" w14:textId="77777777" w:rsidR="00477432" w:rsidRPr="00B92D16" w:rsidRDefault="00477432" w:rsidP="001E18BD">
            <w:pPr>
              <w:rPr>
                <w:rFonts w:cs="Arial"/>
                <w:color w:val="000000" w:themeColor="text1"/>
                <w:sz w:val="16"/>
                <w:szCs w:val="14"/>
              </w:rPr>
            </w:pPr>
            <w:r>
              <w:rPr>
                <w:noProof/>
              </w:rPr>
              <w:drawing>
                <wp:inline distT="0" distB="0" distL="0" distR="0" wp14:anchorId="664FAF21" wp14:editId="19FE7E26">
                  <wp:extent cx="203200" cy="203200"/>
                  <wp:effectExtent l="0" t="0" r="0" b="0"/>
                  <wp:docPr id="8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Ramp</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69D46"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C65BE"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07DF4D"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3507D4D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2EF41" w14:textId="77777777" w:rsidR="00477432" w:rsidRPr="00FA0010" w:rsidRDefault="00477432" w:rsidP="001E18BD">
            <w:pPr>
              <w:rPr>
                <w:rFonts w:cs="Arial"/>
                <w:color w:val="000000" w:themeColor="text1"/>
                <w:sz w:val="16"/>
                <w:szCs w:val="14"/>
              </w:rPr>
            </w:pPr>
            <w:r>
              <w:rPr>
                <w:rFonts w:cs="Arial"/>
                <w:color w:val="000000" w:themeColor="text1"/>
                <w:sz w:val="16"/>
                <w:szCs w:val="14"/>
              </w:rPr>
              <w:t>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C1501E" w14:textId="77777777" w:rsidR="00477432" w:rsidRDefault="00477432" w:rsidP="001E18BD">
            <w:pPr>
              <w:rPr>
                <w:rFonts w:cs="Arial"/>
                <w:color w:val="000000" w:themeColor="text1"/>
                <w:sz w:val="16"/>
                <w:szCs w:val="14"/>
              </w:rPr>
            </w:pPr>
            <w:r>
              <w:rPr>
                <w:noProof/>
              </w:rPr>
              <w:drawing>
                <wp:inline distT="0" distB="0" distL="0" distR="0" wp14:anchorId="533A46A1" wp14:editId="7DB46B9F">
                  <wp:extent cx="203200" cy="203200"/>
                  <wp:effectExtent l="0" t="0" r="0" b="0"/>
                  <wp:docPr id="8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2B5346" w14:textId="77777777" w:rsidR="00477432" w:rsidRPr="00B92D16" w:rsidRDefault="00477432" w:rsidP="001E18BD">
            <w:pPr>
              <w:rPr>
                <w:rFonts w:cs="Arial"/>
                <w:color w:val="000000" w:themeColor="text1"/>
                <w:sz w:val="16"/>
                <w:szCs w:val="14"/>
              </w:rPr>
            </w:pPr>
            <w:r>
              <w:rPr>
                <w:noProof/>
              </w:rPr>
              <w:drawing>
                <wp:inline distT="0" distB="0" distL="0" distR="0" wp14:anchorId="0D91AA80" wp14:editId="2846AE2B">
                  <wp:extent cx="203200" cy="203200"/>
                  <wp:effectExtent l="0" t="0" r="0" b="0"/>
                  <wp:docPr id="8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26616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2D097"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B92D33"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523C4C9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C4739" w14:textId="77777777" w:rsidR="00477432" w:rsidRPr="00FA0010" w:rsidRDefault="00477432" w:rsidP="001E18BD">
            <w:pPr>
              <w:rPr>
                <w:rFonts w:cs="Arial"/>
                <w:color w:val="000000" w:themeColor="text1"/>
                <w:sz w:val="16"/>
                <w:szCs w:val="14"/>
              </w:rPr>
            </w:pPr>
            <w:r>
              <w:rPr>
                <w:rFonts w:cs="Arial"/>
                <w:color w:val="000000" w:themeColor="text1"/>
                <w:sz w:val="16"/>
                <w:szCs w:val="14"/>
              </w:rPr>
              <w:t>Update_Color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C4FB66" w14:textId="77777777" w:rsidR="00477432" w:rsidRDefault="00477432" w:rsidP="001E18BD">
            <w:pPr>
              <w:rPr>
                <w:rFonts w:cs="Arial"/>
                <w:color w:val="000000" w:themeColor="text1"/>
                <w:sz w:val="16"/>
                <w:szCs w:val="14"/>
              </w:rPr>
            </w:pPr>
            <w:r>
              <w:rPr>
                <w:noProof/>
              </w:rPr>
              <w:drawing>
                <wp:inline distT="0" distB="0" distL="0" distR="0" wp14:anchorId="3A946DE8" wp14:editId="6B491F4A">
                  <wp:extent cx="203200" cy="203200"/>
                  <wp:effectExtent l="0" t="0" r="0" b="0"/>
                  <wp:docPr id="8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Update_Color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D398A" w14:textId="77777777" w:rsidR="00477432" w:rsidRPr="00B92D16" w:rsidRDefault="00477432" w:rsidP="001E18BD">
            <w:pPr>
              <w:rPr>
                <w:rFonts w:cs="Arial"/>
                <w:color w:val="000000" w:themeColor="text1"/>
                <w:sz w:val="16"/>
                <w:szCs w:val="14"/>
              </w:rPr>
            </w:pPr>
            <w:r>
              <w:rPr>
                <w:noProof/>
              </w:rPr>
              <w:drawing>
                <wp:inline distT="0" distB="0" distL="0" distR="0" wp14:anchorId="6F425B0E" wp14:editId="5FAC2DFB">
                  <wp:extent cx="203200" cy="203200"/>
                  <wp:effectExtent l="0" t="0" r="0" b="0"/>
                  <wp:docPr id="8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Update_Color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559E6"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167C48"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AACB0C"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5B2A802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54519E" w14:textId="77777777" w:rsidR="00477432" w:rsidRPr="00FA0010" w:rsidRDefault="00477432" w:rsidP="001E18BD">
            <w:pPr>
              <w:rPr>
                <w:rFonts w:cs="Arial"/>
                <w:color w:val="000000" w:themeColor="text1"/>
                <w:sz w:val="16"/>
                <w:szCs w:val="14"/>
              </w:rPr>
            </w:pPr>
            <w:r>
              <w:rPr>
                <w:rFonts w:cs="Arial"/>
                <w:color w:val="000000" w:themeColor="text1"/>
                <w:sz w:val="16"/>
                <w:szCs w:val="14"/>
              </w:rPr>
              <w:t>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CBFCC8" w14:textId="77777777" w:rsidR="00477432" w:rsidRDefault="00477432" w:rsidP="001E18BD">
            <w:pPr>
              <w:rPr>
                <w:rFonts w:cs="Arial"/>
                <w:color w:val="000000" w:themeColor="text1"/>
                <w:sz w:val="16"/>
                <w:szCs w:val="14"/>
              </w:rPr>
            </w:pPr>
            <w:r>
              <w:rPr>
                <w:noProof/>
              </w:rPr>
              <w:drawing>
                <wp:inline distT="0" distB="0" distL="0" distR="0" wp14:anchorId="6B6CE6CC" wp14:editId="4BDF2089">
                  <wp:extent cx="203200" cy="203200"/>
                  <wp:effectExtent l="0" t="0" r="0" b="0"/>
                  <wp:docPr id="9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AD4B2A" w14:textId="77777777" w:rsidR="00477432" w:rsidRPr="00B92D16" w:rsidRDefault="00477432" w:rsidP="001E18BD">
            <w:pPr>
              <w:rPr>
                <w:rFonts w:cs="Arial"/>
                <w:color w:val="000000" w:themeColor="text1"/>
                <w:sz w:val="16"/>
                <w:szCs w:val="14"/>
              </w:rPr>
            </w:pPr>
            <w:r>
              <w:rPr>
                <w:noProof/>
              </w:rPr>
              <w:drawing>
                <wp:inline distT="0" distB="0" distL="0" distR="0" wp14:anchorId="49F00E7F" wp14:editId="1968F91A">
                  <wp:extent cx="203200" cy="203200"/>
                  <wp:effectExtent l="0" t="0" r="0" b="0"/>
                  <wp:docPr id="9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29612D"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81C9CC"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2777C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36A684E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8446B9" w14:textId="77777777" w:rsidR="00477432" w:rsidRPr="00FA0010" w:rsidRDefault="00477432" w:rsidP="001E18BD">
            <w:pPr>
              <w:rPr>
                <w:rFonts w:cs="Arial"/>
                <w:color w:val="000000" w:themeColor="text1"/>
                <w:sz w:val="16"/>
                <w:szCs w:val="14"/>
              </w:rPr>
            </w:pPr>
            <w:r>
              <w:rPr>
                <w:rFonts w:cs="Arial"/>
                <w:color w:val="000000" w:themeColor="text1"/>
                <w:sz w:val="16"/>
                <w:szCs w:val="14"/>
              </w:rPr>
              <w:t>Update_Intensity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99CACC" w14:textId="77777777" w:rsidR="00477432" w:rsidRDefault="00477432" w:rsidP="001E18BD">
            <w:pPr>
              <w:rPr>
                <w:rFonts w:cs="Arial"/>
                <w:color w:val="000000" w:themeColor="text1"/>
                <w:sz w:val="16"/>
                <w:szCs w:val="14"/>
              </w:rPr>
            </w:pPr>
            <w:r>
              <w:rPr>
                <w:noProof/>
              </w:rPr>
              <w:drawing>
                <wp:inline distT="0" distB="0" distL="0" distR="0" wp14:anchorId="6B29218D" wp14:editId="23F90686">
                  <wp:extent cx="203200" cy="203200"/>
                  <wp:effectExtent l="0" t="0" r="0" b="0"/>
                  <wp:docPr id="9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Update_Intensity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5D8AB" w14:textId="77777777" w:rsidR="00477432" w:rsidRPr="00B92D16" w:rsidRDefault="00477432" w:rsidP="001E18BD">
            <w:pPr>
              <w:rPr>
                <w:rFonts w:cs="Arial"/>
                <w:color w:val="000000" w:themeColor="text1"/>
                <w:sz w:val="16"/>
                <w:szCs w:val="14"/>
              </w:rPr>
            </w:pPr>
            <w:r>
              <w:rPr>
                <w:noProof/>
              </w:rPr>
              <w:drawing>
                <wp:inline distT="0" distB="0" distL="0" distR="0" wp14:anchorId="237C1687" wp14:editId="6A78F655">
                  <wp:extent cx="203200" cy="203200"/>
                  <wp:effectExtent l="0" t="0" r="0" b="0"/>
                  <wp:docPr id="9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Update_Intensity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55C274"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1CE07"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19E659"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3F73D63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65277" w14:textId="77777777" w:rsidR="00477432" w:rsidRPr="00FA0010" w:rsidRDefault="00477432" w:rsidP="001E18BD">
            <w:pPr>
              <w:rPr>
                <w:rFonts w:cs="Arial"/>
                <w:color w:val="000000" w:themeColor="text1"/>
                <w:sz w:val="16"/>
                <w:szCs w:val="14"/>
              </w:rPr>
            </w:pPr>
            <w:r>
              <w:rPr>
                <w:rFonts w:cs="Arial"/>
                <w:color w:val="000000" w:themeColor="text1"/>
                <w:sz w:val="16"/>
                <w:szCs w:val="14"/>
              </w:rPr>
              <w:t>ALM_Location_ID</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DD66BF4" w14:textId="77777777" w:rsidR="00477432" w:rsidRDefault="00477432" w:rsidP="001E18BD">
            <w:pPr>
              <w:rPr>
                <w:rFonts w:cs="Arial"/>
                <w:color w:val="000000" w:themeColor="text1"/>
                <w:sz w:val="16"/>
                <w:szCs w:val="14"/>
              </w:rPr>
            </w:pPr>
            <w:r>
              <w:rPr>
                <w:noProof/>
              </w:rPr>
              <w:drawing>
                <wp:inline distT="0" distB="0" distL="0" distR="0" wp14:anchorId="3D8F0B0C" wp14:editId="33A7A1FA">
                  <wp:extent cx="203200" cy="203200"/>
                  <wp:effectExtent l="0" t="0" r="0" b="0"/>
                  <wp:docPr id="9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Location_ID</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86FD8" w14:textId="77777777" w:rsidR="00477432" w:rsidRPr="00B92D16" w:rsidRDefault="00477432" w:rsidP="001E18BD">
            <w:pPr>
              <w:rPr>
                <w:rFonts w:cs="Arial"/>
                <w:color w:val="000000" w:themeColor="text1"/>
                <w:sz w:val="16"/>
                <w:szCs w:val="14"/>
              </w:rPr>
            </w:pPr>
            <w:r>
              <w:rPr>
                <w:noProof/>
              </w:rPr>
              <w:drawing>
                <wp:inline distT="0" distB="0" distL="0" distR="0" wp14:anchorId="40FDCCC3" wp14:editId="63A51F9E">
                  <wp:extent cx="203200" cy="203200"/>
                  <wp:effectExtent l="0" t="0" r="0" b="0"/>
                  <wp:docPr id="9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ALM_Location_ID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E78337"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A1B557"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B694B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6115DE9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EEF757" w14:textId="77777777" w:rsidR="00477432" w:rsidRPr="00FA0010" w:rsidRDefault="00477432" w:rsidP="001E18BD">
            <w:pPr>
              <w:rPr>
                <w:rFonts w:cs="Arial"/>
                <w:color w:val="000000" w:themeColor="text1"/>
                <w:sz w:val="16"/>
                <w:szCs w:val="14"/>
              </w:rPr>
            </w:pPr>
            <w:r>
              <w:rPr>
                <w:rFonts w:cs="Arial"/>
                <w:color w:val="000000" w:themeColor="text1"/>
                <w:sz w:val="16"/>
                <w:szCs w:val="14"/>
              </w:rPr>
              <w:t>Customer_Color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93B73F" w14:textId="77777777" w:rsidR="00477432" w:rsidRDefault="00477432" w:rsidP="001E18BD">
            <w:pPr>
              <w:rPr>
                <w:rFonts w:cs="Arial"/>
                <w:color w:val="000000" w:themeColor="text1"/>
                <w:sz w:val="16"/>
                <w:szCs w:val="14"/>
              </w:rPr>
            </w:pPr>
            <w:r>
              <w:rPr>
                <w:noProof/>
              </w:rPr>
              <w:drawing>
                <wp:inline distT="0" distB="0" distL="0" distR="0" wp14:anchorId="50BAD4E0" wp14:editId="2A858578">
                  <wp:extent cx="203200" cy="203200"/>
                  <wp:effectExtent l="0" t="0" r="0" b="0"/>
                  <wp:docPr id="9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Customer_Color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E9C248" w14:textId="77777777" w:rsidR="00477432" w:rsidRPr="00B92D16" w:rsidRDefault="00477432" w:rsidP="001E18BD">
            <w:pPr>
              <w:rPr>
                <w:rFonts w:cs="Arial"/>
                <w:color w:val="000000" w:themeColor="text1"/>
                <w:sz w:val="16"/>
                <w:szCs w:val="14"/>
              </w:rPr>
            </w:pPr>
            <w:r>
              <w:rPr>
                <w:noProof/>
              </w:rPr>
              <w:drawing>
                <wp:inline distT="0" distB="0" distL="0" distR="0" wp14:anchorId="5F5E1C3E" wp14:editId="386E5396">
                  <wp:extent cx="203200" cy="203200"/>
                  <wp:effectExtent l="0" t="0" r="0" b="0"/>
                  <wp:docPr id="9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Customer_Color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CF0831"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7A16F2"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CEFEE8"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661978A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089482" w14:textId="77777777" w:rsidR="00477432" w:rsidRPr="00FA0010" w:rsidRDefault="00477432" w:rsidP="001E18BD">
            <w:pPr>
              <w:rPr>
                <w:rFonts w:cs="Arial"/>
                <w:color w:val="000000" w:themeColor="text1"/>
                <w:sz w:val="16"/>
                <w:szCs w:val="14"/>
              </w:rPr>
            </w:pPr>
            <w:r>
              <w:rPr>
                <w:rFonts w:cs="Arial"/>
                <w:color w:val="000000" w:themeColor="text1"/>
                <w:sz w:val="16"/>
                <w:szCs w:val="14"/>
              </w:rPr>
              <w:t>Customer_Intensity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735F04E" w14:textId="77777777" w:rsidR="00477432" w:rsidRDefault="00477432" w:rsidP="001E18BD">
            <w:pPr>
              <w:rPr>
                <w:rFonts w:cs="Arial"/>
                <w:color w:val="000000" w:themeColor="text1"/>
                <w:sz w:val="16"/>
                <w:szCs w:val="14"/>
              </w:rPr>
            </w:pPr>
            <w:r>
              <w:rPr>
                <w:noProof/>
              </w:rPr>
              <w:drawing>
                <wp:inline distT="0" distB="0" distL="0" distR="0" wp14:anchorId="7B896BE5" wp14:editId="61FD1831">
                  <wp:extent cx="203200" cy="203200"/>
                  <wp:effectExtent l="0" t="0" r="0" b="0"/>
                  <wp:docPr id="9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Customer_Intensity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0B933" w14:textId="77777777" w:rsidR="00477432" w:rsidRPr="00B92D16" w:rsidRDefault="00477432" w:rsidP="001E18BD">
            <w:pPr>
              <w:rPr>
                <w:rFonts w:cs="Arial"/>
                <w:color w:val="000000" w:themeColor="text1"/>
                <w:sz w:val="16"/>
                <w:szCs w:val="14"/>
              </w:rPr>
            </w:pPr>
            <w:r>
              <w:rPr>
                <w:noProof/>
              </w:rPr>
              <w:drawing>
                <wp:inline distT="0" distB="0" distL="0" distR="0" wp14:anchorId="4595EE23" wp14:editId="23DD827E">
                  <wp:extent cx="203200" cy="203200"/>
                  <wp:effectExtent l="0" t="0" r="0" b="0"/>
                  <wp:docPr id="9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Customer_Intensity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DDC3B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992A0"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6AF3D9"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7A35F6E1" w14:textId="0D0B4320" w:rsidR="000702C6" w:rsidRPr="00C000B2" w:rsidRDefault="000702C6" w:rsidP="000702C6">
      <w:pPr>
        <w:jc w:val="center"/>
        <w:rPr>
          <w:b/>
          <w:noProof/>
        </w:rPr>
      </w:pPr>
      <w:bookmarkStart w:id="172" w:name="_Toc11510050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13</w:t>
      </w:r>
      <w:r w:rsidRPr="00C000B2">
        <w:rPr>
          <w:b/>
          <w:noProof/>
        </w:rPr>
        <w:fldChar w:fldCharType="end"/>
      </w:r>
      <w:r w:rsidRPr="00C000B2">
        <w:rPr>
          <w:b/>
          <w:noProof/>
        </w:rPr>
        <w:t>: Output Signal mappings of Function</w:t>
      </w:r>
      <w:bookmarkEnd w:id="172"/>
      <w:r w:rsidRPr="00C000B2">
        <w:rPr>
          <w:b/>
          <w:noProof/>
        </w:rPr>
        <w:t xml:space="preserve"> </w:t>
      </w:r>
    </w:p>
    <w:p w14:paraId="034D04A3" w14:textId="77777777" w:rsidR="00072314" w:rsidRDefault="00072314" w:rsidP="00072314">
      <w:pPr>
        <w:pStyle w:val="Heading6"/>
      </w:pPr>
      <w:r>
        <w:t>Parameters</w:t>
      </w:r>
    </w:p>
    <w:p w14:paraId="3CB78E19"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32459639"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3275A"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9A97A"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75183"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EDE2B"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DC759"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2CF6681D"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A0C9F9"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110F3" w14:textId="77777777" w:rsidR="00236EE1" w:rsidRDefault="00236EE1" w:rsidP="00236EE1">
            <w:pPr>
              <w:rPr>
                <w:rFonts w:cs="Arial"/>
                <w:b/>
                <w:bCs/>
                <w:color w:val="000000"/>
              </w:rPr>
            </w:pPr>
            <w:r>
              <w:rPr>
                <w:noProof/>
              </w:rPr>
              <w:drawing>
                <wp:inline distT="0" distB="0" distL="0" distR="0" wp14:anchorId="03E3E415" wp14:editId="58B1B7F8">
                  <wp:extent cx="203200" cy="203200"/>
                  <wp:effectExtent l="0" t="0" r="0" b="0"/>
                  <wp:docPr id="920"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Run_Active_Count_Min_Cfg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A41CA8" w14:textId="77777777" w:rsidR="00F33430" w:rsidRDefault="00F33430"/>
        </w:tc>
        <w:sdt>
          <w:sdtPr>
            <w:rPr>
              <w:sz w:val="18"/>
            </w:rPr>
            <w:alias w:val="Method"/>
            <w:tag w:val="Method"/>
            <w:id w:val="-729920099"/>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EC45D5"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C0B541" w14:textId="77777777" w:rsidR="00F33430" w:rsidRDefault="00F33430"/>
        </w:tc>
      </w:tr>
      <w:tr w:rsidR="00236EE1" w:rsidRPr="00B3499B" w14:paraId="3FC5E120"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4F0CA"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96171A" w14:textId="77777777" w:rsidR="00236EE1" w:rsidRDefault="00236EE1" w:rsidP="00236EE1">
            <w:pPr>
              <w:rPr>
                <w:rFonts w:cs="Arial"/>
                <w:b/>
                <w:bCs/>
                <w:color w:val="000000"/>
              </w:rPr>
            </w:pPr>
            <w:r>
              <w:rPr>
                <w:noProof/>
              </w:rPr>
              <w:drawing>
                <wp:inline distT="0" distB="0" distL="0" distR="0" wp14:anchorId="34EB83BB" wp14:editId="4A296038">
                  <wp:extent cx="203200" cy="203200"/>
                  <wp:effectExtent l="0" t="0" r="0" b="0"/>
                  <wp:docPr id="922"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Run_Active_Count_Max_Cfg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01103F" w14:textId="77777777" w:rsidR="00F33430" w:rsidRDefault="00F33430"/>
        </w:tc>
        <w:sdt>
          <w:sdtPr>
            <w:rPr>
              <w:sz w:val="18"/>
            </w:rPr>
            <w:alias w:val="Method"/>
            <w:tag w:val="Method"/>
            <w:id w:val="694890473"/>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D90586"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3D67DA" w14:textId="77777777" w:rsidR="00F33430" w:rsidRDefault="00F33430"/>
        </w:tc>
      </w:tr>
      <w:tr w:rsidR="00236EE1" w:rsidRPr="00B3499B" w14:paraId="25FE7022"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A54AE"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F58B4" w14:textId="77777777" w:rsidR="00236EE1" w:rsidRDefault="00236EE1" w:rsidP="00236EE1">
            <w:pPr>
              <w:rPr>
                <w:rFonts w:cs="Arial"/>
                <w:b/>
                <w:bCs/>
                <w:color w:val="000000"/>
              </w:rPr>
            </w:pPr>
            <w:r>
              <w:rPr>
                <w:noProof/>
              </w:rPr>
              <w:drawing>
                <wp:inline distT="0" distB="0" distL="0" distR="0" wp14:anchorId="305D2288" wp14:editId="00027B40">
                  <wp:extent cx="203200" cy="203200"/>
                  <wp:effectExtent l="0" t="0" r="0" b="0"/>
                  <wp:docPr id="924"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ALM_CommUp_Time_Cfg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AA9B6C" w14:textId="77777777" w:rsidR="00F33430" w:rsidRDefault="00F33430"/>
        </w:tc>
        <w:sdt>
          <w:sdtPr>
            <w:rPr>
              <w:sz w:val="18"/>
            </w:rPr>
            <w:alias w:val="Method"/>
            <w:tag w:val="Method"/>
            <w:id w:val="-687679117"/>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97A9E"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903999" w14:textId="77777777" w:rsidR="00F33430" w:rsidRDefault="00F33430"/>
        </w:tc>
      </w:tr>
      <w:tr w:rsidR="00236EE1" w:rsidRPr="00B3499B" w14:paraId="461AED81"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0A21E"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8239A" w14:textId="77777777" w:rsidR="00236EE1" w:rsidRDefault="00236EE1" w:rsidP="00236EE1">
            <w:pPr>
              <w:rPr>
                <w:rFonts w:cs="Arial"/>
                <w:b/>
                <w:bCs/>
                <w:color w:val="000000"/>
              </w:rPr>
            </w:pPr>
            <w:r>
              <w:rPr>
                <w:noProof/>
              </w:rPr>
              <w:drawing>
                <wp:inline distT="0" distB="0" distL="0" distR="0" wp14:anchorId="7A3EF06E" wp14:editId="5B9AB647">
                  <wp:extent cx="203200" cy="203200"/>
                  <wp:effectExtent l="0" t="0" r="0" b="0"/>
                  <wp:docPr id="926"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Stat_Seq_Time_Cfg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AA874" w14:textId="77777777" w:rsidR="00F33430" w:rsidRDefault="00F33430"/>
        </w:tc>
        <w:sdt>
          <w:sdtPr>
            <w:rPr>
              <w:sz w:val="18"/>
            </w:rPr>
            <w:alias w:val="Method"/>
            <w:tag w:val="Method"/>
            <w:id w:val="309527339"/>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D5E5B"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2AEEE0" w14:textId="77777777" w:rsidR="00F33430" w:rsidRDefault="00F33430"/>
        </w:tc>
      </w:tr>
      <w:tr w:rsidR="00236EE1" w:rsidRPr="00B3499B" w14:paraId="3CBC712E"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16430F"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175E14" w14:textId="77777777" w:rsidR="00236EE1" w:rsidRDefault="00236EE1" w:rsidP="00236EE1">
            <w:pPr>
              <w:rPr>
                <w:rFonts w:cs="Arial"/>
                <w:b/>
                <w:bCs/>
                <w:color w:val="000000"/>
              </w:rPr>
            </w:pPr>
            <w:r>
              <w:rPr>
                <w:noProof/>
              </w:rPr>
              <w:drawing>
                <wp:inline distT="0" distB="0" distL="0" distR="0" wp14:anchorId="594FB568" wp14:editId="61EF3B09">
                  <wp:extent cx="203200" cy="203200"/>
                  <wp:effectExtent l="0" t="0" r="0" b="0"/>
                  <wp:docPr id="928"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EntryInt_Cfg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8117FB" w14:textId="77777777" w:rsidR="00F33430" w:rsidRDefault="00F33430"/>
        </w:tc>
        <w:sdt>
          <w:sdtPr>
            <w:rPr>
              <w:sz w:val="18"/>
            </w:rPr>
            <w:alias w:val="Method"/>
            <w:tag w:val="Method"/>
            <w:id w:val="-505832196"/>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1D59E"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0C0F86" w14:textId="77777777" w:rsidR="00F33430" w:rsidRDefault="00F33430"/>
        </w:tc>
      </w:tr>
      <w:tr w:rsidR="00236EE1" w:rsidRPr="00B3499B" w14:paraId="02CE1464"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4EC1F6"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73C272" w14:textId="77777777" w:rsidR="00236EE1" w:rsidRDefault="00236EE1" w:rsidP="00236EE1">
            <w:pPr>
              <w:rPr>
                <w:rFonts w:cs="Arial"/>
                <w:b/>
                <w:bCs/>
                <w:color w:val="000000"/>
              </w:rPr>
            </w:pPr>
            <w:r>
              <w:rPr>
                <w:noProof/>
              </w:rPr>
              <w:drawing>
                <wp:inline distT="0" distB="0" distL="0" distR="0" wp14:anchorId="31B8A375" wp14:editId="13639B85">
                  <wp:extent cx="203200" cy="203200"/>
                  <wp:effectExtent l="0" t="0" r="0" b="0"/>
                  <wp:docPr id="930"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AjarColor_Cfg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F78593" w14:textId="77777777" w:rsidR="00F33430" w:rsidRDefault="00F33430"/>
        </w:tc>
        <w:sdt>
          <w:sdtPr>
            <w:rPr>
              <w:sz w:val="18"/>
            </w:rPr>
            <w:alias w:val="Method"/>
            <w:tag w:val="Method"/>
            <w:id w:val="814379919"/>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CC4379"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5B1F57" w14:textId="77777777" w:rsidR="00F33430" w:rsidRDefault="00F33430"/>
        </w:tc>
      </w:tr>
      <w:tr w:rsidR="00236EE1" w:rsidRPr="00B3499B" w14:paraId="30F1091F"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F0F441"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736BC" w14:textId="77777777" w:rsidR="00236EE1" w:rsidRDefault="00236EE1" w:rsidP="00236EE1">
            <w:pPr>
              <w:rPr>
                <w:rFonts w:cs="Arial"/>
                <w:b/>
                <w:bCs/>
                <w:color w:val="000000"/>
              </w:rPr>
            </w:pPr>
            <w:r>
              <w:rPr>
                <w:noProof/>
              </w:rPr>
              <w:drawing>
                <wp:inline distT="0" distB="0" distL="0" distR="0" wp14:anchorId="6F51F2E3" wp14:editId="35DFE9CC">
                  <wp:extent cx="203200" cy="203200"/>
                  <wp:effectExtent l="0" t="0" r="0" b="0"/>
                  <wp:docPr id="932"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Integer</w:t>
            </w:r>
            <w:r>
              <w:rPr>
                <w:rFonts w:cs="Arial"/>
                <w:color w:val="000000" w:themeColor="text1"/>
                <w:sz w:val="16"/>
                <w:szCs w:val="14"/>
              </w:rPr>
              <w:t>) Stat_Seq_Wait_Time_Cfg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5BA1F6" w14:textId="77777777" w:rsidR="00F33430" w:rsidRDefault="00F33430"/>
        </w:tc>
        <w:sdt>
          <w:sdtPr>
            <w:rPr>
              <w:sz w:val="18"/>
            </w:rPr>
            <w:alias w:val="Method"/>
            <w:tag w:val="Method"/>
            <w:id w:val="137539788"/>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14823"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D6FE91" w14:textId="77777777" w:rsidR="00F33430" w:rsidRDefault="00F33430"/>
        </w:tc>
      </w:tr>
      <w:tr w:rsidR="00236EE1" w:rsidRPr="00B3499B" w14:paraId="5E8D949C"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F7BB43"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7BA61" w14:textId="77777777" w:rsidR="00236EE1" w:rsidRDefault="00236EE1" w:rsidP="00236EE1">
            <w:pPr>
              <w:rPr>
                <w:rFonts w:cs="Arial"/>
                <w:b/>
                <w:bCs/>
                <w:color w:val="000000"/>
              </w:rPr>
            </w:pPr>
            <w:r>
              <w:rPr>
                <w:noProof/>
              </w:rPr>
              <w:drawing>
                <wp:inline distT="0" distB="0" distL="0" distR="0" wp14:anchorId="6A191059" wp14:editId="5E950CFB">
                  <wp:extent cx="203200" cy="203200"/>
                  <wp:effectExtent l="0" t="0" r="0" b="0"/>
                  <wp:docPr id="934"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EntryColor_Cfg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15E831" w14:textId="77777777" w:rsidR="00F33430" w:rsidRDefault="00F33430"/>
        </w:tc>
        <w:sdt>
          <w:sdtPr>
            <w:rPr>
              <w:sz w:val="18"/>
            </w:rPr>
            <w:alias w:val="Method"/>
            <w:tag w:val="Method"/>
            <w:id w:val="188571793"/>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9682F"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4BBC8E" w14:textId="77777777" w:rsidR="00F33430" w:rsidRDefault="00F33430"/>
        </w:tc>
      </w:tr>
    </w:tbl>
    <w:p w14:paraId="788B1CC7" w14:textId="3B06AB0A" w:rsidR="008368A6" w:rsidRPr="008368A6" w:rsidRDefault="008368A6" w:rsidP="008368A6">
      <w:pPr>
        <w:jc w:val="center"/>
        <w:rPr>
          <w:b/>
          <w:noProof/>
        </w:rPr>
      </w:pPr>
      <w:bookmarkStart w:id="173" w:name="_Toc115100508"/>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14</w:t>
      </w:r>
      <w:r w:rsidRPr="008368A6">
        <w:rPr>
          <w:b/>
          <w:noProof/>
        </w:rPr>
        <w:fldChar w:fldCharType="end"/>
      </w:r>
      <w:r w:rsidRPr="008368A6">
        <w:rPr>
          <w:b/>
          <w:noProof/>
        </w:rPr>
        <w:t>: Parameter mappings of Function</w:t>
      </w:r>
      <w:bookmarkEnd w:id="173"/>
      <w:r w:rsidRPr="008368A6">
        <w:rPr>
          <w:b/>
          <w:noProof/>
        </w:rPr>
        <w:t xml:space="preserve"> </w:t>
      </w:r>
    </w:p>
    <w:p w14:paraId="0BDC0504" w14:textId="77777777" w:rsidR="00072314" w:rsidRPr="003E2313" w:rsidRDefault="00072314" w:rsidP="00072314">
      <w:pPr>
        <w:pStyle w:val="Heading6"/>
      </w:pPr>
      <w:r>
        <w:t>Interface</w:t>
      </w:r>
      <w:r w:rsidRPr="003E2313">
        <w:t xml:space="preserve"> Requirements</w:t>
      </w:r>
    </w:p>
    <w:p w14:paraId="12B934B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BCM_ProcessAmbientLightOutput</w:t>
      </w:r>
    </w:p>
    <w:p w14:paraId="6627DDD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2758181" w14:textId="77777777" w:rsidR="00072314" w:rsidRDefault="00072314" w:rsidP="00072314">
      <w:pPr>
        <w:pStyle w:val="Heading6"/>
        <w:rPr>
          <w:lang w:val="en-GB"/>
        </w:rPr>
      </w:pPr>
      <w:r>
        <w:rPr>
          <w:lang w:val="en-GB"/>
        </w:rPr>
        <w:t>Component Specific Requirements</w:t>
      </w:r>
    </w:p>
    <w:p w14:paraId="4B6DDAE9" w14:textId="58466970" w:rsidR="00D8599B" w:rsidRPr="008B4FD7" w:rsidRDefault="00D8599B" w:rsidP="00D8599B">
      <w:pPr>
        <w:rPr>
          <w:rFonts w:ascii="Consolas" w:hAnsi="Consolas" w:cs="Arial"/>
          <w:sz w:val="16"/>
          <w:szCs w:val="16"/>
        </w:rPr>
      </w:pPr>
      <w:r w:rsidRPr="008B4FD7">
        <w:rPr>
          <w:rFonts w:ascii="Consolas" w:hAnsi="Consolas" w:cs="Arial"/>
          <w:color w:val="FF0000"/>
          <w:sz w:val="16"/>
          <w:szCs w:val="16"/>
        </w:rPr>
        <w:t>No Requirements with Status “Approved” or “Ready for Review” satisfied by this function.</w:t>
      </w:r>
    </w:p>
    <w:p w14:paraId="10F5FEE5" w14:textId="5195B309"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4840402D" w14:textId="77777777" w:rsidR="008C50D1" w:rsidRPr="005F3A49" w:rsidRDefault="008C50D1" w:rsidP="004A4ADA">
      <w:pPr>
        <w:pStyle w:val="Heading4"/>
      </w:pPr>
      <w:bookmarkStart w:id="174" w:name="_Toc115100439"/>
      <w:r w:rsidRPr="005F3A49">
        <w:rPr>
          <w:lang w:val="en-GB"/>
        </w:rPr>
        <w:t xml:space="preserve">Technology Function </w:t>
      </w:r>
      <w:r>
        <w:rPr>
          <w:noProof/>
        </w:rPr>
        <w:drawing>
          <wp:inline distT="0" distB="0" distL="0" distR="0" wp14:anchorId="171FF38B" wp14:editId="3FCEE6B9">
            <wp:extent cx="203200" cy="203200"/>
            <wp:effectExtent l="0" t="0" r="0" b="0"/>
            <wp:docPr id="936"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BCM_PerformAmbientProcessing</w:t>
      </w:r>
      <w:bookmarkEnd w:id="174"/>
    </w:p>
    <w:p w14:paraId="63EAE5E6" w14:textId="77777777" w:rsidR="005F4E20" w:rsidRDefault="005F4E20" w:rsidP="00720A45">
      <w:pPr>
        <w:rPr>
          <w:highlight w:val="green"/>
        </w:rPr>
      </w:pPr>
    </w:p>
    <w:p w14:paraId="45828371" w14:textId="77777777" w:rsidR="009C3237" w:rsidRDefault="009C3237" w:rsidP="009C3237">
      <w:pPr>
        <w:pStyle w:val="BodyText"/>
      </w:pPr>
      <w:r w:rsidRPr="00F33853">
        <w:t>Checks feature enabling conditions.</w:t>
      </w:r>
    </w:p>
    <w:p w14:paraId="3AF96C8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DC649A6" w14:textId="77777777" w:rsidR="00072314" w:rsidRDefault="00072314" w:rsidP="00072314">
      <w:pPr>
        <w:pStyle w:val="Heading6"/>
        <w:rPr>
          <w:lang w:val="en-GB"/>
        </w:rPr>
      </w:pPr>
      <w:r>
        <w:rPr>
          <w:lang w:val="en-GB"/>
        </w:rPr>
        <w:t>Inputs</w:t>
      </w:r>
    </w:p>
    <w:p w14:paraId="0B04126A"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15CF6DE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32D52"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E8133"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F5645"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D7F9D"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58F44"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5E663"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1445721"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190EE7B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B6D888" w14:textId="77777777" w:rsidR="00E0603C" w:rsidRPr="00FA0010" w:rsidRDefault="00E0603C" w:rsidP="00767670">
            <w:pPr>
              <w:rPr>
                <w:rFonts w:cs="Arial"/>
                <w:color w:val="000000" w:themeColor="text1"/>
                <w:sz w:val="16"/>
                <w:szCs w:val="14"/>
              </w:rPr>
            </w:pPr>
            <w:r>
              <w:rPr>
                <w:rFonts w:cs="Arial"/>
                <w:color w:val="000000" w:themeColor="text1"/>
                <w:sz w:val="16"/>
                <w:szCs w:val="14"/>
              </w:rPr>
              <w:t>Parklamps_Command</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9DAF0C" w14:textId="77777777" w:rsidR="00E0603C" w:rsidRDefault="00E0603C" w:rsidP="00767670">
            <w:pPr>
              <w:rPr>
                <w:rFonts w:cs="Arial"/>
                <w:color w:val="000000" w:themeColor="text1"/>
                <w:sz w:val="16"/>
                <w:szCs w:val="14"/>
              </w:rPr>
            </w:pPr>
            <w:r>
              <w:rPr>
                <w:noProof/>
              </w:rPr>
              <w:drawing>
                <wp:inline distT="0" distB="0" distL="0" distR="0" wp14:anchorId="7F762F21" wp14:editId="73FB02B7">
                  <wp:extent cx="203200" cy="203200"/>
                  <wp:effectExtent l="0" t="0" r="0" b="0"/>
                  <wp:docPr id="9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Parklamps_Command</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5150CD" w14:textId="77777777" w:rsidR="00E0603C" w:rsidRPr="00B92D16" w:rsidRDefault="00E0603C" w:rsidP="00E0603C">
            <w:pPr>
              <w:rPr>
                <w:rFonts w:cs="Arial"/>
                <w:color w:val="000000" w:themeColor="text1"/>
                <w:sz w:val="16"/>
                <w:szCs w:val="14"/>
              </w:rPr>
            </w:pPr>
            <w:r>
              <w:rPr>
                <w:noProof/>
              </w:rPr>
              <w:drawing>
                <wp:inline distT="0" distB="0" distL="0" distR="0" wp14:anchorId="7FA41EE3" wp14:editId="5641E6C5">
                  <wp:extent cx="203200" cy="203200"/>
                  <wp:effectExtent l="0" t="0" r="0" b="0"/>
                  <wp:docPr id="9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Parklamps_Command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95A29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C2838"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EFB566"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7684D8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DC3344" w14:textId="77777777" w:rsidR="00E0603C" w:rsidRPr="00FA0010" w:rsidRDefault="00E0603C" w:rsidP="00767670">
            <w:pPr>
              <w:rPr>
                <w:rFonts w:cs="Arial"/>
                <w:color w:val="000000" w:themeColor="text1"/>
                <w:sz w:val="16"/>
                <w:szCs w:val="14"/>
              </w:rPr>
            </w:pPr>
            <w:r>
              <w:rPr>
                <w:rFonts w:cs="Arial"/>
                <w:color w:val="000000" w:themeColor="text1"/>
                <w:sz w:val="16"/>
                <w:szCs w:val="14"/>
              </w:rPr>
              <w:t>Ignition_Status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A7A518" w14:textId="77777777" w:rsidR="00E0603C" w:rsidRDefault="00E0603C" w:rsidP="00767670">
            <w:pPr>
              <w:rPr>
                <w:rFonts w:cs="Arial"/>
                <w:color w:val="000000" w:themeColor="text1"/>
                <w:sz w:val="16"/>
                <w:szCs w:val="14"/>
              </w:rPr>
            </w:pPr>
            <w:r>
              <w:rPr>
                <w:noProof/>
              </w:rPr>
              <w:drawing>
                <wp:inline distT="0" distB="0" distL="0" distR="0" wp14:anchorId="393EFA98" wp14:editId="402069B1">
                  <wp:extent cx="203200" cy="203200"/>
                  <wp:effectExtent l="0" t="0" r="0" b="0"/>
                  <wp:docPr id="9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Ignition_Status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5916A" w14:textId="77777777" w:rsidR="00E0603C" w:rsidRPr="00B92D16" w:rsidRDefault="00E0603C" w:rsidP="00E0603C">
            <w:pPr>
              <w:rPr>
                <w:rFonts w:cs="Arial"/>
                <w:color w:val="000000" w:themeColor="text1"/>
                <w:sz w:val="16"/>
                <w:szCs w:val="14"/>
              </w:rPr>
            </w:pPr>
            <w:r>
              <w:rPr>
                <w:noProof/>
              </w:rPr>
              <w:drawing>
                <wp:inline distT="0" distB="0" distL="0" distR="0" wp14:anchorId="3683884A" wp14:editId="6F104251">
                  <wp:extent cx="203200" cy="203200"/>
                  <wp:effectExtent l="0" t="0" r="0" b="0"/>
                  <wp:docPr id="9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Ignition_Status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8678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89501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D30B6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2FD503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3CE60" w14:textId="77777777" w:rsidR="00E0603C" w:rsidRPr="00FA0010" w:rsidRDefault="00E0603C" w:rsidP="00767670">
            <w:pPr>
              <w:rPr>
                <w:rFonts w:cs="Arial"/>
                <w:color w:val="000000" w:themeColor="text1"/>
                <w:sz w:val="16"/>
                <w:szCs w:val="14"/>
              </w:rPr>
            </w:pPr>
            <w:r>
              <w:rPr>
                <w:rFonts w:cs="Arial"/>
                <w:color w:val="000000" w:themeColor="text1"/>
                <w:sz w:val="16"/>
                <w:szCs w:val="14"/>
              </w:rPr>
              <w:t>Delayed_Accessory_Cmd</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0C0FC89" w14:textId="77777777" w:rsidR="00E0603C" w:rsidRDefault="00E0603C" w:rsidP="00767670">
            <w:pPr>
              <w:rPr>
                <w:rFonts w:cs="Arial"/>
                <w:color w:val="000000" w:themeColor="text1"/>
                <w:sz w:val="16"/>
                <w:szCs w:val="14"/>
              </w:rPr>
            </w:pPr>
            <w:r>
              <w:rPr>
                <w:noProof/>
              </w:rPr>
              <w:drawing>
                <wp:inline distT="0" distB="0" distL="0" distR="0" wp14:anchorId="5DCD098C" wp14:editId="1DF41DE6">
                  <wp:extent cx="203200" cy="203200"/>
                  <wp:effectExtent l="0" t="0" r="0" b="0"/>
                  <wp:docPr id="9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Delayed_Accessory_Cmd</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4EE70" w14:textId="77777777" w:rsidR="00E0603C" w:rsidRPr="00B92D16" w:rsidRDefault="00E0603C" w:rsidP="00E0603C">
            <w:pPr>
              <w:rPr>
                <w:rFonts w:cs="Arial"/>
                <w:color w:val="000000" w:themeColor="text1"/>
                <w:sz w:val="16"/>
                <w:szCs w:val="14"/>
              </w:rPr>
            </w:pPr>
            <w:r>
              <w:rPr>
                <w:noProof/>
              </w:rPr>
              <w:drawing>
                <wp:inline distT="0" distB="0" distL="0" distR="0" wp14:anchorId="392BB275" wp14:editId="5C6A0B4B">
                  <wp:extent cx="203200" cy="203200"/>
                  <wp:effectExtent l="0" t="0" r="0" b="0"/>
                  <wp:docPr id="9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Delayed_Accessory_Cmd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BE9E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9D52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E331E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63BAA7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A3E58" w14:textId="77777777" w:rsidR="00E0603C" w:rsidRPr="00FA0010" w:rsidRDefault="00E0603C" w:rsidP="00767670">
            <w:pPr>
              <w:rPr>
                <w:rFonts w:cs="Arial"/>
                <w:color w:val="000000" w:themeColor="text1"/>
                <w:sz w:val="16"/>
                <w:szCs w:val="14"/>
              </w:rPr>
            </w:pPr>
            <w:r>
              <w:rPr>
                <w:rFonts w:cs="Arial"/>
                <w:color w:val="000000" w:themeColor="text1"/>
                <w:sz w:val="16"/>
                <w:szCs w:val="14"/>
              </w:rPr>
              <w:t>Reset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3687F0" w14:textId="77777777" w:rsidR="00E0603C" w:rsidRDefault="00E0603C" w:rsidP="00767670">
            <w:pPr>
              <w:rPr>
                <w:rFonts w:cs="Arial"/>
                <w:color w:val="000000" w:themeColor="text1"/>
                <w:sz w:val="16"/>
                <w:szCs w:val="14"/>
              </w:rPr>
            </w:pPr>
            <w:r>
              <w:rPr>
                <w:noProof/>
              </w:rPr>
              <w:drawing>
                <wp:inline distT="0" distB="0" distL="0" distR="0" wp14:anchorId="6B401F73" wp14:editId="16036B80">
                  <wp:extent cx="203200" cy="203200"/>
                  <wp:effectExtent l="0" t="0" r="0" b="0"/>
                  <wp:docPr id="9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Reset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09F774" w14:textId="77777777" w:rsidR="00E0603C" w:rsidRPr="00B92D16" w:rsidRDefault="00E0603C" w:rsidP="00E0603C">
            <w:pPr>
              <w:rPr>
                <w:rFonts w:cs="Arial"/>
                <w:color w:val="000000" w:themeColor="text1"/>
                <w:sz w:val="16"/>
                <w:szCs w:val="14"/>
              </w:rPr>
            </w:pPr>
            <w:r>
              <w:rPr>
                <w:noProof/>
              </w:rPr>
              <w:drawing>
                <wp:inline distT="0" distB="0" distL="0" distR="0" wp14:anchorId="1C3FD68F" wp14:editId="5816E33F">
                  <wp:extent cx="203200" cy="203200"/>
                  <wp:effectExtent l="0" t="0" r="0" b="0"/>
                  <wp:docPr id="9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Reset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66DAE1"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7DD5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23A9F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4A07733E" w14:textId="239636F1" w:rsidR="000702C6" w:rsidRPr="004A50B8" w:rsidRDefault="000702C6" w:rsidP="000702C6">
      <w:pPr>
        <w:pStyle w:val="Caption"/>
      </w:pPr>
      <w:bookmarkStart w:id="175" w:name="_Toc115100509"/>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15</w:t>
      </w:r>
      <w:r>
        <w:rPr>
          <w:noProof/>
        </w:rPr>
        <w:fldChar w:fldCharType="end"/>
      </w:r>
      <w:r w:rsidRPr="00702453">
        <w:t xml:space="preserve">: </w:t>
      </w:r>
      <w:r>
        <w:t>Input Signal mappings of Function</w:t>
      </w:r>
      <w:bookmarkEnd w:id="175"/>
      <w:r>
        <w:t xml:space="preserve"> </w:t>
      </w:r>
    </w:p>
    <w:p w14:paraId="1ADCED77"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5CDCDC4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E9CD6" w14:textId="77777777" w:rsidR="00477432" w:rsidRPr="00477432" w:rsidRDefault="00477432" w:rsidP="001E18BD">
            <w:pPr>
              <w:rPr>
                <w:rFonts w:cs="Arial"/>
                <w:b/>
                <w:bCs/>
                <w:color w:val="000000"/>
              </w:rPr>
            </w:pPr>
            <w:r>
              <w:rPr>
                <w:rFonts w:cs="Arial"/>
                <w:b/>
                <w:bCs/>
                <w:color w:val="000000"/>
              </w:rPr>
              <w:lastRenderedPageBreak/>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396D6"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E4218"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A6EF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F8E7B"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A1107"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425BF54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6CB1A8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FAD6C6" w14:textId="77777777" w:rsidR="00477432" w:rsidRPr="00FA0010" w:rsidRDefault="00477432" w:rsidP="001E18BD">
            <w:pPr>
              <w:rPr>
                <w:rFonts w:cs="Arial"/>
                <w:color w:val="000000" w:themeColor="text1"/>
                <w:sz w:val="16"/>
                <w:szCs w:val="14"/>
              </w:rPr>
            </w:pPr>
            <w:r>
              <w:rPr>
                <w:rFonts w:cs="Arial"/>
                <w:color w:val="000000" w:themeColor="text1"/>
                <w:sz w:val="16"/>
                <w:szCs w:val="14"/>
              </w:rPr>
              <w:t>Ambient_Status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0E3B00" w14:textId="77777777" w:rsidR="00477432" w:rsidRDefault="00477432" w:rsidP="001E18BD">
            <w:pPr>
              <w:rPr>
                <w:rFonts w:cs="Arial"/>
                <w:color w:val="000000" w:themeColor="text1"/>
                <w:sz w:val="16"/>
                <w:szCs w:val="14"/>
              </w:rPr>
            </w:pPr>
            <w:r>
              <w:rPr>
                <w:noProof/>
              </w:rPr>
              <w:drawing>
                <wp:inline distT="0" distB="0" distL="0" distR="0" wp14:anchorId="0118C3AE" wp14:editId="2E178AE2">
                  <wp:extent cx="203200" cy="203200"/>
                  <wp:effectExtent l="0" t="0" r="0" b="0"/>
                  <wp:docPr id="9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A5D5F" w14:textId="77777777" w:rsidR="00477432" w:rsidRPr="00B92D16" w:rsidRDefault="00477432" w:rsidP="001E18BD">
            <w:pPr>
              <w:rPr>
                <w:rFonts w:cs="Arial"/>
                <w:color w:val="000000" w:themeColor="text1"/>
                <w:sz w:val="16"/>
                <w:szCs w:val="14"/>
              </w:rPr>
            </w:pPr>
            <w:r>
              <w:rPr>
                <w:noProof/>
              </w:rPr>
              <w:drawing>
                <wp:inline distT="0" distB="0" distL="0" distR="0" wp14:anchorId="5837BB12" wp14:editId="6D108501">
                  <wp:extent cx="203200" cy="203200"/>
                  <wp:effectExtent l="0" t="0" r="0" b="0"/>
                  <wp:docPr id="9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DCCE6B"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E7AE98"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21E140"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28C5BBC8" w14:textId="03093640" w:rsidR="000702C6" w:rsidRPr="00C000B2" w:rsidRDefault="000702C6" w:rsidP="000702C6">
      <w:pPr>
        <w:jc w:val="center"/>
        <w:rPr>
          <w:b/>
          <w:noProof/>
        </w:rPr>
      </w:pPr>
      <w:bookmarkStart w:id="176" w:name="_Toc11510051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16</w:t>
      </w:r>
      <w:r w:rsidRPr="00C000B2">
        <w:rPr>
          <w:b/>
          <w:noProof/>
        </w:rPr>
        <w:fldChar w:fldCharType="end"/>
      </w:r>
      <w:r w:rsidRPr="00C000B2">
        <w:rPr>
          <w:b/>
          <w:noProof/>
        </w:rPr>
        <w:t>: Output Signal mappings of Function</w:t>
      </w:r>
      <w:bookmarkEnd w:id="176"/>
      <w:r w:rsidRPr="00C000B2">
        <w:rPr>
          <w:b/>
          <w:noProof/>
        </w:rPr>
        <w:t xml:space="preserve"> </w:t>
      </w:r>
    </w:p>
    <w:p w14:paraId="44C1C278" w14:textId="77777777" w:rsidR="00072314" w:rsidRDefault="00072314" w:rsidP="00072314">
      <w:pPr>
        <w:pStyle w:val="Heading6"/>
      </w:pPr>
      <w:r>
        <w:t>Parameters</w:t>
      </w:r>
    </w:p>
    <w:p w14:paraId="584E5520"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2ED705D3"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49D2B"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E4DB8"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8502D"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8C15D"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EDFA8"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1F8AA897"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0748AC"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7B99DE" w14:textId="77777777" w:rsidR="00236EE1" w:rsidRDefault="00236EE1" w:rsidP="00236EE1">
            <w:pPr>
              <w:rPr>
                <w:rFonts w:cs="Arial"/>
                <w:b/>
                <w:bCs/>
                <w:color w:val="000000"/>
              </w:rPr>
            </w:pPr>
            <w:r>
              <w:rPr>
                <w:noProof/>
              </w:rPr>
              <w:drawing>
                <wp:inline distT="0" distB="0" distL="0" distR="0" wp14:anchorId="2DCB6941" wp14:editId="6F91C00C">
                  <wp:extent cx="203200" cy="203200"/>
                  <wp:effectExtent l="0" t="0" r="0" b="0"/>
                  <wp:docPr id="958"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AmbientLighting_CfgKind</w:t>
            </w:r>
            <w:r>
              <w:rPr>
                <w:rFonts w:cs="Arial"/>
                <w:color w:val="000000" w:themeColor="text1"/>
                <w:sz w:val="16"/>
                <w:szCs w:val="14"/>
              </w:rPr>
              <w:t>) AmbientLighting_Cfg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CABA02" w14:textId="77777777" w:rsidR="00F33430" w:rsidRDefault="00F33430"/>
        </w:tc>
        <w:sdt>
          <w:sdtPr>
            <w:rPr>
              <w:sz w:val="18"/>
            </w:rPr>
            <w:alias w:val="Method"/>
            <w:tag w:val="Method"/>
            <w:id w:val="1767877284"/>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EA8D5"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D153DA" w14:textId="77777777" w:rsidR="00F33430" w:rsidRDefault="00F33430"/>
        </w:tc>
      </w:tr>
    </w:tbl>
    <w:p w14:paraId="25726CE4" w14:textId="5D4FFDA1" w:rsidR="008368A6" w:rsidRPr="008368A6" w:rsidRDefault="008368A6" w:rsidP="008368A6">
      <w:pPr>
        <w:jc w:val="center"/>
        <w:rPr>
          <w:b/>
          <w:noProof/>
        </w:rPr>
      </w:pPr>
      <w:bookmarkStart w:id="177" w:name="_Toc115100511"/>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17</w:t>
      </w:r>
      <w:r w:rsidRPr="008368A6">
        <w:rPr>
          <w:b/>
          <w:noProof/>
        </w:rPr>
        <w:fldChar w:fldCharType="end"/>
      </w:r>
      <w:r w:rsidRPr="008368A6">
        <w:rPr>
          <w:b/>
          <w:noProof/>
        </w:rPr>
        <w:t>: Parameter mappings of Function</w:t>
      </w:r>
      <w:bookmarkEnd w:id="177"/>
      <w:r w:rsidRPr="008368A6">
        <w:rPr>
          <w:b/>
          <w:noProof/>
        </w:rPr>
        <w:t xml:space="preserve"> </w:t>
      </w:r>
    </w:p>
    <w:p w14:paraId="31C83DF9" w14:textId="77777777" w:rsidR="00072314" w:rsidRPr="003E2313" w:rsidRDefault="00072314" w:rsidP="00072314">
      <w:pPr>
        <w:pStyle w:val="Heading6"/>
      </w:pPr>
      <w:r>
        <w:t>Interface</w:t>
      </w:r>
      <w:r w:rsidRPr="003E2313">
        <w:t xml:space="preserve"> Requirements</w:t>
      </w:r>
    </w:p>
    <w:p w14:paraId="69FE367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BCM_PerformAmbientProcessing</w:t>
      </w:r>
    </w:p>
    <w:p w14:paraId="587BAE1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D1CFA5" w14:textId="77777777" w:rsidR="00072314" w:rsidRDefault="00072314" w:rsidP="00072314">
      <w:pPr>
        <w:pStyle w:val="Heading6"/>
        <w:rPr>
          <w:lang w:val="en-GB"/>
        </w:rPr>
      </w:pPr>
      <w:r>
        <w:rPr>
          <w:lang w:val="en-GB"/>
        </w:rPr>
        <w:t>Component Specific Requirements</w:t>
      </w:r>
    </w:p>
    <w:p w14:paraId="5B179E05"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415FEAF" w14:textId="41A73CAC"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4AD84362" w14:textId="77777777" w:rsidR="008C50D1" w:rsidRPr="005F3A49" w:rsidRDefault="008C50D1" w:rsidP="004A4ADA">
      <w:pPr>
        <w:pStyle w:val="Heading4"/>
      </w:pPr>
      <w:bookmarkStart w:id="178" w:name="_Toc115100440"/>
      <w:r w:rsidRPr="005F3A49">
        <w:rPr>
          <w:lang w:val="en-GB"/>
        </w:rPr>
        <w:t xml:space="preserve">Technology Function </w:t>
      </w:r>
      <w:r>
        <w:rPr>
          <w:noProof/>
        </w:rPr>
        <w:drawing>
          <wp:inline distT="0" distB="0" distL="0" distR="0" wp14:anchorId="4581799B" wp14:editId="132302DB">
            <wp:extent cx="203200" cy="203200"/>
            <wp:effectExtent l="0" t="0" r="0" b="0"/>
            <wp:docPr id="960"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BCM_PerformCoreAmbientLightingProcessing</w:t>
      </w:r>
      <w:bookmarkEnd w:id="178"/>
    </w:p>
    <w:p w14:paraId="659DEF33" w14:textId="77777777" w:rsidR="005F4E20" w:rsidRDefault="005F4E20" w:rsidP="00720A45">
      <w:pPr>
        <w:rPr>
          <w:highlight w:val="green"/>
        </w:rPr>
      </w:pPr>
    </w:p>
    <w:p w14:paraId="76EE673E" w14:textId="77777777" w:rsidR="009C3237" w:rsidRDefault="009C3237" w:rsidP="009C3237">
      <w:pPr>
        <w:pStyle w:val="BodyText"/>
      </w:pPr>
      <w:r w:rsidRPr="00F33853">
        <w:t>Manages Ambient Lighting features:</w:t>
      </w:r>
    </w:p>
    <w:p w14:paraId="32FBAF0F" w14:textId="77777777" w:rsidR="009C3237" w:rsidRDefault="009C3237" w:rsidP="009C3237">
      <w:pPr>
        <w:pStyle w:val="BodyText"/>
      </w:pPr>
      <w:r w:rsidRPr="00F33853">
        <w:t>- HMI Comm Variant Decoding</w:t>
      </w:r>
    </w:p>
    <w:p w14:paraId="7C779DE6" w14:textId="77777777" w:rsidR="009C3237" w:rsidRDefault="009C3237" w:rsidP="009C3237">
      <w:pPr>
        <w:pStyle w:val="BodyText"/>
      </w:pPr>
      <w:r w:rsidRPr="00F33853">
        <w:t>- Memory and Personalization</w:t>
      </w:r>
    </w:p>
    <w:p w14:paraId="13F17D63" w14:textId="77777777" w:rsidR="009C3237" w:rsidRDefault="009C3237" w:rsidP="009C3237">
      <w:pPr>
        <w:pStyle w:val="BodyText"/>
      </w:pPr>
      <w:r w:rsidRPr="00F33853">
        <w:t>- Contextual Ambient Lighting (Selectable Drive Modes).</w:t>
      </w:r>
    </w:p>
    <w:p w14:paraId="32640A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2E501DB" w14:textId="77777777" w:rsidR="00072314" w:rsidRDefault="00072314" w:rsidP="00072314">
      <w:pPr>
        <w:pStyle w:val="Heading6"/>
        <w:rPr>
          <w:lang w:val="en-GB"/>
        </w:rPr>
      </w:pPr>
      <w:r>
        <w:rPr>
          <w:lang w:val="en-GB"/>
        </w:rPr>
        <w:t>Inputs</w:t>
      </w:r>
    </w:p>
    <w:p w14:paraId="66850A0B"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043CDC4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F3FE2"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28C8E"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6FA0E"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3B617"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D6360"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A3D9A"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CCA3415"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4B4005B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DB50AF" w14:textId="77777777" w:rsidR="00E0603C" w:rsidRPr="00FA0010" w:rsidRDefault="00E0603C" w:rsidP="00767670">
            <w:pPr>
              <w:rPr>
                <w:rFonts w:cs="Arial"/>
                <w:color w:val="000000" w:themeColor="text1"/>
                <w:sz w:val="16"/>
                <w:szCs w:val="14"/>
              </w:rPr>
            </w:pPr>
            <w:r>
              <w:rPr>
                <w:rFonts w:cs="Arial"/>
                <w:color w:val="000000" w:themeColor="text1"/>
                <w:sz w:val="16"/>
                <w:szCs w:val="14"/>
              </w:rPr>
              <w:t>DispOpr_CS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B30897" w14:textId="77777777" w:rsidR="00E0603C" w:rsidRDefault="00E0603C" w:rsidP="00767670">
            <w:pPr>
              <w:rPr>
                <w:rFonts w:cs="Arial"/>
                <w:color w:val="000000" w:themeColor="text1"/>
                <w:sz w:val="16"/>
                <w:szCs w:val="14"/>
              </w:rPr>
            </w:pPr>
            <w:r>
              <w:rPr>
                <w:noProof/>
              </w:rPr>
              <w:drawing>
                <wp:inline distT="0" distB="0" distL="0" distR="0" wp14:anchorId="41315357" wp14:editId="1C570AE6">
                  <wp:extent cx="203200" cy="203200"/>
                  <wp:effectExtent l="0" t="0" r="0" b="0"/>
                  <wp:docPr id="9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CtrStkDsplyOp_D_Rq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5D597A" w14:textId="77777777" w:rsidR="00E0603C" w:rsidRPr="00B92D16" w:rsidRDefault="00E0603C" w:rsidP="00E0603C">
            <w:pPr>
              <w:rPr>
                <w:rFonts w:cs="Arial"/>
                <w:color w:val="000000" w:themeColor="text1"/>
                <w:sz w:val="16"/>
                <w:szCs w:val="14"/>
              </w:rPr>
            </w:pPr>
            <w:r>
              <w:rPr>
                <w:noProof/>
              </w:rPr>
              <w:drawing>
                <wp:inline distT="0" distB="0" distL="0" distR="0" wp14:anchorId="5249C84F" wp14:editId="739665B9">
                  <wp:extent cx="203200" cy="203200"/>
                  <wp:effectExtent l="0" t="0" r="0" b="0"/>
                  <wp:docPr id="9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DispOpr_CS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3E883F"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FD941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26B02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373EF4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27C62B" w14:textId="77777777" w:rsidR="00E0603C" w:rsidRPr="00FA0010" w:rsidRDefault="00E0603C" w:rsidP="00767670">
            <w:pPr>
              <w:rPr>
                <w:rFonts w:cs="Arial"/>
                <w:color w:val="000000" w:themeColor="text1"/>
                <w:sz w:val="16"/>
                <w:szCs w:val="14"/>
              </w:rPr>
            </w:pPr>
            <w:r>
              <w:rPr>
                <w:rFonts w:cs="Arial"/>
                <w:color w:val="000000" w:themeColor="text1"/>
                <w:sz w:val="16"/>
                <w:szCs w:val="14"/>
              </w:rPr>
              <w:t>PersIndex_CS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EA6284" w14:textId="77777777" w:rsidR="00E0603C" w:rsidRDefault="00E0603C" w:rsidP="00767670">
            <w:pPr>
              <w:rPr>
                <w:rFonts w:cs="Arial"/>
                <w:color w:val="000000" w:themeColor="text1"/>
                <w:sz w:val="16"/>
                <w:szCs w:val="14"/>
              </w:rPr>
            </w:pPr>
            <w:r>
              <w:rPr>
                <w:noProof/>
              </w:rPr>
              <w:drawing>
                <wp:inline distT="0" distB="0" distL="0" distR="0" wp14:anchorId="6BC9610A" wp14:editId="279CC022">
                  <wp:extent cx="203200" cy="203200"/>
                  <wp:effectExtent l="0" t="0" r="0" b="0"/>
                  <wp:docPr id="9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CtrStkPersIndex_D_Actl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D26EBF" w14:textId="77777777" w:rsidR="00E0603C" w:rsidRPr="00B92D16" w:rsidRDefault="00E0603C" w:rsidP="00E0603C">
            <w:pPr>
              <w:rPr>
                <w:rFonts w:cs="Arial"/>
                <w:color w:val="000000" w:themeColor="text1"/>
                <w:sz w:val="16"/>
                <w:szCs w:val="14"/>
              </w:rPr>
            </w:pPr>
            <w:r>
              <w:rPr>
                <w:noProof/>
              </w:rPr>
              <w:drawing>
                <wp:inline distT="0" distB="0" distL="0" distR="0" wp14:anchorId="4383A9CC" wp14:editId="2D15E1F5">
                  <wp:extent cx="203200" cy="203200"/>
                  <wp:effectExtent l="0" t="0" r="0" b="0"/>
                  <wp:docPr id="9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PersIndex_CS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F548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8B83C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4B727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EB22B4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FC779"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LightAmbColor_No_Rq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841B69" w14:textId="77777777" w:rsidR="00E0603C" w:rsidRDefault="00E0603C" w:rsidP="00767670">
            <w:pPr>
              <w:rPr>
                <w:rFonts w:cs="Arial"/>
                <w:color w:val="000000" w:themeColor="text1"/>
                <w:sz w:val="16"/>
                <w:szCs w:val="14"/>
              </w:rPr>
            </w:pPr>
            <w:r>
              <w:rPr>
                <w:noProof/>
              </w:rPr>
              <w:drawing>
                <wp:inline distT="0" distB="0" distL="0" distR="0" wp14:anchorId="3B8A4E98" wp14:editId="43F5E7D9">
                  <wp:extent cx="203200" cy="203200"/>
                  <wp:effectExtent l="0" t="0" r="0" b="0"/>
                  <wp:docPr id="9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1C7CAA" w14:textId="77777777" w:rsidR="00E0603C" w:rsidRPr="00B92D16" w:rsidRDefault="00E0603C" w:rsidP="00E0603C">
            <w:pPr>
              <w:rPr>
                <w:rFonts w:cs="Arial"/>
                <w:color w:val="000000" w:themeColor="text1"/>
                <w:sz w:val="16"/>
                <w:szCs w:val="14"/>
              </w:rPr>
            </w:pPr>
            <w:r>
              <w:rPr>
                <w:noProof/>
              </w:rPr>
              <w:drawing>
                <wp:inline distT="0" distB="0" distL="0" distR="0" wp14:anchorId="4BCC4660" wp14:editId="76B4A2D8">
                  <wp:extent cx="203200" cy="203200"/>
                  <wp:effectExtent l="0" t="0" r="0" b="0"/>
                  <wp:docPr id="9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7575B"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0F107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F8110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E0F7CE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335F04"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LightAmbIntsty_No_Rq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D111F1" w14:textId="77777777" w:rsidR="00E0603C" w:rsidRDefault="00E0603C" w:rsidP="00767670">
            <w:pPr>
              <w:rPr>
                <w:rFonts w:cs="Arial"/>
                <w:color w:val="000000" w:themeColor="text1"/>
                <w:sz w:val="16"/>
                <w:szCs w:val="14"/>
              </w:rPr>
            </w:pPr>
            <w:r>
              <w:rPr>
                <w:noProof/>
              </w:rPr>
              <w:drawing>
                <wp:inline distT="0" distB="0" distL="0" distR="0" wp14:anchorId="0AD82DBC" wp14:editId="225F431D">
                  <wp:extent cx="203200" cy="203200"/>
                  <wp:effectExtent l="0" t="0" r="0" b="0"/>
                  <wp:docPr id="9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A1D32" w14:textId="77777777" w:rsidR="00E0603C" w:rsidRPr="00B92D16" w:rsidRDefault="00E0603C" w:rsidP="00E0603C">
            <w:pPr>
              <w:rPr>
                <w:rFonts w:cs="Arial"/>
                <w:color w:val="000000" w:themeColor="text1"/>
                <w:sz w:val="16"/>
                <w:szCs w:val="14"/>
              </w:rPr>
            </w:pPr>
            <w:r>
              <w:rPr>
                <w:noProof/>
              </w:rPr>
              <w:drawing>
                <wp:inline distT="0" distB="0" distL="0" distR="0" wp14:anchorId="3B9E83C1" wp14:editId="4B31633F">
                  <wp:extent cx="203200" cy="203200"/>
                  <wp:effectExtent l="0" t="0" r="0" b="0"/>
                  <wp:docPr id="9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EEE6B"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D3DE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BBFE1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4F0C35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37FE91" w14:textId="77777777" w:rsidR="00E0603C" w:rsidRPr="00FA0010" w:rsidRDefault="00E0603C" w:rsidP="00767670">
            <w:pPr>
              <w:rPr>
                <w:rFonts w:cs="Arial"/>
                <w:color w:val="000000" w:themeColor="text1"/>
                <w:sz w:val="16"/>
                <w:szCs w:val="14"/>
              </w:rPr>
            </w:pPr>
            <w:r>
              <w:rPr>
                <w:rFonts w:cs="Arial"/>
                <w:color w:val="000000" w:themeColor="text1"/>
                <w:sz w:val="16"/>
                <w:szCs w:val="14"/>
              </w:rPr>
              <w:lastRenderedPageBreak/>
              <w:t>LghtAmbDrvMde_D_Rq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2DC72E" w14:textId="77777777" w:rsidR="00E0603C" w:rsidRDefault="00E0603C" w:rsidP="00767670">
            <w:pPr>
              <w:rPr>
                <w:rFonts w:cs="Arial"/>
                <w:color w:val="000000" w:themeColor="text1"/>
                <w:sz w:val="16"/>
                <w:szCs w:val="14"/>
              </w:rPr>
            </w:pPr>
            <w:r>
              <w:rPr>
                <w:noProof/>
              </w:rPr>
              <w:drawing>
                <wp:inline distT="0" distB="0" distL="0" distR="0" wp14:anchorId="40B94373" wp14:editId="1E5D6B45">
                  <wp:extent cx="203200" cy="203200"/>
                  <wp:effectExtent l="0" t="0" r="0" b="0"/>
                  <wp:docPr id="9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LghtAmbDrvMde_D_Rq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F2CFF" w14:textId="77777777" w:rsidR="00E0603C" w:rsidRPr="00B92D16" w:rsidRDefault="00E0603C" w:rsidP="00E0603C">
            <w:pPr>
              <w:rPr>
                <w:rFonts w:cs="Arial"/>
                <w:color w:val="000000" w:themeColor="text1"/>
                <w:sz w:val="16"/>
                <w:szCs w:val="14"/>
              </w:rPr>
            </w:pPr>
            <w:r>
              <w:rPr>
                <w:noProof/>
              </w:rPr>
              <w:drawing>
                <wp:inline distT="0" distB="0" distL="0" distR="0" wp14:anchorId="00E8FD67" wp14:editId="054E08E7">
                  <wp:extent cx="203200" cy="203200"/>
                  <wp:effectExtent l="0" t="0" r="0" b="0"/>
                  <wp:docPr id="9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LghtAmbDrvMde_D_Rq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ADDAB9"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ACCBDE"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15C34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61F5AC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82F74A" w14:textId="77777777" w:rsidR="00E0603C" w:rsidRPr="00FA0010" w:rsidRDefault="00E0603C" w:rsidP="00767670">
            <w:pPr>
              <w:rPr>
                <w:rFonts w:cs="Arial"/>
                <w:color w:val="000000" w:themeColor="text1"/>
                <w:sz w:val="16"/>
                <w:szCs w:val="14"/>
              </w:rPr>
            </w:pPr>
            <w:r>
              <w:rPr>
                <w:rFonts w:cs="Arial"/>
                <w:color w:val="000000" w:themeColor="text1"/>
                <w:sz w:val="16"/>
                <w:szCs w:val="14"/>
              </w:rPr>
              <w:t>SelDrvMdeHmi03_D_Rq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559013" w14:textId="77777777" w:rsidR="00E0603C" w:rsidRDefault="00E0603C" w:rsidP="00767670">
            <w:pPr>
              <w:rPr>
                <w:rFonts w:cs="Arial"/>
                <w:color w:val="000000" w:themeColor="text1"/>
                <w:sz w:val="16"/>
                <w:szCs w:val="14"/>
              </w:rPr>
            </w:pPr>
            <w:r>
              <w:rPr>
                <w:noProof/>
              </w:rPr>
              <w:drawing>
                <wp:inline distT="0" distB="0" distL="0" distR="0" wp14:anchorId="1DB8270A" wp14:editId="3CBE748C">
                  <wp:extent cx="203200" cy="203200"/>
                  <wp:effectExtent l="0" t="0" r="0" b="0"/>
                  <wp:docPr id="9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SelDrvMdeHmi03_D_Rq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4F99A" w14:textId="77777777" w:rsidR="00E0603C" w:rsidRPr="00B92D16" w:rsidRDefault="00E0603C" w:rsidP="00E0603C">
            <w:pPr>
              <w:rPr>
                <w:rFonts w:cs="Arial"/>
                <w:color w:val="000000" w:themeColor="text1"/>
                <w:sz w:val="16"/>
                <w:szCs w:val="14"/>
              </w:rPr>
            </w:pPr>
            <w:r>
              <w:rPr>
                <w:noProof/>
              </w:rPr>
              <w:drawing>
                <wp:inline distT="0" distB="0" distL="0" distR="0" wp14:anchorId="7189E51A" wp14:editId="52270E7B">
                  <wp:extent cx="203200" cy="203200"/>
                  <wp:effectExtent l="0" t="0" r="0" b="0"/>
                  <wp:docPr id="9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SelDrvMdeHmi03_Rq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685479"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7D836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26809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F41322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EB2451" w14:textId="77777777" w:rsidR="00E0603C" w:rsidRPr="00FA0010" w:rsidRDefault="00E0603C" w:rsidP="00767670">
            <w:pPr>
              <w:rPr>
                <w:rFonts w:cs="Arial"/>
                <w:color w:val="000000" w:themeColor="text1"/>
                <w:sz w:val="16"/>
                <w:szCs w:val="14"/>
              </w:rPr>
            </w:pPr>
            <w:r>
              <w:rPr>
                <w:rFonts w:cs="Arial"/>
                <w:color w:val="000000" w:themeColor="text1"/>
                <w:sz w:val="16"/>
                <w:szCs w:val="14"/>
              </w:rPr>
              <w:t>Ignition_Status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DD19F4" w14:textId="77777777" w:rsidR="00E0603C" w:rsidRDefault="00E0603C" w:rsidP="00767670">
            <w:pPr>
              <w:rPr>
                <w:rFonts w:cs="Arial"/>
                <w:color w:val="000000" w:themeColor="text1"/>
                <w:sz w:val="16"/>
                <w:szCs w:val="14"/>
              </w:rPr>
            </w:pPr>
            <w:r>
              <w:rPr>
                <w:noProof/>
              </w:rPr>
              <w:drawing>
                <wp:inline distT="0" distB="0" distL="0" distR="0" wp14:anchorId="3F635E39" wp14:editId="62228CDE">
                  <wp:extent cx="203200" cy="203200"/>
                  <wp:effectExtent l="0" t="0" r="0" b="0"/>
                  <wp:docPr id="9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Ignition_Status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39A05F" w14:textId="77777777" w:rsidR="00E0603C" w:rsidRPr="00B92D16" w:rsidRDefault="00E0603C" w:rsidP="00E0603C">
            <w:pPr>
              <w:rPr>
                <w:rFonts w:cs="Arial"/>
                <w:color w:val="000000" w:themeColor="text1"/>
                <w:sz w:val="16"/>
                <w:szCs w:val="14"/>
              </w:rPr>
            </w:pPr>
            <w:r>
              <w:rPr>
                <w:noProof/>
              </w:rPr>
              <w:drawing>
                <wp:inline distT="0" distB="0" distL="0" distR="0" wp14:anchorId="62830A85" wp14:editId="58378368">
                  <wp:extent cx="203200" cy="203200"/>
                  <wp:effectExtent l="0" t="0" r="0" b="0"/>
                  <wp:docPr id="9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Ignition_Status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CA4A94"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9C097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235A05"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A18FA3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2EE9AD" w14:textId="77777777" w:rsidR="00E0603C" w:rsidRPr="00FA0010" w:rsidRDefault="00E0603C" w:rsidP="00767670">
            <w:pPr>
              <w:rPr>
                <w:rFonts w:cs="Arial"/>
                <w:color w:val="000000" w:themeColor="text1"/>
                <w:sz w:val="16"/>
                <w:szCs w:val="14"/>
              </w:rPr>
            </w:pPr>
            <w:r>
              <w:rPr>
                <w:rFonts w:cs="Arial"/>
                <w:color w:val="000000" w:themeColor="text1"/>
                <w:sz w:val="16"/>
                <w:szCs w:val="14"/>
              </w:rPr>
              <w:t>Reset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C758F4" w14:textId="77777777" w:rsidR="00E0603C" w:rsidRDefault="00E0603C" w:rsidP="00767670">
            <w:pPr>
              <w:rPr>
                <w:rFonts w:cs="Arial"/>
                <w:color w:val="000000" w:themeColor="text1"/>
                <w:sz w:val="16"/>
                <w:szCs w:val="14"/>
              </w:rPr>
            </w:pPr>
            <w:r>
              <w:rPr>
                <w:noProof/>
              </w:rPr>
              <w:drawing>
                <wp:inline distT="0" distB="0" distL="0" distR="0" wp14:anchorId="64B9069E" wp14:editId="293FD36F">
                  <wp:extent cx="203200" cy="203200"/>
                  <wp:effectExtent l="0" t="0" r="0" b="0"/>
                  <wp:docPr id="9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Reset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AC70F0" w14:textId="77777777" w:rsidR="00E0603C" w:rsidRPr="00B92D16" w:rsidRDefault="00E0603C" w:rsidP="00E0603C">
            <w:pPr>
              <w:rPr>
                <w:rFonts w:cs="Arial"/>
                <w:color w:val="000000" w:themeColor="text1"/>
                <w:sz w:val="16"/>
                <w:szCs w:val="14"/>
              </w:rPr>
            </w:pPr>
            <w:r>
              <w:rPr>
                <w:noProof/>
              </w:rPr>
              <w:drawing>
                <wp:inline distT="0" distB="0" distL="0" distR="0" wp14:anchorId="109F22B8" wp14:editId="440394B5">
                  <wp:extent cx="203200" cy="203200"/>
                  <wp:effectExtent l="0" t="0" r="0" b="0"/>
                  <wp:docPr id="9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Reset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75A165"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BD836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67970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AF8DAD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443606"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LghtAmbDrvMde_B_Stat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D94B70" w14:textId="77777777" w:rsidR="00E0603C" w:rsidRDefault="00E0603C" w:rsidP="00767670">
            <w:pPr>
              <w:rPr>
                <w:rFonts w:cs="Arial"/>
                <w:color w:val="000000" w:themeColor="text1"/>
                <w:sz w:val="16"/>
                <w:szCs w:val="14"/>
              </w:rPr>
            </w:pPr>
            <w:r>
              <w:rPr>
                <w:noProof/>
              </w:rPr>
              <w:drawing>
                <wp:inline distT="0" distB="0" distL="0" distR="0" wp14:anchorId="586CAF81" wp14:editId="5C95DA34">
                  <wp:extent cx="203200" cy="203200"/>
                  <wp:effectExtent l="0" t="0" r="0" b="0"/>
                  <wp:docPr id="9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SelDrvMdeHmi03_D_Rq_ComStat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FD791" w14:textId="77777777" w:rsidR="00E0603C" w:rsidRPr="00B92D16" w:rsidRDefault="00E0603C" w:rsidP="00E0603C">
            <w:pPr>
              <w:rPr>
                <w:rFonts w:cs="Arial"/>
                <w:color w:val="000000" w:themeColor="text1"/>
                <w:sz w:val="16"/>
                <w:szCs w:val="14"/>
              </w:rPr>
            </w:pPr>
            <w:r>
              <w:rPr>
                <w:noProof/>
              </w:rPr>
              <w:drawing>
                <wp:inline distT="0" distB="0" distL="0" distR="0" wp14:anchorId="7BE0DDC5" wp14:editId="7CA8C972">
                  <wp:extent cx="203200" cy="203200"/>
                  <wp:effectExtent l="0" t="0" r="0" b="0"/>
                  <wp:docPr id="9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SelDrvMdeHmi03_D_Rq_ComStat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6D7AEB"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1476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ED7045"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659557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0206E" w14:textId="77777777" w:rsidR="00E0603C" w:rsidRPr="00FA0010" w:rsidRDefault="00E0603C" w:rsidP="00767670">
            <w:pPr>
              <w:rPr>
                <w:rFonts w:cs="Arial"/>
                <w:color w:val="000000" w:themeColor="text1"/>
                <w:sz w:val="16"/>
                <w:szCs w:val="14"/>
              </w:rPr>
            </w:pPr>
            <w:r>
              <w:rPr>
                <w:rFonts w:cs="Arial"/>
                <w:color w:val="000000" w:themeColor="text1"/>
                <w:sz w:val="16"/>
                <w:szCs w:val="14"/>
              </w:rPr>
              <w:t>PersNum</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18E9E2" w14:textId="77777777" w:rsidR="00E0603C" w:rsidRDefault="00E0603C" w:rsidP="00767670">
            <w:pPr>
              <w:rPr>
                <w:rFonts w:cs="Arial"/>
                <w:color w:val="000000" w:themeColor="text1"/>
                <w:sz w:val="16"/>
                <w:szCs w:val="14"/>
              </w:rPr>
            </w:pPr>
            <w:r>
              <w:rPr>
                <w:noProof/>
              </w:rPr>
              <w:drawing>
                <wp:inline distT="0" distB="0" distL="0" distR="0" wp14:anchorId="7245166B" wp14:editId="5F79F863">
                  <wp:extent cx="203200" cy="203200"/>
                  <wp:effectExtent l="0" t="0" r="0" b="0"/>
                  <wp:docPr id="9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PersNo_D_Actl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D17FB4" w14:textId="77777777" w:rsidR="00E0603C" w:rsidRPr="00B92D16" w:rsidRDefault="00E0603C" w:rsidP="00E0603C">
            <w:pPr>
              <w:rPr>
                <w:rFonts w:cs="Arial"/>
                <w:color w:val="000000" w:themeColor="text1"/>
                <w:sz w:val="16"/>
                <w:szCs w:val="14"/>
              </w:rPr>
            </w:pPr>
            <w:r>
              <w:rPr>
                <w:noProof/>
              </w:rPr>
              <w:drawing>
                <wp:inline distT="0" distB="0" distL="0" distR="0" wp14:anchorId="653ACEFF" wp14:editId="1C23EF18">
                  <wp:extent cx="203200" cy="203200"/>
                  <wp:effectExtent l="0" t="0" r="0" b="0"/>
                  <wp:docPr id="10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PersNum</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1D1F3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36083"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DA722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BC9D17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2FE130"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LghtAmbIntns_No_Rq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3DEC20F" w14:textId="77777777" w:rsidR="00E0603C" w:rsidRDefault="00E0603C" w:rsidP="00767670">
            <w:pPr>
              <w:rPr>
                <w:rFonts w:cs="Arial"/>
                <w:color w:val="000000" w:themeColor="text1"/>
                <w:sz w:val="16"/>
                <w:szCs w:val="14"/>
              </w:rPr>
            </w:pPr>
            <w:r>
              <w:rPr>
                <w:noProof/>
              </w:rPr>
              <w:drawing>
                <wp:inline distT="0" distB="0" distL="0" distR="0" wp14:anchorId="2998391F" wp14:editId="4FD42617">
                  <wp:extent cx="203200" cy="203200"/>
                  <wp:effectExtent l="0" t="0" r="0" b="0"/>
                  <wp:docPr id="10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LghtAmbIntns_No_Rq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C78833" w14:textId="77777777" w:rsidR="00E0603C" w:rsidRPr="00B92D16" w:rsidRDefault="00E0603C" w:rsidP="00E0603C">
            <w:pPr>
              <w:rPr>
                <w:rFonts w:cs="Arial"/>
                <w:color w:val="000000" w:themeColor="text1"/>
                <w:sz w:val="16"/>
                <w:szCs w:val="14"/>
              </w:rPr>
            </w:pPr>
            <w:r>
              <w:rPr>
                <w:noProof/>
              </w:rPr>
              <w:drawing>
                <wp:inline distT="0" distB="0" distL="0" distR="0" wp14:anchorId="18C6134E" wp14:editId="01DF4DBD">
                  <wp:extent cx="203200" cy="203200"/>
                  <wp:effectExtent l="0" t="0" r="0" b="0"/>
                  <wp:docPr id="10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LghtAmbIntns_No_Rq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C0E2B2"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C59C2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048E0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8357DE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6FA5D"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LghtAmbColr_No_Rq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6F73C3" w14:textId="77777777" w:rsidR="00E0603C" w:rsidRDefault="00E0603C" w:rsidP="00767670">
            <w:pPr>
              <w:rPr>
                <w:rFonts w:cs="Arial"/>
                <w:color w:val="000000" w:themeColor="text1"/>
                <w:sz w:val="16"/>
                <w:szCs w:val="14"/>
              </w:rPr>
            </w:pPr>
            <w:r>
              <w:rPr>
                <w:noProof/>
              </w:rPr>
              <w:drawing>
                <wp:inline distT="0" distB="0" distL="0" distR="0" wp14:anchorId="6EB5FA30" wp14:editId="564BFBEC">
                  <wp:extent cx="203200" cy="203200"/>
                  <wp:effectExtent l="0" t="0" r="0" b="0"/>
                  <wp:docPr id="10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LghtAmbColr_No_Rq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8DF99" w14:textId="77777777" w:rsidR="00E0603C" w:rsidRPr="00B92D16" w:rsidRDefault="00E0603C" w:rsidP="00E0603C">
            <w:pPr>
              <w:rPr>
                <w:rFonts w:cs="Arial"/>
                <w:color w:val="000000" w:themeColor="text1"/>
                <w:sz w:val="16"/>
                <w:szCs w:val="14"/>
              </w:rPr>
            </w:pPr>
            <w:r>
              <w:rPr>
                <w:noProof/>
              </w:rPr>
              <w:drawing>
                <wp:inline distT="0" distB="0" distL="0" distR="0" wp14:anchorId="3C0C80A6" wp14:editId="46B03A12">
                  <wp:extent cx="203200" cy="203200"/>
                  <wp:effectExtent l="0" t="0" r="0" b="0"/>
                  <wp:docPr id="10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LghtAmbColr_No_Rq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66CFAA"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3999D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D02C0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A42F46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2BE8B2" w14:textId="77777777" w:rsidR="00E0603C" w:rsidRPr="00FA0010" w:rsidRDefault="00E0603C" w:rsidP="00767670">
            <w:pPr>
              <w:rPr>
                <w:rFonts w:cs="Arial"/>
                <w:color w:val="000000" w:themeColor="text1"/>
                <w:sz w:val="16"/>
                <w:szCs w:val="14"/>
              </w:rPr>
            </w:pPr>
            <w:r>
              <w:rPr>
                <w:rFonts w:cs="Arial"/>
                <w:color w:val="000000" w:themeColor="text1"/>
                <w:sz w:val="16"/>
                <w:szCs w:val="14"/>
              </w:rPr>
              <w:t>LghtAmbRqSrc_B_Stat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8AF670" w14:textId="77777777" w:rsidR="00E0603C" w:rsidRDefault="00E0603C" w:rsidP="00767670">
            <w:pPr>
              <w:rPr>
                <w:rFonts w:cs="Arial"/>
                <w:color w:val="000000" w:themeColor="text1"/>
                <w:sz w:val="16"/>
                <w:szCs w:val="14"/>
              </w:rPr>
            </w:pPr>
            <w:r>
              <w:rPr>
                <w:noProof/>
              </w:rPr>
              <w:drawing>
                <wp:inline distT="0" distB="0" distL="0" distR="0" wp14:anchorId="71B08F3D" wp14:editId="1D741B09">
                  <wp:extent cx="203200" cy="203200"/>
                  <wp:effectExtent l="0" t="0" r="0" b="0"/>
                  <wp:docPr id="10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LghtAmbRqSrc_B_Stat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1DC64" w14:textId="77777777" w:rsidR="00E0603C" w:rsidRPr="00B92D16" w:rsidRDefault="00E0603C" w:rsidP="00E0603C">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1D179A"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1F64E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6E085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25A7FF7F" w14:textId="591A2476" w:rsidR="000702C6" w:rsidRPr="004A50B8" w:rsidRDefault="000702C6" w:rsidP="000702C6">
      <w:pPr>
        <w:pStyle w:val="Caption"/>
      </w:pPr>
      <w:bookmarkStart w:id="179" w:name="_Toc115100512"/>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18</w:t>
      </w:r>
      <w:r>
        <w:rPr>
          <w:noProof/>
        </w:rPr>
        <w:fldChar w:fldCharType="end"/>
      </w:r>
      <w:r w:rsidRPr="00702453">
        <w:t xml:space="preserve">: </w:t>
      </w:r>
      <w:r>
        <w:t>Input Signal mappings of Function</w:t>
      </w:r>
      <w:bookmarkEnd w:id="179"/>
      <w:r>
        <w:t xml:space="preserve"> </w:t>
      </w:r>
    </w:p>
    <w:p w14:paraId="39017551"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2D44D0E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E7786"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C140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8AA1B"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2A0AD"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B0902"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54461"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E4D0EFD"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44D4FF1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0F3BAF"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LightAmbIntsty_No</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717587" w14:textId="77777777" w:rsidR="00477432" w:rsidRDefault="00477432" w:rsidP="001E18BD">
            <w:pPr>
              <w:rPr>
                <w:rFonts w:cs="Arial"/>
                <w:color w:val="000000" w:themeColor="text1"/>
                <w:sz w:val="16"/>
                <w:szCs w:val="14"/>
              </w:rPr>
            </w:pPr>
            <w:r>
              <w:rPr>
                <w:noProof/>
              </w:rPr>
              <w:drawing>
                <wp:inline distT="0" distB="0" distL="0" distR="0" wp14:anchorId="0A3DF620" wp14:editId="0617D28A">
                  <wp:extent cx="203200" cy="203200"/>
                  <wp:effectExtent l="0" t="0" r="0" b="0"/>
                  <wp:docPr id="10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B6846C" w14:textId="77777777" w:rsidR="00477432" w:rsidRPr="00B92D16" w:rsidRDefault="00477432" w:rsidP="001E18BD">
            <w:pPr>
              <w:rPr>
                <w:rFonts w:cs="Arial"/>
                <w:color w:val="000000" w:themeColor="text1"/>
                <w:sz w:val="16"/>
                <w:szCs w:val="14"/>
              </w:rPr>
            </w:pPr>
            <w:r>
              <w:rPr>
                <w:noProof/>
              </w:rPr>
              <w:drawing>
                <wp:inline distT="0" distB="0" distL="0" distR="0" wp14:anchorId="5AF4B25A" wp14:editId="786B05B4">
                  <wp:extent cx="203200" cy="203200"/>
                  <wp:effectExtent l="0" t="0" r="0" b="0"/>
                  <wp:docPr id="10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030EE8"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FB4DF"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AA99A3"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280E4C9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4C1A4F" w14:textId="77777777" w:rsidR="00477432" w:rsidRPr="00FA0010" w:rsidRDefault="00477432" w:rsidP="001E18BD">
            <w:pPr>
              <w:rPr>
                <w:rFonts w:cs="Arial"/>
                <w:color w:val="000000" w:themeColor="text1"/>
                <w:sz w:val="16"/>
                <w:szCs w:val="14"/>
              </w:rPr>
            </w:pPr>
            <w:r>
              <w:rPr>
                <w:rFonts w:cs="Arial"/>
                <w:color w:val="000000" w:themeColor="text1"/>
                <w:sz w:val="16"/>
                <w:szCs w:val="14"/>
              </w:rPr>
              <w:t>LightAmbColor_No</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9A1E92" w14:textId="77777777" w:rsidR="00477432" w:rsidRDefault="00477432" w:rsidP="001E18BD">
            <w:pPr>
              <w:rPr>
                <w:rFonts w:cs="Arial"/>
                <w:color w:val="000000" w:themeColor="text1"/>
                <w:sz w:val="16"/>
                <w:szCs w:val="14"/>
              </w:rPr>
            </w:pPr>
            <w:r>
              <w:rPr>
                <w:noProof/>
              </w:rPr>
              <w:drawing>
                <wp:inline distT="0" distB="0" distL="0" distR="0" wp14:anchorId="3CC6B085" wp14:editId="2D6EA7F9">
                  <wp:extent cx="203200" cy="203200"/>
                  <wp:effectExtent l="0" t="0" r="0" b="0"/>
                  <wp:docPr id="10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9380A8" w14:textId="77777777" w:rsidR="00477432" w:rsidRPr="00B92D16" w:rsidRDefault="00477432" w:rsidP="001E18BD">
            <w:pPr>
              <w:rPr>
                <w:rFonts w:cs="Arial"/>
                <w:color w:val="000000" w:themeColor="text1"/>
                <w:sz w:val="16"/>
                <w:szCs w:val="14"/>
              </w:rPr>
            </w:pPr>
            <w:r>
              <w:rPr>
                <w:noProof/>
              </w:rPr>
              <w:drawing>
                <wp:inline distT="0" distB="0" distL="0" distR="0" wp14:anchorId="092EC424" wp14:editId="622753E5">
                  <wp:extent cx="203200" cy="203200"/>
                  <wp:effectExtent l="0" t="0" r="0" b="0"/>
                  <wp:docPr id="10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BBA105"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1D1D8C"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0370E2"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24A4D67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9D296D" w14:textId="77777777" w:rsidR="00477432" w:rsidRPr="00FA0010" w:rsidRDefault="00477432" w:rsidP="001E18BD">
            <w:pPr>
              <w:rPr>
                <w:rFonts w:cs="Arial"/>
                <w:color w:val="000000" w:themeColor="text1"/>
                <w:sz w:val="16"/>
                <w:szCs w:val="14"/>
              </w:rPr>
            </w:pPr>
            <w:r>
              <w:rPr>
                <w:rFonts w:cs="Arial"/>
                <w:color w:val="000000" w:themeColor="text1"/>
                <w:sz w:val="16"/>
                <w:szCs w:val="14"/>
              </w:rPr>
              <w:t>LghtAmbDrvMde_B_Stat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4B1C00" w14:textId="77777777" w:rsidR="00477432" w:rsidRDefault="00477432" w:rsidP="001E18BD">
            <w:pPr>
              <w:rPr>
                <w:rFonts w:cs="Arial"/>
                <w:color w:val="000000" w:themeColor="text1"/>
                <w:sz w:val="16"/>
                <w:szCs w:val="14"/>
              </w:rPr>
            </w:pPr>
            <w:r>
              <w:rPr>
                <w:noProof/>
              </w:rPr>
              <w:drawing>
                <wp:inline distT="0" distB="0" distL="0" distR="0" wp14:anchorId="19CA6896" wp14:editId="051B07A8">
                  <wp:extent cx="203200" cy="203200"/>
                  <wp:effectExtent l="0" t="0" r="0" b="0"/>
                  <wp:docPr id="10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LghtAmbDrvMde_B_Stat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7E314D" w14:textId="77777777" w:rsidR="00477432" w:rsidRPr="00B92D16" w:rsidRDefault="00477432" w:rsidP="001E18BD">
            <w:pPr>
              <w:rPr>
                <w:rFonts w:cs="Arial"/>
                <w:color w:val="000000" w:themeColor="text1"/>
                <w:sz w:val="16"/>
                <w:szCs w:val="14"/>
              </w:rPr>
            </w:pPr>
            <w:r>
              <w:rPr>
                <w:noProof/>
              </w:rPr>
              <w:drawing>
                <wp:inline distT="0" distB="0" distL="0" distR="0" wp14:anchorId="79015E3E" wp14:editId="448962CA">
                  <wp:extent cx="203200" cy="203200"/>
                  <wp:effectExtent l="0" t="0" r="0" b="0"/>
                  <wp:docPr id="10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LghtAmbDrvMde_B_Stat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360FD8"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0AA624"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94704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2C3AE27" w14:textId="6DB67F2E" w:rsidR="000702C6" w:rsidRPr="00C000B2" w:rsidRDefault="000702C6" w:rsidP="000702C6">
      <w:pPr>
        <w:jc w:val="center"/>
        <w:rPr>
          <w:b/>
          <w:noProof/>
        </w:rPr>
      </w:pPr>
      <w:bookmarkStart w:id="180" w:name="_Toc11510051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19</w:t>
      </w:r>
      <w:r w:rsidRPr="00C000B2">
        <w:rPr>
          <w:b/>
          <w:noProof/>
        </w:rPr>
        <w:fldChar w:fldCharType="end"/>
      </w:r>
      <w:r w:rsidRPr="00C000B2">
        <w:rPr>
          <w:b/>
          <w:noProof/>
        </w:rPr>
        <w:t>: Output Signal mappings of Function</w:t>
      </w:r>
      <w:bookmarkEnd w:id="180"/>
      <w:r w:rsidRPr="00C000B2">
        <w:rPr>
          <w:b/>
          <w:noProof/>
        </w:rPr>
        <w:t xml:space="preserve"> </w:t>
      </w:r>
    </w:p>
    <w:p w14:paraId="07FCE6BD" w14:textId="77777777" w:rsidR="00072314" w:rsidRDefault="00072314" w:rsidP="00072314">
      <w:pPr>
        <w:pStyle w:val="Heading6"/>
      </w:pPr>
      <w:r>
        <w:t>Parameters</w:t>
      </w:r>
    </w:p>
    <w:p w14:paraId="0C2C889A"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643D57E0"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1284E"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40032"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8390F"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1C572"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08DD0"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2B661E77"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611B1F"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A3992" w14:textId="77777777" w:rsidR="00236EE1" w:rsidRDefault="00236EE1" w:rsidP="00236EE1">
            <w:pPr>
              <w:rPr>
                <w:rFonts w:cs="Arial"/>
                <w:b/>
                <w:bCs/>
                <w:color w:val="000000"/>
              </w:rPr>
            </w:pPr>
            <w:r>
              <w:rPr>
                <w:noProof/>
              </w:rPr>
              <w:drawing>
                <wp:inline distT="0" distB="0" distL="0" distR="0" wp14:anchorId="659FB95F" wp14:editId="3B97511F">
                  <wp:extent cx="203200" cy="203200"/>
                  <wp:effectExtent l="0" t="0" r="0" b="0"/>
                  <wp:docPr id="1024"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AmbDrvMdeColor_CfgKind</w:t>
            </w:r>
            <w:r>
              <w:rPr>
                <w:rFonts w:cs="Arial"/>
                <w:color w:val="000000" w:themeColor="text1"/>
                <w:sz w:val="16"/>
                <w:szCs w:val="14"/>
              </w:rPr>
              <w:t>) AmbDrvMdeColor_Cfg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F708D" w14:textId="77777777" w:rsidR="00F33430" w:rsidRDefault="00F33430"/>
        </w:tc>
        <w:sdt>
          <w:sdtPr>
            <w:rPr>
              <w:sz w:val="18"/>
            </w:rPr>
            <w:alias w:val="Method"/>
            <w:tag w:val="Method"/>
            <w:id w:val="-1184276697"/>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DBB40"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89BEB5" w14:textId="77777777" w:rsidR="00F33430" w:rsidRDefault="00F33430"/>
        </w:tc>
      </w:tr>
      <w:tr w:rsidR="00236EE1" w:rsidRPr="00B3499B" w14:paraId="457EE7ED"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AB869D"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57DE2B" w14:textId="77777777" w:rsidR="00236EE1" w:rsidRDefault="00236EE1" w:rsidP="00236EE1">
            <w:pPr>
              <w:rPr>
                <w:rFonts w:cs="Arial"/>
                <w:b/>
                <w:bCs/>
                <w:color w:val="000000"/>
              </w:rPr>
            </w:pPr>
            <w:r>
              <w:rPr>
                <w:noProof/>
              </w:rPr>
              <w:drawing>
                <wp:inline distT="0" distB="0" distL="0" distR="0" wp14:anchorId="370FE369" wp14:editId="7794021E">
                  <wp:extent cx="203200" cy="203200"/>
                  <wp:effectExtent l="0" t="0" r="0" b="0"/>
                  <wp:docPr id="1026"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ContextAL_CfgKind</w:t>
            </w:r>
            <w:r>
              <w:rPr>
                <w:rFonts w:cs="Arial"/>
                <w:color w:val="000000" w:themeColor="text1"/>
                <w:sz w:val="16"/>
                <w:szCs w:val="14"/>
              </w:rPr>
              <w:t>) ContextAL_Cfg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F30D1B" w14:textId="77777777" w:rsidR="00F33430" w:rsidRDefault="00F33430"/>
        </w:tc>
        <w:sdt>
          <w:sdtPr>
            <w:rPr>
              <w:sz w:val="18"/>
            </w:rPr>
            <w:alias w:val="Method"/>
            <w:tag w:val="Method"/>
            <w:id w:val="-1866362968"/>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ABDD1"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AEC315" w14:textId="77777777" w:rsidR="00F33430" w:rsidRDefault="00F33430"/>
        </w:tc>
      </w:tr>
      <w:tr w:rsidR="00236EE1" w:rsidRPr="00B3499B" w14:paraId="6C0FCC87"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944D22"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5FE99E" w14:textId="77777777" w:rsidR="00236EE1" w:rsidRDefault="00236EE1" w:rsidP="00236EE1">
            <w:pPr>
              <w:rPr>
                <w:rFonts w:cs="Arial"/>
                <w:b/>
                <w:bCs/>
                <w:color w:val="000000"/>
              </w:rPr>
            </w:pPr>
            <w:r>
              <w:rPr>
                <w:noProof/>
              </w:rPr>
              <w:drawing>
                <wp:inline distT="0" distB="0" distL="0" distR="0" wp14:anchorId="042223FA" wp14:editId="2CCAD0AA">
                  <wp:extent cx="203200" cy="203200"/>
                  <wp:effectExtent l="0" t="0" r="0" b="0"/>
                  <wp:docPr id="1028"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HMI_Comm_Var_CfgKind</w:t>
            </w:r>
            <w:r>
              <w:rPr>
                <w:rFonts w:cs="Arial"/>
                <w:color w:val="000000" w:themeColor="text1"/>
                <w:sz w:val="16"/>
                <w:szCs w:val="14"/>
              </w:rPr>
              <w:t>) HMI_Comm_Var_Cfg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22B31" w14:textId="77777777" w:rsidR="00F33430" w:rsidRDefault="00F33430"/>
        </w:tc>
        <w:sdt>
          <w:sdtPr>
            <w:rPr>
              <w:sz w:val="18"/>
            </w:rPr>
            <w:alias w:val="Method"/>
            <w:tag w:val="Method"/>
            <w:id w:val="-136959132"/>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FB3A5"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CB307B" w14:textId="77777777" w:rsidR="00F33430" w:rsidRDefault="00F33430"/>
        </w:tc>
      </w:tr>
      <w:tr w:rsidR="00236EE1" w:rsidRPr="00B3499B" w14:paraId="024F8698"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263BF9"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D78CB6" w14:textId="77777777" w:rsidR="00236EE1" w:rsidRDefault="00236EE1" w:rsidP="00236EE1">
            <w:pPr>
              <w:rPr>
                <w:rFonts w:cs="Arial"/>
                <w:b/>
                <w:bCs/>
                <w:color w:val="000000"/>
              </w:rPr>
            </w:pPr>
            <w:r>
              <w:rPr>
                <w:noProof/>
              </w:rPr>
              <w:drawing>
                <wp:inline distT="0" distB="0" distL="0" distR="0" wp14:anchorId="7BB3CEFD" wp14:editId="3C18B9D2">
                  <wp:extent cx="203200" cy="203200"/>
                  <wp:effectExtent l="0" t="0" r="0" b="0"/>
                  <wp:docPr id="1030"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EM_Exists_CfgKind</w:t>
            </w:r>
            <w:r>
              <w:rPr>
                <w:rFonts w:cs="Arial"/>
                <w:color w:val="000000" w:themeColor="text1"/>
                <w:sz w:val="16"/>
                <w:szCs w:val="14"/>
              </w:rPr>
              <w:t>) EM_Exists_Cfg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3DE002" w14:textId="77777777" w:rsidR="00F33430" w:rsidRDefault="00F33430"/>
        </w:tc>
        <w:sdt>
          <w:sdtPr>
            <w:rPr>
              <w:sz w:val="18"/>
            </w:rPr>
            <w:alias w:val="Method"/>
            <w:tag w:val="Method"/>
            <w:id w:val="-278186511"/>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C787E9"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14C828" w14:textId="77777777" w:rsidR="00F33430" w:rsidRDefault="00F33430"/>
        </w:tc>
      </w:tr>
      <w:tr w:rsidR="00236EE1" w:rsidRPr="00B3499B" w14:paraId="5125458A"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EB2373"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BBCF64" w14:textId="77777777" w:rsidR="00236EE1" w:rsidRDefault="00236EE1" w:rsidP="00236EE1">
            <w:pPr>
              <w:rPr>
                <w:rFonts w:cs="Arial"/>
                <w:b/>
                <w:bCs/>
                <w:color w:val="000000"/>
              </w:rPr>
            </w:pPr>
            <w:r>
              <w:rPr>
                <w:noProof/>
              </w:rPr>
              <w:drawing>
                <wp:inline distT="0" distB="0" distL="0" distR="0" wp14:anchorId="1B9D7526" wp14:editId="02A3EDB4">
                  <wp:extent cx="203200" cy="203200"/>
                  <wp:effectExtent l="0" t="0" r="0" b="0"/>
                  <wp:docPr id="1032"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byte</w:t>
            </w:r>
            <w:r>
              <w:rPr>
                <w:rFonts w:cs="Arial"/>
                <w:color w:val="000000" w:themeColor="text1"/>
                <w:sz w:val="16"/>
                <w:szCs w:val="14"/>
              </w:rPr>
              <w:t>) Ambient_Lighting_ON_Cfg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100D4A" w14:textId="77777777" w:rsidR="00F33430" w:rsidRDefault="00F33430"/>
        </w:tc>
        <w:sdt>
          <w:sdtPr>
            <w:rPr>
              <w:sz w:val="18"/>
            </w:rPr>
            <w:alias w:val="Method"/>
            <w:tag w:val="Method"/>
            <w:id w:val="-187990279"/>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AA12E"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8A5D2C" w14:textId="77777777" w:rsidR="00F33430" w:rsidRDefault="00F33430"/>
        </w:tc>
      </w:tr>
    </w:tbl>
    <w:p w14:paraId="1DE98FD5" w14:textId="6B26F3B0" w:rsidR="008368A6" w:rsidRPr="008368A6" w:rsidRDefault="008368A6" w:rsidP="008368A6">
      <w:pPr>
        <w:jc w:val="center"/>
        <w:rPr>
          <w:b/>
          <w:noProof/>
        </w:rPr>
      </w:pPr>
      <w:bookmarkStart w:id="181" w:name="_Toc115100514"/>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20</w:t>
      </w:r>
      <w:r w:rsidRPr="008368A6">
        <w:rPr>
          <w:b/>
          <w:noProof/>
        </w:rPr>
        <w:fldChar w:fldCharType="end"/>
      </w:r>
      <w:r w:rsidRPr="008368A6">
        <w:rPr>
          <w:b/>
          <w:noProof/>
        </w:rPr>
        <w:t>: Parameter mappings of Function</w:t>
      </w:r>
      <w:bookmarkEnd w:id="181"/>
      <w:r w:rsidRPr="008368A6">
        <w:rPr>
          <w:b/>
          <w:noProof/>
        </w:rPr>
        <w:t xml:space="preserve"> </w:t>
      </w:r>
    </w:p>
    <w:p w14:paraId="243FA9E9" w14:textId="77777777" w:rsidR="00072314" w:rsidRPr="003E2313" w:rsidRDefault="00072314" w:rsidP="00072314">
      <w:pPr>
        <w:pStyle w:val="Heading6"/>
      </w:pPr>
      <w:r>
        <w:t>Interface</w:t>
      </w:r>
      <w:r w:rsidRPr="003E2313">
        <w:t xml:space="preserve"> Requirements</w:t>
      </w:r>
    </w:p>
    <w:p w14:paraId="396606B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BCM_PerformCoreAmbientLightingProcessing</w:t>
      </w:r>
    </w:p>
    <w:p w14:paraId="1A1C87B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38FBDF7" w14:textId="77777777" w:rsidR="00072314" w:rsidRDefault="00072314" w:rsidP="00072314">
      <w:pPr>
        <w:pStyle w:val="Heading6"/>
        <w:rPr>
          <w:lang w:val="en-GB"/>
        </w:rPr>
      </w:pPr>
      <w:r>
        <w:rPr>
          <w:lang w:val="en-GB"/>
        </w:rPr>
        <w:t>Component Specific Requirements</w:t>
      </w:r>
    </w:p>
    <w:p w14:paraId="4C778CF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166B5B8" w14:textId="3A2AD35D"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7C562836" w14:textId="77777777" w:rsidR="008C50D1" w:rsidRPr="005F3A49" w:rsidRDefault="008C50D1" w:rsidP="004A4ADA">
      <w:pPr>
        <w:pStyle w:val="Heading4"/>
      </w:pPr>
      <w:bookmarkStart w:id="182" w:name="_Toc115100441"/>
      <w:r w:rsidRPr="005F3A49">
        <w:rPr>
          <w:lang w:val="en-GB"/>
        </w:rPr>
        <w:t xml:space="preserve">Technology Function </w:t>
      </w:r>
      <w:r>
        <w:rPr>
          <w:noProof/>
        </w:rPr>
        <w:drawing>
          <wp:inline distT="0" distB="0" distL="0" distR="0" wp14:anchorId="65E2BD06" wp14:editId="467A7695">
            <wp:extent cx="203200" cy="203200"/>
            <wp:effectExtent l="0" t="0" r="0" b="0"/>
            <wp:docPr id="103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BCM_ProcessAmbientLightingOutput</w:t>
      </w:r>
      <w:bookmarkEnd w:id="182"/>
    </w:p>
    <w:p w14:paraId="10518DB1" w14:textId="77777777" w:rsidR="005F4E20" w:rsidRDefault="005F4E20" w:rsidP="00720A45">
      <w:pPr>
        <w:rPr>
          <w:highlight w:val="green"/>
        </w:rPr>
      </w:pPr>
    </w:p>
    <w:p w14:paraId="23B56C56" w14:textId="77777777" w:rsidR="009C3237" w:rsidRDefault="009C3237" w:rsidP="009C3237">
      <w:pPr>
        <w:pStyle w:val="BodyText"/>
      </w:pPr>
      <w:r w:rsidRPr="00F33853">
        <w:t>Determines wich LED / group of LED is to be turned ON / OFF.</w:t>
      </w:r>
    </w:p>
    <w:p w14:paraId="0209D917" w14:textId="77777777" w:rsidR="009C3237" w:rsidRDefault="009C3237" w:rsidP="009C3237">
      <w:pPr>
        <w:pStyle w:val="BodyText"/>
      </w:pPr>
      <w:r w:rsidRPr="00F33853">
        <w:t>Determines which behavior (Welcome, Farewell, Ajar, etc) is to be used by a single / group of LEDs.</w:t>
      </w:r>
    </w:p>
    <w:p w14:paraId="4EDA03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CC6000E" w14:textId="77777777" w:rsidR="00072314" w:rsidRDefault="00072314" w:rsidP="00072314">
      <w:pPr>
        <w:pStyle w:val="Heading6"/>
        <w:rPr>
          <w:lang w:val="en-GB"/>
        </w:rPr>
      </w:pPr>
      <w:r>
        <w:rPr>
          <w:lang w:val="en-GB"/>
        </w:rPr>
        <w:t>Inputs</w:t>
      </w:r>
    </w:p>
    <w:p w14:paraId="72FCD16E"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45EE3D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B5993"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85CE8"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0F777"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25923"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2636F"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6DA3B8"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7B2E9033"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146ECA9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8B8DB"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1B8710A" w14:textId="77777777" w:rsidR="00E0603C" w:rsidRDefault="00E0603C" w:rsidP="00767670">
            <w:pPr>
              <w:rPr>
                <w:rFonts w:cs="Arial"/>
                <w:color w:val="000000" w:themeColor="text1"/>
                <w:sz w:val="16"/>
                <w:szCs w:val="14"/>
              </w:rPr>
            </w:pPr>
            <w:r>
              <w:rPr>
                <w:noProof/>
              </w:rPr>
              <w:drawing>
                <wp:inline distT="0" distB="0" distL="0" distR="0" wp14:anchorId="63241615" wp14:editId="7A70094E">
                  <wp:extent cx="203200" cy="203200"/>
                  <wp:effectExtent l="0" t="0" r="0" b="0"/>
                  <wp:docPr id="10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D57169" w14:textId="77777777" w:rsidR="00E0603C" w:rsidRPr="00B92D16" w:rsidRDefault="00E0603C" w:rsidP="00E0603C">
            <w:pPr>
              <w:rPr>
                <w:rFonts w:cs="Arial"/>
                <w:color w:val="000000" w:themeColor="text1"/>
                <w:sz w:val="16"/>
                <w:szCs w:val="14"/>
              </w:rPr>
            </w:pPr>
            <w:r>
              <w:rPr>
                <w:noProof/>
              </w:rPr>
              <w:drawing>
                <wp:inline distT="0" distB="0" distL="0" distR="0" wp14:anchorId="3721E1D5" wp14:editId="29E182D2">
                  <wp:extent cx="203200" cy="203200"/>
                  <wp:effectExtent l="0" t="0" r="0" b="0"/>
                  <wp:docPr id="10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6CAED2"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B9ACA"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EDEB7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CA3763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DAEE1" w14:textId="77777777" w:rsidR="00E0603C" w:rsidRPr="00FA0010" w:rsidRDefault="00E0603C" w:rsidP="00767670">
            <w:pPr>
              <w:rPr>
                <w:rFonts w:cs="Arial"/>
                <w:color w:val="000000" w:themeColor="text1"/>
                <w:sz w:val="16"/>
                <w:szCs w:val="14"/>
              </w:rPr>
            </w:pPr>
            <w:r>
              <w:rPr>
                <w:rFonts w:cs="Arial"/>
                <w:color w:val="000000" w:themeColor="text1"/>
                <w:sz w:val="16"/>
                <w:szCs w:val="14"/>
              </w:rPr>
              <w:t>WelcomeFarewell_Status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0AF343" w14:textId="77777777" w:rsidR="00E0603C" w:rsidRDefault="00E0603C" w:rsidP="00767670">
            <w:pPr>
              <w:rPr>
                <w:rFonts w:cs="Arial"/>
                <w:color w:val="000000" w:themeColor="text1"/>
                <w:sz w:val="16"/>
                <w:szCs w:val="14"/>
              </w:rPr>
            </w:pPr>
            <w:r>
              <w:rPr>
                <w:noProof/>
              </w:rPr>
              <w:drawing>
                <wp:inline distT="0" distB="0" distL="0" distR="0" wp14:anchorId="4B646EFB" wp14:editId="670271F7">
                  <wp:extent cx="203200" cy="203200"/>
                  <wp:effectExtent l="0" t="0" r="0" b="0"/>
                  <wp:docPr id="10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WelcomeFarewell_Status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31F31" w14:textId="77777777" w:rsidR="00E0603C" w:rsidRPr="00B92D16" w:rsidRDefault="00E0603C" w:rsidP="00E0603C">
            <w:pPr>
              <w:rPr>
                <w:rFonts w:cs="Arial"/>
                <w:color w:val="000000" w:themeColor="text1"/>
                <w:sz w:val="16"/>
                <w:szCs w:val="14"/>
              </w:rPr>
            </w:pPr>
            <w:r>
              <w:rPr>
                <w:noProof/>
              </w:rPr>
              <w:drawing>
                <wp:inline distT="0" distB="0" distL="0" distR="0" wp14:anchorId="63DB0850" wp14:editId="64DAE15E">
                  <wp:extent cx="203200" cy="203200"/>
                  <wp:effectExtent l="0" t="0" r="0" b="0"/>
                  <wp:docPr id="10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WelcomeFarewell_Status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06A14"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A23B7D"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D0E30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AE9372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AE5A2" w14:textId="77777777" w:rsidR="00E0603C" w:rsidRPr="00FA0010" w:rsidRDefault="00E0603C" w:rsidP="00767670">
            <w:pPr>
              <w:rPr>
                <w:rFonts w:cs="Arial"/>
                <w:color w:val="000000" w:themeColor="text1"/>
                <w:sz w:val="16"/>
                <w:szCs w:val="14"/>
              </w:rPr>
            </w:pPr>
            <w:r>
              <w:rPr>
                <w:rFonts w:cs="Arial"/>
                <w:color w:val="000000" w:themeColor="text1"/>
                <w:sz w:val="16"/>
                <w:szCs w:val="14"/>
              </w:rPr>
              <w:t>All_DoorLock_Status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4866E5" w14:textId="77777777" w:rsidR="00E0603C" w:rsidRDefault="00E0603C" w:rsidP="00767670">
            <w:pPr>
              <w:rPr>
                <w:rFonts w:cs="Arial"/>
                <w:color w:val="000000" w:themeColor="text1"/>
                <w:sz w:val="16"/>
                <w:szCs w:val="14"/>
              </w:rPr>
            </w:pPr>
            <w:r>
              <w:rPr>
                <w:noProof/>
              </w:rPr>
              <w:drawing>
                <wp:inline distT="0" distB="0" distL="0" distR="0" wp14:anchorId="3C04BA1A" wp14:editId="1C6440F4">
                  <wp:extent cx="203200" cy="203200"/>
                  <wp:effectExtent l="0" t="0" r="0" b="0"/>
                  <wp:docPr id="10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All_DoorLock_Status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A04086" w14:textId="77777777" w:rsidR="00E0603C" w:rsidRPr="00B92D16" w:rsidRDefault="00E0603C" w:rsidP="00E0603C">
            <w:pPr>
              <w:rPr>
                <w:rFonts w:cs="Arial"/>
                <w:color w:val="000000" w:themeColor="text1"/>
                <w:sz w:val="16"/>
                <w:szCs w:val="14"/>
              </w:rPr>
            </w:pPr>
            <w:r>
              <w:rPr>
                <w:noProof/>
              </w:rPr>
              <w:drawing>
                <wp:inline distT="0" distB="0" distL="0" distR="0" wp14:anchorId="4D1C8B62" wp14:editId="5B1C1806">
                  <wp:extent cx="203200" cy="203200"/>
                  <wp:effectExtent l="0" t="0" r="0" b="0"/>
                  <wp:docPr id="10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All_DoorLock_Status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D82CA5"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5993A"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43ED0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AE84A0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4DB0F" w14:textId="77777777" w:rsidR="00E0603C" w:rsidRPr="00FA0010" w:rsidRDefault="00E0603C" w:rsidP="00767670">
            <w:pPr>
              <w:rPr>
                <w:rFonts w:cs="Arial"/>
                <w:color w:val="000000" w:themeColor="text1"/>
                <w:sz w:val="16"/>
                <w:szCs w:val="14"/>
              </w:rPr>
            </w:pPr>
            <w:r>
              <w:rPr>
                <w:rFonts w:cs="Arial"/>
                <w:color w:val="000000" w:themeColor="text1"/>
                <w:sz w:val="16"/>
                <w:szCs w:val="14"/>
              </w:rPr>
              <w:t>DF_DoorLock_Status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84A1C5" w14:textId="77777777" w:rsidR="00E0603C" w:rsidRDefault="00E0603C" w:rsidP="00767670">
            <w:pPr>
              <w:rPr>
                <w:rFonts w:cs="Arial"/>
                <w:color w:val="000000" w:themeColor="text1"/>
                <w:sz w:val="16"/>
                <w:szCs w:val="14"/>
              </w:rPr>
            </w:pPr>
            <w:r>
              <w:rPr>
                <w:noProof/>
              </w:rPr>
              <w:drawing>
                <wp:inline distT="0" distB="0" distL="0" distR="0" wp14:anchorId="5FD28DD2" wp14:editId="2B97A3DB">
                  <wp:extent cx="203200" cy="203200"/>
                  <wp:effectExtent l="0" t="0" r="0" b="0"/>
                  <wp:docPr id="10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DF_DoorLock_Status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3EDBCF" w14:textId="77777777" w:rsidR="00E0603C" w:rsidRPr="00B92D16" w:rsidRDefault="00E0603C" w:rsidP="00E0603C">
            <w:pPr>
              <w:rPr>
                <w:rFonts w:cs="Arial"/>
                <w:color w:val="000000" w:themeColor="text1"/>
                <w:sz w:val="16"/>
                <w:szCs w:val="14"/>
              </w:rPr>
            </w:pPr>
            <w:r>
              <w:rPr>
                <w:noProof/>
              </w:rPr>
              <w:drawing>
                <wp:inline distT="0" distB="0" distL="0" distR="0" wp14:anchorId="7375D7FB" wp14:editId="0AEBA6B5">
                  <wp:extent cx="203200" cy="203200"/>
                  <wp:effectExtent l="0" t="0" r="0" b="0"/>
                  <wp:docPr id="10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DoorLocked</w:t>
            </w:r>
          </w:p>
          <w:p w14:paraId="1C83547D" w14:textId="77777777" w:rsidR="00E0603C" w:rsidRPr="00B92D16" w:rsidRDefault="00E0603C" w:rsidP="00E0603C">
            <w:pPr>
              <w:rPr>
                <w:rFonts w:cs="Arial"/>
                <w:color w:val="000000" w:themeColor="text1"/>
                <w:sz w:val="16"/>
                <w:szCs w:val="14"/>
              </w:rPr>
            </w:pPr>
            <w:r>
              <w:rPr>
                <w:noProof/>
              </w:rPr>
              <w:drawing>
                <wp:inline distT="0" distB="0" distL="0" distR="0" wp14:anchorId="0D671E3C" wp14:editId="47FFAB47">
                  <wp:extent cx="203200" cy="203200"/>
                  <wp:effectExtent l="0" t="0" r="0" b="0"/>
                  <wp:docPr id="10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DF_DoorLock_Status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D1367"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EE4803"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4D5CA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489CA3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D0D2B" w14:textId="77777777" w:rsidR="00E0603C" w:rsidRPr="00FA0010" w:rsidRDefault="00E0603C" w:rsidP="00767670">
            <w:pPr>
              <w:rPr>
                <w:rFonts w:cs="Arial"/>
                <w:color w:val="000000" w:themeColor="text1"/>
                <w:sz w:val="16"/>
                <w:szCs w:val="14"/>
              </w:rPr>
            </w:pPr>
            <w:r>
              <w:rPr>
                <w:rFonts w:cs="Arial"/>
                <w:color w:val="000000" w:themeColor="text1"/>
                <w:sz w:val="16"/>
                <w:szCs w:val="14"/>
              </w:rPr>
              <w:t>PF_DoorLock_Status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9EF28D" w14:textId="77777777" w:rsidR="00E0603C" w:rsidRDefault="00E0603C" w:rsidP="00767670">
            <w:pPr>
              <w:rPr>
                <w:rFonts w:cs="Arial"/>
                <w:color w:val="000000" w:themeColor="text1"/>
                <w:sz w:val="16"/>
                <w:szCs w:val="14"/>
              </w:rPr>
            </w:pPr>
            <w:r>
              <w:rPr>
                <w:noProof/>
              </w:rPr>
              <w:drawing>
                <wp:inline distT="0" distB="0" distL="0" distR="0" wp14:anchorId="365AA793" wp14:editId="4EDB71A4">
                  <wp:extent cx="203200" cy="203200"/>
                  <wp:effectExtent l="0" t="0" r="0" b="0"/>
                  <wp:docPr id="10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PF_DoorLock_Status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CBF372" w14:textId="77777777" w:rsidR="00E0603C" w:rsidRPr="00B92D16" w:rsidRDefault="00E0603C" w:rsidP="00E0603C">
            <w:pPr>
              <w:rPr>
                <w:rFonts w:cs="Arial"/>
                <w:color w:val="000000" w:themeColor="text1"/>
                <w:sz w:val="16"/>
                <w:szCs w:val="14"/>
              </w:rPr>
            </w:pPr>
            <w:r>
              <w:rPr>
                <w:noProof/>
              </w:rPr>
              <w:drawing>
                <wp:inline distT="0" distB="0" distL="0" distR="0" wp14:anchorId="53A3861B" wp14:editId="435C985E">
                  <wp:extent cx="203200" cy="203200"/>
                  <wp:effectExtent l="0" t="0" r="0" b="0"/>
                  <wp:docPr id="10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DoorLocked</w:t>
            </w:r>
          </w:p>
          <w:p w14:paraId="45474FBB" w14:textId="77777777" w:rsidR="00E0603C" w:rsidRPr="00B92D16" w:rsidRDefault="00E0603C" w:rsidP="00E0603C">
            <w:pPr>
              <w:rPr>
                <w:rFonts w:cs="Arial"/>
                <w:color w:val="000000" w:themeColor="text1"/>
                <w:sz w:val="16"/>
                <w:szCs w:val="14"/>
              </w:rPr>
            </w:pPr>
            <w:r>
              <w:rPr>
                <w:noProof/>
              </w:rPr>
              <w:drawing>
                <wp:inline distT="0" distB="0" distL="0" distR="0" wp14:anchorId="524E30D4" wp14:editId="1CB41753">
                  <wp:extent cx="203200" cy="203200"/>
                  <wp:effectExtent l="0" t="0" r="0" b="0"/>
                  <wp:docPr id="10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PF_DoorLock_Status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A815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FC5BD"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E197C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9E218E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1FDE5F" w14:textId="77777777" w:rsidR="00E0603C" w:rsidRPr="00FA0010" w:rsidRDefault="00E0603C" w:rsidP="00767670">
            <w:pPr>
              <w:rPr>
                <w:rFonts w:cs="Arial"/>
                <w:color w:val="000000" w:themeColor="text1"/>
                <w:sz w:val="16"/>
                <w:szCs w:val="14"/>
              </w:rPr>
            </w:pPr>
            <w:r>
              <w:rPr>
                <w:rFonts w:cs="Arial"/>
                <w:color w:val="000000" w:themeColor="text1"/>
                <w:sz w:val="16"/>
                <w:szCs w:val="14"/>
              </w:rPr>
              <w:t>DR_DoorLock_Status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2A2D168" w14:textId="77777777" w:rsidR="00E0603C" w:rsidRDefault="00E0603C" w:rsidP="00767670">
            <w:pPr>
              <w:rPr>
                <w:rFonts w:cs="Arial"/>
                <w:color w:val="000000" w:themeColor="text1"/>
                <w:sz w:val="16"/>
                <w:szCs w:val="14"/>
              </w:rPr>
            </w:pPr>
            <w:r>
              <w:rPr>
                <w:noProof/>
              </w:rPr>
              <w:drawing>
                <wp:inline distT="0" distB="0" distL="0" distR="0" wp14:anchorId="43EF8A9E" wp14:editId="57A5A378">
                  <wp:extent cx="203200" cy="203200"/>
                  <wp:effectExtent l="0" t="0" r="0" b="0"/>
                  <wp:docPr id="10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DR_DoorLock_Status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485606" w14:textId="77777777" w:rsidR="00E0603C" w:rsidRPr="00B92D16" w:rsidRDefault="00E0603C" w:rsidP="00E0603C">
            <w:pPr>
              <w:rPr>
                <w:rFonts w:cs="Arial"/>
                <w:color w:val="000000" w:themeColor="text1"/>
                <w:sz w:val="16"/>
                <w:szCs w:val="14"/>
              </w:rPr>
            </w:pPr>
            <w:r>
              <w:rPr>
                <w:noProof/>
              </w:rPr>
              <w:drawing>
                <wp:inline distT="0" distB="0" distL="0" distR="0" wp14:anchorId="087D04CB" wp14:editId="3F2D9D30">
                  <wp:extent cx="203200" cy="203200"/>
                  <wp:effectExtent l="0" t="0" r="0" b="0"/>
                  <wp:docPr id="10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DR_DoorLock_Status</w:t>
            </w:r>
          </w:p>
          <w:p w14:paraId="21191CD1" w14:textId="77777777" w:rsidR="00E0603C" w:rsidRPr="00B92D16" w:rsidRDefault="00E0603C" w:rsidP="00E0603C">
            <w:pPr>
              <w:rPr>
                <w:rFonts w:cs="Arial"/>
                <w:color w:val="000000" w:themeColor="text1"/>
                <w:sz w:val="16"/>
                <w:szCs w:val="14"/>
              </w:rPr>
            </w:pPr>
            <w:r>
              <w:rPr>
                <w:noProof/>
              </w:rPr>
              <w:drawing>
                <wp:inline distT="0" distB="0" distL="0" distR="0" wp14:anchorId="53F4122D" wp14:editId="556A3D16">
                  <wp:extent cx="203200" cy="203200"/>
                  <wp:effectExtent l="0" t="0" r="0" b="0"/>
                  <wp:docPr id="10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DoorLocked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3427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A709A"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4EB0D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2057E5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2C4CB" w14:textId="77777777" w:rsidR="00E0603C" w:rsidRPr="00FA0010" w:rsidRDefault="00E0603C" w:rsidP="00767670">
            <w:pPr>
              <w:rPr>
                <w:rFonts w:cs="Arial"/>
                <w:color w:val="000000" w:themeColor="text1"/>
                <w:sz w:val="16"/>
                <w:szCs w:val="14"/>
              </w:rPr>
            </w:pPr>
            <w:r>
              <w:rPr>
                <w:rFonts w:cs="Arial"/>
                <w:color w:val="000000" w:themeColor="text1"/>
                <w:sz w:val="16"/>
                <w:szCs w:val="14"/>
              </w:rPr>
              <w:t>PR_DoorLock_Status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3A455EB" w14:textId="77777777" w:rsidR="00E0603C" w:rsidRDefault="00E0603C" w:rsidP="00767670">
            <w:pPr>
              <w:rPr>
                <w:rFonts w:cs="Arial"/>
                <w:color w:val="000000" w:themeColor="text1"/>
                <w:sz w:val="16"/>
                <w:szCs w:val="14"/>
              </w:rPr>
            </w:pPr>
            <w:r>
              <w:rPr>
                <w:noProof/>
              </w:rPr>
              <w:drawing>
                <wp:inline distT="0" distB="0" distL="0" distR="0" wp14:anchorId="67B64EAE" wp14:editId="57F5534F">
                  <wp:extent cx="203200" cy="203200"/>
                  <wp:effectExtent l="0" t="0" r="0" b="0"/>
                  <wp:docPr id="10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PR_DoorLock_Status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80FEBA" w14:textId="77777777" w:rsidR="00E0603C" w:rsidRPr="00B92D16" w:rsidRDefault="00E0603C" w:rsidP="00E0603C">
            <w:pPr>
              <w:rPr>
                <w:rFonts w:cs="Arial"/>
                <w:color w:val="000000" w:themeColor="text1"/>
                <w:sz w:val="16"/>
                <w:szCs w:val="14"/>
              </w:rPr>
            </w:pPr>
            <w:r>
              <w:rPr>
                <w:noProof/>
              </w:rPr>
              <w:drawing>
                <wp:inline distT="0" distB="0" distL="0" distR="0" wp14:anchorId="7989DF54" wp14:editId="39498D5B">
                  <wp:extent cx="203200" cy="203200"/>
                  <wp:effectExtent l="0" t="0" r="0" b="0"/>
                  <wp:docPr id="10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PR_DoorLock_Status</w:t>
            </w:r>
          </w:p>
          <w:p w14:paraId="79B8DDB0" w14:textId="77777777" w:rsidR="00E0603C" w:rsidRPr="00B92D16" w:rsidRDefault="00E0603C" w:rsidP="00E0603C">
            <w:pPr>
              <w:rPr>
                <w:rFonts w:cs="Arial"/>
                <w:color w:val="000000" w:themeColor="text1"/>
                <w:sz w:val="16"/>
                <w:szCs w:val="14"/>
              </w:rPr>
            </w:pPr>
            <w:r>
              <w:rPr>
                <w:noProof/>
              </w:rPr>
              <w:drawing>
                <wp:inline distT="0" distB="0" distL="0" distR="0" wp14:anchorId="55C0AF01" wp14:editId="5C069620">
                  <wp:extent cx="203200" cy="203200"/>
                  <wp:effectExtent l="0" t="0" r="0" b="0"/>
                  <wp:docPr id="10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DoorLocked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1DAB0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6788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BA456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D802BC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CDE950" w14:textId="77777777" w:rsidR="00E0603C" w:rsidRPr="00FA0010" w:rsidRDefault="00E0603C" w:rsidP="00767670">
            <w:pPr>
              <w:rPr>
                <w:rFonts w:cs="Arial"/>
                <w:color w:val="000000" w:themeColor="text1"/>
                <w:sz w:val="16"/>
                <w:szCs w:val="14"/>
              </w:rPr>
            </w:pPr>
            <w:r>
              <w:rPr>
                <w:rFonts w:cs="Arial"/>
                <w:color w:val="000000" w:themeColor="text1"/>
                <w:sz w:val="16"/>
                <w:szCs w:val="14"/>
              </w:rPr>
              <w:t>DF_Door_Ajar_Status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7C83FE" w14:textId="77777777" w:rsidR="00E0603C" w:rsidRDefault="00E0603C" w:rsidP="00767670">
            <w:pPr>
              <w:rPr>
                <w:rFonts w:cs="Arial"/>
                <w:color w:val="000000" w:themeColor="text1"/>
                <w:sz w:val="16"/>
                <w:szCs w:val="14"/>
              </w:rPr>
            </w:pPr>
            <w:r>
              <w:rPr>
                <w:noProof/>
              </w:rPr>
              <w:drawing>
                <wp:inline distT="0" distB="0" distL="0" distR="0" wp14:anchorId="03BA1E86" wp14:editId="1631A671">
                  <wp:extent cx="203200" cy="203200"/>
                  <wp:effectExtent l="0" t="0" r="0" b="0"/>
                  <wp:docPr id="10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DF_Door_Ajar_Status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090A0" w14:textId="77777777" w:rsidR="00E0603C" w:rsidRPr="00B92D16" w:rsidRDefault="00E0603C" w:rsidP="00E0603C">
            <w:pPr>
              <w:rPr>
                <w:rFonts w:cs="Arial"/>
                <w:color w:val="000000" w:themeColor="text1"/>
                <w:sz w:val="16"/>
                <w:szCs w:val="14"/>
              </w:rPr>
            </w:pPr>
            <w:r>
              <w:rPr>
                <w:noProof/>
              </w:rPr>
              <w:drawing>
                <wp:inline distT="0" distB="0" distL="0" distR="0" wp14:anchorId="09CAF387" wp14:editId="49ED378B">
                  <wp:extent cx="203200" cy="203200"/>
                  <wp:effectExtent l="0" t="0" r="0" b="0"/>
                  <wp:docPr id="10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DoorAjar</w:t>
            </w:r>
          </w:p>
          <w:p w14:paraId="42190C70" w14:textId="77777777" w:rsidR="00E0603C" w:rsidRPr="00B92D16" w:rsidRDefault="00E0603C" w:rsidP="00E0603C">
            <w:pPr>
              <w:rPr>
                <w:rFonts w:cs="Arial"/>
                <w:color w:val="000000" w:themeColor="text1"/>
                <w:sz w:val="16"/>
                <w:szCs w:val="14"/>
              </w:rPr>
            </w:pPr>
            <w:r>
              <w:rPr>
                <w:noProof/>
              </w:rPr>
              <w:lastRenderedPageBreak/>
              <w:drawing>
                <wp:inline distT="0" distB="0" distL="0" distR="0" wp14:anchorId="2C789D7F" wp14:editId="2A3EEE59">
                  <wp:extent cx="203200" cy="203200"/>
                  <wp:effectExtent l="0" t="0" r="0" b="0"/>
                  <wp:docPr id="10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DF_Door_Ajar_Status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EF503" w14:textId="77777777" w:rsidR="00E0603C" w:rsidRPr="00173C96" w:rsidRDefault="00E0603C" w:rsidP="00767670">
            <w:pPr>
              <w:pStyle w:val="VelocityScript"/>
            </w:pPr>
            <w:r w:rsidRPr="00E0603C">
              <w:rPr>
                <w:rFonts w:ascii="Arial" w:hAnsi="Arial" w:cs="Arial"/>
                <w:color w:val="000000" w:themeColor="text1"/>
                <w:sz w:val="16"/>
                <w:szCs w:val="14"/>
                <w:lang w:val="en-US"/>
              </w:rPr>
              <w:lastRenderedPageBreak/>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0A4E9B"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7653F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013A65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1B8339" w14:textId="77777777" w:rsidR="00E0603C" w:rsidRPr="00FA0010" w:rsidRDefault="00E0603C" w:rsidP="00767670">
            <w:pPr>
              <w:rPr>
                <w:rFonts w:cs="Arial"/>
                <w:color w:val="000000" w:themeColor="text1"/>
                <w:sz w:val="16"/>
                <w:szCs w:val="14"/>
              </w:rPr>
            </w:pPr>
            <w:r>
              <w:rPr>
                <w:rFonts w:cs="Arial"/>
                <w:color w:val="000000" w:themeColor="text1"/>
                <w:sz w:val="16"/>
                <w:szCs w:val="14"/>
              </w:rPr>
              <w:t>DR_Door_Ajar_Status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860211" w14:textId="77777777" w:rsidR="00E0603C" w:rsidRDefault="00E0603C" w:rsidP="00767670">
            <w:pPr>
              <w:rPr>
                <w:rFonts w:cs="Arial"/>
                <w:color w:val="000000" w:themeColor="text1"/>
                <w:sz w:val="16"/>
                <w:szCs w:val="14"/>
              </w:rPr>
            </w:pPr>
            <w:r>
              <w:rPr>
                <w:noProof/>
              </w:rPr>
              <w:drawing>
                <wp:inline distT="0" distB="0" distL="0" distR="0" wp14:anchorId="4B4AA4AC" wp14:editId="099C3A3F">
                  <wp:extent cx="203200" cy="203200"/>
                  <wp:effectExtent l="0" t="0" r="0" b="0"/>
                  <wp:docPr id="10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DR_Door_Ajar_Status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0A1048" w14:textId="77777777" w:rsidR="00E0603C" w:rsidRPr="00B92D16" w:rsidRDefault="00E0603C" w:rsidP="00E0603C">
            <w:pPr>
              <w:rPr>
                <w:rFonts w:cs="Arial"/>
                <w:color w:val="000000" w:themeColor="text1"/>
                <w:sz w:val="16"/>
                <w:szCs w:val="14"/>
              </w:rPr>
            </w:pPr>
            <w:r>
              <w:rPr>
                <w:noProof/>
              </w:rPr>
              <w:drawing>
                <wp:inline distT="0" distB="0" distL="0" distR="0" wp14:anchorId="49733B9B" wp14:editId="64C29667">
                  <wp:extent cx="203200" cy="203200"/>
                  <wp:effectExtent l="0" t="0" r="0" b="0"/>
                  <wp:docPr id="10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DoorAjar</w:t>
            </w:r>
          </w:p>
          <w:p w14:paraId="541F6648" w14:textId="77777777" w:rsidR="00E0603C" w:rsidRPr="00B92D16" w:rsidRDefault="00E0603C" w:rsidP="00E0603C">
            <w:pPr>
              <w:rPr>
                <w:rFonts w:cs="Arial"/>
                <w:color w:val="000000" w:themeColor="text1"/>
                <w:sz w:val="16"/>
                <w:szCs w:val="14"/>
              </w:rPr>
            </w:pPr>
            <w:r>
              <w:rPr>
                <w:noProof/>
              </w:rPr>
              <w:drawing>
                <wp:inline distT="0" distB="0" distL="0" distR="0" wp14:anchorId="1810D93E" wp14:editId="596AE19C">
                  <wp:extent cx="203200" cy="203200"/>
                  <wp:effectExtent l="0" t="0" r="0" b="0"/>
                  <wp:docPr id="10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DR_Door_Ajar_Status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A3C6F9"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15311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09627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777F526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E1C834" w14:textId="77777777" w:rsidR="00E0603C" w:rsidRPr="00FA0010" w:rsidRDefault="00E0603C" w:rsidP="00767670">
            <w:pPr>
              <w:rPr>
                <w:rFonts w:cs="Arial"/>
                <w:color w:val="000000" w:themeColor="text1"/>
                <w:sz w:val="16"/>
                <w:szCs w:val="14"/>
              </w:rPr>
            </w:pPr>
            <w:r>
              <w:rPr>
                <w:rFonts w:cs="Arial"/>
                <w:color w:val="000000" w:themeColor="text1"/>
                <w:sz w:val="16"/>
                <w:szCs w:val="14"/>
              </w:rPr>
              <w:t>PR_Door_Ajar_Status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CA2FE1" w14:textId="77777777" w:rsidR="00E0603C" w:rsidRDefault="00E0603C" w:rsidP="00767670">
            <w:pPr>
              <w:rPr>
                <w:rFonts w:cs="Arial"/>
                <w:color w:val="000000" w:themeColor="text1"/>
                <w:sz w:val="16"/>
                <w:szCs w:val="14"/>
              </w:rPr>
            </w:pPr>
            <w:r>
              <w:rPr>
                <w:noProof/>
              </w:rPr>
              <w:drawing>
                <wp:inline distT="0" distB="0" distL="0" distR="0" wp14:anchorId="745DFF73" wp14:editId="551DE08D">
                  <wp:extent cx="203200" cy="203200"/>
                  <wp:effectExtent l="0" t="0" r="0" b="0"/>
                  <wp:docPr id="10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PR_Door_Ajar_Status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9BC566" w14:textId="77777777" w:rsidR="00E0603C" w:rsidRPr="00B92D16" w:rsidRDefault="00E0603C" w:rsidP="00E0603C">
            <w:pPr>
              <w:rPr>
                <w:rFonts w:cs="Arial"/>
                <w:color w:val="000000" w:themeColor="text1"/>
                <w:sz w:val="16"/>
                <w:szCs w:val="14"/>
              </w:rPr>
            </w:pPr>
            <w:r>
              <w:rPr>
                <w:noProof/>
              </w:rPr>
              <w:drawing>
                <wp:inline distT="0" distB="0" distL="0" distR="0" wp14:anchorId="763C7223" wp14:editId="07F39EA8">
                  <wp:extent cx="203200" cy="203200"/>
                  <wp:effectExtent l="0" t="0" r="0" b="0"/>
                  <wp:docPr id="10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PR_Door_Ajar_Status</w:t>
            </w:r>
          </w:p>
          <w:p w14:paraId="29F09ADF" w14:textId="77777777" w:rsidR="00E0603C" w:rsidRPr="00B92D16" w:rsidRDefault="00E0603C" w:rsidP="00E0603C">
            <w:pPr>
              <w:rPr>
                <w:rFonts w:cs="Arial"/>
                <w:color w:val="000000" w:themeColor="text1"/>
                <w:sz w:val="16"/>
                <w:szCs w:val="14"/>
              </w:rPr>
            </w:pPr>
            <w:r>
              <w:rPr>
                <w:noProof/>
              </w:rPr>
              <w:drawing>
                <wp:inline distT="0" distB="0" distL="0" distR="0" wp14:anchorId="281A42EA" wp14:editId="1285C11C">
                  <wp:extent cx="203200" cy="203200"/>
                  <wp:effectExtent l="0" t="0" r="0" b="0"/>
                  <wp:docPr id="10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DoorAjar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72151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9EB531"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9A035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1E12CA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896141" w14:textId="77777777" w:rsidR="00E0603C" w:rsidRPr="00FA0010" w:rsidRDefault="00E0603C" w:rsidP="00767670">
            <w:pPr>
              <w:rPr>
                <w:rFonts w:cs="Arial"/>
                <w:color w:val="000000" w:themeColor="text1"/>
                <w:sz w:val="16"/>
                <w:szCs w:val="14"/>
              </w:rPr>
            </w:pPr>
            <w:r>
              <w:rPr>
                <w:rFonts w:cs="Arial"/>
                <w:color w:val="000000" w:themeColor="text1"/>
                <w:sz w:val="16"/>
                <w:szCs w:val="14"/>
              </w:rPr>
              <w:t>PF_Door_Ajar_Status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64F605" w14:textId="77777777" w:rsidR="00E0603C" w:rsidRDefault="00E0603C" w:rsidP="00767670">
            <w:pPr>
              <w:rPr>
                <w:rFonts w:cs="Arial"/>
                <w:color w:val="000000" w:themeColor="text1"/>
                <w:sz w:val="16"/>
                <w:szCs w:val="14"/>
              </w:rPr>
            </w:pPr>
            <w:r>
              <w:rPr>
                <w:noProof/>
              </w:rPr>
              <w:drawing>
                <wp:inline distT="0" distB="0" distL="0" distR="0" wp14:anchorId="304E0832" wp14:editId="3C9D2268">
                  <wp:extent cx="203200" cy="203200"/>
                  <wp:effectExtent l="0" t="0" r="0" b="0"/>
                  <wp:docPr id="10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PF_Door_Ajar_Status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3EFDE0" w14:textId="77777777" w:rsidR="00E0603C" w:rsidRPr="00B92D16" w:rsidRDefault="00E0603C" w:rsidP="00E0603C">
            <w:pPr>
              <w:rPr>
                <w:rFonts w:cs="Arial"/>
                <w:color w:val="000000" w:themeColor="text1"/>
                <w:sz w:val="16"/>
                <w:szCs w:val="14"/>
              </w:rPr>
            </w:pPr>
            <w:r>
              <w:rPr>
                <w:noProof/>
              </w:rPr>
              <w:drawing>
                <wp:inline distT="0" distB="0" distL="0" distR="0" wp14:anchorId="733DCB1E" wp14:editId="24A627D9">
                  <wp:extent cx="203200" cy="203200"/>
                  <wp:effectExtent l="0" t="0" r="0" b="0"/>
                  <wp:docPr id="10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PF_Door_Ajar_Status</w:t>
            </w:r>
          </w:p>
          <w:p w14:paraId="629E4EF8" w14:textId="77777777" w:rsidR="00E0603C" w:rsidRPr="00B92D16" w:rsidRDefault="00E0603C" w:rsidP="00E0603C">
            <w:pPr>
              <w:rPr>
                <w:rFonts w:cs="Arial"/>
                <w:color w:val="000000" w:themeColor="text1"/>
                <w:sz w:val="16"/>
                <w:szCs w:val="14"/>
              </w:rPr>
            </w:pPr>
            <w:r>
              <w:rPr>
                <w:noProof/>
              </w:rPr>
              <w:drawing>
                <wp:inline distT="0" distB="0" distL="0" distR="0" wp14:anchorId="155383AE" wp14:editId="3FEF6781">
                  <wp:extent cx="203200" cy="203200"/>
                  <wp:effectExtent l="0" t="0" r="0" b="0"/>
                  <wp:docPr id="10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DoorAjar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85CB4"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1952B5"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86EA8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75ECDE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A6E5D"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AmbientColor_Cfg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E8B701" w14:textId="77777777" w:rsidR="00E0603C" w:rsidRDefault="00E0603C" w:rsidP="00767670">
            <w:pPr>
              <w:rPr>
                <w:rFonts w:cs="Arial"/>
                <w:color w:val="000000" w:themeColor="text1"/>
                <w:sz w:val="16"/>
                <w:szCs w:val="14"/>
              </w:rPr>
            </w:pPr>
            <w:r>
              <w:rPr>
                <w:noProof/>
              </w:rPr>
              <w:drawing>
                <wp:inline distT="0" distB="0" distL="0" distR="0" wp14:anchorId="5E6289AB" wp14:editId="05483BBE">
                  <wp:extent cx="203200" cy="203200"/>
                  <wp:effectExtent l="0" t="0" r="0" b="0"/>
                  <wp:docPr id="10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AmbientColor_Cfg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C19DAC" w14:textId="77777777" w:rsidR="00E0603C" w:rsidRPr="00B92D16" w:rsidRDefault="00E0603C" w:rsidP="00E0603C">
            <w:pPr>
              <w:rPr>
                <w:rFonts w:cs="Arial"/>
                <w:color w:val="000000" w:themeColor="text1"/>
                <w:sz w:val="16"/>
                <w:szCs w:val="14"/>
              </w:rPr>
            </w:pPr>
            <w:r>
              <w:rPr>
                <w:noProof/>
              </w:rPr>
              <w:drawing>
                <wp:inline distT="0" distB="0" distL="0" distR="0" wp14:anchorId="3F289A9A" wp14:editId="13BFD0BA">
                  <wp:extent cx="203200" cy="203200"/>
                  <wp:effectExtent l="0" t="0" r="0" b="0"/>
                  <wp:docPr id="10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AmbientColor_Cfg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CA901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05F26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3160E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18D6C2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D6D2F"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AmbientDim_Cfg</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22773E" w14:textId="77777777" w:rsidR="00E0603C" w:rsidRDefault="00E0603C" w:rsidP="00767670">
            <w:pPr>
              <w:rPr>
                <w:rFonts w:cs="Arial"/>
                <w:color w:val="000000" w:themeColor="text1"/>
                <w:sz w:val="16"/>
                <w:szCs w:val="14"/>
              </w:rPr>
            </w:pPr>
            <w:r>
              <w:rPr>
                <w:noProof/>
              </w:rPr>
              <w:drawing>
                <wp:inline distT="0" distB="0" distL="0" distR="0" wp14:anchorId="40B72DB0" wp14:editId="4E6082AB">
                  <wp:extent cx="203200" cy="203200"/>
                  <wp:effectExtent l="0" t="0" r="0" b="0"/>
                  <wp:docPr id="11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AmbientDim_Cfg</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57730" w14:textId="77777777" w:rsidR="00E0603C" w:rsidRPr="00B92D16" w:rsidRDefault="00E0603C" w:rsidP="00E0603C">
            <w:pPr>
              <w:rPr>
                <w:rFonts w:cs="Arial"/>
                <w:color w:val="000000" w:themeColor="text1"/>
                <w:sz w:val="16"/>
                <w:szCs w:val="14"/>
              </w:rPr>
            </w:pPr>
            <w:r>
              <w:rPr>
                <w:noProof/>
              </w:rPr>
              <w:drawing>
                <wp:inline distT="0" distB="0" distL="0" distR="0" wp14:anchorId="6781A9C5" wp14:editId="745AC7A0">
                  <wp:extent cx="203200" cy="203200"/>
                  <wp:effectExtent l="0" t="0" r="0" b="0"/>
                  <wp:docPr id="11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AmbientDim_Cfg</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FA5B6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17F0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C1CAC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EB78EB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B7DB7" w14:textId="77777777" w:rsidR="00E0603C" w:rsidRPr="00FA0010" w:rsidRDefault="00E0603C" w:rsidP="00767670">
            <w:pPr>
              <w:rPr>
                <w:rFonts w:cs="Arial"/>
                <w:color w:val="000000" w:themeColor="text1"/>
                <w:sz w:val="16"/>
                <w:szCs w:val="14"/>
              </w:rPr>
            </w:pPr>
            <w:r>
              <w:rPr>
                <w:rFonts w:cs="Arial"/>
                <w:color w:val="000000" w:themeColor="text1"/>
                <w:sz w:val="16"/>
                <w:szCs w:val="14"/>
              </w:rPr>
              <w:t>ALM_Power_Status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92DC5B" w14:textId="77777777" w:rsidR="00E0603C" w:rsidRDefault="00E0603C" w:rsidP="00767670">
            <w:pPr>
              <w:rPr>
                <w:rFonts w:cs="Arial"/>
                <w:color w:val="000000" w:themeColor="text1"/>
                <w:sz w:val="16"/>
                <w:szCs w:val="14"/>
              </w:rPr>
            </w:pPr>
            <w:r>
              <w:rPr>
                <w:noProof/>
              </w:rPr>
              <w:drawing>
                <wp:inline distT="0" distB="0" distL="0" distR="0" wp14:anchorId="59A935E4" wp14:editId="4B8553E7">
                  <wp:extent cx="203200" cy="203200"/>
                  <wp:effectExtent l="0" t="0" r="0" b="0"/>
                  <wp:docPr id="11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ALM_Power_Status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1C40BC" w14:textId="77777777" w:rsidR="00E0603C" w:rsidRPr="00B92D16" w:rsidRDefault="00E0603C" w:rsidP="00E0603C">
            <w:pPr>
              <w:rPr>
                <w:rFonts w:cs="Arial"/>
                <w:color w:val="000000" w:themeColor="text1"/>
                <w:sz w:val="16"/>
                <w:szCs w:val="14"/>
              </w:rPr>
            </w:pPr>
            <w:r>
              <w:rPr>
                <w:noProof/>
              </w:rPr>
              <w:drawing>
                <wp:inline distT="0" distB="0" distL="0" distR="0" wp14:anchorId="54F0AA38" wp14:editId="2FBF165D">
                  <wp:extent cx="203200" cy="203200"/>
                  <wp:effectExtent l="0" t="0" r="0" b="0"/>
                  <wp:docPr id="11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ALM_Power_Status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C568C"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C1021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790B6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575440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E9E414" w14:textId="77777777" w:rsidR="00E0603C" w:rsidRPr="00FA0010" w:rsidRDefault="00E0603C" w:rsidP="00767670">
            <w:pPr>
              <w:rPr>
                <w:rFonts w:cs="Arial"/>
                <w:color w:val="000000" w:themeColor="text1"/>
                <w:sz w:val="16"/>
                <w:szCs w:val="14"/>
              </w:rPr>
            </w:pPr>
            <w:r>
              <w:rPr>
                <w:rFonts w:cs="Arial"/>
                <w:color w:val="000000" w:themeColor="text1"/>
                <w:sz w:val="16"/>
                <w:szCs w:val="14"/>
              </w:rPr>
              <w:t>Reset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DFD3EC" w14:textId="77777777" w:rsidR="00E0603C" w:rsidRDefault="00E0603C" w:rsidP="00767670">
            <w:pPr>
              <w:rPr>
                <w:rFonts w:cs="Arial"/>
                <w:color w:val="000000" w:themeColor="text1"/>
                <w:sz w:val="16"/>
                <w:szCs w:val="14"/>
              </w:rPr>
            </w:pPr>
            <w:r>
              <w:rPr>
                <w:noProof/>
              </w:rPr>
              <w:drawing>
                <wp:inline distT="0" distB="0" distL="0" distR="0" wp14:anchorId="50C9B677" wp14:editId="6569D469">
                  <wp:extent cx="203200" cy="203200"/>
                  <wp:effectExtent l="0" t="0" r="0" b="0"/>
                  <wp:docPr id="11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Reset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D1B390" w14:textId="77777777" w:rsidR="00E0603C" w:rsidRPr="00B92D16" w:rsidRDefault="00E0603C" w:rsidP="00E0603C">
            <w:pPr>
              <w:rPr>
                <w:rFonts w:cs="Arial"/>
                <w:color w:val="000000" w:themeColor="text1"/>
                <w:sz w:val="16"/>
                <w:szCs w:val="14"/>
              </w:rPr>
            </w:pPr>
            <w:r>
              <w:rPr>
                <w:noProof/>
              </w:rPr>
              <w:drawing>
                <wp:inline distT="0" distB="0" distL="0" distR="0" wp14:anchorId="2806B08A" wp14:editId="23AF634B">
                  <wp:extent cx="203200" cy="203200"/>
                  <wp:effectExtent l="0" t="0" r="0" b="0"/>
                  <wp:docPr id="11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Reset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2894E"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BA680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369815"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6EC0B289" w14:textId="068541E9" w:rsidR="000702C6" w:rsidRPr="004A50B8" w:rsidRDefault="000702C6" w:rsidP="000702C6">
      <w:pPr>
        <w:pStyle w:val="Caption"/>
      </w:pPr>
      <w:bookmarkStart w:id="183" w:name="_Toc115100515"/>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21</w:t>
      </w:r>
      <w:r>
        <w:rPr>
          <w:noProof/>
        </w:rPr>
        <w:fldChar w:fldCharType="end"/>
      </w:r>
      <w:r w:rsidRPr="00702453">
        <w:t xml:space="preserve">: </w:t>
      </w:r>
      <w:r>
        <w:t>Input Signal mappings of Function</w:t>
      </w:r>
      <w:bookmarkEnd w:id="183"/>
      <w:r>
        <w:t xml:space="preserve"> </w:t>
      </w:r>
    </w:p>
    <w:p w14:paraId="718E2FB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CDB0C1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9B315"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E8159B"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1A138"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2A6E0"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8CECC"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21F69"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67CBB491"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6792992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AEFDF" w14:textId="77777777" w:rsidR="00477432" w:rsidRPr="00FA0010" w:rsidRDefault="00477432" w:rsidP="001E18BD">
            <w:pPr>
              <w:rPr>
                <w:rFonts w:cs="Arial"/>
                <w:color w:val="000000" w:themeColor="text1"/>
                <w:sz w:val="16"/>
                <w:szCs w:val="14"/>
              </w:rPr>
            </w:pPr>
            <w:r>
              <w:rPr>
                <w:rFonts w:cs="Arial"/>
                <w:color w:val="000000" w:themeColor="text1"/>
                <w:sz w:val="16"/>
                <w:szCs w:val="14"/>
              </w:rPr>
              <w:t>AmbientMsg_Rqst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8115FB" w14:textId="77777777" w:rsidR="00477432" w:rsidRDefault="00477432" w:rsidP="001E18BD">
            <w:pPr>
              <w:rPr>
                <w:rFonts w:cs="Arial"/>
                <w:color w:val="000000" w:themeColor="text1"/>
                <w:sz w:val="16"/>
                <w:szCs w:val="14"/>
              </w:rPr>
            </w:pPr>
            <w:r>
              <w:rPr>
                <w:noProof/>
              </w:rPr>
              <w:drawing>
                <wp:inline distT="0" distB="0" distL="0" distR="0" wp14:anchorId="1A8100D3" wp14:editId="62096A8E">
                  <wp:extent cx="203200" cy="203200"/>
                  <wp:effectExtent l="0" t="0" r="0" b="0"/>
                  <wp:docPr id="11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AmbientMsg_Rqst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34FB1B" w14:textId="77777777" w:rsidR="00477432" w:rsidRPr="00B92D16" w:rsidRDefault="00477432" w:rsidP="001E18BD">
            <w:pPr>
              <w:rPr>
                <w:rFonts w:cs="Arial"/>
                <w:color w:val="000000" w:themeColor="text1"/>
                <w:sz w:val="16"/>
                <w:szCs w:val="14"/>
              </w:rPr>
            </w:pPr>
            <w:r>
              <w:rPr>
                <w:noProof/>
              </w:rPr>
              <w:drawing>
                <wp:inline distT="0" distB="0" distL="0" distR="0" wp14:anchorId="1E49A381" wp14:editId="0A123E25">
                  <wp:extent cx="203200" cy="203200"/>
                  <wp:effectExtent l="0" t="0" r="0" b="0"/>
                  <wp:docPr id="11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AmbientMsg_Rqst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1E1C6"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8F2DCA"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DC757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7E0AB8AB" w14:textId="09085D1F" w:rsidR="000702C6" w:rsidRPr="00C000B2" w:rsidRDefault="000702C6" w:rsidP="000702C6">
      <w:pPr>
        <w:jc w:val="center"/>
        <w:rPr>
          <w:b/>
          <w:noProof/>
        </w:rPr>
      </w:pPr>
      <w:bookmarkStart w:id="184" w:name="_Toc11510051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22</w:t>
      </w:r>
      <w:r w:rsidRPr="00C000B2">
        <w:rPr>
          <w:b/>
          <w:noProof/>
        </w:rPr>
        <w:fldChar w:fldCharType="end"/>
      </w:r>
      <w:r w:rsidRPr="00C000B2">
        <w:rPr>
          <w:b/>
          <w:noProof/>
        </w:rPr>
        <w:t>: Output Signal mappings of Function</w:t>
      </w:r>
      <w:bookmarkEnd w:id="184"/>
      <w:r w:rsidRPr="00C000B2">
        <w:rPr>
          <w:b/>
          <w:noProof/>
        </w:rPr>
        <w:t xml:space="preserve"> </w:t>
      </w:r>
    </w:p>
    <w:p w14:paraId="7C5B8535" w14:textId="77777777" w:rsidR="00072314" w:rsidRDefault="00072314" w:rsidP="00072314">
      <w:pPr>
        <w:pStyle w:val="Heading6"/>
      </w:pPr>
      <w:r>
        <w:t>Parameters</w:t>
      </w:r>
    </w:p>
    <w:p w14:paraId="5E1243A7"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62F4E558"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A522E"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F99DB"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E5D2B"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92924"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C20D9"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1424A6EF"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0F49DE"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1AEE1" w14:textId="77777777" w:rsidR="00236EE1" w:rsidRDefault="00236EE1" w:rsidP="00236EE1">
            <w:pPr>
              <w:rPr>
                <w:rFonts w:cs="Arial"/>
                <w:b/>
                <w:bCs/>
                <w:color w:val="000000"/>
              </w:rPr>
            </w:pPr>
            <w:r>
              <w:rPr>
                <w:noProof/>
              </w:rPr>
              <w:drawing>
                <wp:inline distT="0" distB="0" distL="0" distR="0" wp14:anchorId="78E6C058" wp14:editId="476DE4EF">
                  <wp:extent cx="203200" cy="203200"/>
                  <wp:effectExtent l="0" t="0" r="0" b="0"/>
                  <wp:docPr id="1116" name="Picture 894004615.jpg" descr="89400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894004615.jpg"/>
                          <pic:cNvPicPr/>
                        </pic:nvPicPr>
                        <pic:blipFill>
                          <a:blip r:embed="rId7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Integer</w:t>
            </w:r>
            <w:r>
              <w:rPr>
                <w:rFonts w:cs="Arial"/>
                <w:color w:val="000000" w:themeColor="text1"/>
                <w:sz w:val="16"/>
                <w:szCs w:val="14"/>
              </w:rPr>
              <w:t>) AmbientDelay_Cfg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EEB06D" w14:textId="77777777" w:rsidR="00F33430" w:rsidRDefault="00F33430"/>
        </w:tc>
        <w:sdt>
          <w:sdtPr>
            <w:rPr>
              <w:sz w:val="18"/>
            </w:rPr>
            <w:alias w:val="Method"/>
            <w:tag w:val="Method"/>
            <w:id w:val="640386371"/>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F31267"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EDD581" w14:textId="77777777" w:rsidR="00F33430" w:rsidRDefault="00F33430"/>
        </w:tc>
      </w:tr>
      <w:tr w:rsidR="00236EE1" w:rsidRPr="00B3499B" w14:paraId="345B4A1B"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24D5F8"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317F4E" w14:textId="77777777" w:rsidR="00236EE1" w:rsidRDefault="00236EE1" w:rsidP="00236EE1">
            <w:pPr>
              <w:rPr>
                <w:rFonts w:cs="Arial"/>
                <w:b/>
                <w:bCs/>
                <w:color w:val="000000"/>
              </w:rPr>
            </w:pPr>
            <w:r>
              <w:rPr>
                <w:noProof/>
              </w:rPr>
              <w:drawing>
                <wp:inline distT="0" distB="0" distL="0" distR="0" wp14:anchorId="5DF46D21" wp14:editId="050B6FB2">
                  <wp:extent cx="203200" cy="203200"/>
                  <wp:effectExtent l="0" t="0" r="0" b="0"/>
                  <wp:docPr id="1118"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Lincoln_Experience_CfgKind</w:t>
            </w:r>
            <w:r>
              <w:rPr>
                <w:rFonts w:cs="Arial"/>
                <w:color w:val="000000" w:themeColor="text1"/>
                <w:sz w:val="16"/>
                <w:szCs w:val="14"/>
              </w:rPr>
              <w:t>) Lincoln_Experience_Cfg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EDC8FA" w14:textId="77777777" w:rsidR="00F33430" w:rsidRDefault="00F33430"/>
        </w:tc>
        <w:sdt>
          <w:sdtPr>
            <w:rPr>
              <w:sz w:val="18"/>
            </w:rPr>
            <w:alias w:val="Method"/>
            <w:tag w:val="Method"/>
            <w:id w:val="-774637673"/>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43D909"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43E955" w14:textId="77777777" w:rsidR="00F33430" w:rsidRDefault="00F33430"/>
        </w:tc>
      </w:tr>
      <w:tr w:rsidR="00236EE1" w:rsidRPr="00B3499B" w14:paraId="29C4FC46"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36BAB0"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4B35A" w14:textId="77777777" w:rsidR="00236EE1" w:rsidRDefault="00236EE1" w:rsidP="00236EE1">
            <w:pPr>
              <w:rPr>
                <w:rFonts w:cs="Arial"/>
                <w:b/>
                <w:bCs/>
                <w:color w:val="000000"/>
              </w:rPr>
            </w:pPr>
            <w:r>
              <w:rPr>
                <w:noProof/>
              </w:rPr>
              <w:drawing>
                <wp:inline distT="0" distB="0" distL="0" distR="0" wp14:anchorId="22C8B7F0" wp14:editId="0945357A">
                  <wp:extent cx="203200" cy="203200"/>
                  <wp:effectExtent l="0" t="0" r="0" b="0"/>
                  <wp:docPr id="1120"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DoorLock_Indication_CfgKind</w:t>
            </w:r>
            <w:r>
              <w:rPr>
                <w:rFonts w:cs="Arial"/>
                <w:color w:val="000000" w:themeColor="text1"/>
                <w:sz w:val="16"/>
                <w:szCs w:val="14"/>
              </w:rPr>
              <w:t>) DoorLock_Indication_Cfg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14D1F" w14:textId="77777777" w:rsidR="00F33430" w:rsidRDefault="00F33430"/>
        </w:tc>
        <w:sdt>
          <w:sdtPr>
            <w:rPr>
              <w:sz w:val="18"/>
            </w:rPr>
            <w:alias w:val="Method"/>
            <w:tag w:val="Method"/>
            <w:id w:val="-488718633"/>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89EC4"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E1F6C6" w14:textId="77777777" w:rsidR="00F33430" w:rsidRDefault="00F33430"/>
        </w:tc>
      </w:tr>
    </w:tbl>
    <w:p w14:paraId="050EC3F4" w14:textId="708093A5" w:rsidR="008368A6" w:rsidRPr="008368A6" w:rsidRDefault="008368A6" w:rsidP="008368A6">
      <w:pPr>
        <w:jc w:val="center"/>
        <w:rPr>
          <w:b/>
          <w:noProof/>
        </w:rPr>
      </w:pPr>
      <w:bookmarkStart w:id="185" w:name="_Toc115100517"/>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23</w:t>
      </w:r>
      <w:r w:rsidRPr="008368A6">
        <w:rPr>
          <w:b/>
          <w:noProof/>
        </w:rPr>
        <w:fldChar w:fldCharType="end"/>
      </w:r>
      <w:r w:rsidRPr="008368A6">
        <w:rPr>
          <w:b/>
          <w:noProof/>
        </w:rPr>
        <w:t>: Parameter mappings of Function</w:t>
      </w:r>
      <w:bookmarkEnd w:id="185"/>
      <w:r w:rsidRPr="008368A6">
        <w:rPr>
          <w:b/>
          <w:noProof/>
        </w:rPr>
        <w:t xml:space="preserve"> </w:t>
      </w:r>
    </w:p>
    <w:p w14:paraId="228015CC" w14:textId="77777777" w:rsidR="00072314" w:rsidRPr="003E2313" w:rsidRDefault="00072314" w:rsidP="00072314">
      <w:pPr>
        <w:pStyle w:val="Heading6"/>
      </w:pPr>
      <w:r>
        <w:t>Interface</w:t>
      </w:r>
      <w:r w:rsidRPr="003E2313">
        <w:t xml:space="preserve"> Requirements</w:t>
      </w:r>
    </w:p>
    <w:p w14:paraId="26D108C1"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BCM_ProcessAmbientLightingOutput</w:t>
      </w:r>
    </w:p>
    <w:p w14:paraId="3C499F3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F6CF4C9" w14:textId="77777777" w:rsidR="00072314" w:rsidRDefault="00072314" w:rsidP="00072314">
      <w:pPr>
        <w:pStyle w:val="Heading6"/>
        <w:rPr>
          <w:lang w:val="en-GB"/>
        </w:rPr>
      </w:pPr>
      <w:r>
        <w:rPr>
          <w:lang w:val="en-GB"/>
        </w:rPr>
        <w:t>Component Specific Requirements</w:t>
      </w:r>
    </w:p>
    <w:p w14:paraId="41F7C8F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9E6896B" w14:textId="21565DB2" w:rsidR="004A4ADA" w:rsidRPr="00257E69" w:rsidRDefault="009703BC" w:rsidP="00190C0D">
      <w:pPr>
        <w:pStyle w:val="VelocityScript"/>
        <w:rPr>
          <w:rFonts w:ascii="Arial" w:hAnsi="Arial" w:cs="Arial"/>
          <w:color w:val="auto"/>
          <w:lang w:val="en-US"/>
        </w:rPr>
      </w:pPr>
      <w:r w:rsidRPr="009703BC">
        <w:rPr>
          <w:rFonts w:ascii="Arial" w:hAnsi="Arial" w:cs="Arial"/>
          <w:color w:val="auto"/>
          <w:lang w:val="en-US"/>
        </w:rPr>
        <w:t>No removed/modified/added requirements from the logical specification (100% reuse/carry over of the Logical Function requirements – please refer to the latest Functional Specification).</w:t>
      </w:r>
    </w:p>
    <w:p w14:paraId="7C32C335" w14:textId="77777777" w:rsidR="008C50D1" w:rsidRPr="005F3A49" w:rsidRDefault="008C50D1" w:rsidP="004A4ADA">
      <w:pPr>
        <w:pStyle w:val="Heading4"/>
      </w:pPr>
      <w:bookmarkStart w:id="186" w:name="_Toc115100442"/>
      <w:r w:rsidRPr="005F3A49">
        <w:rPr>
          <w:lang w:val="en-GB"/>
        </w:rPr>
        <w:t xml:space="preserve">Technology Function </w:t>
      </w:r>
      <w:r>
        <w:rPr>
          <w:noProof/>
        </w:rPr>
        <w:drawing>
          <wp:inline distT="0" distB="0" distL="0" distR="0" wp14:anchorId="3F214124" wp14:editId="79CCE847">
            <wp:extent cx="203200" cy="203200"/>
            <wp:effectExtent l="0" t="0" r="0" b="0"/>
            <wp:docPr id="112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BCM_PerformLINLedPowerControl</w:t>
      </w:r>
      <w:bookmarkEnd w:id="186"/>
    </w:p>
    <w:p w14:paraId="4277B354" w14:textId="77777777" w:rsidR="005F4E20" w:rsidRDefault="005F4E20" w:rsidP="00720A45">
      <w:pPr>
        <w:rPr>
          <w:highlight w:val="green"/>
        </w:rPr>
      </w:pPr>
    </w:p>
    <w:p w14:paraId="052766B9" w14:textId="77777777" w:rsidR="009C3237" w:rsidRDefault="009C3237" w:rsidP="009C3237">
      <w:pPr>
        <w:pStyle w:val="BodyText"/>
      </w:pPr>
      <w:r w:rsidRPr="00F33853">
        <w:t>Outputs a command to turn ON/OFF ALM based on several feature inputs.</w:t>
      </w:r>
    </w:p>
    <w:p w14:paraId="539C8C7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7C49E99" w14:textId="77777777" w:rsidR="00072314" w:rsidRDefault="00072314" w:rsidP="00072314">
      <w:pPr>
        <w:pStyle w:val="Heading6"/>
        <w:rPr>
          <w:lang w:val="en-GB"/>
        </w:rPr>
      </w:pPr>
      <w:r>
        <w:rPr>
          <w:lang w:val="en-GB"/>
        </w:rPr>
        <w:t>Inputs</w:t>
      </w:r>
    </w:p>
    <w:p w14:paraId="0D051B5E"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6BB7202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79914"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84306"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FFDD9"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A17F2"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55589"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F529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5C9F70CC"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18F0A63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5903B4" w14:textId="77777777" w:rsidR="00E0603C" w:rsidRPr="00FA0010" w:rsidRDefault="00E0603C" w:rsidP="00767670">
            <w:pPr>
              <w:rPr>
                <w:rFonts w:cs="Arial"/>
                <w:color w:val="000000" w:themeColor="text1"/>
                <w:sz w:val="16"/>
                <w:szCs w:val="14"/>
              </w:rPr>
            </w:pPr>
            <w:r>
              <w:rPr>
                <w:rFonts w:cs="Arial"/>
                <w:color w:val="000000" w:themeColor="text1"/>
                <w:sz w:val="16"/>
                <w:szCs w:val="14"/>
              </w:rPr>
              <w:t>DiagSession</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0F00FB1" w14:textId="77777777" w:rsidR="00E0603C" w:rsidRDefault="00E0603C" w:rsidP="00767670">
            <w:pPr>
              <w:rPr>
                <w:rFonts w:cs="Arial"/>
                <w:color w:val="000000" w:themeColor="text1"/>
                <w:sz w:val="16"/>
                <w:szCs w:val="14"/>
              </w:rPr>
            </w:pPr>
            <w:r>
              <w:rPr>
                <w:noProof/>
              </w:rPr>
              <w:drawing>
                <wp:inline distT="0" distB="0" distL="0" distR="0" wp14:anchorId="44F7E2B4" wp14:editId="74C0F76B">
                  <wp:extent cx="203200" cy="203200"/>
                  <wp:effectExtent l="0" t="0" r="0" b="0"/>
                  <wp:docPr id="11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DiagSession</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96EA85" w14:textId="77777777" w:rsidR="00E0603C" w:rsidRPr="00B92D16" w:rsidRDefault="00E0603C" w:rsidP="00E0603C">
            <w:pPr>
              <w:rPr>
                <w:rFonts w:cs="Arial"/>
                <w:color w:val="000000" w:themeColor="text1"/>
                <w:sz w:val="16"/>
                <w:szCs w:val="14"/>
              </w:rPr>
            </w:pPr>
            <w:r>
              <w:rPr>
                <w:noProof/>
              </w:rPr>
              <w:drawing>
                <wp:inline distT="0" distB="0" distL="0" distR="0" wp14:anchorId="29E0B085" wp14:editId="2BE0A07B">
                  <wp:extent cx="203200" cy="203200"/>
                  <wp:effectExtent l="0" t="0" r="0" b="0"/>
                  <wp:docPr id="11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DiagSession</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FB566"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CEF608"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C13A9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2D1DE8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56824" w14:textId="77777777" w:rsidR="00E0603C" w:rsidRPr="00FA0010" w:rsidRDefault="00E0603C" w:rsidP="00767670">
            <w:pPr>
              <w:rPr>
                <w:rFonts w:cs="Arial"/>
                <w:color w:val="000000" w:themeColor="text1"/>
                <w:sz w:val="16"/>
                <w:szCs w:val="14"/>
              </w:rPr>
            </w:pPr>
            <w:r>
              <w:rPr>
                <w:rFonts w:cs="Arial"/>
                <w:color w:val="000000" w:themeColor="text1"/>
                <w:sz w:val="16"/>
                <w:szCs w:val="14"/>
              </w:rPr>
              <w:t>CourtesyDemand_BSave_Rqst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1916F4" w14:textId="77777777" w:rsidR="00E0603C" w:rsidRDefault="00E0603C" w:rsidP="00767670">
            <w:pPr>
              <w:rPr>
                <w:rFonts w:cs="Arial"/>
                <w:color w:val="000000" w:themeColor="text1"/>
                <w:sz w:val="16"/>
                <w:szCs w:val="14"/>
              </w:rPr>
            </w:pPr>
            <w:r>
              <w:rPr>
                <w:noProof/>
              </w:rPr>
              <w:drawing>
                <wp:inline distT="0" distB="0" distL="0" distR="0" wp14:anchorId="63795111" wp14:editId="4027F6D5">
                  <wp:extent cx="203200" cy="203200"/>
                  <wp:effectExtent l="0" t="0" r="0" b="0"/>
                  <wp:docPr id="11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CourtesyDemand_BSave_Rqst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925B5E" w14:textId="77777777" w:rsidR="00E0603C" w:rsidRPr="00B92D16" w:rsidRDefault="00E0603C" w:rsidP="00E0603C">
            <w:pPr>
              <w:rPr>
                <w:rFonts w:cs="Arial"/>
                <w:color w:val="000000" w:themeColor="text1"/>
                <w:sz w:val="16"/>
                <w:szCs w:val="14"/>
              </w:rPr>
            </w:pPr>
            <w:r>
              <w:rPr>
                <w:noProof/>
              </w:rPr>
              <w:drawing>
                <wp:inline distT="0" distB="0" distL="0" distR="0" wp14:anchorId="5835144E" wp14:editId="0758E6C1">
                  <wp:extent cx="203200" cy="203200"/>
                  <wp:effectExtent l="0" t="0" r="0" b="0"/>
                  <wp:docPr id="11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CourtesyDemand_BSave_Rqst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C7FEF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8E0195"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DF8A8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5ED07C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534640" w14:textId="77777777" w:rsidR="00E0603C" w:rsidRPr="00FA0010" w:rsidRDefault="00E0603C" w:rsidP="00767670">
            <w:pPr>
              <w:rPr>
                <w:rFonts w:cs="Arial"/>
                <w:color w:val="000000" w:themeColor="text1"/>
                <w:sz w:val="16"/>
                <w:szCs w:val="14"/>
              </w:rPr>
            </w:pPr>
            <w:r>
              <w:rPr>
                <w:rFonts w:cs="Arial"/>
                <w:color w:val="000000" w:themeColor="text1"/>
                <w:sz w:val="16"/>
                <w:szCs w:val="14"/>
              </w:rPr>
              <w:t>Local_OpMode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BAD13B" w14:textId="77777777" w:rsidR="00E0603C" w:rsidRDefault="00E0603C" w:rsidP="00767670">
            <w:pPr>
              <w:rPr>
                <w:rFonts w:cs="Arial"/>
                <w:color w:val="000000" w:themeColor="text1"/>
                <w:sz w:val="16"/>
                <w:szCs w:val="14"/>
              </w:rPr>
            </w:pPr>
            <w:r>
              <w:rPr>
                <w:noProof/>
              </w:rPr>
              <w:drawing>
                <wp:inline distT="0" distB="0" distL="0" distR="0" wp14:anchorId="78993B99" wp14:editId="29905358">
                  <wp:extent cx="203200" cy="203200"/>
                  <wp:effectExtent l="0" t="0" r="0" b="0"/>
                  <wp:docPr id="11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Local_OpMode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F97EF4" w14:textId="77777777" w:rsidR="00E0603C" w:rsidRPr="00B92D16" w:rsidRDefault="00E0603C" w:rsidP="00E0603C">
            <w:pPr>
              <w:rPr>
                <w:rFonts w:cs="Arial"/>
                <w:color w:val="000000" w:themeColor="text1"/>
                <w:sz w:val="16"/>
                <w:szCs w:val="14"/>
              </w:rPr>
            </w:pPr>
            <w:r>
              <w:rPr>
                <w:noProof/>
              </w:rPr>
              <w:drawing>
                <wp:inline distT="0" distB="0" distL="0" distR="0" wp14:anchorId="20DA2D10" wp14:editId="6CFF8D56">
                  <wp:extent cx="203200" cy="203200"/>
                  <wp:effectExtent l="0" t="0" r="0" b="0"/>
                  <wp:docPr id="11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Local_OpMode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882B29"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EC998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CB0E36"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F6D98B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4F64A9" w14:textId="77777777" w:rsidR="00E0603C" w:rsidRPr="00FA0010" w:rsidRDefault="00E0603C" w:rsidP="00767670">
            <w:pPr>
              <w:rPr>
                <w:rFonts w:cs="Arial"/>
                <w:color w:val="000000" w:themeColor="text1"/>
                <w:sz w:val="16"/>
                <w:szCs w:val="14"/>
              </w:rPr>
            </w:pPr>
            <w:r>
              <w:rPr>
                <w:rFonts w:cs="Arial"/>
                <w:color w:val="000000" w:themeColor="text1"/>
                <w:sz w:val="16"/>
                <w:szCs w:val="14"/>
              </w:rPr>
              <w:t>Ambient_Status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D5704D" w14:textId="77777777" w:rsidR="00E0603C" w:rsidRDefault="00E0603C" w:rsidP="00767670">
            <w:pPr>
              <w:rPr>
                <w:rFonts w:cs="Arial"/>
                <w:color w:val="000000" w:themeColor="text1"/>
                <w:sz w:val="16"/>
                <w:szCs w:val="14"/>
              </w:rPr>
            </w:pPr>
            <w:r>
              <w:rPr>
                <w:noProof/>
              </w:rPr>
              <w:drawing>
                <wp:inline distT="0" distB="0" distL="0" distR="0" wp14:anchorId="22DE03DF" wp14:editId="3A473D95">
                  <wp:extent cx="203200" cy="203200"/>
                  <wp:effectExtent l="0" t="0" r="0" b="0"/>
                  <wp:docPr id="11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Ambient_Status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209B3" w14:textId="77777777" w:rsidR="00E0603C" w:rsidRPr="00B92D16" w:rsidRDefault="00E0603C" w:rsidP="00E0603C">
            <w:pPr>
              <w:rPr>
                <w:rFonts w:cs="Arial"/>
                <w:color w:val="000000" w:themeColor="text1"/>
                <w:sz w:val="16"/>
                <w:szCs w:val="14"/>
              </w:rPr>
            </w:pPr>
            <w:r>
              <w:rPr>
                <w:noProof/>
              </w:rPr>
              <w:drawing>
                <wp:inline distT="0" distB="0" distL="0" distR="0" wp14:anchorId="5A12401D" wp14:editId="09328137">
                  <wp:extent cx="203200" cy="203200"/>
                  <wp:effectExtent l="0" t="0" r="0" b="0"/>
                  <wp:docPr id="11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Ambient_Status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AD5B1"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64D3F3"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23D34B"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D0B7EB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87C434" w14:textId="77777777" w:rsidR="00E0603C" w:rsidRPr="00FA0010" w:rsidRDefault="00E0603C" w:rsidP="00767670">
            <w:pPr>
              <w:rPr>
                <w:rFonts w:cs="Arial"/>
                <w:color w:val="000000" w:themeColor="text1"/>
                <w:sz w:val="16"/>
                <w:szCs w:val="14"/>
              </w:rPr>
            </w:pPr>
            <w:r>
              <w:rPr>
                <w:rFonts w:cs="Arial"/>
                <w:color w:val="000000" w:themeColor="text1"/>
                <w:sz w:val="16"/>
                <w:szCs w:val="14"/>
              </w:rPr>
              <w:t>All_DoorLock_St 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57EA2B6" w14:textId="77777777" w:rsidR="00E0603C" w:rsidRDefault="00E0603C" w:rsidP="00767670">
            <w:pPr>
              <w:rPr>
                <w:rFonts w:cs="Arial"/>
                <w:color w:val="000000" w:themeColor="text1"/>
                <w:sz w:val="16"/>
                <w:szCs w:val="14"/>
              </w:rPr>
            </w:pPr>
            <w:r>
              <w:rPr>
                <w:noProof/>
              </w:rPr>
              <w:drawing>
                <wp:inline distT="0" distB="0" distL="0" distR="0" wp14:anchorId="7193C4F0" wp14:editId="4CF7209A">
                  <wp:extent cx="203200" cy="203200"/>
                  <wp:effectExtent l="0" t="0" r="0" b="0"/>
                  <wp:docPr id="11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All_DoorLock_Status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34CCDA" w14:textId="77777777" w:rsidR="00E0603C" w:rsidRPr="00B92D16" w:rsidRDefault="00E0603C" w:rsidP="00E0603C">
            <w:pPr>
              <w:rPr>
                <w:rFonts w:cs="Arial"/>
                <w:color w:val="000000" w:themeColor="text1"/>
                <w:sz w:val="16"/>
                <w:szCs w:val="14"/>
              </w:rPr>
            </w:pPr>
            <w:r>
              <w:rPr>
                <w:noProof/>
              </w:rPr>
              <w:drawing>
                <wp:inline distT="0" distB="0" distL="0" distR="0" wp14:anchorId="3FAA7FB3" wp14:editId="0AF1C202">
                  <wp:extent cx="203200" cy="203200"/>
                  <wp:effectExtent l="0" t="0" r="0" b="0"/>
                  <wp:docPr id="11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All_DoorLock_Status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A38B8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2CAD0E"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F7EB5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1382739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09B2E2" w14:textId="77777777" w:rsidR="00E0603C" w:rsidRPr="00FA0010" w:rsidRDefault="00E0603C" w:rsidP="00767670">
            <w:pPr>
              <w:rPr>
                <w:rFonts w:cs="Arial"/>
                <w:color w:val="000000" w:themeColor="text1"/>
                <w:sz w:val="16"/>
                <w:szCs w:val="14"/>
              </w:rPr>
            </w:pPr>
            <w:r>
              <w:rPr>
                <w:rFonts w:cs="Arial"/>
                <w:color w:val="000000" w:themeColor="text1"/>
                <w:sz w:val="16"/>
                <w:szCs w:val="14"/>
              </w:rPr>
              <w:t>WelcomeFarewell_Status</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2077F9" w14:textId="77777777" w:rsidR="00E0603C" w:rsidRDefault="00E0603C" w:rsidP="00767670">
            <w:pPr>
              <w:rPr>
                <w:rFonts w:cs="Arial"/>
                <w:color w:val="000000" w:themeColor="text1"/>
                <w:sz w:val="16"/>
                <w:szCs w:val="14"/>
              </w:rPr>
            </w:pPr>
            <w:r>
              <w:rPr>
                <w:noProof/>
              </w:rPr>
              <w:drawing>
                <wp:inline distT="0" distB="0" distL="0" distR="0" wp14:anchorId="77AC813E" wp14:editId="2FE72268">
                  <wp:extent cx="203200" cy="203200"/>
                  <wp:effectExtent l="0" t="0" r="0" b="0"/>
                  <wp:docPr id="11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WelcomeFarewell_Status</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A74633" w14:textId="77777777" w:rsidR="00E0603C" w:rsidRPr="00B92D16" w:rsidRDefault="00E0603C" w:rsidP="00E0603C">
            <w:pPr>
              <w:rPr>
                <w:rFonts w:cs="Arial"/>
                <w:color w:val="000000" w:themeColor="text1"/>
                <w:sz w:val="16"/>
                <w:szCs w:val="14"/>
              </w:rPr>
            </w:pPr>
            <w:r>
              <w:rPr>
                <w:noProof/>
              </w:rPr>
              <w:drawing>
                <wp:inline distT="0" distB="0" distL="0" distR="0" wp14:anchorId="511FC56C" wp14:editId="4AE5B1AD">
                  <wp:extent cx="203200" cy="203200"/>
                  <wp:effectExtent l="0" t="0" r="0" b="0"/>
                  <wp:docPr id="11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WelcomeFarewell_Status</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3CFBF4"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A88E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8391F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0E9A1632" w14:textId="554090FB" w:rsidR="000702C6" w:rsidRPr="004A50B8" w:rsidRDefault="000702C6" w:rsidP="000702C6">
      <w:pPr>
        <w:pStyle w:val="Caption"/>
      </w:pPr>
      <w:bookmarkStart w:id="187" w:name="_Toc115100518"/>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24</w:t>
      </w:r>
      <w:r>
        <w:rPr>
          <w:noProof/>
        </w:rPr>
        <w:fldChar w:fldCharType="end"/>
      </w:r>
      <w:r w:rsidRPr="00702453">
        <w:t xml:space="preserve">: </w:t>
      </w:r>
      <w:r>
        <w:t>Input Signal mappings of Function</w:t>
      </w:r>
      <w:bookmarkEnd w:id="187"/>
      <w:r>
        <w:t xml:space="preserve"> </w:t>
      </w:r>
    </w:p>
    <w:p w14:paraId="48522C91"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7104CD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49D8E"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D131F"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3717D"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5B175"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5C8AC"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028EE"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5DF000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0366BA4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613843" w14:textId="77777777" w:rsidR="00477432" w:rsidRPr="00FA0010" w:rsidRDefault="00477432" w:rsidP="001E18BD">
            <w:pPr>
              <w:rPr>
                <w:rFonts w:cs="Arial"/>
                <w:color w:val="000000" w:themeColor="text1"/>
                <w:sz w:val="16"/>
                <w:szCs w:val="14"/>
              </w:rPr>
            </w:pPr>
            <w:r>
              <w:rPr>
                <w:rFonts w:cs="Arial"/>
                <w:color w:val="000000" w:themeColor="text1"/>
                <w:sz w:val="16"/>
                <w:szCs w:val="14"/>
              </w:rPr>
              <w:t>ALM_Conditioned_Pwr_Arb</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B83FDA" w14:textId="77777777" w:rsidR="00477432" w:rsidRDefault="00477432" w:rsidP="001E18BD">
            <w:pPr>
              <w:rPr>
                <w:rFonts w:cs="Arial"/>
                <w:color w:val="000000" w:themeColor="text1"/>
                <w:sz w:val="16"/>
                <w:szCs w:val="14"/>
              </w:rPr>
            </w:pPr>
            <w:r>
              <w:rPr>
                <w:noProof/>
              </w:rPr>
              <w:drawing>
                <wp:inline distT="0" distB="0" distL="0" distR="0" wp14:anchorId="68DE13D6" wp14:editId="2AABD85A">
                  <wp:extent cx="203200" cy="203200"/>
                  <wp:effectExtent l="0" t="0" r="0" b="0"/>
                  <wp:docPr id="11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ALM_Conditioned_Pwr_Arb</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765C0D" w14:textId="77777777" w:rsidR="00477432" w:rsidRPr="00B92D16" w:rsidRDefault="00477432" w:rsidP="001E18BD">
            <w:pPr>
              <w:rPr>
                <w:rFonts w:cs="Arial"/>
                <w:color w:val="000000" w:themeColor="text1"/>
                <w:sz w:val="16"/>
                <w:szCs w:val="14"/>
              </w:rPr>
            </w:pPr>
            <w:r>
              <w:rPr>
                <w:noProof/>
              </w:rPr>
              <w:drawing>
                <wp:inline distT="0" distB="0" distL="0" distR="0" wp14:anchorId="1D97C5D8" wp14:editId="628DBE71">
                  <wp:extent cx="203200" cy="203200"/>
                  <wp:effectExtent l="0" t="0" r="0" b="0"/>
                  <wp:docPr id="11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ALM_Conditioned_Pwr_Arb</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607A3"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4FB271"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7D425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17060CE4" w14:textId="0DF48781" w:rsidR="000702C6" w:rsidRPr="00C000B2" w:rsidRDefault="000702C6" w:rsidP="000702C6">
      <w:pPr>
        <w:jc w:val="center"/>
        <w:rPr>
          <w:b/>
          <w:noProof/>
        </w:rPr>
      </w:pPr>
      <w:bookmarkStart w:id="188" w:name="_Toc11510051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25</w:t>
      </w:r>
      <w:r w:rsidRPr="00C000B2">
        <w:rPr>
          <w:b/>
          <w:noProof/>
        </w:rPr>
        <w:fldChar w:fldCharType="end"/>
      </w:r>
      <w:r w:rsidRPr="00C000B2">
        <w:rPr>
          <w:b/>
          <w:noProof/>
        </w:rPr>
        <w:t>: Output Signal mappings of Function</w:t>
      </w:r>
      <w:bookmarkEnd w:id="188"/>
      <w:r w:rsidRPr="00C000B2">
        <w:rPr>
          <w:b/>
          <w:noProof/>
        </w:rPr>
        <w:t xml:space="preserve"> </w:t>
      </w:r>
    </w:p>
    <w:p w14:paraId="5E295667" w14:textId="77777777" w:rsidR="00072314" w:rsidRDefault="00072314" w:rsidP="00072314">
      <w:pPr>
        <w:pStyle w:val="Heading6"/>
      </w:pPr>
      <w:r>
        <w:t>Parameters</w:t>
      </w:r>
    </w:p>
    <w:p w14:paraId="72E48382" w14:textId="77777777" w:rsidR="008368A6" w:rsidRDefault="008368A6" w:rsidP="008368A6">
      <w:pPr>
        <w:rPr>
          <w:rFonts w:cs="Arial"/>
        </w:rPr>
      </w:pPr>
    </w:p>
    <w:tbl>
      <w:tblPr>
        <w:tblW w:w="9356" w:type="dxa"/>
        <w:tblInd w:w="-5" w:type="dxa"/>
        <w:tblLayout w:type="fixed"/>
        <w:tblCellMar>
          <w:left w:w="0" w:type="dxa"/>
          <w:right w:w="0" w:type="dxa"/>
        </w:tblCellMar>
        <w:tblLook w:val="04A0" w:firstRow="1" w:lastRow="0" w:firstColumn="1" w:lastColumn="0" w:noHBand="0" w:noVBand="1"/>
      </w:tblPr>
      <w:tblGrid>
        <w:gridCol w:w="1843"/>
        <w:gridCol w:w="1843"/>
        <w:gridCol w:w="1559"/>
        <w:gridCol w:w="1276"/>
        <w:gridCol w:w="2835"/>
      </w:tblGrid>
      <w:tr w:rsidR="008368A6" w:rsidRPr="00B3499B" w14:paraId="41D329C0"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6071D" w14:textId="77777777" w:rsidR="008368A6" w:rsidRPr="00B3499B" w:rsidRDefault="008368A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BCB29" w14:textId="77777777" w:rsidR="008368A6" w:rsidRPr="001C5864" w:rsidRDefault="008368A6" w:rsidP="00767670">
            <w:pPr>
              <w:rPr>
                <w:rFonts w:cs="Arial"/>
                <w:b/>
                <w:bCs/>
                <w:color w:val="000000"/>
              </w:rPr>
            </w:pPr>
            <w:r>
              <w:rPr>
                <w:rFonts w:cs="Arial"/>
                <w:b/>
                <w:bCs/>
                <w:color w:val="000000"/>
              </w:rPr>
              <w:t>Technical Parameter</w:t>
            </w:r>
            <w:r w:rsidRPr="00E54DEA">
              <w:rPr>
                <w:rFonts w:cs="Arial"/>
                <w:b/>
                <w:bCs/>
                <w:color w:val="000000"/>
              </w:rPr>
              <w:t xml:space="preserve"> Name</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DC5C1" w14:textId="77777777" w:rsidR="008368A6" w:rsidRPr="001C5864" w:rsidRDefault="008368A6" w:rsidP="00767670">
            <w:pPr>
              <w:rPr>
                <w:rFonts w:cs="Arial"/>
                <w:b/>
                <w:bCs/>
                <w:color w:val="000000"/>
              </w:rPr>
            </w:pPr>
            <w:r>
              <w:rPr>
                <w:rFonts w:cs="Arial"/>
                <w:b/>
                <w:bCs/>
                <w:color w:val="000000"/>
              </w:rPr>
              <w:t xml:space="preserve">Mapping Details </w:t>
            </w:r>
            <w:r w:rsidRPr="001321BD">
              <w:rPr>
                <w:i/>
              </w:rPr>
              <w:t>(Conditional)</w:t>
            </w:r>
          </w:p>
        </w:tc>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83948" w14:textId="77777777" w:rsidR="008368A6" w:rsidRPr="001C5864" w:rsidRDefault="008368A6" w:rsidP="00767670">
            <w:pPr>
              <w:rPr>
                <w:rFonts w:cs="Arial"/>
                <w:b/>
                <w:bCs/>
                <w:color w:val="000000"/>
              </w:rPr>
            </w:pPr>
            <w:r>
              <w:rPr>
                <w:rFonts w:cs="Arial"/>
                <w:b/>
                <w:bCs/>
                <w:color w:val="000000"/>
              </w:rPr>
              <w:t>Method</w:t>
            </w:r>
          </w:p>
        </w:tc>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A5387" w14:textId="77777777" w:rsidR="008368A6" w:rsidRPr="00B3499B" w:rsidRDefault="008368A6" w:rsidP="00767670">
            <w:pPr>
              <w:rPr>
                <w:rFonts w:cs="Arial"/>
                <w:color w:val="000000" w:themeColor="text1"/>
                <w:sz w:val="16"/>
                <w:szCs w:val="14"/>
              </w:rPr>
            </w:pPr>
            <w:r>
              <w:rPr>
                <w:rFonts w:cs="Arial"/>
                <w:b/>
                <w:bCs/>
                <w:color w:val="000000"/>
              </w:rPr>
              <w:t>Method Details</w:t>
            </w:r>
          </w:p>
        </w:tc>
      </w:tr>
      <w:tr w:rsidR="00236EE1" w:rsidRPr="00B3499B" w14:paraId="397732B0" w14:textId="77777777" w:rsidTr="0047743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F57E12" w14:textId="77777777" w:rsidR="00236EE1" w:rsidRPr="00B92D16" w:rsidRDefault="00236EE1" w:rsidP="00236EE1">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parameters</w:t>
            </w:r>
            <w:r w:rsidRPr="00B92D16">
              <w:rPr>
                <w:rFonts w:cs="Arial"/>
                <w:color w:val="000000" w:themeColor="text1"/>
                <w:sz w:val="16"/>
                <w:szCs w:val="14"/>
              </w:rPr>
              <w:t xml:space="preserve"> Realized by this </w:t>
            </w:r>
            <w:r w:rsidRPr="00B92D16">
              <w:rPr>
                <w:rFonts w:cs="Arial"/>
                <w:color w:val="000000" w:themeColor="text1"/>
                <w:sz w:val="16"/>
                <w:szCs w:val="14"/>
              </w:rPr>
              <w:lastRenderedPageBreak/>
              <w:t xml:space="preserve">Technology </w:t>
            </w:r>
            <w:r>
              <w:rPr>
                <w:rFonts w:cs="Arial"/>
                <w:color w:val="000000" w:themeColor="text1"/>
                <w:sz w:val="16"/>
                <w:szCs w:val="14"/>
              </w:rPr>
              <w:t>parameter</w:t>
            </w:r>
            <w:r w:rsidRPr="00B92D16">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F251C7" w14:textId="77777777" w:rsidR="00236EE1" w:rsidRDefault="00236EE1" w:rsidP="00236EE1">
            <w:pPr>
              <w:rPr>
                <w:rFonts w:cs="Arial"/>
                <w:b/>
                <w:bCs/>
                <w:color w:val="000000"/>
              </w:rPr>
            </w:pPr>
            <w:r>
              <w:rPr>
                <w:noProof/>
              </w:rPr>
              <w:lastRenderedPageBreak/>
              <w:drawing>
                <wp:inline distT="0" distB="0" distL="0" distR="0" wp14:anchorId="72CFE01F" wp14:editId="2BD5F4C2">
                  <wp:extent cx="203200" cy="203200"/>
                  <wp:effectExtent l="0" t="0" r="0" b="0"/>
                  <wp:docPr id="1152" name="Picture -511864460.jpg" descr="-51186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511864460.jpg"/>
                          <pic:cNvPicPr/>
                        </pic:nvPicPr>
                        <pic:blipFill>
                          <a:blip r:embed="rId7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ALMPowerMode_Cfg</w:t>
            </w:r>
            <w:r w:rsidRPr="00AE55BD">
              <w:rPr>
                <w:rFonts w:cs="Arial"/>
                <w:color w:val="000000" w:themeColor="text1"/>
                <w:sz w:val="16"/>
                <w:szCs w:val="14"/>
              </w:rPr>
              <w:lastRenderedPageBreak/>
              <w:t>Kind</w:t>
            </w:r>
            <w:r>
              <w:rPr>
                <w:rFonts w:cs="Arial"/>
                <w:color w:val="000000" w:themeColor="text1"/>
                <w:sz w:val="16"/>
                <w:szCs w:val="14"/>
              </w:rPr>
              <w:t>) ALMPowerMode_Cfg</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825F1" w14:textId="77777777" w:rsidR="00F33430" w:rsidRDefault="00F33430"/>
        </w:tc>
        <w:sdt>
          <w:sdtPr>
            <w:rPr>
              <w:sz w:val="18"/>
            </w:rPr>
            <w:alias w:val="Method"/>
            <w:tag w:val="Method"/>
            <w:id w:val="631908821"/>
            <w:placeholder>
              <w:docPart w:val="1B08A06C38FB41E7ACBF9E75E49C4B0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27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1488E9" w14:textId="77777777" w:rsidR="00236EE1" w:rsidRDefault="00236EE1" w:rsidP="00236EE1">
                <w:pPr>
                  <w:rPr>
                    <w:rFonts w:cs="Arial"/>
                    <w:b/>
                    <w:bCs/>
                    <w:color w:val="000000"/>
                  </w:rPr>
                </w:pPr>
                <w:r w:rsidRPr="00D20BE7">
                  <w:rPr>
                    <w:sz w:val="18"/>
                  </w:rPr>
                  <w:t>Choose an item.</w:t>
                </w:r>
              </w:p>
            </w:tc>
          </w:sdtContent>
        </w:sd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33C773" w14:textId="77777777" w:rsidR="00F33430" w:rsidRDefault="00F33430"/>
        </w:tc>
      </w:tr>
    </w:tbl>
    <w:p w14:paraId="2CE04E59" w14:textId="0FFE2B11" w:rsidR="008368A6" w:rsidRPr="008368A6" w:rsidRDefault="008368A6" w:rsidP="008368A6">
      <w:pPr>
        <w:jc w:val="center"/>
        <w:rPr>
          <w:b/>
          <w:noProof/>
        </w:rPr>
      </w:pPr>
      <w:bookmarkStart w:id="189" w:name="_Toc115100520"/>
      <w:r w:rsidRPr="008368A6">
        <w:rPr>
          <w:b/>
          <w:noProof/>
        </w:rPr>
        <w:t xml:space="preserve">Table </w:t>
      </w:r>
      <w:r w:rsidRPr="008368A6">
        <w:rPr>
          <w:b/>
          <w:noProof/>
        </w:rPr>
        <w:fldChar w:fldCharType="begin"/>
      </w:r>
      <w:r w:rsidRPr="008368A6">
        <w:rPr>
          <w:b/>
          <w:noProof/>
        </w:rPr>
        <w:instrText xml:space="preserve"> STYLEREF 1 \s </w:instrText>
      </w:r>
      <w:r w:rsidRPr="008368A6">
        <w:rPr>
          <w:b/>
          <w:noProof/>
        </w:rPr>
        <w:fldChar w:fldCharType="separate"/>
      </w:r>
      <w:r w:rsidR="00032557">
        <w:rPr>
          <w:b/>
          <w:noProof/>
        </w:rPr>
        <w:t>5</w:t>
      </w:r>
      <w:r w:rsidRPr="008368A6">
        <w:rPr>
          <w:b/>
          <w:noProof/>
        </w:rPr>
        <w:fldChar w:fldCharType="end"/>
      </w:r>
      <w:r w:rsidRPr="008368A6">
        <w:rPr>
          <w:b/>
          <w:noProof/>
        </w:rPr>
        <w:noBreakHyphen/>
      </w:r>
      <w:r w:rsidRPr="008368A6">
        <w:rPr>
          <w:b/>
          <w:noProof/>
        </w:rPr>
        <w:fldChar w:fldCharType="begin"/>
      </w:r>
      <w:r w:rsidRPr="008368A6">
        <w:rPr>
          <w:b/>
          <w:noProof/>
        </w:rPr>
        <w:instrText xml:space="preserve"> SEQ Table \* ARABIC \s 1 </w:instrText>
      </w:r>
      <w:r w:rsidRPr="008368A6">
        <w:rPr>
          <w:b/>
          <w:noProof/>
        </w:rPr>
        <w:fldChar w:fldCharType="separate"/>
      </w:r>
      <w:r w:rsidR="00032557">
        <w:rPr>
          <w:b/>
          <w:noProof/>
        </w:rPr>
        <w:t>26</w:t>
      </w:r>
      <w:r w:rsidRPr="008368A6">
        <w:rPr>
          <w:b/>
          <w:noProof/>
        </w:rPr>
        <w:fldChar w:fldCharType="end"/>
      </w:r>
      <w:r w:rsidRPr="008368A6">
        <w:rPr>
          <w:b/>
          <w:noProof/>
        </w:rPr>
        <w:t>: Parameter mappings of Function</w:t>
      </w:r>
      <w:bookmarkEnd w:id="189"/>
      <w:r w:rsidRPr="008368A6">
        <w:rPr>
          <w:b/>
          <w:noProof/>
        </w:rPr>
        <w:t xml:space="preserve"> </w:t>
      </w:r>
    </w:p>
    <w:p w14:paraId="342A7FF4" w14:textId="77777777" w:rsidR="00072314" w:rsidRPr="003E2313" w:rsidRDefault="00072314" w:rsidP="00072314">
      <w:pPr>
        <w:pStyle w:val="Heading6"/>
      </w:pPr>
      <w:r>
        <w:t>Interface</w:t>
      </w:r>
      <w:r w:rsidRPr="003E2313">
        <w:t xml:space="preserve"> Requirements</w:t>
      </w:r>
    </w:p>
    <w:p w14:paraId="5D7B826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BCM_PerformLINLedPowerControl</w:t>
      </w:r>
    </w:p>
    <w:p w14:paraId="66460C7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85A39A2" w14:textId="77777777" w:rsidR="00072314" w:rsidRDefault="00072314" w:rsidP="00072314">
      <w:pPr>
        <w:pStyle w:val="Heading6"/>
        <w:rPr>
          <w:lang w:val="en-GB"/>
        </w:rPr>
      </w:pPr>
      <w:r>
        <w:rPr>
          <w:lang w:val="en-GB"/>
        </w:rPr>
        <w:t>Component Specific Requirements</w:t>
      </w:r>
    </w:p>
    <w:p w14:paraId="2861B8FF" w14:textId="09553EB9"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653F682" w14:textId="288039E6" w:rsidR="009703BC" w:rsidRDefault="009703BC" w:rsidP="008C50D1">
      <w:pPr>
        <w:rPr>
          <w:rFonts w:cs="Arial"/>
        </w:rPr>
      </w:pPr>
      <w:r w:rsidRPr="009703BC">
        <w:rPr>
          <w:rFonts w:cs="Arial"/>
        </w:rPr>
        <w:t>No removed/modified/added requirements from the logical specification (100% reuse/carry over of the Logical Function requirements – please refer to the latest Functional Specification).</w:t>
      </w:r>
    </w:p>
    <w:p w14:paraId="4802CA81"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0" w:name="_Toc115100443"/>
      <w:r>
        <w:rPr>
          <w:szCs w:val="20"/>
          <w:lang w:val="en-GB"/>
        </w:rPr>
        <w:t>PCBA</w:t>
      </w:r>
      <w:bookmarkEnd w:id="190"/>
    </w:p>
    <w:p w14:paraId="2E1F95B9" w14:textId="77777777" w:rsidR="00210E01" w:rsidRDefault="00210E01" w:rsidP="00210E01">
      <w:r>
        <w:t>PCBA</w:t>
      </w:r>
    </w:p>
    <w:p w14:paraId="0CBFB267" w14:textId="77777777" w:rsidR="004A4ADA" w:rsidRPr="00257E69" w:rsidRDefault="004A4ADA" w:rsidP="00190C0D">
      <w:pPr>
        <w:pStyle w:val="VelocityScript"/>
        <w:rPr>
          <w:rFonts w:ascii="Arial" w:hAnsi="Arial" w:cs="Arial"/>
          <w:color w:val="auto"/>
          <w:lang w:val="en-US"/>
        </w:rPr>
      </w:pPr>
    </w:p>
    <w:p w14:paraId="312BC4E1" w14:textId="77777777" w:rsidR="008C50D1" w:rsidRPr="005F3A49" w:rsidRDefault="008C50D1" w:rsidP="004A4ADA">
      <w:pPr>
        <w:pStyle w:val="Heading4"/>
      </w:pPr>
      <w:bookmarkStart w:id="191" w:name="_Toc115100444"/>
      <w:r w:rsidRPr="005F3A49">
        <w:rPr>
          <w:lang w:val="en-GB"/>
        </w:rPr>
        <w:t xml:space="preserve">Technology Function </w:t>
      </w:r>
      <w:r>
        <w:rPr>
          <w:noProof/>
        </w:rPr>
        <w:drawing>
          <wp:inline distT="0" distB="0" distL="0" distR="0" wp14:anchorId="4A1B74BE" wp14:editId="1A5A74B1">
            <wp:extent cx="203200" cy="203200"/>
            <wp:effectExtent l="0" t="0" r="0" b="0"/>
            <wp:docPr id="1154"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ALCM_ProvideIllumination</w:t>
      </w:r>
      <w:bookmarkEnd w:id="191"/>
    </w:p>
    <w:p w14:paraId="772CACB3" w14:textId="77777777" w:rsidR="005F4E20" w:rsidRDefault="005F4E20" w:rsidP="00720A45">
      <w:pPr>
        <w:rPr>
          <w:highlight w:val="green"/>
        </w:rPr>
      </w:pPr>
    </w:p>
    <w:p w14:paraId="07EA3B61" w14:textId="77777777" w:rsidR="009C3237" w:rsidRDefault="009C3237" w:rsidP="009C3237">
      <w:pPr>
        <w:pStyle w:val="BodyText"/>
      </w:pPr>
      <w:r w:rsidRPr="00F33853">
        <w:t>Interprets commands sent from BCM through LIN and drive LEDs.</w:t>
      </w:r>
    </w:p>
    <w:p w14:paraId="3FF49E8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67273EA" w14:textId="77777777" w:rsidR="00072314" w:rsidRDefault="00072314" w:rsidP="00072314">
      <w:pPr>
        <w:pStyle w:val="Heading6"/>
        <w:rPr>
          <w:lang w:val="en-GB"/>
        </w:rPr>
      </w:pPr>
      <w:r>
        <w:rPr>
          <w:lang w:val="en-GB"/>
        </w:rPr>
        <w:t>Inputs</w:t>
      </w:r>
    </w:p>
    <w:p w14:paraId="0FD5ADCE"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29573CD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96A7E"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70F28"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D51E4"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B61EF"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8D9F4"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E2E19"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708B415B"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5B0CD9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C4E20A" w14:textId="77777777" w:rsidR="00E0603C" w:rsidRPr="00FA0010" w:rsidRDefault="00E0603C" w:rsidP="00767670">
            <w:pPr>
              <w:rPr>
                <w:rFonts w:cs="Arial"/>
                <w:color w:val="000000" w:themeColor="text1"/>
                <w:sz w:val="16"/>
                <w:szCs w:val="14"/>
              </w:rPr>
            </w:pPr>
            <w:r>
              <w:rPr>
                <w:rFonts w:cs="Arial"/>
                <w:color w:val="000000" w:themeColor="text1"/>
                <w:sz w:val="16"/>
                <w:szCs w:val="14"/>
              </w:rPr>
              <w:t>ALM_Conditioned_Pwr_Ckt</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205162" w14:textId="77777777" w:rsidR="00E0603C" w:rsidRDefault="00E0603C" w:rsidP="00767670">
            <w:pPr>
              <w:rPr>
                <w:rFonts w:cs="Arial"/>
                <w:color w:val="000000" w:themeColor="text1"/>
                <w:sz w:val="16"/>
                <w:szCs w:val="14"/>
              </w:rPr>
            </w:pPr>
            <w:r>
              <w:rPr>
                <w:noProof/>
              </w:rPr>
              <w:drawing>
                <wp:inline distT="0" distB="0" distL="0" distR="0" wp14:anchorId="1B3B71B6" wp14:editId="52860A90">
                  <wp:extent cx="203200" cy="203200"/>
                  <wp:effectExtent l="0" t="0" r="0" b="0"/>
                  <wp:docPr id="11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ALM_Conditioned_Pwr_Ckt</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ED579" w14:textId="77777777" w:rsidR="00E0603C" w:rsidRPr="00B92D16" w:rsidRDefault="00E0603C" w:rsidP="00E0603C">
            <w:pPr>
              <w:rPr>
                <w:rFonts w:cs="Arial"/>
                <w:color w:val="000000" w:themeColor="text1"/>
                <w:sz w:val="16"/>
                <w:szCs w:val="14"/>
              </w:rPr>
            </w:pPr>
            <w:r>
              <w:rPr>
                <w:noProof/>
              </w:rPr>
              <w:drawing>
                <wp:inline distT="0" distB="0" distL="0" distR="0" wp14:anchorId="7B502008" wp14:editId="4BE9DE6C">
                  <wp:extent cx="203200" cy="203200"/>
                  <wp:effectExtent l="0" t="0" r="0" b="0"/>
                  <wp:docPr id="11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ALM_ConditionedPower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B057A0"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1E78B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097A9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6F8D87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CC18C8" w14:textId="77777777" w:rsidR="00E0603C" w:rsidRPr="00FA0010" w:rsidRDefault="00E0603C" w:rsidP="00767670">
            <w:pPr>
              <w:rPr>
                <w:rFonts w:cs="Arial"/>
                <w:color w:val="000000" w:themeColor="text1"/>
                <w:sz w:val="16"/>
                <w:szCs w:val="14"/>
              </w:rPr>
            </w:pPr>
            <w:r>
              <w:rPr>
                <w:rFonts w:cs="Arial"/>
                <w:color w:val="000000" w:themeColor="text1"/>
                <w:sz w:val="16"/>
                <w:szCs w:val="14"/>
              </w:rPr>
              <w:t>Ramp</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DFA552" w14:textId="77777777" w:rsidR="00E0603C" w:rsidRDefault="00E0603C" w:rsidP="00767670">
            <w:pPr>
              <w:rPr>
                <w:rFonts w:cs="Arial"/>
                <w:color w:val="000000" w:themeColor="text1"/>
                <w:sz w:val="16"/>
                <w:szCs w:val="14"/>
              </w:rPr>
            </w:pPr>
            <w:r>
              <w:rPr>
                <w:noProof/>
              </w:rPr>
              <w:drawing>
                <wp:inline distT="0" distB="0" distL="0" distR="0" wp14:anchorId="6606B777" wp14:editId="2AB92F17">
                  <wp:extent cx="203200" cy="203200"/>
                  <wp:effectExtent l="0" t="0" r="0" b="0"/>
                  <wp:docPr id="11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Ramp</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D60D96" w14:textId="77777777" w:rsidR="00E0603C" w:rsidRPr="00B92D16" w:rsidRDefault="00E0603C" w:rsidP="00E0603C">
            <w:pPr>
              <w:rPr>
                <w:rFonts w:cs="Arial"/>
                <w:color w:val="000000" w:themeColor="text1"/>
                <w:sz w:val="16"/>
                <w:szCs w:val="14"/>
              </w:rPr>
            </w:pPr>
            <w:r>
              <w:rPr>
                <w:noProof/>
              </w:rPr>
              <w:drawing>
                <wp:inline distT="0" distB="0" distL="0" distR="0" wp14:anchorId="1D505D8C" wp14:editId="2F2195AF">
                  <wp:extent cx="203200" cy="203200"/>
                  <wp:effectExtent l="0" t="0" r="0" b="0"/>
                  <wp:docPr id="11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Ramp</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D40251"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69BA90"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26F7A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5B86BFB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94B8D9" w14:textId="77777777" w:rsidR="00E0603C" w:rsidRPr="00FA0010" w:rsidRDefault="00E0603C" w:rsidP="00767670">
            <w:pPr>
              <w:rPr>
                <w:rFonts w:cs="Arial"/>
                <w:color w:val="000000" w:themeColor="text1"/>
                <w:sz w:val="16"/>
                <w:szCs w:val="14"/>
              </w:rPr>
            </w:pPr>
            <w:r>
              <w:rPr>
                <w:rFonts w:cs="Arial"/>
                <w:color w:val="000000" w:themeColor="text1"/>
                <w:sz w:val="16"/>
                <w:szCs w:val="14"/>
              </w:rPr>
              <w:t>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844D74" w14:textId="77777777" w:rsidR="00E0603C" w:rsidRDefault="00E0603C" w:rsidP="00767670">
            <w:pPr>
              <w:rPr>
                <w:rFonts w:cs="Arial"/>
                <w:color w:val="000000" w:themeColor="text1"/>
                <w:sz w:val="16"/>
                <w:szCs w:val="14"/>
              </w:rPr>
            </w:pPr>
            <w:r>
              <w:rPr>
                <w:noProof/>
              </w:rPr>
              <w:drawing>
                <wp:inline distT="0" distB="0" distL="0" distR="0" wp14:anchorId="36781B8A" wp14:editId="38C5431E">
                  <wp:extent cx="203200" cy="203200"/>
                  <wp:effectExtent l="0" t="0" r="0" b="0"/>
                  <wp:docPr id="11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C0ED7" w14:textId="77777777" w:rsidR="00E0603C" w:rsidRPr="00B92D16" w:rsidRDefault="00E0603C" w:rsidP="00E0603C">
            <w:pPr>
              <w:rPr>
                <w:rFonts w:cs="Arial"/>
                <w:color w:val="000000" w:themeColor="text1"/>
                <w:sz w:val="16"/>
                <w:szCs w:val="14"/>
              </w:rPr>
            </w:pPr>
            <w:r>
              <w:rPr>
                <w:noProof/>
              </w:rPr>
              <w:drawing>
                <wp:inline distT="0" distB="0" distL="0" distR="0" wp14:anchorId="02ACA267" wp14:editId="33DF0E5A">
                  <wp:extent cx="203200" cy="203200"/>
                  <wp:effectExtent l="0" t="0" r="0" b="0"/>
                  <wp:docPr id="11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F234AF"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BEAA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C6C52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03854A9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49E33" w14:textId="77777777" w:rsidR="00E0603C" w:rsidRPr="00FA0010" w:rsidRDefault="00E0603C" w:rsidP="00767670">
            <w:pPr>
              <w:rPr>
                <w:rFonts w:cs="Arial"/>
                <w:color w:val="000000" w:themeColor="text1"/>
                <w:sz w:val="16"/>
                <w:szCs w:val="14"/>
              </w:rPr>
            </w:pPr>
            <w:r>
              <w:rPr>
                <w:rFonts w:cs="Arial"/>
                <w:color w:val="000000" w:themeColor="text1"/>
                <w:sz w:val="16"/>
                <w:szCs w:val="14"/>
              </w:rPr>
              <w:t>Update_Color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E5ED82" w14:textId="77777777" w:rsidR="00E0603C" w:rsidRDefault="00E0603C" w:rsidP="00767670">
            <w:pPr>
              <w:rPr>
                <w:rFonts w:cs="Arial"/>
                <w:color w:val="000000" w:themeColor="text1"/>
                <w:sz w:val="16"/>
                <w:szCs w:val="14"/>
              </w:rPr>
            </w:pPr>
            <w:r>
              <w:rPr>
                <w:noProof/>
              </w:rPr>
              <w:drawing>
                <wp:inline distT="0" distB="0" distL="0" distR="0" wp14:anchorId="0F3670BC" wp14:editId="368FA534">
                  <wp:extent cx="203200" cy="203200"/>
                  <wp:effectExtent l="0" t="0" r="0" b="0"/>
                  <wp:docPr id="11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Update_Color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D56C0B" w14:textId="77777777" w:rsidR="00E0603C" w:rsidRPr="00B92D16" w:rsidRDefault="00E0603C" w:rsidP="00E0603C">
            <w:pPr>
              <w:rPr>
                <w:rFonts w:cs="Arial"/>
                <w:color w:val="000000" w:themeColor="text1"/>
                <w:sz w:val="16"/>
                <w:szCs w:val="14"/>
              </w:rPr>
            </w:pPr>
            <w:r>
              <w:rPr>
                <w:noProof/>
              </w:rPr>
              <w:drawing>
                <wp:inline distT="0" distB="0" distL="0" distR="0" wp14:anchorId="3FC18B9D" wp14:editId="7F15EA10">
                  <wp:extent cx="203200" cy="203200"/>
                  <wp:effectExtent l="0" t="0" r="0" b="0"/>
                  <wp:docPr id="11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Update_Color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EB75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C5A2C"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4C3476"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F119B3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C4845" w14:textId="77777777" w:rsidR="00E0603C" w:rsidRPr="00FA0010" w:rsidRDefault="00E0603C" w:rsidP="00767670">
            <w:pPr>
              <w:rPr>
                <w:rFonts w:cs="Arial"/>
                <w:color w:val="000000" w:themeColor="text1"/>
                <w:sz w:val="16"/>
                <w:szCs w:val="14"/>
              </w:rPr>
            </w:pPr>
            <w:r>
              <w:rPr>
                <w:rFonts w:cs="Arial"/>
                <w:color w:val="000000" w:themeColor="text1"/>
                <w:sz w:val="16"/>
                <w:szCs w:val="14"/>
              </w:rPr>
              <w:t>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BD53BC" w14:textId="77777777" w:rsidR="00E0603C" w:rsidRDefault="00E0603C" w:rsidP="00767670">
            <w:pPr>
              <w:rPr>
                <w:rFonts w:cs="Arial"/>
                <w:color w:val="000000" w:themeColor="text1"/>
                <w:sz w:val="16"/>
                <w:szCs w:val="14"/>
              </w:rPr>
            </w:pPr>
            <w:r>
              <w:rPr>
                <w:noProof/>
              </w:rPr>
              <w:drawing>
                <wp:inline distT="0" distB="0" distL="0" distR="0" wp14:anchorId="06C15476" wp14:editId="41D1F507">
                  <wp:extent cx="203200" cy="203200"/>
                  <wp:effectExtent l="0" t="0" r="0" b="0"/>
                  <wp:docPr id="11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4236E0" w14:textId="77777777" w:rsidR="00E0603C" w:rsidRPr="00B92D16" w:rsidRDefault="00E0603C" w:rsidP="00E0603C">
            <w:pPr>
              <w:rPr>
                <w:rFonts w:cs="Arial"/>
                <w:color w:val="000000" w:themeColor="text1"/>
                <w:sz w:val="16"/>
                <w:szCs w:val="14"/>
              </w:rPr>
            </w:pPr>
            <w:r>
              <w:rPr>
                <w:noProof/>
              </w:rPr>
              <w:drawing>
                <wp:inline distT="0" distB="0" distL="0" distR="0" wp14:anchorId="2EB1F64B" wp14:editId="7C427289">
                  <wp:extent cx="203200" cy="203200"/>
                  <wp:effectExtent l="0" t="0" r="0" b="0"/>
                  <wp:docPr id="11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401893"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FB9A2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552FA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3D6C8DA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7D6C3F" w14:textId="77777777" w:rsidR="00E0603C" w:rsidRPr="00FA0010" w:rsidRDefault="00E0603C" w:rsidP="00767670">
            <w:pPr>
              <w:rPr>
                <w:rFonts w:cs="Arial"/>
                <w:color w:val="000000" w:themeColor="text1"/>
                <w:sz w:val="16"/>
                <w:szCs w:val="14"/>
              </w:rPr>
            </w:pPr>
            <w:r>
              <w:rPr>
                <w:rFonts w:cs="Arial"/>
                <w:color w:val="000000" w:themeColor="text1"/>
                <w:sz w:val="16"/>
                <w:szCs w:val="14"/>
              </w:rPr>
              <w:t>Update_Intensity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AE74BE" w14:textId="77777777" w:rsidR="00E0603C" w:rsidRDefault="00E0603C" w:rsidP="00767670">
            <w:pPr>
              <w:rPr>
                <w:rFonts w:cs="Arial"/>
                <w:color w:val="000000" w:themeColor="text1"/>
                <w:sz w:val="16"/>
                <w:szCs w:val="14"/>
              </w:rPr>
            </w:pPr>
            <w:r>
              <w:rPr>
                <w:noProof/>
              </w:rPr>
              <w:drawing>
                <wp:inline distT="0" distB="0" distL="0" distR="0" wp14:anchorId="1C30E310" wp14:editId="1A83A8DE">
                  <wp:extent cx="203200" cy="203200"/>
                  <wp:effectExtent l="0" t="0" r="0" b="0"/>
                  <wp:docPr id="11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Update_Intensity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17E48" w14:textId="77777777" w:rsidR="00E0603C" w:rsidRPr="00B92D16" w:rsidRDefault="00E0603C" w:rsidP="00E0603C">
            <w:pPr>
              <w:rPr>
                <w:rFonts w:cs="Arial"/>
                <w:color w:val="000000" w:themeColor="text1"/>
                <w:sz w:val="16"/>
                <w:szCs w:val="14"/>
              </w:rPr>
            </w:pPr>
            <w:r>
              <w:rPr>
                <w:noProof/>
              </w:rPr>
              <w:drawing>
                <wp:inline distT="0" distB="0" distL="0" distR="0" wp14:anchorId="47F20E23" wp14:editId="2C15251D">
                  <wp:extent cx="203200" cy="203200"/>
                  <wp:effectExtent l="0" t="0" r="0" b="0"/>
                  <wp:docPr id="11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Update_Intensity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66128"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9FC92"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7B39F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B2ECAB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832B58" w14:textId="77777777" w:rsidR="00E0603C" w:rsidRPr="00FA0010" w:rsidRDefault="00E0603C" w:rsidP="00767670">
            <w:pPr>
              <w:rPr>
                <w:rFonts w:cs="Arial"/>
                <w:color w:val="000000" w:themeColor="text1"/>
                <w:sz w:val="16"/>
                <w:szCs w:val="14"/>
              </w:rPr>
            </w:pPr>
            <w:r>
              <w:rPr>
                <w:rFonts w:cs="Arial"/>
                <w:color w:val="000000" w:themeColor="text1"/>
                <w:sz w:val="16"/>
                <w:szCs w:val="14"/>
              </w:rPr>
              <w:t>Location_ID</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B22831F" w14:textId="77777777" w:rsidR="00E0603C" w:rsidRDefault="00E0603C" w:rsidP="00767670">
            <w:pPr>
              <w:rPr>
                <w:rFonts w:cs="Arial"/>
                <w:color w:val="000000" w:themeColor="text1"/>
                <w:sz w:val="16"/>
                <w:szCs w:val="14"/>
              </w:rPr>
            </w:pPr>
            <w:r>
              <w:rPr>
                <w:noProof/>
              </w:rPr>
              <w:drawing>
                <wp:inline distT="0" distB="0" distL="0" distR="0" wp14:anchorId="423D9F8E" wp14:editId="511ED224">
                  <wp:extent cx="203200" cy="203200"/>
                  <wp:effectExtent l="0" t="0" r="0" b="0"/>
                  <wp:docPr id="11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Location_ID</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0CFFEC" w14:textId="77777777" w:rsidR="00E0603C" w:rsidRPr="00B92D16" w:rsidRDefault="00E0603C" w:rsidP="00E0603C">
            <w:pPr>
              <w:rPr>
                <w:rFonts w:cs="Arial"/>
                <w:color w:val="000000" w:themeColor="text1"/>
                <w:sz w:val="16"/>
                <w:szCs w:val="14"/>
              </w:rPr>
            </w:pPr>
            <w:r>
              <w:rPr>
                <w:noProof/>
              </w:rPr>
              <w:drawing>
                <wp:inline distT="0" distB="0" distL="0" distR="0" wp14:anchorId="26709AD4" wp14:editId="48F07222">
                  <wp:extent cx="203200" cy="203200"/>
                  <wp:effectExtent l="0" t="0" r="0" b="0"/>
                  <wp:docPr id="11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ALM_Location_ID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2DB66"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67A9A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E43E1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40854D3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2326C4" w14:textId="77777777" w:rsidR="00E0603C" w:rsidRPr="00FA0010" w:rsidRDefault="00E0603C" w:rsidP="00767670">
            <w:pPr>
              <w:rPr>
                <w:rFonts w:cs="Arial"/>
                <w:color w:val="000000" w:themeColor="text1"/>
                <w:sz w:val="16"/>
                <w:szCs w:val="14"/>
              </w:rPr>
            </w:pPr>
            <w:r>
              <w:rPr>
                <w:rFonts w:cs="Arial"/>
                <w:color w:val="000000" w:themeColor="text1"/>
                <w:sz w:val="16"/>
                <w:szCs w:val="14"/>
              </w:rPr>
              <w:t>Customer_Color</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32311" w14:textId="77777777" w:rsidR="00E0603C" w:rsidRDefault="00E0603C" w:rsidP="00767670">
            <w:pPr>
              <w:rPr>
                <w:rFonts w:cs="Arial"/>
                <w:color w:val="000000" w:themeColor="text1"/>
                <w:sz w:val="16"/>
                <w:szCs w:val="14"/>
              </w:rPr>
            </w:pPr>
            <w:r>
              <w:rPr>
                <w:noProof/>
              </w:rPr>
              <w:drawing>
                <wp:inline distT="0" distB="0" distL="0" distR="0" wp14:anchorId="4B576841" wp14:editId="734760A6">
                  <wp:extent cx="203200" cy="203200"/>
                  <wp:effectExtent l="0" t="0" r="0" b="0"/>
                  <wp:docPr id="11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Customer_Color</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B5124D" w14:textId="77777777" w:rsidR="00E0603C" w:rsidRPr="00B92D16" w:rsidRDefault="00E0603C" w:rsidP="00E0603C">
            <w:pPr>
              <w:rPr>
                <w:rFonts w:cs="Arial"/>
                <w:color w:val="000000" w:themeColor="text1"/>
                <w:sz w:val="16"/>
                <w:szCs w:val="14"/>
              </w:rPr>
            </w:pPr>
            <w:r>
              <w:rPr>
                <w:noProof/>
              </w:rPr>
              <w:drawing>
                <wp:inline distT="0" distB="0" distL="0" distR="0" wp14:anchorId="1453B4BF" wp14:editId="6A49C15A">
                  <wp:extent cx="203200" cy="203200"/>
                  <wp:effectExtent l="0" t="0" r="0" b="0"/>
                  <wp:docPr id="11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Customer_Color</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8BE69E"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B22A7"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0D1FB0"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6C4F34C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EF6216" w14:textId="77777777" w:rsidR="00E0603C" w:rsidRPr="00FA0010" w:rsidRDefault="00E0603C" w:rsidP="00767670">
            <w:pPr>
              <w:rPr>
                <w:rFonts w:cs="Arial"/>
                <w:color w:val="000000" w:themeColor="text1"/>
                <w:sz w:val="16"/>
                <w:szCs w:val="14"/>
              </w:rPr>
            </w:pPr>
            <w:r>
              <w:rPr>
                <w:rFonts w:cs="Arial"/>
                <w:color w:val="000000" w:themeColor="text1"/>
                <w:sz w:val="16"/>
                <w:szCs w:val="14"/>
              </w:rPr>
              <w:t>Customer_Intensity</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92C78C" w14:textId="77777777" w:rsidR="00E0603C" w:rsidRDefault="00E0603C" w:rsidP="00767670">
            <w:pPr>
              <w:rPr>
                <w:rFonts w:cs="Arial"/>
                <w:color w:val="000000" w:themeColor="text1"/>
                <w:sz w:val="16"/>
                <w:szCs w:val="14"/>
              </w:rPr>
            </w:pPr>
            <w:r>
              <w:rPr>
                <w:noProof/>
              </w:rPr>
              <w:drawing>
                <wp:inline distT="0" distB="0" distL="0" distR="0" wp14:anchorId="2A8B7BDA" wp14:editId="441B3216">
                  <wp:extent cx="203200" cy="203200"/>
                  <wp:effectExtent l="0" t="0" r="0" b="0"/>
                  <wp:docPr id="11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Customer_Intensity</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FE32BB" w14:textId="77777777" w:rsidR="00E0603C" w:rsidRPr="00B92D16" w:rsidRDefault="00E0603C" w:rsidP="00E0603C">
            <w:pPr>
              <w:rPr>
                <w:rFonts w:cs="Arial"/>
                <w:color w:val="000000" w:themeColor="text1"/>
                <w:sz w:val="16"/>
                <w:szCs w:val="14"/>
              </w:rPr>
            </w:pPr>
            <w:r>
              <w:rPr>
                <w:noProof/>
              </w:rPr>
              <w:drawing>
                <wp:inline distT="0" distB="0" distL="0" distR="0" wp14:anchorId="625D524D" wp14:editId="312B4BC9">
                  <wp:extent cx="203200" cy="203200"/>
                  <wp:effectExtent l="0" t="0" r="0" b="0"/>
                  <wp:docPr id="11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Customer_Intensity</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ED06E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2F8784"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6EAF7D"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35A7FB7A" w14:textId="4D3C4B9B" w:rsidR="000702C6" w:rsidRPr="004A50B8" w:rsidRDefault="000702C6" w:rsidP="000702C6">
      <w:pPr>
        <w:pStyle w:val="Caption"/>
      </w:pPr>
      <w:bookmarkStart w:id="192" w:name="_Toc115100521"/>
      <w:r w:rsidRPr="00702453">
        <w:lastRenderedPageBreak/>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27</w:t>
      </w:r>
      <w:r>
        <w:rPr>
          <w:noProof/>
        </w:rPr>
        <w:fldChar w:fldCharType="end"/>
      </w:r>
      <w:r w:rsidRPr="00702453">
        <w:t xml:space="preserve">: </w:t>
      </w:r>
      <w:r>
        <w:t>Input Signal mappings of Function</w:t>
      </w:r>
      <w:bookmarkEnd w:id="192"/>
      <w:r>
        <w:t xml:space="preserve"> </w:t>
      </w:r>
    </w:p>
    <w:p w14:paraId="08673AAF" w14:textId="77777777" w:rsidR="00072314" w:rsidRDefault="00072314" w:rsidP="00072314">
      <w:pPr>
        <w:pStyle w:val="Heading6"/>
        <w:rPr>
          <w:lang w:val="en-GB"/>
        </w:rPr>
      </w:pPr>
      <w:r>
        <w:rPr>
          <w:lang w:val="en-GB"/>
        </w:rPr>
        <w:t>Output</w:t>
      </w:r>
      <w:r w:rsidRPr="002824C9">
        <w:rPr>
          <w:lang w:val="en-GB"/>
        </w:rPr>
        <w:t>s</w:t>
      </w:r>
    </w:p>
    <w:p w14:paraId="24719707" w14:textId="261111BF"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B430A5C" w14:textId="77777777" w:rsidR="00072314" w:rsidRDefault="00072314" w:rsidP="00072314">
      <w:pPr>
        <w:pStyle w:val="Heading6"/>
      </w:pPr>
      <w:r>
        <w:t>Parameters</w:t>
      </w:r>
    </w:p>
    <w:p w14:paraId="55F173D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AF6DCA6" w14:textId="77777777" w:rsidR="00072314" w:rsidRPr="003E2313" w:rsidRDefault="00072314" w:rsidP="00072314">
      <w:pPr>
        <w:pStyle w:val="Heading6"/>
      </w:pPr>
      <w:r>
        <w:t>Interface</w:t>
      </w:r>
      <w:r w:rsidRPr="003E2313">
        <w:t xml:space="preserve"> Requirements</w:t>
      </w:r>
    </w:p>
    <w:p w14:paraId="5B7B8D5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ALCM_ProvideIllumination</w:t>
      </w:r>
    </w:p>
    <w:p w14:paraId="2DEA35E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23671E" w14:textId="77777777" w:rsidR="00072314" w:rsidRDefault="00072314" w:rsidP="00072314">
      <w:pPr>
        <w:pStyle w:val="Heading6"/>
        <w:rPr>
          <w:lang w:val="en-GB"/>
        </w:rPr>
      </w:pPr>
      <w:r>
        <w:rPr>
          <w:lang w:val="en-GB"/>
        </w:rPr>
        <w:t>Component Specific Requirements</w:t>
      </w:r>
    </w:p>
    <w:p w14:paraId="2237AF36" w14:textId="5A39FA7B" w:rsidR="00D8599B" w:rsidRDefault="00D8599B" w:rsidP="00D8599B">
      <w:pPr>
        <w:rPr>
          <w:rFonts w:ascii="Consolas" w:hAnsi="Consolas" w:cs="Arial"/>
          <w:color w:val="FF0000"/>
          <w:sz w:val="16"/>
          <w:szCs w:val="16"/>
        </w:rPr>
      </w:pPr>
      <w:r w:rsidRPr="008B4FD7">
        <w:rPr>
          <w:rFonts w:ascii="Consolas" w:hAnsi="Consolas" w:cs="Arial"/>
          <w:color w:val="FF0000"/>
          <w:sz w:val="16"/>
          <w:szCs w:val="16"/>
        </w:rPr>
        <w:t>No Requirements with Status “Approved” or “Ready for Review” satisfied by this function.</w:t>
      </w:r>
    </w:p>
    <w:p w14:paraId="7D4B16EC" w14:textId="161671B1" w:rsidR="009703BC" w:rsidRPr="008B4FD7" w:rsidRDefault="009703BC" w:rsidP="00D8599B">
      <w:pPr>
        <w:rPr>
          <w:rFonts w:ascii="Consolas" w:hAnsi="Consolas" w:cs="Arial"/>
          <w:sz w:val="16"/>
          <w:szCs w:val="16"/>
        </w:rPr>
      </w:pPr>
      <w:r w:rsidRPr="009703BC">
        <w:rPr>
          <w:rFonts w:ascii="Consolas" w:hAnsi="Consolas" w:cs="Arial"/>
          <w:sz w:val="16"/>
          <w:szCs w:val="16"/>
        </w:rPr>
        <w:t>No removed/modified/added requirements from the logical specification (100% reuse/carry over of the Logical Function requirements – please refer to the latest Functional Specification).</w:t>
      </w:r>
    </w:p>
    <w:p w14:paraId="4D495EC4"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3" w:name="_Toc115100445"/>
      <w:r>
        <w:rPr>
          <w:szCs w:val="20"/>
          <w:lang w:val="en-GB"/>
        </w:rPr>
        <w:t>RACM</w:t>
      </w:r>
      <w:bookmarkEnd w:id="193"/>
    </w:p>
    <w:p w14:paraId="12C56F3B" w14:textId="77777777" w:rsidR="00210E01" w:rsidRDefault="00210E01" w:rsidP="00210E01">
      <w:r>
        <w:t>RACM</w:t>
      </w:r>
    </w:p>
    <w:p w14:paraId="3B48DEBC" w14:textId="77777777" w:rsidR="004A4ADA" w:rsidRPr="00257E69" w:rsidRDefault="004A4ADA" w:rsidP="00190C0D">
      <w:pPr>
        <w:pStyle w:val="VelocityScript"/>
        <w:rPr>
          <w:rFonts w:ascii="Arial" w:hAnsi="Arial" w:cs="Arial"/>
          <w:color w:val="auto"/>
          <w:lang w:val="en-US"/>
        </w:rPr>
      </w:pPr>
    </w:p>
    <w:p w14:paraId="7595A3E4" w14:textId="77777777" w:rsidR="008C50D1" w:rsidRPr="005F3A49" w:rsidRDefault="008C50D1" w:rsidP="004A4ADA">
      <w:pPr>
        <w:pStyle w:val="Heading4"/>
      </w:pPr>
      <w:bookmarkStart w:id="194" w:name="_Toc115100446"/>
      <w:r w:rsidRPr="005F3A49">
        <w:rPr>
          <w:lang w:val="en-GB"/>
        </w:rPr>
        <w:t xml:space="preserve">Technology Function </w:t>
      </w:r>
      <w:r>
        <w:rPr>
          <w:noProof/>
        </w:rPr>
        <w:drawing>
          <wp:inline distT="0" distB="0" distL="0" distR="0" wp14:anchorId="65072281" wp14:editId="5DC38973">
            <wp:extent cx="203200" cy="203200"/>
            <wp:effectExtent l="0" t="0" r="0" b="0"/>
            <wp:docPr id="1192" name="Picture 1598767408.jpg" descr="159876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598767408.jpg"/>
                    <pic:cNvPicPr/>
                  </pic:nvPicPr>
                  <pic:blipFill>
                    <a:blip r:embed="rId13" cstate="print"/>
                    <a:stretch>
                      <a:fillRect/>
                    </a:stretch>
                  </pic:blipFill>
                  <pic:spPr>
                    <a:xfrm>
                      <a:off x="0" y="0"/>
                      <a:ext cx="203200" cy="203200"/>
                    </a:xfrm>
                    <a:prstGeom prst="rect">
                      <a:avLst/>
                    </a:prstGeom>
                  </pic:spPr>
                </pic:pic>
              </a:graphicData>
            </a:graphic>
          </wp:inline>
        </w:drawing>
      </w:r>
      <w:r w:rsidRPr="005F3A49">
        <w:rPr>
          <w:lang w:val="en-GB"/>
        </w:rPr>
        <w:t xml:space="preserve"> RACM_ProcessUserFeedback</w:t>
      </w:r>
      <w:bookmarkEnd w:id="194"/>
    </w:p>
    <w:p w14:paraId="08BD5A9E" w14:textId="77777777" w:rsidR="005F4E20" w:rsidRDefault="005F4E20" w:rsidP="00720A45">
      <w:pPr>
        <w:rPr>
          <w:highlight w:val="green"/>
        </w:rPr>
      </w:pPr>
    </w:p>
    <w:p w14:paraId="634A0B61" w14:textId="77777777" w:rsidR="009C3237" w:rsidRDefault="009C3237" w:rsidP="009C3237">
      <w:pPr>
        <w:pStyle w:val="BodyText"/>
      </w:pPr>
      <w:r w:rsidRPr="00F33853">
        <w:t>Updates RACM module with current feature settings comming from BCM module.</w:t>
      </w:r>
    </w:p>
    <w:p w14:paraId="2AA379F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8B61AE" w14:textId="77777777" w:rsidR="00072314" w:rsidRDefault="00072314" w:rsidP="00072314">
      <w:pPr>
        <w:pStyle w:val="Heading6"/>
        <w:rPr>
          <w:lang w:val="en-GB"/>
        </w:rPr>
      </w:pPr>
      <w:r>
        <w:rPr>
          <w:lang w:val="en-GB"/>
        </w:rPr>
        <w:t>Inputs</w:t>
      </w:r>
    </w:p>
    <w:p w14:paraId="6A2F45B2"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509B6A1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1B6AD"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9CBBD"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9D0AD"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74D78"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3DF85"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2AC82"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AE0E418"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60E05D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13065"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LightAmbColor_No_Actl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EA7632" w14:textId="77777777" w:rsidR="00E0603C" w:rsidRDefault="00E0603C" w:rsidP="00767670">
            <w:pPr>
              <w:rPr>
                <w:rFonts w:cs="Arial"/>
                <w:color w:val="000000" w:themeColor="text1"/>
                <w:sz w:val="16"/>
                <w:szCs w:val="14"/>
              </w:rPr>
            </w:pPr>
            <w:r>
              <w:rPr>
                <w:noProof/>
              </w:rPr>
              <w:drawing>
                <wp:inline distT="0" distB="0" distL="0" distR="0" wp14:anchorId="317CF1C5" wp14:editId="2153E91C">
                  <wp:extent cx="203200" cy="203200"/>
                  <wp:effectExtent l="0" t="0" r="0" b="0"/>
                  <wp:docPr id="11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LightAmbColor_No_Actl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53E66" w14:textId="77777777" w:rsidR="00E0603C" w:rsidRPr="00B92D16" w:rsidRDefault="00E0603C" w:rsidP="00E0603C">
            <w:pPr>
              <w:rPr>
                <w:rFonts w:cs="Arial"/>
                <w:color w:val="000000" w:themeColor="text1"/>
                <w:sz w:val="16"/>
                <w:szCs w:val="14"/>
              </w:rPr>
            </w:pPr>
            <w:r>
              <w:rPr>
                <w:noProof/>
              </w:rPr>
              <w:drawing>
                <wp:inline distT="0" distB="0" distL="0" distR="0" wp14:anchorId="2B22A925" wp14:editId="6BBFBF57">
                  <wp:extent cx="203200" cy="203200"/>
                  <wp:effectExtent l="0" t="0" r="0" b="0"/>
                  <wp:docPr id="11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LightAmbColor_No_Actl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F7878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80469"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6E285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E0603C" w:rsidRPr="00B3499B" w14:paraId="2B53F82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2F586" w14:textId="77777777" w:rsidR="00E0603C" w:rsidRPr="00FA0010" w:rsidRDefault="00E0603C" w:rsidP="00767670">
            <w:pPr>
              <w:rPr>
                <w:rFonts w:cs="Arial"/>
                <w:color w:val="000000" w:themeColor="text1"/>
                <w:sz w:val="16"/>
                <w:szCs w:val="14"/>
              </w:rPr>
            </w:pPr>
            <w:r>
              <w:rPr>
                <w:rFonts w:cs="Arial"/>
                <w:color w:val="000000" w:themeColor="text1"/>
                <w:sz w:val="16"/>
                <w:szCs w:val="14"/>
              </w:rPr>
              <w:t>LightAmbIntsty_No_Actl</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20F84" w14:textId="77777777" w:rsidR="00E0603C" w:rsidRDefault="00E0603C" w:rsidP="00767670">
            <w:pPr>
              <w:rPr>
                <w:rFonts w:cs="Arial"/>
                <w:color w:val="000000" w:themeColor="text1"/>
                <w:sz w:val="16"/>
                <w:szCs w:val="14"/>
              </w:rPr>
            </w:pPr>
            <w:r>
              <w:rPr>
                <w:noProof/>
              </w:rPr>
              <w:drawing>
                <wp:inline distT="0" distB="0" distL="0" distR="0" wp14:anchorId="361C50B6" wp14:editId="7751235D">
                  <wp:extent cx="203200" cy="203200"/>
                  <wp:effectExtent l="0" t="0" r="0" b="0"/>
                  <wp:docPr id="11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LightAmbIntsty_No_Actl</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9FBC5" w14:textId="77777777" w:rsidR="00E0603C" w:rsidRPr="00B92D16" w:rsidRDefault="00E0603C" w:rsidP="00E0603C">
            <w:pPr>
              <w:rPr>
                <w:rFonts w:cs="Arial"/>
                <w:color w:val="000000" w:themeColor="text1"/>
                <w:sz w:val="16"/>
                <w:szCs w:val="14"/>
              </w:rPr>
            </w:pPr>
            <w:r>
              <w:rPr>
                <w:noProof/>
              </w:rPr>
              <w:drawing>
                <wp:inline distT="0" distB="0" distL="0" distR="0" wp14:anchorId="7EC6B166" wp14:editId="279097C2">
                  <wp:extent cx="203200" cy="203200"/>
                  <wp:effectExtent l="0" t="0" r="0" b="0"/>
                  <wp:docPr id="12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LightAmbIntsty_No_Actl</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EC6C9D" w14:textId="77777777" w:rsidR="00E0603C" w:rsidRPr="00173C96" w:rsidRDefault="00E0603C" w:rsidP="00767670">
            <w:pPr>
              <w:pStyle w:val="VelocityScript"/>
            </w:pPr>
            <w:r w:rsidRPr="00E0603C">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0F97C8" w14:textId="77777777" w:rsidR="00E0603C" w:rsidRPr="009D67F8" w:rsidRDefault="00E0603C" w:rsidP="00767670">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3E97D6"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4F64FE43" w14:textId="5663844E" w:rsidR="000702C6" w:rsidRPr="004A50B8" w:rsidRDefault="000702C6" w:rsidP="000702C6">
      <w:pPr>
        <w:pStyle w:val="Caption"/>
      </w:pPr>
      <w:bookmarkStart w:id="195" w:name="_Toc115100522"/>
      <w:r w:rsidRPr="00702453">
        <w:t xml:space="preserve">Table </w:t>
      </w:r>
      <w:r>
        <w:rPr>
          <w:noProof/>
        </w:rPr>
        <w:fldChar w:fldCharType="begin"/>
      </w:r>
      <w:r>
        <w:rPr>
          <w:noProof/>
        </w:rPr>
        <w:instrText xml:space="preserve"> STYLEREF 1 \s </w:instrText>
      </w:r>
      <w:r>
        <w:rPr>
          <w:noProof/>
        </w:rPr>
        <w:fldChar w:fldCharType="separate"/>
      </w:r>
      <w:r w:rsidR="00032557">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28</w:t>
      </w:r>
      <w:r>
        <w:rPr>
          <w:noProof/>
        </w:rPr>
        <w:fldChar w:fldCharType="end"/>
      </w:r>
      <w:r w:rsidRPr="00702453">
        <w:t xml:space="preserve">: </w:t>
      </w:r>
      <w:r>
        <w:t>Input Signal mappings of Function</w:t>
      </w:r>
      <w:bookmarkEnd w:id="195"/>
      <w:r>
        <w:t xml:space="preserve"> </w:t>
      </w:r>
    </w:p>
    <w:p w14:paraId="707B2C5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DF1A96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154A2"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89FE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AF441"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90FFE"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76DD3"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CF65F"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5AD44F4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149EA7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FC11F5" w14:textId="77777777" w:rsidR="00477432" w:rsidRPr="00FA0010" w:rsidRDefault="00477432" w:rsidP="001E18BD">
            <w:pPr>
              <w:rPr>
                <w:rFonts w:cs="Arial"/>
                <w:color w:val="000000" w:themeColor="text1"/>
                <w:sz w:val="16"/>
                <w:szCs w:val="14"/>
              </w:rPr>
            </w:pPr>
            <w:r>
              <w:rPr>
                <w:rFonts w:cs="Arial"/>
                <w:color w:val="000000" w:themeColor="text1"/>
                <w:sz w:val="16"/>
                <w:szCs w:val="14"/>
              </w:rPr>
              <w:t>LghtAmbIntns_No_Rq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49B96D" w14:textId="77777777" w:rsidR="00477432" w:rsidRDefault="00477432" w:rsidP="001E18BD">
            <w:pPr>
              <w:rPr>
                <w:rFonts w:cs="Arial"/>
                <w:color w:val="000000" w:themeColor="text1"/>
                <w:sz w:val="16"/>
                <w:szCs w:val="14"/>
              </w:rPr>
            </w:pPr>
            <w:r>
              <w:rPr>
                <w:noProof/>
              </w:rPr>
              <w:drawing>
                <wp:inline distT="0" distB="0" distL="0" distR="0" wp14:anchorId="711AB122" wp14:editId="280A6661">
                  <wp:extent cx="203200" cy="203200"/>
                  <wp:effectExtent l="0" t="0" r="0" b="0"/>
                  <wp:docPr id="12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LghtAmbIntns_No_Rq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5B40C6" w14:textId="77777777" w:rsidR="00477432" w:rsidRPr="00B92D16" w:rsidRDefault="00477432" w:rsidP="001E18BD">
            <w:pPr>
              <w:rPr>
                <w:rFonts w:cs="Arial"/>
                <w:color w:val="000000" w:themeColor="text1"/>
                <w:sz w:val="16"/>
                <w:szCs w:val="14"/>
              </w:rPr>
            </w:pPr>
            <w:r>
              <w:rPr>
                <w:noProof/>
              </w:rPr>
              <w:drawing>
                <wp:inline distT="0" distB="0" distL="0" distR="0" wp14:anchorId="320668FC" wp14:editId="3AF66BE8">
                  <wp:extent cx="203200" cy="203200"/>
                  <wp:effectExtent l="0" t="0" r="0" b="0"/>
                  <wp:docPr id="12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LghtAmbIntns_No_Rq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D0ABEB"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6034DB"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D8914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r w:rsidR="00477432" w:rsidRPr="00B3499B" w14:paraId="69D834A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B5C94D" w14:textId="77777777" w:rsidR="00477432" w:rsidRPr="00FA0010" w:rsidRDefault="00477432" w:rsidP="001E18BD">
            <w:pPr>
              <w:rPr>
                <w:rFonts w:cs="Arial"/>
                <w:color w:val="000000" w:themeColor="text1"/>
                <w:sz w:val="16"/>
                <w:szCs w:val="14"/>
              </w:rPr>
            </w:pPr>
            <w:r>
              <w:rPr>
                <w:rFonts w:cs="Arial"/>
                <w:color w:val="000000" w:themeColor="text1"/>
                <w:sz w:val="16"/>
                <w:szCs w:val="14"/>
              </w:rPr>
              <w:t>LghtAmbColr_No_Rq</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F86D88" w14:textId="77777777" w:rsidR="00477432" w:rsidRDefault="00477432" w:rsidP="001E18BD">
            <w:pPr>
              <w:rPr>
                <w:rFonts w:cs="Arial"/>
                <w:color w:val="000000" w:themeColor="text1"/>
                <w:sz w:val="16"/>
                <w:szCs w:val="14"/>
              </w:rPr>
            </w:pPr>
            <w:r>
              <w:rPr>
                <w:noProof/>
              </w:rPr>
              <w:drawing>
                <wp:inline distT="0" distB="0" distL="0" distR="0" wp14:anchorId="1A966D63" wp14:editId="17EF3B18">
                  <wp:extent cx="203200" cy="203200"/>
                  <wp:effectExtent l="0" t="0" r="0" b="0"/>
                  <wp:docPr id="12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020393122.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LghtAmbColr_No_Rq</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8EDD16" w14:textId="77777777" w:rsidR="00477432" w:rsidRPr="00B92D16" w:rsidRDefault="00477432" w:rsidP="001E18BD">
            <w:pPr>
              <w:rPr>
                <w:rFonts w:cs="Arial"/>
                <w:color w:val="000000" w:themeColor="text1"/>
                <w:sz w:val="16"/>
                <w:szCs w:val="14"/>
              </w:rPr>
            </w:pPr>
            <w:r>
              <w:rPr>
                <w:noProof/>
              </w:rPr>
              <w:drawing>
                <wp:inline distT="0" distB="0" distL="0" distR="0" wp14:anchorId="4FBAD02C" wp14:editId="4CD11AA0">
                  <wp:extent cx="203200" cy="203200"/>
                  <wp:effectExtent l="0" t="0" r="0" b="0"/>
                  <wp:docPr id="12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020393122.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LghtAmbColr_No_Rq</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C4774C" w14:textId="77777777" w:rsidR="00477432" w:rsidRPr="00173C96" w:rsidRDefault="00477432" w:rsidP="001E18BD">
            <w:pPr>
              <w:pStyle w:val="VelocityScript"/>
            </w:pPr>
            <w:r w:rsidRPr="00477432">
              <w:rPr>
                <w:rFonts w:ascii="Arial" w:hAnsi="Arial" w:cs="Arial"/>
                <w:color w:val="000000" w:themeColor="text1"/>
                <w:sz w:val="16"/>
                <w:szCs w:val="14"/>
                <w:lang w:val="en-US"/>
              </w:rPr>
              <w:t>Not supported by Magicdraw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1846F" w14:textId="77777777" w:rsidR="00477432" w:rsidRPr="009D67F8" w:rsidRDefault="00477432" w:rsidP="001E18BD">
            <w:pPr>
              <w:rPr>
                <w:rFonts w:cs="Arial"/>
                <w:color w:val="000000"/>
              </w:rPr>
            </w:pPr>
            <w:r w:rsidRPr="009D67F8">
              <w:rPr>
                <w:rFonts w:cs="Arial"/>
                <w:color w:val="000000" w:themeColor="text1"/>
                <w:sz w:val="16"/>
                <w:szCs w:val="14"/>
                <w:highlight w:val="yellow"/>
              </w:rPr>
              <w:t>Not supported by Magicdraw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E290C3"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Not supported by Magicdraw generation.</w:t>
            </w:r>
          </w:p>
        </w:tc>
      </w:tr>
    </w:tbl>
    <w:p w14:paraId="26698E4A" w14:textId="2AEA49EC" w:rsidR="000702C6" w:rsidRPr="00C000B2" w:rsidRDefault="000702C6" w:rsidP="000702C6">
      <w:pPr>
        <w:jc w:val="center"/>
        <w:rPr>
          <w:b/>
          <w:noProof/>
        </w:rPr>
      </w:pPr>
      <w:bookmarkStart w:id="196" w:name="_Toc11510052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032557">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032557">
        <w:rPr>
          <w:b/>
          <w:noProof/>
        </w:rPr>
        <w:t>29</w:t>
      </w:r>
      <w:r w:rsidRPr="00C000B2">
        <w:rPr>
          <w:b/>
          <w:noProof/>
        </w:rPr>
        <w:fldChar w:fldCharType="end"/>
      </w:r>
      <w:r w:rsidRPr="00C000B2">
        <w:rPr>
          <w:b/>
          <w:noProof/>
        </w:rPr>
        <w:t>: Output Signal mappings of Function</w:t>
      </w:r>
      <w:bookmarkEnd w:id="196"/>
      <w:r w:rsidRPr="00C000B2">
        <w:rPr>
          <w:b/>
          <w:noProof/>
        </w:rPr>
        <w:t xml:space="preserve"> </w:t>
      </w:r>
    </w:p>
    <w:p w14:paraId="3A8484A0" w14:textId="77777777" w:rsidR="00072314" w:rsidRDefault="00072314" w:rsidP="00072314">
      <w:pPr>
        <w:pStyle w:val="Heading6"/>
      </w:pPr>
      <w:r>
        <w:t>Parameters</w:t>
      </w:r>
    </w:p>
    <w:p w14:paraId="08E0BC81" w14:textId="77777777" w:rsidR="008368A6" w:rsidRPr="008C50D1" w:rsidRDefault="008368A6" w:rsidP="008368A6">
      <w:pPr>
        <w:pStyle w:val="BodyText"/>
        <w:rPr>
          <w:color w:val="BFBFBF" w:themeColor="background1" w:themeShade="BF"/>
        </w:rPr>
      </w:pPr>
      <w:r w:rsidRPr="00077687">
        <w:rPr>
          <w:color w:val="BFBFBF" w:themeColor="background1" w:themeShade="BF"/>
        </w:rPr>
        <w:lastRenderedPageBreak/>
        <w:t xml:space="preserve">(No </w:t>
      </w:r>
      <w:r w:rsidR="001E6D52">
        <w:rPr>
          <w:color w:val="BFBFBF" w:themeColor="background1" w:themeShade="BF"/>
        </w:rPr>
        <w:t>parameters</w:t>
      </w:r>
      <w:r w:rsidRPr="00077687">
        <w:rPr>
          <w:color w:val="BFBFBF" w:themeColor="background1" w:themeShade="BF"/>
        </w:rPr>
        <w:t xml:space="preserve"> have been defined)</w:t>
      </w:r>
    </w:p>
    <w:p w14:paraId="30AC5431" w14:textId="77777777" w:rsidR="00072314" w:rsidRPr="003E2313" w:rsidRDefault="00072314" w:rsidP="00072314">
      <w:pPr>
        <w:pStyle w:val="Heading6"/>
      </w:pPr>
      <w:r>
        <w:t>Interface</w:t>
      </w:r>
      <w:r w:rsidRPr="003E2313">
        <w:t xml:space="preserve"> Requirements</w:t>
      </w:r>
    </w:p>
    <w:p w14:paraId="5E269F8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RACM_ProcessUserFeedback</w:t>
      </w:r>
    </w:p>
    <w:p w14:paraId="0AC32C6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C8B38E4" w14:textId="77777777" w:rsidR="00072314" w:rsidRDefault="00072314" w:rsidP="00072314">
      <w:pPr>
        <w:pStyle w:val="Heading6"/>
        <w:rPr>
          <w:lang w:val="en-GB"/>
        </w:rPr>
      </w:pPr>
      <w:r>
        <w:rPr>
          <w:lang w:val="en-GB"/>
        </w:rPr>
        <w:t>Component Specific Requirements</w:t>
      </w:r>
    </w:p>
    <w:p w14:paraId="04127BFE" w14:textId="76145143"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047E7FDD" w14:textId="571A2967" w:rsidR="009703BC" w:rsidRDefault="009703BC" w:rsidP="008C50D1">
      <w:pPr>
        <w:rPr>
          <w:rFonts w:cs="Arial"/>
        </w:rPr>
      </w:pPr>
      <w:r w:rsidRPr="009703BC">
        <w:rPr>
          <w:rFonts w:cs="Arial"/>
        </w:rPr>
        <w:t>No removed/modified/added requirements from the logical specification (100% reuse/carry over of the Logical Function requirements – please refer to the latest Functional Specification).</w:t>
      </w:r>
    </w:p>
    <w:p w14:paraId="542B67CF"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7" w:name="_Toc115100447"/>
      <w:r>
        <w:rPr>
          <w:szCs w:val="20"/>
          <w:lang w:val="en-GB"/>
        </w:rPr>
        <w:t>Vehicle</w:t>
      </w:r>
      <w:bookmarkEnd w:id="197"/>
    </w:p>
    <w:p w14:paraId="210E7888" w14:textId="77777777" w:rsidR="0096273E" w:rsidRPr="00DE6B80" w:rsidRDefault="0096273E" w:rsidP="0096273E">
      <w:r w:rsidRPr="00DE6B80">
        <w:t>Vehicle abstraction – physical representation of the vehicle. Feature’s architecture allocation across all the vehicle components.</w:t>
      </w:r>
    </w:p>
    <w:p w14:paraId="4332BEDD" w14:textId="77777777" w:rsidR="0096273E" w:rsidRPr="00DE6B80" w:rsidRDefault="0096273E" w:rsidP="0096273E"/>
    <w:p w14:paraId="0CD10CBD" w14:textId="77777777" w:rsidR="0096273E" w:rsidRPr="00DE6B80" w:rsidRDefault="0096273E" w:rsidP="0096273E">
      <w:pPr>
        <w:rPr>
          <w:b/>
          <w:bCs/>
        </w:rPr>
      </w:pPr>
      <w:r w:rsidRPr="00DE6B80">
        <w:rPr>
          <w:b/>
          <w:bCs/>
        </w:rPr>
        <w:t>List of technological functions allocated:</w:t>
      </w:r>
    </w:p>
    <w:p w14:paraId="4AE26A14"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33CA7CD7" wp14:editId="7A240763">
            <wp:extent cx="203200" cy="203200"/>
            <wp:effectExtent l="0" t="0" r="0" b="0"/>
            <wp:docPr id="2287"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BCM_PerformAmbientLightingInputProcessing</w:t>
      </w:r>
    </w:p>
    <w:p w14:paraId="6B0C5CAD"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533C6583" wp14:editId="4F0F38DE">
            <wp:extent cx="203200" cy="203200"/>
            <wp:effectExtent l="0" t="0" r="0" b="0"/>
            <wp:docPr id="2289"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BCM_PerformLINLedPowerControl</w:t>
      </w:r>
    </w:p>
    <w:p w14:paraId="544C49C4"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1605742B" wp14:editId="6A464F17">
            <wp:extent cx="203200" cy="203200"/>
            <wp:effectExtent l="0" t="0" r="0" b="0"/>
            <wp:docPr id="2291"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BCM_ProcessAmbientLightOutput</w:t>
      </w:r>
    </w:p>
    <w:p w14:paraId="0DB6B3DB"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26550B69" wp14:editId="27A37DC2">
            <wp:extent cx="203200" cy="203200"/>
            <wp:effectExtent l="0" t="0" r="0" b="0"/>
            <wp:docPr id="2293"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RACM_ProcessUserFeedback</w:t>
      </w:r>
    </w:p>
    <w:p w14:paraId="351E8F42"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461C414F" wp14:editId="450258A1">
            <wp:extent cx="203200" cy="203200"/>
            <wp:effectExtent l="0" t="0" r="0" b="0"/>
            <wp:docPr id="2295"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BCM_PerformAmbientProcessing</w:t>
      </w:r>
    </w:p>
    <w:p w14:paraId="706AA161"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060EE5AB" wp14:editId="048D880C">
            <wp:extent cx="203200" cy="203200"/>
            <wp:effectExtent l="0" t="0" r="0" b="0"/>
            <wp:docPr id="2297"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BCM_PerformWelcomeFarewellFeatureProcessing</w:t>
      </w:r>
    </w:p>
    <w:p w14:paraId="45BDEE3D"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44A8ED4E" wp14:editId="1FA4A4FA">
            <wp:extent cx="203200" cy="203200"/>
            <wp:effectExtent l="0" t="0" r="0" b="0"/>
            <wp:docPr id="2299"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ALCM_ProvideIllumination</w:t>
      </w:r>
    </w:p>
    <w:p w14:paraId="2269787F"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0A59C3EB" wp14:editId="30BDD195">
            <wp:extent cx="203200" cy="203200"/>
            <wp:effectExtent l="0" t="0" r="0" b="0"/>
            <wp:docPr id="2301"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BCM_PerformALMCircuitOutput</w:t>
      </w:r>
    </w:p>
    <w:p w14:paraId="43406DEA"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7D1E1858" wp14:editId="0698D24C">
            <wp:extent cx="203200" cy="203200"/>
            <wp:effectExtent l="0" t="0" r="0" b="0"/>
            <wp:docPr id="2303"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BCM_ProcessAmbientLightingOutput</w:t>
      </w:r>
    </w:p>
    <w:p w14:paraId="19C57251"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2FC8577F" wp14:editId="33D16B38">
            <wp:extent cx="203200" cy="203200"/>
            <wp:effectExtent l="0" t="0" r="0" b="0"/>
            <wp:docPr id="33"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APIM_ProcessUserInputAndFeedback</w:t>
      </w:r>
    </w:p>
    <w:p w14:paraId="46BF4BC4" w14:textId="77777777" w:rsidR="0096273E" w:rsidRPr="00DE6B80" w:rsidRDefault="0096273E" w:rsidP="0096273E">
      <w:pPr>
        <w:pStyle w:val="TOC4"/>
        <w:tabs>
          <w:tab w:val="left" w:pos="1600"/>
          <w:tab w:val="right" w:leader="dot" w:pos="10338"/>
        </w:tabs>
        <w:rPr>
          <w:rFonts w:asciiTheme="minorHAnsi" w:eastAsiaTheme="minorEastAsia" w:hAnsiTheme="minorHAnsi" w:cstheme="minorBidi"/>
          <w:noProof/>
          <w:sz w:val="22"/>
          <w:szCs w:val="22"/>
        </w:rPr>
      </w:pPr>
      <w:r w:rsidRPr="00DE6B80">
        <w:rPr>
          <w:noProof/>
          <w:lang w:val="en-GB"/>
        </w:rPr>
        <w:t xml:space="preserve"> </w:t>
      </w:r>
      <w:r w:rsidRPr="00DE6B80">
        <w:rPr>
          <w:noProof/>
        </w:rPr>
        <w:drawing>
          <wp:inline distT="0" distB="0" distL="0" distR="0" wp14:anchorId="040B1325" wp14:editId="37EA3714">
            <wp:extent cx="203200" cy="203200"/>
            <wp:effectExtent l="0" t="0" r="0" b="0"/>
            <wp:docPr id="35" name="Picture 1937468195.jpg" descr="193746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937468195.jpg"/>
                    <pic:cNvPicPr/>
                  </pic:nvPicPr>
                  <pic:blipFill>
                    <a:blip r:embed="rId13" cstate="print"/>
                    <a:stretch>
                      <a:fillRect/>
                    </a:stretch>
                  </pic:blipFill>
                  <pic:spPr>
                    <a:xfrm>
                      <a:off x="0" y="0"/>
                      <a:ext cx="203200" cy="203200"/>
                    </a:xfrm>
                    <a:prstGeom prst="rect">
                      <a:avLst/>
                    </a:prstGeom>
                  </pic:spPr>
                </pic:pic>
              </a:graphicData>
            </a:graphic>
          </wp:inline>
        </w:drawing>
      </w:r>
      <w:r w:rsidRPr="00DE6B80">
        <w:rPr>
          <w:noProof/>
          <w:lang w:val="en-GB"/>
        </w:rPr>
        <w:t xml:space="preserve"> BCM_PerformCoreAmbientLightingProcessing</w:t>
      </w:r>
    </w:p>
    <w:p w14:paraId="78C10195" w14:textId="77777777" w:rsidR="004A4ADA" w:rsidRPr="00DE6B80" w:rsidRDefault="004A4ADA" w:rsidP="00190C0D">
      <w:pPr>
        <w:pStyle w:val="VelocityScript"/>
        <w:rPr>
          <w:rFonts w:ascii="Arial" w:hAnsi="Arial" w:cs="Arial"/>
          <w:color w:val="auto"/>
          <w:lang w:val="en-US"/>
        </w:rPr>
      </w:pPr>
    </w:p>
    <w:p w14:paraId="2671A714" w14:textId="4DFE723C" w:rsidR="00072314" w:rsidRPr="00DE6B80" w:rsidRDefault="00072314" w:rsidP="00072314">
      <w:pPr>
        <w:pStyle w:val="Heading2"/>
        <w:spacing w:before="240"/>
      </w:pPr>
      <w:bookmarkStart w:id="198" w:name="_Toc422994386"/>
      <w:bookmarkStart w:id="199" w:name="_Toc35000614"/>
      <w:bookmarkStart w:id="200" w:name="_Ref531347950"/>
      <w:bookmarkStart w:id="201" w:name="_Toc481143824"/>
      <w:bookmarkStart w:id="202" w:name="_Toc115100448"/>
      <w:r w:rsidRPr="00DE6B80">
        <w:t xml:space="preserve">Requirements on </w:t>
      </w:r>
      <w:bookmarkEnd w:id="198"/>
      <w:r w:rsidRPr="00DE6B80">
        <w:t>Connections</w:t>
      </w:r>
      <w:bookmarkEnd w:id="199"/>
      <w:bookmarkEnd w:id="200"/>
      <w:bookmarkEnd w:id="201"/>
      <w:bookmarkEnd w:id="202"/>
    </w:p>
    <w:p w14:paraId="3CB2614C" w14:textId="77777777" w:rsidR="00E26AE0" w:rsidRPr="00DE6B80" w:rsidRDefault="00072314" w:rsidP="00E26AE0">
      <w:pPr>
        <w:pStyle w:val="Heading3"/>
        <w:keepNext w:val="0"/>
        <w:tabs>
          <w:tab w:val="clear" w:pos="900"/>
          <w:tab w:val="left" w:pos="709"/>
          <w:tab w:val="left" w:pos="851"/>
        </w:tabs>
        <w:spacing w:before="240"/>
        <w:rPr>
          <w:lang w:val="en-GB"/>
        </w:rPr>
      </w:pPr>
      <w:bookmarkStart w:id="203" w:name="_Toc35000615"/>
      <w:bookmarkStart w:id="204" w:name="_Toc115100449"/>
      <w:r w:rsidRPr="00DE6B80">
        <w:rPr>
          <w:lang w:val="en-GB"/>
        </w:rPr>
        <w:t>Networks</w:t>
      </w:r>
      <w:bookmarkEnd w:id="203"/>
      <w:bookmarkEnd w:id="204"/>
    </w:p>
    <w:p w14:paraId="1473CB9F" w14:textId="77777777" w:rsidR="00144A6D" w:rsidRPr="00DE6B80" w:rsidRDefault="00144A6D" w:rsidP="00144A6D">
      <w:pPr>
        <w:pStyle w:val="Heading4"/>
        <w:keepNext w:val="0"/>
        <w:numPr>
          <w:ilvl w:val="3"/>
          <w:numId w:val="5"/>
        </w:numPr>
        <w:tabs>
          <w:tab w:val="clear" w:pos="900"/>
          <w:tab w:val="left" w:pos="709"/>
        </w:tabs>
        <w:spacing w:before="240"/>
        <w:rPr>
          <w:lang w:val="en-GB"/>
        </w:rPr>
      </w:pPr>
      <w:bookmarkStart w:id="205" w:name="_Toc481143825"/>
      <w:bookmarkStart w:id="206" w:name="_Toc35000616"/>
      <w:bookmarkStart w:id="207" w:name="_Toc114855618"/>
      <w:bookmarkStart w:id="208" w:name="_Toc115100450"/>
      <w:r w:rsidRPr="00DE6B80">
        <w:rPr>
          <w:lang w:val="en-GB"/>
        </w:rPr>
        <w:t>“CAN</w:t>
      </w:r>
      <w:bookmarkEnd w:id="205"/>
      <w:r w:rsidRPr="00DE6B80">
        <w:rPr>
          <w:lang w:val="en-GB"/>
        </w:rPr>
        <w:t xml:space="preserve"> Bus xxx”</w:t>
      </w:r>
      <w:bookmarkEnd w:id="206"/>
      <w:bookmarkEnd w:id="207"/>
      <w:bookmarkEnd w:id="208"/>
    </w:p>
    <w:p w14:paraId="395741F8" w14:textId="326CB876" w:rsidR="00144A6D" w:rsidRPr="00DE6B80" w:rsidRDefault="00144A6D" w:rsidP="00144A6D">
      <w:pPr>
        <w:rPr>
          <w:iCs/>
        </w:rPr>
      </w:pPr>
      <w:r w:rsidRPr="00DE6B80">
        <w:rPr>
          <w:iCs/>
        </w:rPr>
        <w:t xml:space="preserve">No requirements deviated from the standard Netcom speficifacation (please refer to </w:t>
      </w:r>
      <w:hyperlink r:id="rId77" w:history="1">
        <w:r w:rsidRPr="00DE6B80">
          <w:rPr>
            <w:rStyle w:val="Hyperlink"/>
            <w:i/>
          </w:rPr>
          <w:t>VSEM “Multiplexing Specifications” section</w:t>
        </w:r>
      </w:hyperlink>
      <w:r w:rsidRPr="00DE6B80">
        <w:rPr>
          <w:rStyle w:val="Hyperlink"/>
          <w:iCs/>
          <w:color w:val="auto"/>
        </w:rPr>
        <w:t>)</w:t>
      </w:r>
      <w:r w:rsidRPr="00DE6B80">
        <w:rPr>
          <w:iCs/>
        </w:rPr>
        <w:t>.</w:t>
      </w:r>
    </w:p>
    <w:p w14:paraId="638A8B34" w14:textId="28A98233" w:rsidR="00144A6D" w:rsidRPr="00DE6B80" w:rsidRDefault="00144A6D" w:rsidP="00144A6D">
      <w:pPr>
        <w:rPr>
          <w:iCs/>
        </w:rPr>
      </w:pPr>
      <w:r w:rsidRPr="00DE6B80">
        <w:rPr>
          <w:iCs/>
        </w:rPr>
        <w:t>The CAN messages relevant for this feature are listed in the section “</w:t>
      </w:r>
      <w:hyperlink r:id="rId78" w:anchor="_CAN_Bus_" w:history="1">
        <w:r w:rsidRPr="00DE6B80">
          <w:rPr>
            <w:rStyle w:val="Hyperlink"/>
            <w:i/>
          </w:rPr>
          <w:t>CAN bus message/APIs</w:t>
        </w:r>
      </w:hyperlink>
      <w:r w:rsidRPr="00DE6B80">
        <w:rPr>
          <w:iCs/>
        </w:rPr>
        <w:t>”</w:t>
      </w:r>
      <w:r w:rsidRPr="00DE6B80">
        <w:rPr>
          <w:rFonts w:cs="Arial"/>
          <w:iCs/>
        </w:rPr>
        <w:t xml:space="preserve"> of the Data Dictionary.</w:t>
      </w:r>
    </w:p>
    <w:p w14:paraId="550B2800" w14:textId="77777777" w:rsidR="00144A6D" w:rsidRPr="00DE6B80" w:rsidRDefault="00144A6D" w:rsidP="00144A6D">
      <w:pPr>
        <w:pStyle w:val="Heading6"/>
        <w:numPr>
          <w:ilvl w:val="5"/>
          <w:numId w:val="5"/>
        </w:numPr>
        <w:rPr>
          <w:lang w:val="en-GB"/>
        </w:rPr>
      </w:pPr>
      <w:r w:rsidRPr="00DE6B80">
        <w:rPr>
          <w:lang w:val="en-GB"/>
        </w:rPr>
        <w:t>Protocol Requirements</w:t>
      </w:r>
    </w:p>
    <w:p w14:paraId="280A673C" w14:textId="77777777" w:rsidR="00144A6D" w:rsidRPr="00DE6B80" w:rsidRDefault="00144A6D" w:rsidP="00144A6D">
      <w:pPr>
        <w:rPr>
          <w:rStyle w:val="SubtleEmphasis"/>
          <w:iCs w:val="0"/>
          <w:color w:val="auto"/>
        </w:rPr>
      </w:pPr>
      <w:r w:rsidRPr="00DE6B80">
        <w:rPr>
          <w:iCs/>
        </w:rPr>
        <w:t>No specific requirements on FNOS.</w:t>
      </w:r>
    </w:p>
    <w:p w14:paraId="32273D78" w14:textId="77777777" w:rsidR="00144A6D" w:rsidRPr="00DE6B80" w:rsidRDefault="00144A6D" w:rsidP="00144A6D">
      <w:pPr>
        <w:rPr>
          <w:lang w:val="en-GB"/>
        </w:rPr>
      </w:pPr>
    </w:p>
    <w:p w14:paraId="266DE1D0" w14:textId="77777777" w:rsidR="00144A6D" w:rsidRPr="00DE6B80" w:rsidRDefault="00144A6D" w:rsidP="00144A6D">
      <w:pPr>
        <w:pStyle w:val="Heading5"/>
        <w:keepNext w:val="0"/>
        <w:numPr>
          <w:ilvl w:val="4"/>
          <w:numId w:val="5"/>
        </w:numPr>
        <w:tabs>
          <w:tab w:val="clear" w:pos="900"/>
          <w:tab w:val="left" w:pos="709"/>
        </w:tabs>
        <w:spacing w:before="240"/>
        <w:rPr>
          <w:lang w:val="en-GB"/>
        </w:rPr>
      </w:pPr>
      <w:bookmarkStart w:id="209" w:name="_Toc35000618"/>
      <w:bookmarkStart w:id="210" w:name="_Toc380050579"/>
      <w:r w:rsidRPr="00DE6B80">
        <w:rPr>
          <w:lang w:val="en-GB"/>
        </w:rPr>
        <w:t>Electrical Requirements</w:t>
      </w:r>
      <w:bookmarkEnd w:id="209"/>
      <w:bookmarkEnd w:id="210"/>
    </w:p>
    <w:p w14:paraId="607CAB66" w14:textId="77777777" w:rsidR="00144A6D" w:rsidRPr="00DE6B80" w:rsidRDefault="00144A6D" w:rsidP="00144A6D">
      <w:pPr>
        <w:rPr>
          <w:lang w:val="en-GB"/>
        </w:rPr>
      </w:pPr>
      <w:r w:rsidRPr="00DE6B80">
        <w:rPr>
          <w:lang w:val="en-GB"/>
        </w:rPr>
        <w:t>No deviation from the SDS CAN.</w:t>
      </w:r>
    </w:p>
    <w:p w14:paraId="29C842CB" w14:textId="77777777" w:rsidR="00144A6D" w:rsidRPr="00DE6B80" w:rsidRDefault="00144A6D" w:rsidP="00144A6D">
      <w:pPr>
        <w:pStyle w:val="Heading4"/>
        <w:keepNext w:val="0"/>
        <w:numPr>
          <w:ilvl w:val="3"/>
          <w:numId w:val="5"/>
        </w:numPr>
        <w:tabs>
          <w:tab w:val="clear" w:pos="900"/>
          <w:tab w:val="left" w:pos="709"/>
        </w:tabs>
        <w:spacing w:before="240"/>
        <w:rPr>
          <w:lang w:val="en-GB"/>
        </w:rPr>
      </w:pPr>
      <w:bookmarkStart w:id="211" w:name="_“LIN__Bus"/>
      <w:bookmarkStart w:id="212" w:name="_“LIN_Bus_xxx”"/>
      <w:bookmarkStart w:id="213" w:name="_Toc481143826"/>
      <w:bookmarkStart w:id="214" w:name="_Toc35000619"/>
      <w:bookmarkStart w:id="215" w:name="_Toc114855619"/>
      <w:bookmarkStart w:id="216" w:name="_Toc115100451"/>
      <w:bookmarkEnd w:id="211"/>
      <w:bookmarkEnd w:id="212"/>
      <w:r w:rsidRPr="00DE6B80">
        <w:rPr>
          <w:lang w:val="en-GB"/>
        </w:rPr>
        <w:lastRenderedPageBreak/>
        <w:t>“</w:t>
      </w:r>
      <w:bookmarkEnd w:id="213"/>
      <w:r w:rsidRPr="00DE6B80">
        <w:rPr>
          <w:lang w:val="en-GB"/>
        </w:rPr>
        <w:t>LIN Bus xxx”</w:t>
      </w:r>
      <w:bookmarkEnd w:id="214"/>
      <w:bookmarkEnd w:id="215"/>
      <w:bookmarkEnd w:id="216"/>
    </w:p>
    <w:p w14:paraId="02B73E51" w14:textId="77777777" w:rsidR="00144A6D" w:rsidRPr="00DE6B80" w:rsidRDefault="00144A6D" w:rsidP="00144A6D">
      <w:pPr>
        <w:pStyle w:val="Heading5"/>
        <w:keepNext w:val="0"/>
        <w:numPr>
          <w:ilvl w:val="4"/>
          <w:numId w:val="5"/>
        </w:numPr>
        <w:tabs>
          <w:tab w:val="clear" w:pos="900"/>
          <w:tab w:val="left" w:pos="709"/>
        </w:tabs>
        <w:spacing w:before="240"/>
        <w:rPr>
          <w:lang w:val="en-GB"/>
        </w:rPr>
      </w:pPr>
      <w:bookmarkStart w:id="217" w:name="_Toc35000620"/>
      <w:r w:rsidRPr="00DE6B80">
        <w:rPr>
          <w:lang w:val="en-GB"/>
        </w:rPr>
        <w:t>Protocol Requirements</w:t>
      </w:r>
      <w:bookmarkEnd w:id="217"/>
    </w:p>
    <w:p w14:paraId="4ADE515D" w14:textId="77777777" w:rsidR="00144A6D" w:rsidRPr="00DE6B80" w:rsidRDefault="00144A6D" w:rsidP="00144A6D">
      <w:pPr>
        <w:rPr>
          <w:b/>
          <w:bCs/>
          <w:iCs/>
        </w:rPr>
      </w:pPr>
      <w:bookmarkStart w:id="218" w:name="_Toc35000621"/>
      <w:r w:rsidRPr="00DE6B80">
        <w:rPr>
          <w:b/>
          <w:bCs/>
          <w:iCs/>
        </w:rPr>
        <w:t xml:space="preserve">LIN L BUS LDF: </w:t>
      </w:r>
      <w:r w:rsidRPr="00DE6B80">
        <w:rPr>
          <w:b/>
          <w:bCs/>
          <w:iCs/>
        </w:rPr>
        <w:object w:dxaOrig="1543" w:dyaOrig="991" w14:anchorId="4E83F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79" o:title=""/>
          </v:shape>
          <o:OLEObject Type="Embed" ProgID="Package" ShapeID="_x0000_i1025" DrawAspect="Icon" ObjectID="_1728460746" r:id="rId80"/>
        </w:object>
      </w:r>
    </w:p>
    <w:p w14:paraId="4DE42F82" w14:textId="77777777" w:rsidR="00144A6D" w:rsidRPr="00DE6B80" w:rsidRDefault="00144A6D" w:rsidP="00144A6D">
      <w:r w:rsidRPr="00DE6B80">
        <w:rPr>
          <w:b/>
          <w:bCs/>
          <w:iCs/>
        </w:rPr>
        <w:t xml:space="preserve">LIN H BUS LDF: </w:t>
      </w:r>
      <w:r w:rsidRPr="00DE6B80">
        <w:rPr>
          <w:i/>
          <w:color w:val="A6A6A6" w:themeColor="background1" w:themeShade="A6"/>
        </w:rPr>
        <w:object w:dxaOrig="1543" w:dyaOrig="991" w14:anchorId="37AA1EFE">
          <v:shape id="_x0000_i1026" type="#_x0000_t75" style="width:77.5pt;height:49.5pt" o:ole="">
            <v:imagedata r:id="rId81" o:title=""/>
          </v:shape>
          <o:OLEObject Type="Embed" ProgID="Package" ShapeID="_x0000_i1026" DrawAspect="Icon" ObjectID="_1728460747" r:id="rId82"/>
        </w:object>
      </w:r>
    </w:p>
    <w:p w14:paraId="45FF6D16" w14:textId="77777777" w:rsidR="00144A6D" w:rsidRPr="00DE6B80" w:rsidRDefault="00144A6D" w:rsidP="00144A6D">
      <w:pPr>
        <w:pStyle w:val="Heading6"/>
        <w:numPr>
          <w:ilvl w:val="5"/>
          <w:numId w:val="5"/>
        </w:numPr>
      </w:pPr>
      <w:r w:rsidRPr="00DE6B80">
        <w:t>Schedule Table</w:t>
      </w:r>
      <w:bookmarkEnd w:id="218"/>
    </w:p>
    <w:p w14:paraId="7308BD2E" w14:textId="77777777" w:rsidR="00144A6D" w:rsidRPr="00DE6B80" w:rsidRDefault="00144A6D" w:rsidP="00144A6D">
      <w:r w:rsidRPr="00DE6B80">
        <w:rPr>
          <w:b/>
          <w:bCs/>
          <w:iCs/>
        </w:rPr>
        <w:t>Please refer to the LDF attached above.</w:t>
      </w:r>
    </w:p>
    <w:p w14:paraId="314E85E6" w14:textId="77777777" w:rsidR="00144A6D" w:rsidRPr="00DE6B80" w:rsidRDefault="00144A6D" w:rsidP="00144A6D">
      <w:pPr>
        <w:pStyle w:val="Heading5"/>
        <w:keepNext w:val="0"/>
        <w:numPr>
          <w:ilvl w:val="4"/>
          <w:numId w:val="5"/>
        </w:numPr>
        <w:tabs>
          <w:tab w:val="clear" w:pos="900"/>
          <w:tab w:val="left" w:pos="709"/>
        </w:tabs>
        <w:spacing w:before="240"/>
        <w:rPr>
          <w:sz w:val="20"/>
          <w:lang w:val="en-GB"/>
        </w:rPr>
      </w:pPr>
      <w:bookmarkStart w:id="219" w:name="_Toc35000622"/>
      <w:r w:rsidRPr="00DE6B80">
        <w:rPr>
          <w:lang w:val="en-GB"/>
        </w:rPr>
        <w:t>Electrical Requirements</w:t>
      </w:r>
      <w:bookmarkEnd w:id="219"/>
    </w:p>
    <w:p w14:paraId="2C738985" w14:textId="77777777" w:rsidR="00144A6D" w:rsidRPr="00DE6B80" w:rsidRDefault="00144A6D" w:rsidP="00144A6D">
      <w:r w:rsidRPr="00DE6B80">
        <w:rPr>
          <w:b/>
          <w:bCs/>
          <w:iCs/>
        </w:rPr>
        <w:t>Please refer to the LDF attached above.</w:t>
      </w:r>
    </w:p>
    <w:p w14:paraId="06AACCEA" w14:textId="129E697F" w:rsidR="0011347D" w:rsidRPr="00DE6B80" w:rsidRDefault="0011347D" w:rsidP="00E26AE0">
      <w:pPr>
        <w:rPr>
          <w:lang w:val="en-GB"/>
        </w:rPr>
      </w:pPr>
    </w:p>
    <w:p w14:paraId="5006F2C5" w14:textId="77777777" w:rsidR="00072314" w:rsidRPr="00DE6B80" w:rsidRDefault="00072314" w:rsidP="00072314">
      <w:pPr>
        <w:pStyle w:val="Heading3"/>
        <w:keepNext w:val="0"/>
        <w:tabs>
          <w:tab w:val="clear" w:pos="900"/>
          <w:tab w:val="left" w:pos="709"/>
          <w:tab w:val="left" w:pos="851"/>
        </w:tabs>
        <w:spacing w:before="240"/>
      </w:pPr>
      <w:bookmarkStart w:id="220" w:name="_Toc35000624"/>
      <w:bookmarkStart w:id="221" w:name="_Toc115100452"/>
      <w:r w:rsidRPr="00DE6B80">
        <w:t>HW I/Os</w:t>
      </w:r>
      <w:bookmarkEnd w:id="220"/>
      <w:bookmarkEnd w:id="221"/>
    </w:p>
    <w:p w14:paraId="56081140" w14:textId="77777777" w:rsidR="00144A6D" w:rsidRPr="00DE6B80" w:rsidRDefault="00144A6D" w:rsidP="00144A6D">
      <w:pPr>
        <w:pStyle w:val="Heading4"/>
        <w:keepNext w:val="0"/>
        <w:numPr>
          <w:ilvl w:val="3"/>
          <w:numId w:val="5"/>
        </w:numPr>
        <w:tabs>
          <w:tab w:val="clear" w:pos="900"/>
          <w:tab w:val="left" w:pos="709"/>
        </w:tabs>
        <w:spacing w:before="240"/>
        <w:rPr>
          <w:lang w:val="en-GB"/>
        </w:rPr>
      </w:pPr>
      <w:bookmarkStart w:id="222" w:name="_Toc35000625"/>
      <w:bookmarkStart w:id="223" w:name="_Toc114855622"/>
      <w:bookmarkStart w:id="224" w:name="_Toc115100453"/>
      <w:r w:rsidRPr="00DE6B80">
        <w:rPr>
          <w:lang w:val="en-GB"/>
        </w:rPr>
        <w:t>“HW I/O xxx”</w:t>
      </w:r>
      <w:bookmarkEnd w:id="222"/>
      <w:bookmarkEnd w:id="223"/>
      <w:bookmarkEnd w:id="224"/>
    </w:p>
    <w:p w14:paraId="0E8A9B78" w14:textId="77777777" w:rsidR="00144A6D" w:rsidRPr="00CF3D76" w:rsidRDefault="00144A6D" w:rsidP="00144A6D">
      <w:pPr>
        <w:rPr>
          <w:i/>
          <w:iCs/>
        </w:rPr>
      </w:pPr>
      <w:r w:rsidRPr="00DE6B80">
        <w:rPr>
          <w:rStyle w:val="SubtleEmphasis"/>
          <w:i w:val="0"/>
          <w:iCs w:val="0"/>
          <w:color w:val="auto"/>
        </w:rPr>
        <w:t>No specific protocol is used to send/receive signal information or multiplex/demultiplex signals on the HW circuit.</w:t>
      </w:r>
    </w:p>
    <w:p w14:paraId="6CFD9147" w14:textId="77777777" w:rsidR="00BE501E" w:rsidRDefault="00BE501E" w:rsidP="00F1430B"/>
    <w:p w14:paraId="6191A61E" w14:textId="77777777" w:rsidR="00072314" w:rsidRPr="003225C9" w:rsidRDefault="00072314" w:rsidP="00072314"/>
    <w:p w14:paraId="00A60FE1" w14:textId="00991D23" w:rsidR="00072314" w:rsidRDefault="00072314" w:rsidP="00144A6D">
      <w:pPr>
        <w:pStyle w:val="Heading1"/>
        <w:pageBreakBefore w:val="0"/>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25" w:name="_Signal_4"/>
      <w:bookmarkStart w:id="226" w:name="_Toc35000627"/>
      <w:bookmarkStart w:id="227" w:name="_Toc115100454"/>
      <w:bookmarkStart w:id="228" w:name="_Toc423616456"/>
      <w:bookmarkEnd w:id="225"/>
      <w:r w:rsidRPr="00BB29B2">
        <w:rPr>
          <w:lang w:val="en-GB"/>
        </w:rPr>
        <w:t>Open Concerns</w:t>
      </w:r>
      <w:bookmarkEnd w:id="226"/>
      <w:bookmarkEnd w:id="227"/>
    </w:p>
    <w:p w14:paraId="2AFB1926" w14:textId="4E6D4948" w:rsidR="00072314" w:rsidRDefault="00072314" w:rsidP="00072314">
      <w:pPr>
        <w:rPr>
          <w:lang w:val="en-GB"/>
        </w:rPr>
      </w:pPr>
    </w:p>
    <w:p w14:paraId="26BBF7F1" w14:textId="77777777" w:rsidR="00F15AC0" w:rsidRPr="00F15AC0" w:rsidRDefault="00F15AC0" w:rsidP="00072314">
      <w:pPr>
        <w:rPr>
          <w:lang w:val="en-GB"/>
        </w:rPr>
      </w:pP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3D49E562" w14:textId="77777777" w:rsidR="00F33430" w:rsidRDefault="00F33430"/>
        </w:tc>
        <w:tc>
          <w:tcPr>
            <w:tcW w:w="3544" w:type="dxa"/>
            <w:tcBorders>
              <w:top w:val="single" w:sz="4" w:space="0" w:color="auto"/>
              <w:left w:val="single" w:sz="4" w:space="0" w:color="auto"/>
              <w:bottom w:val="single" w:sz="4" w:space="0" w:color="auto"/>
              <w:right w:val="single" w:sz="4" w:space="0" w:color="auto"/>
            </w:tcBorders>
          </w:tcPr>
          <w:p w14:paraId="47A3C759" w14:textId="2E93F9CC" w:rsidR="00072314" w:rsidRDefault="00C846F3" w:rsidP="001D18E6">
            <w:r>
              <w:t>No open concerns</w:t>
            </w:r>
          </w:p>
        </w:tc>
        <w:tc>
          <w:tcPr>
            <w:tcW w:w="1843" w:type="dxa"/>
            <w:tcBorders>
              <w:top w:val="single" w:sz="4" w:space="0" w:color="auto"/>
              <w:left w:val="single" w:sz="4" w:space="0" w:color="auto"/>
              <w:bottom w:val="single" w:sz="4" w:space="0" w:color="auto"/>
              <w:right w:val="single" w:sz="4" w:space="0" w:color="auto"/>
            </w:tcBorders>
          </w:tcPr>
          <w:p w14:paraId="56F1C036" w14:textId="77777777" w:rsidR="00F33430" w:rsidRDefault="00F33430"/>
        </w:tc>
        <w:tc>
          <w:tcPr>
            <w:tcW w:w="1134" w:type="dxa"/>
            <w:tcBorders>
              <w:top w:val="single" w:sz="4" w:space="0" w:color="auto"/>
              <w:left w:val="single" w:sz="4" w:space="0" w:color="auto"/>
              <w:bottom w:val="single" w:sz="4" w:space="0" w:color="auto"/>
              <w:right w:val="single" w:sz="4" w:space="0" w:color="auto"/>
            </w:tcBorders>
          </w:tcPr>
          <w:p w14:paraId="79AC137B" w14:textId="7DE2D448"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1367A8C4" w14:textId="77777777" w:rsidR="00F33430" w:rsidRDefault="00F33430"/>
        </w:tc>
      </w:tr>
    </w:tbl>
    <w:p w14:paraId="239A9D06" w14:textId="55E9E44E" w:rsidR="00072314" w:rsidRDefault="00072314" w:rsidP="00072314">
      <w:pPr>
        <w:pStyle w:val="Caption"/>
      </w:pPr>
      <w:bookmarkStart w:id="229" w:name="_Toc35000675"/>
      <w:bookmarkStart w:id="230" w:name="_Toc520108491"/>
      <w:bookmarkStart w:id="231" w:name="_Toc471490047"/>
      <w:bookmarkStart w:id="232" w:name="_Toc468813035"/>
      <w:bookmarkStart w:id="233" w:name="_Toc115100524"/>
      <w:r>
        <w:t xml:space="preserve">Table </w:t>
      </w:r>
      <w:r>
        <w:rPr>
          <w:noProof/>
        </w:rPr>
        <w:fldChar w:fldCharType="begin"/>
      </w:r>
      <w:r>
        <w:rPr>
          <w:noProof/>
        </w:rPr>
        <w:instrText xml:space="preserve"> STYLEREF 1 \s </w:instrText>
      </w:r>
      <w:r>
        <w:rPr>
          <w:noProof/>
        </w:rPr>
        <w:fldChar w:fldCharType="separate"/>
      </w:r>
      <w:r w:rsidR="00032557">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32557">
        <w:rPr>
          <w:noProof/>
        </w:rPr>
        <w:t>1</w:t>
      </w:r>
      <w:r>
        <w:rPr>
          <w:noProof/>
        </w:rPr>
        <w:fldChar w:fldCharType="end"/>
      </w:r>
      <w:r>
        <w:t>: Open Concerns</w:t>
      </w:r>
      <w:bookmarkEnd w:id="229"/>
      <w:bookmarkEnd w:id="230"/>
      <w:bookmarkEnd w:id="231"/>
      <w:bookmarkEnd w:id="232"/>
      <w:bookmarkEnd w:id="233"/>
    </w:p>
    <w:p w14:paraId="7D86B263" w14:textId="6C1B7F39" w:rsidR="00072314" w:rsidRDefault="00072314" w:rsidP="00072314">
      <w:pPr>
        <w:pStyle w:val="Heading1"/>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34" w:name="_Toc35000628"/>
      <w:bookmarkStart w:id="235" w:name="_Toc115100455"/>
      <w:bookmarkStart w:id="236" w:name="_Toc422994348"/>
      <w:r w:rsidRPr="00BB29B2">
        <w:rPr>
          <w:lang w:val="en-GB"/>
        </w:rPr>
        <w:lastRenderedPageBreak/>
        <w:t>Revision History</w:t>
      </w:r>
      <w:bookmarkEnd w:id="234"/>
      <w:bookmarkEnd w:id="235"/>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993"/>
        <w:gridCol w:w="5726"/>
        <w:gridCol w:w="1260"/>
        <w:gridCol w:w="1260"/>
      </w:tblGrid>
      <w:tr w:rsidR="00ED04E4" w:rsidRPr="007C20FA" w14:paraId="60C56BCF" w14:textId="77777777" w:rsidTr="004757EB">
        <w:trPr>
          <w:tblHeader/>
          <w:jc w:val="center"/>
        </w:trPr>
        <w:tc>
          <w:tcPr>
            <w:tcW w:w="1229" w:type="dxa"/>
            <w:shd w:val="pct20" w:color="auto" w:fill="FFFFFF"/>
          </w:tcPr>
          <w:p w14:paraId="30ADF3D9" w14:textId="77777777" w:rsidR="00ED04E4" w:rsidRPr="007C20FA" w:rsidRDefault="00ED04E4" w:rsidP="00ED04E4">
            <w:pPr>
              <w:pStyle w:val="Caption"/>
            </w:pPr>
            <w:r w:rsidRPr="007C20FA">
              <w:t>Rev.</w:t>
            </w:r>
          </w:p>
          <w:p w14:paraId="1C709065" w14:textId="77777777" w:rsidR="00ED04E4" w:rsidRPr="007C20FA" w:rsidRDefault="00ED04E4" w:rsidP="00ED04E4">
            <w:pPr>
              <w:ind w:left="-3" w:right="-108"/>
            </w:pPr>
            <w:r w:rsidRPr="007C20FA">
              <w:t>(revision)</w:t>
            </w:r>
          </w:p>
        </w:tc>
        <w:tc>
          <w:tcPr>
            <w:tcW w:w="993" w:type="dxa"/>
            <w:shd w:val="pct20" w:color="auto" w:fill="FFFFFF"/>
          </w:tcPr>
          <w:p w14:paraId="25602DE3" w14:textId="77777777" w:rsidR="00ED04E4" w:rsidRPr="007C20FA" w:rsidRDefault="00ED04E4" w:rsidP="00ED04E4">
            <w:pPr>
              <w:pStyle w:val="Caption"/>
            </w:pPr>
            <w:r w:rsidRPr="007C20FA">
              <w:t>Date</w:t>
            </w:r>
          </w:p>
        </w:tc>
        <w:tc>
          <w:tcPr>
            <w:tcW w:w="5726" w:type="dxa"/>
            <w:shd w:val="pct20" w:color="auto" w:fill="FFFFFF"/>
          </w:tcPr>
          <w:p w14:paraId="75CD23F8" w14:textId="77777777" w:rsidR="00ED04E4" w:rsidRPr="007C20FA" w:rsidRDefault="00ED04E4" w:rsidP="00ED04E4">
            <w:pPr>
              <w:pStyle w:val="Caption"/>
            </w:pPr>
            <w:r w:rsidRPr="007C20FA">
              <w:t>Description</w:t>
            </w:r>
          </w:p>
        </w:tc>
        <w:tc>
          <w:tcPr>
            <w:tcW w:w="1260" w:type="dxa"/>
            <w:shd w:val="pct20" w:color="auto" w:fill="FFFFFF"/>
          </w:tcPr>
          <w:p w14:paraId="59E9DE5F" w14:textId="77777777" w:rsidR="00ED04E4" w:rsidRPr="007C20FA" w:rsidRDefault="00ED04E4" w:rsidP="00ED04E4">
            <w:pPr>
              <w:pStyle w:val="Caption"/>
            </w:pPr>
            <w:r w:rsidRPr="007C20FA">
              <w:t>Approved by</w:t>
            </w:r>
          </w:p>
        </w:tc>
        <w:tc>
          <w:tcPr>
            <w:tcW w:w="1260" w:type="dxa"/>
            <w:shd w:val="pct20" w:color="auto" w:fill="FFFFFF"/>
          </w:tcPr>
          <w:p w14:paraId="7C04D752" w14:textId="77777777" w:rsidR="00ED04E4" w:rsidRPr="007C20FA" w:rsidRDefault="00ED04E4" w:rsidP="00ED04E4">
            <w:pPr>
              <w:pStyle w:val="Caption"/>
            </w:pPr>
            <w:r w:rsidRPr="007C20FA">
              <w:t>Responsible</w:t>
            </w:r>
          </w:p>
        </w:tc>
      </w:tr>
      <w:tr w:rsidR="00ED04E4" w:rsidRPr="007C20FA" w14:paraId="324B18EB" w14:textId="77777777" w:rsidTr="004757EB">
        <w:trPr>
          <w:jc w:val="center"/>
        </w:trPr>
        <w:tc>
          <w:tcPr>
            <w:tcW w:w="1229" w:type="dxa"/>
            <w:vAlign w:val="center"/>
          </w:tcPr>
          <w:p w14:paraId="10C5CA54" w14:textId="77777777" w:rsidR="00ED04E4" w:rsidRDefault="00ED04E4" w:rsidP="00ED04E4">
            <w:pPr>
              <w:jc w:val="center"/>
              <w:rPr>
                <w:lang w:val="en-GB"/>
              </w:rPr>
            </w:pPr>
            <w:r>
              <w:rPr>
                <w:lang w:val="en-GB"/>
              </w:rPr>
              <w:t>FIS0</w:t>
            </w:r>
          </w:p>
        </w:tc>
        <w:tc>
          <w:tcPr>
            <w:tcW w:w="993" w:type="dxa"/>
            <w:vAlign w:val="center"/>
          </w:tcPr>
          <w:p w14:paraId="0EEFC219" w14:textId="77777777" w:rsidR="00ED04E4" w:rsidRPr="006634CB" w:rsidRDefault="00ED04E4" w:rsidP="00ED04E4">
            <w:pPr>
              <w:jc w:val="center"/>
              <w:rPr>
                <w:lang w:val="en-GB"/>
              </w:rPr>
            </w:pPr>
            <w:r>
              <w:rPr>
                <w:lang w:val="en-GB"/>
              </w:rPr>
              <w:t>2022-09-22</w:t>
            </w:r>
          </w:p>
        </w:tc>
        <w:tc>
          <w:tcPr>
            <w:tcW w:w="5726" w:type="dxa"/>
            <w:vAlign w:val="center"/>
          </w:tcPr>
          <w:p w14:paraId="1EF5FACC" w14:textId="77777777" w:rsidR="00ED04E4" w:rsidRDefault="00ED04E4" w:rsidP="00ED04E4">
            <w:pPr>
              <w:pStyle w:val="Header"/>
              <w:rPr>
                <w:lang w:val="en-GB"/>
              </w:rPr>
            </w:pPr>
            <w:r>
              <w:rPr>
                <w:lang w:val="en-GB"/>
              </w:rPr>
              <w:t>V 0.0  2022 Auto generated from Magicdraw model - ready to be archived in VSEM.</w:t>
            </w:r>
          </w:p>
        </w:tc>
        <w:tc>
          <w:tcPr>
            <w:tcW w:w="1260" w:type="dxa"/>
            <w:vAlign w:val="center"/>
          </w:tcPr>
          <w:p w14:paraId="5DA3230C" w14:textId="77777777" w:rsidR="00ED04E4" w:rsidRPr="007C20FA" w:rsidRDefault="00ED04E4" w:rsidP="00ED04E4">
            <w:pPr>
              <w:rPr>
                <w:i/>
                <w:snapToGrid w:val="0"/>
              </w:rPr>
            </w:pPr>
          </w:p>
        </w:tc>
        <w:tc>
          <w:tcPr>
            <w:tcW w:w="1260" w:type="dxa"/>
            <w:vAlign w:val="center"/>
          </w:tcPr>
          <w:p w14:paraId="56847360" w14:textId="77777777" w:rsidR="00ED04E4" w:rsidRPr="007C20FA" w:rsidRDefault="00ED04E4" w:rsidP="00ED04E4">
            <w:pPr>
              <w:rPr>
                <w:i/>
                <w:snapToGrid w:val="0"/>
              </w:rPr>
            </w:pPr>
            <w:r>
              <w:rPr>
                <w:lang w:val="en-GB"/>
              </w:rPr>
              <w:t>rcruz92</w:t>
            </w:r>
          </w:p>
        </w:tc>
      </w:tr>
    </w:tbl>
    <w:p w14:paraId="0685D3E1" w14:textId="0E33621F" w:rsidR="00072314" w:rsidRPr="00F4766E" w:rsidRDefault="00072314" w:rsidP="00072314">
      <w:pPr>
        <w:pStyle w:val="Heading2"/>
        <w:spacing w:before="240"/>
        <w:rPr>
          <w:vanish/>
        </w:rPr>
      </w:pPr>
      <w:r w:rsidRPr="00F4766E">
        <w:rPr>
          <w:vanish/>
        </w:rPr>
        <w:t>Template Revisions</w:t>
      </w:r>
      <w:bookmarkStart w:id="237" w:name="_Toc426532436"/>
      <w:bookmarkStart w:id="238" w:name="_Toc446402368"/>
      <w:bookmarkStart w:id="239" w:name="_Toc446425676"/>
      <w:bookmarkStart w:id="240" w:name="_Toc451775260"/>
      <w:bookmarkStart w:id="241" w:name="_Toc455752516"/>
      <w:bookmarkStart w:id="242" w:name="_Toc456346098"/>
      <w:bookmarkStart w:id="243" w:name="_Toc460940913"/>
      <w:bookmarkStart w:id="244" w:name="_Toc462743835"/>
      <w:bookmarkStart w:id="245" w:name="_Toc462744059"/>
      <w:bookmarkStart w:id="246" w:name="_Toc462744254"/>
      <w:bookmarkStart w:id="247" w:name="_Toc471489767"/>
      <w:bookmarkStart w:id="248" w:name="_Toc471489845"/>
      <w:bookmarkStart w:id="249" w:name="_Toc471490161"/>
      <w:bookmarkStart w:id="250" w:name="_Toc472077557"/>
      <w:bookmarkStart w:id="251" w:name="_Toc472077929"/>
      <w:bookmarkStart w:id="252" w:name="_Toc472080300"/>
      <w:bookmarkStart w:id="253" w:name="_Toc472490846"/>
      <w:bookmarkStart w:id="254" w:name="_Toc472695880"/>
      <w:bookmarkStart w:id="255" w:name="_Toc472696449"/>
      <w:bookmarkStart w:id="256" w:name="_Toc473705155"/>
      <w:bookmarkStart w:id="257" w:name="_Toc481143834"/>
      <w:bookmarkStart w:id="258" w:name="_Toc473894793"/>
      <w:bookmarkStart w:id="259" w:name="_Toc473895357"/>
      <w:bookmarkStart w:id="260" w:name="_Toc482085285"/>
      <w:bookmarkStart w:id="261" w:name="_Toc482085343"/>
      <w:bookmarkStart w:id="262" w:name="_Toc488828527"/>
      <w:bookmarkStart w:id="263" w:name="_Toc488828585"/>
      <w:bookmarkStart w:id="264" w:name="_Toc488842677"/>
      <w:bookmarkStart w:id="265" w:name="_Toc488842868"/>
      <w:bookmarkStart w:id="266" w:name="_Toc488842996"/>
      <w:bookmarkStart w:id="267" w:name="_Toc492467814"/>
      <w:bookmarkStart w:id="268" w:name="_Toc492467906"/>
      <w:bookmarkStart w:id="269" w:name="_Toc495419623"/>
      <w:bookmarkStart w:id="270" w:name="_Toc495419793"/>
      <w:bookmarkStart w:id="271" w:name="_Toc495501362"/>
      <w:bookmarkStart w:id="272" w:name="_Toc495501740"/>
      <w:bookmarkStart w:id="273" w:name="_Toc495501837"/>
      <w:bookmarkStart w:id="274" w:name="_Toc495570271"/>
      <w:bookmarkStart w:id="275" w:name="_Toc495575622"/>
      <w:bookmarkStart w:id="276" w:name="_Toc498099617"/>
      <w:bookmarkStart w:id="277" w:name="_Toc498341580"/>
      <w:bookmarkStart w:id="278" w:name="_Toc498414151"/>
      <w:bookmarkStart w:id="279" w:name="_Toc499221208"/>
      <w:bookmarkStart w:id="280" w:name="_Toc499554719"/>
      <w:bookmarkStart w:id="281" w:name="_Toc499656451"/>
      <w:bookmarkStart w:id="282" w:name="_Toc518288164"/>
      <w:bookmarkStart w:id="283" w:name="_Toc518288312"/>
      <w:bookmarkStart w:id="284" w:name="_Toc520106256"/>
      <w:bookmarkStart w:id="285" w:name="_Toc520108456"/>
      <w:bookmarkStart w:id="286" w:name="_Toc520201040"/>
      <w:bookmarkStart w:id="287" w:name="_Toc520203506"/>
      <w:bookmarkStart w:id="288" w:name="_Toc520203718"/>
      <w:bookmarkStart w:id="289" w:name="_Toc520204233"/>
      <w:bookmarkStart w:id="290" w:name="_Toc521190452"/>
      <w:bookmarkStart w:id="291" w:name="_Toc534371528"/>
      <w:bookmarkStart w:id="292" w:name="_Toc534373706"/>
      <w:bookmarkStart w:id="293" w:name="_Toc536013176"/>
      <w:bookmarkStart w:id="294" w:name="_Toc536016076"/>
      <w:bookmarkStart w:id="295" w:name="_Toc536800583"/>
      <w:bookmarkStart w:id="296" w:name="_Toc258763"/>
      <w:bookmarkStart w:id="297" w:name="_Toc259756"/>
      <w:bookmarkStart w:id="298" w:name="_Toc1128357"/>
      <w:bookmarkStart w:id="299" w:name="_Toc3562956"/>
      <w:bookmarkStart w:id="300" w:name="_Toc5830375"/>
      <w:bookmarkStart w:id="301" w:name="_Toc5869713"/>
      <w:bookmarkStart w:id="302" w:name="_Toc10186525"/>
      <w:bookmarkStart w:id="303" w:name="_Toc10204809"/>
      <w:bookmarkStart w:id="304" w:name="_Toc10206190"/>
      <w:bookmarkStart w:id="305" w:name="_Toc10215745"/>
      <w:bookmarkStart w:id="306" w:name="_Toc12638433"/>
      <w:bookmarkStart w:id="307" w:name="_Toc12639481"/>
      <w:bookmarkStart w:id="308" w:name="_Toc12868707"/>
      <w:bookmarkStart w:id="309" w:name="_Toc12959293"/>
      <w:bookmarkStart w:id="310" w:name="_Toc12962660"/>
      <w:bookmarkStart w:id="311" w:name="_Toc19091536"/>
      <w:bookmarkStart w:id="312" w:name="_Toc21524595"/>
      <w:bookmarkStart w:id="313" w:name="_Toc21531625"/>
      <w:bookmarkStart w:id="314" w:name="_Toc22917805"/>
      <w:bookmarkStart w:id="315" w:name="_Toc22917932"/>
      <w:bookmarkStart w:id="316" w:name="_Toc23857197"/>
      <w:bookmarkStart w:id="317" w:name="_Toc23857323"/>
      <w:bookmarkStart w:id="318" w:name="_Toc23857736"/>
      <w:bookmarkStart w:id="319" w:name="_Toc23858554"/>
      <w:bookmarkStart w:id="320" w:name="_Toc23863524"/>
      <w:bookmarkStart w:id="321" w:name="_Toc23967856"/>
      <w:bookmarkStart w:id="322" w:name="_Toc26362094"/>
      <w:bookmarkStart w:id="323" w:name="_Toc26371778"/>
      <w:bookmarkStart w:id="324" w:name="_Toc26437961"/>
      <w:bookmarkStart w:id="325" w:name="_Toc29286885"/>
      <w:bookmarkStart w:id="326" w:name="_Toc29293079"/>
      <w:bookmarkStart w:id="327" w:name="_Toc29294596"/>
      <w:bookmarkStart w:id="328" w:name="_Toc32412031"/>
      <w:bookmarkStart w:id="329" w:name="_Toc32419149"/>
      <w:bookmarkStart w:id="330" w:name="_Toc34409275"/>
      <w:bookmarkStart w:id="331" w:name="_Toc34638479"/>
      <w:bookmarkStart w:id="332" w:name="_Toc34641783"/>
      <w:bookmarkStart w:id="333" w:name="_Toc34668754"/>
      <w:bookmarkStart w:id="334" w:name="_Toc34913822"/>
      <w:bookmarkStart w:id="335" w:name="_Toc34990598"/>
      <w:bookmarkStart w:id="336" w:name="_Toc35000629"/>
      <w:bookmarkStart w:id="337" w:name="_Toc83795852"/>
      <w:bookmarkStart w:id="338" w:name="_Toc83796010"/>
      <w:bookmarkStart w:id="339" w:name="_Toc83796168"/>
      <w:bookmarkStart w:id="340" w:name="_Toc83796287"/>
      <w:bookmarkStart w:id="341" w:name="_Toc84407132"/>
      <w:bookmarkStart w:id="342" w:name="_Toc85702300"/>
      <w:bookmarkStart w:id="343" w:name="_Toc114850441"/>
      <w:bookmarkStart w:id="344" w:name="_Toc114850543"/>
      <w:bookmarkStart w:id="345" w:name="_Toc114850723"/>
      <w:bookmarkStart w:id="346" w:name="_Toc114850825"/>
      <w:bookmarkStart w:id="347" w:name="_Toc114855073"/>
      <w:bookmarkStart w:id="348" w:name="_Toc114855253"/>
      <w:bookmarkStart w:id="349" w:name="_Toc114855355"/>
      <w:bookmarkStart w:id="350" w:name="_Toc114855525"/>
      <w:bookmarkStart w:id="351" w:name="_Toc114858197"/>
      <w:bookmarkStart w:id="352" w:name="_Toc114864749"/>
      <w:bookmarkStart w:id="353" w:name="_Toc114864845"/>
      <w:bookmarkStart w:id="354" w:name="_Toc114865589"/>
      <w:bookmarkStart w:id="355" w:name="_Toc115100178"/>
      <w:bookmarkStart w:id="356" w:name="_Toc115100317"/>
      <w:bookmarkStart w:id="357" w:name="_Toc11510045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8775AD">
            <w:pPr>
              <w:pStyle w:val="Header"/>
              <w:numPr>
                <w:ilvl w:val="0"/>
                <w:numId w:val="1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8775AD">
            <w:pPr>
              <w:pStyle w:val="Header"/>
              <w:numPr>
                <w:ilvl w:val="0"/>
                <w:numId w:val="1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8775AD">
            <w:pPr>
              <w:pStyle w:val="Header"/>
              <w:numPr>
                <w:ilvl w:val="0"/>
                <w:numId w:val="1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8775AD">
            <w:pPr>
              <w:pStyle w:val="Header"/>
              <w:numPr>
                <w:ilvl w:val="0"/>
                <w:numId w:val="19"/>
              </w:numPr>
              <w:rPr>
                <w:vanish/>
              </w:rPr>
            </w:pPr>
            <w:r w:rsidRPr="005D5B0A">
              <w:rPr>
                <w:vanish/>
              </w:rPr>
              <w:t>“Input Requirement” section reworked (symmetrically to all other templates).</w:t>
            </w:r>
          </w:p>
          <w:p w14:paraId="4CF88AB7" w14:textId="77777777" w:rsidR="00072314" w:rsidRPr="005D5B0A" w:rsidRDefault="00072314" w:rsidP="008775AD">
            <w:pPr>
              <w:pStyle w:val="Header"/>
              <w:numPr>
                <w:ilvl w:val="0"/>
                <w:numId w:val="1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8775AD">
            <w:pPr>
              <w:pStyle w:val="Header"/>
              <w:numPr>
                <w:ilvl w:val="0"/>
                <w:numId w:val="1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8775AD">
            <w:pPr>
              <w:pStyle w:val="Header"/>
              <w:numPr>
                <w:ilvl w:val="0"/>
                <w:numId w:val="1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4F1E6D66"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83"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5D57C87B"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84"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236"/>
          </w:p>
        </w:tc>
      </w:tr>
    </w:tbl>
    <w:p w14:paraId="37DB5D49" w14:textId="77777777" w:rsidR="00072314" w:rsidRDefault="00072314" w:rsidP="00072314"/>
    <w:p w14:paraId="7596789B" w14:textId="2FAEB379" w:rsidR="00072314" w:rsidRDefault="00072314" w:rsidP="00ED04E4">
      <w:pPr>
        <w:pStyle w:val="Heading1"/>
        <w:pageBreakBefore w:val="0"/>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358" w:name="_Toc35000630"/>
      <w:bookmarkStart w:id="359" w:name="_Toc115100457"/>
      <w:r w:rsidRPr="00BC3C56">
        <w:rPr>
          <w:lang w:val="en-GB"/>
        </w:rPr>
        <w:t>Appendix</w:t>
      </w:r>
      <w:bookmarkEnd w:id="228"/>
      <w:bookmarkEnd w:id="358"/>
      <w:bookmarkEnd w:id="359"/>
    </w:p>
    <w:p w14:paraId="289DD044" w14:textId="155553F3" w:rsidR="00072314" w:rsidRDefault="00072314" w:rsidP="00072314">
      <w:pPr>
        <w:pStyle w:val="Heading2"/>
        <w:tabs>
          <w:tab w:val="clear" w:pos="709"/>
        </w:tabs>
        <w:spacing w:before="240"/>
        <w:rPr>
          <w:lang w:val="en-GB"/>
        </w:rPr>
      </w:pPr>
      <w:bookmarkStart w:id="360" w:name="_Toc35000631"/>
      <w:bookmarkStart w:id="361" w:name="_Toc115100458"/>
      <w:r w:rsidRPr="00BC3C56">
        <w:rPr>
          <w:lang w:val="en-GB"/>
        </w:rPr>
        <w:t>Data Dictionary</w:t>
      </w:r>
      <w:bookmarkEnd w:id="360"/>
      <w:bookmarkEnd w:id="361"/>
    </w:p>
    <w:p w14:paraId="494B8137" w14:textId="47D3E8CA" w:rsidR="00072314" w:rsidRDefault="00072314" w:rsidP="00072314">
      <w:pPr>
        <w:pStyle w:val="Heading3"/>
        <w:keepNext w:val="0"/>
        <w:tabs>
          <w:tab w:val="clear" w:pos="900"/>
          <w:tab w:val="left" w:pos="709"/>
          <w:tab w:val="left" w:pos="851"/>
        </w:tabs>
        <w:spacing w:before="240"/>
        <w:rPr>
          <w:lang w:val="en-GB"/>
        </w:rPr>
      </w:pPr>
      <w:bookmarkStart w:id="362" w:name="_Toc35000632"/>
      <w:bookmarkStart w:id="363" w:name="_Toc115100459"/>
      <w:r w:rsidRPr="00BC3C56">
        <w:rPr>
          <w:lang w:val="en-GB"/>
        </w:rPr>
        <w:t>Logical Signals</w:t>
      </w:r>
      <w:bookmarkEnd w:id="362"/>
      <w:bookmarkEnd w:id="363"/>
    </w:p>
    <w:p w14:paraId="2670340B" w14:textId="77777777" w:rsidR="0022423B" w:rsidRPr="00F03856" w:rsidRDefault="0022423B" w:rsidP="0022423B">
      <w:pPr>
        <w:pStyle w:val="RERequirement"/>
      </w:pPr>
      <w:r>
        <w:rPr>
          <w:noProof/>
        </w:rPr>
        <w:drawing>
          <wp:inline distT="0" distB="0" distL="0" distR="0" wp14:anchorId="16ABEFB7" wp14:editId="5D18047D">
            <wp:extent cx="203200" cy="203200"/>
            <wp:effectExtent l="0" t="0" r="0" b="0"/>
            <wp:docPr id="18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All_DoorLock_Status</w:t>
      </w:r>
    </w:p>
    <w:p w14:paraId="0BD6FE9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531759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7766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2362E" w14:textId="77777777" w:rsidR="00F33430" w:rsidRDefault="00F33430"/>
        </w:tc>
      </w:tr>
      <w:tr w:rsidR="0022423B" w:rsidRPr="00981CB3" w14:paraId="7CB68DE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79218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084C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D6CA0" w14:textId="77777777" w:rsidR="0022423B" w:rsidRDefault="0022423B" w:rsidP="00767670">
            <w:pPr>
              <w:rPr>
                <w:rFonts w:eastAsiaTheme="minorHAnsi" w:cs="Arial"/>
                <w:color w:val="000000" w:themeColor="text1"/>
                <w:sz w:val="16"/>
                <w:szCs w:val="16"/>
              </w:rPr>
            </w:pPr>
            <w:r>
              <w:rPr>
                <w:noProof/>
              </w:rPr>
              <w:drawing>
                <wp:inline distT="0" distB="0" distL="0" distR="0" wp14:anchorId="7D711469" wp14:editId="7628FAA6">
                  <wp:extent cx="203200" cy="203200"/>
                  <wp:effectExtent l="0" t="0" r="0" b="0"/>
                  <wp:docPr id="185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LockKind</w:t>
            </w:r>
          </w:p>
        </w:tc>
      </w:tr>
    </w:tbl>
    <w:p w14:paraId="7A88C721" w14:textId="77777777" w:rsidR="0022423B" w:rsidRDefault="0022423B" w:rsidP="0022423B">
      <w:pPr>
        <w:rPr>
          <w:lang w:val="en-GB"/>
        </w:rPr>
      </w:pPr>
      <w:r w:rsidRPr="00702453">
        <w:t xml:space="preserve">Table: </w:t>
      </w:r>
      <w:r>
        <w:t xml:space="preserve">Signal Details of </w:t>
      </w:r>
      <w:r>
        <w:rPr>
          <w:lang w:val="en-GB"/>
        </w:rPr>
        <w:t>All_DoorLock_Status</w:t>
      </w:r>
    </w:p>
    <w:p w14:paraId="7A935A4B" w14:textId="01FBEBDB" w:rsidR="0022423B" w:rsidRPr="0022423B" w:rsidRDefault="0022423B" w:rsidP="008B02A5">
      <w:pPr>
        <w:pStyle w:val="Header"/>
        <w:tabs>
          <w:tab w:val="clear" w:pos="4320"/>
          <w:tab w:val="clear" w:pos="8640"/>
          <w:tab w:val="center" w:pos="4680"/>
          <w:tab w:val="right" w:pos="9000"/>
        </w:tabs>
        <w:rPr>
          <w:bCs/>
          <w:sz w:val="16"/>
          <w:szCs w:val="16"/>
          <w:lang w:val="en-GB"/>
        </w:rPr>
      </w:pPr>
    </w:p>
    <w:p w14:paraId="57A5476B" w14:textId="77777777" w:rsidR="0022423B" w:rsidRPr="00F03856" w:rsidRDefault="0022423B" w:rsidP="0022423B">
      <w:pPr>
        <w:pStyle w:val="RERequirement"/>
      </w:pPr>
      <w:r>
        <w:rPr>
          <w:noProof/>
        </w:rPr>
        <w:drawing>
          <wp:inline distT="0" distB="0" distL="0" distR="0" wp14:anchorId="1D24B1E9" wp14:editId="23C9F803">
            <wp:extent cx="203200" cy="203200"/>
            <wp:effectExtent l="0" t="0" r="0" b="0"/>
            <wp:docPr id="18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ALM_Conditioned_Pwr_Arb</w:t>
      </w:r>
    </w:p>
    <w:p w14:paraId="62FC4620" w14:textId="77777777" w:rsidR="0022423B" w:rsidRDefault="0022423B" w:rsidP="0022423B">
      <w:pPr>
        <w:rPr>
          <w:rFonts w:cs="Arial"/>
        </w:rPr>
      </w:pPr>
      <w:r>
        <w:rPr>
          <w:rFonts w:cs="Arial"/>
        </w:rPr>
        <w:t>Name: ALM_Conditioned_Pwr_Arb</w:t>
      </w:r>
    </w:p>
    <w:p w14:paraId="7AB1C35C" w14:textId="77777777" w:rsidR="0022423B" w:rsidRDefault="0022423B" w:rsidP="0022423B">
      <w:pPr>
        <w:rPr>
          <w:rFonts w:cs="Arial"/>
        </w:rPr>
      </w:pPr>
      <w:r>
        <w:rPr>
          <w:rFonts w:cs="Arial"/>
        </w:rPr>
        <w:t>Description: Ambient Light Moudule conditioned power supply.</w:t>
      </w:r>
    </w:p>
    <w:p w14:paraId="10A0AB6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3E0E5F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DCD93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873A9F" w14:textId="77777777" w:rsidR="00F33430" w:rsidRDefault="00F33430"/>
        </w:tc>
      </w:tr>
      <w:tr w:rsidR="0022423B" w:rsidRPr="00981CB3" w14:paraId="7D287E4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E3067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7C56A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161B77" w14:textId="77777777" w:rsidR="0022423B" w:rsidRDefault="0022423B" w:rsidP="00767670">
            <w:pPr>
              <w:rPr>
                <w:rFonts w:eastAsiaTheme="minorHAnsi" w:cs="Arial"/>
                <w:color w:val="000000" w:themeColor="text1"/>
                <w:sz w:val="16"/>
                <w:szCs w:val="16"/>
              </w:rPr>
            </w:pPr>
            <w:r>
              <w:rPr>
                <w:noProof/>
              </w:rPr>
              <w:drawing>
                <wp:inline distT="0" distB="0" distL="0" distR="0" wp14:anchorId="163C3FB1" wp14:editId="20643069">
                  <wp:extent cx="203200" cy="203200"/>
                  <wp:effectExtent l="0" t="0" r="0" b="0"/>
                  <wp:docPr id="185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ALM_Conditioned_Pwr_ArbKind</w:t>
            </w:r>
          </w:p>
        </w:tc>
      </w:tr>
    </w:tbl>
    <w:p w14:paraId="1581E9D3" w14:textId="77777777" w:rsidR="0022423B" w:rsidRDefault="0022423B" w:rsidP="0022423B">
      <w:pPr>
        <w:rPr>
          <w:lang w:val="en-GB"/>
        </w:rPr>
      </w:pPr>
      <w:r w:rsidRPr="00702453">
        <w:t xml:space="preserve">Table: </w:t>
      </w:r>
      <w:r>
        <w:t xml:space="preserve">Signal Details of </w:t>
      </w:r>
      <w:r>
        <w:rPr>
          <w:lang w:val="en-GB"/>
        </w:rPr>
        <w:t>ALM_Conditioned_Pwr_Arb</w:t>
      </w:r>
    </w:p>
    <w:p w14:paraId="33F410C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533926F" w14:textId="77777777" w:rsidR="0022423B" w:rsidRPr="00F03856" w:rsidRDefault="0022423B" w:rsidP="0022423B">
      <w:pPr>
        <w:pStyle w:val="RERequirement"/>
      </w:pPr>
      <w:r>
        <w:rPr>
          <w:noProof/>
        </w:rPr>
        <w:drawing>
          <wp:inline distT="0" distB="0" distL="0" distR="0" wp14:anchorId="3EA1EE15" wp14:editId="65376F79">
            <wp:extent cx="203200" cy="203200"/>
            <wp:effectExtent l="0" t="0" r="0" b="0"/>
            <wp:docPr id="18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ALM_ConditionedPower</w:t>
      </w:r>
    </w:p>
    <w:p w14:paraId="1685696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1BF5C8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28FC9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6F0FD7" w14:textId="77777777" w:rsidR="00F33430" w:rsidRDefault="00F33430"/>
        </w:tc>
      </w:tr>
      <w:tr w:rsidR="0022423B" w:rsidRPr="00981CB3" w14:paraId="1EC7C26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4EAF4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A7A5D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10709" w14:textId="77777777" w:rsidR="0022423B" w:rsidRDefault="0022423B" w:rsidP="00767670">
            <w:pPr>
              <w:rPr>
                <w:rFonts w:eastAsiaTheme="minorHAnsi" w:cs="Arial"/>
                <w:color w:val="000000" w:themeColor="text1"/>
                <w:sz w:val="16"/>
                <w:szCs w:val="16"/>
              </w:rPr>
            </w:pPr>
            <w:r>
              <w:rPr>
                <w:noProof/>
              </w:rPr>
              <w:drawing>
                <wp:inline distT="0" distB="0" distL="0" distR="0" wp14:anchorId="1ABC589D" wp14:editId="46A048D7">
                  <wp:extent cx="203200" cy="203200"/>
                  <wp:effectExtent l="0" t="0" r="0" b="0"/>
                  <wp:docPr id="186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078E278" w14:textId="77777777" w:rsidR="0022423B" w:rsidRDefault="0022423B" w:rsidP="0022423B">
      <w:pPr>
        <w:rPr>
          <w:lang w:val="en-GB"/>
        </w:rPr>
      </w:pPr>
      <w:r w:rsidRPr="00702453">
        <w:t xml:space="preserve">Table: </w:t>
      </w:r>
      <w:r>
        <w:t xml:space="preserve">Signal Details of </w:t>
      </w:r>
      <w:r>
        <w:rPr>
          <w:lang w:val="en-GB"/>
        </w:rPr>
        <w:t>ALM_ConditionedPower</w:t>
      </w:r>
    </w:p>
    <w:p w14:paraId="689510A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9ABADDB" w14:textId="77777777" w:rsidR="0022423B" w:rsidRPr="00F03856" w:rsidRDefault="0022423B" w:rsidP="0022423B">
      <w:pPr>
        <w:pStyle w:val="RERequirement"/>
      </w:pPr>
      <w:r>
        <w:rPr>
          <w:noProof/>
        </w:rPr>
        <w:drawing>
          <wp:inline distT="0" distB="0" distL="0" distR="0" wp14:anchorId="0E1736BA" wp14:editId="2B9B3026">
            <wp:extent cx="203200" cy="203200"/>
            <wp:effectExtent l="0" t="0" r="0" b="0"/>
            <wp:docPr id="18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ALM_Location_ID</w:t>
      </w:r>
    </w:p>
    <w:p w14:paraId="0A397B56" w14:textId="77777777" w:rsidR="0022423B" w:rsidRDefault="0022423B" w:rsidP="0022423B">
      <w:pPr>
        <w:rPr>
          <w:rFonts w:cs="Arial"/>
        </w:rPr>
      </w:pPr>
      <w:r>
        <w:rPr>
          <w:rFonts w:cs="Arial"/>
        </w:rPr>
        <w:t>Name: ALM_Location_ID</w:t>
      </w:r>
    </w:p>
    <w:p w14:paraId="5A3D3E60" w14:textId="77777777" w:rsidR="0022423B" w:rsidRDefault="0022423B" w:rsidP="0022423B">
      <w:pPr>
        <w:rPr>
          <w:rFonts w:cs="Arial"/>
        </w:rPr>
      </w:pPr>
      <w:r>
        <w:rPr>
          <w:rFonts w:cs="Arial"/>
        </w:rPr>
        <w:t>Description: Indicates the ALM module NODE ADDRESS placed at various locations.Generally, lighting elements</w:t>
      </w:r>
    </w:p>
    <w:p w14:paraId="7A8EC230" w14:textId="77777777" w:rsidR="0022423B" w:rsidRDefault="0022423B" w:rsidP="0022423B">
      <w:pPr>
        <w:rPr>
          <w:rFonts w:cs="Arial"/>
        </w:rPr>
      </w:pPr>
      <w:r>
        <w:rPr>
          <w:rFonts w:cs="Arial"/>
        </w:rPr>
        <w:t>will be located in the cupholders, center console, footwells, doors, scuffplates.</w:t>
      </w:r>
    </w:p>
    <w:p w14:paraId="51BC990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9796D6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48A46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D7AFA0" w14:textId="77777777" w:rsidR="00F33430" w:rsidRDefault="00F33430"/>
        </w:tc>
      </w:tr>
      <w:tr w:rsidR="0022423B" w:rsidRPr="00981CB3" w14:paraId="2147301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67184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1B526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527DD" w14:textId="77777777" w:rsidR="0022423B" w:rsidRDefault="0022423B" w:rsidP="00767670">
            <w:pPr>
              <w:rPr>
                <w:rFonts w:eastAsiaTheme="minorHAnsi" w:cs="Arial"/>
                <w:color w:val="000000" w:themeColor="text1"/>
                <w:sz w:val="16"/>
                <w:szCs w:val="16"/>
              </w:rPr>
            </w:pPr>
            <w:r>
              <w:rPr>
                <w:noProof/>
              </w:rPr>
              <w:drawing>
                <wp:inline distT="0" distB="0" distL="0" distR="0" wp14:anchorId="7B92EC94" wp14:editId="4E8AF49B">
                  <wp:extent cx="203200" cy="203200"/>
                  <wp:effectExtent l="0" t="0" r="0" b="0"/>
                  <wp:docPr id="186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ALM_Location_IDKind</w:t>
            </w:r>
          </w:p>
        </w:tc>
      </w:tr>
    </w:tbl>
    <w:p w14:paraId="430C9DEC" w14:textId="77777777" w:rsidR="0022423B" w:rsidRDefault="0022423B" w:rsidP="0022423B">
      <w:pPr>
        <w:rPr>
          <w:lang w:val="en-GB"/>
        </w:rPr>
      </w:pPr>
      <w:r w:rsidRPr="00702453">
        <w:t xml:space="preserve">Table: </w:t>
      </w:r>
      <w:r>
        <w:t xml:space="preserve">Signal Details of </w:t>
      </w:r>
      <w:r>
        <w:rPr>
          <w:lang w:val="en-GB"/>
        </w:rPr>
        <w:t>ALM_Location_ID</w:t>
      </w:r>
    </w:p>
    <w:p w14:paraId="5613501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F41E4E" w14:textId="77777777" w:rsidR="0022423B" w:rsidRPr="00F03856" w:rsidRDefault="0022423B" w:rsidP="0022423B">
      <w:pPr>
        <w:pStyle w:val="RERequirement"/>
      </w:pPr>
      <w:r>
        <w:rPr>
          <w:noProof/>
        </w:rPr>
        <w:lastRenderedPageBreak/>
        <w:drawing>
          <wp:inline distT="0" distB="0" distL="0" distR="0" wp14:anchorId="43D6CE7A" wp14:editId="22BBF4F1">
            <wp:extent cx="203200" cy="203200"/>
            <wp:effectExtent l="0" t="0" r="0" b="0"/>
            <wp:docPr id="18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ALM_Power_Status</w:t>
      </w:r>
    </w:p>
    <w:p w14:paraId="593B66A8" w14:textId="77777777" w:rsidR="0022423B" w:rsidRDefault="0022423B" w:rsidP="0022423B">
      <w:pPr>
        <w:rPr>
          <w:rFonts w:cs="Arial"/>
        </w:rPr>
      </w:pPr>
      <w:r>
        <w:rPr>
          <w:rFonts w:cs="Arial"/>
        </w:rPr>
        <w:t>Name: ALM_Power_Status</w:t>
      </w:r>
    </w:p>
    <w:p w14:paraId="56DE3071" w14:textId="77777777" w:rsidR="0022423B" w:rsidRDefault="0022423B" w:rsidP="0022423B">
      <w:pPr>
        <w:rPr>
          <w:rFonts w:cs="Arial"/>
        </w:rPr>
      </w:pPr>
      <w:r>
        <w:rPr>
          <w:rFonts w:cs="Arial"/>
        </w:rPr>
        <w:t>Description: This dataflow is used to convert the numeric output of ALM_Conditioned_Pwr_Ckt to discrete to send</w:t>
      </w:r>
    </w:p>
    <w:p w14:paraId="24F55118" w14:textId="77777777" w:rsidR="0022423B" w:rsidRDefault="0022423B" w:rsidP="0022423B">
      <w:pPr>
        <w:rPr>
          <w:rFonts w:cs="Arial"/>
        </w:rPr>
      </w:pPr>
      <w:r>
        <w:rPr>
          <w:rFonts w:cs="Arial"/>
        </w:rPr>
        <w:t>it over LIN</w:t>
      </w:r>
    </w:p>
    <w:p w14:paraId="7234CAB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1DB391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52269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9EA98C" w14:textId="77777777" w:rsidR="00F33430" w:rsidRDefault="00F33430"/>
        </w:tc>
      </w:tr>
      <w:tr w:rsidR="0022423B" w:rsidRPr="00981CB3" w14:paraId="3B5EB3E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2A5AB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E7B24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FB27A" w14:textId="77777777" w:rsidR="0022423B" w:rsidRDefault="0022423B" w:rsidP="00767670">
            <w:pPr>
              <w:rPr>
                <w:rFonts w:eastAsiaTheme="minorHAnsi" w:cs="Arial"/>
                <w:color w:val="000000" w:themeColor="text1"/>
                <w:sz w:val="16"/>
                <w:szCs w:val="16"/>
              </w:rPr>
            </w:pPr>
            <w:r>
              <w:rPr>
                <w:noProof/>
              </w:rPr>
              <w:drawing>
                <wp:inline distT="0" distB="0" distL="0" distR="0" wp14:anchorId="1FB07421" wp14:editId="4F63E0C4">
                  <wp:extent cx="203200" cy="203200"/>
                  <wp:effectExtent l="0" t="0" r="0" b="0"/>
                  <wp:docPr id="186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ALM_Power_StatusKind</w:t>
            </w:r>
          </w:p>
        </w:tc>
      </w:tr>
    </w:tbl>
    <w:p w14:paraId="3B27BC78" w14:textId="77777777" w:rsidR="0022423B" w:rsidRDefault="0022423B" w:rsidP="0022423B">
      <w:pPr>
        <w:rPr>
          <w:lang w:val="en-GB"/>
        </w:rPr>
      </w:pPr>
      <w:r w:rsidRPr="00702453">
        <w:t xml:space="preserve">Table: </w:t>
      </w:r>
      <w:r>
        <w:t xml:space="preserve">Signal Details of </w:t>
      </w:r>
      <w:r>
        <w:rPr>
          <w:lang w:val="en-GB"/>
        </w:rPr>
        <w:t>ALM_Power_Status</w:t>
      </w:r>
    </w:p>
    <w:p w14:paraId="7E76197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3BCBEB5" w14:textId="77777777" w:rsidR="0022423B" w:rsidRPr="00F03856" w:rsidRDefault="0022423B" w:rsidP="0022423B">
      <w:pPr>
        <w:pStyle w:val="RERequirement"/>
      </w:pPr>
      <w:r>
        <w:rPr>
          <w:noProof/>
        </w:rPr>
        <w:drawing>
          <wp:inline distT="0" distB="0" distL="0" distR="0" wp14:anchorId="45B2A3AF" wp14:editId="713E3A4D">
            <wp:extent cx="203200" cy="203200"/>
            <wp:effectExtent l="0" t="0" r="0" b="0"/>
            <wp:docPr id="18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Ambient_Status</w:t>
      </w:r>
    </w:p>
    <w:p w14:paraId="4AECE79E" w14:textId="77777777" w:rsidR="0022423B" w:rsidRDefault="0022423B" w:rsidP="0022423B">
      <w:pPr>
        <w:rPr>
          <w:rFonts w:cs="Arial"/>
        </w:rPr>
      </w:pPr>
      <w:r>
        <w:rPr>
          <w:rFonts w:cs="Arial"/>
        </w:rPr>
        <w:t>Name: Ambient_Status</w:t>
      </w:r>
    </w:p>
    <w:p w14:paraId="7D7E6545" w14:textId="77777777" w:rsidR="0022423B" w:rsidRDefault="0022423B" w:rsidP="0022423B">
      <w:pPr>
        <w:rPr>
          <w:rFonts w:cs="Arial"/>
        </w:rPr>
      </w:pPr>
      <w:r>
        <w:rPr>
          <w:rFonts w:cs="Arial"/>
        </w:rPr>
        <w:t>Description: Dataflow indicating the output of the ambient processing</w:t>
      </w:r>
    </w:p>
    <w:p w14:paraId="7500163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63DDC6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60B8C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9CCBA8" w14:textId="77777777" w:rsidR="00F33430" w:rsidRDefault="00F33430"/>
        </w:tc>
      </w:tr>
      <w:tr w:rsidR="0022423B" w:rsidRPr="00981CB3" w14:paraId="71DCCCE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3E06C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960D0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7F9DFE" w14:textId="77777777" w:rsidR="0022423B" w:rsidRDefault="0022423B" w:rsidP="00767670">
            <w:pPr>
              <w:rPr>
                <w:rFonts w:eastAsiaTheme="minorHAnsi" w:cs="Arial"/>
                <w:color w:val="000000" w:themeColor="text1"/>
                <w:sz w:val="16"/>
                <w:szCs w:val="16"/>
              </w:rPr>
            </w:pPr>
            <w:r>
              <w:rPr>
                <w:noProof/>
              </w:rPr>
              <w:drawing>
                <wp:inline distT="0" distB="0" distL="0" distR="0" wp14:anchorId="7B4F91FB" wp14:editId="36A04DAF">
                  <wp:extent cx="203200" cy="203200"/>
                  <wp:effectExtent l="0" t="0" r="0" b="0"/>
                  <wp:docPr id="187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Ambient_StatusKind</w:t>
            </w:r>
          </w:p>
        </w:tc>
      </w:tr>
    </w:tbl>
    <w:p w14:paraId="3EAD732A" w14:textId="77777777" w:rsidR="0022423B" w:rsidRDefault="0022423B" w:rsidP="0022423B">
      <w:pPr>
        <w:rPr>
          <w:lang w:val="en-GB"/>
        </w:rPr>
      </w:pPr>
      <w:r w:rsidRPr="00702453">
        <w:t xml:space="preserve">Table: </w:t>
      </w:r>
      <w:r>
        <w:t xml:space="preserve">Signal Details of </w:t>
      </w:r>
      <w:r>
        <w:rPr>
          <w:lang w:val="en-GB"/>
        </w:rPr>
        <w:t>Ambient_Status</w:t>
      </w:r>
    </w:p>
    <w:p w14:paraId="1F27E36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84BDBC1" w14:textId="77777777" w:rsidR="0022423B" w:rsidRPr="00F03856" w:rsidRDefault="0022423B" w:rsidP="0022423B">
      <w:pPr>
        <w:pStyle w:val="RERequirement"/>
      </w:pPr>
      <w:r>
        <w:rPr>
          <w:noProof/>
        </w:rPr>
        <w:drawing>
          <wp:inline distT="0" distB="0" distL="0" distR="0" wp14:anchorId="3ED10406" wp14:editId="73941EA9">
            <wp:extent cx="203200" cy="203200"/>
            <wp:effectExtent l="0" t="0" r="0" b="0"/>
            <wp:docPr id="18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AmbientColor_Cfg</w:t>
      </w:r>
    </w:p>
    <w:p w14:paraId="713A662F" w14:textId="77777777" w:rsidR="0022423B" w:rsidRDefault="0022423B" w:rsidP="0022423B">
      <w:pPr>
        <w:rPr>
          <w:rFonts w:cs="Arial"/>
        </w:rPr>
      </w:pPr>
      <w:r>
        <w:rPr>
          <w:rFonts w:cs="Arial"/>
        </w:rPr>
        <w:t>Name: AmbientColor_Cfg</w:t>
      </w:r>
    </w:p>
    <w:p w14:paraId="686F0891" w14:textId="77777777" w:rsidR="0022423B" w:rsidRDefault="0022423B" w:rsidP="0022423B">
      <w:pPr>
        <w:rPr>
          <w:rFonts w:cs="Arial"/>
        </w:rPr>
      </w:pPr>
      <w:r>
        <w:rPr>
          <w:rFonts w:cs="Arial"/>
        </w:rPr>
        <w:t>Description: Currently selected ambient color</w:t>
      </w:r>
    </w:p>
    <w:p w14:paraId="06A8874F" w14:textId="77777777" w:rsidR="0022423B" w:rsidRDefault="0022423B" w:rsidP="0022423B">
      <w:pPr>
        <w:rPr>
          <w:rFonts w:cs="Arial"/>
        </w:rPr>
      </w:pPr>
      <w:r>
        <w:rPr>
          <w:rFonts w:cs="Arial"/>
        </w:rPr>
        <w:t>DomainElement : 0:15</w:t>
      </w:r>
    </w:p>
    <w:p w14:paraId="0A5B9301" w14:textId="77777777" w:rsidR="0022423B" w:rsidRDefault="0022423B" w:rsidP="0022423B">
      <w:pPr>
        <w:rPr>
          <w:rFonts w:cs="Arial"/>
        </w:rPr>
      </w:pPr>
      <w:r>
        <w:rPr>
          <w:rFonts w:cs="Arial"/>
        </w:rPr>
        <w:t>DomainDescription : Color level for ambient lighting</w:t>
      </w:r>
    </w:p>
    <w:p w14:paraId="762354C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205CDB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77E76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F43799" w14:textId="77777777" w:rsidR="00F33430" w:rsidRDefault="00F33430"/>
        </w:tc>
      </w:tr>
      <w:tr w:rsidR="0022423B" w:rsidRPr="00981CB3" w14:paraId="44A0859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B2876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00652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5B654" w14:textId="77777777" w:rsidR="0022423B" w:rsidRDefault="0022423B" w:rsidP="00767670">
            <w:pPr>
              <w:rPr>
                <w:rFonts w:eastAsiaTheme="minorHAnsi" w:cs="Arial"/>
                <w:color w:val="000000" w:themeColor="text1"/>
                <w:sz w:val="16"/>
                <w:szCs w:val="16"/>
              </w:rPr>
            </w:pPr>
            <w:r>
              <w:rPr>
                <w:noProof/>
              </w:rPr>
              <w:drawing>
                <wp:inline distT="0" distB="0" distL="0" distR="0" wp14:anchorId="14693A59" wp14:editId="23F0330A">
                  <wp:extent cx="203200" cy="203200"/>
                  <wp:effectExtent l="0" t="0" r="0" b="0"/>
                  <wp:docPr id="1876"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D31D0DD" w14:textId="77777777" w:rsidR="0022423B" w:rsidRDefault="0022423B" w:rsidP="0022423B">
      <w:pPr>
        <w:rPr>
          <w:lang w:val="en-GB"/>
        </w:rPr>
      </w:pPr>
      <w:r w:rsidRPr="00702453">
        <w:t xml:space="preserve">Table: </w:t>
      </w:r>
      <w:r>
        <w:t xml:space="preserve">Signal Details of </w:t>
      </w:r>
      <w:r>
        <w:rPr>
          <w:lang w:val="en-GB"/>
        </w:rPr>
        <w:t>AmbientColor_Cfg</w:t>
      </w:r>
    </w:p>
    <w:p w14:paraId="5B26946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2187016" w14:textId="77777777" w:rsidR="0022423B" w:rsidRPr="00F03856" w:rsidRDefault="0022423B" w:rsidP="0022423B">
      <w:pPr>
        <w:pStyle w:val="RERequirement"/>
      </w:pPr>
      <w:r>
        <w:rPr>
          <w:noProof/>
        </w:rPr>
        <w:drawing>
          <wp:inline distT="0" distB="0" distL="0" distR="0" wp14:anchorId="50E2BDC8" wp14:editId="25976F82">
            <wp:extent cx="203200" cy="203200"/>
            <wp:effectExtent l="0" t="0" r="0" b="0"/>
            <wp:docPr id="18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AmbientDim_Cfg</w:t>
      </w:r>
    </w:p>
    <w:p w14:paraId="2E90E412" w14:textId="77777777" w:rsidR="0022423B" w:rsidRDefault="0022423B" w:rsidP="0022423B">
      <w:pPr>
        <w:rPr>
          <w:rFonts w:cs="Arial"/>
        </w:rPr>
      </w:pPr>
      <w:r>
        <w:rPr>
          <w:rFonts w:cs="Arial"/>
        </w:rPr>
        <w:t>Name: AmbientDim_Cfg</w:t>
      </w:r>
    </w:p>
    <w:p w14:paraId="078A458F" w14:textId="77777777" w:rsidR="0022423B" w:rsidRDefault="0022423B" w:rsidP="0022423B">
      <w:pPr>
        <w:rPr>
          <w:rFonts w:cs="Arial"/>
        </w:rPr>
      </w:pPr>
      <w:r>
        <w:rPr>
          <w:rFonts w:cs="Arial"/>
        </w:rPr>
        <w:t>Description: Currently selected ambient dimming level</w:t>
      </w:r>
    </w:p>
    <w:p w14:paraId="5E9B2935" w14:textId="77777777" w:rsidR="0022423B" w:rsidRDefault="0022423B" w:rsidP="0022423B">
      <w:pPr>
        <w:rPr>
          <w:rFonts w:cs="Arial"/>
        </w:rPr>
      </w:pPr>
      <w:r>
        <w:rPr>
          <w:rFonts w:cs="Arial"/>
        </w:rPr>
        <w:t>DomainElement : 0:15</w:t>
      </w:r>
    </w:p>
    <w:p w14:paraId="0188C12E" w14:textId="77777777" w:rsidR="0022423B" w:rsidRDefault="0022423B" w:rsidP="0022423B">
      <w:pPr>
        <w:rPr>
          <w:rFonts w:cs="Arial"/>
        </w:rPr>
      </w:pPr>
      <w:r>
        <w:rPr>
          <w:rFonts w:cs="Arial"/>
        </w:rPr>
        <w:t>DomainDescription : Ambient ligiting dimming level</w:t>
      </w:r>
    </w:p>
    <w:p w14:paraId="7667BCE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7C3166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C6D6C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2AE5EA" w14:textId="77777777" w:rsidR="00F33430" w:rsidRDefault="00F33430"/>
        </w:tc>
      </w:tr>
      <w:tr w:rsidR="0022423B" w:rsidRPr="00981CB3" w14:paraId="6294EFE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3E4EF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676D3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D67009" w14:textId="77777777" w:rsidR="0022423B" w:rsidRDefault="0022423B" w:rsidP="00767670">
            <w:pPr>
              <w:rPr>
                <w:rFonts w:eastAsiaTheme="minorHAnsi" w:cs="Arial"/>
                <w:color w:val="000000" w:themeColor="text1"/>
                <w:sz w:val="16"/>
                <w:szCs w:val="16"/>
              </w:rPr>
            </w:pPr>
            <w:r>
              <w:rPr>
                <w:noProof/>
              </w:rPr>
              <w:drawing>
                <wp:inline distT="0" distB="0" distL="0" distR="0" wp14:anchorId="3D9D9D80" wp14:editId="62B01815">
                  <wp:extent cx="203200" cy="203200"/>
                  <wp:effectExtent l="0" t="0" r="0" b="0"/>
                  <wp:docPr id="188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06C504BC" w14:textId="77777777" w:rsidR="0022423B" w:rsidRDefault="0022423B" w:rsidP="0022423B">
      <w:pPr>
        <w:rPr>
          <w:lang w:val="en-GB"/>
        </w:rPr>
      </w:pPr>
      <w:r w:rsidRPr="00702453">
        <w:t xml:space="preserve">Table: </w:t>
      </w:r>
      <w:r>
        <w:t xml:space="preserve">Signal Details of </w:t>
      </w:r>
      <w:r>
        <w:rPr>
          <w:lang w:val="en-GB"/>
        </w:rPr>
        <w:t>AmbientDim_Cfg</w:t>
      </w:r>
    </w:p>
    <w:p w14:paraId="4F53452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8911DD2" w14:textId="77777777" w:rsidR="0022423B" w:rsidRPr="00F03856" w:rsidRDefault="0022423B" w:rsidP="0022423B">
      <w:pPr>
        <w:pStyle w:val="RERequirement"/>
      </w:pPr>
      <w:r>
        <w:rPr>
          <w:noProof/>
        </w:rPr>
        <w:drawing>
          <wp:inline distT="0" distB="0" distL="0" distR="0" wp14:anchorId="1898BCA4" wp14:editId="36899F58">
            <wp:extent cx="203200" cy="203200"/>
            <wp:effectExtent l="0" t="0" r="0" b="0"/>
            <wp:docPr id="18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AmbientMsg_Rqst</w:t>
      </w:r>
    </w:p>
    <w:p w14:paraId="0231D8A9" w14:textId="77777777" w:rsidR="0022423B" w:rsidRDefault="0022423B" w:rsidP="0022423B">
      <w:pPr>
        <w:rPr>
          <w:rFonts w:cs="Arial"/>
        </w:rPr>
      </w:pPr>
      <w:r>
        <w:rPr>
          <w:rFonts w:cs="Arial"/>
        </w:rPr>
        <w:t>Name: AmbientMsg_Rqst</w:t>
      </w:r>
    </w:p>
    <w:p w14:paraId="4D5176ED" w14:textId="77777777" w:rsidR="0022423B" w:rsidRDefault="0022423B" w:rsidP="0022423B">
      <w:pPr>
        <w:rPr>
          <w:rFonts w:cs="Arial"/>
        </w:rPr>
      </w:pPr>
      <w:r>
        <w:rPr>
          <w:rFonts w:cs="Arial"/>
        </w:rPr>
        <w:t>Description: This array contains the ambient message request for LIN module.</w:t>
      </w:r>
    </w:p>
    <w:p w14:paraId="494C5065" w14:textId="77777777" w:rsidR="0022423B" w:rsidRDefault="0022423B" w:rsidP="0022423B">
      <w:pPr>
        <w:rPr>
          <w:rFonts w:cs="Arial"/>
        </w:rPr>
      </w:pPr>
      <w:r>
        <w:rPr>
          <w:rFonts w:cs="Arial"/>
        </w:rPr>
        <w:t>The index 'n' has following domain values:</w:t>
      </w:r>
    </w:p>
    <w:p w14:paraId="0FB50B8F" w14:textId="77777777" w:rsidR="0022423B" w:rsidRDefault="0022423B" w:rsidP="0022423B">
      <w:pPr>
        <w:rPr>
          <w:rFonts w:cs="Arial"/>
        </w:rPr>
      </w:pPr>
      <w:r>
        <w:rPr>
          <w:rFonts w:cs="Arial"/>
        </w:rPr>
        <w:t>ALL</w:t>
      </w:r>
    </w:p>
    <w:p w14:paraId="2F8930C3" w14:textId="77777777" w:rsidR="0022423B" w:rsidRDefault="0022423B" w:rsidP="0022423B">
      <w:pPr>
        <w:rPr>
          <w:rFonts w:cs="Arial"/>
        </w:rPr>
      </w:pPr>
      <w:r>
        <w:rPr>
          <w:rFonts w:cs="Arial"/>
        </w:rPr>
        <w:t>FOOTWELLS</w:t>
      </w:r>
    </w:p>
    <w:p w14:paraId="3D206B14" w14:textId="77777777" w:rsidR="0022423B" w:rsidRDefault="0022423B" w:rsidP="0022423B">
      <w:pPr>
        <w:rPr>
          <w:rFonts w:cs="Arial"/>
        </w:rPr>
      </w:pPr>
      <w:r>
        <w:rPr>
          <w:rFonts w:cs="Arial"/>
        </w:rPr>
        <w:t>DF_DOOR</w:t>
      </w:r>
    </w:p>
    <w:p w14:paraId="1FB8A79F" w14:textId="77777777" w:rsidR="0022423B" w:rsidRDefault="0022423B" w:rsidP="0022423B">
      <w:pPr>
        <w:rPr>
          <w:rFonts w:cs="Arial"/>
        </w:rPr>
      </w:pPr>
      <w:r>
        <w:rPr>
          <w:rFonts w:cs="Arial"/>
        </w:rPr>
        <w:lastRenderedPageBreak/>
        <w:t>PF_DOOR</w:t>
      </w:r>
    </w:p>
    <w:p w14:paraId="0A0351F0" w14:textId="77777777" w:rsidR="0022423B" w:rsidRDefault="0022423B" w:rsidP="0022423B">
      <w:pPr>
        <w:rPr>
          <w:rFonts w:cs="Arial"/>
        </w:rPr>
      </w:pPr>
      <w:r>
        <w:rPr>
          <w:rFonts w:cs="Arial"/>
        </w:rPr>
        <w:t>DR_DOOR</w:t>
      </w:r>
    </w:p>
    <w:p w14:paraId="3C6B0921" w14:textId="77777777" w:rsidR="0022423B" w:rsidRDefault="0022423B" w:rsidP="0022423B">
      <w:pPr>
        <w:rPr>
          <w:rFonts w:cs="Arial"/>
        </w:rPr>
      </w:pPr>
      <w:r>
        <w:rPr>
          <w:rFonts w:cs="Arial"/>
        </w:rPr>
        <w:t>PR_DOOR</w:t>
      </w:r>
    </w:p>
    <w:p w14:paraId="7149FF84" w14:textId="77777777" w:rsidR="0022423B" w:rsidRDefault="0022423B" w:rsidP="0022423B">
      <w:pPr>
        <w:rPr>
          <w:rFonts w:cs="Arial"/>
        </w:rPr>
      </w:pPr>
      <w:r>
        <w:rPr>
          <w:rFonts w:cs="Arial"/>
        </w:rPr>
        <w:t>DF_DOOR_HANDLE</w:t>
      </w:r>
    </w:p>
    <w:p w14:paraId="3EDC6490" w14:textId="77777777" w:rsidR="0022423B" w:rsidRDefault="0022423B" w:rsidP="0022423B">
      <w:pPr>
        <w:rPr>
          <w:rFonts w:cs="Arial"/>
        </w:rPr>
      </w:pPr>
      <w:r>
        <w:rPr>
          <w:rFonts w:cs="Arial"/>
        </w:rPr>
        <w:t>PF_DOOR_HANDLE</w:t>
      </w:r>
    </w:p>
    <w:p w14:paraId="280ABAA9" w14:textId="77777777" w:rsidR="0022423B" w:rsidRDefault="0022423B" w:rsidP="0022423B">
      <w:pPr>
        <w:rPr>
          <w:rFonts w:cs="Arial"/>
        </w:rPr>
      </w:pPr>
      <w:r>
        <w:rPr>
          <w:rFonts w:cs="Arial"/>
        </w:rPr>
        <w:t>DR_DOOR_HANDLE</w:t>
      </w:r>
    </w:p>
    <w:p w14:paraId="3EA7B0C6" w14:textId="77777777" w:rsidR="0022423B" w:rsidRDefault="0022423B" w:rsidP="0022423B">
      <w:pPr>
        <w:rPr>
          <w:rFonts w:cs="Arial"/>
        </w:rPr>
      </w:pPr>
      <w:r>
        <w:rPr>
          <w:rFonts w:cs="Arial"/>
        </w:rPr>
        <w:t>PR_DOOR_HANDLE</w:t>
      </w:r>
    </w:p>
    <w:p w14:paraId="42356B6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B76347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672A1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C660A4" w14:textId="77777777" w:rsidR="00F33430" w:rsidRDefault="00F33430"/>
        </w:tc>
      </w:tr>
      <w:tr w:rsidR="0022423B" w:rsidRPr="00981CB3" w14:paraId="2EFDD41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C79E9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1C975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E7E30A" w14:textId="77777777" w:rsidR="0022423B" w:rsidRDefault="0022423B" w:rsidP="00767670">
            <w:pPr>
              <w:rPr>
                <w:rFonts w:eastAsiaTheme="minorHAnsi" w:cs="Arial"/>
                <w:color w:val="000000" w:themeColor="text1"/>
                <w:sz w:val="16"/>
                <w:szCs w:val="16"/>
              </w:rPr>
            </w:pPr>
            <w:r>
              <w:rPr>
                <w:noProof/>
              </w:rPr>
              <w:drawing>
                <wp:inline distT="0" distB="0" distL="0" distR="0" wp14:anchorId="58B2BC8C" wp14:editId="5BF82EEF">
                  <wp:extent cx="203200" cy="203200"/>
                  <wp:effectExtent l="0" t="0" r="0" b="0"/>
                  <wp:docPr id="188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LightLocationKind</w:t>
            </w:r>
          </w:p>
        </w:tc>
      </w:tr>
    </w:tbl>
    <w:p w14:paraId="5ABD7D6C" w14:textId="77777777" w:rsidR="0022423B" w:rsidRDefault="0022423B" w:rsidP="0022423B">
      <w:pPr>
        <w:rPr>
          <w:lang w:val="en-GB"/>
        </w:rPr>
      </w:pPr>
      <w:r w:rsidRPr="00702453">
        <w:t xml:space="preserve">Table: </w:t>
      </w:r>
      <w:r>
        <w:t xml:space="preserve">Signal Details of </w:t>
      </w:r>
      <w:r>
        <w:rPr>
          <w:lang w:val="en-GB"/>
        </w:rPr>
        <w:t>AmbientMsg_Rqst</w:t>
      </w:r>
    </w:p>
    <w:p w14:paraId="32816BA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A0ADFB3" w14:textId="77777777" w:rsidR="0022423B" w:rsidRPr="00F03856" w:rsidRDefault="0022423B" w:rsidP="0022423B">
      <w:pPr>
        <w:pStyle w:val="RERequirement"/>
      </w:pPr>
      <w:r>
        <w:rPr>
          <w:noProof/>
        </w:rPr>
        <w:drawing>
          <wp:inline distT="0" distB="0" distL="0" distR="0" wp14:anchorId="5B2D6C20" wp14:editId="7899F7A4">
            <wp:extent cx="203200" cy="203200"/>
            <wp:effectExtent l="0" t="0" r="0" b="0"/>
            <wp:docPr id="18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Approach_LightShow</w:t>
      </w:r>
    </w:p>
    <w:p w14:paraId="7E349231" w14:textId="77777777" w:rsidR="0022423B" w:rsidRDefault="0022423B" w:rsidP="0022423B">
      <w:pPr>
        <w:rPr>
          <w:rFonts w:cs="Arial"/>
        </w:rPr>
      </w:pPr>
      <w:r>
        <w:rPr>
          <w:rFonts w:cs="Arial"/>
        </w:rPr>
        <w:t>Name: Approach_LightShow</w:t>
      </w:r>
    </w:p>
    <w:p w14:paraId="41D95C89" w14:textId="77777777" w:rsidR="0022423B" w:rsidRDefault="0022423B" w:rsidP="0022423B">
      <w:pPr>
        <w:rPr>
          <w:rFonts w:cs="Arial"/>
        </w:rPr>
      </w:pPr>
      <w:r>
        <w:rPr>
          <w:rFonts w:cs="Arial"/>
        </w:rPr>
        <w:t>Description: Indicates when to start approach light show.</w:t>
      </w:r>
    </w:p>
    <w:p w14:paraId="4ABFBBA0" w14:textId="77777777" w:rsidR="0022423B" w:rsidRDefault="0022423B" w:rsidP="0022423B">
      <w:pPr>
        <w:rPr>
          <w:rFonts w:cs="Arial"/>
        </w:rPr>
      </w:pPr>
      <w:r>
        <w:rPr>
          <w:rFonts w:cs="Arial"/>
        </w:rPr>
        <w:t>Note: It will take care of the maximum time limit of 25 seconds.</w:t>
      </w:r>
    </w:p>
    <w:p w14:paraId="388DCA6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D5B068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99E29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96EEFB" w14:textId="77777777" w:rsidR="00F33430" w:rsidRDefault="00F33430"/>
        </w:tc>
      </w:tr>
      <w:tr w:rsidR="0022423B" w:rsidRPr="00981CB3" w14:paraId="4E4B440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524E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34B76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6D11A9" w14:textId="77777777" w:rsidR="0022423B" w:rsidRDefault="0022423B" w:rsidP="00767670">
            <w:pPr>
              <w:rPr>
                <w:rFonts w:eastAsiaTheme="minorHAnsi" w:cs="Arial"/>
                <w:color w:val="000000" w:themeColor="text1"/>
                <w:sz w:val="16"/>
                <w:szCs w:val="16"/>
              </w:rPr>
            </w:pPr>
            <w:r>
              <w:rPr>
                <w:noProof/>
              </w:rPr>
              <w:drawing>
                <wp:inline distT="0" distB="0" distL="0" distR="0" wp14:anchorId="45BE3D9F" wp14:editId="2E4EDE18">
                  <wp:extent cx="203200" cy="203200"/>
                  <wp:effectExtent l="0" t="0" r="0" b="0"/>
                  <wp:docPr id="188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Approach_LightShowKind</w:t>
            </w:r>
          </w:p>
        </w:tc>
      </w:tr>
    </w:tbl>
    <w:p w14:paraId="387EA7C0" w14:textId="77777777" w:rsidR="0022423B" w:rsidRDefault="0022423B" w:rsidP="0022423B">
      <w:pPr>
        <w:rPr>
          <w:lang w:val="en-GB"/>
        </w:rPr>
      </w:pPr>
      <w:r w:rsidRPr="00702453">
        <w:t xml:space="preserve">Table: </w:t>
      </w:r>
      <w:r>
        <w:t xml:space="preserve">Signal Details of </w:t>
      </w:r>
      <w:r>
        <w:rPr>
          <w:lang w:val="en-GB"/>
        </w:rPr>
        <w:t>Approach_LightShow</w:t>
      </w:r>
    </w:p>
    <w:p w14:paraId="6DF6425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B5C22C1" w14:textId="77777777" w:rsidR="0022423B" w:rsidRPr="00F03856" w:rsidRDefault="0022423B" w:rsidP="0022423B">
      <w:pPr>
        <w:pStyle w:val="RERequirement"/>
      </w:pPr>
      <w:r>
        <w:rPr>
          <w:noProof/>
        </w:rPr>
        <w:drawing>
          <wp:inline distT="0" distB="0" distL="0" distR="0" wp14:anchorId="22AB16B0" wp14:editId="18921ADB">
            <wp:extent cx="203200" cy="203200"/>
            <wp:effectExtent l="0" t="0" r="0" b="0"/>
            <wp:docPr id="18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Color</w:t>
      </w:r>
    </w:p>
    <w:p w14:paraId="38AE1876" w14:textId="77777777" w:rsidR="0022423B" w:rsidRDefault="0022423B" w:rsidP="0022423B">
      <w:pPr>
        <w:rPr>
          <w:rFonts w:cs="Arial"/>
        </w:rPr>
      </w:pPr>
      <w:r>
        <w:rPr>
          <w:rFonts w:cs="Arial"/>
        </w:rPr>
        <w:t>Name: Color</w:t>
      </w:r>
    </w:p>
    <w:p w14:paraId="09ED3240" w14:textId="77777777" w:rsidR="0022423B" w:rsidRDefault="0022423B" w:rsidP="0022423B">
      <w:pPr>
        <w:rPr>
          <w:rFonts w:cs="Arial"/>
        </w:rPr>
      </w:pPr>
      <w:r>
        <w:rPr>
          <w:rFonts w:cs="Arial"/>
        </w:rPr>
        <w:t>Description: Indicates Color need to set for ambient lighting.</w:t>
      </w:r>
    </w:p>
    <w:p w14:paraId="6BAD6A62" w14:textId="77777777" w:rsidR="0022423B" w:rsidRDefault="0022423B" w:rsidP="0022423B">
      <w:pPr>
        <w:rPr>
          <w:rFonts w:cs="Arial"/>
        </w:rPr>
      </w:pPr>
      <w:r>
        <w:rPr>
          <w:rFonts w:cs="Arial"/>
        </w:rPr>
        <w:t>OFF domain value for Color is 0.</w:t>
      </w:r>
    </w:p>
    <w:p w14:paraId="76D7271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476378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03700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EC9754" w14:textId="77777777" w:rsidR="00F33430" w:rsidRDefault="00F33430"/>
        </w:tc>
      </w:tr>
      <w:tr w:rsidR="0022423B" w:rsidRPr="00981CB3" w14:paraId="419A803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3BF60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59494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DC6A4" w14:textId="77777777" w:rsidR="0022423B" w:rsidRDefault="0022423B" w:rsidP="00767670">
            <w:pPr>
              <w:rPr>
                <w:rFonts w:eastAsiaTheme="minorHAnsi" w:cs="Arial"/>
                <w:color w:val="000000" w:themeColor="text1"/>
                <w:sz w:val="16"/>
                <w:szCs w:val="16"/>
              </w:rPr>
            </w:pPr>
            <w:r>
              <w:rPr>
                <w:noProof/>
              </w:rPr>
              <w:drawing>
                <wp:inline distT="0" distB="0" distL="0" distR="0" wp14:anchorId="381D10E3" wp14:editId="4E1D9953">
                  <wp:extent cx="203200" cy="203200"/>
                  <wp:effectExtent l="0" t="0" r="0" b="0"/>
                  <wp:docPr id="1892"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F354A31" w14:textId="77777777" w:rsidR="0022423B" w:rsidRDefault="0022423B" w:rsidP="0022423B">
      <w:pPr>
        <w:rPr>
          <w:lang w:val="en-GB"/>
        </w:rPr>
      </w:pPr>
      <w:r w:rsidRPr="00702453">
        <w:t xml:space="preserve">Table: </w:t>
      </w:r>
      <w:r>
        <w:t xml:space="preserve">Signal Details of </w:t>
      </w:r>
      <w:r>
        <w:rPr>
          <w:lang w:val="en-GB"/>
        </w:rPr>
        <w:t>Color</w:t>
      </w:r>
    </w:p>
    <w:p w14:paraId="1A6C2AF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B84408" w14:textId="77777777" w:rsidR="0022423B" w:rsidRPr="00F03856" w:rsidRDefault="0022423B" w:rsidP="0022423B">
      <w:pPr>
        <w:pStyle w:val="RERequirement"/>
      </w:pPr>
      <w:r>
        <w:rPr>
          <w:noProof/>
        </w:rPr>
        <w:drawing>
          <wp:inline distT="0" distB="0" distL="0" distR="0" wp14:anchorId="608FDC38" wp14:editId="0A002CBC">
            <wp:extent cx="203200" cy="203200"/>
            <wp:effectExtent l="0" t="0" r="0" b="0"/>
            <wp:docPr id="18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CourtesyDelay_Rqst</w:t>
      </w:r>
    </w:p>
    <w:p w14:paraId="3216B0A3" w14:textId="77777777" w:rsidR="0022423B" w:rsidRDefault="0022423B" w:rsidP="0022423B">
      <w:pPr>
        <w:rPr>
          <w:rFonts w:cs="Arial"/>
        </w:rPr>
      </w:pPr>
      <w:r>
        <w:rPr>
          <w:rFonts w:cs="Arial"/>
        </w:rPr>
        <w:t>Name: CourtesyDelay_Rqst</w:t>
      </w:r>
    </w:p>
    <w:p w14:paraId="2B832CDD" w14:textId="77777777" w:rsidR="0022423B" w:rsidRDefault="0022423B" w:rsidP="0022423B">
      <w:pPr>
        <w:rPr>
          <w:rFonts w:cs="Arial"/>
        </w:rPr>
      </w:pPr>
      <w:r>
        <w:rPr>
          <w:rFonts w:cs="Arial"/>
        </w:rPr>
        <w:t>Description: Request to illuminate the interior courtesy lights.</w:t>
      </w:r>
    </w:p>
    <w:p w14:paraId="625CF75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4E878F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89DBB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BFA34B" w14:textId="77777777" w:rsidR="00F33430" w:rsidRDefault="00F33430"/>
        </w:tc>
      </w:tr>
      <w:tr w:rsidR="0022423B" w:rsidRPr="00981CB3" w14:paraId="69D46FE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74A9C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A1937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38FE7" w14:textId="77777777" w:rsidR="0022423B" w:rsidRDefault="0022423B" w:rsidP="00767670">
            <w:pPr>
              <w:rPr>
                <w:rFonts w:eastAsiaTheme="minorHAnsi" w:cs="Arial"/>
                <w:color w:val="000000" w:themeColor="text1"/>
                <w:sz w:val="16"/>
                <w:szCs w:val="16"/>
              </w:rPr>
            </w:pPr>
            <w:r>
              <w:rPr>
                <w:noProof/>
              </w:rPr>
              <w:drawing>
                <wp:inline distT="0" distB="0" distL="0" distR="0" wp14:anchorId="43C0DA59" wp14:editId="58856F0F">
                  <wp:extent cx="203200" cy="203200"/>
                  <wp:effectExtent l="0" t="0" r="0" b="0"/>
                  <wp:docPr id="189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CourtesyDelay_RqstKind</w:t>
            </w:r>
          </w:p>
        </w:tc>
      </w:tr>
    </w:tbl>
    <w:p w14:paraId="15D6BD3A" w14:textId="77777777" w:rsidR="0022423B" w:rsidRDefault="0022423B" w:rsidP="0022423B">
      <w:pPr>
        <w:rPr>
          <w:lang w:val="en-GB"/>
        </w:rPr>
      </w:pPr>
      <w:r w:rsidRPr="00702453">
        <w:t xml:space="preserve">Table: </w:t>
      </w:r>
      <w:r>
        <w:t xml:space="preserve">Signal Details of </w:t>
      </w:r>
      <w:r>
        <w:rPr>
          <w:lang w:val="en-GB"/>
        </w:rPr>
        <w:t>CourtesyDelay_Rqst</w:t>
      </w:r>
    </w:p>
    <w:p w14:paraId="6A2623A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4327F61" w14:textId="77777777" w:rsidR="0022423B" w:rsidRPr="00F03856" w:rsidRDefault="0022423B" w:rsidP="0022423B">
      <w:pPr>
        <w:pStyle w:val="RERequirement"/>
      </w:pPr>
      <w:r>
        <w:rPr>
          <w:noProof/>
        </w:rPr>
        <w:drawing>
          <wp:inline distT="0" distB="0" distL="0" distR="0" wp14:anchorId="12026D6A" wp14:editId="022C429E">
            <wp:extent cx="203200" cy="203200"/>
            <wp:effectExtent l="0" t="0" r="0" b="0"/>
            <wp:docPr id="18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CourtesyDemand_BSave_Rqst</w:t>
      </w:r>
    </w:p>
    <w:p w14:paraId="304D918B" w14:textId="77777777" w:rsidR="0022423B" w:rsidRDefault="0022423B" w:rsidP="0022423B">
      <w:pPr>
        <w:rPr>
          <w:rFonts w:cs="Arial"/>
        </w:rPr>
      </w:pPr>
      <w:r>
        <w:rPr>
          <w:rFonts w:cs="Arial"/>
        </w:rPr>
        <w:t>Name: CourtesyDemand_BSave_Rqst</w:t>
      </w:r>
    </w:p>
    <w:p w14:paraId="2AD54B27" w14:textId="77777777" w:rsidR="0022423B" w:rsidRDefault="0022423B" w:rsidP="0022423B">
      <w:pPr>
        <w:rPr>
          <w:rFonts w:cs="Arial"/>
        </w:rPr>
      </w:pPr>
      <w:r>
        <w:rPr>
          <w:rFonts w:cs="Arial"/>
        </w:rPr>
        <w:t>Description: Request from Battery Saver to turn off the courtesy lights and the demand lights.</w:t>
      </w:r>
    </w:p>
    <w:p w14:paraId="53B0DFD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4DC23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88690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31887B" w14:textId="77777777" w:rsidR="00F33430" w:rsidRDefault="00F33430"/>
        </w:tc>
      </w:tr>
      <w:tr w:rsidR="0022423B" w:rsidRPr="00981CB3" w14:paraId="5C5AB4F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2037D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0AB26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6C0DD0" w14:textId="77777777" w:rsidR="0022423B" w:rsidRDefault="0022423B" w:rsidP="00767670">
            <w:pPr>
              <w:rPr>
                <w:rFonts w:eastAsiaTheme="minorHAnsi" w:cs="Arial"/>
                <w:color w:val="000000" w:themeColor="text1"/>
                <w:sz w:val="16"/>
                <w:szCs w:val="16"/>
              </w:rPr>
            </w:pPr>
            <w:r>
              <w:rPr>
                <w:noProof/>
              </w:rPr>
              <w:drawing>
                <wp:inline distT="0" distB="0" distL="0" distR="0" wp14:anchorId="77046955" wp14:editId="7F49DC16">
                  <wp:extent cx="203200" cy="203200"/>
                  <wp:effectExtent l="0" t="0" r="0" b="0"/>
                  <wp:docPr id="190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CourtesyDemand_BSave_RqstKind</w:t>
            </w:r>
          </w:p>
        </w:tc>
      </w:tr>
    </w:tbl>
    <w:p w14:paraId="1EDD1763" w14:textId="77777777" w:rsidR="0022423B" w:rsidRDefault="0022423B" w:rsidP="0022423B">
      <w:pPr>
        <w:rPr>
          <w:lang w:val="en-GB"/>
        </w:rPr>
      </w:pPr>
      <w:r w:rsidRPr="00702453">
        <w:t xml:space="preserve">Table: </w:t>
      </w:r>
      <w:r>
        <w:t xml:space="preserve">Signal Details of </w:t>
      </w:r>
      <w:r>
        <w:rPr>
          <w:lang w:val="en-GB"/>
        </w:rPr>
        <w:t>CourtesyDemand_BSave_Rqst</w:t>
      </w:r>
    </w:p>
    <w:p w14:paraId="22D6F88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C08F211" w14:textId="77777777" w:rsidR="0022423B" w:rsidRPr="00F03856" w:rsidRDefault="0022423B" w:rsidP="0022423B">
      <w:pPr>
        <w:pStyle w:val="RERequirement"/>
      </w:pPr>
      <w:r>
        <w:rPr>
          <w:noProof/>
        </w:rPr>
        <w:drawing>
          <wp:inline distT="0" distB="0" distL="0" distR="0" wp14:anchorId="4F8D32A6" wp14:editId="76DCF17A">
            <wp:extent cx="203200" cy="203200"/>
            <wp:effectExtent l="0" t="0" r="0" b="0"/>
            <wp:docPr id="19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Customer_Color</w:t>
      </w:r>
    </w:p>
    <w:p w14:paraId="6E3B314B" w14:textId="77777777" w:rsidR="0022423B" w:rsidRDefault="0022423B" w:rsidP="0022423B">
      <w:pPr>
        <w:rPr>
          <w:rFonts w:cs="Arial"/>
        </w:rPr>
      </w:pPr>
      <w:r>
        <w:rPr>
          <w:rFonts w:cs="Arial"/>
        </w:rPr>
        <w:t>Name: Customer_Color</w:t>
      </w:r>
    </w:p>
    <w:p w14:paraId="6FDEF025" w14:textId="77777777" w:rsidR="0022423B" w:rsidRDefault="0022423B" w:rsidP="0022423B">
      <w:pPr>
        <w:rPr>
          <w:rFonts w:cs="Arial"/>
        </w:rPr>
      </w:pPr>
      <w:r>
        <w:rPr>
          <w:rFonts w:cs="Arial"/>
        </w:rPr>
        <w:t>Description: Indicates Color need to set for ambient lighting.</w:t>
      </w:r>
    </w:p>
    <w:p w14:paraId="56AFBCD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A3F3AF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EC789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DC308C" w14:textId="77777777" w:rsidR="00F33430" w:rsidRDefault="00F33430"/>
        </w:tc>
      </w:tr>
      <w:tr w:rsidR="0022423B" w:rsidRPr="00981CB3" w14:paraId="1CD20BD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C5A98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04DEA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DB0BC" w14:textId="77777777" w:rsidR="0022423B" w:rsidRDefault="0022423B" w:rsidP="00767670">
            <w:pPr>
              <w:rPr>
                <w:rFonts w:eastAsiaTheme="minorHAnsi" w:cs="Arial"/>
                <w:color w:val="000000" w:themeColor="text1"/>
                <w:sz w:val="16"/>
                <w:szCs w:val="16"/>
              </w:rPr>
            </w:pPr>
            <w:r>
              <w:rPr>
                <w:noProof/>
              </w:rPr>
              <w:drawing>
                <wp:inline distT="0" distB="0" distL="0" distR="0" wp14:anchorId="1528DA19" wp14:editId="5B439F76">
                  <wp:extent cx="203200" cy="203200"/>
                  <wp:effectExtent l="0" t="0" r="0" b="0"/>
                  <wp:docPr id="1904"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411E08E2" w14:textId="77777777" w:rsidR="0022423B" w:rsidRDefault="0022423B" w:rsidP="0022423B">
      <w:pPr>
        <w:rPr>
          <w:lang w:val="en-GB"/>
        </w:rPr>
      </w:pPr>
      <w:r w:rsidRPr="00702453">
        <w:t xml:space="preserve">Table: </w:t>
      </w:r>
      <w:r>
        <w:t xml:space="preserve">Signal Details of </w:t>
      </w:r>
      <w:r>
        <w:rPr>
          <w:lang w:val="en-GB"/>
        </w:rPr>
        <w:t>Customer_Color</w:t>
      </w:r>
    </w:p>
    <w:p w14:paraId="384799A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DDE3D16" w14:textId="77777777" w:rsidR="0022423B" w:rsidRPr="00F03856" w:rsidRDefault="0022423B" w:rsidP="0022423B">
      <w:pPr>
        <w:pStyle w:val="RERequirement"/>
      </w:pPr>
      <w:r>
        <w:rPr>
          <w:noProof/>
        </w:rPr>
        <w:drawing>
          <wp:inline distT="0" distB="0" distL="0" distR="0" wp14:anchorId="4C495C6A" wp14:editId="356B3396">
            <wp:extent cx="203200" cy="203200"/>
            <wp:effectExtent l="0" t="0" r="0" b="0"/>
            <wp:docPr id="19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Customer_Intensity</w:t>
      </w:r>
    </w:p>
    <w:p w14:paraId="41DA4F48" w14:textId="77777777" w:rsidR="0022423B" w:rsidRDefault="0022423B" w:rsidP="0022423B">
      <w:pPr>
        <w:rPr>
          <w:rFonts w:cs="Arial"/>
        </w:rPr>
      </w:pPr>
      <w:r>
        <w:rPr>
          <w:rFonts w:cs="Arial"/>
        </w:rPr>
        <w:t>Name: Customer_Intensity</w:t>
      </w:r>
    </w:p>
    <w:p w14:paraId="6F205246" w14:textId="77777777" w:rsidR="0022423B" w:rsidRDefault="0022423B" w:rsidP="0022423B">
      <w:pPr>
        <w:rPr>
          <w:rFonts w:cs="Arial"/>
        </w:rPr>
      </w:pPr>
      <w:r>
        <w:rPr>
          <w:rFonts w:cs="Arial"/>
        </w:rPr>
        <w:t>Description: Indicates the intesity required to set for ambient lighting.</w:t>
      </w:r>
    </w:p>
    <w:p w14:paraId="46012E7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CD578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600F0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2E49AE" w14:textId="77777777" w:rsidR="00F33430" w:rsidRDefault="00F33430"/>
        </w:tc>
      </w:tr>
      <w:tr w:rsidR="0022423B" w:rsidRPr="00981CB3" w14:paraId="36A7D5D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A39C2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AB44C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7AB614" w14:textId="77777777" w:rsidR="0022423B" w:rsidRDefault="0022423B" w:rsidP="00767670">
            <w:pPr>
              <w:rPr>
                <w:rFonts w:eastAsiaTheme="minorHAnsi" w:cs="Arial"/>
                <w:color w:val="000000" w:themeColor="text1"/>
                <w:sz w:val="16"/>
                <w:szCs w:val="16"/>
              </w:rPr>
            </w:pPr>
            <w:r>
              <w:rPr>
                <w:noProof/>
              </w:rPr>
              <w:drawing>
                <wp:inline distT="0" distB="0" distL="0" distR="0" wp14:anchorId="6CA6DC9A" wp14:editId="5869FB5A">
                  <wp:extent cx="203200" cy="203200"/>
                  <wp:effectExtent l="0" t="0" r="0" b="0"/>
                  <wp:docPr id="190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FC351E6" w14:textId="77777777" w:rsidR="0022423B" w:rsidRDefault="0022423B" w:rsidP="0022423B">
      <w:pPr>
        <w:rPr>
          <w:lang w:val="en-GB"/>
        </w:rPr>
      </w:pPr>
      <w:r w:rsidRPr="00702453">
        <w:t xml:space="preserve">Table: </w:t>
      </w:r>
      <w:r>
        <w:t xml:space="preserve">Signal Details of </w:t>
      </w:r>
      <w:r>
        <w:rPr>
          <w:lang w:val="en-GB"/>
        </w:rPr>
        <w:t>Customer_Intensity</w:t>
      </w:r>
    </w:p>
    <w:p w14:paraId="6329D89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7680D19" w14:textId="77777777" w:rsidR="0022423B" w:rsidRPr="00F03856" w:rsidRDefault="0022423B" w:rsidP="0022423B">
      <w:pPr>
        <w:pStyle w:val="RERequirement"/>
      </w:pPr>
      <w:r>
        <w:rPr>
          <w:noProof/>
        </w:rPr>
        <w:drawing>
          <wp:inline distT="0" distB="0" distL="0" distR="0" wp14:anchorId="74DC8BD3" wp14:editId="4BED1F94">
            <wp:extent cx="203200" cy="203200"/>
            <wp:effectExtent l="0" t="0" r="0" b="0"/>
            <wp:docPr id="19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DBR_Reset_Cmd</w:t>
      </w:r>
    </w:p>
    <w:p w14:paraId="4DCB60E8" w14:textId="77777777" w:rsidR="0022423B" w:rsidRDefault="0022423B" w:rsidP="0022423B">
      <w:pPr>
        <w:rPr>
          <w:rFonts w:cs="Arial"/>
        </w:rPr>
      </w:pPr>
      <w:r>
        <w:rPr>
          <w:rFonts w:cs="Arial"/>
        </w:rPr>
        <w:t>Name: DBR_Reset_Cmd</w:t>
      </w:r>
    </w:p>
    <w:p w14:paraId="0E51828B" w14:textId="77777777" w:rsidR="0022423B" w:rsidRDefault="0022423B" w:rsidP="0022423B">
      <w:pPr>
        <w:rPr>
          <w:rFonts w:cs="Arial"/>
        </w:rPr>
      </w:pPr>
      <w:r>
        <w:rPr>
          <w:rFonts w:cs="Arial"/>
        </w:rPr>
        <w:t>Description: Reset command for latching dual battery relay. This opens the latching relay</w:t>
      </w:r>
    </w:p>
    <w:p w14:paraId="6809D54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D0C61C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48DDC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70662B" w14:textId="77777777" w:rsidR="00F33430" w:rsidRDefault="00F33430"/>
        </w:tc>
      </w:tr>
      <w:tr w:rsidR="0022423B" w:rsidRPr="00981CB3" w14:paraId="6F7DD46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0FE75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2A922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34C531" w14:textId="77777777" w:rsidR="0022423B" w:rsidRDefault="0022423B" w:rsidP="00767670">
            <w:pPr>
              <w:rPr>
                <w:rFonts w:eastAsiaTheme="minorHAnsi" w:cs="Arial"/>
                <w:color w:val="000000" w:themeColor="text1"/>
                <w:sz w:val="16"/>
                <w:szCs w:val="16"/>
              </w:rPr>
            </w:pPr>
            <w:r>
              <w:rPr>
                <w:noProof/>
              </w:rPr>
              <w:drawing>
                <wp:inline distT="0" distB="0" distL="0" distR="0" wp14:anchorId="62E14967" wp14:editId="77C9F00C">
                  <wp:extent cx="203200" cy="203200"/>
                  <wp:effectExtent l="0" t="0" r="0" b="0"/>
                  <wp:docPr id="191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DBR_Reset_CmdKind</w:t>
            </w:r>
          </w:p>
        </w:tc>
      </w:tr>
    </w:tbl>
    <w:p w14:paraId="494A2099" w14:textId="77777777" w:rsidR="0022423B" w:rsidRDefault="0022423B" w:rsidP="0022423B">
      <w:pPr>
        <w:rPr>
          <w:lang w:val="en-GB"/>
        </w:rPr>
      </w:pPr>
      <w:r w:rsidRPr="00702453">
        <w:t xml:space="preserve">Table: </w:t>
      </w:r>
      <w:r>
        <w:t xml:space="preserve">Signal Details of </w:t>
      </w:r>
      <w:r>
        <w:rPr>
          <w:lang w:val="en-GB"/>
        </w:rPr>
        <w:t>DBR_Reset_Cmd</w:t>
      </w:r>
    </w:p>
    <w:p w14:paraId="3BD17BC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E8748BA" w14:textId="77777777" w:rsidR="0022423B" w:rsidRPr="00F03856" w:rsidRDefault="0022423B" w:rsidP="0022423B">
      <w:pPr>
        <w:pStyle w:val="RERequirement"/>
      </w:pPr>
      <w:r>
        <w:rPr>
          <w:noProof/>
        </w:rPr>
        <w:drawing>
          <wp:inline distT="0" distB="0" distL="0" distR="0" wp14:anchorId="190AF153" wp14:editId="53D8C575">
            <wp:extent cx="203200" cy="203200"/>
            <wp:effectExtent l="0" t="0" r="0" b="0"/>
            <wp:docPr id="19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Delayed_Accessory_Cmd</w:t>
      </w:r>
    </w:p>
    <w:p w14:paraId="56FDFEEE" w14:textId="77777777" w:rsidR="0022423B" w:rsidRDefault="0022423B" w:rsidP="0022423B">
      <w:pPr>
        <w:rPr>
          <w:rFonts w:cs="Arial"/>
        </w:rPr>
      </w:pPr>
      <w:r>
        <w:rPr>
          <w:rFonts w:cs="Arial"/>
        </w:rPr>
        <w:t>Name: Delayed_Accessory_Cmd</w:t>
      </w:r>
    </w:p>
    <w:p w14:paraId="6929D7EF" w14:textId="77777777" w:rsidR="0022423B" w:rsidRDefault="0022423B" w:rsidP="0022423B">
      <w:pPr>
        <w:rPr>
          <w:rFonts w:cs="Arial"/>
        </w:rPr>
      </w:pPr>
      <w:r>
        <w:rPr>
          <w:rFonts w:cs="Arial"/>
        </w:rPr>
        <w:t>Description: Input to load shedding - delayed accesory status</w:t>
      </w:r>
    </w:p>
    <w:p w14:paraId="054DE61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A508FB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81846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C25C02" w14:textId="77777777" w:rsidR="00F33430" w:rsidRDefault="00F33430"/>
        </w:tc>
      </w:tr>
      <w:tr w:rsidR="0022423B" w:rsidRPr="00981CB3" w14:paraId="4DD735E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A65B4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7F5E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7078CE" w14:textId="77777777" w:rsidR="0022423B" w:rsidRDefault="0022423B" w:rsidP="00767670">
            <w:pPr>
              <w:rPr>
                <w:rFonts w:eastAsiaTheme="minorHAnsi" w:cs="Arial"/>
                <w:color w:val="000000" w:themeColor="text1"/>
                <w:sz w:val="16"/>
                <w:szCs w:val="16"/>
              </w:rPr>
            </w:pPr>
            <w:r>
              <w:rPr>
                <w:noProof/>
              </w:rPr>
              <w:drawing>
                <wp:inline distT="0" distB="0" distL="0" distR="0" wp14:anchorId="3E1BFE35" wp14:editId="52F415E3">
                  <wp:extent cx="203200" cy="203200"/>
                  <wp:effectExtent l="0" t="0" r="0" b="0"/>
                  <wp:docPr id="191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Delayed_Accessory_CmdKind</w:t>
            </w:r>
          </w:p>
        </w:tc>
      </w:tr>
    </w:tbl>
    <w:p w14:paraId="543C9CB0" w14:textId="77777777" w:rsidR="0022423B" w:rsidRDefault="0022423B" w:rsidP="0022423B">
      <w:pPr>
        <w:rPr>
          <w:lang w:val="en-GB"/>
        </w:rPr>
      </w:pPr>
      <w:r w:rsidRPr="00702453">
        <w:t xml:space="preserve">Table: </w:t>
      </w:r>
      <w:r>
        <w:t xml:space="preserve">Signal Details of </w:t>
      </w:r>
      <w:r>
        <w:rPr>
          <w:lang w:val="en-GB"/>
        </w:rPr>
        <w:t>Delayed_Accessory_Cmd</w:t>
      </w:r>
    </w:p>
    <w:p w14:paraId="3453F2B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3941E98" w14:textId="77777777" w:rsidR="0022423B" w:rsidRPr="00F03856" w:rsidRDefault="0022423B" w:rsidP="0022423B">
      <w:pPr>
        <w:pStyle w:val="RERequirement"/>
      </w:pPr>
      <w:r>
        <w:rPr>
          <w:noProof/>
        </w:rPr>
        <w:drawing>
          <wp:inline distT="0" distB="0" distL="0" distR="0" wp14:anchorId="78F88F1C" wp14:editId="729729B8">
            <wp:extent cx="203200" cy="203200"/>
            <wp:effectExtent l="0" t="0" r="0" b="0"/>
            <wp:docPr id="19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DF_Door_Ajar_Status</w:t>
      </w:r>
    </w:p>
    <w:p w14:paraId="34667035" w14:textId="77777777" w:rsidR="0022423B" w:rsidRDefault="0022423B" w:rsidP="0022423B">
      <w:pPr>
        <w:rPr>
          <w:rFonts w:cs="Arial"/>
        </w:rPr>
      </w:pPr>
      <w:r>
        <w:rPr>
          <w:rFonts w:cs="Arial"/>
        </w:rPr>
        <w:t>Name: DF_Door_Ajar_Status</w:t>
      </w:r>
    </w:p>
    <w:p w14:paraId="58EB6390" w14:textId="77777777" w:rsidR="0022423B" w:rsidRDefault="0022423B" w:rsidP="0022423B">
      <w:pPr>
        <w:rPr>
          <w:rFonts w:cs="Arial"/>
        </w:rPr>
      </w:pPr>
      <w:r>
        <w:rPr>
          <w:rFonts w:cs="Arial"/>
        </w:rPr>
        <w:t>Description: Indicates if the driver's front door is ajar.</w:t>
      </w:r>
    </w:p>
    <w:p w14:paraId="595781F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4D24B6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23090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1F0367" w14:textId="77777777" w:rsidR="00F33430" w:rsidRDefault="00F33430"/>
        </w:tc>
      </w:tr>
      <w:tr w:rsidR="0022423B" w:rsidRPr="00981CB3" w14:paraId="5B65920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A4799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D9DD1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39486" w14:textId="77777777" w:rsidR="0022423B" w:rsidRDefault="0022423B" w:rsidP="00767670">
            <w:pPr>
              <w:rPr>
                <w:rFonts w:eastAsiaTheme="minorHAnsi" w:cs="Arial"/>
                <w:color w:val="000000" w:themeColor="text1"/>
                <w:sz w:val="16"/>
                <w:szCs w:val="16"/>
              </w:rPr>
            </w:pPr>
            <w:r>
              <w:rPr>
                <w:noProof/>
              </w:rPr>
              <w:drawing>
                <wp:inline distT="0" distB="0" distL="0" distR="0" wp14:anchorId="2C285E1F" wp14:editId="23AFA2DB">
                  <wp:extent cx="203200" cy="203200"/>
                  <wp:effectExtent l="0" t="0" r="0" b="0"/>
                  <wp:docPr id="192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629EE21D" w14:textId="77777777" w:rsidR="0022423B" w:rsidRDefault="0022423B" w:rsidP="0022423B">
      <w:pPr>
        <w:rPr>
          <w:lang w:val="en-GB"/>
        </w:rPr>
      </w:pPr>
      <w:r w:rsidRPr="00702453">
        <w:t xml:space="preserve">Table: </w:t>
      </w:r>
      <w:r>
        <w:t xml:space="preserve">Signal Details of </w:t>
      </w:r>
      <w:r>
        <w:rPr>
          <w:lang w:val="en-GB"/>
        </w:rPr>
        <w:t>DF_Door_Ajar_Status</w:t>
      </w:r>
    </w:p>
    <w:p w14:paraId="045563C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AE0A832" w14:textId="77777777" w:rsidR="0022423B" w:rsidRPr="00F03856" w:rsidRDefault="0022423B" w:rsidP="0022423B">
      <w:pPr>
        <w:pStyle w:val="RERequirement"/>
      </w:pPr>
      <w:r>
        <w:rPr>
          <w:noProof/>
        </w:rPr>
        <w:drawing>
          <wp:inline distT="0" distB="0" distL="0" distR="0" wp14:anchorId="24076C00" wp14:editId="4BC6F791">
            <wp:extent cx="203200" cy="203200"/>
            <wp:effectExtent l="0" t="0" r="0" b="0"/>
            <wp:docPr id="19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DF_DoorLock_Status</w:t>
      </w:r>
    </w:p>
    <w:p w14:paraId="77A17222" w14:textId="77777777" w:rsidR="0022423B" w:rsidRDefault="0022423B" w:rsidP="0022423B">
      <w:pPr>
        <w:rPr>
          <w:rFonts w:cs="Arial"/>
        </w:rPr>
      </w:pPr>
      <w:r>
        <w:rPr>
          <w:rFonts w:cs="Arial"/>
        </w:rPr>
        <w:lastRenderedPageBreak/>
        <w:t>Name: DF_DoorLock_Status</w:t>
      </w:r>
    </w:p>
    <w:p w14:paraId="07A478BE" w14:textId="77777777" w:rsidR="0022423B" w:rsidRDefault="0022423B" w:rsidP="0022423B">
      <w:pPr>
        <w:rPr>
          <w:rFonts w:cs="Arial"/>
        </w:rPr>
      </w:pPr>
      <w:r>
        <w:rPr>
          <w:rFonts w:cs="Arial"/>
        </w:rPr>
        <w:t>Description: Driver Front door lock status</w:t>
      </w:r>
    </w:p>
    <w:p w14:paraId="4BB8C43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29BD14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4BB4B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5FADD0" w14:textId="77777777" w:rsidR="00F33430" w:rsidRDefault="00F33430"/>
        </w:tc>
      </w:tr>
      <w:tr w:rsidR="0022423B" w:rsidRPr="00981CB3" w14:paraId="2882D7F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B8DDB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1ED3E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B33847" w14:textId="77777777" w:rsidR="0022423B" w:rsidRDefault="0022423B" w:rsidP="00767670">
            <w:pPr>
              <w:rPr>
                <w:rFonts w:eastAsiaTheme="minorHAnsi" w:cs="Arial"/>
                <w:color w:val="000000" w:themeColor="text1"/>
                <w:sz w:val="16"/>
                <w:szCs w:val="16"/>
              </w:rPr>
            </w:pPr>
            <w:r>
              <w:rPr>
                <w:noProof/>
              </w:rPr>
              <w:drawing>
                <wp:inline distT="0" distB="0" distL="0" distR="0" wp14:anchorId="2B145F07" wp14:editId="478E51DB">
                  <wp:extent cx="203200" cy="203200"/>
                  <wp:effectExtent l="0" t="0" r="0" b="0"/>
                  <wp:docPr id="192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3EA39584" w14:textId="77777777" w:rsidR="0022423B" w:rsidRDefault="0022423B" w:rsidP="0022423B">
      <w:pPr>
        <w:rPr>
          <w:lang w:val="en-GB"/>
        </w:rPr>
      </w:pPr>
      <w:r w:rsidRPr="00702453">
        <w:t xml:space="preserve">Table: </w:t>
      </w:r>
      <w:r>
        <w:t xml:space="preserve">Signal Details of </w:t>
      </w:r>
      <w:r>
        <w:rPr>
          <w:lang w:val="en-GB"/>
        </w:rPr>
        <w:t>DF_DoorLock_Status</w:t>
      </w:r>
    </w:p>
    <w:p w14:paraId="24ABB5A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65AE0C" w14:textId="77777777" w:rsidR="0022423B" w:rsidRPr="00F03856" w:rsidRDefault="0022423B" w:rsidP="0022423B">
      <w:pPr>
        <w:pStyle w:val="RERequirement"/>
      </w:pPr>
      <w:r>
        <w:rPr>
          <w:noProof/>
        </w:rPr>
        <w:drawing>
          <wp:inline distT="0" distB="0" distL="0" distR="0" wp14:anchorId="39E70EE2" wp14:editId="7032C326">
            <wp:extent cx="203200" cy="203200"/>
            <wp:effectExtent l="0" t="0" r="0" b="0"/>
            <wp:docPr id="19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DiagSession</w:t>
      </w:r>
    </w:p>
    <w:p w14:paraId="59D2FA65" w14:textId="77777777" w:rsidR="0022423B" w:rsidRDefault="0022423B" w:rsidP="0022423B">
      <w:pPr>
        <w:rPr>
          <w:rFonts w:cs="Arial"/>
        </w:rPr>
      </w:pPr>
      <w:r>
        <w:rPr>
          <w:rFonts w:cs="Arial"/>
        </w:rPr>
        <w:t>Name: DiagSession</w:t>
      </w:r>
    </w:p>
    <w:p w14:paraId="0DDCCE16" w14:textId="77777777" w:rsidR="0022423B" w:rsidRDefault="0022423B" w:rsidP="0022423B">
      <w:pPr>
        <w:rPr>
          <w:rFonts w:cs="Arial"/>
        </w:rPr>
      </w:pPr>
      <w:r>
        <w:rPr>
          <w:rFonts w:cs="Arial"/>
        </w:rPr>
        <w:t>Description: Indicates the active session of Diagnostics</w:t>
      </w:r>
    </w:p>
    <w:p w14:paraId="6ADAC9D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5EF776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7EA24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25A31E" w14:textId="77777777" w:rsidR="00F33430" w:rsidRDefault="00F33430"/>
        </w:tc>
      </w:tr>
      <w:tr w:rsidR="0022423B" w:rsidRPr="00981CB3" w14:paraId="5DF591D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C3E15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A982E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0EC056" w14:textId="77777777" w:rsidR="0022423B" w:rsidRDefault="0022423B" w:rsidP="00767670">
            <w:pPr>
              <w:rPr>
                <w:rFonts w:eastAsiaTheme="minorHAnsi" w:cs="Arial"/>
                <w:color w:val="000000" w:themeColor="text1"/>
                <w:sz w:val="16"/>
                <w:szCs w:val="16"/>
              </w:rPr>
            </w:pPr>
            <w:r>
              <w:rPr>
                <w:noProof/>
              </w:rPr>
              <w:drawing>
                <wp:inline distT="0" distB="0" distL="0" distR="0" wp14:anchorId="66757AD8" wp14:editId="43F69BFE">
                  <wp:extent cx="203200" cy="203200"/>
                  <wp:effectExtent l="0" t="0" r="0" b="0"/>
                  <wp:docPr id="192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DiagSessionKind</w:t>
            </w:r>
          </w:p>
        </w:tc>
      </w:tr>
    </w:tbl>
    <w:p w14:paraId="30E89C7B" w14:textId="77777777" w:rsidR="0022423B" w:rsidRDefault="0022423B" w:rsidP="0022423B">
      <w:pPr>
        <w:rPr>
          <w:lang w:val="en-GB"/>
        </w:rPr>
      </w:pPr>
      <w:r w:rsidRPr="00702453">
        <w:t xml:space="preserve">Table: </w:t>
      </w:r>
      <w:r>
        <w:t xml:space="preserve">Signal Details of </w:t>
      </w:r>
      <w:r>
        <w:rPr>
          <w:lang w:val="en-GB"/>
        </w:rPr>
        <w:t>DiagSession</w:t>
      </w:r>
    </w:p>
    <w:p w14:paraId="66C7D71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B92DD2E" w14:textId="77777777" w:rsidR="0022423B" w:rsidRPr="00F03856" w:rsidRDefault="0022423B" w:rsidP="0022423B">
      <w:pPr>
        <w:pStyle w:val="RERequirement"/>
      </w:pPr>
      <w:r>
        <w:rPr>
          <w:noProof/>
        </w:rPr>
        <w:drawing>
          <wp:inline distT="0" distB="0" distL="0" distR="0" wp14:anchorId="66CB2BD9" wp14:editId="1B5E161A">
            <wp:extent cx="203200" cy="203200"/>
            <wp:effectExtent l="0" t="0" r="0" b="0"/>
            <wp:docPr id="19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DispOpr_CS</w:t>
      </w:r>
    </w:p>
    <w:p w14:paraId="6C3BE90D" w14:textId="77777777" w:rsidR="0022423B" w:rsidRDefault="0022423B" w:rsidP="0022423B">
      <w:pPr>
        <w:rPr>
          <w:rFonts w:cs="Arial"/>
        </w:rPr>
      </w:pPr>
      <w:r>
        <w:rPr>
          <w:rFonts w:cs="Arial"/>
        </w:rPr>
        <w:t>Name: DispOpr_CS</w:t>
      </w:r>
    </w:p>
    <w:p w14:paraId="51689288" w14:textId="77777777" w:rsidR="0022423B" w:rsidRDefault="0022423B" w:rsidP="0022423B">
      <w:pPr>
        <w:rPr>
          <w:rFonts w:cs="Arial"/>
        </w:rPr>
      </w:pPr>
      <w:r>
        <w:rPr>
          <w:rFonts w:cs="Arial"/>
        </w:rPr>
        <w:t>Description: Operation request command for personalization features from Center Stack.</w:t>
      </w:r>
    </w:p>
    <w:p w14:paraId="33CA3A2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086FE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25E6B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103684" w14:textId="77777777" w:rsidR="00F33430" w:rsidRDefault="00F33430"/>
        </w:tc>
      </w:tr>
      <w:tr w:rsidR="0022423B" w:rsidRPr="00981CB3" w14:paraId="4E89E56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B98D7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74F00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87E82" w14:textId="77777777" w:rsidR="0022423B" w:rsidRDefault="0022423B" w:rsidP="00767670">
            <w:pPr>
              <w:rPr>
                <w:rFonts w:eastAsiaTheme="minorHAnsi" w:cs="Arial"/>
                <w:color w:val="000000" w:themeColor="text1"/>
                <w:sz w:val="16"/>
                <w:szCs w:val="16"/>
              </w:rPr>
            </w:pPr>
            <w:r>
              <w:rPr>
                <w:noProof/>
              </w:rPr>
              <w:drawing>
                <wp:inline distT="0" distB="0" distL="0" distR="0" wp14:anchorId="03829700" wp14:editId="43E78D47">
                  <wp:extent cx="203200" cy="203200"/>
                  <wp:effectExtent l="0" t="0" r="0" b="0"/>
                  <wp:docPr id="193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DispOpr_CSKind</w:t>
            </w:r>
          </w:p>
        </w:tc>
      </w:tr>
    </w:tbl>
    <w:p w14:paraId="1B330973" w14:textId="77777777" w:rsidR="0022423B" w:rsidRDefault="0022423B" w:rsidP="0022423B">
      <w:pPr>
        <w:rPr>
          <w:lang w:val="en-GB"/>
        </w:rPr>
      </w:pPr>
      <w:r w:rsidRPr="00702453">
        <w:t xml:space="preserve">Table: </w:t>
      </w:r>
      <w:r>
        <w:t xml:space="preserve">Signal Details of </w:t>
      </w:r>
      <w:r>
        <w:rPr>
          <w:lang w:val="en-GB"/>
        </w:rPr>
        <w:t>DispOpr_CS</w:t>
      </w:r>
    </w:p>
    <w:p w14:paraId="0FFE308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597B9C1" w14:textId="77777777" w:rsidR="0022423B" w:rsidRPr="00F03856" w:rsidRDefault="0022423B" w:rsidP="0022423B">
      <w:pPr>
        <w:pStyle w:val="RERequirement"/>
      </w:pPr>
      <w:r>
        <w:rPr>
          <w:noProof/>
        </w:rPr>
        <w:drawing>
          <wp:inline distT="0" distB="0" distL="0" distR="0" wp14:anchorId="2523B210" wp14:editId="6572DE69">
            <wp:extent cx="203200" cy="203200"/>
            <wp:effectExtent l="0" t="0" r="0" b="0"/>
            <wp:docPr id="19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DoorAjar</w:t>
      </w:r>
    </w:p>
    <w:p w14:paraId="48BDE26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B46FFD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A25EB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190E50" w14:textId="77777777" w:rsidR="00F33430" w:rsidRDefault="00F33430"/>
        </w:tc>
      </w:tr>
      <w:tr w:rsidR="0022423B" w:rsidRPr="00981CB3" w14:paraId="53E180B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D26AD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5ABF9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749769" w14:textId="77777777" w:rsidR="0022423B" w:rsidRDefault="0022423B" w:rsidP="00767670">
            <w:pPr>
              <w:rPr>
                <w:rFonts w:eastAsiaTheme="minorHAnsi" w:cs="Arial"/>
                <w:color w:val="000000" w:themeColor="text1"/>
                <w:sz w:val="16"/>
                <w:szCs w:val="16"/>
              </w:rPr>
            </w:pPr>
            <w:r>
              <w:rPr>
                <w:noProof/>
              </w:rPr>
              <w:drawing>
                <wp:inline distT="0" distB="0" distL="0" distR="0" wp14:anchorId="02CB50BE" wp14:editId="4CE54065">
                  <wp:extent cx="203200" cy="203200"/>
                  <wp:effectExtent l="0" t="0" r="0" b="0"/>
                  <wp:docPr id="193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0D13EA10" w14:textId="77777777" w:rsidR="0022423B" w:rsidRDefault="0022423B" w:rsidP="0022423B">
      <w:pPr>
        <w:rPr>
          <w:lang w:val="en-GB"/>
        </w:rPr>
      </w:pPr>
      <w:r w:rsidRPr="00702453">
        <w:t xml:space="preserve">Table: </w:t>
      </w:r>
      <w:r>
        <w:t xml:space="preserve">Signal Details of </w:t>
      </w:r>
      <w:r>
        <w:rPr>
          <w:lang w:val="en-GB"/>
        </w:rPr>
        <w:t>DoorAjar</w:t>
      </w:r>
    </w:p>
    <w:p w14:paraId="50072BC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E271B1A" w14:textId="77777777" w:rsidR="0022423B" w:rsidRPr="00F03856" w:rsidRDefault="0022423B" w:rsidP="0022423B">
      <w:pPr>
        <w:pStyle w:val="RERequirement"/>
      </w:pPr>
      <w:r>
        <w:rPr>
          <w:noProof/>
        </w:rPr>
        <w:drawing>
          <wp:inline distT="0" distB="0" distL="0" distR="0" wp14:anchorId="11E44574" wp14:editId="7D4926B0">
            <wp:extent cx="203200" cy="203200"/>
            <wp:effectExtent l="0" t="0" r="0" b="0"/>
            <wp:docPr id="19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DoorCourtesyLight_Rqst</w:t>
      </w:r>
    </w:p>
    <w:p w14:paraId="7D479BEB" w14:textId="77777777" w:rsidR="0022423B" w:rsidRDefault="0022423B" w:rsidP="0022423B">
      <w:pPr>
        <w:rPr>
          <w:rFonts w:cs="Arial"/>
        </w:rPr>
      </w:pPr>
      <w:r>
        <w:rPr>
          <w:rFonts w:cs="Arial"/>
        </w:rPr>
        <w:t>Name: DoorCourtesyLight_Rqst</w:t>
      </w:r>
    </w:p>
    <w:p w14:paraId="3F3580A8" w14:textId="77777777" w:rsidR="0022423B" w:rsidRDefault="0022423B" w:rsidP="0022423B">
      <w:pPr>
        <w:rPr>
          <w:rFonts w:cs="Arial"/>
        </w:rPr>
      </w:pPr>
      <w:r>
        <w:rPr>
          <w:rFonts w:cs="Arial"/>
        </w:rPr>
        <w:t>Description: Request to illuminate the interior courtesy lights.</w:t>
      </w:r>
    </w:p>
    <w:p w14:paraId="0295714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C69F29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280FE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F7F475" w14:textId="77777777" w:rsidR="00F33430" w:rsidRDefault="00F33430"/>
        </w:tc>
      </w:tr>
      <w:tr w:rsidR="0022423B" w:rsidRPr="00981CB3" w14:paraId="5C92CB2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8B51C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CD4CD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965CA" w14:textId="77777777" w:rsidR="0022423B" w:rsidRDefault="0022423B" w:rsidP="00767670">
            <w:pPr>
              <w:rPr>
                <w:rFonts w:eastAsiaTheme="minorHAnsi" w:cs="Arial"/>
                <w:color w:val="000000" w:themeColor="text1"/>
                <w:sz w:val="16"/>
                <w:szCs w:val="16"/>
              </w:rPr>
            </w:pPr>
            <w:r>
              <w:rPr>
                <w:noProof/>
              </w:rPr>
              <w:drawing>
                <wp:inline distT="0" distB="0" distL="0" distR="0" wp14:anchorId="7A5E2CF0" wp14:editId="09EEEEE6">
                  <wp:extent cx="203200" cy="203200"/>
                  <wp:effectExtent l="0" t="0" r="0" b="0"/>
                  <wp:docPr id="194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DoorCourtesyLight_RqstKind</w:t>
            </w:r>
          </w:p>
        </w:tc>
      </w:tr>
    </w:tbl>
    <w:p w14:paraId="0687752D" w14:textId="77777777" w:rsidR="0022423B" w:rsidRDefault="0022423B" w:rsidP="0022423B">
      <w:pPr>
        <w:rPr>
          <w:lang w:val="en-GB"/>
        </w:rPr>
      </w:pPr>
      <w:r w:rsidRPr="00702453">
        <w:t xml:space="preserve">Table: </w:t>
      </w:r>
      <w:r>
        <w:t xml:space="preserve">Signal Details of </w:t>
      </w:r>
      <w:r>
        <w:rPr>
          <w:lang w:val="en-GB"/>
        </w:rPr>
        <w:t>DoorCourtesyLight_Rqst</w:t>
      </w:r>
    </w:p>
    <w:p w14:paraId="15A6FE1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6D86ED" w14:textId="77777777" w:rsidR="0022423B" w:rsidRPr="00F03856" w:rsidRDefault="0022423B" w:rsidP="0022423B">
      <w:pPr>
        <w:pStyle w:val="RERequirement"/>
      </w:pPr>
      <w:r>
        <w:rPr>
          <w:noProof/>
        </w:rPr>
        <w:drawing>
          <wp:inline distT="0" distB="0" distL="0" distR="0" wp14:anchorId="2E4F9CD6" wp14:editId="3F4088D2">
            <wp:extent cx="203200" cy="203200"/>
            <wp:effectExtent l="0" t="0" r="0" b="0"/>
            <wp:docPr id="19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DoorLocked</w:t>
      </w:r>
    </w:p>
    <w:p w14:paraId="7EDE072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D98AA0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C4D02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71A375" w14:textId="77777777" w:rsidR="00F33430" w:rsidRDefault="00F33430"/>
        </w:tc>
      </w:tr>
      <w:tr w:rsidR="0022423B" w:rsidRPr="00981CB3" w14:paraId="7CB782D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C099C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D9289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F6D789" w14:textId="77777777" w:rsidR="0022423B" w:rsidRDefault="0022423B" w:rsidP="00767670">
            <w:pPr>
              <w:rPr>
                <w:rFonts w:eastAsiaTheme="minorHAnsi" w:cs="Arial"/>
                <w:color w:val="000000" w:themeColor="text1"/>
                <w:sz w:val="16"/>
                <w:szCs w:val="16"/>
              </w:rPr>
            </w:pPr>
            <w:r>
              <w:rPr>
                <w:noProof/>
              </w:rPr>
              <w:drawing>
                <wp:inline distT="0" distB="0" distL="0" distR="0" wp14:anchorId="29CDBA48" wp14:editId="54701567">
                  <wp:extent cx="203200" cy="203200"/>
                  <wp:effectExtent l="0" t="0" r="0" b="0"/>
                  <wp:docPr id="194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LockKind</w:t>
            </w:r>
          </w:p>
        </w:tc>
      </w:tr>
    </w:tbl>
    <w:p w14:paraId="2722D39D" w14:textId="77777777" w:rsidR="0022423B" w:rsidRDefault="0022423B" w:rsidP="0022423B">
      <w:pPr>
        <w:rPr>
          <w:lang w:val="en-GB"/>
        </w:rPr>
      </w:pPr>
      <w:r w:rsidRPr="00702453">
        <w:t xml:space="preserve">Table: </w:t>
      </w:r>
      <w:r>
        <w:t xml:space="preserve">Signal Details of </w:t>
      </w:r>
      <w:r>
        <w:rPr>
          <w:lang w:val="en-GB"/>
        </w:rPr>
        <w:t>DoorLocked</w:t>
      </w:r>
    </w:p>
    <w:p w14:paraId="7E1CE45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5716B59" w14:textId="77777777" w:rsidR="0022423B" w:rsidRPr="00F03856" w:rsidRDefault="0022423B" w:rsidP="0022423B">
      <w:pPr>
        <w:pStyle w:val="RERequirement"/>
      </w:pPr>
      <w:r>
        <w:rPr>
          <w:noProof/>
        </w:rPr>
        <w:lastRenderedPageBreak/>
        <w:drawing>
          <wp:inline distT="0" distB="0" distL="0" distR="0" wp14:anchorId="6AF1E190" wp14:editId="5C6746A6">
            <wp:extent cx="203200" cy="203200"/>
            <wp:effectExtent l="0" t="0" r="0" b="0"/>
            <wp:docPr id="19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DR_Door_Ajar_Status</w:t>
      </w:r>
    </w:p>
    <w:p w14:paraId="5B300B93" w14:textId="77777777" w:rsidR="0022423B" w:rsidRDefault="0022423B" w:rsidP="0022423B">
      <w:pPr>
        <w:rPr>
          <w:rFonts w:cs="Arial"/>
        </w:rPr>
      </w:pPr>
      <w:r>
        <w:rPr>
          <w:rFonts w:cs="Arial"/>
        </w:rPr>
        <w:t>Name: DR_Door_Ajar_Status</w:t>
      </w:r>
    </w:p>
    <w:p w14:paraId="5D38E2DD" w14:textId="77777777" w:rsidR="0022423B" w:rsidRDefault="0022423B" w:rsidP="0022423B">
      <w:pPr>
        <w:rPr>
          <w:rFonts w:cs="Arial"/>
        </w:rPr>
      </w:pPr>
      <w:r>
        <w:rPr>
          <w:rFonts w:cs="Arial"/>
        </w:rPr>
        <w:t>Description: Indicates if the driver's rear door is ajar.</w:t>
      </w:r>
    </w:p>
    <w:p w14:paraId="6A6417A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CB9C53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ECDDB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0303E8" w14:textId="77777777" w:rsidR="00F33430" w:rsidRDefault="00F33430"/>
        </w:tc>
      </w:tr>
      <w:tr w:rsidR="0022423B" w:rsidRPr="00981CB3" w14:paraId="468ED01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D03C2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9F93C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F538BF" w14:textId="77777777" w:rsidR="0022423B" w:rsidRDefault="0022423B" w:rsidP="00767670">
            <w:pPr>
              <w:rPr>
                <w:rFonts w:eastAsiaTheme="minorHAnsi" w:cs="Arial"/>
                <w:color w:val="000000" w:themeColor="text1"/>
                <w:sz w:val="16"/>
                <w:szCs w:val="16"/>
              </w:rPr>
            </w:pPr>
            <w:r>
              <w:rPr>
                <w:noProof/>
              </w:rPr>
              <w:drawing>
                <wp:inline distT="0" distB="0" distL="0" distR="0" wp14:anchorId="010E3988" wp14:editId="19C1C71D">
                  <wp:extent cx="203200" cy="203200"/>
                  <wp:effectExtent l="0" t="0" r="0" b="0"/>
                  <wp:docPr id="194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6FD251AE" w14:textId="77777777" w:rsidR="0022423B" w:rsidRDefault="0022423B" w:rsidP="0022423B">
      <w:pPr>
        <w:rPr>
          <w:lang w:val="en-GB"/>
        </w:rPr>
      </w:pPr>
      <w:r w:rsidRPr="00702453">
        <w:t xml:space="preserve">Table: </w:t>
      </w:r>
      <w:r>
        <w:t xml:space="preserve">Signal Details of </w:t>
      </w:r>
      <w:r>
        <w:rPr>
          <w:lang w:val="en-GB"/>
        </w:rPr>
        <w:t>DR_Door_Ajar_Status</w:t>
      </w:r>
    </w:p>
    <w:p w14:paraId="7294710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C1EED7" w14:textId="77777777" w:rsidR="0022423B" w:rsidRPr="00F03856" w:rsidRDefault="0022423B" w:rsidP="0022423B">
      <w:pPr>
        <w:pStyle w:val="RERequirement"/>
      </w:pPr>
      <w:r>
        <w:rPr>
          <w:noProof/>
        </w:rPr>
        <w:drawing>
          <wp:inline distT="0" distB="0" distL="0" distR="0" wp14:anchorId="3A00598F" wp14:editId="3A78A6DE">
            <wp:extent cx="203200" cy="203200"/>
            <wp:effectExtent l="0" t="0" r="0" b="0"/>
            <wp:docPr id="19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DR_DoorLock_Status</w:t>
      </w:r>
    </w:p>
    <w:p w14:paraId="01F49656" w14:textId="77777777" w:rsidR="0022423B" w:rsidRDefault="0022423B" w:rsidP="0022423B">
      <w:pPr>
        <w:rPr>
          <w:rFonts w:cs="Arial"/>
        </w:rPr>
      </w:pPr>
      <w:r>
        <w:rPr>
          <w:rFonts w:cs="Arial"/>
        </w:rPr>
        <w:t>Name: DR_DoorLock_Status</w:t>
      </w:r>
    </w:p>
    <w:p w14:paraId="1F3807C2" w14:textId="77777777" w:rsidR="0022423B" w:rsidRDefault="0022423B" w:rsidP="0022423B">
      <w:pPr>
        <w:rPr>
          <w:rFonts w:cs="Arial"/>
        </w:rPr>
      </w:pPr>
      <w:r>
        <w:rPr>
          <w:rFonts w:cs="Arial"/>
        </w:rPr>
        <w:t>Description: Driver rear door lock status</w:t>
      </w:r>
    </w:p>
    <w:p w14:paraId="438E5E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432B28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DB314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FDA86A" w14:textId="77777777" w:rsidR="00F33430" w:rsidRDefault="00F33430"/>
        </w:tc>
      </w:tr>
      <w:tr w:rsidR="0022423B" w:rsidRPr="00981CB3" w14:paraId="00DE30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F73AC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96F9C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F90915" w14:textId="77777777" w:rsidR="0022423B" w:rsidRDefault="0022423B" w:rsidP="00767670">
            <w:pPr>
              <w:rPr>
                <w:rFonts w:eastAsiaTheme="minorHAnsi" w:cs="Arial"/>
                <w:color w:val="000000" w:themeColor="text1"/>
                <w:sz w:val="16"/>
                <w:szCs w:val="16"/>
              </w:rPr>
            </w:pPr>
            <w:r>
              <w:rPr>
                <w:noProof/>
              </w:rPr>
              <w:drawing>
                <wp:inline distT="0" distB="0" distL="0" distR="0" wp14:anchorId="41A661A0" wp14:editId="26FBFBD6">
                  <wp:extent cx="203200" cy="203200"/>
                  <wp:effectExtent l="0" t="0" r="0" b="0"/>
                  <wp:docPr id="195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LockKind</w:t>
            </w:r>
          </w:p>
        </w:tc>
      </w:tr>
    </w:tbl>
    <w:p w14:paraId="66FEA368" w14:textId="77777777" w:rsidR="0022423B" w:rsidRDefault="0022423B" w:rsidP="0022423B">
      <w:pPr>
        <w:rPr>
          <w:lang w:val="en-GB"/>
        </w:rPr>
      </w:pPr>
      <w:r w:rsidRPr="00702453">
        <w:t xml:space="preserve">Table: </w:t>
      </w:r>
      <w:r>
        <w:t xml:space="preserve">Signal Details of </w:t>
      </w:r>
      <w:r>
        <w:rPr>
          <w:lang w:val="en-GB"/>
        </w:rPr>
        <w:t>DR_DoorLock_Status</w:t>
      </w:r>
    </w:p>
    <w:p w14:paraId="51CFB3F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837A7E1" w14:textId="77777777" w:rsidR="0022423B" w:rsidRPr="00F03856" w:rsidRDefault="0022423B" w:rsidP="0022423B">
      <w:pPr>
        <w:pStyle w:val="RERequirement"/>
      </w:pPr>
      <w:r>
        <w:rPr>
          <w:noProof/>
        </w:rPr>
        <w:drawing>
          <wp:inline distT="0" distB="0" distL="0" distR="0" wp14:anchorId="2BF909E0" wp14:editId="0BFC94A5">
            <wp:extent cx="203200" cy="203200"/>
            <wp:effectExtent l="0" t="0" r="0" b="0"/>
            <wp:docPr id="19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FET_Ctrl</w:t>
      </w:r>
    </w:p>
    <w:p w14:paraId="7A302F76" w14:textId="77777777" w:rsidR="0022423B" w:rsidRDefault="0022423B" w:rsidP="0022423B">
      <w:pPr>
        <w:rPr>
          <w:rFonts w:cs="Arial"/>
        </w:rPr>
      </w:pPr>
      <w:r>
        <w:rPr>
          <w:rFonts w:cs="Arial"/>
        </w:rPr>
        <w:t>Name: FET_Ctrl</w:t>
      </w:r>
    </w:p>
    <w:p w14:paraId="2599C212" w14:textId="77777777" w:rsidR="0022423B" w:rsidRDefault="0022423B" w:rsidP="0022423B">
      <w:pPr>
        <w:rPr>
          <w:rFonts w:cs="Arial"/>
        </w:rPr>
      </w:pPr>
      <w:r>
        <w:rPr>
          <w:rFonts w:cs="Arial"/>
        </w:rPr>
        <w:t>Description: Overrides FET output controller when SHORT. OK allows FET output process to drive the FET.</w:t>
      </w:r>
    </w:p>
    <w:p w14:paraId="16B6FE4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E7D4D9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4616E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E87FD7" w14:textId="77777777" w:rsidR="00F33430" w:rsidRDefault="00F33430"/>
        </w:tc>
      </w:tr>
      <w:tr w:rsidR="0022423B" w:rsidRPr="00981CB3" w14:paraId="40CEAEA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16AF0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45DEE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56709" w14:textId="77777777" w:rsidR="0022423B" w:rsidRDefault="0022423B" w:rsidP="00767670">
            <w:pPr>
              <w:rPr>
                <w:rFonts w:eastAsiaTheme="minorHAnsi" w:cs="Arial"/>
                <w:color w:val="000000" w:themeColor="text1"/>
                <w:sz w:val="16"/>
                <w:szCs w:val="16"/>
              </w:rPr>
            </w:pPr>
            <w:r>
              <w:rPr>
                <w:noProof/>
              </w:rPr>
              <w:drawing>
                <wp:inline distT="0" distB="0" distL="0" distR="0" wp14:anchorId="73DF2F3E" wp14:editId="54244B4B">
                  <wp:extent cx="203200" cy="203200"/>
                  <wp:effectExtent l="0" t="0" r="0" b="0"/>
                  <wp:docPr id="195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FET_CtrlKind</w:t>
            </w:r>
          </w:p>
        </w:tc>
      </w:tr>
    </w:tbl>
    <w:p w14:paraId="540FAD43" w14:textId="77777777" w:rsidR="0022423B" w:rsidRDefault="0022423B" w:rsidP="0022423B">
      <w:pPr>
        <w:rPr>
          <w:lang w:val="en-GB"/>
        </w:rPr>
      </w:pPr>
      <w:r w:rsidRPr="00702453">
        <w:t xml:space="preserve">Table: </w:t>
      </w:r>
      <w:r>
        <w:t xml:space="preserve">Signal Details of </w:t>
      </w:r>
      <w:r>
        <w:rPr>
          <w:lang w:val="en-GB"/>
        </w:rPr>
        <w:t>FET_Ctrl</w:t>
      </w:r>
    </w:p>
    <w:p w14:paraId="7876C6B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FB16EF4" w14:textId="77777777" w:rsidR="0022423B" w:rsidRPr="00F03856" w:rsidRDefault="0022423B" w:rsidP="0022423B">
      <w:pPr>
        <w:pStyle w:val="RERequirement"/>
      </w:pPr>
      <w:r>
        <w:rPr>
          <w:noProof/>
        </w:rPr>
        <w:drawing>
          <wp:inline distT="0" distB="0" distL="0" distR="0" wp14:anchorId="0F695A22" wp14:editId="57B394AE">
            <wp:extent cx="203200" cy="203200"/>
            <wp:effectExtent l="0" t="0" r="0" b="0"/>
            <wp:docPr id="19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Ignition_Status</w:t>
      </w:r>
    </w:p>
    <w:p w14:paraId="54FA942E" w14:textId="77777777" w:rsidR="0022423B" w:rsidRDefault="0022423B" w:rsidP="0022423B">
      <w:pPr>
        <w:rPr>
          <w:rFonts w:cs="Arial"/>
        </w:rPr>
      </w:pPr>
      <w:r>
        <w:rPr>
          <w:rFonts w:cs="Arial"/>
        </w:rPr>
        <w:t>Name: Ignition_Status</w:t>
      </w:r>
    </w:p>
    <w:p w14:paraId="2C138732" w14:textId="77777777" w:rsidR="0022423B" w:rsidRDefault="0022423B" w:rsidP="0022423B">
      <w:pPr>
        <w:rPr>
          <w:rFonts w:cs="Arial"/>
        </w:rPr>
      </w:pPr>
      <w:r>
        <w:rPr>
          <w:rFonts w:cs="Arial"/>
        </w:rPr>
        <w:t>Description: The processed value for current Ignition state.</w:t>
      </w:r>
    </w:p>
    <w:p w14:paraId="043664E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2338A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DE2D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C8CBCE" w14:textId="77777777" w:rsidR="00F33430" w:rsidRDefault="00F33430"/>
        </w:tc>
      </w:tr>
      <w:tr w:rsidR="0022423B" w:rsidRPr="00981CB3" w14:paraId="461F688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225E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B40B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E4A9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F9C7E4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8EFC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4B4F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5DA7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783358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A4519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DBD15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3F5CEC" w14:textId="77777777" w:rsidR="00F33430" w:rsidRDefault="00F33430"/>
        </w:tc>
      </w:tr>
      <w:tr w:rsidR="0022423B" w:rsidRPr="00981CB3" w14:paraId="64BDED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A2A1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1D22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CC7B0" w14:textId="77777777" w:rsidR="00F33430" w:rsidRDefault="00F33430"/>
        </w:tc>
      </w:tr>
    </w:tbl>
    <w:p w14:paraId="10E591D1" w14:textId="77777777" w:rsidR="0022423B" w:rsidRDefault="0022423B" w:rsidP="0022423B">
      <w:pPr>
        <w:rPr>
          <w:lang w:val="en-GB"/>
        </w:rPr>
      </w:pPr>
      <w:r w:rsidRPr="00702453">
        <w:t xml:space="preserve">Table: </w:t>
      </w:r>
      <w:r>
        <w:t xml:space="preserve">Signal Details of </w:t>
      </w:r>
      <w:r>
        <w:rPr>
          <w:lang w:val="en-GB"/>
        </w:rPr>
        <w:t>Ignition_Status</w:t>
      </w:r>
    </w:p>
    <w:p w14:paraId="5217C17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465B118" w14:textId="77777777" w:rsidR="0022423B" w:rsidRPr="00F03856" w:rsidRDefault="0022423B" w:rsidP="0022423B">
      <w:pPr>
        <w:pStyle w:val="RERequirement"/>
      </w:pPr>
      <w:r>
        <w:rPr>
          <w:noProof/>
        </w:rPr>
        <w:drawing>
          <wp:inline distT="0" distB="0" distL="0" distR="0" wp14:anchorId="1F5BB83F" wp14:editId="1CB804FB">
            <wp:extent cx="203200" cy="203200"/>
            <wp:effectExtent l="0" t="0" r="0" b="0"/>
            <wp:docPr id="19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IlluminatedEntry_Rqst</w:t>
      </w:r>
    </w:p>
    <w:p w14:paraId="7C47CEC4" w14:textId="77777777" w:rsidR="0022423B" w:rsidRDefault="0022423B" w:rsidP="0022423B">
      <w:pPr>
        <w:rPr>
          <w:rFonts w:cs="Arial"/>
        </w:rPr>
      </w:pPr>
      <w:r>
        <w:rPr>
          <w:rFonts w:cs="Arial"/>
        </w:rPr>
        <w:t>Name: IlluminatedEntry_Rqst</w:t>
      </w:r>
    </w:p>
    <w:p w14:paraId="69D42884" w14:textId="77777777" w:rsidR="0022423B" w:rsidRDefault="0022423B" w:rsidP="0022423B">
      <w:pPr>
        <w:rPr>
          <w:rFonts w:cs="Arial"/>
        </w:rPr>
      </w:pPr>
      <w:r>
        <w:rPr>
          <w:rFonts w:cs="Arial"/>
        </w:rPr>
        <w:t>Description: Request to illuminate the interior courtesy lights.</w:t>
      </w:r>
    </w:p>
    <w:p w14:paraId="0B233EC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84C5D5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2BFE3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C40DA5" w14:textId="77777777" w:rsidR="00F33430" w:rsidRDefault="00F33430"/>
        </w:tc>
      </w:tr>
      <w:tr w:rsidR="0022423B" w:rsidRPr="00981CB3" w14:paraId="1F5D628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A5A9B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6DE7B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603851" w14:textId="77777777" w:rsidR="0022423B" w:rsidRDefault="0022423B" w:rsidP="00767670">
            <w:pPr>
              <w:rPr>
                <w:rFonts w:eastAsiaTheme="minorHAnsi" w:cs="Arial"/>
                <w:color w:val="000000" w:themeColor="text1"/>
                <w:sz w:val="16"/>
                <w:szCs w:val="16"/>
              </w:rPr>
            </w:pPr>
            <w:r>
              <w:rPr>
                <w:noProof/>
              </w:rPr>
              <w:drawing>
                <wp:inline distT="0" distB="0" distL="0" distR="0" wp14:anchorId="5AA3DE95" wp14:editId="5B9EEC51">
                  <wp:extent cx="203200" cy="203200"/>
                  <wp:effectExtent l="0" t="0" r="0" b="0"/>
                  <wp:docPr id="196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IlluminatedEntry_RqstKind</w:t>
            </w:r>
          </w:p>
        </w:tc>
      </w:tr>
    </w:tbl>
    <w:p w14:paraId="5C99AC7C" w14:textId="77777777" w:rsidR="0022423B" w:rsidRDefault="0022423B" w:rsidP="0022423B">
      <w:pPr>
        <w:rPr>
          <w:lang w:val="en-GB"/>
        </w:rPr>
      </w:pPr>
      <w:r w:rsidRPr="00702453">
        <w:t xml:space="preserve">Table: </w:t>
      </w:r>
      <w:r>
        <w:t xml:space="preserve">Signal Details of </w:t>
      </w:r>
      <w:r>
        <w:rPr>
          <w:lang w:val="en-GB"/>
        </w:rPr>
        <w:t>IlluminatedEntry_Rqst</w:t>
      </w:r>
    </w:p>
    <w:p w14:paraId="0E7AE9E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6C79D2" w14:textId="77777777" w:rsidR="0022423B" w:rsidRPr="00F03856" w:rsidRDefault="0022423B" w:rsidP="0022423B">
      <w:pPr>
        <w:pStyle w:val="RERequirement"/>
      </w:pPr>
      <w:r>
        <w:rPr>
          <w:noProof/>
        </w:rPr>
        <w:lastRenderedPageBreak/>
        <w:drawing>
          <wp:inline distT="0" distB="0" distL="0" distR="0" wp14:anchorId="7ADCD8BB" wp14:editId="05738110">
            <wp:extent cx="203200" cy="203200"/>
            <wp:effectExtent l="0" t="0" r="0" b="0"/>
            <wp:docPr id="19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IlluminatedExit_Rqst</w:t>
      </w:r>
    </w:p>
    <w:p w14:paraId="088A2F88" w14:textId="77777777" w:rsidR="0022423B" w:rsidRDefault="0022423B" w:rsidP="0022423B">
      <w:pPr>
        <w:rPr>
          <w:rFonts w:cs="Arial"/>
        </w:rPr>
      </w:pPr>
      <w:r>
        <w:rPr>
          <w:rFonts w:cs="Arial"/>
        </w:rPr>
        <w:t>Name: IlluminatedExit_Rqst</w:t>
      </w:r>
    </w:p>
    <w:p w14:paraId="384E1766" w14:textId="77777777" w:rsidR="0022423B" w:rsidRDefault="0022423B" w:rsidP="0022423B">
      <w:pPr>
        <w:rPr>
          <w:rFonts w:cs="Arial"/>
        </w:rPr>
      </w:pPr>
      <w:r>
        <w:rPr>
          <w:rFonts w:cs="Arial"/>
        </w:rPr>
        <w:t>Description: Request to illuminate the interior courtesy lights.</w:t>
      </w:r>
    </w:p>
    <w:p w14:paraId="26E4773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535B70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BEB76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8DA668" w14:textId="77777777" w:rsidR="00F33430" w:rsidRDefault="00F33430"/>
        </w:tc>
      </w:tr>
      <w:tr w:rsidR="0022423B" w:rsidRPr="00981CB3" w14:paraId="7121E1D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BB59D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716B7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5559B" w14:textId="77777777" w:rsidR="0022423B" w:rsidRDefault="0022423B" w:rsidP="00767670">
            <w:pPr>
              <w:rPr>
                <w:rFonts w:eastAsiaTheme="minorHAnsi" w:cs="Arial"/>
                <w:color w:val="000000" w:themeColor="text1"/>
                <w:sz w:val="16"/>
                <w:szCs w:val="16"/>
              </w:rPr>
            </w:pPr>
            <w:r>
              <w:rPr>
                <w:noProof/>
              </w:rPr>
              <w:drawing>
                <wp:inline distT="0" distB="0" distL="0" distR="0" wp14:anchorId="3B2AF17E" wp14:editId="797F4ED4">
                  <wp:extent cx="203200" cy="203200"/>
                  <wp:effectExtent l="0" t="0" r="0" b="0"/>
                  <wp:docPr id="196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IlluminatedExit_RqstKind</w:t>
            </w:r>
          </w:p>
        </w:tc>
      </w:tr>
    </w:tbl>
    <w:p w14:paraId="3BE0E5D8" w14:textId="77777777" w:rsidR="0022423B" w:rsidRDefault="0022423B" w:rsidP="0022423B">
      <w:pPr>
        <w:rPr>
          <w:lang w:val="en-GB"/>
        </w:rPr>
      </w:pPr>
      <w:r w:rsidRPr="00702453">
        <w:t xml:space="preserve">Table: </w:t>
      </w:r>
      <w:r>
        <w:t xml:space="preserve">Signal Details of </w:t>
      </w:r>
      <w:r>
        <w:rPr>
          <w:lang w:val="en-GB"/>
        </w:rPr>
        <w:t>IlluminatedExit_Rqst</w:t>
      </w:r>
    </w:p>
    <w:p w14:paraId="3DDE5DE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C5E108" w14:textId="77777777" w:rsidR="0022423B" w:rsidRPr="00F03856" w:rsidRDefault="0022423B" w:rsidP="0022423B">
      <w:pPr>
        <w:pStyle w:val="RERequirement"/>
      </w:pPr>
      <w:r>
        <w:rPr>
          <w:noProof/>
        </w:rPr>
        <w:drawing>
          <wp:inline distT="0" distB="0" distL="0" distR="0" wp14:anchorId="240015FA" wp14:editId="3257CE25">
            <wp:extent cx="203200" cy="203200"/>
            <wp:effectExtent l="0" t="0" r="0" b="0"/>
            <wp:docPr id="19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Intensity</w:t>
      </w:r>
    </w:p>
    <w:p w14:paraId="4056AF85" w14:textId="77777777" w:rsidR="0022423B" w:rsidRDefault="0022423B" w:rsidP="0022423B">
      <w:pPr>
        <w:rPr>
          <w:rFonts w:cs="Arial"/>
        </w:rPr>
      </w:pPr>
      <w:r>
        <w:rPr>
          <w:rFonts w:cs="Arial"/>
        </w:rPr>
        <w:t>Name: Intensity</w:t>
      </w:r>
    </w:p>
    <w:p w14:paraId="58986352" w14:textId="77777777" w:rsidR="0022423B" w:rsidRDefault="0022423B" w:rsidP="0022423B">
      <w:pPr>
        <w:rPr>
          <w:rFonts w:cs="Arial"/>
        </w:rPr>
      </w:pPr>
      <w:r>
        <w:rPr>
          <w:rFonts w:cs="Arial"/>
        </w:rPr>
        <w:t>Description: Indicates the intesity required to set for ambient lighting.</w:t>
      </w:r>
    </w:p>
    <w:p w14:paraId="6927311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CDF859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93BD5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D4697D" w14:textId="77777777" w:rsidR="00F33430" w:rsidRDefault="00F33430"/>
        </w:tc>
      </w:tr>
      <w:tr w:rsidR="0022423B" w:rsidRPr="00981CB3" w14:paraId="59ACACF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1435D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6256F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0189B" w14:textId="77777777" w:rsidR="0022423B" w:rsidRDefault="0022423B" w:rsidP="00767670">
            <w:pPr>
              <w:rPr>
                <w:rFonts w:eastAsiaTheme="minorHAnsi" w:cs="Arial"/>
                <w:color w:val="000000" w:themeColor="text1"/>
                <w:sz w:val="16"/>
                <w:szCs w:val="16"/>
              </w:rPr>
            </w:pPr>
            <w:r>
              <w:rPr>
                <w:noProof/>
              </w:rPr>
              <w:drawing>
                <wp:inline distT="0" distB="0" distL="0" distR="0" wp14:anchorId="6D8C2F5D" wp14:editId="3601FF64">
                  <wp:extent cx="203200" cy="203200"/>
                  <wp:effectExtent l="0" t="0" r="0" b="0"/>
                  <wp:docPr id="197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074D547" w14:textId="77777777" w:rsidR="0022423B" w:rsidRDefault="0022423B" w:rsidP="0022423B">
      <w:pPr>
        <w:rPr>
          <w:lang w:val="en-GB"/>
        </w:rPr>
      </w:pPr>
      <w:r w:rsidRPr="00702453">
        <w:t xml:space="preserve">Table: </w:t>
      </w:r>
      <w:r>
        <w:t xml:space="preserve">Signal Details of </w:t>
      </w:r>
      <w:r>
        <w:rPr>
          <w:lang w:val="en-GB"/>
        </w:rPr>
        <w:t>Intensity</w:t>
      </w:r>
    </w:p>
    <w:p w14:paraId="2D26D23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55A93FE" w14:textId="77777777" w:rsidR="0022423B" w:rsidRPr="00F03856" w:rsidRDefault="0022423B" w:rsidP="0022423B">
      <w:pPr>
        <w:pStyle w:val="RERequirement"/>
      </w:pPr>
      <w:r>
        <w:rPr>
          <w:noProof/>
        </w:rPr>
        <w:drawing>
          <wp:inline distT="0" distB="0" distL="0" distR="0" wp14:anchorId="05AF7BDE" wp14:editId="382FB3A3">
            <wp:extent cx="203200" cy="203200"/>
            <wp:effectExtent l="0" t="0" r="0" b="0"/>
            <wp:docPr id="19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LG_Other_Door_Ajar_Status</w:t>
      </w:r>
    </w:p>
    <w:p w14:paraId="3EEC4A38" w14:textId="77777777" w:rsidR="0022423B" w:rsidRDefault="0022423B" w:rsidP="0022423B">
      <w:pPr>
        <w:rPr>
          <w:rFonts w:cs="Arial"/>
        </w:rPr>
      </w:pPr>
      <w:r>
        <w:rPr>
          <w:rFonts w:cs="Arial"/>
        </w:rPr>
        <w:t>Name: LG_Other_Door_Ajar_Status</w:t>
      </w:r>
    </w:p>
    <w:p w14:paraId="09E8231C" w14:textId="77777777" w:rsidR="0022423B" w:rsidRDefault="0022423B" w:rsidP="0022423B">
      <w:pPr>
        <w:rPr>
          <w:rFonts w:cs="Arial"/>
        </w:rPr>
      </w:pPr>
      <w:r>
        <w:rPr>
          <w:rFonts w:cs="Arial"/>
        </w:rPr>
        <w:t>Description: Indicates whether only LG is open or LG along with some other Door is Ajar.</w:t>
      </w:r>
    </w:p>
    <w:p w14:paraId="299797B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3AA4D7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A3A68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37CC6E" w14:textId="77777777" w:rsidR="00F33430" w:rsidRDefault="00F33430"/>
        </w:tc>
      </w:tr>
      <w:tr w:rsidR="0022423B" w:rsidRPr="00981CB3" w14:paraId="1BACAC1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6A75D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38A2D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CCAA43" w14:textId="77777777" w:rsidR="0022423B" w:rsidRDefault="0022423B" w:rsidP="00767670">
            <w:pPr>
              <w:rPr>
                <w:rFonts w:eastAsiaTheme="minorHAnsi" w:cs="Arial"/>
                <w:color w:val="000000" w:themeColor="text1"/>
                <w:sz w:val="16"/>
                <w:szCs w:val="16"/>
              </w:rPr>
            </w:pPr>
            <w:r>
              <w:rPr>
                <w:noProof/>
              </w:rPr>
              <w:drawing>
                <wp:inline distT="0" distB="0" distL="0" distR="0" wp14:anchorId="190B52B4" wp14:editId="627078BD">
                  <wp:extent cx="203200" cy="203200"/>
                  <wp:effectExtent l="0" t="0" r="0" b="0"/>
                  <wp:docPr id="197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LG_Other_Door_Ajar_StatusKind</w:t>
            </w:r>
          </w:p>
        </w:tc>
      </w:tr>
    </w:tbl>
    <w:p w14:paraId="4A531A2A" w14:textId="77777777" w:rsidR="0022423B" w:rsidRDefault="0022423B" w:rsidP="0022423B">
      <w:pPr>
        <w:rPr>
          <w:lang w:val="en-GB"/>
        </w:rPr>
      </w:pPr>
      <w:r w:rsidRPr="00702453">
        <w:t xml:space="preserve">Table: </w:t>
      </w:r>
      <w:r>
        <w:t xml:space="preserve">Signal Details of </w:t>
      </w:r>
      <w:r>
        <w:rPr>
          <w:lang w:val="en-GB"/>
        </w:rPr>
        <w:t>LG_Other_Door_Ajar_Status</w:t>
      </w:r>
    </w:p>
    <w:p w14:paraId="711FAA5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6D72A84" w14:textId="77777777" w:rsidR="0022423B" w:rsidRPr="00F03856" w:rsidRDefault="0022423B" w:rsidP="0022423B">
      <w:pPr>
        <w:pStyle w:val="RERequirement"/>
      </w:pPr>
      <w:r>
        <w:rPr>
          <w:noProof/>
        </w:rPr>
        <w:drawing>
          <wp:inline distT="0" distB="0" distL="0" distR="0" wp14:anchorId="0FD4D117" wp14:editId="72661E71">
            <wp:extent cx="203200" cy="203200"/>
            <wp:effectExtent l="0" t="0" r="0" b="0"/>
            <wp:docPr id="19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LghtAmbColr_No_Rq</w:t>
      </w:r>
    </w:p>
    <w:p w14:paraId="6786F27A" w14:textId="77777777" w:rsidR="0022423B" w:rsidRDefault="0022423B" w:rsidP="0022423B">
      <w:pPr>
        <w:rPr>
          <w:rFonts w:cs="Arial"/>
        </w:rPr>
      </w:pPr>
      <w:r>
        <w:rPr>
          <w:rFonts w:cs="Arial"/>
        </w:rPr>
        <w:t>Ambient Lighting Color Selection Request.</w:t>
      </w:r>
    </w:p>
    <w:p w14:paraId="3F111B1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1FD8C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4858D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84AE50" w14:textId="77777777" w:rsidR="00F33430" w:rsidRDefault="00F33430"/>
        </w:tc>
      </w:tr>
      <w:tr w:rsidR="0022423B" w:rsidRPr="00981CB3" w14:paraId="47C63F7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CB259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6E555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CCE6FC" w14:textId="77777777" w:rsidR="0022423B" w:rsidRDefault="0022423B" w:rsidP="00767670">
            <w:pPr>
              <w:rPr>
                <w:rFonts w:eastAsiaTheme="minorHAnsi" w:cs="Arial"/>
                <w:color w:val="000000" w:themeColor="text1"/>
                <w:sz w:val="16"/>
                <w:szCs w:val="16"/>
              </w:rPr>
            </w:pPr>
            <w:r>
              <w:rPr>
                <w:noProof/>
              </w:rPr>
              <w:drawing>
                <wp:inline distT="0" distB="0" distL="0" distR="0" wp14:anchorId="52AAD301" wp14:editId="7E6DB43D">
                  <wp:extent cx="203200" cy="203200"/>
                  <wp:effectExtent l="0" t="0" r="0" b="0"/>
                  <wp:docPr id="197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1B7DA3FB" w14:textId="77777777" w:rsidR="0022423B" w:rsidRDefault="0022423B" w:rsidP="0022423B">
      <w:pPr>
        <w:rPr>
          <w:lang w:val="en-GB"/>
        </w:rPr>
      </w:pPr>
      <w:r w:rsidRPr="00702453">
        <w:t xml:space="preserve">Table: </w:t>
      </w:r>
      <w:r>
        <w:t xml:space="preserve">Signal Details of </w:t>
      </w:r>
      <w:r>
        <w:rPr>
          <w:lang w:val="en-GB"/>
        </w:rPr>
        <w:t>LghtAmbColr_No_Rq</w:t>
      </w:r>
    </w:p>
    <w:p w14:paraId="3E088F4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96E62DF" w14:textId="77777777" w:rsidR="0022423B" w:rsidRPr="00F03856" w:rsidRDefault="0022423B" w:rsidP="0022423B">
      <w:pPr>
        <w:pStyle w:val="RERequirement"/>
      </w:pPr>
      <w:r>
        <w:rPr>
          <w:noProof/>
        </w:rPr>
        <w:drawing>
          <wp:inline distT="0" distB="0" distL="0" distR="0" wp14:anchorId="51A8710F" wp14:editId="460631AD">
            <wp:extent cx="203200" cy="203200"/>
            <wp:effectExtent l="0" t="0" r="0" b="0"/>
            <wp:docPr id="19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LghtAmbDrvMde_B_Stat</w:t>
      </w:r>
    </w:p>
    <w:p w14:paraId="4AD4066A" w14:textId="77777777" w:rsidR="0022423B" w:rsidRDefault="0022423B" w:rsidP="0022423B">
      <w:pPr>
        <w:rPr>
          <w:rFonts w:cs="Arial"/>
        </w:rPr>
      </w:pPr>
      <w:r>
        <w:rPr>
          <w:rFonts w:cs="Arial"/>
        </w:rPr>
        <w:t>Name: LghtAmbDrvMde_B_Stat</w:t>
      </w:r>
    </w:p>
    <w:p w14:paraId="4306DE95" w14:textId="77777777" w:rsidR="0022423B" w:rsidRDefault="0022423B" w:rsidP="0022423B">
      <w:pPr>
        <w:rPr>
          <w:rFonts w:cs="Arial"/>
        </w:rPr>
      </w:pPr>
      <w:r>
        <w:rPr>
          <w:rFonts w:cs="Arial"/>
        </w:rPr>
        <w:t>Description: CAN signal for Contextual Ambient Lighting MANUAL and AUTOMATIC BCM f eedback.</w:t>
      </w:r>
    </w:p>
    <w:p w14:paraId="7995DE4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03F5B6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7E50E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F32781" w14:textId="77777777" w:rsidR="00F33430" w:rsidRDefault="00F33430"/>
        </w:tc>
      </w:tr>
      <w:tr w:rsidR="0022423B" w:rsidRPr="00981CB3" w14:paraId="3A17502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A33D1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6B62B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B5D0C7" w14:textId="77777777" w:rsidR="0022423B" w:rsidRDefault="0022423B" w:rsidP="00767670">
            <w:pPr>
              <w:rPr>
                <w:rFonts w:eastAsiaTheme="minorHAnsi" w:cs="Arial"/>
                <w:color w:val="000000" w:themeColor="text1"/>
                <w:sz w:val="16"/>
                <w:szCs w:val="16"/>
              </w:rPr>
            </w:pPr>
            <w:r>
              <w:rPr>
                <w:noProof/>
              </w:rPr>
              <w:drawing>
                <wp:inline distT="0" distB="0" distL="0" distR="0" wp14:anchorId="76ACA2E5" wp14:editId="57F21E5B">
                  <wp:extent cx="203200" cy="203200"/>
                  <wp:effectExtent l="0" t="0" r="0" b="0"/>
                  <wp:docPr id="198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LghtAmbDrvMde_B_StatKind</w:t>
            </w:r>
          </w:p>
        </w:tc>
      </w:tr>
    </w:tbl>
    <w:p w14:paraId="2B6A337F" w14:textId="77777777" w:rsidR="0022423B" w:rsidRDefault="0022423B" w:rsidP="0022423B">
      <w:pPr>
        <w:rPr>
          <w:lang w:val="en-GB"/>
        </w:rPr>
      </w:pPr>
      <w:r w:rsidRPr="00702453">
        <w:t xml:space="preserve">Table: </w:t>
      </w:r>
      <w:r>
        <w:t xml:space="preserve">Signal Details of </w:t>
      </w:r>
      <w:r>
        <w:rPr>
          <w:lang w:val="en-GB"/>
        </w:rPr>
        <w:t>LghtAmbDrvMde_B_Stat</w:t>
      </w:r>
    </w:p>
    <w:p w14:paraId="24464E6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8399E67" w14:textId="77777777" w:rsidR="0022423B" w:rsidRPr="00F03856" w:rsidRDefault="0022423B" w:rsidP="0022423B">
      <w:pPr>
        <w:pStyle w:val="RERequirement"/>
      </w:pPr>
      <w:r>
        <w:rPr>
          <w:noProof/>
        </w:rPr>
        <w:drawing>
          <wp:inline distT="0" distB="0" distL="0" distR="0" wp14:anchorId="7E8369F0" wp14:editId="12841713">
            <wp:extent cx="203200" cy="203200"/>
            <wp:effectExtent l="0" t="0" r="0" b="0"/>
            <wp:docPr id="19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LghtAmbDrvMde_D_Rq</w:t>
      </w:r>
    </w:p>
    <w:p w14:paraId="157EB3FB" w14:textId="77777777" w:rsidR="0022423B" w:rsidRDefault="0022423B" w:rsidP="0022423B">
      <w:pPr>
        <w:rPr>
          <w:rFonts w:cs="Arial"/>
        </w:rPr>
      </w:pPr>
      <w:r>
        <w:rPr>
          <w:rFonts w:cs="Arial"/>
        </w:rPr>
        <w:t>Name: LghtAmbDrvMde_D_Rq</w:t>
      </w:r>
    </w:p>
    <w:p w14:paraId="38CB6080" w14:textId="77777777" w:rsidR="0022423B" w:rsidRDefault="0022423B" w:rsidP="0022423B">
      <w:pPr>
        <w:rPr>
          <w:rFonts w:cs="Arial"/>
        </w:rPr>
      </w:pPr>
      <w:r>
        <w:rPr>
          <w:rFonts w:cs="Arial"/>
        </w:rPr>
        <w:t>Description: CAN signal for setting Contextual Ambient Lighting MANUAL and AUTOMATIC HMI request.</w:t>
      </w:r>
    </w:p>
    <w:p w14:paraId="6D41F0C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62041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BFF4A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19F1E8" w14:textId="77777777" w:rsidR="00F33430" w:rsidRDefault="00F33430"/>
        </w:tc>
      </w:tr>
      <w:tr w:rsidR="0022423B" w:rsidRPr="00981CB3" w14:paraId="00325EC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43795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91D7E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419E6" w14:textId="77777777" w:rsidR="0022423B" w:rsidRDefault="0022423B" w:rsidP="00767670">
            <w:pPr>
              <w:rPr>
                <w:rFonts w:eastAsiaTheme="minorHAnsi" w:cs="Arial"/>
                <w:color w:val="000000" w:themeColor="text1"/>
                <w:sz w:val="16"/>
                <w:szCs w:val="16"/>
              </w:rPr>
            </w:pPr>
            <w:r>
              <w:rPr>
                <w:noProof/>
              </w:rPr>
              <w:drawing>
                <wp:inline distT="0" distB="0" distL="0" distR="0" wp14:anchorId="7075E32E" wp14:editId="75994D26">
                  <wp:extent cx="203200" cy="203200"/>
                  <wp:effectExtent l="0" t="0" r="0" b="0"/>
                  <wp:docPr id="198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LghtAmbDrvMde_D_RqKind</w:t>
            </w:r>
          </w:p>
        </w:tc>
      </w:tr>
    </w:tbl>
    <w:p w14:paraId="2769CF8E" w14:textId="77777777" w:rsidR="0022423B" w:rsidRDefault="0022423B" w:rsidP="0022423B">
      <w:pPr>
        <w:rPr>
          <w:lang w:val="en-GB"/>
        </w:rPr>
      </w:pPr>
      <w:r w:rsidRPr="00702453">
        <w:t xml:space="preserve">Table: </w:t>
      </w:r>
      <w:r>
        <w:t xml:space="preserve">Signal Details of </w:t>
      </w:r>
      <w:r>
        <w:rPr>
          <w:lang w:val="en-GB"/>
        </w:rPr>
        <w:t>LghtAmbDrvMde_D_Rq</w:t>
      </w:r>
    </w:p>
    <w:p w14:paraId="214C525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7FF3D48" w14:textId="77777777" w:rsidR="0022423B" w:rsidRPr="00F03856" w:rsidRDefault="0022423B" w:rsidP="0022423B">
      <w:pPr>
        <w:pStyle w:val="RERequirement"/>
      </w:pPr>
      <w:r>
        <w:rPr>
          <w:noProof/>
        </w:rPr>
        <w:drawing>
          <wp:inline distT="0" distB="0" distL="0" distR="0" wp14:anchorId="1531AB4F" wp14:editId="2D85BCF5">
            <wp:extent cx="203200" cy="203200"/>
            <wp:effectExtent l="0" t="0" r="0" b="0"/>
            <wp:docPr id="19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LghtAmbIntns_No_Rq</w:t>
      </w:r>
    </w:p>
    <w:p w14:paraId="65DEA1AF" w14:textId="77777777" w:rsidR="0022423B" w:rsidRDefault="0022423B" w:rsidP="0022423B">
      <w:pPr>
        <w:rPr>
          <w:rFonts w:cs="Arial"/>
        </w:rPr>
      </w:pPr>
      <w:r>
        <w:rPr>
          <w:rFonts w:cs="Arial"/>
        </w:rPr>
        <w:t>User request to set ambient intensity level.</w:t>
      </w:r>
    </w:p>
    <w:p w14:paraId="28EDAF1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FEE009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61AF4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8E5F61" w14:textId="77777777" w:rsidR="00F33430" w:rsidRDefault="00F33430"/>
        </w:tc>
      </w:tr>
      <w:tr w:rsidR="0022423B" w:rsidRPr="00981CB3" w14:paraId="200901C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99F12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C563D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9541C5" w14:textId="77777777" w:rsidR="0022423B" w:rsidRDefault="0022423B" w:rsidP="00767670">
            <w:pPr>
              <w:rPr>
                <w:rFonts w:eastAsiaTheme="minorHAnsi" w:cs="Arial"/>
                <w:color w:val="000000" w:themeColor="text1"/>
                <w:sz w:val="16"/>
                <w:szCs w:val="16"/>
              </w:rPr>
            </w:pPr>
            <w:r>
              <w:rPr>
                <w:noProof/>
              </w:rPr>
              <w:drawing>
                <wp:inline distT="0" distB="0" distL="0" distR="0" wp14:anchorId="7EAED2E0" wp14:editId="13DCCD58">
                  <wp:extent cx="203200" cy="203200"/>
                  <wp:effectExtent l="0" t="0" r="0" b="0"/>
                  <wp:docPr id="199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1496EA25" w14:textId="77777777" w:rsidR="0022423B" w:rsidRDefault="0022423B" w:rsidP="0022423B">
      <w:pPr>
        <w:rPr>
          <w:lang w:val="en-GB"/>
        </w:rPr>
      </w:pPr>
      <w:r w:rsidRPr="00702453">
        <w:t xml:space="preserve">Table: </w:t>
      </w:r>
      <w:r>
        <w:t xml:space="preserve">Signal Details of </w:t>
      </w:r>
      <w:r>
        <w:rPr>
          <w:lang w:val="en-GB"/>
        </w:rPr>
        <w:t>LghtAmbIntns_No_Rq</w:t>
      </w:r>
    </w:p>
    <w:p w14:paraId="7CA14AA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2B9F83B" w14:textId="77777777" w:rsidR="0022423B" w:rsidRPr="00F03856" w:rsidRDefault="0022423B" w:rsidP="0022423B">
      <w:pPr>
        <w:pStyle w:val="RERequirement"/>
      </w:pPr>
      <w:r>
        <w:rPr>
          <w:noProof/>
        </w:rPr>
        <w:drawing>
          <wp:inline distT="0" distB="0" distL="0" distR="0" wp14:anchorId="18BE6716" wp14:editId="5B8580B8">
            <wp:extent cx="203200" cy="203200"/>
            <wp:effectExtent l="0" t="0" r="0" b="0"/>
            <wp:docPr id="19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w:t>
      </w:r>
    </w:p>
    <w:p w14:paraId="4374CA2C" w14:textId="77777777" w:rsidR="0022423B" w:rsidRDefault="0022423B" w:rsidP="0022423B">
      <w:pPr>
        <w:rPr>
          <w:rFonts w:cs="Arial"/>
        </w:rPr>
      </w:pPr>
      <w:r>
        <w:rPr>
          <w:rFonts w:cs="Arial"/>
        </w:rPr>
        <w:t>Name: LightAmbColor_No</w:t>
      </w:r>
    </w:p>
    <w:p w14:paraId="727CD28C" w14:textId="77777777" w:rsidR="0022423B" w:rsidRDefault="0022423B" w:rsidP="0022423B">
      <w:pPr>
        <w:rPr>
          <w:rFonts w:cs="Arial"/>
        </w:rPr>
      </w:pPr>
      <w:r>
        <w:rPr>
          <w:rFonts w:cs="Arial"/>
        </w:rPr>
        <w:t>Description: This number will be derived from CAN inputs from ambient color number depending on whether</w:t>
      </w:r>
    </w:p>
    <w:p w14:paraId="39A63986" w14:textId="77777777" w:rsidR="0022423B" w:rsidRDefault="0022423B" w:rsidP="0022423B">
      <w:pPr>
        <w:rPr>
          <w:rFonts w:cs="Arial"/>
        </w:rPr>
      </w:pPr>
      <w:r>
        <w:rPr>
          <w:rFonts w:cs="Arial"/>
        </w:rPr>
        <w:t>Enhanced memory exists.</w:t>
      </w:r>
    </w:p>
    <w:p w14:paraId="38F99C7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766E22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F4C32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EF3F93" w14:textId="77777777" w:rsidR="00F33430" w:rsidRDefault="00F33430"/>
        </w:tc>
      </w:tr>
      <w:tr w:rsidR="0022423B" w:rsidRPr="00981CB3" w14:paraId="1637C3F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FE3CB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6D31A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17557F" w14:textId="77777777" w:rsidR="0022423B" w:rsidRDefault="0022423B" w:rsidP="00767670">
            <w:pPr>
              <w:rPr>
                <w:rFonts w:eastAsiaTheme="minorHAnsi" w:cs="Arial"/>
                <w:color w:val="000000" w:themeColor="text1"/>
                <w:sz w:val="16"/>
                <w:szCs w:val="16"/>
              </w:rPr>
            </w:pPr>
            <w:r>
              <w:rPr>
                <w:noProof/>
              </w:rPr>
              <w:drawing>
                <wp:inline distT="0" distB="0" distL="0" distR="0" wp14:anchorId="2BA808DB" wp14:editId="6868969E">
                  <wp:extent cx="203200" cy="203200"/>
                  <wp:effectExtent l="0" t="0" r="0" b="0"/>
                  <wp:docPr id="1994"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46520CF" w14:textId="77777777" w:rsidR="0022423B" w:rsidRDefault="0022423B" w:rsidP="0022423B">
      <w:pPr>
        <w:rPr>
          <w:lang w:val="en-GB"/>
        </w:rPr>
      </w:pPr>
      <w:r w:rsidRPr="00702453">
        <w:t xml:space="preserve">Table: </w:t>
      </w:r>
      <w:r>
        <w:t xml:space="preserve">Signal Details of </w:t>
      </w:r>
      <w:r>
        <w:rPr>
          <w:lang w:val="en-GB"/>
        </w:rPr>
        <w:t>LightAmbColor_No</w:t>
      </w:r>
    </w:p>
    <w:p w14:paraId="66A895B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C856D44" w14:textId="77777777" w:rsidR="0022423B" w:rsidRPr="00F03856" w:rsidRDefault="0022423B" w:rsidP="0022423B">
      <w:pPr>
        <w:pStyle w:val="RERequirement"/>
      </w:pPr>
      <w:r>
        <w:rPr>
          <w:noProof/>
        </w:rPr>
        <w:drawing>
          <wp:inline distT="0" distB="0" distL="0" distR="0" wp14:anchorId="0F671C2B" wp14:editId="01B05F43">
            <wp:extent cx="203200" cy="203200"/>
            <wp:effectExtent l="0" t="0" r="0" b="0"/>
            <wp:docPr id="19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LightAmbColor_No_Actl</w:t>
      </w:r>
    </w:p>
    <w:p w14:paraId="55BDC256" w14:textId="77777777" w:rsidR="0022423B" w:rsidRDefault="0022423B" w:rsidP="0022423B">
      <w:pPr>
        <w:rPr>
          <w:rFonts w:cs="Arial"/>
        </w:rPr>
      </w:pPr>
      <w:r>
        <w:rPr>
          <w:rFonts w:cs="Arial"/>
        </w:rPr>
        <w:t>Name: LightAmbColor_No_Actl</w:t>
      </w:r>
    </w:p>
    <w:p w14:paraId="6BD5482A" w14:textId="77777777" w:rsidR="0022423B" w:rsidRDefault="0022423B" w:rsidP="0022423B">
      <w:pPr>
        <w:rPr>
          <w:rFonts w:cs="Arial"/>
        </w:rPr>
      </w:pPr>
      <w:r>
        <w:rPr>
          <w:rFonts w:cs="Arial"/>
        </w:rPr>
        <w:t>Description: CAN signal for ambient color level status</w:t>
      </w:r>
    </w:p>
    <w:p w14:paraId="703E54D0" w14:textId="77777777" w:rsidR="0022423B" w:rsidRDefault="0022423B" w:rsidP="0022423B">
      <w:pPr>
        <w:rPr>
          <w:rFonts w:cs="Arial"/>
        </w:rPr>
      </w:pPr>
      <w:r>
        <w:rPr>
          <w:rFonts w:cs="Arial"/>
        </w:rPr>
        <w:t>DomainElement : 0:15</w:t>
      </w:r>
    </w:p>
    <w:p w14:paraId="22489C96" w14:textId="77777777" w:rsidR="0022423B" w:rsidRDefault="0022423B" w:rsidP="0022423B">
      <w:pPr>
        <w:rPr>
          <w:rFonts w:cs="Arial"/>
        </w:rPr>
      </w:pPr>
      <w:r>
        <w:rPr>
          <w:rFonts w:cs="Arial"/>
        </w:rPr>
        <w:t>DomainDescription : ambient color level</w:t>
      </w:r>
    </w:p>
    <w:p w14:paraId="56ABE50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589B7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7F3DA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C0068" w14:textId="77777777" w:rsidR="00F33430" w:rsidRDefault="00F33430"/>
        </w:tc>
      </w:tr>
      <w:tr w:rsidR="0022423B" w:rsidRPr="00981CB3" w14:paraId="05A2F94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508CC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358DD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8EC832" w14:textId="77777777" w:rsidR="0022423B" w:rsidRDefault="0022423B" w:rsidP="00767670">
            <w:pPr>
              <w:rPr>
                <w:rFonts w:eastAsiaTheme="minorHAnsi" w:cs="Arial"/>
                <w:color w:val="000000" w:themeColor="text1"/>
                <w:sz w:val="16"/>
                <w:szCs w:val="16"/>
              </w:rPr>
            </w:pPr>
            <w:r>
              <w:rPr>
                <w:noProof/>
              </w:rPr>
              <w:drawing>
                <wp:inline distT="0" distB="0" distL="0" distR="0" wp14:anchorId="6643454F" wp14:editId="3DC6DBD7">
                  <wp:extent cx="203200" cy="203200"/>
                  <wp:effectExtent l="0" t="0" r="0" b="0"/>
                  <wp:docPr id="199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84143AC" w14:textId="77777777" w:rsidR="0022423B" w:rsidRDefault="0022423B" w:rsidP="0022423B">
      <w:pPr>
        <w:rPr>
          <w:lang w:val="en-GB"/>
        </w:rPr>
      </w:pPr>
      <w:r w:rsidRPr="00702453">
        <w:t xml:space="preserve">Table: </w:t>
      </w:r>
      <w:r>
        <w:t xml:space="preserve">Signal Details of </w:t>
      </w:r>
      <w:r>
        <w:rPr>
          <w:lang w:val="en-GB"/>
        </w:rPr>
        <w:t>LightAmbColor_No_Actl</w:t>
      </w:r>
    </w:p>
    <w:p w14:paraId="5ACE107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E5BD15F" w14:textId="77777777" w:rsidR="0022423B" w:rsidRPr="00F03856" w:rsidRDefault="0022423B" w:rsidP="0022423B">
      <w:pPr>
        <w:pStyle w:val="RERequirement"/>
      </w:pPr>
      <w:r>
        <w:rPr>
          <w:noProof/>
        </w:rPr>
        <w:drawing>
          <wp:inline distT="0" distB="0" distL="0" distR="0" wp14:anchorId="10ECA66B" wp14:editId="61B90C25">
            <wp:extent cx="203200" cy="203200"/>
            <wp:effectExtent l="0" t="0" r="0" b="0"/>
            <wp:docPr id="20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LightAmbColor_No_Rq</w:t>
      </w:r>
    </w:p>
    <w:p w14:paraId="137BFF4F" w14:textId="77777777" w:rsidR="0022423B" w:rsidRDefault="0022423B" w:rsidP="0022423B">
      <w:pPr>
        <w:rPr>
          <w:rFonts w:cs="Arial"/>
        </w:rPr>
      </w:pPr>
      <w:r>
        <w:rPr>
          <w:rFonts w:cs="Arial"/>
        </w:rPr>
        <w:t>Name: LightAmbColor_No_Rq</w:t>
      </w:r>
    </w:p>
    <w:p w14:paraId="16FE2C5B" w14:textId="77777777" w:rsidR="0022423B" w:rsidRDefault="0022423B" w:rsidP="0022423B">
      <w:pPr>
        <w:rPr>
          <w:rFonts w:cs="Arial"/>
        </w:rPr>
      </w:pPr>
      <w:r>
        <w:rPr>
          <w:rFonts w:cs="Arial"/>
        </w:rPr>
        <w:t>Description: CAN signal for setting ambient color level</w:t>
      </w:r>
    </w:p>
    <w:p w14:paraId="2FF84A72" w14:textId="77777777" w:rsidR="0022423B" w:rsidRDefault="0022423B" w:rsidP="0022423B">
      <w:pPr>
        <w:rPr>
          <w:rFonts w:cs="Arial"/>
        </w:rPr>
      </w:pPr>
      <w:r>
        <w:rPr>
          <w:rFonts w:cs="Arial"/>
        </w:rPr>
        <w:t>DomainElement : 0:15</w:t>
      </w:r>
    </w:p>
    <w:p w14:paraId="634CB168" w14:textId="77777777" w:rsidR="0022423B" w:rsidRDefault="0022423B" w:rsidP="0022423B">
      <w:pPr>
        <w:rPr>
          <w:rFonts w:cs="Arial"/>
        </w:rPr>
      </w:pPr>
      <w:r>
        <w:rPr>
          <w:rFonts w:cs="Arial"/>
        </w:rPr>
        <w:t>DomainDescription : ambient color level</w:t>
      </w:r>
    </w:p>
    <w:p w14:paraId="103ED34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D6BFF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3B0A6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09F3B1" w14:textId="77777777" w:rsidR="00F33430" w:rsidRDefault="00F33430"/>
        </w:tc>
      </w:tr>
      <w:tr w:rsidR="0022423B" w:rsidRPr="00981CB3" w14:paraId="4C8F201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8E56F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AA460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4D324B" w14:textId="77777777" w:rsidR="0022423B" w:rsidRDefault="0022423B" w:rsidP="00767670">
            <w:pPr>
              <w:rPr>
                <w:rFonts w:eastAsiaTheme="minorHAnsi" w:cs="Arial"/>
                <w:color w:val="000000" w:themeColor="text1"/>
                <w:sz w:val="16"/>
                <w:szCs w:val="16"/>
              </w:rPr>
            </w:pPr>
            <w:r>
              <w:rPr>
                <w:noProof/>
              </w:rPr>
              <w:drawing>
                <wp:inline distT="0" distB="0" distL="0" distR="0" wp14:anchorId="1313C6E7" wp14:editId="78C24F20">
                  <wp:extent cx="203200" cy="203200"/>
                  <wp:effectExtent l="0" t="0" r="0" b="0"/>
                  <wp:docPr id="2002"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29CFF392" w14:textId="77777777" w:rsidR="0022423B" w:rsidRDefault="0022423B" w:rsidP="0022423B">
      <w:pPr>
        <w:rPr>
          <w:lang w:val="en-GB"/>
        </w:rPr>
      </w:pPr>
      <w:r w:rsidRPr="00702453">
        <w:t xml:space="preserve">Table: </w:t>
      </w:r>
      <w:r>
        <w:t xml:space="preserve">Signal Details of </w:t>
      </w:r>
      <w:r>
        <w:rPr>
          <w:lang w:val="en-GB"/>
        </w:rPr>
        <w:t>LightAmbColor_No_Rq</w:t>
      </w:r>
    </w:p>
    <w:p w14:paraId="29BFE54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1CAD7D0" w14:textId="77777777" w:rsidR="0022423B" w:rsidRPr="00F03856" w:rsidRDefault="0022423B" w:rsidP="0022423B">
      <w:pPr>
        <w:pStyle w:val="RERequirement"/>
      </w:pPr>
      <w:r>
        <w:rPr>
          <w:noProof/>
        </w:rPr>
        <w:drawing>
          <wp:inline distT="0" distB="0" distL="0" distR="0" wp14:anchorId="51627C34" wp14:editId="4A43C137">
            <wp:extent cx="203200" cy="203200"/>
            <wp:effectExtent l="0" t="0" r="0" b="0"/>
            <wp:docPr id="20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LightAmbColor_Temp</w:t>
      </w:r>
    </w:p>
    <w:p w14:paraId="1DC6214E" w14:textId="77777777" w:rsidR="0022423B" w:rsidRDefault="0022423B" w:rsidP="0022423B">
      <w:pPr>
        <w:rPr>
          <w:rFonts w:cs="Arial"/>
        </w:rPr>
      </w:pPr>
      <w:r>
        <w:rPr>
          <w:rFonts w:cs="Arial"/>
        </w:rPr>
        <w:t>Name: LightAmbColor_Temp</w:t>
      </w:r>
    </w:p>
    <w:p w14:paraId="54F85F89" w14:textId="77777777" w:rsidR="0022423B" w:rsidRDefault="0022423B" w:rsidP="0022423B">
      <w:pPr>
        <w:rPr>
          <w:rFonts w:cs="Arial"/>
        </w:rPr>
      </w:pPr>
      <w:r>
        <w:rPr>
          <w:rFonts w:cs="Arial"/>
        </w:rPr>
        <w:t>Description: Ambient color for Lincoln and Ford.</w:t>
      </w:r>
    </w:p>
    <w:p w14:paraId="5775FF6F" w14:textId="77777777" w:rsidR="0022423B" w:rsidRDefault="0022423B" w:rsidP="0022423B">
      <w:pPr>
        <w:rPr>
          <w:rFonts w:cs="Arial"/>
        </w:rPr>
      </w:pPr>
      <w:r>
        <w:rPr>
          <w:rFonts w:cs="Arial"/>
        </w:rPr>
        <w:lastRenderedPageBreak/>
        <w:t>0-ICE_BLUE; 1- ORANGE; 2-SOFT_BLUE; 3-RED; 4-GREEN; 5-BLUE; 6-PURPLE; 7-LICOLN_WHITE; 8-AMBER; 9-TEAL; 10-BURNT_ORANGE; 11-LINCOLN_BLUE; 12-LINCOLN_GREEN; 13-LILAC</w:t>
      </w:r>
    </w:p>
    <w:p w14:paraId="64D5180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CFBE42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084C3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60BB3C" w14:textId="77777777" w:rsidR="00F33430" w:rsidRDefault="00F33430"/>
        </w:tc>
      </w:tr>
      <w:tr w:rsidR="0022423B" w:rsidRPr="00981CB3" w14:paraId="5B84D65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6CBA0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28B2A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5A4E91" w14:textId="77777777" w:rsidR="0022423B" w:rsidRDefault="0022423B" w:rsidP="00767670">
            <w:pPr>
              <w:rPr>
                <w:rFonts w:eastAsiaTheme="minorHAnsi" w:cs="Arial"/>
                <w:color w:val="000000" w:themeColor="text1"/>
                <w:sz w:val="16"/>
                <w:szCs w:val="16"/>
              </w:rPr>
            </w:pPr>
            <w:r>
              <w:rPr>
                <w:noProof/>
              </w:rPr>
              <w:drawing>
                <wp:inline distT="0" distB="0" distL="0" distR="0" wp14:anchorId="24582B28" wp14:editId="657C5EA4">
                  <wp:extent cx="203200" cy="203200"/>
                  <wp:effectExtent l="0" t="0" r="0" b="0"/>
                  <wp:docPr id="2006"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12205E6B" w14:textId="77777777" w:rsidR="0022423B" w:rsidRDefault="0022423B" w:rsidP="0022423B">
      <w:pPr>
        <w:rPr>
          <w:lang w:val="en-GB"/>
        </w:rPr>
      </w:pPr>
      <w:r w:rsidRPr="00702453">
        <w:t xml:space="preserve">Table: </w:t>
      </w:r>
      <w:r>
        <w:t xml:space="preserve">Signal Details of </w:t>
      </w:r>
      <w:r>
        <w:rPr>
          <w:lang w:val="en-GB"/>
        </w:rPr>
        <w:t>LightAmbColor_Temp</w:t>
      </w:r>
    </w:p>
    <w:p w14:paraId="7ED2DDE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A98A9A1" w14:textId="77777777" w:rsidR="0022423B" w:rsidRPr="00F03856" w:rsidRDefault="0022423B" w:rsidP="0022423B">
      <w:pPr>
        <w:pStyle w:val="RERequirement"/>
      </w:pPr>
      <w:r>
        <w:rPr>
          <w:noProof/>
        </w:rPr>
        <w:drawing>
          <wp:inline distT="0" distB="0" distL="0" distR="0" wp14:anchorId="6F47B3DC" wp14:editId="2CCBE98C">
            <wp:extent cx="203200" cy="203200"/>
            <wp:effectExtent l="0" t="0" r="0" b="0"/>
            <wp:docPr id="20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w:t>
      </w:r>
    </w:p>
    <w:p w14:paraId="4DB09247" w14:textId="77777777" w:rsidR="0022423B" w:rsidRDefault="0022423B" w:rsidP="0022423B">
      <w:pPr>
        <w:rPr>
          <w:rFonts w:cs="Arial"/>
        </w:rPr>
      </w:pPr>
      <w:r>
        <w:rPr>
          <w:rFonts w:cs="Arial"/>
        </w:rPr>
        <w:t>Name: LightAmbIntsty_No</w:t>
      </w:r>
    </w:p>
    <w:p w14:paraId="09E89353" w14:textId="77777777" w:rsidR="0022423B" w:rsidRDefault="0022423B" w:rsidP="0022423B">
      <w:pPr>
        <w:rPr>
          <w:rFonts w:cs="Arial"/>
        </w:rPr>
      </w:pPr>
      <w:r>
        <w:rPr>
          <w:rFonts w:cs="Arial"/>
        </w:rPr>
        <w:t>Description: This number will be derived from CAN inputs from ambient intensity number depending on whether</w:t>
      </w:r>
    </w:p>
    <w:p w14:paraId="3A688F59" w14:textId="77777777" w:rsidR="0022423B" w:rsidRDefault="0022423B" w:rsidP="0022423B">
      <w:pPr>
        <w:rPr>
          <w:rFonts w:cs="Arial"/>
        </w:rPr>
      </w:pPr>
      <w:r>
        <w:rPr>
          <w:rFonts w:cs="Arial"/>
        </w:rPr>
        <w:t>Enhanced memory exists</w:t>
      </w:r>
    </w:p>
    <w:p w14:paraId="58502C0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DA9436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B5516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007585" w14:textId="77777777" w:rsidR="00F33430" w:rsidRDefault="00F33430"/>
        </w:tc>
      </w:tr>
      <w:tr w:rsidR="0022423B" w:rsidRPr="00981CB3" w14:paraId="0E97590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8AFF2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6BABB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A6C9C4" w14:textId="77777777" w:rsidR="0022423B" w:rsidRDefault="0022423B" w:rsidP="00767670">
            <w:pPr>
              <w:rPr>
                <w:rFonts w:eastAsiaTheme="minorHAnsi" w:cs="Arial"/>
                <w:color w:val="000000" w:themeColor="text1"/>
                <w:sz w:val="16"/>
                <w:szCs w:val="16"/>
              </w:rPr>
            </w:pPr>
            <w:r>
              <w:rPr>
                <w:noProof/>
              </w:rPr>
              <w:drawing>
                <wp:inline distT="0" distB="0" distL="0" distR="0" wp14:anchorId="25CB659F" wp14:editId="07063C5D">
                  <wp:extent cx="203200" cy="203200"/>
                  <wp:effectExtent l="0" t="0" r="0" b="0"/>
                  <wp:docPr id="201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F3ECF2F" w14:textId="77777777" w:rsidR="0022423B" w:rsidRDefault="0022423B" w:rsidP="0022423B">
      <w:pPr>
        <w:rPr>
          <w:lang w:val="en-GB"/>
        </w:rPr>
      </w:pPr>
      <w:r w:rsidRPr="00702453">
        <w:t xml:space="preserve">Table: </w:t>
      </w:r>
      <w:r>
        <w:t xml:space="preserve">Signal Details of </w:t>
      </w:r>
      <w:r>
        <w:rPr>
          <w:lang w:val="en-GB"/>
        </w:rPr>
        <w:t>LightAmbIntsty_No</w:t>
      </w:r>
    </w:p>
    <w:p w14:paraId="079F2B0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0423CB5" w14:textId="77777777" w:rsidR="0022423B" w:rsidRPr="00F03856" w:rsidRDefault="0022423B" w:rsidP="0022423B">
      <w:pPr>
        <w:pStyle w:val="RERequirement"/>
      </w:pPr>
      <w:r>
        <w:rPr>
          <w:noProof/>
        </w:rPr>
        <w:drawing>
          <wp:inline distT="0" distB="0" distL="0" distR="0" wp14:anchorId="154666B9" wp14:editId="48DF7DC1">
            <wp:extent cx="203200" cy="203200"/>
            <wp:effectExtent l="0" t="0" r="0" b="0"/>
            <wp:docPr id="20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LightAmbIntsty_No_Actl</w:t>
      </w:r>
    </w:p>
    <w:p w14:paraId="081F8FB9" w14:textId="77777777" w:rsidR="0022423B" w:rsidRDefault="0022423B" w:rsidP="0022423B">
      <w:pPr>
        <w:rPr>
          <w:rFonts w:cs="Arial"/>
        </w:rPr>
      </w:pPr>
      <w:r>
        <w:rPr>
          <w:rFonts w:cs="Arial"/>
        </w:rPr>
        <w:t>Name: LightAmbIntsty_No_Actl</w:t>
      </w:r>
    </w:p>
    <w:p w14:paraId="3DD966E1" w14:textId="77777777" w:rsidR="0022423B" w:rsidRDefault="0022423B" w:rsidP="0022423B">
      <w:pPr>
        <w:rPr>
          <w:rFonts w:cs="Arial"/>
        </w:rPr>
      </w:pPr>
      <w:r>
        <w:rPr>
          <w:rFonts w:cs="Arial"/>
        </w:rPr>
        <w:t>Description: CAN signal for ambient color level status</w:t>
      </w:r>
    </w:p>
    <w:p w14:paraId="584C9035" w14:textId="77777777" w:rsidR="0022423B" w:rsidRDefault="0022423B" w:rsidP="0022423B">
      <w:pPr>
        <w:rPr>
          <w:rFonts w:cs="Arial"/>
        </w:rPr>
      </w:pPr>
      <w:r>
        <w:rPr>
          <w:rFonts w:cs="Arial"/>
        </w:rPr>
        <w:t>DomainElement : 0:100</w:t>
      </w:r>
    </w:p>
    <w:p w14:paraId="0C4520F1" w14:textId="77777777" w:rsidR="0022423B" w:rsidRDefault="0022423B" w:rsidP="0022423B">
      <w:pPr>
        <w:rPr>
          <w:rFonts w:cs="Arial"/>
        </w:rPr>
      </w:pPr>
      <w:r>
        <w:rPr>
          <w:rFonts w:cs="Arial"/>
        </w:rPr>
        <w:t>DomainDescription : ambient dimming level</w:t>
      </w:r>
    </w:p>
    <w:p w14:paraId="530D6F4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6A7B41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73CE3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B9F2E3" w14:textId="77777777" w:rsidR="00F33430" w:rsidRDefault="00F33430"/>
        </w:tc>
      </w:tr>
      <w:tr w:rsidR="0022423B" w:rsidRPr="00981CB3" w14:paraId="340312C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B40CE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60B9A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7E60" w14:textId="77777777" w:rsidR="0022423B" w:rsidRDefault="0022423B" w:rsidP="00767670">
            <w:pPr>
              <w:rPr>
                <w:rFonts w:eastAsiaTheme="minorHAnsi" w:cs="Arial"/>
                <w:color w:val="000000" w:themeColor="text1"/>
                <w:sz w:val="16"/>
                <w:szCs w:val="16"/>
              </w:rPr>
            </w:pPr>
            <w:r>
              <w:rPr>
                <w:noProof/>
              </w:rPr>
              <w:drawing>
                <wp:inline distT="0" distB="0" distL="0" distR="0" wp14:anchorId="40E837F2" wp14:editId="27B708CC">
                  <wp:extent cx="203200" cy="203200"/>
                  <wp:effectExtent l="0" t="0" r="0" b="0"/>
                  <wp:docPr id="2014"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4F31C8C" w14:textId="77777777" w:rsidR="0022423B" w:rsidRDefault="0022423B" w:rsidP="0022423B">
      <w:pPr>
        <w:rPr>
          <w:lang w:val="en-GB"/>
        </w:rPr>
      </w:pPr>
      <w:r w:rsidRPr="00702453">
        <w:t xml:space="preserve">Table: </w:t>
      </w:r>
      <w:r>
        <w:t xml:space="preserve">Signal Details of </w:t>
      </w:r>
      <w:r>
        <w:rPr>
          <w:lang w:val="en-GB"/>
        </w:rPr>
        <w:t>LightAmbIntsty_No_Actl</w:t>
      </w:r>
    </w:p>
    <w:p w14:paraId="2D9B2E0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541B675" w14:textId="77777777" w:rsidR="0022423B" w:rsidRPr="00F03856" w:rsidRDefault="0022423B" w:rsidP="0022423B">
      <w:pPr>
        <w:pStyle w:val="RERequirement"/>
      </w:pPr>
      <w:r>
        <w:rPr>
          <w:noProof/>
        </w:rPr>
        <w:drawing>
          <wp:inline distT="0" distB="0" distL="0" distR="0" wp14:anchorId="33D93155" wp14:editId="2E465EB3">
            <wp:extent cx="203200" cy="203200"/>
            <wp:effectExtent l="0" t="0" r="0" b="0"/>
            <wp:docPr id="201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LightAmbIntsty_No_Rq</w:t>
      </w:r>
    </w:p>
    <w:p w14:paraId="35018045" w14:textId="77777777" w:rsidR="0022423B" w:rsidRDefault="0022423B" w:rsidP="0022423B">
      <w:pPr>
        <w:rPr>
          <w:rFonts w:cs="Arial"/>
        </w:rPr>
      </w:pPr>
      <w:r>
        <w:rPr>
          <w:rFonts w:cs="Arial"/>
        </w:rPr>
        <w:t>Name: LightAmbIntsty_No_Rq</w:t>
      </w:r>
    </w:p>
    <w:p w14:paraId="15A2A1C6" w14:textId="77777777" w:rsidR="0022423B" w:rsidRDefault="0022423B" w:rsidP="0022423B">
      <w:pPr>
        <w:rPr>
          <w:rFonts w:cs="Arial"/>
        </w:rPr>
      </w:pPr>
      <w:r>
        <w:rPr>
          <w:rFonts w:cs="Arial"/>
        </w:rPr>
        <w:t>Description: CAN signal for setting ambient dim level</w:t>
      </w:r>
    </w:p>
    <w:p w14:paraId="1B24E014" w14:textId="77777777" w:rsidR="0022423B" w:rsidRDefault="0022423B" w:rsidP="0022423B">
      <w:pPr>
        <w:rPr>
          <w:rFonts w:cs="Arial"/>
        </w:rPr>
      </w:pPr>
      <w:r>
        <w:rPr>
          <w:rFonts w:cs="Arial"/>
        </w:rPr>
        <w:t>DomainElement : 0:255</w:t>
      </w:r>
    </w:p>
    <w:p w14:paraId="70B52D1D" w14:textId="77777777" w:rsidR="0022423B" w:rsidRDefault="0022423B" w:rsidP="0022423B">
      <w:pPr>
        <w:rPr>
          <w:rFonts w:cs="Arial"/>
        </w:rPr>
      </w:pPr>
      <w:r>
        <w:rPr>
          <w:rFonts w:cs="Arial"/>
        </w:rPr>
        <w:t>DomainDescription : ambient dimming level</w:t>
      </w:r>
    </w:p>
    <w:p w14:paraId="7190A72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F2AE35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6A23B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E91080" w14:textId="77777777" w:rsidR="00F33430" w:rsidRDefault="00F33430"/>
        </w:tc>
      </w:tr>
      <w:tr w:rsidR="0022423B" w:rsidRPr="00981CB3" w14:paraId="4A5C03D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60E04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88722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15AFB" w14:textId="77777777" w:rsidR="0022423B" w:rsidRDefault="0022423B" w:rsidP="00767670">
            <w:pPr>
              <w:rPr>
                <w:rFonts w:eastAsiaTheme="minorHAnsi" w:cs="Arial"/>
                <w:color w:val="000000" w:themeColor="text1"/>
                <w:sz w:val="16"/>
                <w:szCs w:val="16"/>
              </w:rPr>
            </w:pPr>
            <w:r>
              <w:rPr>
                <w:noProof/>
              </w:rPr>
              <w:drawing>
                <wp:inline distT="0" distB="0" distL="0" distR="0" wp14:anchorId="5CABC42E" wp14:editId="4491F9AB">
                  <wp:extent cx="203200" cy="203200"/>
                  <wp:effectExtent l="0" t="0" r="0" b="0"/>
                  <wp:docPr id="201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470CDCFF" w14:textId="77777777" w:rsidR="0022423B" w:rsidRDefault="0022423B" w:rsidP="0022423B">
      <w:pPr>
        <w:rPr>
          <w:lang w:val="en-GB"/>
        </w:rPr>
      </w:pPr>
      <w:r w:rsidRPr="00702453">
        <w:t xml:space="preserve">Table: </w:t>
      </w:r>
      <w:r>
        <w:t xml:space="preserve">Signal Details of </w:t>
      </w:r>
      <w:r>
        <w:rPr>
          <w:lang w:val="en-GB"/>
        </w:rPr>
        <w:t>LightAmbIntsty_No_Rq</w:t>
      </w:r>
    </w:p>
    <w:p w14:paraId="538706D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E1D5424" w14:textId="77777777" w:rsidR="0022423B" w:rsidRPr="00F03856" w:rsidRDefault="0022423B" w:rsidP="0022423B">
      <w:pPr>
        <w:pStyle w:val="RERequirement"/>
      </w:pPr>
      <w:r>
        <w:rPr>
          <w:noProof/>
        </w:rPr>
        <w:drawing>
          <wp:inline distT="0" distB="0" distL="0" distR="0" wp14:anchorId="2F23F09C" wp14:editId="10D26232">
            <wp:extent cx="203200" cy="203200"/>
            <wp:effectExtent l="0" t="0" r="0" b="0"/>
            <wp:docPr id="202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Local_OpMode</w:t>
      </w:r>
    </w:p>
    <w:p w14:paraId="4631EF93" w14:textId="77777777" w:rsidR="0022423B" w:rsidRDefault="0022423B" w:rsidP="0022423B">
      <w:pPr>
        <w:rPr>
          <w:rFonts w:cs="Arial"/>
        </w:rPr>
      </w:pPr>
      <w:r>
        <w:rPr>
          <w:rFonts w:cs="Arial"/>
        </w:rPr>
        <w:t>Name: Local_OpMode</w:t>
      </w:r>
    </w:p>
    <w:p w14:paraId="04C0B60B" w14:textId="77777777" w:rsidR="0022423B" w:rsidRDefault="0022423B" w:rsidP="0022423B">
      <w:pPr>
        <w:rPr>
          <w:rFonts w:cs="Arial"/>
        </w:rPr>
      </w:pPr>
      <w:r>
        <w:rPr>
          <w:rFonts w:cs="Arial"/>
        </w:rPr>
        <w:t>Description: initial value changed Awake -&gt; Sleep(Conti.m)</w:t>
      </w:r>
    </w:p>
    <w:p w14:paraId="70147D17" w14:textId="77777777" w:rsidR="0022423B" w:rsidRDefault="0022423B" w:rsidP="0022423B">
      <w:pPr>
        <w:rPr>
          <w:rFonts w:cs="Arial"/>
        </w:rPr>
      </w:pPr>
      <w:r>
        <w:rPr>
          <w:rFonts w:cs="Arial"/>
        </w:rPr>
        <w:t>This Dataflow indicates the current state of the ECU.</w:t>
      </w:r>
    </w:p>
    <w:p w14:paraId="5D0FC4E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0210A0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02B5C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03780B" w14:textId="77777777" w:rsidR="00F33430" w:rsidRDefault="00F33430"/>
        </w:tc>
      </w:tr>
      <w:tr w:rsidR="0022423B" w:rsidRPr="00981CB3" w14:paraId="7E15128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8B563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77260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A3D79" w14:textId="77777777" w:rsidR="0022423B" w:rsidRDefault="0022423B" w:rsidP="00767670">
            <w:pPr>
              <w:rPr>
                <w:rFonts w:eastAsiaTheme="minorHAnsi" w:cs="Arial"/>
                <w:color w:val="000000" w:themeColor="text1"/>
                <w:sz w:val="16"/>
                <w:szCs w:val="16"/>
              </w:rPr>
            </w:pPr>
            <w:r>
              <w:rPr>
                <w:noProof/>
              </w:rPr>
              <w:drawing>
                <wp:inline distT="0" distB="0" distL="0" distR="0" wp14:anchorId="720DE39D" wp14:editId="19E1FADE">
                  <wp:extent cx="203200" cy="203200"/>
                  <wp:effectExtent l="0" t="0" r="0" b="0"/>
                  <wp:docPr id="202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Local_OpModeKind</w:t>
            </w:r>
          </w:p>
        </w:tc>
      </w:tr>
    </w:tbl>
    <w:p w14:paraId="09741757" w14:textId="77777777" w:rsidR="0022423B" w:rsidRDefault="0022423B" w:rsidP="0022423B">
      <w:pPr>
        <w:rPr>
          <w:lang w:val="en-GB"/>
        </w:rPr>
      </w:pPr>
      <w:r w:rsidRPr="00702453">
        <w:t xml:space="preserve">Table: </w:t>
      </w:r>
      <w:r>
        <w:t xml:space="preserve">Signal Details of </w:t>
      </w:r>
      <w:r>
        <w:rPr>
          <w:lang w:val="en-GB"/>
        </w:rPr>
        <w:t>Local_OpMode</w:t>
      </w:r>
    </w:p>
    <w:p w14:paraId="45B01FE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0C3A1DB" w14:textId="77777777" w:rsidR="0022423B" w:rsidRPr="00F03856" w:rsidRDefault="0022423B" w:rsidP="0022423B">
      <w:pPr>
        <w:pStyle w:val="RERequirement"/>
      </w:pPr>
      <w:r>
        <w:rPr>
          <w:noProof/>
        </w:rPr>
        <w:lastRenderedPageBreak/>
        <w:drawing>
          <wp:inline distT="0" distB="0" distL="0" distR="0" wp14:anchorId="0D61E1CE" wp14:editId="7F20566D">
            <wp:extent cx="203200" cy="203200"/>
            <wp:effectExtent l="0" t="0" r="0" b="0"/>
            <wp:docPr id="202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LowVoltMode</w:t>
      </w:r>
    </w:p>
    <w:p w14:paraId="3C24FAFE" w14:textId="77777777" w:rsidR="0022423B" w:rsidRDefault="0022423B" w:rsidP="0022423B">
      <w:pPr>
        <w:rPr>
          <w:rFonts w:cs="Arial"/>
        </w:rPr>
      </w:pPr>
      <w:r>
        <w:rPr>
          <w:rFonts w:cs="Arial"/>
        </w:rPr>
        <w:t>Name: LowVoltMode</w:t>
      </w:r>
    </w:p>
    <w:p w14:paraId="71BDB118" w14:textId="77777777" w:rsidR="0022423B" w:rsidRDefault="0022423B" w:rsidP="0022423B">
      <w:pPr>
        <w:rPr>
          <w:rFonts w:cs="Arial"/>
        </w:rPr>
      </w:pPr>
      <w:r>
        <w:rPr>
          <w:rFonts w:cs="Arial"/>
        </w:rPr>
        <w:t>Description: This signal determines if active load will be affected or unaffected by Stop/Start event voltage drop.</w:t>
      </w:r>
    </w:p>
    <w:p w14:paraId="153FE93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CF54C0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E2DAC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F0623B" w14:textId="77777777" w:rsidR="00F33430" w:rsidRDefault="00F33430"/>
        </w:tc>
      </w:tr>
      <w:tr w:rsidR="0022423B" w:rsidRPr="00981CB3" w14:paraId="73E8568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724CC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F977B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385FF" w14:textId="77777777" w:rsidR="0022423B" w:rsidRDefault="0022423B" w:rsidP="00767670">
            <w:pPr>
              <w:rPr>
                <w:rFonts w:eastAsiaTheme="minorHAnsi" w:cs="Arial"/>
                <w:color w:val="000000" w:themeColor="text1"/>
                <w:sz w:val="16"/>
                <w:szCs w:val="16"/>
              </w:rPr>
            </w:pPr>
            <w:r>
              <w:rPr>
                <w:noProof/>
              </w:rPr>
              <w:drawing>
                <wp:inline distT="0" distB="0" distL="0" distR="0" wp14:anchorId="16A09574" wp14:editId="29922E60">
                  <wp:extent cx="203200" cy="203200"/>
                  <wp:effectExtent l="0" t="0" r="0" b="0"/>
                  <wp:docPr id="202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LowVoltModeKind</w:t>
            </w:r>
          </w:p>
        </w:tc>
      </w:tr>
    </w:tbl>
    <w:p w14:paraId="334CA9E0" w14:textId="77777777" w:rsidR="0022423B" w:rsidRDefault="0022423B" w:rsidP="0022423B">
      <w:pPr>
        <w:rPr>
          <w:lang w:val="en-GB"/>
        </w:rPr>
      </w:pPr>
      <w:r w:rsidRPr="00702453">
        <w:t xml:space="preserve">Table: </w:t>
      </w:r>
      <w:r>
        <w:t xml:space="preserve">Signal Details of </w:t>
      </w:r>
      <w:r>
        <w:rPr>
          <w:lang w:val="en-GB"/>
        </w:rPr>
        <w:t>LowVoltMode</w:t>
      </w:r>
    </w:p>
    <w:p w14:paraId="1F1DC3A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3E6B561" w14:textId="77777777" w:rsidR="0022423B" w:rsidRPr="00F03856" w:rsidRDefault="0022423B" w:rsidP="0022423B">
      <w:pPr>
        <w:pStyle w:val="RERequirement"/>
      </w:pPr>
      <w:r>
        <w:rPr>
          <w:noProof/>
        </w:rPr>
        <w:drawing>
          <wp:inline distT="0" distB="0" distL="0" distR="0" wp14:anchorId="6809EB4B" wp14:editId="5F9494F4">
            <wp:extent cx="203200" cy="203200"/>
            <wp:effectExtent l="0" t="0" r="0" b="0"/>
            <wp:docPr id="202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Parklamps_Command</w:t>
      </w:r>
    </w:p>
    <w:p w14:paraId="54C9256D" w14:textId="77777777" w:rsidR="0022423B" w:rsidRDefault="0022423B" w:rsidP="0022423B">
      <w:pPr>
        <w:rPr>
          <w:rFonts w:cs="Arial"/>
        </w:rPr>
      </w:pPr>
      <w:r>
        <w:rPr>
          <w:rFonts w:cs="Arial"/>
        </w:rPr>
        <w:t>Name: Parklamps_Command</w:t>
      </w:r>
    </w:p>
    <w:p w14:paraId="43ADA29C" w14:textId="77777777" w:rsidR="0022423B" w:rsidRDefault="0022423B" w:rsidP="0022423B">
      <w:pPr>
        <w:rPr>
          <w:rFonts w:cs="Arial"/>
        </w:rPr>
      </w:pPr>
      <w:r>
        <w:rPr>
          <w:rFonts w:cs="Arial"/>
        </w:rPr>
        <w:t>Description: Command to control the position/parklamps.</w:t>
      </w:r>
    </w:p>
    <w:p w14:paraId="7744169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2DF7F9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2433A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DDF3D2" w14:textId="77777777" w:rsidR="00F33430" w:rsidRDefault="00F33430"/>
        </w:tc>
      </w:tr>
      <w:tr w:rsidR="0022423B" w:rsidRPr="00981CB3" w14:paraId="27DDB8E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2E24C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45181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B92C1A" w14:textId="77777777" w:rsidR="0022423B" w:rsidRDefault="0022423B" w:rsidP="00767670">
            <w:pPr>
              <w:rPr>
                <w:rFonts w:eastAsiaTheme="minorHAnsi" w:cs="Arial"/>
                <w:color w:val="000000" w:themeColor="text1"/>
                <w:sz w:val="16"/>
                <w:szCs w:val="16"/>
              </w:rPr>
            </w:pPr>
            <w:r>
              <w:rPr>
                <w:noProof/>
              </w:rPr>
              <w:drawing>
                <wp:inline distT="0" distB="0" distL="0" distR="0" wp14:anchorId="62234661" wp14:editId="7E4FED19">
                  <wp:extent cx="203200" cy="203200"/>
                  <wp:effectExtent l="0" t="0" r="0" b="0"/>
                  <wp:docPr id="203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Parklamps_CommandKind</w:t>
            </w:r>
          </w:p>
        </w:tc>
      </w:tr>
    </w:tbl>
    <w:p w14:paraId="000AB556" w14:textId="77777777" w:rsidR="0022423B" w:rsidRDefault="0022423B" w:rsidP="0022423B">
      <w:pPr>
        <w:rPr>
          <w:lang w:val="en-GB"/>
        </w:rPr>
      </w:pPr>
      <w:r w:rsidRPr="00702453">
        <w:t xml:space="preserve">Table: </w:t>
      </w:r>
      <w:r>
        <w:t xml:space="preserve">Signal Details of </w:t>
      </w:r>
      <w:r>
        <w:rPr>
          <w:lang w:val="en-GB"/>
        </w:rPr>
        <w:t>Parklamps_Command</w:t>
      </w:r>
    </w:p>
    <w:p w14:paraId="35DB41B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773E58A" w14:textId="77777777" w:rsidR="0022423B" w:rsidRPr="00F03856" w:rsidRDefault="0022423B" w:rsidP="0022423B">
      <w:pPr>
        <w:pStyle w:val="RERequirement"/>
      </w:pPr>
      <w:r>
        <w:rPr>
          <w:noProof/>
        </w:rPr>
        <w:drawing>
          <wp:inline distT="0" distB="0" distL="0" distR="0" wp14:anchorId="5B47CD91" wp14:editId="6CA62CAF">
            <wp:extent cx="203200" cy="203200"/>
            <wp:effectExtent l="0" t="0" r="0" b="0"/>
            <wp:docPr id="203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PersIndex_CS</w:t>
      </w:r>
    </w:p>
    <w:p w14:paraId="7439B61F" w14:textId="77777777" w:rsidR="0022423B" w:rsidRDefault="0022423B" w:rsidP="0022423B">
      <w:pPr>
        <w:rPr>
          <w:rFonts w:cs="Arial"/>
        </w:rPr>
      </w:pPr>
      <w:r>
        <w:rPr>
          <w:rFonts w:cs="Arial"/>
        </w:rPr>
        <w:t>Name: PersIndex_CS</w:t>
      </w:r>
    </w:p>
    <w:p w14:paraId="650CBF0B" w14:textId="77777777" w:rsidR="0022423B" w:rsidRDefault="0022423B" w:rsidP="0022423B">
      <w:pPr>
        <w:rPr>
          <w:rFonts w:cs="Arial"/>
        </w:rPr>
      </w:pPr>
      <w:r>
        <w:rPr>
          <w:rFonts w:cs="Arial"/>
        </w:rPr>
        <w:t>Description: Personality index to use with operation from Center Stack.</w:t>
      </w:r>
    </w:p>
    <w:p w14:paraId="3509E58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DB3211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B778C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A088F6" w14:textId="77777777" w:rsidR="00F33430" w:rsidRDefault="00F33430"/>
        </w:tc>
      </w:tr>
      <w:tr w:rsidR="0022423B" w:rsidRPr="00981CB3" w14:paraId="7FF4244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08E2B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ED85C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3114B5" w14:textId="77777777" w:rsidR="0022423B" w:rsidRDefault="0022423B" w:rsidP="00767670">
            <w:pPr>
              <w:rPr>
                <w:rFonts w:eastAsiaTheme="minorHAnsi" w:cs="Arial"/>
                <w:color w:val="000000" w:themeColor="text1"/>
                <w:sz w:val="16"/>
                <w:szCs w:val="16"/>
              </w:rPr>
            </w:pPr>
            <w:r>
              <w:rPr>
                <w:noProof/>
              </w:rPr>
              <w:drawing>
                <wp:inline distT="0" distB="0" distL="0" distR="0" wp14:anchorId="3E0D1CD3" wp14:editId="1817B02F">
                  <wp:extent cx="203200" cy="203200"/>
                  <wp:effectExtent l="0" t="0" r="0" b="0"/>
                  <wp:docPr id="203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PersIndex_CSKind</w:t>
            </w:r>
          </w:p>
        </w:tc>
      </w:tr>
    </w:tbl>
    <w:p w14:paraId="54202D9A" w14:textId="77777777" w:rsidR="0022423B" w:rsidRDefault="0022423B" w:rsidP="0022423B">
      <w:pPr>
        <w:rPr>
          <w:lang w:val="en-GB"/>
        </w:rPr>
      </w:pPr>
      <w:r w:rsidRPr="00702453">
        <w:t xml:space="preserve">Table: </w:t>
      </w:r>
      <w:r>
        <w:t xml:space="preserve">Signal Details of </w:t>
      </w:r>
      <w:r>
        <w:rPr>
          <w:lang w:val="en-GB"/>
        </w:rPr>
        <w:t>PersIndex_CS</w:t>
      </w:r>
    </w:p>
    <w:p w14:paraId="7182522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F974B09" w14:textId="77777777" w:rsidR="0022423B" w:rsidRPr="00F03856" w:rsidRDefault="0022423B" w:rsidP="0022423B">
      <w:pPr>
        <w:pStyle w:val="RERequirement"/>
      </w:pPr>
      <w:r>
        <w:rPr>
          <w:noProof/>
        </w:rPr>
        <w:drawing>
          <wp:inline distT="0" distB="0" distL="0" distR="0" wp14:anchorId="5FCEB345" wp14:editId="17C040C0">
            <wp:extent cx="203200" cy="203200"/>
            <wp:effectExtent l="0" t="0" r="0" b="0"/>
            <wp:docPr id="203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PersNum</w:t>
      </w:r>
    </w:p>
    <w:p w14:paraId="5A266538" w14:textId="77777777" w:rsidR="0022423B" w:rsidRDefault="0022423B" w:rsidP="0022423B">
      <w:pPr>
        <w:rPr>
          <w:rFonts w:cs="Arial"/>
        </w:rPr>
      </w:pPr>
      <w:r>
        <w:rPr>
          <w:rFonts w:cs="Arial"/>
        </w:rPr>
        <w:t>Name: PersNum</w:t>
      </w:r>
    </w:p>
    <w:p w14:paraId="0E060417" w14:textId="77777777" w:rsidR="0022423B" w:rsidRDefault="0022423B" w:rsidP="0022423B">
      <w:pPr>
        <w:rPr>
          <w:rFonts w:cs="Arial"/>
        </w:rPr>
      </w:pPr>
      <w:r>
        <w:rPr>
          <w:rFonts w:cs="Arial"/>
        </w:rPr>
        <w:t>Description: Indicates which personality is currently selected.</w:t>
      </w:r>
    </w:p>
    <w:p w14:paraId="17D7ABA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513350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E1734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100817" w14:textId="77777777" w:rsidR="00F33430" w:rsidRDefault="00F33430"/>
        </w:tc>
      </w:tr>
      <w:tr w:rsidR="0022423B" w:rsidRPr="00981CB3" w14:paraId="272B4A9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E5D26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C5FEE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1C2CF" w14:textId="77777777" w:rsidR="0022423B" w:rsidRDefault="0022423B" w:rsidP="00767670">
            <w:pPr>
              <w:rPr>
                <w:rFonts w:eastAsiaTheme="minorHAnsi" w:cs="Arial"/>
                <w:color w:val="000000" w:themeColor="text1"/>
                <w:sz w:val="16"/>
                <w:szCs w:val="16"/>
              </w:rPr>
            </w:pPr>
            <w:r>
              <w:rPr>
                <w:noProof/>
              </w:rPr>
              <w:drawing>
                <wp:inline distT="0" distB="0" distL="0" distR="0" wp14:anchorId="4580C1B1" wp14:editId="77938920">
                  <wp:extent cx="203200" cy="203200"/>
                  <wp:effectExtent l="0" t="0" r="0" b="0"/>
                  <wp:docPr id="203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PersNumKind</w:t>
            </w:r>
          </w:p>
        </w:tc>
      </w:tr>
    </w:tbl>
    <w:p w14:paraId="42D8DF44" w14:textId="77777777" w:rsidR="0022423B" w:rsidRDefault="0022423B" w:rsidP="0022423B">
      <w:pPr>
        <w:rPr>
          <w:lang w:val="en-GB"/>
        </w:rPr>
      </w:pPr>
      <w:r w:rsidRPr="00702453">
        <w:t xml:space="preserve">Table: </w:t>
      </w:r>
      <w:r>
        <w:t xml:space="preserve">Signal Details of </w:t>
      </w:r>
      <w:r>
        <w:rPr>
          <w:lang w:val="en-GB"/>
        </w:rPr>
        <w:t>PersNum</w:t>
      </w:r>
    </w:p>
    <w:p w14:paraId="14FA02D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64B51A9" w14:textId="77777777" w:rsidR="0022423B" w:rsidRPr="00F03856" w:rsidRDefault="0022423B" w:rsidP="0022423B">
      <w:pPr>
        <w:pStyle w:val="RERequirement"/>
      </w:pPr>
      <w:r>
        <w:rPr>
          <w:noProof/>
        </w:rPr>
        <w:drawing>
          <wp:inline distT="0" distB="0" distL="0" distR="0" wp14:anchorId="72008B0E" wp14:editId="19E390CC">
            <wp:extent cx="203200" cy="203200"/>
            <wp:effectExtent l="0" t="0" r="0" b="0"/>
            <wp:docPr id="204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PF_Door_Ajar_Status</w:t>
      </w:r>
    </w:p>
    <w:p w14:paraId="2288A7A6" w14:textId="77777777" w:rsidR="0022423B" w:rsidRDefault="0022423B" w:rsidP="0022423B">
      <w:pPr>
        <w:rPr>
          <w:rFonts w:cs="Arial"/>
        </w:rPr>
      </w:pPr>
      <w:r>
        <w:rPr>
          <w:rFonts w:cs="Arial"/>
        </w:rPr>
        <w:t>Name: PF_Door_Ajar_Status</w:t>
      </w:r>
    </w:p>
    <w:p w14:paraId="6F944A51" w14:textId="77777777" w:rsidR="0022423B" w:rsidRDefault="0022423B" w:rsidP="0022423B">
      <w:pPr>
        <w:rPr>
          <w:rFonts w:cs="Arial"/>
        </w:rPr>
      </w:pPr>
      <w:r>
        <w:rPr>
          <w:rFonts w:cs="Arial"/>
        </w:rPr>
        <w:t>Description: Indicates if the passenger's front door is ajar.</w:t>
      </w:r>
    </w:p>
    <w:p w14:paraId="26F3FC6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75F96F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27331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DEF4BB" w14:textId="77777777" w:rsidR="00F33430" w:rsidRDefault="00F33430"/>
        </w:tc>
      </w:tr>
      <w:tr w:rsidR="0022423B" w:rsidRPr="00981CB3" w14:paraId="73373C0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2EF39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42F53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61C44" w14:textId="77777777" w:rsidR="0022423B" w:rsidRDefault="0022423B" w:rsidP="00767670">
            <w:pPr>
              <w:rPr>
                <w:rFonts w:eastAsiaTheme="minorHAnsi" w:cs="Arial"/>
                <w:color w:val="000000" w:themeColor="text1"/>
                <w:sz w:val="16"/>
                <w:szCs w:val="16"/>
              </w:rPr>
            </w:pPr>
            <w:r>
              <w:rPr>
                <w:noProof/>
              </w:rPr>
              <w:drawing>
                <wp:inline distT="0" distB="0" distL="0" distR="0" wp14:anchorId="4A36AD90" wp14:editId="2EAD43C8">
                  <wp:extent cx="203200" cy="203200"/>
                  <wp:effectExtent l="0" t="0" r="0" b="0"/>
                  <wp:docPr id="204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29061ABB" w14:textId="77777777" w:rsidR="0022423B" w:rsidRDefault="0022423B" w:rsidP="0022423B">
      <w:pPr>
        <w:rPr>
          <w:lang w:val="en-GB"/>
        </w:rPr>
      </w:pPr>
      <w:r w:rsidRPr="00702453">
        <w:t xml:space="preserve">Table: </w:t>
      </w:r>
      <w:r>
        <w:t xml:space="preserve">Signal Details of </w:t>
      </w:r>
      <w:r>
        <w:rPr>
          <w:lang w:val="en-GB"/>
        </w:rPr>
        <w:t>PF_Door_Ajar_Status</w:t>
      </w:r>
    </w:p>
    <w:p w14:paraId="6A3C311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234A2FD" w14:textId="77777777" w:rsidR="0022423B" w:rsidRPr="00F03856" w:rsidRDefault="0022423B" w:rsidP="0022423B">
      <w:pPr>
        <w:pStyle w:val="RERequirement"/>
      </w:pPr>
      <w:r>
        <w:rPr>
          <w:noProof/>
        </w:rPr>
        <w:drawing>
          <wp:inline distT="0" distB="0" distL="0" distR="0" wp14:anchorId="480E1AA9" wp14:editId="6021986A">
            <wp:extent cx="203200" cy="203200"/>
            <wp:effectExtent l="0" t="0" r="0" b="0"/>
            <wp:docPr id="204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PF_DoorLock_Status</w:t>
      </w:r>
    </w:p>
    <w:p w14:paraId="585D9701" w14:textId="77777777" w:rsidR="0022423B" w:rsidRDefault="0022423B" w:rsidP="0022423B">
      <w:pPr>
        <w:rPr>
          <w:rFonts w:cs="Arial"/>
        </w:rPr>
      </w:pPr>
      <w:r>
        <w:rPr>
          <w:rFonts w:cs="Arial"/>
        </w:rPr>
        <w:t>Name: PF_DoorLock_Status</w:t>
      </w:r>
    </w:p>
    <w:p w14:paraId="1976EC10" w14:textId="77777777" w:rsidR="0022423B" w:rsidRDefault="0022423B" w:rsidP="0022423B">
      <w:pPr>
        <w:rPr>
          <w:rFonts w:cs="Arial"/>
        </w:rPr>
      </w:pPr>
      <w:r>
        <w:rPr>
          <w:rFonts w:cs="Arial"/>
        </w:rPr>
        <w:lastRenderedPageBreak/>
        <w:t>Description: Passenger Front Door lock status.</w:t>
      </w:r>
    </w:p>
    <w:p w14:paraId="024AEE7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6C912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AB1E1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AEA13E" w14:textId="77777777" w:rsidR="00F33430" w:rsidRDefault="00F33430"/>
        </w:tc>
      </w:tr>
      <w:tr w:rsidR="0022423B" w:rsidRPr="00981CB3" w14:paraId="74E792D9"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0A5A6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3A8FA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A61E5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D769CA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9908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2A9B6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99A5B3"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8620D0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5216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BEC7E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08BDB2" w14:textId="77777777" w:rsidR="00F33430" w:rsidRDefault="00F33430"/>
        </w:tc>
      </w:tr>
      <w:tr w:rsidR="0022423B" w:rsidRPr="00981CB3" w14:paraId="3937004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AF50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B6D075"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67D3D9" w14:textId="77777777" w:rsidR="00F33430" w:rsidRDefault="00F33430"/>
        </w:tc>
      </w:tr>
    </w:tbl>
    <w:p w14:paraId="0E127279" w14:textId="77777777" w:rsidR="0022423B" w:rsidRDefault="0022423B" w:rsidP="0022423B">
      <w:pPr>
        <w:rPr>
          <w:lang w:val="en-GB"/>
        </w:rPr>
      </w:pPr>
      <w:r w:rsidRPr="00702453">
        <w:t xml:space="preserve">Table: </w:t>
      </w:r>
      <w:r>
        <w:t xml:space="preserve">Signal Details of </w:t>
      </w:r>
      <w:r>
        <w:rPr>
          <w:lang w:val="en-GB"/>
        </w:rPr>
        <w:t>PF_DoorLock_Status</w:t>
      </w:r>
    </w:p>
    <w:p w14:paraId="74BE34C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FFC295C" w14:textId="77777777" w:rsidR="0022423B" w:rsidRPr="00F03856" w:rsidRDefault="0022423B" w:rsidP="0022423B">
      <w:pPr>
        <w:pStyle w:val="RERequirement"/>
      </w:pPr>
      <w:r>
        <w:rPr>
          <w:noProof/>
        </w:rPr>
        <w:drawing>
          <wp:inline distT="0" distB="0" distL="0" distR="0" wp14:anchorId="03E0FE3E" wp14:editId="69863AEE">
            <wp:extent cx="203200" cy="203200"/>
            <wp:effectExtent l="0" t="0" r="0" b="0"/>
            <wp:docPr id="20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PR_Door_Ajar_Status</w:t>
      </w:r>
    </w:p>
    <w:p w14:paraId="47CB918D" w14:textId="77777777" w:rsidR="0022423B" w:rsidRDefault="0022423B" w:rsidP="0022423B">
      <w:pPr>
        <w:rPr>
          <w:rFonts w:cs="Arial"/>
        </w:rPr>
      </w:pPr>
      <w:r>
        <w:rPr>
          <w:rFonts w:cs="Arial"/>
        </w:rPr>
        <w:t>Name: PR_Door_Ajar_Status</w:t>
      </w:r>
    </w:p>
    <w:p w14:paraId="679BB3F9" w14:textId="77777777" w:rsidR="0022423B" w:rsidRDefault="0022423B" w:rsidP="0022423B">
      <w:pPr>
        <w:rPr>
          <w:rFonts w:cs="Arial"/>
        </w:rPr>
      </w:pPr>
      <w:r>
        <w:rPr>
          <w:rFonts w:cs="Arial"/>
        </w:rPr>
        <w:t>Description: Indicates if the passenger's rear door is ajar.</w:t>
      </w:r>
    </w:p>
    <w:p w14:paraId="5B544AE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EECB76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CB160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19D427" w14:textId="77777777" w:rsidR="00F33430" w:rsidRDefault="00F33430"/>
        </w:tc>
      </w:tr>
      <w:tr w:rsidR="0022423B" w:rsidRPr="00981CB3" w14:paraId="5A461A3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45D9F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C6CA7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512D5D" w14:textId="77777777" w:rsidR="0022423B" w:rsidRDefault="0022423B" w:rsidP="00767670">
            <w:pPr>
              <w:rPr>
                <w:rFonts w:eastAsiaTheme="minorHAnsi" w:cs="Arial"/>
                <w:color w:val="000000" w:themeColor="text1"/>
                <w:sz w:val="16"/>
                <w:szCs w:val="16"/>
              </w:rPr>
            </w:pPr>
            <w:r>
              <w:rPr>
                <w:noProof/>
              </w:rPr>
              <w:drawing>
                <wp:inline distT="0" distB="0" distL="0" distR="0" wp14:anchorId="5D8FB552" wp14:editId="6D2BE41A">
                  <wp:extent cx="203200" cy="203200"/>
                  <wp:effectExtent l="0" t="0" r="0" b="0"/>
                  <wp:docPr id="204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4E693448" w14:textId="77777777" w:rsidR="0022423B" w:rsidRDefault="0022423B" w:rsidP="0022423B">
      <w:pPr>
        <w:rPr>
          <w:lang w:val="en-GB"/>
        </w:rPr>
      </w:pPr>
      <w:r w:rsidRPr="00702453">
        <w:t xml:space="preserve">Table: </w:t>
      </w:r>
      <w:r>
        <w:t xml:space="preserve">Signal Details of </w:t>
      </w:r>
      <w:r>
        <w:rPr>
          <w:lang w:val="en-GB"/>
        </w:rPr>
        <w:t>PR_Door_Ajar_Status</w:t>
      </w:r>
    </w:p>
    <w:p w14:paraId="350788B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D15D203" w14:textId="77777777" w:rsidR="0022423B" w:rsidRPr="00F03856" w:rsidRDefault="0022423B" w:rsidP="0022423B">
      <w:pPr>
        <w:pStyle w:val="RERequirement"/>
      </w:pPr>
      <w:r>
        <w:rPr>
          <w:noProof/>
        </w:rPr>
        <w:drawing>
          <wp:inline distT="0" distB="0" distL="0" distR="0" wp14:anchorId="47DAA711" wp14:editId="2A480720">
            <wp:extent cx="203200" cy="203200"/>
            <wp:effectExtent l="0" t="0" r="0" b="0"/>
            <wp:docPr id="20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PR_DoorLock_Status</w:t>
      </w:r>
    </w:p>
    <w:p w14:paraId="4926B9FF" w14:textId="77777777" w:rsidR="0022423B" w:rsidRDefault="0022423B" w:rsidP="0022423B">
      <w:pPr>
        <w:rPr>
          <w:rFonts w:cs="Arial"/>
        </w:rPr>
      </w:pPr>
      <w:r>
        <w:rPr>
          <w:rFonts w:cs="Arial"/>
        </w:rPr>
        <w:t>Name: PR_DoorLock_Status</w:t>
      </w:r>
    </w:p>
    <w:p w14:paraId="6DBA3DAE" w14:textId="77777777" w:rsidR="0022423B" w:rsidRDefault="0022423B" w:rsidP="0022423B">
      <w:pPr>
        <w:rPr>
          <w:rFonts w:cs="Arial"/>
        </w:rPr>
      </w:pPr>
      <w:r>
        <w:rPr>
          <w:rFonts w:cs="Arial"/>
        </w:rPr>
        <w:t>Description: Passanger rear door lock status.</w:t>
      </w:r>
    </w:p>
    <w:p w14:paraId="1CDD387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ED072D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CB272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AB11A3" w14:textId="77777777" w:rsidR="00F33430" w:rsidRDefault="00F33430"/>
        </w:tc>
      </w:tr>
      <w:tr w:rsidR="0022423B" w:rsidRPr="00981CB3" w14:paraId="25E73A3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D310D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3963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F6CA1" w14:textId="77777777" w:rsidR="0022423B" w:rsidRDefault="0022423B" w:rsidP="00767670">
            <w:pPr>
              <w:rPr>
                <w:rFonts w:eastAsiaTheme="minorHAnsi" w:cs="Arial"/>
                <w:color w:val="000000" w:themeColor="text1"/>
                <w:sz w:val="16"/>
                <w:szCs w:val="16"/>
              </w:rPr>
            </w:pPr>
            <w:r>
              <w:rPr>
                <w:noProof/>
              </w:rPr>
              <w:drawing>
                <wp:inline distT="0" distB="0" distL="0" distR="0" wp14:anchorId="28462933" wp14:editId="26A74373">
                  <wp:extent cx="203200" cy="203200"/>
                  <wp:effectExtent l="0" t="0" r="0" b="0"/>
                  <wp:docPr id="205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1968729174.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LockKind</w:t>
            </w:r>
          </w:p>
        </w:tc>
      </w:tr>
    </w:tbl>
    <w:p w14:paraId="32B17F77" w14:textId="77777777" w:rsidR="0022423B" w:rsidRDefault="0022423B" w:rsidP="0022423B">
      <w:pPr>
        <w:rPr>
          <w:lang w:val="en-GB"/>
        </w:rPr>
      </w:pPr>
      <w:r w:rsidRPr="00702453">
        <w:t xml:space="preserve">Table: </w:t>
      </w:r>
      <w:r>
        <w:t xml:space="preserve">Signal Details of </w:t>
      </w:r>
      <w:r>
        <w:rPr>
          <w:lang w:val="en-GB"/>
        </w:rPr>
        <w:t>PR_DoorLock_Status</w:t>
      </w:r>
    </w:p>
    <w:p w14:paraId="5E73BB2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8DF35CA" w14:textId="77777777" w:rsidR="0022423B" w:rsidRPr="00F03856" w:rsidRDefault="0022423B" w:rsidP="0022423B">
      <w:pPr>
        <w:pStyle w:val="RERequirement"/>
      </w:pPr>
      <w:r>
        <w:rPr>
          <w:noProof/>
        </w:rPr>
        <w:drawing>
          <wp:inline distT="0" distB="0" distL="0" distR="0" wp14:anchorId="79D355E9" wp14:editId="3B93C242">
            <wp:extent cx="203200" cy="203200"/>
            <wp:effectExtent l="0" t="0" r="0" b="0"/>
            <wp:docPr id="20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Ramp</w:t>
      </w:r>
    </w:p>
    <w:p w14:paraId="461F3477" w14:textId="77777777" w:rsidR="0022423B" w:rsidRDefault="0022423B" w:rsidP="0022423B">
      <w:pPr>
        <w:rPr>
          <w:rFonts w:cs="Arial"/>
        </w:rPr>
      </w:pPr>
      <w:r>
        <w:rPr>
          <w:rFonts w:cs="Arial"/>
        </w:rPr>
        <w:t>Name: Ramp</w:t>
      </w:r>
    </w:p>
    <w:p w14:paraId="362C87E8" w14:textId="77777777" w:rsidR="0022423B" w:rsidRDefault="0022423B" w:rsidP="0022423B">
      <w:pPr>
        <w:rPr>
          <w:rFonts w:cs="Arial"/>
        </w:rPr>
      </w:pPr>
      <w:r>
        <w:rPr>
          <w:rFonts w:cs="Arial"/>
        </w:rPr>
        <w:t>Description: Indicates ramping is required/not required for ambient lighting.</w:t>
      </w:r>
    </w:p>
    <w:p w14:paraId="65669E7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987446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DAAE4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5D7CBD" w14:textId="77777777" w:rsidR="00F33430" w:rsidRDefault="00F33430"/>
        </w:tc>
      </w:tr>
      <w:tr w:rsidR="0022423B" w:rsidRPr="00981CB3" w14:paraId="3D5AB2D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58639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F22DF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B2657" w14:textId="77777777" w:rsidR="0022423B" w:rsidRDefault="0022423B" w:rsidP="00767670">
            <w:pPr>
              <w:rPr>
                <w:rFonts w:eastAsiaTheme="minorHAnsi" w:cs="Arial"/>
                <w:color w:val="000000" w:themeColor="text1"/>
                <w:sz w:val="16"/>
                <w:szCs w:val="16"/>
              </w:rPr>
            </w:pPr>
            <w:r>
              <w:rPr>
                <w:noProof/>
              </w:rPr>
              <w:drawing>
                <wp:inline distT="0" distB="0" distL="0" distR="0" wp14:anchorId="2E902622" wp14:editId="6B13BD1E">
                  <wp:extent cx="203200" cy="203200"/>
                  <wp:effectExtent l="0" t="0" r="0" b="0"/>
                  <wp:docPr id="205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RampKind</w:t>
            </w:r>
          </w:p>
        </w:tc>
      </w:tr>
    </w:tbl>
    <w:p w14:paraId="5B8CD1A1" w14:textId="77777777" w:rsidR="0022423B" w:rsidRDefault="0022423B" w:rsidP="0022423B">
      <w:pPr>
        <w:rPr>
          <w:lang w:val="en-GB"/>
        </w:rPr>
      </w:pPr>
      <w:r w:rsidRPr="00702453">
        <w:t xml:space="preserve">Table: </w:t>
      </w:r>
      <w:r>
        <w:t xml:space="preserve">Signal Details of </w:t>
      </w:r>
      <w:r>
        <w:rPr>
          <w:lang w:val="en-GB"/>
        </w:rPr>
        <w:t>Ramp</w:t>
      </w:r>
    </w:p>
    <w:p w14:paraId="4452E54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B33B6AE" w14:textId="77777777" w:rsidR="0022423B" w:rsidRPr="00F03856" w:rsidRDefault="0022423B" w:rsidP="0022423B">
      <w:pPr>
        <w:pStyle w:val="RERequirement"/>
      </w:pPr>
      <w:r>
        <w:rPr>
          <w:noProof/>
        </w:rPr>
        <w:drawing>
          <wp:inline distT="0" distB="0" distL="0" distR="0" wp14:anchorId="6F4B0EC6" wp14:editId="2D82AAE8">
            <wp:extent cx="203200" cy="203200"/>
            <wp:effectExtent l="0" t="0" r="0" b="0"/>
            <wp:docPr id="20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Reset</w:t>
      </w:r>
    </w:p>
    <w:p w14:paraId="49F406C7" w14:textId="77777777" w:rsidR="0022423B" w:rsidRDefault="0022423B" w:rsidP="0022423B">
      <w:pPr>
        <w:rPr>
          <w:rFonts w:cs="Arial"/>
        </w:rPr>
      </w:pPr>
      <w:r>
        <w:rPr>
          <w:rFonts w:cs="Arial"/>
        </w:rPr>
        <w:t>Name: Reset</w:t>
      </w:r>
    </w:p>
    <w:p w14:paraId="31B4EAC4" w14:textId="77777777" w:rsidR="0022423B" w:rsidRDefault="0022423B" w:rsidP="0022423B">
      <w:pPr>
        <w:rPr>
          <w:rFonts w:cs="Arial"/>
        </w:rPr>
      </w:pPr>
      <w:r>
        <w:rPr>
          <w:rFonts w:cs="Arial"/>
        </w:rPr>
        <w:t>Description: Reset based on Tire Index</w:t>
      </w:r>
    </w:p>
    <w:p w14:paraId="049F3F5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D78D68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4CBF4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539B47" w14:textId="77777777" w:rsidR="00F33430" w:rsidRDefault="00F33430"/>
        </w:tc>
      </w:tr>
      <w:tr w:rsidR="0022423B" w:rsidRPr="00981CB3" w14:paraId="6A7799A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CAA37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ED6BA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472587" w14:textId="77777777" w:rsidR="0022423B" w:rsidRDefault="0022423B" w:rsidP="00767670">
            <w:pPr>
              <w:rPr>
                <w:rFonts w:eastAsiaTheme="minorHAnsi" w:cs="Arial"/>
                <w:color w:val="000000" w:themeColor="text1"/>
                <w:sz w:val="16"/>
                <w:szCs w:val="16"/>
              </w:rPr>
            </w:pPr>
            <w:r>
              <w:rPr>
                <w:noProof/>
              </w:rPr>
              <w:drawing>
                <wp:inline distT="0" distB="0" distL="0" distR="0" wp14:anchorId="08E34C31" wp14:editId="12EEB956">
                  <wp:extent cx="203200" cy="203200"/>
                  <wp:effectExtent l="0" t="0" r="0" b="0"/>
                  <wp:docPr id="206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ResetKind</w:t>
            </w:r>
          </w:p>
        </w:tc>
      </w:tr>
    </w:tbl>
    <w:p w14:paraId="094EDEA3" w14:textId="77777777" w:rsidR="0022423B" w:rsidRDefault="0022423B" w:rsidP="0022423B">
      <w:pPr>
        <w:rPr>
          <w:lang w:val="en-GB"/>
        </w:rPr>
      </w:pPr>
      <w:r w:rsidRPr="00702453">
        <w:t xml:space="preserve">Table: </w:t>
      </w:r>
      <w:r>
        <w:t xml:space="preserve">Signal Details of </w:t>
      </w:r>
      <w:r>
        <w:rPr>
          <w:lang w:val="en-GB"/>
        </w:rPr>
        <w:t>Reset</w:t>
      </w:r>
    </w:p>
    <w:p w14:paraId="31BFB87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3141E8C" w14:textId="77777777" w:rsidR="0022423B" w:rsidRPr="00F03856" w:rsidRDefault="0022423B" w:rsidP="0022423B">
      <w:pPr>
        <w:pStyle w:val="RERequirement"/>
      </w:pPr>
      <w:r>
        <w:rPr>
          <w:noProof/>
        </w:rPr>
        <w:drawing>
          <wp:inline distT="0" distB="0" distL="0" distR="0" wp14:anchorId="6B48E14C" wp14:editId="65F7FE45">
            <wp:extent cx="203200" cy="203200"/>
            <wp:effectExtent l="0" t="0" r="0" b="0"/>
            <wp:docPr id="20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SelDrvMdeHmi03_D_Rq_ComStat</w:t>
      </w:r>
    </w:p>
    <w:p w14:paraId="55E4A39F" w14:textId="77777777" w:rsidR="0022423B" w:rsidRDefault="0022423B" w:rsidP="0022423B">
      <w:pPr>
        <w:rPr>
          <w:rFonts w:cs="Arial"/>
        </w:rPr>
      </w:pPr>
      <w:r>
        <w:rPr>
          <w:rFonts w:cs="Arial"/>
        </w:rPr>
        <w:t>Name: SelDrvMdeHmi03_D_Rq_ComStat</w:t>
      </w:r>
    </w:p>
    <w:p w14:paraId="3F65DE88" w14:textId="77777777" w:rsidR="0022423B" w:rsidRDefault="0022423B" w:rsidP="0022423B">
      <w:pPr>
        <w:rPr>
          <w:rFonts w:cs="Arial"/>
        </w:rPr>
      </w:pPr>
      <w:r>
        <w:rPr>
          <w:rFonts w:cs="Arial"/>
        </w:rPr>
        <w:t>Description: Communication Status Received over CAN for SelDrvMdeHmi03_D_Rq.</w:t>
      </w:r>
    </w:p>
    <w:p w14:paraId="4216E41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8D9C18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393AA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8BA22F" w14:textId="77777777" w:rsidR="00F33430" w:rsidRDefault="00F33430"/>
        </w:tc>
      </w:tr>
      <w:tr w:rsidR="0022423B" w:rsidRPr="00981CB3" w14:paraId="24ADD1C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E29B2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67271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52B9C6" w14:textId="77777777" w:rsidR="0022423B" w:rsidRDefault="0022423B" w:rsidP="00767670">
            <w:pPr>
              <w:rPr>
                <w:rFonts w:eastAsiaTheme="minorHAnsi" w:cs="Arial"/>
                <w:color w:val="000000" w:themeColor="text1"/>
                <w:sz w:val="16"/>
                <w:szCs w:val="16"/>
              </w:rPr>
            </w:pPr>
            <w:r>
              <w:rPr>
                <w:noProof/>
              </w:rPr>
              <w:drawing>
                <wp:inline distT="0" distB="0" distL="0" distR="0" wp14:anchorId="75E27900" wp14:editId="0C48F056">
                  <wp:extent cx="203200" cy="203200"/>
                  <wp:effectExtent l="0" t="0" r="0" b="0"/>
                  <wp:docPr id="206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SelDrvMdeHmi03_D_Rq_ComStatKind</w:t>
            </w:r>
          </w:p>
        </w:tc>
      </w:tr>
    </w:tbl>
    <w:p w14:paraId="3B5561B0" w14:textId="77777777" w:rsidR="0022423B" w:rsidRDefault="0022423B" w:rsidP="0022423B">
      <w:pPr>
        <w:rPr>
          <w:lang w:val="en-GB"/>
        </w:rPr>
      </w:pPr>
      <w:r w:rsidRPr="00702453">
        <w:t xml:space="preserve">Table: </w:t>
      </w:r>
      <w:r>
        <w:t xml:space="preserve">Signal Details of </w:t>
      </w:r>
      <w:r>
        <w:rPr>
          <w:lang w:val="en-GB"/>
        </w:rPr>
        <w:t>SelDrvMdeHmi03_D_Rq_ComStat</w:t>
      </w:r>
    </w:p>
    <w:p w14:paraId="55915EB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4EBCB7A" w14:textId="77777777" w:rsidR="0022423B" w:rsidRPr="00F03856" w:rsidRDefault="0022423B" w:rsidP="0022423B">
      <w:pPr>
        <w:pStyle w:val="RERequirement"/>
      </w:pPr>
      <w:r>
        <w:rPr>
          <w:noProof/>
        </w:rPr>
        <w:drawing>
          <wp:inline distT="0" distB="0" distL="0" distR="0" wp14:anchorId="6538C61E" wp14:editId="4E15538D">
            <wp:extent cx="203200" cy="203200"/>
            <wp:effectExtent l="0" t="0" r="0" b="0"/>
            <wp:docPr id="20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SelDrvMdeHmi03_Rq</w:t>
      </w:r>
    </w:p>
    <w:p w14:paraId="24E9F338" w14:textId="77777777" w:rsidR="0022423B" w:rsidRDefault="0022423B" w:rsidP="0022423B">
      <w:pPr>
        <w:rPr>
          <w:rFonts w:cs="Arial"/>
        </w:rPr>
      </w:pPr>
      <w:r>
        <w:rPr>
          <w:rFonts w:cs="Arial"/>
        </w:rPr>
        <w:t>Name: SelDrvMdeHmi03_Rq</w:t>
      </w:r>
    </w:p>
    <w:p w14:paraId="3E247466" w14:textId="77777777" w:rsidR="0022423B" w:rsidRDefault="0022423B" w:rsidP="0022423B">
      <w:pPr>
        <w:rPr>
          <w:rFonts w:cs="Arial"/>
        </w:rPr>
      </w:pPr>
      <w:r>
        <w:rPr>
          <w:rFonts w:cs="Arial"/>
        </w:rPr>
        <w:t>Description: CAN signal for the selected drive mode.</w:t>
      </w:r>
    </w:p>
    <w:p w14:paraId="17924AB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65E806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492A4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E7601A" w14:textId="77777777" w:rsidR="00F33430" w:rsidRDefault="00F33430"/>
        </w:tc>
      </w:tr>
      <w:tr w:rsidR="0022423B" w:rsidRPr="00981CB3" w14:paraId="00701C4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713A7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DD173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14C7D" w14:textId="77777777" w:rsidR="0022423B" w:rsidRDefault="0022423B" w:rsidP="00767670">
            <w:pPr>
              <w:rPr>
                <w:rFonts w:eastAsiaTheme="minorHAnsi" w:cs="Arial"/>
                <w:color w:val="000000" w:themeColor="text1"/>
                <w:sz w:val="16"/>
                <w:szCs w:val="16"/>
              </w:rPr>
            </w:pPr>
            <w:r>
              <w:rPr>
                <w:noProof/>
              </w:rPr>
              <w:drawing>
                <wp:inline distT="0" distB="0" distL="0" distR="0" wp14:anchorId="23331C38" wp14:editId="7ACE5B92">
                  <wp:extent cx="203200" cy="203200"/>
                  <wp:effectExtent l="0" t="0" r="0" b="0"/>
                  <wp:docPr id="206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67F95A22" w14:textId="77777777" w:rsidR="0022423B" w:rsidRDefault="0022423B" w:rsidP="0022423B">
      <w:pPr>
        <w:rPr>
          <w:lang w:val="en-GB"/>
        </w:rPr>
      </w:pPr>
      <w:r w:rsidRPr="00702453">
        <w:t xml:space="preserve">Table: </w:t>
      </w:r>
      <w:r>
        <w:t xml:space="preserve">Signal Details of </w:t>
      </w:r>
      <w:r>
        <w:rPr>
          <w:lang w:val="en-GB"/>
        </w:rPr>
        <w:t>SelDrvMdeHmi03_Rq</w:t>
      </w:r>
    </w:p>
    <w:p w14:paraId="6403A6B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B208489" w14:textId="77777777" w:rsidR="0022423B" w:rsidRPr="00F03856" w:rsidRDefault="0022423B" w:rsidP="0022423B">
      <w:pPr>
        <w:pStyle w:val="RERequirement"/>
      </w:pPr>
      <w:r>
        <w:rPr>
          <w:noProof/>
        </w:rPr>
        <w:drawing>
          <wp:inline distT="0" distB="0" distL="0" distR="0" wp14:anchorId="599BD7F7" wp14:editId="4AB8F62C">
            <wp:extent cx="203200" cy="203200"/>
            <wp:effectExtent l="0" t="0" r="0" b="0"/>
            <wp:docPr id="20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Update_Color</w:t>
      </w:r>
    </w:p>
    <w:p w14:paraId="298980D8" w14:textId="77777777" w:rsidR="0022423B" w:rsidRDefault="0022423B" w:rsidP="0022423B">
      <w:pPr>
        <w:rPr>
          <w:rFonts w:cs="Arial"/>
        </w:rPr>
      </w:pPr>
      <w:r>
        <w:rPr>
          <w:rFonts w:cs="Arial"/>
        </w:rPr>
        <w:t>Name: Update_Color</w:t>
      </w:r>
    </w:p>
    <w:p w14:paraId="1B20A8BA" w14:textId="77777777" w:rsidR="0022423B" w:rsidRDefault="0022423B" w:rsidP="0022423B">
      <w:pPr>
        <w:rPr>
          <w:rFonts w:cs="Arial"/>
        </w:rPr>
      </w:pPr>
      <w:r>
        <w:rPr>
          <w:rFonts w:cs="Arial"/>
        </w:rPr>
        <w:t>Description: Indicates whether the color set for ambient lighting needs update or not.</w:t>
      </w:r>
    </w:p>
    <w:p w14:paraId="4EF59B4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6E3937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528CA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EA62F7" w14:textId="77777777" w:rsidR="00F33430" w:rsidRDefault="00F33430"/>
        </w:tc>
      </w:tr>
      <w:tr w:rsidR="0022423B" w:rsidRPr="00981CB3" w14:paraId="721DA02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9C3D9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F417D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432CE1" w14:textId="77777777" w:rsidR="0022423B" w:rsidRDefault="0022423B" w:rsidP="00767670">
            <w:pPr>
              <w:rPr>
                <w:rFonts w:eastAsiaTheme="minorHAnsi" w:cs="Arial"/>
                <w:color w:val="000000" w:themeColor="text1"/>
                <w:sz w:val="16"/>
                <w:szCs w:val="16"/>
              </w:rPr>
            </w:pPr>
            <w:r>
              <w:rPr>
                <w:noProof/>
              </w:rPr>
              <w:drawing>
                <wp:inline distT="0" distB="0" distL="0" distR="0" wp14:anchorId="34C8CEDA" wp14:editId="16B44502">
                  <wp:extent cx="203200" cy="203200"/>
                  <wp:effectExtent l="0" t="0" r="0" b="0"/>
                  <wp:docPr id="207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Update_ColorKind</w:t>
            </w:r>
          </w:p>
        </w:tc>
      </w:tr>
    </w:tbl>
    <w:p w14:paraId="75961870" w14:textId="77777777" w:rsidR="0022423B" w:rsidRDefault="0022423B" w:rsidP="0022423B">
      <w:pPr>
        <w:rPr>
          <w:lang w:val="en-GB"/>
        </w:rPr>
      </w:pPr>
      <w:r w:rsidRPr="00702453">
        <w:t xml:space="preserve">Table: </w:t>
      </w:r>
      <w:r>
        <w:t xml:space="preserve">Signal Details of </w:t>
      </w:r>
      <w:r>
        <w:rPr>
          <w:lang w:val="en-GB"/>
        </w:rPr>
        <w:t>Update_Color</w:t>
      </w:r>
    </w:p>
    <w:p w14:paraId="1A346EE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88F9B9C" w14:textId="77777777" w:rsidR="0022423B" w:rsidRPr="00F03856" w:rsidRDefault="0022423B" w:rsidP="0022423B">
      <w:pPr>
        <w:pStyle w:val="RERequirement"/>
      </w:pPr>
      <w:r>
        <w:rPr>
          <w:noProof/>
        </w:rPr>
        <w:drawing>
          <wp:inline distT="0" distB="0" distL="0" distR="0" wp14:anchorId="1CC81FF7" wp14:editId="447F1016">
            <wp:extent cx="203200" cy="203200"/>
            <wp:effectExtent l="0" t="0" r="0" b="0"/>
            <wp:docPr id="20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Update_Intensity</w:t>
      </w:r>
    </w:p>
    <w:p w14:paraId="6851AE00" w14:textId="77777777" w:rsidR="0022423B" w:rsidRDefault="0022423B" w:rsidP="0022423B">
      <w:pPr>
        <w:rPr>
          <w:rFonts w:cs="Arial"/>
        </w:rPr>
      </w:pPr>
      <w:r>
        <w:rPr>
          <w:rFonts w:cs="Arial"/>
        </w:rPr>
        <w:t>Name: Update_Intensity</w:t>
      </w:r>
    </w:p>
    <w:p w14:paraId="208D1948" w14:textId="77777777" w:rsidR="0022423B" w:rsidRDefault="0022423B" w:rsidP="0022423B">
      <w:pPr>
        <w:rPr>
          <w:rFonts w:cs="Arial"/>
        </w:rPr>
      </w:pPr>
      <w:r>
        <w:rPr>
          <w:rFonts w:cs="Arial"/>
        </w:rPr>
        <w:t>Description: Indicates the intesity for ambient lighting needs to be updated or not.</w:t>
      </w:r>
    </w:p>
    <w:p w14:paraId="600FAC7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667BEB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58D5E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12FC58" w14:textId="77777777" w:rsidR="00F33430" w:rsidRDefault="00F33430"/>
        </w:tc>
      </w:tr>
      <w:tr w:rsidR="0022423B" w:rsidRPr="00981CB3" w14:paraId="77E38D5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0C715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64B79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3593E" w14:textId="77777777" w:rsidR="0022423B" w:rsidRDefault="0022423B" w:rsidP="00767670">
            <w:pPr>
              <w:rPr>
                <w:rFonts w:eastAsiaTheme="minorHAnsi" w:cs="Arial"/>
                <w:color w:val="000000" w:themeColor="text1"/>
                <w:sz w:val="16"/>
                <w:szCs w:val="16"/>
              </w:rPr>
            </w:pPr>
            <w:r>
              <w:rPr>
                <w:noProof/>
              </w:rPr>
              <w:drawing>
                <wp:inline distT="0" distB="0" distL="0" distR="0" wp14:anchorId="5998EF29" wp14:editId="5B1BE98F">
                  <wp:extent cx="203200" cy="203200"/>
                  <wp:effectExtent l="0" t="0" r="0" b="0"/>
                  <wp:docPr id="207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Update_IntensityKind</w:t>
            </w:r>
          </w:p>
        </w:tc>
      </w:tr>
    </w:tbl>
    <w:p w14:paraId="6FB333ED" w14:textId="77777777" w:rsidR="0022423B" w:rsidRDefault="0022423B" w:rsidP="0022423B">
      <w:pPr>
        <w:rPr>
          <w:lang w:val="en-GB"/>
        </w:rPr>
      </w:pPr>
      <w:r w:rsidRPr="00702453">
        <w:t xml:space="preserve">Table: </w:t>
      </w:r>
      <w:r>
        <w:t xml:space="preserve">Signal Details of </w:t>
      </w:r>
      <w:r>
        <w:rPr>
          <w:lang w:val="en-GB"/>
        </w:rPr>
        <w:t>Update_Intensity</w:t>
      </w:r>
    </w:p>
    <w:p w14:paraId="48DBF0C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8B0C880" w14:textId="77777777" w:rsidR="0022423B" w:rsidRPr="00F03856" w:rsidRDefault="0022423B" w:rsidP="0022423B">
      <w:pPr>
        <w:pStyle w:val="RERequirement"/>
      </w:pPr>
      <w:r>
        <w:rPr>
          <w:noProof/>
        </w:rPr>
        <w:drawing>
          <wp:inline distT="0" distB="0" distL="0" distR="0" wp14:anchorId="58DC01D8" wp14:editId="0B3F8EB8">
            <wp:extent cx="203200" cy="203200"/>
            <wp:effectExtent l="0" t="0" r="0" b="0"/>
            <wp:docPr id="20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VBattState</w:t>
      </w:r>
    </w:p>
    <w:p w14:paraId="7108B7E7" w14:textId="77777777" w:rsidR="0022423B" w:rsidRDefault="0022423B" w:rsidP="0022423B">
      <w:pPr>
        <w:rPr>
          <w:rFonts w:cs="Arial"/>
        </w:rPr>
      </w:pPr>
      <w:r>
        <w:rPr>
          <w:rFonts w:cs="Arial"/>
        </w:rPr>
        <w:t>Name: VBattState</w:t>
      </w:r>
    </w:p>
    <w:p w14:paraId="76841E36" w14:textId="77777777" w:rsidR="0022423B" w:rsidRDefault="0022423B" w:rsidP="0022423B">
      <w:pPr>
        <w:rPr>
          <w:rFonts w:cs="Arial"/>
        </w:rPr>
      </w:pPr>
      <w:r>
        <w:rPr>
          <w:rFonts w:cs="Arial"/>
        </w:rPr>
        <w:t>Description: Array indicating Current State of a specific Voltage Range.</w:t>
      </w:r>
    </w:p>
    <w:p w14:paraId="4588033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7F4393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F029B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7D88C1" w14:textId="77777777" w:rsidR="00F33430" w:rsidRDefault="00F33430"/>
        </w:tc>
      </w:tr>
      <w:tr w:rsidR="0022423B" w:rsidRPr="00981CB3" w14:paraId="27E9304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42E7E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C7D10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BBFC9" w14:textId="77777777" w:rsidR="0022423B" w:rsidRDefault="0022423B" w:rsidP="00767670">
            <w:pPr>
              <w:rPr>
                <w:rFonts w:eastAsiaTheme="minorHAnsi" w:cs="Arial"/>
                <w:color w:val="000000" w:themeColor="text1"/>
                <w:sz w:val="16"/>
                <w:szCs w:val="16"/>
              </w:rPr>
            </w:pPr>
            <w:r>
              <w:rPr>
                <w:noProof/>
              </w:rPr>
              <w:drawing>
                <wp:inline distT="0" distB="0" distL="0" distR="0" wp14:anchorId="2052D4C1" wp14:editId="24B8B486">
                  <wp:extent cx="203200" cy="203200"/>
                  <wp:effectExtent l="0" t="0" r="0" b="0"/>
                  <wp:docPr id="208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VBattStateKind</w:t>
            </w:r>
          </w:p>
        </w:tc>
      </w:tr>
    </w:tbl>
    <w:p w14:paraId="37ECE3DD" w14:textId="77777777" w:rsidR="0022423B" w:rsidRDefault="0022423B" w:rsidP="0022423B">
      <w:pPr>
        <w:rPr>
          <w:lang w:val="en-GB"/>
        </w:rPr>
      </w:pPr>
      <w:r w:rsidRPr="00702453">
        <w:t xml:space="preserve">Table: </w:t>
      </w:r>
      <w:r>
        <w:t xml:space="preserve">Signal Details of </w:t>
      </w:r>
      <w:r>
        <w:rPr>
          <w:lang w:val="en-GB"/>
        </w:rPr>
        <w:t>VBattState</w:t>
      </w:r>
    </w:p>
    <w:p w14:paraId="15EE5C3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45590E2" w14:textId="77777777" w:rsidR="0022423B" w:rsidRPr="00F03856" w:rsidRDefault="0022423B" w:rsidP="0022423B">
      <w:pPr>
        <w:pStyle w:val="RERequirement"/>
      </w:pPr>
      <w:r>
        <w:rPr>
          <w:noProof/>
        </w:rPr>
        <w:drawing>
          <wp:inline distT="0" distB="0" distL="0" distR="0" wp14:anchorId="5CF24C4C" wp14:editId="5665F4B9">
            <wp:extent cx="203200" cy="203200"/>
            <wp:effectExtent l="0" t="0" r="0" b="0"/>
            <wp:docPr id="20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WelcomeFarewell_Status</w:t>
      </w:r>
    </w:p>
    <w:p w14:paraId="11A4308E" w14:textId="77777777" w:rsidR="0022423B" w:rsidRDefault="0022423B" w:rsidP="0022423B">
      <w:pPr>
        <w:rPr>
          <w:rFonts w:cs="Arial"/>
        </w:rPr>
      </w:pPr>
      <w:r>
        <w:rPr>
          <w:rFonts w:cs="Arial"/>
        </w:rPr>
        <w:t>Name: WelcomeFarewell_Status</w:t>
      </w:r>
    </w:p>
    <w:p w14:paraId="62E77433" w14:textId="77777777" w:rsidR="0022423B" w:rsidRDefault="0022423B" w:rsidP="0022423B">
      <w:pPr>
        <w:rPr>
          <w:rFonts w:cs="Arial"/>
        </w:rPr>
      </w:pPr>
      <w:r>
        <w:rPr>
          <w:rFonts w:cs="Arial"/>
        </w:rPr>
        <w:t>Description: Indicates welcome or farewell status for ambient lighting.</w:t>
      </w:r>
    </w:p>
    <w:p w14:paraId="6461C6B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DFCC9C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10E31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E50BA7" w14:textId="77777777" w:rsidR="00F33430" w:rsidRDefault="00F33430"/>
        </w:tc>
      </w:tr>
      <w:tr w:rsidR="0022423B" w:rsidRPr="00981CB3" w14:paraId="28C01CD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D5B567"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9D0FA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6E4E56" w14:textId="77777777" w:rsidR="0022423B" w:rsidRDefault="0022423B" w:rsidP="00767670">
            <w:pPr>
              <w:rPr>
                <w:rFonts w:eastAsiaTheme="minorHAnsi" w:cs="Arial"/>
                <w:color w:val="000000" w:themeColor="text1"/>
                <w:sz w:val="16"/>
                <w:szCs w:val="16"/>
              </w:rPr>
            </w:pPr>
            <w:r>
              <w:rPr>
                <w:noProof/>
              </w:rPr>
              <w:drawing>
                <wp:inline distT="0" distB="0" distL="0" distR="0" wp14:anchorId="206A3360" wp14:editId="2541BF5F">
                  <wp:extent cx="203200" cy="203200"/>
                  <wp:effectExtent l="0" t="0" r="0" b="0"/>
                  <wp:docPr id="208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WelcomeFarewell_StatusKind</w:t>
            </w:r>
          </w:p>
        </w:tc>
      </w:tr>
    </w:tbl>
    <w:p w14:paraId="6D1E8D7C" w14:textId="77777777" w:rsidR="0022423B" w:rsidRDefault="0022423B" w:rsidP="0022423B">
      <w:pPr>
        <w:rPr>
          <w:lang w:val="en-GB"/>
        </w:rPr>
      </w:pPr>
      <w:r w:rsidRPr="00702453">
        <w:t xml:space="preserve">Table: </w:t>
      </w:r>
      <w:r>
        <w:t xml:space="preserve">Signal Details of </w:t>
      </w:r>
      <w:r>
        <w:rPr>
          <w:lang w:val="en-GB"/>
        </w:rPr>
        <w:t>WelcomeFarewell_Status</w:t>
      </w:r>
    </w:p>
    <w:p w14:paraId="4826CF2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942F33" w14:textId="03B3B3C8" w:rsidR="00072314" w:rsidRDefault="00072314" w:rsidP="00072314">
      <w:pPr>
        <w:pStyle w:val="Heading3"/>
        <w:keepNext w:val="0"/>
        <w:tabs>
          <w:tab w:val="clear" w:pos="900"/>
          <w:tab w:val="left" w:pos="709"/>
          <w:tab w:val="left" w:pos="851"/>
        </w:tabs>
        <w:spacing w:before="240"/>
        <w:rPr>
          <w:lang w:val="en-GB"/>
        </w:rPr>
      </w:pPr>
      <w:bookmarkStart w:id="364" w:name="_Toc35000633"/>
      <w:bookmarkStart w:id="365" w:name="_Toc115100460"/>
      <w:r w:rsidRPr="00BC3C56">
        <w:rPr>
          <w:lang w:val="en-GB"/>
        </w:rPr>
        <w:t>Logical Parameters</w:t>
      </w:r>
      <w:bookmarkEnd w:id="364"/>
      <w:bookmarkEnd w:id="365"/>
    </w:p>
    <w:p w14:paraId="705025E6" w14:textId="0BB2FC24" w:rsidR="00144A6D" w:rsidRPr="00696ADD" w:rsidRDefault="00144A6D" w:rsidP="00144A6D">
      <w:pPr>
        <w:rPr>
          <w:rStyle w:val="SubtleEmphasis"/>
          <w:bCs/>
          <w:i w:val="0"/>
          <w:iCs w:val="0"/>
          <w:color w:val="auto"/>
        </w:rPr>
      </w:pPr>
      <w:r w:rsidRPr="00DE6B80">
        <w:rPr>
          <w:rStyle w:val="SubtleEmphasis"/>
          <w:bCs/>
          <w:i w:val="0"/>
          <w:iCs w:val="0"/>
          <w:color w:val="auto"/>
        </w:rPr>
        <w:t xml:space="preserve">Please check the latest Functional Group Specification for the logical parameters and the </w:t>
      </w:r>
      <w:r w:rsidRPr="00DE6B80">
        <w:rPr>
          <w:rStyle w:val="SubtleEmphasis"/>
          <w:bCs/>
          <w:color w:val="0000FF"/>
        </w:rPr>
        <w:t>8.1.4 section (</w:t>
      </w:r>
      <w:hyperlink w:anchor="_Technical_Parameters" w:history="1">
        <w:r w:rsidRPr="00DE6B80">
          <w:rPr>
            <w:rStyle w:val="Hyperlink"/>
            <w:bCs/>
          </w:rPr>
          <w:t>link</w:t>
        </w:r>
      </w:hyperlink>
      <w:r w:rsidRPr="00DE6B80">
        <w:rPr>
          <w:rStyle w:val="SubtleEmphasis"/>
          <w:bCs/>
          <w:color w:val="0000FF"/>
        </w:rPr>
        <w:t xml:space="preserve">) </w:t>
      </w:r>
      <w:r w:rsidRPr="00DE6B80">
        <w:rPr>
          <w:rStyle w:val="SubtleEmphasis"/>
          <w:bCs/>
          <w:i w:val="0"/>
          <w:iCs w:val="0"/>
          <w:color w:val="auto"/>
        </w:rPr>
        <w:t>where they are reflected to technical parameters.</w:t>
      </w:r>
    </w:p>
    <w:p w14:paraId="5923C7C5" w14:textId="624F3E50" w:rsidR="00072314" w:rsidRDefault="00072314" w:rsidP="00072314">
      <w:pPr>
        <w:pStyle w:val="Heading3"/>
        <w:keepNext w:val="0"/>
        <w:tabs>
          <w:tab w:val="clear" w:pos="900"/>
          <w:tab w:val="left" w:pos="709"/>
          <w:tab w:val="left" w:pos="851"/>
        </w:tabs>
        <w:spacing w:before="240"/>
        <w:rPr>
          <w:szCs w:val="24"/>
        </w:rPr>
      </w:pPr>
      <w:bookmarkStart w:id="366" w:name="_Toc35000634"/>
      <w:bookmarkStart w:id="367" w:name="_Toc115100461"/>
      <w:r w:rsidRPr="00BC3C56">
        <w:rPr>
          <w:szCs w:val="24"/>
        </w:rPr>
        <w:t>Technical Signals</w:t>
      </w:r>
      <w:bookmarkEnd w:id="366"/>
      <w:bookmarkEnd w:id="367"/>
    </w:p>
    <w:p w14:paraId="13E5BD73" w14:textId="77777777" w:rsidR="0022423B" w:rsidRPr="00F03856" w:rsidRDefault="0022423B" w:rsidP="0022423B">
      <w:pPr>
        <w:pStyle w:val="RERequirement"/>
      </w:pPr>
      <w:r>
        <w:rPr>
          <w:noProof/>
        </w:rPr>
        <w:drawing>
          <wp:inline distT="0" distB="0" distL="0" distR="0" wp14:anchorId="66575CA7" wp14:editId="408A54E6">
            <wp:extent cx="203200" cy="203200"/>
            <wp:effectExtent l="0" t="0" r="0" b="0"/>
            <wp:docPr id="20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All_DoorLock_Status</w:t>
      </w:r>
    </w:p>
    <w:p w14:paraId="6FA193AE" w14:textId="77777777" w:rsidR="0022423B" w:rsidRDefault="0022423B" w:rsidP="0022423B">
      <w:pPr>
        <w:rPr>
          <w:rFonts w:cs="Arial"/>
        </w:rPr>
      </w:pPr>
      <w:r>
        <w:rPr>
          <w:rFonts w:cs="Arial"/>
        </w:rPr>
        <w:t>This dataflow is used to convert the numeric output of ALM_Conditioned_Pwr_Ckt to discrete to send</w:t>
      </w:r>
    </w:p>
    <w:p w14:paraId="24AB6F2D" w14:textId="77777777" w:rsidR="0022423B" w:rsidRDefault="0022423B" w:rsidP="0022423B">
      <w:pPr>
        <w:rPr>
          <w:rFonts w:cs="Arial"/>
        </w:rPr>
      </w:pPr>
      <w:r>
        <w:rPr>
          <w:rFonts w:cs="Arial"/>
        </w:rPr>
        <w:t>it over LIN.</w:t>
      </w:r>
    </w:p>
    <w:p w14:paraId="5FD4D9A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1E2041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AEC06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6DB25" w14:textId="77777777" w:rsidR="00F33430" w:rsidRDefault="00F33430"/>
        </w:tc>
      </w:tr>
      <w:tr w:rsidR="0022423B" w:rsidRPr="00981CB3" w14:paraId="16A7385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C3C48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57C85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AD5BCA" w14:textId="77777777" w:rsidR="0022423B" w:rsidRDefault="0022423B" w:rsidP="00767670">
            <w:pPr>
              <w:rPr>
                <w:rFonts w:eastAsiaTheme="minorHAnsi" w:cs="Arial"/>
                <w:color w:val="000000" w:themeColor="text1"/>
                <w:sz w:val="16"/>
                <w:szCs w:val="16"/>
              </w:rPr>
            </w:pPr>
            <w:r>
              <w:rPr>
                <w:noProof/>
              </w:rPr>
              <w:drawing>
                <wp:inline distT="0" distB="0" distL="0" distR="0" wp14:anchorId="15E7DA6B" wp14:editId="7AB2ECB2">
                  <wp:extent cx="203200" cy="203200"/>
                  <wp:effectExtent l="0" t="0" r="0" b="0"/>
                  <wp:docPr id="208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28292112" w14:textId="77777777" w:rsidR="0022423B" w:rsidRDefault="0022423B" w:rsidP="0022423B">
      <w:pPr>
        <w:rPr>
          <w:lang w:val="en-GB"/>
        </w:rPr>
      </w:pPr>
      <w:r w:rsidRPr="00702453">
        <w:t xml:space="preserve">Table: </w:t>
      </w:r>
      <w:r>
        <w:t xml:space="preserve">Signal Details of </w:t>
      </w:r>
      <w:r>
        <w:rPr>
          <w:lang w:val="en-GB"/>
        </w:rPr>
        <w:t>All_DoorLock_Status</w:t>
      </w:r>
    </w:p>
    <w:p w14:paraId="4CE6839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53C9DE" w14:textId="77777777" w:rsidR="0022423B" w:rsidRPr="00F03856" w:rsidRDefault="0022423B" w:rsidP="0022423B">
      <w:pPr>
        <w:pStyle w:val="RERequirement"/>
      </w:pPr>
      <w:r>
        <w:rPr>
          <w:noProof/>
        </w:rPr>
        <w:drawing>
          <wp:inline distT="0" distB="0" distL="0" distR="0" wp14:anchorId="3D2F60D9" wp14:editId="5DA34C28">
            <wp:extent cx="203200" cy="203200"/>
            <wp:effectExtent l="0" t="0" r="0" b="0"/>
            <wp:docPr id="20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ALM_Conditioned_Pwr_Arb</w:t>
      </w:r>
    </w:p>
    <w:p w14:paraId="23742D74" w14:textId="77777777" w:rsidR="0022423B" w:rsidRDefault="0022423B" w:rsidP="0022423B">
      <w:pPr>
        <w:rPr>
          <w:rFonts w:cs="Arial"/>
        </w:rPr>
      </w:pPr>
      <w:r>
        <w:rPr>
          <w:rFonts w:cs="Arial"/>
        </w:rPr>
        <w:t>Ambient Light Moudule conditioned power supply.</w:t>
      </w:r>
    </w:p>
    <w:p w14:paraId="3B0092E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41C76D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0FB67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D84003" w14:textId="77777777" w:rsidR="00F33430" w:rsidRDefault="00F33430"/>
        </w:tc>
      </w:tr>
      <w:tr w:rsidR="0022423B" w:rsidRPr="00981CB3" w14:paraId="59C4B0F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075E4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B8E3F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0F8095" w14:textId="77777777" w:rsidR="0022423B" w:rsidRDefault="0022423B" w:rsidP="00767670">
            <w:pPr>
              <w:rPr>
                <w:rFonts w:eastAsiaTheme="minorHAnsi" w:cs="Arial"/>
                <w:color w:val="000000" w:themeColor="text1"/>
                <w:sz w:val="16"/>
                <w:szCs w:val="16"/>
              </w:rPr>
            </w:pPr>
            <w:r>
              <w:rPr>
                <w:noProof/>
              </w:rPr>
              <w:drawing>
                <wp:inline distT="0" distB="0" distL="0" distR="0" wp14:anchorId="5CAD86E0" wp14:editId="081C323E">
                  <wp:extent cx="203200" cy="203200"/>
                  <wp:effectExtent l="0" t="0" r="0" b="0"/>
                  <wp:docPr id="209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ALM_Conditioned_Pwr_ArbKind</w:t>
            </w:r>
          </w:p>
        </w:tc>
      </w:tr>
    </w:tbl>
    <w:p w14:paraId="69C5CF97" w14:textId="77777777" w:rsidR="0022423B" w:rsidRDefault="0022423B" w:rsidP="0022423B">
      <w:pPr>
        <w:rPr>
          <w:lang w:val="en-GB"/>
        </w:rPr>
      </w:pPr>
      <w:r w:rsidRPr="00702453">
        <w:t xml:space="preserve">Table: </w:t>
      </w:r>
      <w:r>
        <w:t xml:space="preserve">Signal Details of </w:t>
      </w:r>
      <w:r>
        <w:rPr>
          <w:lang w:val="en-GB"/>
        </w:rPr>
        <w:t>ALM_Conditioned_Pwr_Arb</w:t>
      </w:r>
    </w:p>
    <w:p w14:paraId="64B9C83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642E98E" w14:textId="77777777" w:rsidR="0022423B" w:rsidRPr="00F03856" w:rsidRDefault="0022423B" w:rsidP="0022423B">
      <w:pPr>
        <w:pStyle w:val="RERequirement"/>
      </w:pPr>
      <w:r>
        <w:rPr>
          <w:noProof/>
        </w:rPr>
        <w:drawing>
          <wp:inline distT="0" distB="0" distL="0" distR="0" wp14:anchorId="3CC03975" wp14:editId="35691B8A">
            <wp:extent cx="203200" cy="203200"/>
            <wp:effectExtent l="0" t="0" r="0" b="0"/>
            <wp:docPr id="20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ALM_Conditioned_Pwr_Ckt</w:t>
      </w:r>
    </w:p>
    <w:p w14:paraId="1006C4EE" w14:textId="77777777" w:rsidR="0022423B" w:rsidRDefault="0022423B" w:rsidP="0022423B">
      <w:pPr>
        <w:rPr>
          <w:rFonts w:cs="Arial"/>
        </w:rPr>
      </w:pPr>
      <w:r>
        <w:rPr>
          <w:rFonts w:cs="Arial"/>
        </w:rPr>
        <w:t>Voltage supply to modules from body control module (BCM).</w:t>
      </w:r>
    </w:p>
    <w:p w14:paraId="6EBD97D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744354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778BA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34FFBF" w14:textId="77777777" w:rsidR="00F33430" w:rsidRDefault="00F33430"/>
        </w:tc>
      </w:tr>
      <w:tr w:rsidR="0022423B" w:rsidRPr="00981CB3" w14:paraId="50668D2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BBC38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49AFE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DBC89" w14:textId="77777777" w:rsidR="0022423B" w:rsidRDefault="0022423B" w:rsidP="00767670">
            <w:pPr>
              <w:rPr>
                <w:rFonts w:eastAsiaTheme="minorHAnsi" w:cs="Arial"/>
                <w:color w:val="000000" w:themeColor="text1"/>
                <w:sz w:val="16"/>
                <w:szCs w:val="16"/>
              </w:rPr>
            </w:pPr>
            <w:r>
              <w:rPr>
                <w:noProof/>
              </w:rPr>
              <w:drawing>
                <wp:inline distT="0" distB="0" distL="0" distR="0" wp14:anchorId="1C525567" wp14:editId="1DA302D9">
                  <wp:extent cx="203200" cy="203200"/>
                  <wp:effectExtent l="0" t="0" r="0" b="0"/>
                  <wp:docPr id="2096" name="Picture -1990391710.jpg" descr="-199039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1990391710.jpg"/>
                          <pic:cNvPicPr/>
                        </pic:nvPicPr>
                        <pic:blipFill>
                          <a:blip r:embed="rId7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voltage</w:t>
            </w:r>
          </w:p>
        </w:tc>
      </w:tr>
    </w:tbl>
    <w:p w14:paraId="09426358" w14:textId="77777777" w:rsidR="0022423B" w:rsidRDefault="0022423B" w:rsidP="0022423B">
      <w:pPr>
        <w:rPr>
          <w:lang w:val="en-GB"/>
        </w:rPr>
      </w:pPr>
      <w:r w:rsidRPr="00702453">
        <w:t xml:space="preserve">Table: </w:t>
      </w:r>
      <w:r>
        <w:t xml:space="preserve">Signal Details of </w:t>
      </w:r>
      <w:r>
        <w:rPr>
          <w:lang w:val="en-GB"/>
        </w:rPr>
        <w:t>ALM_Conditioned_Pwr_Ckt</w:t>
      </w:r>
    </w:p>
    <w:p w14:paraId="52E9EDB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350D7D9" w14:textId="77777777" w:rsidR="0022423B" w:rsidRPr="00F03856" w:rsidRDefault="0022423B" w:rsidP="0022423B">
      <w:pPr>
        <w:pStyle w:val="RERequirement"/>
      </w:pPr>
      <w:r>
        <w:rPr>
          <w:noProof/>
        </w:rPr>
        <w:drawing>
          <wp:inline distT="0" distB="0" distL="0" distR="0" wp14:anchorId="11B0FBAD" wp14:editId="4DB3E234">
            <wp:extent cx="203200" cy="203200"/>
            <wp:effectExtent l="0" t="0" r="0" b="0"/>
            <wp:docPr id="20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ALM_Power_Status</w:t>
      </w:r>
    </w:p>
    <w:p w14:paraId="7F758847" w14:textId="77777777" w:rsidR="0022423B" w:rsidRDefault="0022423B" w:rsidP="0022423B">
      <w:pPr>
        <w:rPr>
          <w:rFonts w:cs="Arial"/>
        </w:rPr>
      </w:pPr>
      <w:r>
        <w:rPr>
          <w:rFonts w:cs="Arial"/>
        </w:rPr>
        <w:t>This dataflow is used to convert the numeric output of ALM_Conditioned_Pwr_Ckt to discrete.</w:t>
      </w:r>
    </w:p>
    <w:p w14:paraId="5AFA141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013EF5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E1796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FBC726" w14:textId="77777777" w:rsidR="00F33430" w:rsidRDefault="00F33430"/>
        </w:tc>
      </w:tr>
      <w:tr w:rsidR="0022423B" w:rsidRPr="00981CB3" w14:paraId="76588E2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2DEF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BF655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9FB7BC" w14:textId="77777777" w:rsidR="0022423B" w:rsidRDefault="0022423B" w:rsidP="00767670">
            <w:pPr>
              <w:rPr>
                <w:rFonts w:eastAsiaTheme="minorHAnsi" w:cs="Arial"/>
                <w:color w:val="000000" w:themeColor="text1"/>
                <w:sz w:val="16"/>
                <w:szCs w:val="16"/>
              </w:rPr>
            </w:pPr>
            <w:r>
              <w:rPr>
                <w:noProof/>
              </w:rPr>
              <w:drawing>
                <wp:inline distT="0" distB="0" distL="0" distR="0" wp14:anchorId="08F9D43D" wp14:editId="734FD87C">
                  <wp:extent cx="203200" cy="203200"/>
                  <wp:effectExtent l="0" t="0" r="0" b="0"/>
                  <wp:docPr id="210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ALM_Power_StatusKind</w:t>
            </w:r>
          </w:p>
        </w:tc>
      </w:tr>
    </w:tbl>
    <w:p w14:paraId="3E5316E2" w14:textId="77777777" w:rsidR="0022423B" w:rsidRDefault="0022423B" w:rsidP="0022423B">
      <w:pPr>
        <w:rPr>
          <w:lang w:val="en-GB"/>
        </w:rPr>
      </w:pPr>
      <w:r w:rsidRPr="00702453">
        <w:t xml:space="preserve">Table: </w:t>
      </w:r>
      <w:r>
        <w:t xml:space="preserve">Signal Details of </w:t>
      </w:r>
      <w:r>
        <w:rPr>
          <w:lang w:val="en-GB"/>
        </w:rPr>
        <w:t>ALM_Power_Status</w:t>
      </w:r>
    </w:p>
    <w:p w14:paraId="14A1C15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829C91" w14:textId="77777777" w:rsidR="0022423B" w:rsidRPr="00F03856" w:rsidRDefault="0022423B" w:rsidP="0022423B">
      <w:pPr>
        <w:pStyle w:val="RERequirement"/>
      </w:pPr>
      <w:r>
        <w:rPr>
          <w:noProof/>
        </w:rPr>
        <w:drawing>
          <wp:inline distT="0" distB="0" distL="0" distR="0" wp14:anchorId="59311351" wp14:editId="4ABEF772">
            <wp:extent cx="203200" cy="203200"/>
            <wp:effectExtent l="0" t="0" r="0" b="0"/>
            <wp:docPr id="21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Ambient_Status</w:t>
      </w:r>
    </w:p>
    <w:p w14:paraId="59BD337A" w14:textId="77777777" w:rsidR="0022423B" w:rsidRDefault="0022423B" w:rsidP="0022423B">
      <w:pPr>
        <w:rPr>
          <w:rFonts w:cs="Arial"/>
        </w:rPr>
      </w:pPr>
      <w:r>
        <w:rPr>
          <w:rFonts w:cs="Arial"/>
        </w:rPr>
        <w:t>Dataflow indicating the output of the ambient processing.</w:t>
      </w:r>
    </w:p>
    <w:p w14:paraId="4A6CB02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9F8B44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ADAF8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341AE6" w14:textId="77777777" w:rsidR="00F33430" w:rsidRDefault="00F33430"/>
        </w:tc>
      </w:tr>
      <w:tr w:rsidR="0022423B" w:rsidRPr="00981CB3" w14:paraId="673F869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28257D"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32FA4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7AB9C" w14:textId="77777777" w:rsidR="0022423B" w:rsidRDefault="0022423B" w:rsidP="00767670">
            <w:pPr>
              <w:rPr>
                <w:rFonts w:eastAsiaTheme="minorHAnsi" w:cs="Arial"/>
                <w:color w:val="000000" w:themeColor="text1"/>
                <w:sz w:val="16"/>
                <w:szCs w:val="16"/>
              </w:rPr>
            </w:pPr>
            <w:r>
              <w:rPr>
                <w:noProof/>
              </w:rPr>
              <w:drawing>
                <wp:inline distT="0" distB="0" distL="0" distR="0" wp14:anchorId="1B27B545" wp14:editId="5D61DE46">
                  <wp:extent cx="203200" cy="203200"/>
                  <wp:effectExtent l="0" t="0" r="0" b="0"/>
                  <wp:docPr id="210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Ambient_StatusKind</w:t>
            </w:r>
          </w:p>
        </w:tc>
      </w:tr>
    </w:tbl>
    <w:p w14:paraId="0B1C3A7C" w14:textId="77777777" w:rsidR="0022423B" w:rsidRDefault="0022423B" w:rsidP="0022423B">
      <w:pPr>
        <w:rPr>
          <w:lang w:val="en-GB"/>
        </w:rPr>
      </w:pPr>
      <w:r w:rsidRPr="00702453">
        <w:t xml:space="preserve">Table: </w:t>
      </w:r>
      <w:r>
        <w:t xml:space="preserve">Signal Details of </w:t>
      </w:r>
      <w:r>
        <w:rPr>
          <w:lang w:val="en-GB"/>
        </w:rPr>
        <w:t>Ambient_Status</w:t>
      </w:r>
    </w:p>
    <w:p w14:paraId="54FC6DC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30C571D" w14:textId="77777777" w:rsidR="0022423B" w:rsidRPr="00F03856" w:rsidRDefault="0022423B" w:rsidP="0022423B">
      <w:pPr>
        <w:pStyle w:val="RERequirement"/>
      </w:pPr>
      <w:r>
        <w:rPr>
          <w:noProof/>
        </w:rPr>
        <w:drawing>
          <wp:inline distT="0" distB="0" distL="0" distR="0" wp14:anchorId="0E9904D7" wp14:editId="1F5B64AE">
            <wp:extent cx="203200" cy="203200"/>
            <wp:effectExtent l="0" t="0" r="0" b="0"/>
            <wp:docPr id="21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AmbientColor_Cfg</w:t>
      </w:r>
    </w:p>
    <w:p w14:paraId="3B76DBFC" w14:textId="77777777" w:rsidR="0022423B" w:rsidRDefault="0022423B" w:rsidP="0022423B">
      <w:pPr>
        <w:rPr>
          <w:rFonts w:cs="Arial"/>
        </w:rPr>
      </w:pPr>
      <w:r>
        <w:rPr>
          <w:rFonts w:cs="Arial"/>
        </w:rPr>
        <w:t>Currently selected ambient color</w:t>
      </w:r>
    </w:p>
    <w:p w14:paraId="59E2347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810476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415A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C029CB" w14:textId="77777777" w:rsidR="00F33430" w:rsidRDefault="00F33430"/>
        </w:tc>
      </w:tr>
      <w:tr w:rsidR="0022423B" w:rsidRPr="00981CB3" w14:paraId="3C4D523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913C5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C5FA8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9DE99" w14:textId="77777777" w:rsidR="0022423B" w:rsidRDefault="0022423B" w:rsidP="00767670">
            <w:pPr>
              <w:rPr>
                <w:rFonts w:eastAsiaTheme="minorHAnsi" w:cs="Arial"/>
                <w:color w:val="000000" w:themeColor="text1"/>
                <w:sz w:val="16"/>
                <w:szCs w:val="16"/>
              </w:rPr>
            </w:pPr>
            <w:r>
              <w:rPr>
                <w:noProof/>
              </w:rPr>
              <w:drawing>
                <wp:inline distT="0" distB="0" distL="0" distR="0" wp14:anchorId="10322003" wp14:editId="6E02BA6D">
                  <wp:extent cx="203200" cy="203200"/>
                  <wp:effectExtent l="0" t="0" r="0" b="0"/>
                  <wp:docPr id="210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D5828D9" w14:textId="77777777" w:rsidR="0022423B" w:rsidRDefault="0022423B" w:rsidP="0022423B">
      <w:pPr>
        <w:rPr>
          <w:lang w:val="en-GB"/>
        </w:rPr>
      </w:pPr>
      <w:r w:rsidRPr="00702453">
        <w:t xml:space="preserve">Table: </w:t>
      </w:r>
      <w:r>
        <w:t xml:space="preserve">Signal Details of </w:t>
      </w:r>
      <w:r>
        <w:rPr>
          <w:lang w:val="en-GB"/>
        </w:rPr>
        <w:t>AmbientColor_Cfg</w:t>
      </w:r>
    </w:p>
    <w:p w14:paraId="3A240C5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3FB0542" w14:textId="77777777" w:rsidR="0022423B" w:rsidRPr="00F03856" w:rsidRDefault="0022423B" w:rsidP="0022423B">
      <w:pPr>
        <w:pStyle w:val="RERequirement"/>
      </w:pPr>
      <w:r>
        <w:rPr>
          <w:noProof/>
        </w:rPr>
        <w:drawing>
          <wp:inline distT="0" distB="0" distL="0" distR="0" wp14:anchorId="79B6CF4C" wp14:editId="753B7F6E">
            <wp:extent cx="203200" cy="203200"/>
            <wp:effectExtent l="0" t="0" r="0" b="0"/>
            <wp:docPr id="21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AmbientDim_Cfg</w:t>
      </w:r>
    </w:p>
    <w:p w14:paraId="200574AB" w14:textId="77777777" w:rsidR="0022423B" w:rsidRDefault="0022423B" w:rsidP="0022423B">
      <w:pPr>
        <w:rPr>
          <w:rFonts w:cs="Arial"/>
        </w:rPr>
      </w:pPr>
      <w:r>
        <w:rPr>
          <w:rFonts w:cs="Arial"/>
        </w:rPr>
        <w:t>Currently selected ambient dimming level.</w:t>
      </w:r>
    </w:p>
    <w:p w14:paraId="0C5986B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2AE628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92A02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15F6EA" w14:textId="77777777" w:rsidR="00F33430" w:rsidRDefault="00F33430"/>
        </w:tc>
      </w:tr>
      <w:tr w:rsidR="0022423B" w:rsidRPr="00981CB3" w14:paraId="010DA66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07722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B2D4C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8A563" w14:textId="77777777" w:rsidR="0022423B" w:rsidRDefault="0022423B" w:rsidP="00767670">
            <w:pPr>
              <w:rPr>
                <w:rFonts w:eastAsiaTheme="minorHAnsi" w:cs="Arial"/>
                <w:color w:val="000000" w:themeColor="text1"/>
                <w:sz w:val="16"/>
                <w:szCs w:val="16"/>
              </w:rPr>
            </w:pPr>
            <w:r>
              <w:rPr>
                <w:noProof/>
              </w:rPr>
              <w:drawing>
                <wp:inline distT="0" distB="0" distL="0" distR="0" wp14:anchorId="0694A3AA" wp14:editId="0F575840">
                  <wp:extent cx="203200" cy="203200"/>
                  <wp:effectExtent l="0" t="0" r="0" b="0"/>
                  <wp:docPr id="2112"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03B666D0" w14:textId="77777777" w:rsidR="0022423B" w:rsidRDefault="0022423B" w:rsidP="0022423B">
      <w:pPr>
        <w:rPr>
          <w:lang w:val="en-GB"/>
        </w:rPr>
      </w:pPr>
      <w:r w:rsidRPr="00702453">
        <w:t xml:space="preserve">Table: </w:t>
      </w:r>
      <w:r>
        <w:t xml:space="preserve">Signal Details of </w:t>
      </w:r>
      <w:r>
        <w:rPr>
          <w:lang w:val="en-GB"/>
        </w:rPr>
        <w:t>AmbientDim_Cfg</w:t>
      </w:r>
    </w:p>
    <w:p w14:paraId="0792EA6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A37DA54" w14:textId="77777777" w:rsidR="0022423B" w:rsidRPr="00F03856" w:rsidRDefault="0022423B" w:rsidP="0022423B">
      <w:pPr>
        <w:pStyle w:val="RERequirement"/>
      </w:pPr>
      <w:r>
        <w:rPr>
          <w:noProof/>
        </w:rPr>
        <w:drawing>
          <wp:inline distT="0" distB="0" distL="0" distR="0" wp14:anchorId="24E1382A" wp14:editId="6F345D79">
            <wp:extent cx="203200" cy="203200"/>
            <wp:effectExtent l="0" t="0" r="0" b="0"/>
            <wp:docPr id="21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AmbientMsg_Rqst</w:t>
      </w:r>
    </w:p>
    <w:p w14:paraId="3BBF9FB7" w14:textId="77777777" w:rsidR="0022423B" w:rsidRDefault="0022423B" w:rsidP="0022423B">
      <w:pPr>
        <w:rPr>
          <w:rFonts w:cs="Arial"/>
        </w:rPr>
      </w:pPr>
      <w:r>
        <w:rPr>
          <w:rFonts w:cs="Arial"/>
        </w:rPr>
        <w:t>This array contains the ambient message request for LIN module.</w:t>
      </w:r>
    </w:p>
    <w:p w14:paraId="415EFB4F" w14:textId="77777777" w:rsidR="0022423B" w:rsidRDefault="0022423B" w:rsidP="0022423B">
      <w:pPr>
        <w:rPr>
          <w:rFonts w:cs="Arial"/>
        </w:rPr>
      </w:pPr>
      <w:r>
        <w:rPr>
          <w:rFonts w:cs="Arial"/>
        </w:rPr>
        <w:t>The index 'n' has following domain values:</w:t>
      </w:r>
    </w:p>
    <w:p w14:paraId="73DBD8A4" w14:textId="77777777" w:rsidR="0022423B" w:rsidRDefault="0022423B" w:rsidP="0022423B">
      <w:pPr>
        <w:rPr>
          <w:rFonts w:cs="Arial"/>
        </w:rPr>
      </w:pPr>
      <w:r>
        <w:rPr>
          <w:rFonts w:cs="Arial"/>
        </w:rPr>
        <w:t>ALL</w:t>
      </w:r>
    </w:p>
    <w:p w14:paraId="54130EB4" w14:textId="77777777" w:rsidR="0022423B" w:rsidRDefault="0022423B" w:rsidP="0022423B">
      <w:pPr>
        <w:rPr>
          <w:rFonts w:cs="Arial"/>
        </w:rPr>
      </w:pPr>
      <w:r>
        <w:rPr>
          <w:rFonts w:cs="Arial"/>
        </w:rPr>
        <w:t>FOOTWELLS</w:t>
      </w:r>
    </w:p>
    <w:p w14:paraId="7A27E46E" w14:textId="77777777" w:rsidR="0022423B" w:rsidRDefault="0022423B" w:rsidP="0022423B">
      <w:pPr>
        <w:rPr>
          <w:rFonts w:cs="Arial"/>
        </w:rPr>
      </w:pPr>
      <w:r>
        <w:rPr>
          <w:rFonts w:cs="Arial"/>
        </w:rPr>
        <w:t>DF_DOOR</w:t>
      </w:r>
    </w:p>
    <w:p w14:paraId="67735661" w14:textId="77777777" w:rsidR="0022423B" w:rsidRDefault="0022423B" w:rsidP="0022423B">
      <w:pPr>
        <w:rPr>
          <w:rFonts w:cs="Arial"/>
        </w:rPr>
      </w:pPr>
      <w:r>
        <w:rPr>
          <w:rFonts w:cs="Arial"/>
        </w:rPr>
        <w:t>PF_DOOR</w:t>
      </w:r>
    </w:p>
    <w:p w14:paraId="4EC5C258" w14:textId="77777777" w:rsidR="0022423B" w:rsidRDefault="0022423B" w:rsidP="0022423B">
      <w:pPr>
        <w:rPr>
          <w:rFonts w:cs="Arial"/>
        </w:rPr>
      </w:pPr>
      <w:r>
        <w:rPr>
          <w:rFonts w:cs="Arial"/>
        </w:rPr>
        <w:t>DR_DOOR</w:t>
      </w:r>
    </w:p>
    <w:p w14:paraId="13BD9485" w14:textId="77777777" w:rsidR="0022423B" w:rsidRDefault="0022423B" w:rsidP="0022423B">
      <w:pPr>
        <w:rPr>
          <w:rFonts w:cs="Arial"/>
        </w:rPr>
      </w:pPr>
      <w:r>
        <w:rPr>
          <w:rFonts w:cs="Arial"/>
        </w:rPr>
        <w:t>PR_DOOR</w:t>
      </w:r>
    </w:p>
    <w:p w14:paraId="6AF77107" w14:textId="77777777" w:rsidR="0022423B" w:rsidRDefault="0022423B" w:rsidP="0022423B">
      <w:pPr>
        <w:rPr>
          <w:rFonts w:cs="Arial"/>
        </w:rPr>
      </w:pPr>
      <w:r>
        <w:rPr>
          <w:rFonts w:cs="Arial"/>
        </w:rPr>
        <w:t>DF_DOOR_HANDLE</w:t>
      </w:r>
    </w:p>
    <w:p w14:paraId="31B81B05" w14:textId="77777777" w:rsidR="0022423B" w:rsidRDefault="0022423B" w:rsidP="0022423B">
      <w:pPr>
        <w:rPr>
          <w:rFonts w:cs="Arial"/>
        </w:rPr>
      </w:pPr>
      <w:r>
        <w:rPr>
          <w:rFonts w:cs="Arial"/>
        </w:rPr>
        <w:t>PF_DOOR_HANDLE</w:t>
      </w:r>
    </w:p>
    <w:p w14:paraId="7EF163DB" w14:textId="77777777" w:rsidR="0022423B" w:rsidRDefault="0022423B" w:rsidP="0022423B">
      <w:pPr>
        <w:rPr>
          <w:rFonts w:cs="Arial"/>
        </w:rPr>
      </w:pPr>
      <w:r>
        <w:rPr>
          <w:rFonts w:cs="Arial"/>
        </w:rPr>
        <w:t>DR_DOOR_HANDLE</w:t>
      </w:r>
    </w:p>
    <w:p w14:paraId="0D90CEFC" w14:textId="77777777" w:rsidR="0022423B" w:rsidRDefault="0022423B" w:rsidP="0022423B">
      <w:pPr>
        <w:rPr>
          <w:rFonts w:cs="Arial"/>
        </w:rPr>
      </w:pPr>
      <w:r>
        <w:rPr>
          <w:rFonts w:cs="Arial"/>
        </w:rPr>
        <w:t>PR_DOOR_HANDLE</w:t>
      </w:r>
    </w:p>
    <w:p w14:paraId="076147E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2ED1EE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1139A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DD5405" w14:textId="77777777" w:rsidR="00F33430" w:rsidRDefault="00F33430"/>
        </w:tc>
      </w:tr>
      <w:tr w:rsidR="0022423B" w:rsidRPr="00981CB3" w14:paraId="04866A2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C8658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EAE5E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36355" w14:textId="77777777" w:rsidR="0022423B" w:rsidRDefault="0022423B" w:rsidP="00767670">
            <w:pPr>
              <w:rPr>
                <w:rFonts w:eastAsiaTheme="minorHAnsi" w:cs="Arial"/>
                <w:color w:val="000000" w:themeColor="text1"/>
                <w:sz w:val="16"/>
                <w:szCs w:val="16"/>
              </w:rPr>
            </w:pPr>
            <w:r>
              <w:rPr>
                <w:noProof/>
              </w:rPr>
              <w:drawing>
                <wp:inline distT="0" distB="0" distL="0" distR="0" wp14:anchorId="46F2F054" wp14:editId="70FAACA4">
                  <wp:extent cx="203200" cy="203200"/>
                  <wp:effectExtent l="0" t="0" r="0" b="0"/>
                  <wp:docPr id="211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AmbientMsg_RqstKind</w:t>
            </w:r>
          </w:p>
        </w:tc>
      </w:tr>
    </w:tbl>
    <w:p w14:paraId="33A23AF2" w14:textId="77777777" w:rsidR="0022423B" w:rsidRDefault="0022423B" w:rsidP="0022423B">
      <w:pPr>
        <w:rPr>
          <w:lang w:val="en-GB"/>
        </w:rPr>
      </w:pPr>
      <w:r w:rsidRPr="00702453">
        <w:t xml:space="preserve">Table: </w:t>
      </w:r>
      <w:r>
        <w:t xml:space="preserve">Signal Details of </w:t>
      </w:r>
      <w:r>
        <w:rPr>
          <w:lang w:val="en-GB"/>
        </w:rPr>
        <w:t>AmbientMsg_Rqst</w:t>
      </w:r>
    </w:p>
    <w:p w14:paraId="71BC304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B94EFE1" w14:textId="77777777" w:rsidR="0022423B" w:rsidRPr="00F03856" w:rsidRDefault="0022423B" w:rsidP="0022423B">
      <w:pPr>
        <w:pStyle w:val="RERequirement"/>
      </w:pPr>
      <w:r>
        <w:rPr>
          <w:noProof/>
        </w:rPr>
        <w:drawing>
          <wp:inline distT="0" distB="0" distL="0" distR="0" wp14:anchorId="5BBDFF85" wp14:editId="2300798B">
            <wp:extent cx="203200" cy="203200"/>
            <wp:effectExtent l="0" t="0" r="0" b="0"/>
            <wp:docPr id="21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Approach_LightShow</w:t>
      </w:r>
    </w:p>
    <w:p w14:paraId="7BC36DB7" w14:textId="77777777" w:rsidR="0022423B" w:rsidRDefault="0022423B" w:rsidP="0022423B">
      <w:pPr>
        <w:rPr>
          <w:rFonts w:cs="Arial"/>
        </w:rPr>
      </w:pPr>
      <w:r>
        <w:rPr>
          <w:rFonts w:cs="Arial"/>
        </w:rPr>
        <w:t>Indicates when to start approach light show.</w:t>
      </w:r>
    </w:p>
    <w:p w14:paraId="135503A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D779A8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7A3FB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EC0B3A" w14:textId="77777777" w:rsidR="00F33430" w:rsidRDefault="00F33430"/>
        </w:tc>
      </w:tr>
      <w:tr w:rsidR="0022423B" w:rsidRPr="00981CB3" w14:paraId="208368D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70A49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67AD8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9822B" w14:textId="77777777" w:rsidR="0022423B" w:rsidRDefault="0022423B" w:rsidP="00767670">
            <w:pPr>
              <w:rPr>
                <w:rFonts w:eastAsiaTheme="minorHAnsi" w:cs="Arial"/>
                <w:color w:val="000000" w:themeColor="text1"/>
                <w:sz w:val="16"/>
                <w:szCs w:val="16"/>
              </w:rPr>
            </w:pPr>
            <w:r>
              <w:rPr>
                <w:noProof/>
              </w:rPr>
              <w:drawing>
                <wp:inline distT="0" distB="0" distL="0" distR="0" wp14:anchorId="6443965F" wp14:editId="0FECA24A">
                  <wp:extent cx="203200" cy="203200"/>
                  <wp:effectExtent l="0" t="0" r="0" b="0"/>
                  <wp:docPr id="212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Approach_LightShowKind</w:t>
            </w:r>
          </w:p>
        </w:tc>
      </w:tr>
    </w:tbl>
    <w:p w14:paraId="6C59C2F0" w14:textId="77777777" w:rsidR="0022423B" w:rsidRDefault="0022423B" w:rsidP="0022423B">
      <w:pPr>
        <w:rPr>
          <w:lang w:val="en-GB"/>
        </w:rPr>
      </w:pPr>
      <w:r w:rsidRPr="00702453">
        <w:t xml:space="preserve">Table: </w:t>
      </w:r>
      <w:r>
        <w:t xml:space="preserve">Signal Details of </w:t>
      </w:r>
      <w:r>
        <w:rPr>
          <w:lang w:val="en-GB"/>
        </w:rPr>
        <w:t>Approach_LightShow</w:t>
      </w:r>
    </w:p>
    <w:p w14:paraId="4A98724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5655986" w14:textId="77777777" w:rsidR="0022423B" w:rsidRPr="00F03856" w:rsidRDefault="0022423B" w:rsidP="0022423B">
      <w:pPr>
        <w:pStyle w:val="RERequirement"/>
      </w:pPr>
      <w:r>
        <w:rPr>
          <w:noProof/>
        </w:rPr>
        <w:drawing>
          <wp:inline distT="0" distB="0" distL="0" distR="0" wp14:anchorId="041ABA51" wp14:editId="106A6934">
            <wp:extent cx="203200" cy="203200"/>
            <wp:effectExtent l="0" t="0" r="0" b="0"/>
            <wp:docPr id="21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Color</w:t>
      </w:r>
    </w:p>
    <w:p w14:paraId="2C283EF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12658D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03BEE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BE85F7" w14:textId="77777777" w:rsidR="00F33430" w:rsidRDefault="00F33430"/>
        </w:tc>
      </w:tr>
      <w:tr w:rsidR="0022423B" w:rsidRPr="00981CB3" w14:paraId="16299DF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2A9FD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4311B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0B50DA" w14:textId="77777777" w:rsidR="0022423B" w:rsidRDefault="0022423B" w:rsidP="00767670">
            <w:pPr>
              <w:rPr>
                <w:rFonts w:eastAsiaTheme="minorHAnsi" w:cs="Arial"/>
                <w:color w:val="000000" w:themeColor="text1"/>
                <w:sz w:val="16"/>
                <w:szCs w:val="16"/>
              </w:rPr>
            </w:pPr>
            <w:r>
              <w:rPr>
                <w:noProof/>
              </w:rPr>
              <w:drawing>
                <wp:inline distT="0" distB="0" distL="0" distR="0" wp14:anchorId="5D52B712" wp14:editId="49461CCF">
                  <wp:extent cx="203200" cy="203200"/>
                  <wp:effectExtent l="0" t="0" r="0" b="0"/>
                  <wp:docPr id="212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ColorKind</w:t>
            </w:r>
          </w:p>
        </w:tc>
      </w:tr>
    </w:tbl>
    <w:p w14:paraId="559D5C8D" w14:textId="77777777" w:rsidR="0022423B" w:rsidRDefault="0022423B" w:rsidP="0022423B">
      <w:pPr>
        <w:rPr>
          <w:lang w:val="en-GB"/>
        </w:rPr>
      </w:pPr>
      <w:r w:rsidRPr="00702453">
        <w:t xml:space="preserve">Table: </w:t>
      </w:r>
      <w:r>
        <w:t xml:space="preserve">Signal Details of </w:t>
      </w:r>
      <w:r>
        <w:rPr>
          <w:lang w:val="en-GB"/>
        </w:rPr>
        <w:t>Color</w:t>
      </w:r>
    </w:p>
    <w:p w14:paraId="10F46EE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C5074E9" w14:textId="77777777" w:rsidR="0022423B" w:rsidRPr="00F03856" w:rsidRDefault="0022423B" w:rsidP="0022423B">
      <w:pPr>
        <w:pStyle w:val="RERequirement"/>
      </w:pPr>
      <w:r>
        <w:rPr>
          <w:noProof/>
        </w:rPr>
        <w:drawing>
          <wp:inline distT="0" distB="0" distL="0" distR="0" wp14:anchorId="21CC00ED" wp14:editId="2A4C41C4">
            <wp:extent cx="203200" cy="203200"/>
            <wp:effectExtent l="0" t="0" r="0" b="0"/>
            <wp:docPr id="21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CourtesyDelay_Rqst</w:t>
      </w:r>
    </w:p>
    <w:p w14:paraId="05A1B6F6" w14:textId="77777777" w:rsidR="0022423B" w:rsidRDefault="0022423B" w:rsidP="0022423B">
      <w:pPr>
        <w:rPr>
          <w:rFonts w:cs="Arial"/>
        </w:rPr>
      </w:pPr>
      <w:r>
        <w:rPr>
          <w:rFonts w:cs="Arial"/>
        </w:rPr>
        <w:t>Request to illuminate the interior courtesy lights.</w:t>
      </w:r>
    </w:p>
    <w:p w14:paraId="27F4A43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E40E91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4C388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208FFE" w14:textId="77777777" w:rsidR="00F33430" w:rsidRDefault="00F33430"/>
        </w:tc>
      </w:tr>
      <w:tr w:rsidR="0022423B" w:rsidRPr="00981CB3" w14:paraId="0AE6196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3B5E8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A5C02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C9559D" w14:textId="77777777" w:rsidR="0022423B" w:rsidRDefault="0022423B" w:rsidP="00767670">
            <w:pPr>
              <w:rPr>
                <w:rFonts w:eastAsiaTheme="minorHAnsi" w:cs="Arial"/>
                <w:color w:val="000000" w:themeColor="text1"/>
                <w:sz w:val="16"/>
                <w:szCs w:val="16"/>
              </w:rPr>
            </w:pPr>
            <w:r>
              <w:rPr>
                <w:noProof/>
              </w:rPr>
              <w:drawing>
                <wp:inline distT="0" distB="0" distL="0" distR="0" wp14:anchorId="4A83C27C" wp14:editId="3BC8F76C">
                  <wp:extent cx="203200" cy="203200"/>
                  <wp:effectExtent l="0" t="0" r="0" b="0"/>
                  <wp:docPr id="212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CourtesyDelay_RqstKind</w:t>
            </w:r>
          </w:p>
        </w:tc>
      </w:tr>
    </w:tbl>
    <w:p w14:paraId="3869C5E2" w14:textId="77777777" w:rsidR="0022423B" w:rsidRDefault="0022423B" w:rsidP="0022423B">
      <w:pPr>
        <w:rPr>
          <w:lang w:val="en-GB"/>
        </w:rPr>
      </w:pPr>
      <w:r w:rsidRPr="00702453">
        <w:t xml:space="preserve">Table: </w:t>
      </w:r>
      <w:r>
        <w:t xml:space="preserve">Signal Details of </w:t>
      </w:r>
      <w:r>
        <w:rPr>
          <w:lang w:val="en-GB"/>
        </w:rPr>
        <w:t>CourtesyDelay_Rqst</w:t>
      </w:r>
    </w:p>
    <w:p w14:paraId="4CD948C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6CA577B" w14:textId="77777777" w:rsidR="0022423B" w:rsidRPr="00F03856" w:rsidRDefault="0022423B" w:rsidP="0022423B">
      <w:pPr>
        <w:pStyle w:val="RERequirement"/>
      </w:pPr>
      <w:r>
        <w:rPr>
          <w:noProof/>
        </w:rPr>
        <w:drawing>
          <wp:inline distT="0" distB="0" distL="0" distR="0" wp14:anchorId="27C8C50D" wp14:editId="5C3C3CE4">
            <wp:extent cx="203200" cy="203200"/>
            <wp:effectExtent l="0" t="0" r="0" b="0"/>
            <wp:docPr id="21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CourtesyDemand_BSave_Rqst</w:t>
      </w:r>
    </w:p>
    <w:p w14:paraId="5B8AEB50" w14:textId="77777777" w:rsidR="0022423B" w:rsidRDefault="0022423B" w:rsidP="0022423B">
      <w:pPr>
        <w:rPr>
          <w:rFonts w:cs="Arial"/>
        </w:rPr>
      </w:pPr>
      <w:r>
        <w:rPr>
          <w:rFonts w:cs="Arial"/>
        </w:rPr>
        <w:t>Request from Battery Saver to turn off the courtesy lights and the demand lights.</w:t>
      </w:r>
    </w:p>
    <w:p w14:paraId="7B724FE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35D576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7023B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16F261" w14:textId="77777777" w:rsidR="00F33430" w:rsidRDefault="00F33430"/>
        </w:tc>
      </w:tr>
      <w:tr w:rsidR="0022423B" w:rsidRPr="00981CB3" w14:paraId="38B760F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EF781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DEEA7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D698F8" w14:textId="77777777" w:rsidR="0022423B" w:rsidRDefault="0022423B" w:rsidP="00767670">
            <w:pPr>
              <w:rPr>
                <w:rFonts w:eastAsiaTheme="minorHAnsi" w:cs="Arial"/>
                <w:color w:val="000000" w:themeColor="text1"/>
                <w:sz w:val="16"/>
                <w:szCs w:val="16"/>
              </w:rPr>
            </w:pPr>
            <w:r>
              <w:rPr>
                <w:noProof/>
              </w:rPr>
              <w:drawing>
                <wp:inline distT="0" distB="0" distL="0" distR="0" wp14:anchorId="0DF8E760" wp14:editId="20D0FA9C">
                  <wp:extent cx="203200" cy="203200"/>
                  <wp:effectExtent l="0" t="0" r="0" b="0"/>
                  <wp:docPr id="213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CourtesyDemand_BSave_RqstKind</w:t>
            </w:r>
          </w:p>
        </w:tc>
      </w:tr>
    </w:tbl>
    <w:p w14:paraId="6E0F11AE" w14:textId="77777777" w:rsidR="0022423B" w:rsidRDefault="0022423B" w:rsidP="0022423B">
      <w:pPr>
        <w:rPr>
          <w:lang w:val="en-GB"/>
        </w:rPr>
      </w:pPr>
      <w:r w:rsidRPr="00702453">
        <w:t xml:space="preserve">Table: </w:t>
      </w:r>
      <w:r>
        <w:t xml:space="preserve">Signal Details of </w:t>
      </w:r>
      <w:r>
        <w:rPr>
          <w:lang w:val="en-GB"/>
        </w:rPr>
        <w:t>CourtesyDemand_BSave_Rqst</w:t>
      </w:r>
    </w:p>
    <w:p w14:paraId="5326446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E1A4D52" w14:textId="77777777" w:rsidR="0022423B" w:rsidRPr="00F03856" w:rsidRDefault="0022423B" w:rsidP="0022423B">
      <w:pPr>
        <w:pStyle w:val="RERequirement"/>
      </w:pPr>
      <w:r>
        <w:rPr>
          <w:noProof/>
        </w:rPr>
        <w:drawing>
          <wp:inline distT="0" distB="0" distL="0" distR="0" wp14:anchorId="0C2AF703" wp14:editId="6752D460">
            <wp:extent cx="203200" cy="203200"/>
            <wp:effectExtent l="0" t="0" r="0" b="0"/>
            <wp:docPr id="21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CtrStkDsplyOp_D_Rq</w:t>
      </w:r>
    </w:p>
    <w:p w14:paraId="52154E4E" w14:textId="77777777" w:rsidR="0022423B" w:rsidRDefault="0022423B" w:rsidP="0022423B">
      <w:pPr>
        <w:rPr>
          <w:rFonts w:cs="Arial"/>
        </w:rPr>
      </w:pPr>
      <w:r>
        <w:rPr>
          <w:rFonts w:cs="Arial"/>
        </w:rPr>
        <w:t>Operation request command for personalization features from Center Stack.</w:t>
      </w:r>
    </w:p>
    <w:p w14:paraId="1669E89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FDBDB4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0BE18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D81CF5" w14:textId="77777777" w:rsidR="00F33430" w:rsidRDefault="00F33430"/>
        </w:tc>
      </w:tr>
      <w:tr w:rsidR="0022423B" w:rsidRPr="00981CB3" w14:paraId="0916430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7787B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9E19F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564809" w14:textId="77777777" w:rsidR="0022423B" w:rsidRDefault="0022423B" w:rsidP="00767670">
            <w:pPr>
              <w:rPr>
                <w:rFonts w:eastAsiaTheme="minorHAnsi" w:cs="Arial"/>
                <w:color w:val="000000" w:themeColor="text1"/>
                <w:sz w:val="16"/>
                <w:szCs w:val="16"/>
              </w:rPr>
            </w:pPr>
            <w:r>
              <w:rPr>
                <w:noProof/>
              </w:rPr>
              <w:drawing>
                <wp:inline distT="0" distB="0" distL="0" distR="0" wp14:anchorId="6FAA601B" wp14:editId="7635E7F6">
                  <wp:extent cx="203200" cy="203200"/>
                  <wp:effectExtent l="0" t="0" r="0" b="0"/>
                  <wp:docPr id="213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DispOpr_CSKind</w:t>
            </w:r>
          </w:p>
        </w:tc>
      </w:tr>
    </w:tbl>
    <w:p w14:paraId="36175C5C" w14:textId="77777777" w:rsidR="0022423B" w:rsidRDefault="0022423B" w:rsidP="0022423B">
      <w:pPr>
        <w:rPr>
          <w:lang w:val="en-GB"/>
        </w:rPr>
      </w:pPr>
      <w:r w:rsidRPr="00702453">
        <w:t xml:space="preserve">Table: </w:t>
      </w:r>
      <w:r>
        <w:t xml:space="preserve">Signal Details of </w:t>
      </w:r>
      <w:r>
        <w:rPr>
          <w:lang w:val="en-GB"/>
        </w:rPr>
        <w:t>CtrStkDsplyOp_D_Rq</w:t>
      </w:r>
    </w:p>
    <w:p w14:paraId="393F095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55DD37" w14:textId="77777777" w:rsidR="0022423B" w:rsidRPr="00F03856" w:rsidRDefault="0022423B" w:rsidP="0022423B">
      <w:pPr>
        <w:pStyle w:val="RERequirement"/>
      </w:pPr>
      <w:r>
        <w:rPr>
          <w:noProof/>
        </w:rPr>
        <w:drawing>
          <wp:inline distT="0" distB="0" distL="0" distR="0" wp14:anchorId="0D10C7D3" wp14:editId="57CE9C14">
            <wp:extent cx="203200" cy="203200"/>
            <wp:effectExtent l="0" t="0" r="0" b="0"/>
            <wp:docPr id="21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CtrStkPersIndex_D_Actl</w:t>
      </w:r>
    </w:p>
    <w:p w14:paraId="731470ED" w14:textId="77777777" w:rsidR="0022423B" w:rsidRDefault="0022423B" w:rsidP="0022423B">
      <w:pPr>
        <w:rPr>
          <w:rFonts w:cs="Arial"/>
        </w:rPr>
      </w:pPr>
      <w:r>
        <w:rPr>
          <w:rFonts w:cs="Arial"/>
        </w:rPr>
        <w:t>Personality index to use with operation from Center Stack.</w:t>
      </w:r>
    </w:p>
    <w:p w14:paraId="723D2E2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8A023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208A5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676B3D" w14:textId="77777777" w:rsidR="00F33430" w:rsidRDefault="00F33430"/>
        </w:tc>
      </w:tr>
      <w:tr w:rsidR="0022423B" w:rsidRPr="00981CB3" w14:paraId="3E5543F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84BA6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EFA5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1213E" w14:textId="77777777" w:rsidR="0022423B" w:rsidRDefault="0022423B" w:rsidP="00767670">
            <w:pPr>
              <w:rPr>
                <w:rFonts w:eastAsiaTheme="minorHAnsi" w:cs="Arial"/>
                <w:color w:val="000000" w:themeColor="text1"/>
                <w:sz w:val="16"/>
                <w:szCs w:val="16"/>
              </w:rPr>
            </w:pPr>
            <w:r>
              <w:rPr>
                <w:noProof/>
              </w:rPr>
              <w:drawing>
                <wp:inline distT="0" distB="0" distL="0" distR="0" wp14:anchorId="2C468E79" wp14:editId="29D47E51">
                  <wp:extent cx="203200" cy="203200"/>
                  <wp:effectExtent l="0" t="0" r="0" b="0"/>
                  <wp:docPr id="214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PersIndex_CSKind</w:t>
            </w:r>
          </w:p>
        </w:tc>
      </w:tr>
    </w:tbl>
    <w:p w14:paraId="681DC2C8" w14:textId="77777777" w:rsidR="0022423B" w:rsidRDefault="0022423B" w:rsidP="0022423B">
      <w:pPr>
        <w:rPr>
          <w:lang w:val="en-GB"/>
        </w:rPr>
      </w:pPr>
      <w:r w:rsidRPr="00702453">
        <w:t xml:space="preserve">Table: </w:t>
      </w:r>
      <w:r>
        <w:t xml:space="preserve">Signal Details of </w:t>
      </w:r>
      <w:r>
        <w:rPr>
          <w:lang w:val="en-GB"/>
        </w:rPr>
        <w:t>CtrStkPersIndex_D_Actl</w:t>
      </w:r>
    </w:p>
    <w:p w14:paraId="58C6614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D8DB1FC" w14:textId="77777777" w:rsidR="0022423B" w:rsidRPr="00F03856" w:rsidRDefault="0022423B" w:rsidP="0022423B">
      <w:pPr>
        <w:pStyle w:val="RERequirement"/>
      </w:pPr>
      <w:r>
        <w:rPr>
          <w:noProof/>
        </w:rPr>
        <w:drawing>
          <wp:inline distT="0" distB="0" distL="0" distR="0" wp14:anchorId="57FEB268" wp14:editId="610F1679">
            <wp:extent cx="203200" cy="203200"/>
            <wp:effectExtent l="0" t="0" r="0" b="0"/>
            <wp:docPr id="21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Customer_Color</w:t>
      </w:r>
    </w:p>
    <w:p w14:paraId="4FF1F34D" w14:textId="77777777" w:rsidR="0022423B" w:rsidRDefault="0022423B" w:rsidP="0022423B">
      <w:pPr>
        <w:rPr>
          <w:rFonts w:cs="Arial"/>
        </w:rPr>
      </w:pPr>
      <w:r>
        <w:rPr>
          <w:rFonts w:cs="Arial"/>
        </w:rPr>
        <w:t>Indicates Color need to set for ambient lighting.</w:t>
      </w:r>
    </w:p>
    <w:p w14:paraId="100FBA4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4C69B6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68E49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166FAA" w14:textId="77777777" w:rsidR="00F33430" w:rsidRDefault="00F33430"/>
        </w:tc>
      </w:tr>
      <w:tr w:rsidR="0022423B" w:rsidRPr="00981CB3" w14:paraId="1F8C86A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45C08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F7AE4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E65661" w14:textId="77777777" w:rsidR="0022423B" w:rsidRDefault="0022423B" w:rsidP="00767670">
            <w:pPr>
              <w:rPr>
                <w:rFonts w:eastAsiaTheme="minorHAnsi" w:cs="Arial"/>
                <w:color w:val="000000" w:themeColor="text1"/>
                <w:sz w:val="16"/>
                <w:szCs w:val="16"/>
              </w:rPr>
            </w:pPr>
            <w:r>
              <w:rPr>
                <w:noProof/>
              </w:rPr>
              <w:drawing>
                <wp:inline distT="0" distB="0" distL="0" distR="0" wp14:anchorId="1ADDFFDE" wp14:editId="51ADAE4E">
                  <wp:extent cx="203200" cy="203200"/>
                  <wp:effectExtent l="0" t="0" r="0" b="0"/>
                  <wp:docPr id="214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ColorKind</w:t>
            </w:r>
          </w:p>
        </w:tc>
      </w:tr>
    </w:tbl>
    <w:p w14:paraId="6D159B97" w14:textId="77777777" w:rsidR="0022423B" w:rsidRDefault="0022423B" w:rsidP="0022423B">
      <w:pPr>
        <w:rPr>
          <w:lang w:val="en-GB"/>
        </w:rPr>
      </w:pPr>
      <w:r w:rsidRPr="00702453">
        <w:t xml:space="preserve">Table: </w:t>
      </w:r>
      <w:r>
        <w:t xml:space="preserve">Signal Details of </w:t>
      </w:r>
      <w:r>
        <w:rPr>
          <w:lang w:val="en-GB"/>
        </w:rPr>
        <w:t>Customer_Color</w:t>
      </w:r>
    </w:p>
    <w:p w14:paraId="70FED1A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ABEA599" w14:textId="77777777" w:rsidR="0022423B" w:rsidRPr="00F03856" w:rsidRDefault="0022423B" w:rsidP="0022423B">
      <w:pPr>
        <w:pStyle w:val="RERequirement"/>
      </w:pPr>
      <w:r>
        <w:rPr>
          <w:noProof/>
        </w:rPr>
        <w:drawing>
          <wp:inline distT="0" distB="0" distL="0" distR="0" wp14:anchorId="0F04CB31" wp14:editId="45F3DD02">
            <wp:extent cx="203200" cy="203200"/>
            <wp:effectExtent l="0" t="0" r="0" b="0"/>
            <wp:docPr id="21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Customer_Intensity</w:t>
      </w:r>
    </w:p>
    <w:p w14:paraId="7EE3D0FE" w14:textId="77777777" w:rsidR="0022423B" w:rsidRDefault="0022423B" w:rsidP="0022423B">
      <w:pPr>
        <w:rPr>
          <w:rFonts w:cs="Arial"/>
        </w:rPr>
      </w:pPr>
      <w:r>
        <w:rPr>
          <w:rFonts w:cs="Arial"/>
        </w:rPr>
        <w:t>Indicates the intesity required to set for ambient lighting.</w:t>
      </w:r>
    </w:p>
    <w:p w14:paraId="04D5AE9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A97FDF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96A1C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C841FA" w14:textId="77777777" w:rsidR="00F33430" w:rsidRDefault="00F33430"/>
        </w:tc>
      </w:tr>
      <w:tr w:rsidR="0022423B" w:rsidRPr="00981CB3" w14:paraId="10E00B6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F7E1F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A3F79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E9DFE"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FADE7E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21C74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E7DC3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824F1"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CB2127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A54A4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20423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991472" w14:textId="77777777" w:rsidR="00F33430" w:rsidRDefault="00F33430"/>
        </w:tc>
      </w:tr>
      <w:tr w:rsidR="0022423B" w:rsidRPr="00981CB3" w14:paraId="19DED22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7A0EE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9B9BC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B4CB10" w14:textId="77777777" w:rsidR="00F33430" w:rsidRDefault="00F33430"/>
        </w:tc>
      </w:tr>
    </w:tbl>
    <w:p w14:paraId="1430AB2A" w14:textId="77777777" w:rsidR="0022423B" w:rsidRDefault="0022423B" w:rsidP="0022423B">
      <w:pPr>
        <w:rPr>
          <w:lang w:val="en-GB"/>
        </w:rPr>
      </w:pPr>
      <w:r w:rsidRPr="00702453">
        <w:t xml:space="preserve">Table: </w:t>
      </w:r>
      <w:r>
        <w:t xml:space="preserve">Signal Details of </w:t>
      </w:r>
      <w:r>
        <w:rPr>
          <w:lang w:val="en-GB"/>
        </w:rPr>
        <w:t>Customer_Intensity</w:t>
      </w:r>
    </w:p>
    <w:p w14:paraId="2A2315F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F0D946C" w14:textId="77777777" w:rsidR="0022423B" w:rsidRPr="00F03856" w:rsidRDefault="0022423B" w:rsidP="0022423B">
      <w:pPr>
        <w:pStyle w:val="RERequirement"/>
      </w:pPr>
      <w:r>
        <w:rPr>
          <w:noProof/>
        </w:rPr>
        <w:drawing>
          <wp:inline distT="0" distB="0" distL="0" distR="0" wp14:anchorId="37727722" wp14:editId="3D513249">
            <wp:extent cx="203200" cy="203200"/>
            <wp:effectExtent l="0" t="0" r="0" b="0"/>
            <wp:docPr id="214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DBR_Reset_Cmd</w:t>
      </w:r>
    </w:p>
    <w:p w14:paraId="6703ACDA" w14:textId="77777777" w:rsidR="0022423B" w:rsidRDefault="0022423B" w:rsidP="0022423B">
      <w:pPr>
        <w:rPr>
          <w:rFonts w:cs="Arial"/>
        </w:rPr>
      </w:pPr>
      <w:r>
        <w:rPr>
          <w:rFonts w:cs="Arial"/>
        </w:rPr>
        <w:t>Reset command for latching dual battery relay. This opens the latching relay.</w:t>
      </w:r>
    </w:p>
    <w:p w14:paraId="130B1B3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3A79F8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1EBAC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F15DC8" w14:textId="77777777" w:rsidR="00F33430" w:rsidRDefault="00F33430"/>
        </w:tc>
      </w:tr>
      <w:tr w:rsidR="0022423B" w:rsidRPr="00981CB3" w14:paraId="1907C84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A061D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D5BCA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B46807" w14:textId="77777777" w:rsidR="0022423B" w:rsidRDefault="0022423B" w:rsidP="00767670">
            <w:pPr>
              <w:rPr>
                <w:rFonts w:eastAsiaTheme="minorHAnsi" w:cs="Arial"/>
                <w:color w:val="000000" w:themeColor="text1"/>
                <w:sz w:val="16"/>
                <w:szCs w:val="16"/>
              </w:rPr>
            </w:pPr>
            <w:r>
              <w:rPr>
                <w:noProof/>
              </w:rPr>
              <w:drawing>
                <wp:inline distT="0" distB="0" distL="0" distR="0" wp14:anchorId="6F02F9AD" wp14:editId="603155E9">
                  <wp:extent cx="203200" cy="203200"/>
                  <wp:effectExtent l="0" t="0" r="0" b="0"/>
                  <wp:docPr id="215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DBR_Reset_CmdKind</w:t>
            </w:r>
          </w:p>
        </w:tc>
      </w:tr>
    </w:tbl>
    <w:p w14:paraId="5A9C4A9A" w14:textId="77777777" w:rsidR="0022423B" w:rsidRDefault="0022423B" w:rsidP="0022423B">
      <w:pPr>
        <w:rPr>
          <w:lang w:val="en-GB"/>
        </w:rPr>
      </w:pPr>
      <w:r w:rsidRPr="00702453">
        <w:t xml:space="preserve">Table: </w:t>
      </w:r>
      <w:r>
        <w:t xml:space="preserve">Signal Details of </w:t>
      </w:r>
      <w:r>
        <w:rPr>
          <w:lang w:val="en-GB"/>
        </w:rPr>
        <w:t>DBR_Reset_Cmd</w:t>
      </w:r>
    </w:p>
    <w:p w14:paraId="38E6CFD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9C10391" w14:textId="77777777" w:rsidR="0022423B" w:rsidRPr="00F03856" w:rsidRDefault="0022423B" w:rsidP="0022423B">
      <w:pPr>
        <w:pStyle w:val="RERequirement"/>
      </w:pPr>
      <w:r>
        <w:rPr>
          <w:noProof/>
        </w:rPr>
        <w:drawing>
          <wp:inline distT="0" distB="0" distL="0" distR="0" wp14:anchorId="5FB9B36B" wp14:editId="7224FFA9">
            <wp:extent cx="203200" cy="203200"/>
            <wp:effectExtent l="0" t="0" r="0" b="0"/>
            <wp:docPr id="215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Delayed_Accessory_Cmd</w:t>
      </w:r>
    </w:p>
    <w:p w14:paraId="4CB28095" w14:textId="77777777" w:rsidR="0022423B" w:rsidRDefault="0022423B" w:rsidP="0022423B">
      <w:pPr>
        <w:rPr>
          <w:rFonts w:cs="Arial"/>
        </w:rPr>
      </w:pPr>
      <w:r>
        <w:rPr>
          <w:rFonts w:cs="Arial"/>
        </w:rPr>
        <w:t>Input to load shedding - delayed accesory status.</w:t>
      </w:r>
    </w:p>
    <w:p w14:paraId="76FBA2B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DB2630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9EA82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A630FF" w14:textId="77777777" w:rsidR="00F33430" w:rsidRDefault="00F33430"/>
        </w:tc>
      </w:tr>
      <w:tr w:rsidR="0022423B" w:rsidRPr="00981CB3" w14:paraId="0015A84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8DECD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C2EFA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6FEE4C" w14:textId="77777777" w:rsidR="0022423B" w:rsidRDefault="0022423B" w:rsidP="00767670">
            <w:pPr>
              <w:rPr>
                <w:rFonts w:eastAsiaTheme="minorHAnsi" w:cs="Arial"/>
                <w:color w:val="000000" w:themeColor="text1"/>
                <w:sz w:val="16"/>
                <w:szCs w:val="16"/>
              </w:rPr>
            </w:pPr>
            <w:r>
              <w:rPr>
                <w:noProof/>
              </w:rPr>
              <w:drawing>
                <wp:inline distT="0" distB="0" distL="0" distR="0" wp14:anchorId="1070F6E6" wp14:editId="58BC9CCF">
                  <wp:extent cx="203200" cy="203200"/>
                  <wp:effectExtent l="0" t="0" r="0" b="0"/>
                  <wp:docPr id="215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Delayed_Accessory_CmdKind</w:t>
            </w:r>
          </w:p>
        </w:tc>
      </w:tr>
    </w:tbl>
    <w:p w14:paraId="59E5C7B8" w14:textId="77777777" w:rsidR="0022423B" w:rsidRDefault="0022423B" w:rsidP="0022423B">
      <w:pPr>
        <w:rPr>
          <w:lang w:val="en-GB"/>
        </w:rPr>
      </w:pPr>
      <w:r w:rsidRPr="00702453">
        <w:t xml:space="preserve">Table: </w:t>
      </w:r>
      <w:r>
        <w:t xml:space="preserve">Signal Details of </w:t>
      </w:r>
      <w:r>
        <w:rPr>
          <w:lang w:val="en-GB"/>
        </w:rPr>
        <w:t>Delayed_Accessory_Cmd</w:t>
      </w:r>
    </w:p>
    <w:p w14:paraId="5F2BB77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B29F446" w14:textId="77777777" w:rsidR="0022423B" w:rsidRPr="00F03856" w:rsidRDefault="0022423B" w:rsidP="0022423B">
      <w:pPr>
        <w:pStyle w:val="RERequirement"/>
      </w:pPr>
      <w:r>
        <w:rPr>
          <w:noProof/>
        </w:rPr>
        <w:drawing>
          <wp:inline distT="0" distB="0" distL="0" distR="0" wp14:anchorId="56D8A76F" wp14:editId="509C3F4A">
            <wp:extent cx="203200" cy="203200"/>
            <wp:effectExtent l="0" t="0" r="0" b="0"/>
            <wp:docPr id="215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DF_Door_Ajar_Status</w:t>
      </w:r>
    </w:p>
    <w:p w14:paraId="038CE312" w14:textId="77777777" w:rsidR="0022423B" w:rsidRDefault="0022423B" w:rsidP="0022423B">
      <w:pPr>
        <w:rPr>
          <w:rFonts w:cs="Arial"/>
        </w:rPr>
      </w:pPr>
      <w:r>
        <w:rPr>
          <w:rFonts w:cs="Arial"/>
        </w:rPr>
        <w:t>Driver front door ajar status.</w:t>
      </w:r>
    </w:p>
    <w:p w14:paraId="4EEFE18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B678D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AB2C5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D1DA74" w14:textId="77777777" w:rsidR="00F33430" w:rsidRDefault="00F33430"/>
        </w:tc>
      </w:tr>
      <w:tr w:rsidR="0022423B" w:rsidRPr="00981CB3" w14:paraId="167E121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46D51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6A301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C3E6E8" w14:textId="77777777" w:rsidR="0022423B" w:rsidRDefault="0022423B" w:rsidP="00767670">
            <w:pPr>
              <w:rPr>
                <w:rFonts w:eastAsiaTheme="minorHAnsi" w:cs="Arial"/>
                <w:color w:val="000000" w:themeColor="text1"/>
                <w:sz w:val="16"/>
                <w:szCs w:val="16"/>
              </w:rPr>
            </w:pPr>
            <w:r>
              <w:rPr>
                <w:noProof/>
              </w:rPr>
              <w:drawing>
                <wp:inline distT="0" distB="0" distL="0" distR="0" wp14:anchorId="1534DE4A" wp14:editId="28407FA5">
                  <wp:extent cx="203200" cy="203200"/>
                  <wp:effectExtent l="0" t="0" r="0" b="0"/>
                  <wp:docPr id="215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7D89FFCE" w14:textId="77777777" w:rsidR="0022423B" w:rsidRDefault="0022423B" w:rsidP="0022423B">
      <w:pPr>
        <w:rPr>
          <w:lang w:val="en-GB"/>
        </w:rPr>
      </w:pPr>
      <w:r w:rsidRPr="00702453">
        <w:t xml:space="preserve">Table: </w:t>
      </w:r>
      <w:r>
        <w:t xml:space="preserve">Signal Details of </w:t>
      </w:r>
      <w:r>
        <w:rPr>
          <w:lang w:val="en-GB"/>
        </w:rPr>
        <w:t>DF_Door_Ajar_Status</w:t>
      </w:r>
    </w:p>
    <w:p w14:paraId="32278C2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23899FF" w14:textId="77777777" w:rsidR="0022423B" w:rsidRPr="00F03856" w:rsidRDefault="0022423B" w:rsidP="0022423B">
      <w:pPr>
        <w:pStyle w:val="RERequirement"/>
      </w:pPr>
      <w:r>
        <w:rPr>
          <w:noProof/>
        </w:rPr>
        <w:drawing>
          <wp:inline distT="0" distB="0" distL="0" distR="0" wp14:anchorId="4D6DB0B6" wp14:editId="042112CF">
            <wp:extent cx="203200" cy="203200"/>
            <wp:effectExtent l="0" t="0" r="0" b="0"/>
            <wp:docPr id="216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DF_DoorLock_Status</w:t>
      </w:r>
    </w:p>
    <w:p w14:paraId="40789FB5" w14:textId="77777777" w:rsidR="0022423B" w:rsidRDefault="0022423B" w:rsidP="0022423B">
      <w:pPr>
        <w:rPr>
          <w:rFonts w:cs="Arial"/>
        </w:rPr>
      </w:pPr>
      <w:r>
        <w:rPr>
          <w:rFonts w:cs="Arial"/>
        </w:rPr>
        <w:t>Driver Front door lock status.</w:t>
      </w:r>
    </w:p>
    <w:p w14:paraId="6E93B4F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B46B5E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91B21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69A75E" w14:textId="77777777" w:rsidR="00F33430" w:rsidRDefault="00F33430"/>
        </w:tc>
      </w:tr>
      <w:tr w:rsidR="0022423B" w:rsidRPr="00981CB3" w14:paraId="459B482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BC9F4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38450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BC371D" w14:textId="77777777" w:rsidR="0022423B" w:rsidRDefault="0022423B" w:rsidP="00767670">
            <w:pPr>
              <w:rPr>
                <w:rFonts w:eastAsiaTheme="minorHAnsi" w:cs="Arial"/>
                <w:color w:val="000000" w:themeColor="text1"/>
                <w:sz w:val="16"/>
                <w:szCs w:val="16"/>
              </w:rPr>
            </w:pPr>
            <w:r>
              <w:rPr>
                <w:noProof/>
              </w:rPr>
              <w:drawing>
                <wp:inline distT="0" distB="0" distL="0" distR="0" wp14:anchorId="03DB36C4" wp14:editId="0BD0AD16">
                  <wp:extent cx="203200" cy="203200"/>
                  <wp:effectExtent l="0" t="0" r="0" b="0"/>
                  <wp:docPr id="216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712ABF60" w14:textId="77777777" w:rsidR="0022423B" w:rsidRDefault="0022423B" w:rsidP="0022423B">
      <w:pPr>
        <w:rPr>
          <w:lang w:val="en-GB"/>
        </w:rPr>
      </w:pPr>
      <w:r w:rsidRPr="00702453">
        <w:t xml:space="preserve">Table: </w:t>
      </w:r>
      <w:r>
        <w:t xml:space="preserve">Signal Details of </w:t>
      </w:r>
      <w:r>
        <w:rPr>
          <w:lang w:val="en-GB"/>
        </w:rPr>
        <w:t>DF_DoorLock_Status</w:t>
      </w:r>
    </w:p>
    <w:p w14:paraId="0FFCB83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D33F703" w14:textId="77777777" w:rsidR="0022423B" w:rsidRPr="00F03856" w:rsidRDefault="0022423B" w:rsidP="0022423B">
      <w:pPr>
        <w:pStyle w:val="RERequirement"/>
      </w:pPr>
      <w:r>
        <w:rPr>
          <w:noProof/>
        </w:rPr>
        <w:drawing>
          <wp:inline distT="0" distB="0" distL="0" distR="0" wp14:anchorId="5F8CDB17" wp14:editId="39BDE0BD">
            <wp:extent cx="203200" cy="203200"/>
            <wp:effectExtent l="0" t="0" r="0" b="0"/>
            <wp:docPr id="216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DiagSession</w:t>
      </w:r>
    </w:p>
    <w:p w14:paraId="7D98108B" w14:textId="77777777" w:rsidR="0022423B" w:rsidRDefault="0022423B" w:rsidP="0022423B">
      <w:pPr>
        <w:rPr>
          <w:rFonts w:cs="Arial"/>
        </w:rPr>
      </w:pPr>
      <w:r>
        <w:rPr>
          <w:rFonts w:cs="Arial"/>
        </w:rPr>
        <w:t>DiagSession.</w:t>
      </w:r>
    </w:p>
    <w:p w14:paraId="4DBF986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88353B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46CDF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590E39" w14:textId="77777777" w:rsidR="00F33430" w:rsidRDefault="00F33430"/>
        </w:tc>
      </w:tr>
      <w:tr w:rsidR="0022423B" w:rsidRPr="00981CB3" w14:paraId="4805E5D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30218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82DD6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5B74E" w14:textId="77777777" w:rsidR="0022423B" w:rsidRDefault="0022423B" w:rsidP="00767670">
            <w:pPr>
              <w:rPr>
                <w:rFonts w:eastAsiaTheme="minorHAnsi" w:cs="Arial"/>
                <w:color w:val="000000" w:themeColor="text1"/>
                <w:sz w:val="16"/>
                <w:szCs w:val="16"/>
              </w:rPr>
            </w:pPr>
            <w:r>
              <w:rPr>
                <w:noProof/>
              </w:rPr>
              <w:drawing>
                <wp:inline distT="0" distB="0" distL="0" distR="0" wp14:anchorId="44639544" wp14:editId="3B622D0B">
                  <wp:extent cx="203200" cy="203200"/>
                  <wp:effectExtent l="0" t="0" r="0" b="0"/>
                  <wp:docPr id="216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DiagSessionKind</w:t>
            </w:r>
          </w:p>
        </w:tc>
      </w:tr>
    </w:tbl>
    <w:p w14:paraId="254FD714" w14:textId="77777777" w:rsidR="0022423B" w:rsidRDefault="0022423B" w:rsidP="0022423B">
      <w:pPr>
        <w:rPr>
          <w:lang w:val="en-GB"/>
        </w:rPr>
      </w:pPr>
      <w:r w:rsidRPr="00702453">
        <w:t xml:space="preserve">Table: </w:t>
      </w:r>
      <w:r>
        <w:t xml:space="preserve">Signal Details of </w:t>
      </w:r>
      <w:r>
        <w:rPr>
          <w:lang w:val="en-GB"/>
        </w:rPr>
        <w:t>DiagSession</w:t>
      </w:r>
    </w:p>
    <w:p w14:paraId="02FAEFE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FD288B8" w14:textId="77777777" w:rsidR="0022423B" w:rsidRPr="00F03856" w:rsidRDefault="0022423B" w:rsidP="0022423B">
      <w:pPr>
        <w:pStyle w:val="RERequirement"/>
      </w:pPr>
      <w:r>
        <w:rPr>
          <w:noProof/>
        </w:rPr>
        <w:lastRenderedPageBreak/>
        <w:drawing>
          <wp:inline distT="0" distB="0" distL="0" distR="0" wp14:anchorId="4066C295" wp14:editId="4143A1D3">
            <wp:extent cx="203200" cy="203200"/>
            <wp:effectExtent l="0" t="0" r="0" b="0"/>
            <wp:docPr id="216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DoorCourtesyLight_Rqst</w:t>
      </w:r>
    </w:p>
    <w:p w14:paraId="7AD3FB32" w14:textId="77777777" w:rsidR="0022423B" w:rsidRDefault="0022423B" w:rsidP="0022423B">
      <w:pPr>
        <w:rPr>
          <w:rFonts w:cs="Arial"/>
        </w:rPr>
      </w:pPr>
      <w:r>
        <w:rPr>
          <w:rFonts w:cs="Arial"/>
        </w:rPr>
        <w:t>Request to illuminate the interior courtesy lights.</w:t>
      </w:r>
    </w:p>
    <w:p w14:paraId="3158A3C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8F25E6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8FD17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62FF8C" w14:textId="77777777" w:rsidR="00F33430" w:rsidRDefault="00F33430"/>
        </w:tc>
      </w:tr>
      <w:tr w:rsidR="0022423B" w:rsidRPr="00981CB3" w14:paraId="73F791F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1B4B6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28E06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485A3" w14:textId="77777777" w:rsidR="0022423B" w:rsidRDefault="0022423B" w:rsidP="00767670">
            <w:pPr>
              <w:rPr>
                <w:rFonts w:eastAsiaTheme="minorHAnsi" w:cs="Arial"/>
                <w:color w:val="000000" w:themeColor="text1"/>
                <w:sz w:val="16"/>
                <w:szCs w:val="16"/>
              </w:rPr>
            </w:pPr>
            <w:r>
              <w:rPr>
                <w:noProof/>
              </w:rPr>
              <w:drawing>
                <wp:inline distT="0" distB="0" distL="0" distR="0" wp14:anchorId="5AA3F15E" wp14:editId="5E6F9B8F">
                  <wp:extent cx="203200" cy="203200"/>
                  <wp:effectExtent l="0" t="0" r="0" b="0"/>
                  <wp:docPr id="217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DoorCourtesyLight_RqstKind</w:t>
            </w:r>
          </w:p>
        </w:tc>
      </w:tr>
    </w:tbl>
    <w:p w14:paraId="7BA84D3B" w14:textId="77777777" w:rsidR="0022423B" w:rsidRDefault="0022423B" w:rsidP="0022423B">
      <w:pPr>
        <w:rPr>
          <w:lang w:val="en-GB"/>
        </w:rPr>
      </w:pPr>
      <w:r w:rsidRPr="00702453">
        <w:t xml:space="preserve">Table: </w:t>
      </w:r>
      <w:r>
        <w:t xml:space="preserve">Signal Details of </w:t>
      </w:r>
      <w:r>
        <w:rPr>
          <w:lang w:val="en-GB"/>
        </w:rPr>
        <w:t>DoorCourtesyLight_Rqst</w:t>
      </w:r>
    </w:p>
    <w:p w14:paraId="02A7C4C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935A364" w14:textId="77777777" w:rsidR="0022423B" w:rsidRPr="00F03856" w:rsidRDefault="0022423B" w:rsidP="0022423B">
      <w:pPr>
        <w:pStyle w:val="RERequirement"/>
      </w:pPr>
      <w:r>
        <w:rPr>
          <w:noProof/>
        </w:rPr>
        <w:drawing>
          <wp:inline distT="0" distB="0" distL="0" distR="0" wp14:anchorId="7AAF92D0" wp14:editId="3CA03BE9">
            <wp:extent cx="203200" cy="203200"/>
            <wp:effectExtent l="0" t="0" r="0" b="0"/>
            <wp:docPr id="217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DR_Door_Ajar_Status</w:t>
      </w:r>
    </w:p>
    <w:p w14:paraId="19CA3901" w14:textId="77777777" w:rsidR="0022423B" w:rsidRDefault="0022423B" w:rsidP="0022423B">
      <w:pPr>
        <w:rPr>
          <w:rFonts w:cs="Arial"/>
        </w:rPr>
      </w:pPr>
      <w:r>
        <w:rPr>
          <w:rFonts w:cs="Arial"/>
        </w:rPr>
        <w:t>Driver rear door ajar status.</w:t>
      </w:r>
    </w:p>
    <w:p w14:paraId="7DF9A7B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9D7C0E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A3F4D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F4C288" w14:textId="77777777" w:rsidR="00F33430" w:rsidRDefault="00F33430"/>
        </w:tc>
      </w:tr>
      <w:tr w:rsidR="0022423B" w:rsidRPr="00981CB3" w14:paraId="7CBEDD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116F6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EAE54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6ADD76" w14:textId="77777777" w:rsidR="0022423B" w:rsidRDefault="0022423B" w:rsidP="00767670">
            <w:pPr>
              <w:rPr>
                <w:rFonts w:eastAsiaTheme="minorHAnsi" w:cs="Arial"/>
                <w:color w:val="000000" w:themeColor="text1"/>
                <w:sz w:val="16"/>
                <w:szCs w:val="16"/>
              </w:rPr>
            </w:pPr>
            <w:r>
              <w:rPr>
                <w:noProof/>
              </w:rPr>
              <w:drawing>
                <wp:inline distT="0" distB="0" distL="0" distR="0" wp14:anchorId="6A272758" wp14:editId="7B1D42AB">
                  <wp:extent cx="203200" cy="203200"/>
                  <wp:effectExtent l="0" t="0" r="0" b="0"/>
                  <wp:docPr id="217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414BC9CF" w14:textId="77777777" w:rsidR="0022423B" w:rsidRDefault="0022423B" w:rsidP="0022423B">
      <w:pPr>
        <w:rPr>
          <w:lang w:val="en-GB"/>
        </w:rPr>
      </w:pPr>
      <w:r w:rsidRPr="00702453">
        <w:t xml:space="preserve">Table: </w:t>
      </w:r>
      <w:r>
        <w:t xml:space="preserve">Signal Details of </w:t>
      </w:r>
      <w:r>
        <w:rPr>
          <w:lang w:val="en-GB"/>
        </w:rPr>
        <w:t>DR_Door_Ajar_Status</w:t>
      </w:r>
    </w:p>
    <w:p w14:paraId="1389E37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BE72657" w14:textId="77777777" w:rsidR="0022423B" w:rsidRPr="00F03856" w:rsidRDefault="0022423B" w:rsidP="0022423B">
      <w:pPr>
        <w:pStyle w:val="RERequirement"/>
      </w:pPr>
      <w:r>
        <w:rPr>
          <w:noProof/>
        </w:rPr>
        <w:drawing>
          <wp:inline distT="0" distB="0" distL="0" distR="0" wp14:anchorId="2C9382F3" wp14:editId="32135C40">
            <wp:extent cx="203200" cy="203200"/>
            <wp:effectExtent l="0" t="0" r="0" b="0"/>
            <wp:docPr id="217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DR_DoorLock_Status</w:t>
      </w:r>
    </w:p>
    <w:p w14:paraId="5DB6AB99" w14:textId="77777777" w:rsidR="0022423B" w:rsidRDefault="0022423B" w:rsidP="0022423B">
      <w:pPr>
        <w:rPr>
          <w:rFonts w:cs="Arial"/>
        </w:rPr>
      </w:pPr>
      <w:r>
        <w:rPr>
          <w:rFonts w:cs="Arial"/>
        </w:rPr>
        <w:t>Driver rear door lock status.</w:t>
      </w:r>
    </w:p>
    <w:p w14:paraId="43E1FE2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61E6BF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E0C5E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155302" w14:textId="77777777" w:rsidR="00F33430" w:rsidRDefault="00F33430"/>
        </w:tc>
      </w:tr>
      <w:tr w:rsidR="0022423B" w:rsidRPr="00981CB3" w14:paraId="1948D91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2190E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C150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2EA3A5" w14:textId="77777777" w:rsidR="0022423B" w:rsidRDefault="0022423B" w:rsidP="00767670">
            <w:pPr>
              <w:rPr>
                <w:rFonts w:eastAsiaTheme="minorHAnsi" w:cs="Arial"/>
                <w:color w:val="000000" w:themeColor="text1"/>
                <w:sz w:val="16"/>
                <w:szCs w:val="16"/>
              </w:rPr>
            </w:pPr>
            <w:r>
              <w:rPr>
                <w:noProof/>
              </w:rPr>
              <w:drawing>
                <wp:inline distT="0" distB="0" distL="0" distR="0" wp14:anchorId="2BC6D107" wp14:editId="054DC1DA">
                  <wp:extent cx="203200" cy="203200"/>
                  <wp:effectExtent l="0" t="0" r="0" b="0"/>
                  <wp:docPr id="217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1ABD33C8" w14:textId="77777777" w:rsidR="0022423B" w:rsidRDefault="0022423B" w:rsidP="0022423B">
      <w:pPr>
        <w:rPr>
          <w:lang w:val="en-GB"/>
        </w:rPr>
      </w:pPr>
      <w:r w:rsidRPr="00702453">
        <w:t xml:space="preserve">Table: </w:t>
      </w:r>
      <w:r>
        <w:t xml:space="preserve">Signal Details of </w:t>
      </w:r>
      <w:r>
        <w:rPr>
          <w:lang w:val="en-GB"/>
        </w:rPr>
        <w:t>DR_DoorLock_Status</w:t>
      </w:r>
    </w:p>
    <w:p w14:paraId="67782CC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85A1C05" w14:textId="77777777" w:rsidR="0022423B" w:rsidRPr="00F03856" w:rsidRDefault="0022423B" w:rsidP="0022423B">
      <w:pPr>
        <w:pStyle w:val="RERequirement"/>
      </w:pPr>
      <w:r>
        <w:rPr>
          <w:noProof/>
        </w:rPr>
        <w:drawing>
          <wp:inline distT="0" distB="0" distL="0" distR="0" wp14:anchorId="1312868A" wp14:editId="48C01467">
            <wp:extent cx="203200" cy="203200"/>
            <wp:effectExtent l="0" t="0" r="0" b="0"/>
            <wp:docPr id="218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FET_Ctrl</w:t>
      </w:r>
    </w:p>
    <w:p w14:paraId="03F1A3DE" w14:textId="77777777" w:rsidR="0022423B" w:rsidRDefault="0022423B" w:rsidP="0022423B">
      <w:pPr>
        <w:rPr>
          <w:rFonts w:cs="Arial"/>
        </w:rPr>
      </w:pPr>
      <w:r>
        <w:rPr>
          <w:rFonts w:cs="Arial"/>
        </w:rPr>
        <w:t>Overrides FET output controller when SHORT. OK allows FET output process to drive the FET.</w:t>
      </w:r>
    </w:p>
    <w:p w14:paraId="68282A0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AE1D97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E1391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580C6F" w14:textId="77777777" w:rsidR="00F33430" w:rsidRDefault="00F33430"/>
        </w:tc>
      </w:tr>
      <w:tr w:rsidR="0022423B" w:rsidRPr="00981CB3" w14:paraId="0B9CFC4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5F72B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C14FF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2697DE" w14:textId="77777777" w:rsidR="0022423B" w:rsidRDefault="0022423B" w:rsidP="00767670">
            <w:pPr>
              <w:rPr>
                <w:rFonts w:eastAsiaTheme="minorHAnsi" w:cs="Arial"/>
                <w:color w:val="000000" w:themeColor="text1"/>
                <w:sz w:val="16"/>
                <w:szCs w:val="16"/>
              </w:rPr>
            </w:pPr>
            <w:r>
              <w:rPr>
                <w:noProof/>
              </w:rPr>
              <w:drawing>
                <wp:inline distT="0" distB="0" distL="0" distR="0" wp14:anchorId="0BDB9D12" wp14:editId="0325735D">
                  <wp:extent cx="203200" cy="203200"/>
                  <wp:effectExtent l="0" t="0" r="0" b="0"/>
                  <wp:docPr id="218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FET_CtrlKind</w:t>
            </w:r>
          </w:p>
        </w:tc>
      </w:tr>
    </w:tbl>
    <w:p w14:paraId="20865D4D" w14:textId="77777777" w:rsidR="0022423B" w:rsidRDefault="0022423B" w:rsidP="0022423B">
      <w:pPr>
        <w:rPr>
          <w:lang w:val="en-GB"/>
        </w:rPr>
      </w:pPr>
      <w:r w:rsidRPr="00702453">
        <w:t xml:space="preserve">Table: </w:t>
      </w:r>
      <w:r>
        <w:t xml:space="preserve">Signal Details of </w:t>
      </w:r>
      <w:r>
        <w:rPr>
          <w:lang w:val="en-GB"/>
        </w:rPr>
        <w:t>FET_Ctrl</w:t>
      </w:r>
    </w:p>
    <w:p w14:paraId="5DB606F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B365A8C" w14:textId="77777777" w:rsidR="0022423B" w:rsidRPr="00F03856" w:rsidRDefault="0022423B" w:rsidP="0022423B">
      <w:pPr>
        <w:pStyle w:val="RERequirement"/>
      </w:pPr>
      <w:r>
        <w:rPr>
          <w:noProof/>
        </w:rPr>
        <w:drawing>
          <wp:inline distT="0" distB="0" distL="0" distR="0" wp14:anchorId="4EC776A0" wp14:editId="551EA8AD">
            <wp:extent cx="203200" cy="203200"/>
            <wp:effectExtent l="0" t="0" r="0" b="0"/>
            <wp:docPr id="218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Ignition_Status</w:t>
      </w:r>
    </w:p>
    <w:p w14:paraId="5F3C6966" w14:textId="77777777" w:rsidR="0022423B" w:rsidRDefault="0022423B" w:rsidP="0022423B">
      <w:pPr>
        <w:rPr>
          <w:rFonts w:cs="Arial"/>
        </w:rPr>
      </w:pPr>
      <w:r>
        <w:rPr>
          <w:rFonts w:cs="Arial"/>
        </w:rPr>
        <w:t>Provide vehicle ignition status (OFF/ACC/RUN).</w:t>
      </w:r>
    </w:p>
    <w:p w14:paraId="2BA4654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3275A8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CDBB2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9235D0" w14:textId="77777777" w:rsidR="00F33430" w:rsidRDefault="00F33430"/>
        </w:tc>
      </w:tr>
      <w:tr w:rsidR="0022423B" w:rsidRPr="00981CB3" w14:paraId="301A880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C9EC4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7B235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75A28" w14:textId="77777777" w:rsidR="0022423B" w:rsidRDefault="0022423B" w:rsidP="00767670">
            <w:pPr>
              <w:rPr>
                <w:rFonts w:eastAsiaTheme="minorHAnsi" w:cs="Arial"/>
                <w:color w:val="000000" w:themeColor="text1"/>
                <w:sz w:val="16"/>
                <w:szCs w:val="16"/>
              </w:rPr>
            </w:pPr>
            <w:r>
              <w:rPr>
                <w:noProof/>
              </w:rPr>
              <w:drawing>
                <wp:inline distT="0" distB="0" distL="0" distR="0" wp14:anchorId="1439C972" wp14:editId="07F1D0AA">
                  <wp:extent cx="203200" cy="203200"/>
                  <wp:effectExtent l="0" t="0" r="0" b="0"/>
                  <wp:docPr id="218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IgnitionStatusKind</w:t>
            </w:r>
          </w:p>
        </w:tc>
      </w:tr>
    </w:tbl>
    <w:p w14:paraId="04E21432" w14:textId="77777777" w:rsidR="0022423B" w:rsidRDefault="0022423B" w:rsidP="0022423B">
      <w:pPr>
        <w:rPr>
          <w:lang w:val="en-GB"/>
        </w:rPr>
      </w:pPr>
      <w:r w:rsidRPr="00702453">
        <w:t xml:space="preserve">Table: </w:t>
      </w:r>
      <w:r>
        <w:t xml:space="preserve">Signal Details of </w:t>
      </w:r>
      <w:r>
        <w:rPr>
          <w:lang w:val="en-GB"/>
        </w:rPr>
        <w:t>Ignition_Status</w:t>
      </w:r>
    </w:p>
    <w:p w14:paraId="702D81D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DB712C" w14:textId="77777777" w:rsidR="0022423B" w:rsidRPr="00F03856" w:rsidRDefault="0022423B" w:rsidP="0022423B">
      <w:pPr>
        <w:pStyle w:val="RERequirement"/>
      </w:pPr>
      <w:r>
        <w:rPr>
          <w:noProof/>
        </w:rPr>
        <w:drawing>
          <wp:inline distT="0" distB="0" distL="0" distR="0" wp14:anchorId="62DED0B7" wp14:editId="18F9D6D9">
            <wp:extent cx="203200" cy="203200"/>
            <wp:effectExtent l="0" t="0" r="0" b="0"/>
            <wp:docPr id="218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IlluminatedEntry_Rqst</w:t>
      </w:r>
    </w:p>
    <w:p w14:paraId="29916AE5" w14:textId="77777777" w:rsidR="0022423B" w:rsidRDefault="0022423B" w:rsidP="0022423B">
      <w:pPr>
        <w:rPr>
          <w:rFonts w:cs="Arial"/>
        </w:rPr>
      </w:pPr>
      <w:r>
        <w:rPr>
          <w:rFonts w:cs="Arial"/>
        </w:rPr>
        <w:t>Request to illuminate the interior courtesy lights.</w:t>
      </w:r>
    </w:p>
    <w:p w14:paraId="4ABE98B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2E3F5C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F5E0A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B737C9" w14:textId="77777777" w:rsidR="00F33430" w:rsidRDefault="00F33430"/>
        </w:tc>
      </w:tr>
      <w:tr w:rsidR="0022423B" w:rsidRPr="00981CB3" w14:paraId="2961C8E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59CD3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2331C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9042B" w14:textId="77777777" w:rsidR="0022423B" w:rsidRDefault="0022423B" w:rsidP="00767670">
            <w:pPr>
              <w:rPr>
                <w:rFonts w:eastAsiaTheme="minorHAnsi" w:cs="Arial"/>
                <w:color w:val="000000" w:themeColor="text1"/>
                <w:sz w:val="16"/>
                <w:szCs w:val="16"/>
              </w:rPr>
            </w:pPr>
            <w:r>
              <w:rPr>
                <w:noProof/>
              </w:rPr>
              <w:drawing>
                <wp:inline distT="0" distB="0" distL="0" distR="0" wp14:anchorId="43B3F88E" wp14:editId="6A53427D">
                  <wp:extent cx="203200" cy="203200"/>
                  <wp:effectExtent l="0" t="0" r="0" b="0"/>
                  <wp:docPr id="219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IlluminatedEntry_RqstKind</w:t>
            </w:r>
          </w:p>
        </w:tc>
      </w:tr>
    </w:tbl>
    <w:p w14:paraId="2765133F" w14:textId="77777777" w:rsidR="0022423B" w:rsidRDefault="0022423B" w:rsidP="0022423B">
      <w:pPr>
        <w:rPr>
          <w:lang w:val="en-GB"/>
        </w:rPr>
      </w:pPr>
      <w:r w:rsidRPr="00702453">
        <w:t xml:space="preserve">Table: </w:t>
      </w:r>
      <w:r>
        <w:t xml:space="preserve">Signal Details of </w:t>
      </w:r>
      <w:r>
        <w:rPr>
          <w:lang w:val="en-GB"/>
        </w:rPr>
        <w:t>IlluminatedEntry_Rqst</w:t>
      </w:r>
    </w:p>
    <w:p w14:paraId="6BA01CB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87BA273" w14:textId="77777777" w:rsidR="0022423B" w:rsidRPr="00F03856" w:rsidRDefault="0022423B" w:rsidP="0022423B">
      <w:pPr>
        <w:pStyle w:val="RERequirement"/>
      </w:pPr>
      <w:r>
        <w:rPr>
          <w:noProof/>
        </w:rPr>
        <w:drawing>
          <wp:inline distT="0" distB="0" distL="0" distR="0" wp14:anchorId="172AACA0" wp14:editId="5B2D293A">
            <wp:extent cx="203200" cy="203200"/>
            <wp:effectExtent l="0" t="0" r="0" b="0"/>
            <wp:docPr id="219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IlluminatedExit_Rqst</w:t>
      </w:r>
    </w:p>
    <w:p w14:paraId="3A1418AE" w14:textId="77777777" w:rsidR="0022423B" w:rsidRDefault="0022423B" w:rsidP="0022423B">
      <w:pPr>
        <w:rPr>
          <w:rFonts w:cs="Arial"/>
        </w:rPr>
      </w:pPr>
      <w:r>
        <w:rPr>
          <w:rFonts w:cs="Arial"/>
        </w:rPr>
        <w:t>Request to illuminate the interior courtesy lights.</w:t>
      </w:r>
    </w:p>
    <w:p w14:paraId="30038B4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65CD71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02E1E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A072B1" w14:textId="77777777" w:rsidR="00F33430" w:rsidRDefault="00F33430"/>
        </w:tc>
      </w:tr>
      <w:tr w:rsidR="0022423B" w:rsidRPr="00981CB3" w14:paraId="289B5CE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B4E26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5D663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78163" w14:textId="77777777" w:rsidR="0022423B" w:rsidRDefault="0022423B" w:rsidP="00767670">
            <w:pPr>
              <w:rPr>
                <w:rFonts w:eastAsiaTheme="minorHAnsi" w:cs="Arial"/>
                <w:color w:val="000000" w:themeColor="text1"/>
                <w:sz w:val="16"/>
                <w:szCs w:val="16"/>
              </w:rPr>
            </w:pPr>
            <w:r>
              <w:rPr>
                <w:noProof/>
              </w:rPr>
              <w:drawing>
                <wp:inline distT="0" distB="0" distL="0" distR="0" wp14:anchorId="6E936B43" wp14:editId="2886D756">
                  <wp:extent cx="203200" cy="203200"/>
                  <wp:effectExtent l="0" t="0" r="0" b="0"/>
                  <wp:docPr id="219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IlluminatedExit_RqstKind</w:t>
            </w:r>
          </w:p>
        </w:tc>
      </w:tr>
    </w:tbl>
    <w:p w14:paraId="6B48BF25" w14:textId="77777777" w:rsidR="0022423B" w:rsidRDefault="0022423B" w:rsidP="0022423B">
      <w:pPr>
        <w:rPr>
          <w:lang w:val="en-GB"/>
        </w:rPr>
      </w:pPr>
      <w:r w:rsidRPr="00702453">
        <w:t xml:space="preserve">Table: </w:t>
      </w:r>
      <w:r>
        <w:t xml:space="preserve">Signal Details of </w:t>
      </w:r>
      <w:r>
        <w:rPr>
          <w:lang w:val="en-GB"/>
        </w:rPr>
        <w:t>IlluminatedExit_Rqst</w:t>
      </w:r>
    </w:p>
    <w:p w14:paraId="60D9E07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185BA35" w14:textId="77777777" w:rsidR="0022423B" w:rsidRPr="00F03856" w:rsidRDefault="0022423B" w:rsidP="0022423B">
      <w:pPr>
        <w:pStyle w:val="RERequirement"/>
      </w:pPr>
      <w:r>
        <w:rPr>
          <w:noProof/>
        </w:rPr>
        <w:drawing>
          <wp:inline distT="0" distB="0" distL="0" distR="0" wp14:anchorId="57FFCA98" wp14:editId="0B0C0695">
            <wp:extent cx="203200" cy="203200"/>
            <wp:effectExtent l="0" t="0" r="0" b="0"/>
            <wp:docPr id="219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Intensity</w:t>
      </w:r>
    </w:p>
    <w:p w14:paraId="22454FD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47592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146A4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3E2613" w14:textId="77777777" w:rsidR="00F33430" w:rsidRDefault="00F33430"/>
        </w:tc>
      </w:tr>
      <w:tr w:rsidR="0022423B" w:rsidRPr="00981CB3" w14:paraId="0F84A8F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350EF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8C81C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5BC440" w14:textId="77777777" w:rsidR="0022423B" w:rsidRDefault="0022423B" w:rsidP="00767670">
            <w:pPr>
              <w:rPr>
                <w:rFonts w:eastAsiaTheme="minorHAnsi" w:cs="Arial"/>
                <w:color w:val="000000" w:themeColor="text1"/>
                <w:sz w:val="16"/>
                <w:szCs w:val="16"/>
              </w:rPr>
            </w:pPr>
            <w:r>
              <w:rPr>
                <w:noProof/>
              </w:rPr>
              <w:drawing>
                <wp:inline distT="0" distB="0" distL="0" distR="0" wp14:anchorId="6765420A" wp14:editId="32A37783">
                  <wp:extent cx="203200" cy="203200"/>
                  <wp:effectExtent l="0" t="0" r="0" b="0"/>
                  <wp:docPr id="219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6F53AE4D" w14:textId="77777777" w:rsidR="0022423B" w:rsidRDefault="0022423B" w:rsidP="0022423B">
      <w:pPr>
        <w:rPr>
          <w:lang w:val="en-GB"/>
        </w:rPr>
      </w:pPr>
      <w:r w:rsidRPr="00702453">
        <w:t xml:space="preserve">Table: </w:t>
      </w:r>
      <w:r>
        <w:t xml:space="preserve">Signal Details of </w:t>
      </w:r>
      <w:r>
        <w:rPr>
          <w:lang w:val="en-GB"/>
        </w:rPr>
        <w:t>Intensity</w:t>
      </w:r>
    </w:p>
    <w:p w14:paraId="7852A93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633B7AC" w14:textId="77777777" w:rsidR="0022423B" w:rsidRPr="00F03856" w:rsidRDefault="0022423B" w:rsidP="0022423B">
      <w:pPr>
        <w:pStyle w:val="RERequirement"/>
      </w:pPr>
      <w:r>
        <w:rPr>
          <w:noProof/>
        </w:rPr>
        <w:drawing>
          <wp:inline distT="0" distB="0" distL="0" distR="0" wp14:anchorId="442CBC6C" wp14:editId="0345614A">
            <wp:extent cx="203200" cy="203200"/>
            <wp:effectExtent l="0" t="0" r="0" b="0"/>
            <wp:docPr id="220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LG_Other_Door_Ajar_Status</w:t>
      </w:r>
    </w:p>
    <w:p w14:paraId="5919F69B" w14:textId="77777777" w:rsidR="0022423B" w:rsidRDefault="0022423B" w:rsidP="0022423B">
      <w:pPr>
        <w:rPr>
          <w:rFonts w:cs="Arial"/>
        </w:rPr>
      </w:pPr>
      <w:r>
        <w:rPr>
          <w:rFonts w:cs="Arial"/>
        </w:rPr>
        <w:t>Indicates whether only LG is open or LG along with some other Door is Ajared.</w:t>
      </w:r>
    </w:p>
    <w:p w14:paraId="5416903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BA6C7A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A6999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6018DE" w14:textId="77777777" w:rsidR="00F33430" w:rsidRDefault="00F33430"/>
        </w:tc>
      </w:tr>
      <w:tr w:rsidR="0022423B" w:rsidRPr="00981CB3" w14:paraId="23D139C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46303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B393D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3A8A1D" w14:textId="77777777" w:rsidR="0022423B" w:rsidRDefault="0022423B" w:rsidP="00767670">
            <w:pPr>
              <w:rPr>
                <w:rFonts w:eastAsiaTheme="minorHAnsi" w:cs="Arial"/>
                <w:color w:val="000000" w:themeColor="text1"/>
                <w:sz w:val="16"/>
                <w:szCs w:val="16"/>
              </w:rPr>
            </w:pPr>
            <w:r>
              <w:rPr>
                <w:noProof/>
              </w:rPr>
              <w:drawing>
                <wp:inline distT="0" distB="0" distL="0" distR="0" wp14:anchorId="17B2167F" wp14:editId="2615CBF9">
                  <wp:extent cx="203200" cy="203200"/>
                  <wp:effectExtent l="0" t="0" r="0" b="0"/>
                  <wp:docPr id="220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LG_Other_Door_Ajar_StatusKind</w:t>
            </w:r>
          </w:p>
        </w:tc>
      </w:tr>
    </w:tbl>
    <w:p w14:paraId="2CA24676" w14:textId="77777777" w:rsidR="0022423B" w:rsidRDefault="0022423B" w:rsidP="0022423B">
      <w:pPr>
        <w:rPr>
          <w:lang w:val="en-GB"/>
        </w:rPr>
      </w:pPr>
      <w:r w:rsidRPr="00702453">
        <w:t xml:space="preserve">Table: </w:t>
      </w:r>
      <w:r>
        <w:t xml:space="preserve">Signal Details of </w:t>
      </w:r>
      <w:r>
        <w:rPr>
          <w:lang w:val="en-GB"/>
        </w:rPr>
        <w:t>LG_Other_Door_Ajar_Status</w:t>
      </w:r>
    </w:p>
    <w:p w14:paraId="6875D51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B7BA97F" w14:textId="77777777" w:rsidR="0022423B" w:rsidRPr="00F03856" w:rsidRDefault="0022423B" w:rsidP="0022423B">
      <w:pPr>
        <w:pStyle w:val="RERequirement"/>
      </w:pPr>
      <w:r>
        <w:rPr>
          <w:noProof/>
        </w:rPr>
        <w:drawing>
          <wp:inline distT="0" distB="0" distL="0" distR="0" wp14:anchorId="2D3EE507" wp14:editId="60E501A7">
            <wp:extent cx="203200" cy="203200"/>
            <wp:effectExtent l="0" t="0" r="0" b="0"/>
            <wp:docPr id="220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LghtAmbColr_No_Rq</w:t>
      </w:r>
    </w:p>
    <w:p w14:paraId="22222915" w14:textId="77777777" w:rsidR="0022423B" w:rsidRDefault="0022423B" w:rsidP="0022423B">
      <w:pPr>
        <w:rPr>
          <w:rFonts w:cs="Arial"/>
        </w:rPr>
      </w:pPr>
      <w:r>
        <w:rPr>
          <w:rFonts w:cs="Arial"/>
        </w:rPr>
        <w:t>Ambient Lighting Color Selection Request.</w:t>
      </w:r>
    </w:p>
    <w:p w14:paraId="138ECA1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06F2A9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EBCEC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68ED94" w14:textId="77777777" w:rsidR="00F33430" w:rsidRDefault="00F33430"/>
        </w:tc>
      </w:tr>
      <w:tr w:rsidR="0022423B" w:rsidRPr="00981CB3" w14:paraId="4B9C2E5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C0FAC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61990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38A198" w14:textId="77777777" w:rsidR="0022423B" w:rsidRDefault="0022423B" w:rsidP="00767670">
            <w:pPr>
              <w:rPr>
                <w:rFonts w:eastAsiaTheme="minorHAnsi" w:cs="Arial"/>
                <w:color w:val="000000" w:themeColor="text1"/>
                <w:sz w:val="16"/>
                <w:szCs w:val="16"/>
              </w:rPr>
            </w:pPr>
            <w:r>
              <w:rPr>
                <w:noProof/>
              </w:rPr>
              <w:drawing>
                <wp:inline distT="0" distB="0" distL="0" distR="0" wp14:anchorId="4C7D41C7" wp14:editId="7C514E86">
                  <wp:extent cx="203200" cy="203200"/>
                  <wp:effectExtent l="0" t="0" r="0" b="0"/>
                  <wp:docPr id="2206"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41A9BB0F" w14:textId="77777777" w:rsidR="0022423B" w:rsidRDefault="0022423B" w:rsidP="0022423B">
      <w:pPr>
        <w:rPr>
          <w:lang w:val="en-GB"/>
        </w:rPr>
      </w:pPr>
      <w:r w:rsidRPr="00702453">
        <w:t xml:space="preserve">Table: </w:t>
      </w:r>
      <w:r>
        <w:t xml:space="preserve">Signal Details of </w:t>
      </w:r>
      <w:r>
        <w:rPr>
          <w:lang w:val="en-GB"/>
        </w:rPr>
        <w:t>LghtAmbColr_No_Rq</w:t>
      </w:r>
    </w:p>
    <w:p w14:paraId="2779FBE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DC285E6" w14:textId="77777777" w:rsidR="0022423B" w:rsidRPr="00F03856" w:rsidRDefault="0022423B" w:rsidP="0022423B">
      <w:pPr>
        <w:pStyle w:val="RERequirement"/>
      </w:pPr>
      <w:r>
        <w:rPr>
          <w:noProof/>
        </w:rPr>
        <w:drawing>
          <wp:inline distT="0" distB="0" distL="0" distR="0" wp14:anchorId="563E65B6" wp14:editId="32D0DAD9">
            <wp:extent cx="203200" cy="203200"/>
            <wp:effectExtent l="0" t="0" r="0" b="0"/>
            <wp:docPr id="220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LghtAmbDrvMde_B_Stat</w:t>
      </w:r>
    </w:p>
    <w:p w14:paraId="7A977103" w14:textId="77777777" w:rsidR="0022423B" w:rsidRDefault="0022423B" w:rsidP="0022423B">
      <w:pPr>
        <w:rPr>
          <w:rFonts w:cs="Arial"/>
        </w:rPr>
      </w:pPr>
      <w:r>
        <w:rPr>
          <w:rFonts w:cs="Arial"/>
        </w:rPr>
        <w:t>Feedback signal for Contextual Ambient Lighting status to HMI ECUs.</w:t>
      </w:r>
    </w:p>
    <w:p w14:paraId="1ED7839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DD287E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E0094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D1B9D2" w14:textId="77777777" w:rsidR="00F33430" w:rsidRDefault="00F33430"/>
        </w:tc>
      </w:tr>
      <w:tr w:rsidR="0022423B" w:rsidRPr="00981CB3" w14:paraId="6C7B515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B38D5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4325B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09C946" w14:textId="77777777" w:rsidR="0022423B" w:rsidRDefault="0022423B" w:rsidP="00767670">
            <w:pPr>
              <w:rPr>
                <w:rFonts w:eastAsiaTheme="minorHAnsi" w:cs="Arial"/>
                <w:color w:val="000000" w:themeColor="text1"/>
                <w:sz w:val="16"/>
                <w:szCs w:val="16"/>
              </w:rPr>
            </w:pPr>
            <w:r>
              <w:rPr>
                <w:noProof/>
              </w:rPr>
              <w:drawing>
                <wp:inline distT="0" distB="0" distL="0" distR="0" wp14:anchorId="1168879C" wp14:editId="722717CD">
                  <wp:extent cx="203200" cy="203200"/>
                  <wp:effectExtent l="0" t="0" r="0" b="0"/>
                  <wp:docPr id="221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1EBE79E" w14:textId="77777777" w:rsidR="0022423B" w:rsidRDefault="0022423B" w:rsidP="0022423B">
      <w:pPr>
        <w:rPr>
          <w:lang w:val="en-GB"/>
        </w:rPr>
      </w:pPr>
      <w:r w:rsidRPr="00702453">
        <w:t xml:space="preserve">Table: </w:t>
      </w:r>
      <w:r>
        <w:t xml:space="preserve">Signal Details of </w:t>
      </w:r>
      <w:r>
        <w:rPr>
          <w:lang w:val="en-GB"/>
        </w:rPr>
        <w:t>LghtAmbDrvMde_B_Stat</w:t>
      </w:r>
    </w:p>
    <w:p w14:paraId="62218C0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C053358" w14:textId="77777777" w:rsidR="0022423B" w:rsidRPr="00F03856" w:rsidRDefault="0022423B" w:rsidP="0022423B">
      <w:pPr>
        <w:pStyle w:val="RERequirement"/>
      </w:pPr>
      <w:r>
        <w:rPr>
          <w:noProof/>
        </w:rPr>
        <w:drawing>
          <wp:inline distT="0" distB="0" distL="0" distR="0" wp14:anchorId="60C91326" wp14:editId="1CF0866D">
            <wp:extent cx="203200" cy="203200"/>
            <wp:effectExtent l="0" t="0" r="0" b="0"/>
            <wp:docPr id="221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LghtAmbDrvMde_D_Rq</w:t>
      </w:r>
    </w:p>
    <w:p w14:paraId="2E8F922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2176B4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E6E48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DA846F" w14:textId="77777777" w:rsidR="00F33430" w:rsidRDefault="00F33430"/>
        </w:tc>
      </w:tr>
      <w:tr w:rsidR="0022423B" w:rsidRPr="00981CB3" w14:paraId="4F01181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7BF55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7FBCF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0DF3E"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1131D3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0586D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12BC34"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CABF20"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7B4E1C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54CB1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FFA10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D1263D" w14:textId="77777777" w:rsidR="00F33430" w:rsidRDefault="00F33430"/>
        </w:tc>
      </w:tr>
      <w:tr w:rsidR="0022423B" w:rsidRPr="00981CB3" w14:paraId="18704B7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47683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74D6C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613663" w14:textId="77777777" w:rsidR="00F33430" w:rsidRDefault="00F33430"/>
        </w:tc>
      </w:tr>
    </w:tbl>
    <w:p w14:paraId="270C8D85" w14:textId="77777777" w:rsidR="0022423B" w:rsidRDefault="0022423B" w:rsidP="0022423B">
      <w:pPr>
        <w:rPr>
          <w:lang w:val="en-GB"/>
        </w:rPr>
      </w:pPr>
      <w:r w:rsidRPr="00702453">
        <w:t xml:space="preserve">Table: </w:t>
      </w:r>
      <w:r>
        <w:t xml:space="preserve">Signal Details of </w:t>
      </w:r>
      <w:r>
        <w:rPr>
          <w:lang w:val="en-GB"/>
        </w:rPr>
        <w:t>LghtAmbDrvMde_D_Rq</w:t>
      </w:r>
    </w:p>
    <w:p w14:paraId="279DE70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FB3FA56" w14:textId="77777777" w:rsidR="0022423B" w:rsidRPr="00F03856" w:rsidRDefault="0022423B" w:rsidP="0022423B">
      <w:pPr>
        <w:pStyle w:val="RERequirement"/>
      </w:pPr>
      <w:r>
        <w:rPr>
          <w:noProof/>
        </w:rPr>
        <w:drawing>
          <wp:inline distT="0" distB="0" distL="0" distR="0" wp14:anchorId="5261D378" wp14:editId="0DFA9490">
            <wp:extent cx="203200" cy="203200"/>
            <wp:effectExtent l="0" t="0" r="0" b="0"/>
            <wp:docPr id="22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LghtAmbIntns_No_Rq</w:t>
      </w:r>
    </w:p>
    <w:p w14:paraId="6697A170" w14:textId="77777777" w:rsidR="0022423B" w:rsidRDefault="0022423B" w:rsidP="0022423B">
      <w:pPr>
        <w:rPr>
          <w:rFonts w:cs="Arial"/>
        </w:rPr>
      </w:pPr>
      <w:r>
        <w:rPr>
          <w:rFonts w:cs="Arial"/>
        </w:rPr>
        <w:t>Ambient Lighting Intensity Selection Request.</w:t>
      </w:r>
    </w:p>
    <w:p w14:paraId="62192A9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9AFAF5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4BC9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4330B0" w14:textId="77777777" w:rsidR="00F33430" w:rsidRDefault="00F33430"/>
        </w:tc>
      </w:tr>
      <w:tr w:rsidR="0022423B" w:rsidRPr="00981CB3" w14:paraId="74EB3C7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E5BF6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EC610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53337E" w14:textId="77777777" w:rsidR="0022423B" w:rsidRDefault="0022423B" w:rsidP="00767670">
            <w:pPr>
              <w:rPr>
                <w:rFonts w:eastAsiaTheme="minorHAnsi" w:cs="Arial"/>
                <w:color w:val="000000" w:themeColor="text1"/>
                <w:sz w:val="16"/>
                <w:szCs w:val="16"/>
              </w:rPr>
            </w:pPr>
            <w:r>
              <w:rPr>
                <w:noProof/>
              </w:rPr>
              <w:drawing>
                <wp:inline distT="0" distB="0" distL="0" distR="0" wp14:anchorId="6122165A" wp14:editId="73C063D1">
                  <wp:extent cx="203200" cy="203200"/>
                  <wp:effectExtent l="0" t="0" r="0" b="0"/>
                  <wp:docPr id="2216"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F7B9D4F" w14:textId="77777777" w:rsidR="0022423B" w:rsidRDefault="0022423B" w:rsidP="0022423B">
      <w:pPr>
        <w:rPr>
          <w:lang w:val="en-GB"/>
        </w:rPr>
      </w:pPr>
      <w:r w:rsidRPr="00702453">
        <w:t xml:space="preserve">Table: </w:t>
      </w:r>
      <w:r>
        <w:t xml:space="preserve">Signal Details of </w:t>
      </w:r>
      <w:r>
        <w:rPr>
          <w:lang w:val="en-GB"/>
        </w:rPr>
        <w:t>LghtAmbIntns_No_Rq</w:t>
      </w:r>
    </w:p>
    <w:p w14:paraId="444ED81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FC5801E" w14:textId="77777777" w:rsidR="0022423B" w:rsidRPr="00F03856" w:rsidRDefault="0022423B" w:rsidP="0022423B">
      <w:pPr>
        <w:pStyle w:val="RERequirement"/>
      </w:pPr>
      <w:r>
        <w:rPr>
          <w:noProof/>
        </w:rPr>
        <w:drawing>
          <wp:inline distT="0" distB="0" distL="0" distR="0" wp14:anchorId="36C2430F" wp14:editId="55937349">
            <wp:extent cx="203200" cy="203200"/>
            <wp:effectExtent l="0" t="0" r="0" b="0"/>
            <wp:docPr id="221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LghtAmbRqSrc_B_Stat</w:t>
      </w:r>
    </w:p>
    <w:p w14:paraId="76D0BF7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E96AD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4EE7E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23DD31" w14:textId="77777777" w:rsidR="00F33430" w:rsidRDefault="00F33430"/>
        </w:tc>
      </w:tr>
      <w:tr w:rsidR="0022423B" w:rsidRPr="00981CB3" w14:paraId="167E51A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B4328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03A4C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D585E4" w14:textId="77777777" w:rsidR="0022423B" w:rsidRDefault="0022423B" w:rsidP="00767670">
            <w:pPr>
              <w:rPr>
                <w:rFonts w:eastAsiaTheme="minorHAnsi" w:cs="Arial"/>
                <w:color w:val="000000" w:themeColor="text1"/>
                <w:sz w:val="16"/>
                <w:szCs w:val="16"/>
              </w:rPr>
            </w:pPr>
            <w:r>
              <w:rPr>
                <w:noProof/>
              </w:rPr>
              <w:drawing>
                <wp:inline distT="0" distB="0" distL="0" distR="0" wp14:anchorId="14BA9362" wp14:editId="54B4E49A">
                  <wp:extent cx="203200" cy="203200"/>
                  <wp:effectExtent l="0" t="0" r="0" b="0"/>
                  <wp:docPr id="222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LghtAmbRqSrc_B_StatKind</w:t>
            </w:r>
          </w:p>
        </w:tc>
      </w:tr>
    </w:tbl>
    <w:p w14:paraId="070E19C8" w14:textId="77777777" w:rsidR="0022423B" w:rsidRDefault="0022423B" w:rsidP="0022423B">
      <w:pPr>
        <w:rPr>
          <w:lang w:val="en-GB"/>
        </w:rPr>
      </w:pPr>
      <w:r w:rsidRPr="00702453">
        <w:t xml:space="preserve">Table: </w:t>
      </w:r>
      <w:r>
        <w:t xml:space="preserve">Signal Details of </w:t>
      </w:r>
      <w:r>
        <w:rPr>
          <w:lang w:val="en-GB"/>
        </w:rPr>
        <w:t>LghtAmbRqSrc_B_Stat</w:t>
      </w:r>
    </w:p>
    <w:p w14:paraId="42FFB90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76A94FD" w14:textId="77777777" w:rsidR="0022423B" w:rsidRPr="00F03856" w:rsidRDefault="0022423B" w:rsidP="0022423B">
      <w:pPr>
        <w:pStyle w:val="RERequirement"/>
      </w:pPr>
      <w:r>
        <w:rPr>
          <w:noProof/>
        </w:rPr>
        <w:drawing>
          <wp:inline distT="0" distB="0" distL="0" distR="0" wp14:anchorId="3AB2C528" wp14:editId="774267DE">
            <wp:extent cx="203200" cy="203200"/>
            <wp:effectExtent l="0" t="0" r="0" b="0"/>
            <wp:docPr id="222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w:t>
      </w:r>
    </w:p>
    <w:p w14:paraId="7EE29E60" w14:textId="77777777" w:rsidR="0022423B" w:rsidRDefault="0022423B" w:rsidP="0022423B">
      <w:pPr>
        <w:rPr>
          <w:rFonts w:cs="Arial"/>
        </w:rPr>
      </w:pPr>
      <w:r>
        <w:rPr>
          <w:rFonts w:cs="Arial"/>
        </w:rPr>
        <w:t>This number will be derived from CAN inputs from ambient color number depending on whether Enhanced memory exists.</w:t>
      </w:r>
    </w:p>
    <w:p w14:paraId="56E2BB5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A173E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3ACD9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EE7F97" w14:textId="77777777" w:rsidR="00F33430" w:rsidRDefault="00F33430"/>
        </w:tc>
      </w:tr>
      <w:tr w:rsidR="0022423B" w:rsidRPr="00981CB3" w14:paraId="0C633B1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E78F8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78F8A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78EEF" w14:textId="77777777" w:rsidR="0022423B" w:rsidRDefault="0022423B" w:rsidP="00767670">
            <w:pPr>
              <w:rPr>
                <w:rFonts w:eastAsiaTheme="minorHAnsi" w:cs="Arial"/>
                <w:color w:val="000000" w:themeColor="text1"/>
                <w:sz w:val="16"/>
                <w:szCs w:val="16"/>
              </w:rPr>
            </w:pPr>
            <w:r>
              <w:rPr>
                <w:noProof/>
              </w:rPr>
              <w:drawing>
                <wp:inline distT="0" distB="0" distL="0" distR="0" wp14:anchorId="4997B5C5" wp14:editId="5C2525CD">
                  <wp:extent cx="203200" cy="203200"/>
                  <wp:effectExtent l="0" t="0" r="0" b="0"/>
                  <wp:docPr id="2224"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5DFD500" w14:textId="77777777" w:rsidR="0022423B" w:rsidRDefault="0022423B" w:rsidP="0022423B">
      <w:pPr>
        <w:rPr>
          <w:lang w:val="en-GB"/>
        </w:rPr>
      </w:pPr>
      <w:r w:rsidRPr="00702453">
        <w:t xml:space="preserve">Table: </w:t>
      </w:r>
      <w:r>
        <w:t xml:space="preserve">Signal Details of </w:t>
      </w:r>
      <w:r>
        <w:rPr>
          <w:lang w:val="en-GB"/>
        </w:rPr>
        <w:t>LightAmbColor_No</w:t>
      </w:r>
    </w:p>
    <w:p w14:paraId="06FB387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EB11FEA" w14:textId="77777777" w:rsidR="0022423B" w:rsidRPr="00F03856" w:rsidRDefault="0022423B" w:rsidP="0022423B">
      <w:pPr>
        <w:pStyle w:val="RERequirement"/>
      </w:pPr>
      <w:r>
        <w:rPr>
          <w:noProof/>
        </w:rPr>
        <w:drawing>
          <wp:inline distT="0" distB="0" distL="0" distR="0" wp14:anchorId="1827FE25" wp14:editId="514D8EA8">
            <wp:extent cx="203200" cy="203200"/>
            <wp:effectExtent l="0" t="0" r="0" b="0"/>
            <wp:docPr id="222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LightAmbColor_No_Actl</w:t>
      </w:r>
    </w:p>
    <w:p w14:paraId="1C223E2F" w14:textId="77777777" w:rsidR="0022423B" w:rsidRDefault="0022423B" w:rsidP="0022423B">
      <w:pPr>
        <w:rPr>
          <w:rFonts w:cs="Arial"/>
        </w:rPr>
      </w:pPr>
      <w:r>
        <w:rPr>
          <w:rFonts w:cs="Arial"/>
        </w:rPr>
        <w:t>Ambient Lighting Color Selection Status.</w:t>
      </w:r>
    </w:p>
    <w:p w14:paraId="68B8536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091C28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63CD4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C75EEF" w14:textId="77777777" w:rsidR="00F33430" w:rsidRDefault="00F33430"/>
        </w:tc>
      </w:tr>
      <w:tr w:rsidR="0022423B" w:rsidRPr="00981CB3" w14:paraId="2E16C8F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DFAAD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AB2F5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42F0A6" w14:textId="77777777" w:rsidR="0022423B" w:rsidRDefault="0022423B" w:rsidP="00767670">
            <w:pPr>
              <w:rPr>
                <w:rFonts w:eastAsiaTheme="minorHAnsi" w:cs="Arial"/>
                <w:color w:val="000000" w:themeColor="text1"/>
                <w:sz w:val="16"/>
                <w:szCs w:val="16"/>
              </w:rPr>
            </w:pPr>
            <w:r>
              <w:rPr>
                <w:noProof/>
              </w:rPr>
              <w:drawing>
                <wp:inline distT="0" distB="0" distL="0" distR="0" wp14:anchorId="2766AC3B" wp14:editId="28EA2E2C">
                  <wp:extent cx="203200" cy="203200"/>
                  <wp:effectExtent l="0" t="0" r="0" b="0"/>
                  <wp:docPr id="222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3B27F868" w14:textId="77777777" w:rsidR="0022423B" w:rsidRDefault="0022423B" w:rsidP="0022423B">
      <w:pPr>
        <w:rPr>
          <w:lang w:val="en-GB"/>
        </w:rPr>
      </w:pPr>
      <w:r w:rsidRPr="00702453">
        <w:t xml:space="preserve">Table: </w:t>
      </w:r>
      <w:r>
        <w:t xml:space="preserve">Signal Details of </w:t>
      </w:r>
      <w:r>
        <w:rPr>
          <w:lang w:val="en-GB"/>
        </w:rPr>
        <w:t>LightAmbColor_No_Actl</w:t>
      </w:r>
    </w:p>
    <w:p w14:paraId="0771775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6FCEC80" w14:textId="77777777" w:rsidR="0022423B" w:rsidRPr="00F03856" w:rsidRDefault="0022423B" w:rsidP="0022423B">
      <w:pPr>
        <w:pStyle w:val="RERequirement"/>
      </w:pPr>
      <w:r>
        <w:rPr>
          <w:noProof/>
        </w:rPr>
        <w:drawing>
          <wp:inline distT="0" distB="0" distL="0" distR="0" wp14:anchorId="3AFA268D" wp14:editId="29A5BD86">
            <wp:extent cx="203200" cy="203200"/>
            <wp:effectExtent l="0" t="0" r="0" b="0"/>
            <wp:docPr id="223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LightAmbColor_No_Rq</w:t>
      </w:r>
    </w:p>
    <w:p w14:paraId="5009A970" w14:textId="77777777" w:rsidR="0022423B" w:rsidRDefault="0022423B" w:rsidP="0022423B">
      <w:pPr>
        <w:rPr>
          <w:rFonts w:cs="Arial"/>
        </w:rPr>
      </w:pPr>
      <w:r>
        <w:rPr>
          <w:rFonts w:cs="Arial"/>
        </w:rPr>
        <w:t>Ambient Lighting Color Selection Request.</w:t>
      </w:r>
    </w:p>
    <w:p w14:paraId="1DB61DB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1E955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9E716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729081" w14:textId="77777777" w:rsidR="00F33430" w:rsidRDefault="00F33430"/>
        </w:tc>
      </w:tr>
      <w:tr w:rsidR="0022423B" w:rsidRPr="00981CB3" w14:paraId="29723D1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53AA0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ADD72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24F25A" w14:textId="77777777" w:rsidR="0022423B" w:rsidRDefault="0022423B" w:rsidP="00767670">
            <w:pPr>
              <w:rPr>
                <w:rFonts w:eastAsiaTheme="minorHAnsi" w:cs="Arial"/>
                <w:color w:val="000000" w:themeColor="text1"/>
                <w:sz w:val="16"/>
                <w:szCs w:val="16"/>
              </w:rPr>
            </w:pPr>
            <w:r>
              <w:rPr>
                <w:noProof/>
              </w:rPr>
              <w:drawing>
                <wp:inline distT="0" distB="0" distL="0" distR="0" wp14:anchorId="56649066" wp14:editId="6B048746">
                  <wp:extent cx="203200" cy="203200"/>
                  <wp:effectExtent l="0" t="0" r="0" b="0"/>
                  <wp:docPr id="2232"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1E9E5F65" w14:textId="77777777" w:rsidR="0022423B" w:rsidRDefault="0022423B" w:rsidP="0022423B">
      <w:pPr>
        <w:rPr>
          <w:lang w:val="en-GB"/>
        </w:rPr>
      </w:pPr>
      <w:r w:rsidRPr="00702453">
        <w:t xml:space="preserve">Table: </w:t>
      </w:r>
      <w:r>
        <w:t xml:space="preserve">Signal Details of </w:t>
      </w:r>
      <w:r>
        <w:rPr>
          <w:lang w:val="en-GB"/>
        </w:rPr>
        <w:t>LightAmbColor_No_Rq</w:t>
      </w:r>
    </w:p>
    <w:p w14:paraId="3CBE567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D081CF2" w14:textId="77777777" w:rsidR="0022423B" w:rsidRPr="00F03856" w:rsidRDefault="0022423B" w:rsidP="0022423B">
      <w:pPr>
        <w:pStyle w:val="RERequirement"/>
      </w:pPr>
      <w:r>
        <w:rPr>
          <w:noProof/>
        </w:rPr>
        <w:drawing>
          <wp:inline distT="0" distB="0" distL="0" distR="0" wp14:anchorId="27C669B0" wp14:editId="01D15617">
            <wp:extent cx="203200" cy="203200"/>
            <wp:effectExtent l="0" t="0" r="0" b="0"/>
            <wp:docPr id="223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LightAmbColor_Temp</w:t>
      </w:r>
    </w:p>
    <w:p w14:paraId="6B4B6A92" w14:textId="77777777" w:rsidR="0022423B" w:rsidRDefault="0022423B" w:rsidP="0022423B">
      <w:pPr>
        <w:rPr>
          <w:rFonts w:cs="Arial"/>
        </w:rPr>
      </w:pPr>
      <w:r>
        <w:rPr>
          <w:rFonts w:cs="Arial"/>
        </w:rPr>
        <w:t>Ambient color for Lincoln and Ford.</w:t>
      </w:r>
    </w:p>
    <w:p w14:paraId="47444A37" w14:textId="77777777" w:rsidR="0022423B" w:rsidRDefault="0022423B" w:rsidP="0022423B">
      <w:pPr>
        <w:rPr>
          <w:rFonts w:cs="Arial"/>
        </w:rPr>
      </w:pPr>
      <w:r>
        <w:rPr>
          <w:rFonts w:cs="Arial"/>
        </w:rPr>
        <w:t>0-ICE_BLUE; 1- ORANGE; 2-SOFT_BLUE; 3-RED; 4-GREEN; 5-BLUE; 6-PURPLE; 7-</w:t>
      </w:r>
    </w:p>
    <w:p w14:paraId="21DFFE78" w14:textId="77777777" w:rsidR="0022423B" w:rsidRDefault="0022423B" w:rsidP="0022423B">
      <w:pPr>
        <w:rPr>
          <w:rFonts w:cs="Arial"/>
        </w:rPr>
      </w:pPr>
      <w:r>
        <w:rPr>
          <w:rFonts w:cs="Arial"/>
        </w:rPr>
        <w:t>LICOLN_WHITE; 8-AMBER; 9-TEAL; 10-BURNT_ORANGE; 11-LINCOLN_BLUE; 12-</w:t>
      </w:r>
    </w:p>
    <w:p w14:paraId="2931F6F2" w14:textId="77777777" w:rsidR="0022423B" w:rsidRDefault="0022423B" w:rsidP="0022423B">
      <w:pPr>
        <w:rPr>
          <w:rFonts w:cs="Arial"/>
        </w:rPr>
      </w:pPr>
      <w:r>
        <w:rPr>
          <w:rFonts w:cs="Arial"/>
        </w:rPr>
        <w:lastRenderedPageBreak/>
        <w:t>LINCOLN_GREEN; 13-LILAC.</w:t>
      </w:r>
    </w:p>
    <w:p w14:paraId="7CDB61F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CB2685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4A994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E6EA2B" w14:textId="77777777" w:rsidR="00F33430" w:rsidRDefault="00F33430"/>
        </w:tc>
      </w:tr>
      <w:tr w:rsidR="0022423B" w:rsidRPr="00981CB3" w14:paraId="505E0B9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5A6B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CBFB4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7367B2" w14:textId="77777777" w:rsidR="0022423B" w:rsidRDefault="0022423B" w:rsidP="00767670">
            <w:pPr>
              <w:rPr>
                <w:rFonts w:eastAsiaTheme="minorHAnsi" w:cs="Arial"/>
                <w:color w:val="000000" w:themeColor="text1"/>
                <w:sz w:val="16"/>
                <w:szCs w:val="16"/>
              </w:rPr>
            </w:pPr>
            <w:r>
              <w:rPr>
                <w:noProof/>
              </w:rPr>
              <w:drawing>
                <wp:inline distT="0" distB="0" distL="0" distR="0" wp14:anchorId="56E058F7" wp14:editId="77C1E6CD">
                  <wp:extent cx="203200" cy="203200"/>
                  <wp:effectExtent l="0" t="0" r="0" b="0"/>
                  <wp:docPr id="2236"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LightAmbColor_TempKind</w:t>
            </w:r>
          </w:p>
        </w:tc>
      </w:tr>
    </w:tbl>
    <w:p w14:paraId="42EF069B" w14:textId="77777777" w:rsidR="0022423B" w:rsidRDefault="0022423B" w:rsidP="0022423B">
      <w:pPr>
        <w:rPr>
          <w:lang w:val="en-GB"/>
        </w:rPr>
      </w:pPr>
      <w:r w:rsidRPr="00702453">
        <w:t xml:space="preserve">Table: </w:t>
      </w:r>
      <w:r>
        <w:t xml:space="preserve">Signal Details of </w:t>
      </w:r>
      <w:r>
        <w:rPr>
          <w:lang w:val="en-GB"/>
        </w:rPr>
        <w:t>LightAmbColor_Temp</w:t>
      </w:r>
    </w:p>
    <w:p w14:paraId="66DD39F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0062B93" w14:textId="77777777" w:rsidR="0022423B" w:rsidRPr="00F03856" w:rsidRDefault="0022423B" w:rsidP="0022423B">
      <w:pPr>
        <w:pStyle w:val="RERequirement"/>
      </w:pPr>
      <w:r>
        <w:rPr>
          <w:noProof/>
        </w:rPr>
        <w:drawing>
          <wp:inline distT="0" distB="0" distL="0" distR="0" wp14:anchorId="64C04CF8" wp14:editId="4055A1BB">
            <wp:extent cx="203200" cy="203200"/>
            <wp:effectExtent l="0" t="0" r="0" b="0"/>
            <wp:docPr id="223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w:t>
      </w:r>
    </w:p>
    <w:p w14:paraId="17C274A1" w14:textId="77777777" w:rsidR="0022423B" w:rsidRDefault="0022423B" w:rsidP="0022423B">
      <w:pPr>
        <w:rPr>
          <w:rFonts w:cs="Arial"/>
        </w:rPr>
      </w:pPr>
      <w:r>
        <w:rPr>
          <w:rFonts w:cs="Arial"/>
        </w:rPr>
        <w:t>This number will be derived from CAN inputs from ambient intensity number depending on whether</w:t>
      </w:r>
    </w:p>
    <w:p w14:paraId="1A01103E" w14:textId="77777777" w:rsidR="0022423B" w:rsidRDefault="0022423B" w:rsidP="0022423B">
      <w:pPr>
        <w:rPr>
          <w:rFonts w:cs="Arial"/>
        </w:rPr>
      </w:pPr>
      <w:r>
        <w:rPr>
          <w:rFonts w:cs="Arial"/>
        </w:rPr>
        <w:t>Enhanced memory exists.</w:t>
      </w:r>
    </w:p>
    <w:p w14:paraId="35D8E68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4D3B3E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0F9D6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158D1F" w14:textId="77777777" w:rsidR="00F33430" w:rsidRDefault="00F33430"/>
        </w:tc>
      </w:tr>
      <w:tr w:rsidR="0022423B" w:rsidRPr="00981CB3" w14:paraId="0D50F54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A9965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FA216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E098C1" w14:textId="77777777" w:rsidR="0022423B" w:rsidRDefault="0022423B" w:rsidP="00767670">
            <w:pPr>
              <w:rPr>
                <w:rFonts w:eastAsiaTheme="minorHAnsi" w:cs="Arial"/>
                <w:color w:val="000000" w:themeColor="text1"/>
                <w:sz w:val="16"/>
                <w:szCs w:val="16"/>
              </w:rPr>
            </w:pPr>
            <w:r>
              <w:rPr>
                <w:noProof/>
              </w:rPr>
              <w:drawing>
                <wp:inline distT="0" distB="0" distL="0" distR="0" wp14:anchorId="302A6265" wp14:editId="650D7FE6">
                  <wp:extent cx="203200" cy="203200"/>
                  <wp:effectExtent l="0" t="0" r="0" b="0"/>
                  <wp:docPr id="224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75DDDA50" w14:textId="77777777" w:rsidR="0022423B" w:rsidRDefault="0022423B" w:rsidP="0022423B">
      <w:pPr>
        <w:rPr>
          <w:lang w:val="en-GB"/>
        </w:rPr>
      </w:pPr>
      <w:r w:rsidRPr="00702453">
        <w:t xml:space="preserve">Table: </w:t>
      </w:r>
      <w:r>
        <w:t xml:space="preserve">Signal Details of </w:t>
      </w:r>
      <w:r>
        <w:rPr>
          <w:lang w:val="en-GB"/>
        </w:rPr>
        <w:t>LightAmbIntsty_No</w:t>
      </w:r>
    </w:p>
    <w:p w14:paraId="5B0D1A2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0B079EC" w14:textId="77777777" w:rsidR="0022423B" w:rsidRPr="00F03856" w:rsidRDefault="0022423B" w:rsidP="0022423B">
      <w:pPr>
        <w:pStyle w:val="RERequirement"/>
      </w:pPr>
      <w:r>
        <w:rPr>
          <w:noProof/>
        </w:rPr>
        <w:drawing>
          <wp:inline distT="0" distB="0" distL="0" distR="0" wp14:anchorId="51F09822" wp14:editId="16093AAD">
            <wp:extent cx="203200" cy="203200"/>
            <wp:effectExtent l="0" t="0" r="0" b="0"/>
            <wp:docPr id="224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LightAmbIntsty_No_Actl</w:t>
      </w:r>
    </w:p>
    <w:p w14:paraId="2D4217F8" w14:textId="77777777" w:rsidR="0022423B" w:rsidRDefault="0022423B" w:rsidP="0022423B">
      <w:pPr>
        <w:rPr>
          <w:rFonts w:cs="Arial"/>
        </w:rPr>
      </w:pPr>
      <w:r>
        <w:rPr>
          <w:rFonts w:cs="Arial"/>
        </w:rPr>
        <w:t>Ambient Lighting Intensity  Selection Status.</w:t>
      </w:r>
    </w:p>
    <w:p w14:paraId="5B9E58A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8627D3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BB535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79CAB7" w14:textId="77777777" w:rsidR="00F33430" w:rsidRDefault="00F33430"/>
        </w:tc>
      </w:tr>
      <w:tr w:rsidR="0022423B" w:rsidRPr="00981CB3" w14:paraId="42AA43E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6B4DD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95739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803CD3" w14:textId="77777777" w:rsidR="0022423B" w:rsidRDefault="0022423B" w:rsidP="00767670">
            <w:pPr>
              <w:rPr>
                <w:rFonts w:eastAsiaTheme="minorHAnsi" w:cs="Arial"/>
                <w:color w:val="000000" w:themeColor="text1"/>
                <w:sz w:val="16"/>
                <w:szCs w:val="16"/>
              </w:rPr>
            </w:pPr>
            <w:r>
              <w:rPr>
                <w:noProof/>
              </w:rPr>
              <w:drawing>
                <wp:inline distT="0" distB="0" distL="0" distR="0" wp14:anchorId="7B1CCF05" wp14:editId="1B3EDA4C">
                  <wp:extent cx="203200" cy="203200"/>
                  <wp:effectExtent l="0" t="0" r="0" b="0"/>
                  <wp:docPr id="2244"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18FB687C" w14:textId="77777777" w:rsidR="0022423B" w:rsidRDefault="0022423B" w:rsidP="0022423B">
      <w:pPr>
        <w:rPr>
          <w:lang w:val="en-GB"/>
        </w:rPr>
      </w:pPr>
      <w:r w:rsidRPr="00702453">
        <w:t xml:space="preserve">Table: </w:t>
      </w:r>
      <w:r>
        <w:t xml:space="preserve">Signal Details of </w:t>
      </w:r>
      <w:r>
        <w:rPr>
          <w:lang w:val="en-GB"/>
        </w:rPr>
        <w:t>LightAmbIntsty_No_Actl</w:t>
      </w:r>
    </w:p>
    <w:p w14:paraId="7FE40AA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7A8070" w14:textId="77777777" w:rsidR="0022423B" w:rsidRPr="00F03856" w:rsidRDefault="0022423B" w:rsidP="0022423B">
      <w:pPr>
        <w:pStyle w:val="RERequirement"/>
      </w:pPr>
      <w:r>
        <w:rPr>
          <w:noProof/>
        </w:rPr>
        <w:drawing>
          <wp:inline distT="0" distB="0" distL="0" distR="0" wp14:anchorId="5549433D" wp14:editId="76A56CC0">
            <wp:extent cx="203200" cy="203200"/>
            <wp:effectExtent l="0" t="0" r="0" b="0"/>
            <wp:docPr id="224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LightAmbIntsty_No_Rq</w:t>
      </w:r>
    </w:p>
    <w:p w14:paraId="789E309C" w14:textId="77777777" w:rsidR="0022423B" w:rsidRDefault="0022423B" w:rsidP="0022423B">
      <w:pPr>
        <w:rPr>
          <w:rFonts w:cs="Arial"/>
        </w:rPr>
      </w:pPr>
      <w:r>
        <w:rPr>
          <w:rFonts w:cs="Arial"/>
        </w:rPr>
        <w:t>Ambient Lighting Intensity Selection Request.</w:t>
      </w:r>
    </w:p>
    <w:p w14:paraId="67BBCE6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5DCD1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EA177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930618" w14:textId="77777777" w:rsidR="00F33430" w:rsidRDefault="00F33430"/>
        </w:tc>
      </w:tr>
      <w:tr w:rsidR="0022423B" w:rsidRPr="00981CB3" w14:paraId="6E3DF5D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90D2E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F6C31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A698BB" w14:textId="77777777" w:rsidR="0022423B" w:rsidRDefault="0022423B" w:rsidP="00767670">
            <w:pPr>
              <w:rPr>
                <w:rFonts w:eastAsiaTheme="minorHAnsi" w:cs="Arial"/>
                <w:color w:val="000000" w:themeColor="text1"/>
                <w:sz w:val="16"/>
                <w:szCs w:val="16"/>
              </w:rPr>
            </w:pPr>
            <w:r>
              <w:rPr>
                <w:noProof/>
              </w:rPr>
              <w:drawing>
                <wp:inline distT="0" distB="0" distL="0" distR="0" wp14:anchorId="4349E9AD" wp14:editId="0596694B">
                  <wp:extent cx="203200" cy="203200"/>
                  <wp:effectExtent l="0" t="0" r="0" b="0"/>
                  <wp:docPr id="2248"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5A0CB32F" w14:textId="77777777" w:rsidR="0022423B" w:rsidRDefault="0022423B" w:rsidP="0022423B">
      <w:pPr>
        <w:rPr>
          <w:lang w:val="en-GB"/>
        </w:rPr>
      </w:pPr>
      <w:r w:rsidRPr="00702453">
        <w:t xml:space="preserve">Table: </w:t>
      </w:r>
      <w:r>
        <w:t xml:space="preserve">Signal Details of </w:t>
      </w:r>
      <w:r>
        <w:rPr>
          <w:lang w:val="en-GB"/>
        </w:rPr>
        <w:t>LightAmbIntsty_No_Rq</w:t>
      </w:r>
    </w:p>
    <w:p w14:paraId="344304F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21567D" w14:textId="77777777" w:rsidR="0022423B" w:rsidRPr="00F03856" w:rsidRDefault="0022423B" w:rsidP="0022423B">
      <w:pPr>
        <w:pStyle w:val="RERequirement"/>
      </w:pPr>
      <w:r>
        <w:rPr>
          <w:noProof/>
        </w:rPr>
        <w:drawing>
          <wp:inline distT="0" distB="0" distL="0" distR="0" wp14:anchorId="765214BF" wp14:editId="45F2CD8F">
            <wp:extent cx="203200" cy="203200"/>
            <wp:effectExtent l="0" t="0" r="0" b="0"/>
            <wp:docPr id="225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Local_OpMode</w:t>
      </w:r>
    </w:p>
    <w:p w14:paraId="3BFFB115" w14:textId="77777777" w:rsidR="0022423B" w:rsidRDefault="0022423B" w:rsidP="0022423B">
      <w:pPr>
        <w:rPr>
          <w:rFonts w:cs="Arial"/>
        </w:rPr>
      </w:pPr>
      <w:r>
        <w:rPr>
          <w:rFonts w:cs="Arial"/>
        </w:rPr>
        <w:t>initial value changed Awake -&gt; Sleep(Conti.m)</w:t>
      </w:r>
    </w:p>
    <w:p w14:paraId="5B394AE5" w14:textId="77777777" w:rsidR="0022423B" w:rsidRDefault="0022423B" w:rsidP="0022423B">
      <w:pPr>
        <w:rPr>
          <w:rFonts w:cs="Arial"/>
        </w:rPr>
      </w:pPr>
      <w:r>
        <w:rPr>
          <w:rFonts w:cs="Arial"/>
        </w:rPr>
        <w:t>This Dataflow indicates the current state of the ECU.</w:t>
      </w:r>
    </w:p>
    <w:p w14:paraId="3FFB0BF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7AE59E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077F6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AEE5B0" w14:textId="77777777" w:rsidR="00F33430" w:rsidRDefault="00F33430"/>
        </w:tc>
      </w:tr>
      <w:tr w:rsidR="0022423B" w:rsidRPr="00981CB3" w14:paraId="43B2422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BC631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313CB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F34BDD" w14:textId="77777777" w:rsidR="0022423B" w:rsidRDefault="0022423B" w:rsidP="00767670">
            <w:pPr>
              <w:rPr>
                <w:rFonts w:eastAsiaTheme="minorHAnsi" w:cs="Arial"/>
                <w:color w:val="000000" w:themeColor="text1"/>
                <w:sz w:val="16"/>
                <w:szCs w:val="16"/>
              </w:rPr>
            </w:pPr>
            <w:r>
              <w:rPr>
                <w:noProof/>
              </w:rPr>
              <w:drawing>
                <wp:inline distT="0" distB="0" distL="0" distR="0" wp14:anchorId="0EC4CFA1" wp14:editId="2F5DFD73">
                  <wp:extent cx="203200" cy="203200"/>
                  <wp:effectExtent l="0" t="0" r="0" b="0"/>
                  <wp:docPr id="2252"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Local_OpModeKind</w:t>
            </w:r>
          </w:p>
        </w:tc>
      </w:tr>
    </w:tbl>
    <w:p w14:paraId="28A0254A" w14:textId="77777777" w:rsidR="0022423B" w:rsidRDefault="0022423B" w:rsidP="0022423B">
      <w:pPr>
        <w:rPr>
          <w:lang w:val="en-GB"/>
        </w:rPr>
      </w:pPr>
      <w:r w:rsidRPr="00702453">
        <w:t xml:space="preserve">Table: </w:t>
      </w:r>
      <w:r>
        <w:t xml:space="preserve">Signal Details of </w:t>
      </w:r>
      <w:r>
        <w:rPr>
          <w:lang w:val="en-GB"/>
        </w:rPr>
        <w:t>Local_OpMode</w:t>
      </w:r>
    </w:p>
    <w:p w14:paraId="22C342E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7EB5D08" w14:textId="77777777" w:rsidR="0022423B" w:rsidRPr="00F03856" w:rsidRDefault="0022423B" w:rsidP="0022423B">
      <w:pPr>
        <w:pStyle w:val="RERequirement"/>
      </w:pPr>
      <w:r>
        <w:rPr>
          <w:noProof/>
        </w:rPr>
        <w:drawing>
          <wp:inline distT="0" distB="0" distL="0" distR="0" wp14:anchorId="43D0F3D4" wp14:editId="4226D7B2">
            <wp:extent cx="203200" cy="203200"/>
            <wp:effectExtent l="0" t="0" r="0" b="0"/>
            <wp:docPr id="225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Location_ID</w:t>
      </w:r>
    </w:p>
    <w:p w14:paraId="5B5CDB10" w14:textId="77777777" w:rsidR="0022423B" w:rsidRDefault="0022423B" w:rsidP="0022423B">
      <w:pPr>
        <w:rPr>
          <w:rFonts w:cs="Arial"/>
        </w:rPr>
      </w:pPr>
      <w:r>
        <w:rPr>
          <w:rFonts w:cs="Arial"/>
        </w:rPr>
        <w:t>Indicates the ALM module NODE ADDRESS placed at various locations.Generally, lighting elements</w:t>
      </w:r>
    </w:p>
    <w:p w14:paraId="144CE8E1" w14:textId="77777777" w:rsidR="0022423B" w:rsidRDefault="0022423B" w:rsidP="0022423B">
      <w:pPr>
        <w:rPr>
          <w:rFonts w:cs="Arial"/>
        </w:rPr>
      </w:pPr>
      <w:r>
        <w:rPr>
          <w:rFonts w:cs="Arial"/>
        </w:rPr>
        <w:t>will be located in the cupholders, center console, footwells, doors, scuffplates.</w:t>
      </w:r>
    </w:p>
    <w:p w14:paraId="658EC11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A74A92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91DEB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1A63D4" w14:textId="77777777" w:rsidR="00F33430" w:rsidRDefault="00F33430"/>
        </w:tc>
      </w:tr>
      <w:tr w:rsidR="0022423B" w:rsidRPr="00981CB3" w14:paraId="60C6D0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8B62D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5C9C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F11530" w14:textId="77777777" w:rsidR="0022423B" w:rsidRDefault="0022423B" w:rsidP="00767670">
            <w:pPr>
              <w:rPr>
                <w:rFonts w:eastAsiaTheme="minorHAnsi" w:cs="Arial"/>
                <w:color w:val="000000" w:themeColor="text1"/>
                <w:sz w:val="16"/>
                <w:szCs w:val="16"/>
              </w:rPr>
            </w:pPr>
            <w:r>
              <w:rPr>
                <w:noProof/>
              </w:rPr>
              <w:drawing>
                <wp:inline distT="0" distB="0" distL="0" distR="0" wp14:anchorId="672D8CAC" wp14:editId="597A877D">
                  <wp:extent cx="203200" cy="203200"/>
                  <wp:effectExtent l="0" t="0" r="0" b="0"/>
                  <wp:docPr id="2256"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Location_IDKind</w:t>
            </w:r>
          </w:p>
        </w:tc>
      </w:tr>
    </w:tbl>
    <w:p w14:paraId="4640F29D" w14:textId="77777777" w:rsidR="0022423B" w:rsidRDefault="0022423B" w:rsidP="0022423B">
      <w:pPr>
        <w:rPr>
          <w:lang w:val="en-GB"/>
        </w:rPr>
      </w:pPr>
      <w:r w:rsidRPr="00702453">
        <w:t xml:space="preserve">Table: </w:t>
      </w:r>
      <w:r>
        <w:t xml:space="preserve">Signal Details of </w:t>
      </w:r>
      <w:r>
        <w:rPr>
          <w:lang w:val="en-GB"/>
        </w:rPr>
        <w:t>Location_ID</w:t>
      </w:r>
    </w:p>
    <w:p w14:paraId="44A8427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60B5389" w14:textId="77777777" w:rsidR="0022423B" w:rsidRPr="00F03856" w:rsidRDefault="0022423B" w:rsidP="0022423B">
      <w:pPr>
        <w:pStyle w:val="RERequirement"/>
      </w:pPr>
      <w:r>
        <w:rPr>
          <w:noProof/>
        </w:rPr>
        <w:drawing>
          <wp:inline distT="0" distB="0" distL="0" distR="0" wp14:anchorId="4CAC9A8E" wp14:editId="14B212C1">
            <wp:extent cx="203200" cy="203200"/>
            <wp:effectExtent l="0" t="0" r="0" b="0"/>
            <wp:docPr id="225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LowVoltMode</w:t>
      </w:r>
    </w:p>
    <w:p w14:paraId="7B9062FE" w14:textId="77777777" w:rsidR="0022423B" w:rsidRDefault="0022423B" w:rsidP="0022423B">
      <w:pPr>
        <w:rPr>
          <w:rFonts w:cs="Arial"/>
        </w:rPr>
      </w:pPr>
      <w:r>
        <w:rPr>
          <w:rFonts w:cs="Arial"/>
        </w:rPr>
        <w:t>This signal determines if active load will be affected or unaffected by Stop/Start event voltage drop.</w:t>
      </w:r>
    </w:p>
    <w:p w14:paraId="6D329B4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A6726B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7B563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A880F0" w14:textId="77777777" w:rsidR="00F33430" w:rsidRDefault="00F33430"/>
        </w:tc>
      </w:tr>
      <w:tr w:rsidR="0022423B" w:rsidRPr="00981CB3" w14:paraId="7BABF2E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44344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96A22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D7462D" w14:textId="77777777" w:rsidR="0022423B" w:rsidRDefault="0022423B" w:rsidP="00767670">
            <w:pPr>
              <w:rPr>
                <w:rFonts w:eastAsiaTheme="minorHAnsi" w:cs="Arial"/>
                <w:color w:val="000000" w:themeColor="text1"/>
                <w:sz w:val="16"/>
                <w:szCs w:val="16"/>
              </w:rPr>
            </w:pPr>
            <w:r>
              <w:rPr>
                <w:noProof/>
              </w:rPr>
              <w:drawing>
                <wp:inline distT="0" distB="0" distL="0" distR="0" wp14:anchorId="0E862F70" wp14:editId="4CD68D70">
                  <wp:extent cx="203200" cy="203200"/>
                  <wp:effectExtent l="0" t="0" r="0" b="0"/>
                  <wp:docPr id="226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LowVoltModeKind</w:t>
            </w:r>
          </w:p>
        </w:tc>
      </w:tr>
    </w:tbl>
    <w:p w14:paraId="0E937259" w14:textId="77777777" w:rsidR="0022423B" w:rsidRDefault="0022423B" w:rsidP="0022423B">
      <w:pPr>
        <w:rPr>
          <w:lang w:val="en-GB"/>
        </w:rPr>
      </w:pPr>
      <w:r w:rsidRPr="00702453">
        <w:t xml:space="preserve">Table: </w:t>
      </w:r>
      <w:r>
        <w:t xml:space="preserve">Signal Details of </w:t>
      </w:r>
      <w:r>
        <w:rPr>
          <w:lang w:val="en-GB"/>
        </w:rPr>
        <w:t>LowVoltMode</w:t>
      </w:r>
    </w:p>
    <w:p w14:paraId="49968AB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F55364C" w14:textId="77777777" w:rsidR="0022423B" w:rsidRPr="00F03856" w:rsidRDefault="0022423B" w:rsidP="0022423B">
      <w:pPr>
        <w:pStyle w:val="RERequirement"/>
      </w:pPr>
      <w:r>
        <w:rPr>
          <w:noProof/>
        </w:rPr>
        <w:drawing>
          <wp:inline distT="0" distB="0" distL="0" distR="0" wp14:anchorId="5DFCF2E7" wp14:editId="4BFF735D">
            <wp:extent cx="203200" cy="203200"/>
            <wp:effectExtent l="0" t="0" r="0" b="0"/>
            <wp:docPr id="226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Parklamps_Command</w:t>
      </w:r>
    </w:p>
    <w:p w14:paraId="7310DFF1" w14:textId="77777777" w:rsidR="0022423B" w:rsidRDefault="0022423B" w:rsidP="0022423B">
      <w:pPr>
        <w:rPr>
          <w:rFonts w:cs="Arial"/>
        </w:rPr>
      </w:pPr>
      <w:r>
        <w:rPr>
          <w:rFonts w:cs="Arial"/>
        </w:rPr>
        <w:t>Command to control the position/parklamps.</w:t>
      </w:r>
    </w:p>
    <w:p w14:paraId="696C14B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3820AA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6292C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A4E8C1" w14:textId="77777777" w:rsidR="00F33430" w:rsidRDefault="00F33430"/>
        </w:tc>
      </w:tr>
      <w:tr w:rsidR="0022423B" w:rsidRPr="00981CB3" w14:paraId="75F9DAA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DFA10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30724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C5871" w14:textId="77777777" w:rsidR="0022423B" w:rsidRDefault="0022423B" w:rsidP="00767670">
            <w:pPr>
              <w:rPr>
                <w:rFonts w:eastAsiaTheme="minorHAnsi" w:cs="Arial"/>
                <w:color w:val="000000" w:themeColor="text1"/>
                <w:sz w:val="16"/>
                <w:szCs w:val="16"/>
              </w:rPr>
            </w:pPr>
            <w:r>
              <w:rPr>
                <w:noProof/>
              </w:rPr>
              <w:drawing>
                <wp:inline distT="0" distB="0" distL="0" distR="0" wp14:anchorId="21F9A2C2" wp14:editId="00E5BC81">
                  <wp:extent cx="203200" cy="203200"/>
                  <wp:effectExtent l="0" t="0" r="0" b="0"/>
                  <wp:docPr id="2264"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Parklamps_CommandKind</w:t>
            </w:r>
          </w:p>
        </w:tc>
      </w:tr>
    </w:tbl>
    <w:p w14:paraId="0D469004" w14:textId="77777777" w:rsidR="0022423B" w:rsidRDefault="0022423B" w:rsidP="0022423B">
      <w:pPr>
        <w:rPr>
          <w:lang w:val="en-GB"/>
        </w:rPr>
      </w:pPr>
      <w:r w:rsidRPr="00702453">
        <w:t xml:space="preserve">Table: </w:t>
      </w:r>
      <w:r>
        <w:t xml:space="preserve">Signal Details of </w:t>
      </w:r>
      <w:r>
        <w:rPr>
          <w:lang w:val="en-GB"/>
        </w:rPr>
        <w:t>Parklamps_Command</w:t>
      </w:r>
    </w:p>
    <w:p w14:paraId="670F9E6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D3DA58B" w14:textId="77777777" w:rsidR="0022423B" w:rsidRPr="00F03856" w:rsidRDefault="0022423B" w:rsidP="0022423B">
      <w:pPr>
        <w:pStyle w:val="RERequirement"/>
      </w:pPr>
      <w:r>
        <w:rPr>
          <w:noProof/>
        </w:rPr>
        <w:drawing>
          <wp:inline distT="0" distB="0" distL="0" distR="0" wp14:anchorId="087D540B" wp14:editId="4B0DDFCC">
            <wp:extent cx="203200" cy="203200"/>
            <wp:effectExtent l="0" t="0" r="0" b="0"/>
            <wp:docPr id="226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PersNo_D_Actl</w:t>
      </w:r>
    </w:p>
    <w:p w14:paraId="2104BF8E" w14:textId="77777777" w:rsidR="0022423B" w:rsidRDefault="0022423B" w:rsidP="0022423B">
      <w:pPr>
        <w:rPr>
          <w:rFonts w:cs="Arial"/>
        </w:rPr>
      </w:pPr>
      <w:r>
        <w:rPr>
          <w:rFonts w:cs="Arial"/>
        </w:rPr>
        <w:t>Personalization profile number feedback to HMI.</w:t>
      </w:r>
    </w:p>
    <w:p w14:paraId="4E35804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91FBEB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88026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D03F77" w14:textId="77777777" w:rsidR="00F33430" w:rsidRDefault="00F33430"/>
        </w:tc>
      </w:tr>
      <w:tr w:rsidR="0022423B" w:rsidRPr="00981CB3" w14:paraId="63E1858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E4C13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D4EDB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048B0" w14:textId="77777777" w:rsidR="0022423B" w:rsidRDefault="0022423B" w:rsidP="00767670">
            <w:pPr>
              <w:rPr>
                <w:rFonts w:eastAsiaTheme="minorHAnsi" w:cs="Arial"/>
                <w:color w:val="000000" w:themeColor="text1"/>
                <w:sz w:val="16"/>
                <w:szCs w:val="16"/>
              </w:rPr>
            </w:pPr>
            <w:r>
              <w:rPr>
                <w:noProof/>
              </w:rPr>
              <w:drawing>
                <wp:inline distT="0" distB="0" distL="0" distR="0" wp14:anchorId="6E4F641E" wp14:editId="76C0D4AC">
                  <wp:extent cx="203200" cy="203200"/>
                  <wp:effectExtent l="0" t="0" r="0" b="0"/>
                  <wp:docPr id="2268"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PersNo_D_ActlKind</w:t>
            </w:r>
          </w:p>
        </w:tc>
      </w:tr>
    </w:tbl>
    <w:p w14:paraId="5DCC0346" w14:textId="77777777" w:rsidR="0022423B" w:rsidRDefault="0022423B" w:rsidP="0022423B">
      <w:pPr>
        <w:rPr>
          <w:lang w:val="en-GB"/>
        </w:rPr>
      </w:pPr>
      <w:r w:rsidRPr="00702453">
        <w:t xml:space="preserve">Table: </w:t>
      </w:r>
      <w:r>
        <w:t xml:space="preserve">Signal Details of </w:t>
      </w:r>
      <w:r>
        <w:rPr>
          <w:lang w:val="en-GB"/>
        </w:rPr>
        <w:t>PersNo_D_Actl</w:t>
      </w:r>
    </w:p>
    <w:p w14:paraId="76A68AF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E2E0D34" w14:textId="77777777" w:rsidR="0022423B" w:rsidRPr="00F03856" w:rsidRDefault="0022423B" w:rsidP="0022423B">
      <w:pPr>
        <w:pStyle w:val="RERequirement"/>
      </w:pPr>
      <w:r>
        <w:rPr>
          <w:noProof/>
        </w:rPr>
        <w:drawing>
          <wp:inline distT="0" distB="0" distL="0" distR="0" wp14:anchorId="5EABBB66" wp14:editId="7D412E10">
            <wp:extent cx="203200" cy="203200"/>
            <wp:effectExtent l="0" t="0" r="0" b="0"/>
            <wp:docPr id="227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PF_Door_Ajar_Status</w:t>
      </w:r>
    </w:p>
    <w:p w14:paraId="77BD7E3F" w14:textId="77777777" w:rsidR="0022423B" w:rsidRDefault="0022423B" w:rsidP="0022423B">
      <w:pPr>
        <w:rPr>
          <w:rFonts w:cs="Arial"/>
        </w:rPr>
      </w:pPr>
      <w:r>
        <w:rPr>
          <w:rFonts w:cs="Arial"/>
        </w:rPr>
        <w:t>Passenger Front Door lock status</w:t>
      </w:r>
    </w:p>
    <w:p w14:paraId="3BA1288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DC3E99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9D983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E46A04" w14:textId="77777777" w:rsidR="00F33430" w:rsidRDefault="00F33430"/>
        </w:tc>
      </w:tr>
      <w:tr w:rsidR="0022423B" w:rsidRPr="00981CB3" w14:paraId="51DD805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E5A41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D4FCD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F3BE6E" w14:textId="77777777" w:rsidR="0022423B" w:rsidRDefault="0022423B" w:rsidP="00767670">
            <w:pPr>
              <w:rPr>
                <w:rFonts w:eastAsiaTheme="minorHAnsi" w:cs="Arial"/>
                <w:color w:val="000000" w:themeColor="text1"/>
                <w:sz w:val="16"/>
                <w:szCs w:val="16"/>
              </w:rPr>
            </w:pPr>
            <w:r>
              <w:rPr>
                <w:noProof/>
              </w:rPr>
              <w:drawing>
                <wp:inline distT="0" distB="0" distL="0" distR="0" wp14:anchorId="48911F3D" wp14:editId="026831B8">
                  <wp:extent cx="203200" cy="203200"/>
                  <wp:effectExtent l="0" t="0" r="0" b="0"/>
                  <wp:docPr id="227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39925A1C" w14:textId="77777777" w:rsidR="0022423B" w:rsidRDefault="0022423B" w:rsidP="0022423B">
      <w:pPr>
        <w:rPr>
          <w:lang w:val="en-GB"/>
        </w:rPr>
      </w:pPr>
      <w:r w:rsidRPr="00702453">
        <w:t xml:space="preserve">Table: </w:t>
      </w:r>
      <w:r>
        <w:t xml:space="preserve">Signal Details of </w:t>
      </w:r>
      <w:r>
        <w:rPr>
          <w:lang w:val="en-GB"/>
        </w:rPr>
        <w:t>PF_Door_Ajar_Status</w:t>
      </w:r>
    </w:p>
    <w:p w14:paraId="3E97B45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CEE7B71" w14:textId="77777777" w:rsidR="0022423B" w:rsidRPr="00F03856" w:rsidRDefault="0022423B" w:rsidP="0022423B">
      <w:pPr>
        <w:pStyle w:val="RERequirement"/>
      </w:pPr>
      <w:r>
        <w:rPr>
          <w:noProof/>
        </w:rPr>
        <w:drawing>
          <wp:inline distT="0" distB="0" distL="0" distR="0" wp14:anchorId="7248090D" wp14:editId="5090342E">
            <wp:extent cx="203200" cy="203200"/>
            <wp:effectExtent l="0" t="0" r="0" b="0"/>
            <wp:docPr id="227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PF_DoorLock_Status</w:t>
      </w:r>
    </w:p>
    <w:p w14:paraId="44029855" w14:textId="77777777" w:rsidR="0022423B" w:rsidRDefault="0022423B" w:rsidP="0022423B">
      <w:pPr>
        <w:rPr>
          <w:rFonts w:cs="Arial"/>
        </w:rPr>
      </w:pPr>
      <w:r>
        <w:rPr>
          <w:rFonts w:cs="Arial"/>
        </w:rPr>
        <w:t>Passember front door lock status.</w:t>
      </w:r>
    </w:p>
    <w:p w14:paraId="329ADF8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92132B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7D1D8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E35ADA" w14:textId="77777777" w:rsidR="00F33430" w:rsidRDefault="00F33430"/>
        </w:tc>
      </w:tr>
      <w:tr w:rsidR="0022423B" w:rsidRPr="00981CB3" w14:paraId="4EC8F08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A26D7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4D6A4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32B18" w14:textId="77777777" w:rsidR="0022423B" w:rsidRDefault="0022423B" w:rsidP="00767670">
            <w:pPr>
              <w:rPr>
                <w:rFonts w:eastAsiaTheme="minorHAnsi" w:cs="Arial"/>
                <w:color w:val="000000" w:themeColor="text1"/>
                <w:sz w:val="16"/>
                <w:szCs w:val="16"/>
              </w:rPr>
            </w:pPr>
            <w:r>
              <w:rPr>
                <w:noProof/>
              </w:rPr>
              <w:drawing>
                <wp:inline distT="0" distB="0" distL="0" distR="0" wp14:anchorId="472EAE3D" wp14:editId="64DF38B8">
                  <wp:extent cx="203200" cy="203200"/>
                  <wp:effectExtent l="0" t="0" r="0" b="0"/>
                  <wp:docPr id="227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0DBFC5A8" w14:textId="77777777" w:rsidR="0022423B" w:rsidRDefault="0022423B" w:rsidP="0022423B">
      <w:pPr>
        <w:rPr>
          <w:lang w:val="en-GB"/>
        </w:rPr>
      </w:pPr>
      <w:r w:rsidRPr="00702453">
        <w:t xml:space="preserve">Table: </w:t>
      </w:r>
      <w:r>
        <w:t xml:space="preserve">Signal Details of </w:t>
      </w:r>
      <w:r>
        <w:rPr>
          <w:lang w:val="en-GB"/>
        </w:rPr>
        <w:t>PF_DoorLock_Status</w:t>
      </w:r>
    </w:p>
    <w:p w14:paraId="110E7F5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43921F8" w14:textId="77777777" w:rsidR="0022423B" w:rsidRPr="00F03856" w:rsidRDefault="0022423B" w:rsidP="0022423B">
      <w:pPr>
        <w:pStyle w:val="RERequirement"/>
      </w:pPr>
      <w:r>
        <w:rPr>
          <w:noProof/>
        </w:rPr>
        <w:drawing>
          <wp:inline distT="0" distB="0" distL="0" distR="0" wp14:anchorId="628FCD86" wp14:editId="41CC6FFC">
            <wp:extent cx="203200" cy="203200"/>
            <wp:effectExtent l="0" t="0" r="0" b="0"/>
            <wp:docPr id="227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PR_Door_Ajar_Status</w:t>
      </w:r>
    </w:p>
    <w:p w14:paraId="4ED92BB7" w14:textId="77777777" w:rsidR="0022423B" w:rsidRDefault="0022423B" w:rsidP="0022423B">
      <w:pPr>
        <w:rPr>
          <w:rFonts w:cs="Arial"/>
        </w:rPr>
      </w:pPr>
      <w:r>
        <w:rPr>
          <w:rFonts w:cs="Arial"/>
        </w:rPr>
        <w:t>Passenger rear door ajar status.</w:t>
      </w:r>
    </w:p>
    <w:p w14:paraId="7C6EF8C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B9CFAA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4BAAD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E5AFFB" w14:textId="77777777" w:rsidR="00F33430" w:rsidRDefault="00F33430"/>
        </w:tc>
      </w:tr>
      <w:tr w:rsidR="0022423B" w:rsidRPr="00981CB3" w14:paraId="5F8570F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49145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9F0E0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8E426" w14:textId="77777777" w:rsidR="0022423B" w:rsidRDefault="0022423B" w:rsidP="00767670">
            <w:pPr>
              <w:rPr>
                <w:rFonts w:eastAsiaTheme="minorHAnsi" w:cs="Arial"/>
                <w:color w:val="000000" w:themeColor="text1"/>
                <w:sz w:val="16"/>
                <w:szCs w:val="16"/>
              </w:rPr>
            </w:pPr>
            <w:r>
              <w:rPr>
                <w:noProof/>
              </w:rPr>
              <w:drawing>
                <wp:inline distT="0" distB="0" distL="0" distR="0" wp14:anchorId="5AF0FC60" wp14:editId="6A0EC2F1">
                  <wp:extent cx="203200" cy="203200"/>
                  <wp:effectExtent l="0" t="0" r="0" b="0"/>
                  <wp:docPr id="228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AjarKind</w:t>
            </w:r>
          </w:p>
        </w:tc>
      </w:tr>
    </w:tbl>
    <w:p w14:paraId="1D4B10E4" w14:textId="77777777" w:rsidR="0022423B" w:rsidRDefault="0022423B" w:rsidP="0022423B">
      <w:pPr>
        <w:rPr>
          <w:lang w:val="en-GB"/>
        </w:rPr>
      </w:pPr>
      <w:r w:rsidRPr="00702453">
        <w:lastRenderedPageBreak/>
        <w:t xml:space="preserve">Table: </w:t>
      </w:r>
      <w:r>
        <w:t xml:space="preserve">Signal Details of </w:t>
      </w:r>
      <w:r>
        <w:rPr>
          <w:lang w:val="en-GB"/>
        </w:rPr>
        <w:t>PR_Door_Ajar_Status</w:t>
      </w:r>
    </w:p>
    <w:p w14:paraId="63D3C2E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DE93471" w14:textId="77777777" w:rsidR="0022423B" w:rsidRPr="00F03856" w:rsidRDefault="0022423B" w:rsidP="0022423B">
      <w:pPr>
        <w:pStyle w:val="RERequirement"/>
      </w:pPr>
      <w:r>
        <w:rPr>
          <w:noProof/>
        </w:rPr>
        <w:drawing>
          <wp:inline distT="0" distB="0" distL="0" distR="0" wp14:anchorId="5359901C" wp14:editId="2DFA65FA">
            <wp:extent cx="203200" cy="203200"/>
            <wp:effectExtent l="0" t="0" r="0" b="0"/>
            <wp:docPr id="228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PR_DoorLock_Status</w:t>
      </w:r>
    </w:p>
    <w:p w14:paraId="068DBE0D" w14:textId="77777777" w:rsidR="0022423B" w:rsidRDefault="0022423B" w:rsidP="0022423B">
      <w:pPr>
        <w:rPr>
          <w:rFonts w:cs="Arial"/>
        </w:rPr>
      </w:pPr>
      <w:r>
        <w:rPr>
          <w:rFonts w:cs="Arial"/>
        </w:rPr>
        <w:t>Passenger rear door lock status.</w:t>
      </w:r>
    </w:p>
    <w:p w14:paraId="06C0BAE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6EED85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CE58D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337A7D" w14:textId="77777777" w:rsidR="00F33430" w:rsidRDefault="00F33430"/>
        </w:tc>
      </w:tr>
      <w:tr w:rsidR="0022423B" w:rsidRPr="00981CB3" w14:paraId="19626F8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EE4DA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260DE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EF6780" w14:textId="77777777" w:rsidR="0022423B" w:rsidRDefault="0022423B" w:rsidP="00767670">
            <w:pPr>
              <w:rPr>
                <w:rFonts w:eastAsiaTheme="minorHAnsi" w:cs="Arial"/>
                <w:color w:val="000000" w:themeColor="text1"/>
                <w:sz w:val="16"/>
                <w:szCs w:val="16"/>
              </w:rPr>
            </w:pPr>
            <w:r>
              <w:rPr>
                <w:noProof/>
              </w:rPr>
              <w:drawing>
                <wp:inline distT="0" distB="0" distL="0" distR="0" wp14:anchorId="7A26FF8F" wp14:editId="452705B0">
                  <wp:extent cx="203200" cy="203200"/>
                  <wp:effectExtent l="0" t="0" r="0" b="0"/>
                  <wp:docPr id="228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DoorLock_StatusKind</w:t>
            </w:r>
          </w:p>
        </w:tc>
      </w:tr>
    </w:tbl>
    <w:p w14:paraId="705D08DF" w14:textId="77777777" w:rsidR="0022423B" w:rsidRDefault="0022423B" w:rsidP="0022423B">
      <w:pPr>
        <w:rPr>
          <w:lang w:val="en-GB"/>
        </w:rPr>
      </w:pPr>
      <w:r w:rsidRPr="00702453">
        <w:t xml:space="preserve">Table: </w:t>
      </w:r>
      <w:r>
        <w:t xml:space="preserve">Signal Details of </w:t>
      </w:r>
      <w:r>
        <w:rPr>
          <w:lang w:val="en-GB"/>
        </w:rPr>
        <w:t>PR_DoorLock_Status</w:t>
      </w:r>
    </w:p>
    <w:p w14:paraId="3C2A3EC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BB67A1C" w14:textId="77777777" w:rsidR="0022423B" w:rsidRPr="00F03856" w:rsidRDefault="0022423B" w:rsidP="0022423B">
      <w:pPr>
        <w:pStyle w:val="RERequirement"/>
      </w:pPr>
      <w:r>
        <w:rPr>
          <w:noProof/>
        </w:rPr>
        <w:drawing>
          <wp:inline distT="0" distB="0" distL="0" distR="0" wp14:anchorId="05120AC8" wp14:editId="203445F8">
            <wp:extent cx="203200" cy="203200"/>
            <wp:effectExtent l="0" t="0" r="0" b="0"/>
            <wp:docPr id="228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Ramp</w:t>
      </w:r>
    </w:p>
    <w:p w14:paraId="627751A5" w14:textId="77777777" w:rsidR="0022423B" w:rsidRDefault="0022423B" w:rsidP="0022423B">
      <w:pPr>
        <w:rPr>
          <w:rFonts w:cs="Arial"/>
        </w:rPr>
      </w:pPr>
      <w:r>
        <w:rPr>
          <w:rFonts w:cs="Arial"/>
        </w:rPr>
        <w:t>Indicates ramping is required/not required for ambient lighting.</w:t>
      </w:r>
    </w:p>
    <w:p w14:paraId="1684201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ED0744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D0544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3DB835" w14:textId="77777777" w:rsidR="00F33430" w:rsidRDefault="00F33430"/>
        </w:tc>
      </w:tr>
      <w:tr w:rsidR="0022423B" w:rsidRPr="00981CB3" w14:paraId="6A9A4FA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09123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0CCD0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35C57" w14:textId="77777777" w:rsidR="0022423B" w:rsidRDefault="0022423B" w:rsidP="00767670">
            <w:pPr>
              <w:rPr>
                <w:rFonts w:eastAsiaTheme="minorHAnsi" w:cs="Arial"/>
                <w:color w:val="000000" w:themeColor="text1"/>
                <w:sz w:val="16"/>
                <w:szCs w:val="16"/>
              </w:rPr>
            </w:pPr>
            <w:r>
              <w:rPr>
                <w:noProof/>
              </w:rPr>
              <w:drawing>
                <wp:inline distT="0" distB="0" distL="0" distR="0" wp14:anchorId="106CEE20" wp14:editId="3DF7E97D">
                  <wp:extent cx="203200" cy="203200"/>
                  <wp:effectExtent l="0" t="0" r="0" b="0"/>
                  <wp:docPr id="2288"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RampKind</w:t>
            </w:r>
          </w:p>
        </w:tc>
      </w:tr>
    </w:tbl>
    <w:p w14:paraId="3CEF39B3" w14:textId="77777777" w:rsidR="0022423B" w:rsidRDefault="0022423B" w:rsidP="0022423B">
      <w:pPr>
        <w:rPr>
          <w:lang w:val="en-GB"/>
        </w:rPr>
      </w:pPr>
      <w:r w:rsidRPr="00702453">
        <w:t xml:space="preserve">Table: </w:t>
      </w:r>
      <w:r>
        <w:t xml:space="preserve">Signal Details of </w:t>
      </w:r>
      <w:r>
        <w:rPr>
          <w:lang w:val="en-GB"/>
        </w:rPr>
        <w:t>Ramp</w:t>
      </w:r>
    </w:p>
    <w:p w14:paraId="4085550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61CC96F" w14:textId="77777777" w:rsidR="0022423B" w:rsidRPr="00F03856" w:rsidRDefault="0022423B" w:rsidP="0022423B">
      <w:pPr>
        <w:pStyle w:val="RERequirement"/>
      </w:pPr>
      <w:r>
        <w:rPr>
          <w:noProof/>
        </w:rPr>
        <w:drawing>
          <wp:inline distT="0" distB="0" distL="0" distR="0" wp14:anchorId="6AC52C29" wp14:editId="293C133D">
            <wp:extent cx="203200" cy="203200"/>
            <wp:effectExtent l="0" t="0" r="0" b="0"/>
            <wp:docPr id="229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Reset</w:t>
      </w:r>
    </w:p>
    <w:p w14:paraId="29688EE0" w14:textId="77777777" w:rsidR="0022423B" w:rsidRDefault="0022423B" w:rsidP="0022423B">
      <w:pPr>
        <w:rPr>
          <w:rFonts w:cs="Arial"/>
        </w:rPr>
      </w:pPr>
      <w:r>
        <w:rPr>
          <w:rFonts w:cs="Arial"/>
        </w:rPr>
        <w:t>BCM reset.</w:t>
      </w:r>
    </w:p>
    <w:p w14:paraId="2B3E024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1D79C8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E9AAD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4BE688" w14:textId="77777777" w:rsidR="00F33430" w:rsidRDefault="00F33430"/>
        </w:tc>
      </w:tr>
      <w:tr w:rsidR="0022423B" w:rsidRPr="00981CB3" w14:paraId="0DC1B4D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9C34C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A121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9358C7" w14:textId="77777777" w:rsidR="0022423B" w:rsidRDefault="0022423B" w:rsidP="00767670">
            <w:pPr>
              <w:rPr>
                <w:rFonts w:eastAsiaTheme="minorHAnsi" w:cs="Arial"/>
                <w:color w:val="000000" w:themeColor="text1"/>
                <w:sz w:val="16"/>
                <w:szCs w:val="16"/>
              </w:rPr>
            </w:pPr>
            <w:r>
              <w:rPr>
                <w:noProof/>
              </w:rPr>
              <w:drawing>
                <wp:inline distT="0" distB="0" distL="0" distR="0" wp14:anchorId="00BAC5D5" wp14:editId="18443879">
                  <wp:extent cx="203200" cy="203200"/>
                  <wp:effectExtent l="0" t="0" r="0" b="0"/>
                  <wp:docPr id="2292" name="Picture -1993636139.jpg" descr="-1993636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1993636139.jpg"/>
                          <pic:cNvPicPr/>
                        </pic:nvPicPr>
                        <pic:blipFill>
                          <a:blip r:embed="rId8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Boolean</w:t>
            </w:r>
          </w:p>
        </w:tc>
      </w:tr>
    </w:tbl>
    <w:p w14:paraId="5B438155" w14:textId="77777777" w:rsidR="0022423B" w:rsidRDefault="0022423B" w:rsidP="0022423B">
      <w:pPr>
        <w:rPr>
          <w:lang w:val="en-GB"/>
        </w:rPr>
      </w:pPr>
      <w:r w:rsidRPr="00702453">
        <w:t xml:space="preserve">Table: </w:t>
      </w:r>
      <w:r>
        <w:t xml:space="preserve">Signal Details of </w:t>
      </w:r>
      <w:r>
        <w:rPr>
          <w:lang w:val="en-GB"/>
        </w:rPr>
        <w:t>Reset</w:t>
      </w:r>
    </w:p>
    <w:p w14:paraId="47C582E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F3CB142" w14:textId="77777777" w:rsidR="0022423B" w:rsidRPr="00F03856" w:rsidRDefault="0022423B" w:rsidP="0022423B">
      <w:pPr>
        <w:pStyle w:val="RERequirement"/>
      </w:pPr>
      <w:r>
        <w:rPr>
          <w:noProof/>
        </w:rPr>
        <w:drawing>
          <wp:inline distT="0" distB="0" distL="0" distR="0" wp14:anchorId="0C37475D" wp14:editId="3FB96BC0">
            <wp:extent cx="203200" cy="203200"/>
            <wp:effectExtent l="0" t="0" r="0" b="0"/>
            <wp:docPr id="229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SelDrvMdeHmi03_D_Rq</w:t>
      </w:r>
    </w:p>
    <w:p w14:paraId="56693825" w14:textId="77777777" w:rsidR="0022423B" w:rsidRDefault="0022423B" w:rsidP="0022423B">
      <w:pPr>
        <w:rPr>
          <w:rFonts w:cs="Arial"/>
        </w:rPr>
      </w:pPr>
      <w:r>
        <w:rPr>
          <w:rFonts w:cs="Arial"/>
        </w:rPr>
        <w:t>Drive mode request communication for the SDM interface HMI -Ambient Lighting.</w:t>
      </w:r>
    </w:p>
    <w:p w14:paraId="1D9BD75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42D34A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A197D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4A445C" w14:textId="77777777" w:rsidR="00F33430" w:rsidRDefault="00F33430"/>
        </w:tc>
      </w:tr>
      <w:tr w:rsidR="0022423B" w:rsidRPr="00981CB3" w14:paraId="130FD51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4972C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C46DF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C8A3C" w14:textId="77777777" w:rsidR="0022423B" w:rsidRDefault="0022423B" w:rsidP="00767670">
            <w:pPr>
              <w:rPr>
                <w:rFonts w:eastAsiaTheme="minorHAnsi" w:cs="Arial"/>
                <w:color w:val="000000" w:themeColor="text1"/>
                <w:sz w:val="16"/>
                <w:szCs w:val="16"/>
              </w:rPr>
            </w:pPr>
            <w:r>
              <w:rPr>
                <w:noProof/>
              </w:rPr>
              <w:drawing>
                <wp:inline distT="0" distB="0" distL="0" distR="0" wp14:anchorId="47678658" wp14:editId="6999BB2D">
                  <wp:extent cx="203200" cy="203200"/>
                  <wp:effectExtent l="0" t="0" r="0" b="0"/>
                  <wp:docPr id="2296"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391078934.jpg"/>
                          <pic:cNvPicPr/>
                        </pic:nvPicPr>
                        <pic:blipFill>
                          <a:blip r:embed="rId8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byte</w:t>
            </w:r>
          </w:p>
        </w:tc>
      </w:tr>
    </w:tbl>
    <w:p w14:paraId="616DF2FF" w14:textId="77777777" w:rsidR="0022423B" w:rsidRDefault="0022423B" w:rsidP="0022423B">
      <w:pPr>
        <w:rPr>
          <w:lang w:val="en-GB"/>
        </w:rPr>
      </w:pPr>
      <w:r w:rsidRPr="00702453">
        <w:t xml:space="preserve">Table: </w:t>
      </w:r>
      <w:r>
        <w:t xml:space="preserve">Signal Details of </w:t>
      </w:r>
      <w:r>
        <w:rPr>
          <w:lang w:val="en-GB"/>
        </w:rPr>
        <w:t>SelDrvMdeHmi03_D_Rq</w:t>
      </w:r>
    </w:p>
    <w:p w14:paraId="52100A3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C6490D5" w14:textId="77777777" w:rsidR="0022423B" w:rsidRPr="00F03856" w:rsidRDefault="0022423B" w:rsidP="0022423B">
      <w:pPr>
        <w:pStyle w:val="RERequirement"/>
      </w:pPr>
      <w:r>
        <w:rPr>
          <w:noProof/>
        </w:rPr>
        <w:drawing>
          <wp:inline distT="0" distB="0" distL="0" distR="0" wp14:anchorId="49AEAC0D" wp14:editId="4D0B4E7B">
            <wp:extent cx="203200" cy="203200"/>
            <wp:effectExtent l="0" t="0" r="0" b="0"/>
            <wp:docPr id="2298"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SelDrvMdeHmi03_D_Rq_ComStat</w:t>
      </w:r>
    </w:p>
    <w:p w14:paraId="491525B4" w14:textId="77777777" w:rsidR="0022423B" w:rsidRDefault="0022423B" w:rsidP="0022423B">
      <w:pPr>
        <w:rPr>
          <w:rFonts w:cs="Arial"/>
        </w:rPr>
      </w:pPr>
      <w:r>
        <w:rPr>
          <w:rFonts w:cs="Arial"/>
        </w:rPr>
        <w:t>Communication Status Received over CAN for SelDrvMdeHmi03_D_Rq.</w:t>
      </w:r>
    </w:p>
    <w:p w14:paraId="4B543A9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B4D3E9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578DC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E7524E" w14:textId="77777777" w:rsidR="00F33430" w:rsidRDefault="00F33430"/>
        </w:tc>
      </w:tr>
      <w:tr w:rsidR="0022423B" w:rsidRPr="00981CB3" w14:paraId="230EABF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67394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CBCD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B58DD2" w14:textId="77777777" w:rsidR="0022423B" w:rsidRDefault="0022423B" w:rsidP="00767670">
            <w:pPr>
              <w:rPr>
                <w:rFonts w:eastAsiaTheme="minorHAnsi" w:cs="Arial"/>
                <w:color w:val="000000" w:themeColor="text1"/>
                <w:sz w:val="16"/>
                <w:szCs w:val="16"/>
              </w:rPr>
            </w:pPr>
            <w:r>
              <w:rPr>
                <w:noProof/>
              </w:rPr>
              <w:drawing>
                <wp:inline distT="0" distB="0" distL="0" distR="0" wp14:anchorId="45CEA3C4" wp14:editId="236D834D">
                  <wp:extent cx="203200" cy="203200"/>
                  <wp:effectExtent l="0" t="0" r="0" b="0"/>
                  <wp:docPr id="230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SelDrvMdeHmi03_D_Rq_ComStatKind</w:t>
            </w:r>
          </w:p>
        </w:tc>
      </w:tr>
    </w:tbl>
    <w:p w14:paraId="04E74A18" w14:textId="77777777" w:rsidR="0022423B" w:rsidRDefault="0022423B" w:rsidP="0022423B">
      <w:pPr>
        <w:rPr>
          <w:lang w:val="en-GB"/>
        </w:rPr>
      </w:pPr>
      <w:r w:rsidRPr="00702453">
        <w:t xml:space="preserve">Table: </w:t>
      </w:r>
      <w:r>
        <w:t xml:space="preserve">Signal Details of </w:t>
      </w:r>
      <w:r>
        <w:rPr>
          <w:lang w:val="en-GB"/>
        </w:rPr>
        <w:t>SelDrvMdeHmi03_D_Rq_ComStat</w:t>
      </w:r>
    </w:p>
    <w:p w14:paraId="381232C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D325DF3" w14:textId="77777777" w:rsidR="0022423B" w:rsidRPr="00F03856" w:rsidRDefault="0022423B" w:rsidP="0022423B">
      <w:pPr>
        <w:pStyle w:val="RERequirement"/>
      </w:pPr>
      <w:r>
        <w:rPr>
          <w:noProof/>
        </w:rPr>
        <w:drawing>
          <wp:inline distT="0" distB="0" distL="0" distR="0" wp14:anchorId="3B52E66F" wp14:editId="765EF268">
            <wp:extent cx="203200" cy="203200"/>
            <wp:effectExtent l="0" t="0" r="0" b="0"/>
            <wp:docPr id="2302"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Update_Color</w:t>
      </w:r>
    </w:p>
    <w:p w14:paraId="004AF777" w14:textId="77777777" w:rsidR="0022423B" w:rsidRDefault="0022423B" w:rsidP="0022423B">
      <w:pPr>
        <w:rPr>
          <w:rFonts w:cs="Arial"/>
        </w:rPr>
      </w:pPr>
      <w:r>
        <w:rPr>
          <w:rFonts w:cs="Arial"/>
        </w:rPr>
        <w:t>Indicates whether the color set for ambient lighting needs update or not.</w:t>
      </w:r>
    </w:p>
    <w:p w14:paraId="57044EF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935DBB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55750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7770F8" w14:textId="77777777" w:rsidR="00F33430" w:rsidRDefault="00F33430"/>
        </w:tc>
      </w:tr>
      <w:tr w:rsidR="0022423B" w:rsidRPr="00981CB3" w14:paraId="7428B73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3B04F9"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3AAA3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A0A6B7" w14:textId="77777777" w:rsidR="0022423B" w:rsidRDefault="0022423B" w:rsidP="00767670">
            <w:pPr>
              <w:rPr>
                <w:rFonts w:eastAsiaTheme="minorHAnsi" w:cs="Arial"/>
                <w:color w:val="000000" w:themeColor="text1"/>
                <w:sz w:val="16"/>
                <w:szCs w:val="16"/>
              </w:rPr>
            </w:pPr>
            <w:r>
              <w:rPr>
                <w:noProof/>
              </w:rPr>
              <w:drawing>
                <wp:inline distT="0" distB="0" distL="0" distR="0" wp14:anchorId="338687ED" wp14:editId="4B196A96">
                  <wp:extent cx="203200" cy="203200"/>
                  <wp:effectExtent l="0" t="0" r="0" b="0"/>
                  <wp:docPr id="2304"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Update_ColorKind</w:t>
            </w:r>
          </w:p>
        </w:tc>
      </w:tr>
    </w:tbl>
    <w:p w14:paraId="590A6345" w14:textId="77777777" w:rsidR="0022423B" w:rsidRDefault="0022423B" w:rsidP="0022423B">
      <w:pPr>
        <w:rPr>
          <w:lang w:val="en-GB"/>
        </w:rPr>
      </w:pPr>
      <w:r w:rsidRPr="00702453">
        <w:t xml:space="preserve">Table: </w:t>
      </w:r>
      <w:r>
        <w:t xml:space="preserve">Signal Details of </w:t>
      </w:r>
      <w:r>
        <w:rPr>
          <w:lang w:val="en-GB"/>
        </w:rPr>
        <w:t>Update_Color</w:t>
      </w:r>
    </w:p>
    <w:p w14:paraId="7E8F2C3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5A17974" w14:textId="77777777" w:rsidR="0022423B" w:rsidRPr="00F03856" w:rsidRDefault="0022423B" w:rsidP="0022423B">
      <w:pPr>
        <w:pStyle w:val="RERequirement"/>
      </w:pPr>
      <w:r>
        <w:rPr>
          <w:noProof/>
        </w:rPr>
        <w:drawing>
          <wp:inline distT="0" distB="0" distL="0" distR="0" wp14:anchorId="291ACE04" wp14:editId="045E3AE9">
            <wp:extent cx="203200" cy="203200"/>
            <wp:effectExtent l="0" t="0" r="0" b="0"/>
            <wp:docPr id="2306"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Update_Intensity</w:t>
      </w:r>
    </w:p>
    <w:p w14:paraId="2EBD27B1" w14:textId="77777777" w:rsidR="0022423B" w:rsidRDefault="0022423B" w:rsidP="0022423B">
      <w:pPr>
        <w:rPr>
          <w:rFonts w:cs="Arial"/>
        </w:rPr>
      </w:pPr>
      <w:r>
        <w:rPr>
          <w:rFonts w:cs="Arial"/>
        </w:rPr>
        <w:t>Indicates the intesity for ambient lighting needs to be updated or not.</w:t>
      </w:r>
    </w:p>
    <w:p w14:paraId="29A86EE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675F6D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B3068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0D6F5D" w14:textId="77777777" w:rsidR="00F33430" w:rsidRDefault="00F33430"/>
        </w:tc>
      </w:tr>
      <w:tr w:rsidR="0022423B" w:rsidRPr="00981CB3" w14:paraId="139E0B5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8C38F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72AD9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AE487" w14:textId="77777777" w:rsidR="0022423B" w:rsidRDefault="0022423B" w:rsidP="00767670">
            <w:pPr>
              <w:rPr>
                <w:rFonts w:eastAsiaTheme="minorHAnsi" w:cs="Arial"/>
                <w:color w:val="000000" w:themeColor="text1"/>
                <w:sz w:val="16"/>
                <w:szCs w:val="16"/>
              </w:rPr>
            </w:pPr>
            <w:r>
              <w:rPr>
                <w:noProof/>
              </w:rPr>
              <w:drawing>
                <wp:inline distT="0" distB="0" distL="0" distR="0" wp14:anchorId="2E06ACC0" wp14:editId="511E0CC1">
                  <wp:extent cx="203200" cy="203200"/>
                  <wp:effectExtent l="0" t="0" r="0" b="0"/>
                  <wp:docPr id="2308"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Update_IntensityKind</w:t>
            </w:r>
          </w:p>
        </w:tc>
      </w:tr>
    </w:tbl>
    <w:p w14:paraId="31263C49" w14:textId="77777777" w:rsidR="0022423B" w:rsidRDefault="0022423B" w:rsidP="0022423B">
      <w:pPr>
        <w:rPr>
          <w:lang w:val="en-GB"/>
        </w:rPr>
      </w:pPr>
      <w:r w:rsidRPr="00702453">
        <w:t xml:space="preserve">Table: </w:t>
      </w:r>
      <w:r>
        <w:t xml:space="preserve">Signal Details of </w:t>
      </w:r>
      <w:r>
        <w:rPr>
          <w:lang w:val="en-GB"/>
        </w:rPr>
        <w:t>Update_Intensity</w:t>
      </w:r>
    </w:p>
    <w:p w14:paraId="22E3860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D99754A" w14:textId="77777777" w:rsidR="0022423B" w:rsidRPr="00F03856" w:rsidRDefault="0022423B" w:rsidP="0022423B">
      <w:pPr>
        <w:pStyle w:val="RERequirement"/>
      </w:pPr>
      <w:r>
        <w:rPr>
          <w:noProof/>
        </w:rPr>
        <w:drawing>
          <wp:inline distT="0" distB="0" distL="0" distR="0" wp14:anchorId="08DC1B23" wp14:editId="7F09CB14">
            <wp:extent cx="203200" cy="203200"/>
            <wp:effectExtent l="0" t="0" r="0" b="0"/>
            <wp:docPr id="2310"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VBattState</w:t>
      </w:r>
    </w:p>
    <w:p w14:paraId="53355AF1" w14:textId="77777777" w:rsidR="0022423B" w:rsidRDefault="0022423B" w:rsidP="0022423B">
      <w:pPr>
        <w:rPr>
          <w:rFonts w:cs="Arial"/>
        </w:rPr>
      </w:pPr>
      <w:r>
        <w:rPr>
          <w:rFonts w:cs="Arial"/>
        </w:rPr>
        <w:t>Array indicating Current State of a specific Voltage Range.</w:t>
      </w:r>
    </w:p>
    <w:p w14:paraId="40EEBF3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C57D59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29AD5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ECBE93" w14:textId="77777777" w:rsidR="00F33430" w:rsidRDefault="00F33430"/>
        </w:tc>
      </w:tr>
      <w:tr w:rsidR="0022423B" w:rsidRPr="00981CB3" w14:paraId="5C9E5F1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A8A5B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EA445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D4009" w14:textId="77777777" w:rsidR="0022423B" w:rsidRDefault="0022423B" w:rsidP="00767670">
            <w:pPr>
              <w:rPr>
                <w:rFonts w:eastAsiaTheme="minorHAnsi" w:cs="Arial"/>
                <w:color w:val="000000" w:themeColor="text1"/>
                <w:sz w:val="16"/>
                <w:szCs w:val="16"/>
              </w:rPr>
            </w:pPr>
            <w:r>
              <w:rPr>
                <w:noProof/>
              </w:rPr>
              <w:drawing>
                <wp:inline distT="0" distB="0" distL="0" distR="0" wp14:anchorId="35C0B567" wp14:editId="3CFC0310">
                  <wp:extent cx="203200" cy="203200"/>
                  <wp:effectExtent l="0" t="0" r="0" b="0"/>
                  <wp:docPr id="231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168478191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VBattStateKind</w:t>
            </w:r>
          </w:p>
        </w:tc>
      </w:tr>
    </w:tbl>
    <w:p w14:paraId="42B34D60" w14:textId="77777777" w:rsidR="0022423B" w:rsidRDefault="0022423B" w:rsidP="0022423B">
      <w:pPr>
        <w:rPr>
          <w:lang w:val="en-GB"/>
        </w:rPr>
      </w:pPr>
      <w:r w:rsidRPr="00702453">
        <w:t xml:space="preserve">Table: </w:t>
      </w:r>
      <w:r>
        <w:t xml:space="preserve">Signal Details of </w:t>
      </w:r>
      <w:r>
        <w:rPr>
          <w:lang w:val="en-GB"/>
        </w:rPr>
        <w:t>VBattState</w:t>
      </w:r>
    </w:p>
    <w:p w14:paraId="73AC290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EAFB503" w14:textId="77777777" w:rsidR="0022423B" w:rsidRPr="00F03856" w:rsidRDefault="0022423B" w:rsidP="0022423B">
      <w:pPr>
        <w:pStyle w:val="RERequirement"/>
      </w:pPr>
      <w:r>
        <w:rPr>
          <w:noProof/>
        </w:rPr>
        <w:drawing>
          <wp:inline distT="0" distB="0" distL="0" distR="0" wp14:anchorId="2B0E6411" wp14:editId="62219F30">
            <wp:extent cx="203200" cy="203200"/>
            <wp:effectExtent l="0" t="0" r="0" b="0"/>
            <wp:docPr id="2314" name="Picture 1020393122.jpg" descr="102039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1020393122.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WelcomeFarewell_Status</w:t>
      </w:r>
    </w:p>
    <w:p w14:paraId="25BFED1D" w14:textId="77777777" w:rsidR="0022423B" w:rsidRDefault="0022423B" w:rsidP="0022423B">
      <w:pPr>
        <w:rPr>
          <w:rFonts w:cs="Arial"/>
        </w:rPr>
      </w:pPr>
      <w:r>
        <w:rPr>
          <w:rFonts w:cs="Arial"/>
        </w:rPr>
        <w:t>Indicates welcome or farewell status for ambient lighting.</w:t>
      </w:r>
    </w:p>
    <w:p w14:paraId="4EF82DC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49F46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0106A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683870" w14:textId="77777777" w:rsidR="00F33430" w:rsidRDefault="00F33430"/>
        </w:tc>
      </w:tr>
      <w:tr w:rsidR="0022423B" w:rsidRPr="00981CB3" w14:paraId="32612BA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31295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0B00D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BE79C" w14:textId="77777777" w:rsidR="0022423B" w:rsidRDefault="0022423B" w:rsidP="00767670">
            <w:pPr>
              <w:rPr>
                <w:rFonts w:eastAsiaTheme="minorHAnsi" w:cs="Arial"/>
                <w:color w:val="000000" w:themeColor="text1"/>
                <w:sz w:val="16"/>
                <w:szCs w:val="16"/>
              </w:rPr>
            </w:pPr>
            <w:r>
              <w:rPr>
                <w:noProof/>
              </w:rPr>
              <w:drawing>
                <wp:inline distT="0" distB="0" distL="0" distR="0" wp14:anchorId="3EE4EB6D" wp14:editId="6F287928">
                  <wp:extent cx="203200" cy="203200"/>
                  <wp:effectExtent l="0" t="0" r="0" b="0"/>
                  <wp:docPr id="2316"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1766847991.jpg"/>
                          <pic:cNvPicPr/>
                        </pic:nvPicPr>
                        <pic:blipFill>
                          <a:blip r:embed="rId75"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WelcomeFarewell_StatusKind</w:t>
            </w:r>
          </w:p>
        </w:tc>
      </w:tr>
    </w:tbl>
    <w:p w14:paraId="54D499A8" w14:textId="77777777" w:rsidR="0022423B" w:rsidRDefault="0022423B" w:rsidP="0022423B">
      <w:pPr>
        <w:rPr>
          <w:lang w:val="en-GB"/>
        </w:rPr>
      </w:pPr>
      <w:r w:rsidRPr="00702453">
        <w:t xml:space="preserve">Table: </w:t>
      </w:r>
      <w:r>
        <w:t xml:space="preserve">Signal Details of </w:t>
      </w:r>
      <w:r>
        <w:rPr>
          <w:lang w:val="en-GB"/>
        </w:rPr>
        <w:t>WelcomeFarewell_Status</w:t>
      </w:r>
    </w:p>
    <w:p w14:paraId="7B17A2C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322DD2" w14:textId="77777777" w:rsidR="00072314" w:rsidRPr="00DE6B80" w:rsidRDefault="00072314" w:rsidP="00072314">
      <w:pPr>
        <w:pStyle w:val="Heading4"/>
        <w:keepNext w:val="0"/>
        <w:tabs>
          <w:tab w:val="clear" w:pos="900"/>
          <w:tab w:val="left" w:pos="709"/>
        </w:tabs>
        <w:spacing w:before="240"/>
      </w:pPr>
      <w:bookmarkStart w:id="368" w:name="_Toc35000635"/>
      <w:bookmarkStart w:id="369" w:name="_Toc115100462"/>
      <w:r w:rsidRPr="00DE6B80">
        <w:t>GSDB Signals</w:t>
      </w:r>
      <w:bookmarkEnd w:id="368"/>
      <w:bookmarkEnd w:id="369"/>
    </w:p>
    <w:p w14:paraId="6354F043" w14:textId="77777777" w:rsidR="00144A6D" w:rsidRPr="00DE6B80" w:rsidRDefault="00144A6D" w:rsidP="00144A6D">
      <w:pPr>
        <w:rPr>
          <w:bCs/>
          <w:i/>
          <w:iCs/>
        </w:rPr>
      </w:pPr>
      <w:bookmarkStart w:id="370" w:name="_Toc35000636"/>
      <w:r w:rsidRPr="00DE6B80">
        <w:rPr>
          <w:rStyle w:val="SubtleEmphasis"/>
          <w:rFonts w:cs="Arial"/>
          <w:bCs/>
          <w:i w:val="0"/>
          <w:iCs w:val="0"/>
          <w:color w:val="auto"/>
        </w:rPr>
        <w:t>No new signals to be requested for the GSDB.</w:t>
      </w:r>
    </w:p>
    <w:p w14:paraId="5222C292" w14:textId="2E9AE1EF" w:rsidR="00050F45" w:rsidRPr="00DE6B80" w:rsidRDefault="00072314" w:rsidP="00050F45">
      <w:pPr>
        <w:pStyle w:val="Heading4"/>
        <w:keepNext w:val="0"/>
        <w:tabs>
          <w:tab w:val="clear" w:pos="900"/>
          <w:tab w:val="left" w:pos="709"/>
        </w:tabs>
        <w:spacing w:before="240"/>
      </w:pPr>
      <w:bookmarkStart w:id="371" w:name="_Toc115100463"/>
      <w:r w:rsidRPr="00DE6B80">
        <w:t>HW I/Os</w:t>
      </w:r>
      <w:bookmarkEnd w:id="370"/>
      <w:bookmarkEnd w:id="371"/>
    </w:p>
    <w:p w14:paraId="424BF4D0" w14:textId="77777777" w:rsidR="00144A6D" w:rsidRPr="00DE6B80" w:rsidRDefault="00144A6D" w:rsidP="00144A6D">
      <w:pPr>
        <w:rPr>
          <w:rStyle w:val="SubtleEmphasis"/>
          <w:rFonts w:cs="Arial"/>
          <w:bCs/>
          <w:i w:val="0"/>
          <w:iCs w:val="0"/>
          <w:color w:val="auto"/>
        </w:rPr>
      </w:pPr>
      <w:r w:rsidRPr="00DE6B80">
        <w:rPr>
          <w:rStyle w:val="SubtleEmphasis"/>
          <w:rFonts w:cs="Arial"/>
          <w:bCs/>
          <w:i w:val="0"/>
          <w:iCs w:val="0"/>
          <w:color w:val="auto"/>
        </w:rPr>
        <w:t>-ALM_Conditioned_Pwr_Ckt (power circuit).</w:t>
      </w:r>
    </w:p>
    <w:p w14:paraId="76FBB16A" w14:textId="77777777" w:rsidR="00144A6D" w:rsidRPr="00DE6B80" w:rsidRDefault="00144A6D" w:rsidP="00144A6D">
      <w:pPr>
        <w:rPr>
          <w:bCs/>
          <w:i/>
          <w:iCs/>
        </w:rPr>
      </w:pPr>
      <w:r w:rsidRPr="00DE6B80">
        <w:rPr>
          <w:bCs/>
          <w:i/>
          <w:iCs/>
        </w:rPr>
        <w:t>Name: ALM_Conditioned_Pwr_Ckt</w:t>
      </w:r>
    </w:p>
    <w:p w14:paraId="30D23841" w14:textId="77777777" w:rsidR="00144A6D" w:rsidRPr="00DE6B80" w:rsidRDefault="00144A6D" w:rsidP="00144A6D">
      <w:pPr>
        <w:rPr>
          <w:bCs/>
          <w:i/>
          <w:iCs/>
        </w:rPr>
      </w:pPr>
      <w:r w:rsidRPr="00DE6B80">
        <w:rPr>
          <w:bCs/>
          <w:i/>
          <w:iCs/>
        </w:rPr>
        <w:t>Description: Depending on Configuration of AmbientLighting_Cfg, this ckt will either power the Ambient Light</w:t>
      </w:r>
    </w:p>
    <w:p w14:paraId="0BC4DC20" w14:textId="77777777" w:rsidR="00144A6D" w:rsidRPr="00DE6B80" w:rsidRDefault="00144A6D" w:rsidP="00144A6D">
      <w:pPr>
        <w:rPr>
          <w:bCs/>
          <w:i/>
          <w:iCs/>
        </w:rPr>
      </w:pPr>
      <w:r w:rsidRPr="00DE6B80">
        <w:rPr>
          <w:bCs/>
          <w:i/>
          <w:iCs/>
        </w:rPr>
        <w:t>module, or power the Single color ambient lighting</w:t>
      </w:r>
    </w:p>
    <w:p w14:paraId="1A3D682E" w14:textId="77777777" w:rsidR="00144A6D" w:rsidRPr="00DE6B80" w:rsidRDefault="00144A6D" w:rsidP="00144A6D">
      <w:pPr>
        <w:rPr>
          <w:bCs/>
          <w:i/>
          <w:iCs/>
        </w:rPr>
      </w:pPr>
      <w:r w:rsidRPr="00DE6B80">
        <w:rPr>
          <w:bCs/>
          <w:i/>
          <w:iCs/>
        </w:rPr>
        <w:t>Type: Numeric</w:t>
      </w:r>
    </w:p>
    <w:p w14:paraId="40D27B29" w14:textId="77777777" w:rsidR="00144A6D" w:rsidRPr="00DE6B80" w:rsidRDefault="00144A6D" w:rsidP="00144A6D">
      <w:pPr>
        <w:rPr>
          <w:bCs/>
          <w:i/>
          <w:iCs/>
        </w:rPr>
      </w:pPr>
      <w:r w:rsidRPr="00DE6B80">
        <w:rPr>
          <w:bCs/>
          <w:i/>
          <w:iCs/>
        </w:rPr>
        <w:t>Category: HW Output</w:t>
      </w:r>
    </w:p>
    <w:p w14:paraId="65CBB48D" w14:textId="77777777" w:rsidR="00144A6D" w:rsidRPr="00DE6B80" w:rsidRDefault="00144A6D" w:rsidP="00144A6D">
      <w:pPr>
        <w:rPr>
          <w:bCs/>
          <w:i/>
          <w:iCs/>
        </w:rPr>
      </w:pPr>
      <w:r w:rsidRPr="00DE6B80">
        <w:rPr>
          <w:bCs/>
          <w:i/>
          <w:iCs/>
        </w:rPr>
        <w:t>Initial Value: 0</w:t>
      </w:r>
    </w:p>
    <w:p w14:paraId="52DA6B33" w14:textId="77777777" w:rsidR="00144A6D" w:rsidRPr="00DE6B80" w:rsidRDefault="00144A6D" w:rsidP="00144A6D">
      <w:pPr>
        <w:rPr>
          <w:bCs/>
          <w:i/>
          <w:iCs/>
        </w:rPr>
      </w:pPr>
      <w:r w:rsidRPr="00DE6B80">
        <w:rPr>
          <w:bCs/>
          <w:i/>
          <w:iCs/>
        </w:rPr>
        <w:t>DataType: uint8</w:t>
      </w:r>
    </w:p>
    <w:p w14:paraId="204F6589" w14:textId="77777777" w:rsidR="00144A6D" w:rsidRPr="00DE6B80" w:rsidRDefault="00144A6D" w:rsidP="00144A6D">
      <w:pPr>
        <w:rPr>
          <w:bCs/>
          <w:i/>
          <w:iCs/>
        </w:rPr>
      </w:pPr>
      <w:r w:rsidRPr="00DE6B80">
        <w:rPr>
          <w:bCs/>
          <w:i/>
          <w:iCs/>
        </w:rPr>
        <w:t>Storage Class: Volatile</w:t>
      </w:r>
    </w:p>
    <w:p w14:paraId="20F702BA" w14:textId="77777777" w:rsidR="00144A6D" w:rsidRPr="00DE6B80" w:rsidRDefault="00144A6D" w:rsidP="00144A6D">
      <w:pPr>
        <w:rPr>
          <w:bCs/>
          <w:i/>
          <w:iCs/>
        </w:rPr>
      </w:pPr>
      <w:r w:rsidRPr="00DE6B80">
        <w:rPr>
          <w:bCs/>
          <w:i/>
          <w:iCs/>
        </w:rPr>
        <w:t>Structure of Data: Scalar</w:t>
      </w:r>
    </w:p>
    <w:p w14:paraId="3F3057C3" w14:textId="77777777" w:rsidR="00144A6D" w:rsidRPr="00DE6B80" w:rsidRDefault="00144A6D" w:rsidP="00144A6D">
      <w:pPr>
        <w:rPr>
          <w:bCs/>
          <w:i/>
          <w:iCs/>
        </w:rPr>
      </w:pPr>
      <w:r w:rsidRPr="00DE6B80">
        <w:rPr>
          <w:bCs/>
          <w:i/>
          <w:iCs/>
        </w:rPr>
        <w:t>Units: Percent</w:t>
      </w:r>
    </w:p>
    <w:p w14:paraId="3CA3A48A" w14:textId="77777777" w:rsidR="00144A6D" w:rsidRPr="00DE6B80" w:rsidRDefault="00144A6D" w:rsidP="00144A6D">
      <w:pPr>
        <w:rPr>
          <w:bCs/>
          <w:i/>
          <w:iCs/>
        </w:rPr>
      </w:pPr>
      <w:r w:rsidRPr="00DE6B80">
        <w:rPr>
          <w:bCs/>
          <w:i/>
          <w:iCs/>
        </w:rPr>
        <w:t>Resolution: 1</w:t>
      </w:r>
    </w:p>
    <w:p w14:paraId="6CEC0DA8" w14:textId="77777777" w:rsidR="00144A6D" w:rsidRPr="00DE6B80" w:rsidRDefault="00144A6D" w:rsidP="00144A6D">
      <w:pPr>
        <w:rPr>
          <w:bCs/>
          <w:i/>
          <w:iCs/>
        </w:rPr>
      </w:pPr>
      <w:r w:rsidRPr="00DE6B80">
        <w:rPr>
          <w:bCs/>
          <w:i/>
          <w:iCs/>
        </w:rPr>
        <w:t>Min Value: 0</w:t>
      </w:r>
    </w:p>
    <w:p w14:paraId="36D4E9D5" w14:textId="77777777" w:rsidR="00144A6D" w:rsidRPr="00D9689F" w:rsidRDefault="00144A6D" w:rsidP="00144A6D">
      <w:pPr>
        <w:rPr>
          <w:bCs/>
          <w:i/>
          <w:iCs/>
        </w:rPr>
      </w:pPr>
      <w:r w:rsidRPr="00DE6B80">
        <w:rPr>
          <w:bCs/>
          <w:i/>
          <w:iCs/>
        </w:rPr>
        <w:t>Max Value: 100</w:t>
      </w:r>
    </w:p>
    <w:p w14:paraId="16424D6A" w14:textId="77777777" w:rsidR="00072314" w:rsidRDefault="00072314" w:rsidP="00072314"/>
    <w:p w14:paraId="08A0938F" w14:textId="77777777" w:rsidR="00072314" w:rsidRPr="00BC6076" w:rsidRDefault="00072314" w:rsidP="00072314">
      <w:pPr>
        <w:pStyle w:val="Heading4"/>
        <w:keepNext w:val="0"/>
        <w:tabs>
          <w:tab w:val="clear" w:pos="900"/>
          <w:tab w:val="left" w:pos="709"/>
        </w:tabs>
        <w:spacing w:before="240"/>
      </w:pPr>
      <w:bookmarkStart w:id="372" w:name="_Toc35000637"/>
      <w:bookmarkStart w:id="373" w:name="_Toc115100464"/>
      <w:r w:rsidRPr="00BC6076">
        <w:t>Diagnostic Interfaces</w:t>
      </w:r>
      <w:bookmarkEnd w:id="372"/>
      <w:bookmarkEnd w:id="373"/>
    </w:p>
    <w:p w14:paraId="56C3BFF1" w14:textId="77777777" w:rsidR="00072314" w:rsidRPr="00BC6076" w:rsidRDefault="00072314" w:rsidP="00072314"/>
    <w:p w14:paraId="2EA75599" w14:textId="2C3C40CD" w:rsidR="00072314" w:rsidRPr="00BC6076" w:rsidRDefault="00072314" w:rsidP="00072314">
      <w:pPr>
        <w:pStyle w:val="Heading5"/>
        <w:keepNext w:val="0"/>
        <w:tabs>
          <w:tab w:val="clear" w:pos="900"/>
          <w:tab w:val="left" w:pos="709"/>
        </w:tabs>
        <w:spacing w:before="240"/>
      </w:pPr>
      <w:bookmarkStart w:id="374" w:name="_Toc35000638"/>
      <w:r w:rsidRPr="00BC6076">
        <w:t>DTCs</w:t>
      </w:r>
      <w:bookmarkEnd w:id="374"/>
    </w:p>
    <w:p w14:paraId="1E8EB624" w14:textId="333D6482" w:rsidR="000271B6" w:rsidRPr="00BC6076" w:rsidRDefault="000271B6" w:rsidP="000271B6">
      <w:pPr>
        <w:pStyle w:val="Heading6"/>
      </w:pPr>
      <w:r w:rsidRPr="00BC6076">
        <w:t>BCM DTCs</w:t>
      </w:r>
    </w:p>
    <w:p w14:paraId="55459330" w14:textId="1CEBA511" w:rsidR="006B34EF" w:rsidRPr="00BC6076" w:rsidRDefault="006B34EF" w:rsidP="006B34EF"/>
    <w:p w14:paraId="17282DF5" w14:textId="0044D1BB" w:rsidR="006B34EF" w:rsidRPr="00BC6076" w:rsidRDefault="006B34EF" w:rsidP="006B34EF">
      <w:pPr>
        <w:rPr>
          <w:b/>
          <w:bCs/>
        </w:rPr>
      </w:pPr>
      <w:r w:rsidRPr="00BC6076">
        <w:rPr>
          <w:b/>
          <w:bCs/>
        </w:rPr>
        <w:t>Functional DTCs</w:t>
      </w:r>
    </w:p>
    <w:p w14:paraId="67B61025" w14:textId="77777777" w:rsidR="006B34EF" w:rsidRPr="00BC6076" w:rsidRDefault="006B34EF" w:rsidP="006B34EF"/>
    <w:tbl>
      <w:tblPr>
        <w:tblW w:w="5000" w:type="pct"/>
        <w:jc w:val="center"/>
        <w:tblLayout w:type="fixed"/>
        <w:tblCellMar>
          <w:left w:w="29" w:type="dxa"/>
          <w:right w:w="29" w:type="dxa"/>
        </w:tblCellMar>
        <w:tblLook w:val="0000" w:firstRow="0" w:lastRow="0" w:firstColumn="0" w:lastColumn="0" w:noHBand="0" w:noVBand="0"/>
      </w:tblPr>
      <w:tblGrid>
        <w:gridCol w:w="712"/>
        <w:gridCol w:w="1437"/>
        <w:gridCol w:w="1800"/>
        <w:gridCol w:w="271"/>
        <w:gridCol w:w="269"/>
        <w:gridCol w:w="271"/>
        <w:gridCol w:w="269"/>
        <w:gridCol w:w="271"/>
        <w:gridCol w:w="1980"/>
        <w:gridCol w:w="271"/>
        <w:gridCol w:w="808"/>
        <w:gridCol w:w="1081"/>
        <w:gridCol w:w="271"/>
        <w:gridCol w:w="622"/>
      </w:tblGrid>
      <w:tr w:rsidR="00BC6076" w:rsidRPr="00BC6076" w14:paraId="3C1B5E7F" w14:textId="77777777" w:rsidTr="00BC6076">
        <w:trPr>
          <w:cantSplit/>
          <w:trHeight w:val="1619"/>
          <w:jc w:val="center"/>
        </w:trPr>
        <w:tc>
          <w:tcPr>
            <w:tcW w:w="345" w:type="pct"/>
            <w:tcBorders>
              <w:top w:val="single" w:sz="4" w:space="0" w:color="000000"/>
              <w:left w:val="single" w:sz="8" w:space="0" w:color="000000"/>
              <w:bottom w:val="single" w:sz="4" w:space="0" w:color="000000"/>
              <w:right w:val="single" w:sz="8" w:space="0" w:color="000000"/>
            </w:tcBorders>
            <w:shd w:val="pct10" w:color="auto" w:fill="auto"/>
            <w:vAlign w:val="center"/>
          </w:tcPr>
          <w:p w14:paraId="616D1B47" w14:textId="77777777" w:rsidR="006B34EF" w:rsidRPr="00BC6076" w:rsidRDefault="006B34EF" w:rsidP="00BC6076">
            <w:pPr>
              <w:rPr>
                <w:sz w:val="18"/>
                <w:szCs w:val="18"/>
              </w:rPr>
            </w:pPr>
            <w:r w:rsidRPr="00BC6076">
              <w:rPr>
                <w:sz w:val="18"/>
                <w:szCs w:val="18"/>
              </w:rPr>
              <w:t>DTC</w:t>
            </w:r>
          </w:p>
        </w:tc>
        <w:tc>
          <w:tcPr>
            <w:tcW w:w="696" w:type="pct"/>
            <w:tcBorders>
              <w:top w:val="single" w:sz="4" w:space="0" w:color="000000"/>
              <w:left w:val="single" w:sz="8" w:space="0" w:color="000000"/>
              <w:bottom w:val="single" w:sz="4" w:space="0" w:color="000000"/>
              <w:right w:val="single" w:sz="8" w:space="0" w:color="000000"/>
            </w:tcBorders>
            <w:shd w:val="pct10" w:color="auto" w:fill="auto"/>
            <w:vAlign w:val="center"/>
          </w:tcPr>
          <w:p w14:paraId="31BC6D87" w14:textId="77777777" w:rsidR="006B34EF" w:rsidRPr="00BC6076" w:rsidRDefault="006B34EF" w:rsidP="00BC6076">
            <w:pPr>
              <w:rPr>
                <w:sz w:val="18"/>
                <w:szCs w:val="18"/>
              </w:rPr>
            </w:pPr>
            <w:r w:rsidRPr="00BC6076">
              <w:rPr>
                <w:sz w:val="18"/>
                <w:szCs w:val="18"/>
              </w:rPr>
              <w:t>DTC Name</w:t>
            </w:r>
          </w:p>
        </w:tc>
        <w:tc>
          <w:tcPr>
            <w:tcW w:w="871" w:type="pct"/>
            <w:tcBorders>
              <w:top w:val="single" w:sz="4" w:space="0" w:color="000000"/>
              <w:left w:val="single" w:sz="8" w:space="0" w:color="000000"/>
              <w:bottom w:val="single" w:sz="4" w:space="0" w:color="000000"/>
              <w:right w:val="single" w:sz="8" w:space="0" w:color="000000"/>
            </w:tcBorders>
            <w:shd w:val="pct10" w:color="auto" w:fill="auto"/>
            <w:vAlign w:val="center"/>
          </w:tcPr>
          <w:p w14:paraId="24C29BC0" w14:textId="77777777" w:rsidR="006B34EF" w:rsidRPr="00BC6076" w:rsidRDefault="006B34EF" w:rsidP="00BC6076">
            <w:pPr>
              <w:rPr>
                <w:sz w:val="18"/>
                <w:szCs w:val="18"/>
              </w:rPr>
            </w:pPr>
            <w:r w:rsidRPr="00BC6076">
              <w:rPr>
                <w:sz w:val="18"/>
                <w:szCs w:val="18"/>
              </w:rPr>
              <w:t>Config_Reqts</w:t>
            </w:r>
          </w:p>
        </w:tc>
        <w:tc>
          <w:tcPr>
            <w:tcW w:w="131"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58DDE812" w14:textId="77777777" w:rsidR="006B34EF" w:rsidRPr="00BC6076" w:rsidRDefault="006B34EF" w:rsidP="00BC6076">
            <w:pPr>
              <w:rPr>
                <w:sz w:val="18"/>
                <w:szCs w:val="18"/>
              </w:rPr>
            </w:pPr>
            <w:r w:rsidRPr="00BC6076">
              <w:rPr>
                <w:sz w:val="18"/>
                <w:szCs w:val="18"/>
              </w:rPr>
              <w:t>Rate (msec)</w:t>
            </w:r>
          </w:p>
        </w:tc>
        <w:tc>
          <w:tcPr>
            <w:tcW w:w="130"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541CD3C7" w14:textId="77777777" w:rsidR="006B34EF" w:rsidRPr="00BC6076" w:rsidRDefault="006B34EF" w:rsidP="00BC6076">
            <w:pPr>
              <w:rPr>
                <w:sz w:val="18"/>
                <w:szCs w:val="18"/>
              </w:rPr>
            </w:pPr>
            <w:r w:rsidRPr="00BC6076">
              <w:rPr>
                <w:sz w:val="18"/>
                <w:szCs w:val="18"/>
              </w:rPr>
              <w:t>SelfTest</w:t>
            </w:r>
          </w:p>
        </w:tc>
        <w:tc>
          <w:tcPr>
            <w:tcW w:w="131"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70F55FF1" w14:textId="77777777" w:rsidR="006B34EF" w:rsidRPr="00BC6076" w:rsidRDefault="006B34EF" w:rsidP="00BC6076">
            <w:pPr>
              <w:rPr>
                <w:sz w:val="18"/>
                <w:szCs w:val="18"/>
              </w:rPr>
            </w:pPr>
            <w:r w:rsidRPr="00BC6076">
              <w:rPr>
                <w:sz w:val="18"/>
                <w:szCs w:val="18"/>
              </w:rPr>
              <w:t>VBatt Guard</w:t>
            </w:r>
          </w:p>
        </w:tc>
        <w:tc>
          <w:tcPr>
            <w:tcW w:w="130"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106E9AE9" w14:textId="77777777" w:rsidR="006B34EF" w:rsidRPr="00BC6076" w:rsidRDefault="006B34EF" w:rsidP="00BC6076">
            <w:pPr>
              <w:rPr>
                <w:sz w:val="18"/>
                <w:szCs w:val="18"/>
              </w:rPr>
            </w:pPr>
            <w:r w:rsidRPr="00BC6076">
              <w:rPr>
                <w:sz w:val="18"/>
                <w:szCs w:val="18"/>
              </w:rPr>
              <w:t>IgnitionStable_5sec</w:t>
            </w:r>
          </w:p>
        </w:tc>
        <w:tc>
          <w:tcPr>
            <w:tcW w:w="131"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7E39A7F2" w14:textId="77777777" w:rsidR="006B34EF" w:rsidRPr="00BC6076" w:rsidRDefault="006B34EF" w:rsidP="00BC6076">
            <w:pPr>
              <w:rPr>
                <w:sz w:val="18"/>
                <w:szCs w:val="18"/>
              </w:rPr>
            </w:pPr>
            <w:r w:rsidRPr="00BC6076">
              <w:rPr>
                <w:sz w:val="18"/>
                <w:szCs w:val="18"/>
              </w:rPr>
              <w:t>DTC_Ctrl</w:t>
            </w:r>
          </w:p>
        </w:tc>
        <w:tc>
          <w:tcPr>
            <w:tcW w:w="958" w:type="pct"/>
            <w:tcBorders>
              <w:top w:val="single" w:sz="4" w:space="0" w:color="000000"/>
              <w:left w:val="single" w:sz="8" w:space="0" w:color="000000"/>
              <w:bottom w:val="single" w:sz="4" w:space="0" w:color="000000"/>
              <w:right w:val="single" w:sz="8" w:space="0" w:color="000000"/>
            </w:tcBorders>
            <w:shd w:val="pct10" w:color="auto" w:fill="auto"/>
            <w:vAlign w:val="center"/>
          </w:tcPr>
          <w:p w14:paraId="04ECDDD0" w14:textId="77777777" w:rsidR="006B34EF" w:rsidRPr="00BC6076" w:rsidRDefault="006B34EF" w:rsidP="00BC6076">
            <w:pPr>
              <w:rPr>
                <w:sz w:val="18"/>
                <w:szCs w:val="18"/>
              </w:rPr>
            </w:pPr>
            <w:r w:rsidRPr="00BC6076">
              <w:rPr>
                <w:sz w:val="18"/>
                <w:szCs w:val="18"/>
              </w:rPr>
              <w:t>Inc_Criteria</w:t>
            </w:r>
          </w:p>
        </w:tc>
        <w:tc>
          <w:tcPr>
            <w:tcW w:w="131"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0E062173" w14:textId="77777777" w:rsidR="006B34EF" w:rsidRPr="00BC6076" w:rsidRDefault="006B34EF" w:rsidP="00BC6076">
            <w:pPr>
              <w:rPr>
                <w:sz w:val="18"/>
                <w:szCs w:val="18"/>
              </w:rPr>
            </w:pPr>
            <w:r w:rsidRPr="00BC6076">
              <w:rPr>
                <w:sz w:val="18"/>
                <w:szCs w:val="18"/>
              </w:rPr>
              <w:t>Inc_Val</w:t>
            </w:r>
          </w:p>
        </w:tc>
        <w:tc>
          <w:tcPr>
            <w:tcW w:w="391" w:type="pct"/>
            <w:tcBorders>
              <w:top w:val="single" w:sz="4" w:space="0" w:color="000000"/>
              <w:left w:val="single" w:sz="8" w:space="0" w:color="000000"/>
              <w:bottom w:val="single" w:sz="4" w:space="0" w:color="000000"/>
              <w:right w:val="single" w:sz="8" w:space="0" w:color="000000"/>
            </w:tcBorders>
            <w:shd w:val="pct10" w:color="auto" w:fill="auto"/>
            <w:vAlign w:val="center"/>
          </w:tcPr>
          <w:p w14:paraId="1C3DE4B0" w14:textId="77777777" w:rsidR="006B34EF" w:rsidRPr="00BC6076" w:rsidRDefault="006B34EF" w:rsidP="00BC6076">
            <w:pPr>
              <w:rPr>
                <w:sz w:val="18"/>
                <w:szCs w:val="18"/>
              </w:rPr>
            </w:pPr>
            <w:r w:rsidRPr="00BC6076">
              <w:rPr>
                <w:sz w:val="18"/>
                <w:szCs w:val="18"/>
              </w:rPr>
              <w:t>Max Action</w:t>
            </w:r>
          </w:p>
        </w:tc>
        <w:tc>
          <w:tcPr>
            <w:tcW w:w="523" w:type="pct"/>
            <w:tcBorders>
              <w:top w:val="single" w:sz="4" w:space="0" w:color="000000"/>
              <w:left w:val="single" w:sz="8" w:space="0" w:color="000000"/>
              <w:bottom w:val="single" w:sz="4" w:space="0" w:color="000000"/>
              <w:right w:val="single" w:sz="8" w:space="0" w:color="000000"/>
            </w:tcBorders>
            <w:shd w:val="pct10" w:color="auto" w:fill="auto"/>
            <w:vAlign w:val="center"/>
          </w:tcPr>
          <w:p w14:paraId="0D7AF85A" w14:textId="77777777" w:rsidR="006B34EF" w:rsidRPr="00BC6076" w:rsidRDefault="006B34EF" w:rsidP="00BC6076">
            <w:pPr>
              <w:rPr>
                <w:sz w:val="18"/>
                <w:szCs w:val="18"/>
              </w:rPr>
            </w:pPr>
            <w:r w:rsidRPr="00BC6076">
              <w:rPr>
                <w:sz w:val="18"/>
                <w:szCs w:val="18"/>
              </w:rPr>
              <w:t>Dec_Criteria</w:t>
            </w:r>
          </w:p>
        </w:tc>
        <w:tc>
          <w:tcPr>
            <w:tcW w:w="131" w:type="pct"/>
            <w:tcBorders>
              <w:top w:val="single" w:sz="4" w:space="0" w:color="000000"/>
              <w:left w:val="single" w:sz="8" w:space="0" w:color="000000"/>
              <w:bottom w:val="single" w:sz="4" w:space="0" w:color="000000"/>
              <w:right w:val="single" w:sz="8" w:space="0" w:color="000000"/>
            </w:tcBorders>
            <w:shd w:val="pct10" w:color="auto" w:fill="auto"/>
            <w:textDirection w:val="btLr"/>
            <w:vAlign w:val="center"/>
          </w:tcPr>
          <w:p w14:paraId="419641F4" w14:textId="77777777" w:rsidR="006B34EF" w:rsidRPr="00BC6076" w:rsidRDefault="006B34EF" w:rsidP="00BC6076">
            <w:pPr>
              <w:jc w:val="center"/>
              <w:rPr>
                <w:sz w:val="18"/>
                <w:szCs w:val="18"/>
              </w:rPr>
            </w:pPr>
            <w:r w:rsidRPr="00BC6076">
              <w:rPr>
                <w:sz w:val="18"/>
                <w:szCs w:val="18"/>
              </w:rPr>
              <w:t>Dec_Val</w:t>
            </w:r>
          </w:p>
        </w:tc>
        <w:tc>
          <w:tcPr>
            <w:tcW w:w="301" w:type="pct"/>
            <w:tcBorders>
              <w:top w:val="single" w:sz="4" w:space="0" w:color="000000"/>
              <w:left w:val="single" w:sz="8" w:space="0" w:color="000000"/>
              <w:bottom w:val="single" w:sz="4" w:space="0" w:color="000000"/>
              <w:right w:val="single" w:sz="4" w:space="0" w:color="000000"/>
            </w:tcBorders>
            <w:shd w:val="pct10" w:color="auto" w:fill="auto"/>
            <w:vAlign w:val="center"/>
          </w:tcPr>
          <w:p w14:paraId="3C6CFC64" w14:textId="77777777" w:rsidR="006B34EF" w:rsidRPr="00BC6076" w:rsidRDefault="006B34EF" w:rsidP="00BC6076">
            <w:pPr>
              <w:rPr>
                <w:sz w:val="18"/>
                <w:szCs w:val="18"/>
              </w:rPr>
            </w:pPr>
            <w:r w:rsidRPr="00BC6076">
              <w:rPr>
                <w:sz w:val="18"/>
                <w:szCs w:val="18"/>
              </w:rPr>
              <w:t>Min Action</w:t>
            </w:r>
          </w:p>
        </w:tc>
      </w:tr>
      <w:tr w:rsidR="00BC6076" w:rsidRPr="00BC6076" w14:paraId="7181C0FF"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1128181D" w14:textId="77777777" w:rsidR="006B34EF" w:rsidRPr="006B34EF" w:rsidRDefault="006B34EF" w:rsidP="00BC6076">
            <w:pPr>
              <w:rPr>
                <w:sz w:val="18"/>
                <w:szCs w:val="18"/>
              </w:rPr>
            </w:pPr>
            <w:r w:rsidRPr="006B34EF">
              <w:rPr>
                <w:sz w:val="18"/>
                <w:szCs w:val="18"/>
              </w:rPr>
              <w:t>946500</w:t>
            </w:r>
          </w:p>
        </w:tc>
        <w:tc>
          <w:tcPr>
            <w:tcW w:w="696" w:type="pct"/>
            <w:tcBorders>
              <w:top w:val="single" w:sz="4" w:space="0" w:color="000000"/>
              <w:left w:val="single" w:sz="8" w:space="0" w:color="000000"/>
              <w:bottom w:val="single" w:sz="4" w:space="0" w:color="000000"/>
              <w:right w:val="single" w:sz="8" w:space="0" w:color="000000"/>
            </w:tcBorders>
            <w:vAlign w:val="center"/>
          </w:tcPr>
          <w:p w14:paraId="4A31D2B2" w14:textId="77777777" w:rsidR="006B34EF" w:rsidRPr="006B34EF" w:rsidRDefault="006B34EF" w:rsidP="00BC6076">
            <w:pPr>
              <w:rPr>
                <w:sz w:val="18"/>
                <w:szCs w:val="18"/>
              </w:rPr>
            </w:pPr>
            <w:r w:rsidRPr="006B34EF">
              <w:rPr>
                <w:sz w:val="18"/>
                <w:szCs w:val="18"/>
              </w:rPr>
              <w:t>(Subnet Node count mismatch for ALM LIN_H) Ambient Lighting Bus 1</w:t>
            </w:r>
          </w:p>
        </w:tc>
        <w:tc>
          <w:tcPr>
            <w:tcW w:w="871" w:type="pct"/>
            <w:tcBorders>
              <w:top w:val="single" w:sz="4" w:space="0" w:color="000000"/>
              <w:left w:val="single" w:sz="8" w:space="0" w:color="000000"/>
              <w:bottom w:val="single" w:sz="4" w:space="0" w:color="000000"/>
              <w:right w:val="single" w:sz="8" w:space="0" w:color="000000"/>
            </w:tcBorders>
            <w:vAlign w:val="center"/>
          </w:tcPr>
          <w:p w14:paraId="746CDF69" w14:textId="77777777" w:rsidR="006B34EF" w:rsidRPr="006B34EF" w:rsidRDefault="006B34EF" w:rsidP="00BC6076">
            <w:pPr>
              <w:rPr>
                <w:sz w:val="18"/>
                <w:szCs w:val="18"/>
              </w:rPr>
            </w:pPr>
            <w:r w:rsidRPr="006B34EF">
              <w:rPr>
                <w:sz w:val="18"/>
                <w:szCs w:val="18"/>
              </w:rPr>
              <w:t>AmbientLighting_Cfg &lt;&gt;</w:t>
            </w:r>
          </w:p>
          <w:p w14:paraId="0FC3BCCD" w14:textId="77777777" w:rsidR="006B34EF" w:rsidRPr="006B34EF" w:rsidRDefault="006B34EF" w:rsidP="00BC6076">
            <w:pPr>
              <w:rPr>
                <w:sz w:val="18"/>
                <w:szCs w:val="18"/>
              </w:rPr>
            </w:pPr>
            <w:r w:rsidRPr="006B34EF">
              <w:rPr>
                <w:sz w:val="18"/>
                <w:szCs w:val="18"/>
              </w:rPr>
              <w:t>DISABLED &amp; (DTCSuppression_Cfg[DTCSuppression_Cfg_Index], bit0 = 1)</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632ECF79" w14:textId="77777777" w:rsidR="006B34EF" w:rsidRPr="006B34EF" w:rsidRDefault="006B34EF" w:rsidP="00BC6076">
            <w:pPr>
              <w:rPr>
                <w:sz w:val="18"/>
                <w:szCs w:val="18"/>
              </w:rPr>
            </w:pPr>
            <w:r w:rsidRPr="006B34EF">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15DA4E58" w14:textId="77777777" w:rsidR="006B34EF" w:rsidRPr="006B34EF" w:rsidRDefault="006B34EF" w:rsidP="00BC6076">
            <w:pPr>
              <w:rPr>
                <w:sz w:val="18"/>
                <w:szCs w:val="18"/>
              </w:rPr>
            </w:pPr>
            <w:r w:rsidRPr="006B34EF">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2FC4355" w14:textId="77777777" w:rsidR="006B34EF" w:rsidRPr="006B34EF" w:rsidRDefault="006B34EF" w:rsidP="00BC6076">
            <w:pPr>
              <w:rPr>
                <w:sz w:val="18"/>
                <w:szCs w:val="18"/>
              </w:rPr>
            </w:pPr>
            <w:r w:rsidRPr="006B34EF">
              <w:rPr>
                <w:sz w:val="18"/>
                <w:szCs w:val="18"/>
              </w:rPr>
              <w:t>n/a</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52B00B04" w14:textId="77777777" w:rsidR="006B34EF" w:rsidRPr="006B34EF" w:rsidRDefault="006B34EF" w:rsidP="00BC6076">
            <w:pPr>
              <w:rPr>
                <w:sz w:val="18"/>
                <w:szCs w:val="18"/>
              </w:rPr>
            </w:pPr>
            <w:r w:rsidRPr="006B34EF">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46A36B19" w14:textId="77777777" w:rsidR="006B34EF" w:rsidRPr="006B34EF" w:rsidRDefault="006B34EF" w:rsidP="00BC6076">
            <w:pPr>
              <w:rPr>
                <w:sz w:val="18"/>
                <w:szCs w:val="18"/>
              </w:rPr>
            </w:pPr>
            <w:r w:rsidRPr="006B34EF">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vAlign w:val="center"/>
          </w:tcPr>
          <w:p w14:paraId="06508556" w14:textId="77777777" w:rsidR="006B34EF" w:rsidRPr="006B34EF" w:rsidRDefault="006B34EF" w:rsidP="00BC6076">
            <w:pPr>
              <w:rPr>
                <w:sz w:val="18"/>
                <w:szCs w:val="18"/>
              </w:rPr>
            </w:pPr>
            <w:r w:rsidRPr="006B34EF">
              <w:rPr>
                <w:sz w:val="18"/>
                <w:szCs w:val="18"/>
              </w:rPr>
              <w:t>ALMCensusStat = DONE &amp; ExpectedALM_NodesCount_Cfg[0] &lt;&gt; Count_Present(ALM_LIN_H_Stat[])</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5A17F341" w14:textId="77777777" w:rsidR="006B34EF" w:rsidRPr="006B34EF" w:rsidRDefault="006B34EF" w:rsidP="00BC6076">
            <w:pPr>
              <w:rPr>
                <w:sz w:val="18"/>
                <w:szCs w:val="18"/>
              </w:rPr>
            </w:pPr>
            <w:r w:rsidRPr="006B34EF">
              <w:rPr>
                <w:sz w:val="18"/>
                <w:szCs w:val="18"/>
              </w:rPr>
              <w:t>64</w:t>
            </w:r>
          </w:p>
        </w:tc>
        <w:tc>
          <w:tcPr>
            <w:tcW w:w="391" w:type="pct"/>
            <w:tcBorders>
              <w:top w:val="single" w:sz="4" w:space="0" w:color="000000"/>
              <w:left w:val="single" w:sz="8" w:space="0" w:color="000000"/>
              <w:bottom w:val="single" w:sz="4" w:space="0" w:color="000000"/>
              <w:right w:val="single" w:sz="8" w:space="0" w:color="000000"/>
            </w:tcBorders>
            <w:vAlign w:val="center"/>
          </w:tcPr>
          <w:p w14:paraId="63DBFB99" w14:textId="5E7F51A6" w:rsidR="006B34EF" w:rsidRPr="006B34EF" w:rsidRDefault="006B34EF" w:rsidP="00BC6076">
            <w:pPr>
              <w:rPr>
                <w:sz w:val="18"/>
                <w:szCs w:val="18"/>
              </w:rPr>
            </w:pPr>
            <w:r w:rsidRPr="006B34EF">
              <w:rPr>
                <w:sz w:val="18"/>
                <w:szCs w:val="18"/>
              </w:rPr>
              <w:t>DTCMaxAction()</w:t>
            </w:r>
          </w:p>
        </w:tc>
        <w:tc>
          <w:tcPr>
            <w:tcW w:w="523" w:type="pct"/>
            <w:tcBorders>
              <w:top w:val="single" w:sz="4" w:space="0" w:color="000000"/>
              <w:left w:val="single" w:sz="8" w:space="0" w:color="000000"/>
              <w:bottom w:val="single" w:sz="4" w:space="0" w:color="000000"/>
              <w:right w:val="single" w:sz="8" w:space="0" w:color="000000"/>
            </w:tcBorders>
            <w:vAlign w:val="center"/>
          </w:tcPr>
          <w:p w14:paraId="09500782" w14:textId="77777777" w:rsidR="006B34EF" w:rsidRPr="006B34EF" w:rsidRDefault="006B34EF" w:rsidP="00BC6076">
            <w:pPr>
              <w:rPr>
                <w:sz w:val="18"/>
                <w:szCs w:val="18"/>
              </w:rPr>
            </w:pPr>
            <w:r w:rsidRPr="006B34EF">
              <w:rPr>
                <w:sz w:val="18"/>
                <w:szCs w:val="18"/>
              </w:rPr>
              <w:t>Else</w:t>
            </w:r>
          </w:p>
          <w:p w14:paraId="5E3CC16B" w14:textId="77777777" w:rsidR="006B34EF" w:rsidRPr="006B34EF" w:rsidRDefault="006B34EF" w:rsidP="00BC6076">
            <w:pPr>
              <w:rPr>
                <w:sz w:val="18"/>
                <w:szCs w:val="18"/>
              </w:rPr>
            </w:pP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5BD512BE" w14:textId="77777777" w:rsidR="006B34EF" w:rsidRPr="006B34EF" w:rsidRDefault="006B34EF" w:rsidP="00BC6076">
            <w:pPr>
              <w:rPr>
                <w:sz w:val="18"/>
                <w:szCs w:val="18"/>
              </w:rPr>
            </w:pPr>
            <w:r w:rsidRPr="006B34EF">
              <w:rPr>
                <w:sz w:val="18"/>
                <w:szCs w:val="18"/>
              </w:rPr>
              <w:t>2</w:t>
            </w:r>
          </w:p>
        </w:tc>
        <w:tc>
          <w:tcPr>
            <w:tcW w:w="301" w:type="pct"/>
            <w:tcBorders>
              <w:top w:val="single" w:sz="4" w:space="0" w:color="000000"/>
              <w:left w:val="single" w:sz="8" w:space="0" w:color="000000"/>
              <w:bottom w:val="single" w:sz="4" w:space="0" w:color="000000"/>
              <w:right w:val="single" w:sz="4" w:space="0" w:color="000000"/>
            </w:tcBorders>
            <w:vAlign w:val="center"/>
          </w:tcPr>
          <w:p w14:paraId="183CD9F1" w14:textId="77777777" w:rsidR="006B34EF" w:rsidRPr="006B34EF" w:rsidRDefault="006B34EF" w:rsidP="00BC6076">
            <w:pPr>
              <w:rPr>
                <w:sz w:val="18"/>
                <w:szCs w:val="18"/>
              </w:rPr>
            </w:pPr>
            <w:r w:rsidRPr="006B34EF">
              <w:rPr>
                <w:sz w:val="18"/>
                <w:szCs w:val="18"/>
              </w:rPr>
              <w:t>DTCMinAction()</w:t>
            </w:r>
          </w:p>
        </w:tc>
      </w:tr>
      <w:tr w:rsidR="00BC6076" w:rsidRPr="00BC6076" w14:paraId="5411FD9A"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4170FC29" w14:textId="77777777" w:rsidR="006B34EF" w:rsidRPr="006B34EF" w:rsidRDefault="006B34EF" w:rsidP="00BC6076">
            <w:pPr>
              <w:rPr>
                <w:sz w:val="18"/>
                <w:szCs w:val="18"/>
              </w:rPr>
            </w:pPr>
            <w:r w:rsidRPr="006B34EF">
              <w:rPr>
                <w:sz w:val="18"/>
                <w:szCs w:val="18"/>
              </w:rPr>
              <w:t>946700</w:t>
            </w:r>
          </w:p>
        </w:tc>
        <w:tc>
          <w:tcPr>
            <w:tcW w:w="696" w:type="pct"/>
            <w:tcBorders>
              <w:top w:val="single" w:sz="4" w:space="0" w:color="000000"/>
              <w:left w:val="single" w:sz="8" w:space="0" w:color="000000"/>
              <w:bottom w:val="single" w:sz="4" w:space="0" w:color="000000"/>
              <w:right w:val="single" w:sz="8" w:space="0" w:color="000000"/>
            </w:tcBorders>
            <w:vAlign w:val="center"/>
          </w:tcPr>
          <w:p w14:paraId="26867A7A" w14:textId="77777777" w:rsidR="006B34EF" w:rsidRPr="006B34EF" w:rsidRDefault="006B34EF" w:rsidP="00BC6076">
            <w:pPr>
              <w:rPr>
                <w:sz w:val="18"/>
                <w:szCs w:val="18"/>
              </w:rPr>
            </w:pPr>
            <w:r w:rsidRPr="006B34EF">
              <w:rPr>
                <w:sz w:val="18"/>
                <w:szCs w:val="18"/>
              </w:rPr>
              <w:t>(Subnet Node count mismatch for ALM LIN_L) Ambient Lighting Bus 3</w:t>
            </w:r>
          </w:p>
        </w:tc>
        <w:tc>
          <w:tcPr>
            <w:tcW w:w="871" w:type="pct"/>
            <w:tcBorders>
              <w:top w:val="single" w:sz="4" w:space="0" w:color="000000"/>
              <w:left w:val="single" w:sz="8" w:space="0" w:color="000000"/>
              <w:bottom w:val="single" w:sz="4" w:space="0" w:color="000000"/>
              <w:right w:val="single" w:sz="8" w:space="0" w:color="000000"/>
            </w:tcBorders>
            <w:vAlign w:val="center"/>
          </w:tcPr>
          <w:p w14:paraId="10155C09" w14:textId="77777777" w:rsidR="006B34EF" w:rsidRPr="006B34EF" w:rsidRDefault="006B34EF" w:rsidP="00BC6076">
            <w:pPr>
              <w:rPr>
                <w:sz w:val="18"/>
                <w:szCs w:val="18"/>
              </w:rPr>
            </w:pPr>
            <w:r w:rsidRPr="006B34EF">
              <w:rPr>
                <w:sz w:val="18"/>
                <w:szCs w:val="18"/>
              </w:rPr>
              <w:t>AmbientLighting_Cfg &lt;&gt;</w:t>
            </w:r>
          </w:p>
          <w:p w14:paraId="1E788436" w14:textId="77777777" w:rsidR="006B34EF" w:rsidRPr="006B34EF" w:rsidRDefault="006B34EF" w:rsidP="00BC6076">
            <w:pPr>
              <w:rPr>
                <w:sz w:val="18"/>
                <w:szCs w:val="18"/>
              </w:rPr>
            </w:pPr>
            <w:r w:rsidRPr="006B34EF">
              <w:rPr>
                <w:sz w:val="18"/>
                <w:szCs w:val="18"/>
              </w:rPr>
              <w:t>DISABLED &amp; (DTCSuppression_Cfg[DTCSuppression_Cfg_Index], bit0 = 1)</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1074D546" w14:textId="77777777" w:rsidR="006B34EF" w:rsidRPr="006B34EF" w:rsidRDefault="006B34EF" w:rsidP="00BC6076">
            <w:pPr>
              <w:rPr>
                <w:sz w:val="18"/>
                <w:szCs w:val="18"/>
              </w:rPr>
            </w:pPr>
            <w:r w:rsidRPr="006B34EF">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6D26A71C" w14:textId="77777777" w:rsidR="006B34EF" w:rsidRPr="006B34EF" w:rsidRDefault="006B34EF" w:rsidP="00BC6076">
            <w:pPr>
              <w:rPr>
                <w:sz w:val="18"/>
                <w:szCs w:val="18"/>
              </w:rPr>
            </w:pPr>
            <w:r w:rsidRPr="006B34EF">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EE5BE5A" w14:textId="77777777" w:rsidR="006B34EF" w:rsidRPr="006B34EF" w:rsidRDefault="006B34EF" w:rsidP="00BC6076">
            <w:pPr>
              <w:rPr>
                <w:sz w:val="18"/>
                <w:szCs w:val="18"/>
              </w:rPr>
            </w:pPr>
            <w:r w:rsidRPr="006B34EF">
              <w:rPr>
                <w:sz w:val="18"/>
                <w:szCs w:val="18"/>
              </w:rPr>
              <w:t>n/a</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4EC47329" w14:textId="77777777" w:rsidR="006B34EF" w:rsidRPr="006B34EF" w:rsidRDefault="006B34EF" w:rsidP="00BC6076">
            <w:pPr>
              <w:rPr>
                <w:sz w:val="18"/>
                <w:szCs w:val="18"/>
              </w:rPr>
            </w:pPr>
            <w:r w:rsidRPr="006B34EF">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6182DE75" w14:textId="77777777" w:rsidR="006B34EF" w:rsidRPr="006B34EF" w:rsidRDefault="006B34EF" w:rsidP="00BC6076">
            <w:pPr>
              <w:rPr>
                <w:sz w:val="18"/>
                <w:szCs w:val="18"/>
              </w:rPr>
            </w:pPr>
            <w:r w:rsidRPr="006B34EF">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vAlign w:val="center"/>
          </w:tcPr>
          <w:p w14:paraId="749D244A" w14:textId="77777777" w:rsidR="006B34EF" w:rsidRPr="006B34EF" w:rsidRDefault="006B34EF" w:rsidP="00BC6076">
            <w:pPr>
              <w:rPr>
                <w:sz w:val="18"/>
                <w:szCs w:val="18"/>
              </w:rPr>
            </w:pPr>
            <w:r w:rsidRPr="006B34EF">
              <w:rPr>
                <w:sz w:val="18"/>
                <w:szCs w:val="18"/>
              </w:rPr>
              <w:t>ALMCensusStat = DONE &amp; ExpectedALM_NodesCount_Cfg[2] &lt;&gt; Count_Present(ALM_LIN_L_Stat[])</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4B861967" w14:textId="77777777" w:rsidR="006B34EF" w:rsidRPr="006B34EF" w:rsidRDefault="006B34EF" w:rsidP="00BC6076">
            <w:pPr>
              <w:rPr>
                <w:sz w:val="18"/>
                <w:szCs w:val="18"/>
              </w:rPr>
            </w:pPr>
            <w:r w:rsidRPr="006B34EF">
              <w:rPr>
                <w:sz w:val="18"/>
                <w:szCs w:val="18"/>
              </w:rPr>
              <w:t>64</w:t>
            </w:r>
          </w:p>
        </w:tc>
        <w:tc>
          <w:tcPr>
            <w:tcW w:w="391" w:type="pct"/>
            <w:tcBorders>
              <w:top w:val="single" w:sz="4" w:space="0" w:color="000000"/>
              <w:left w:val="single" w:sz="8" w:space="0" w:color="000000"/>
              <w:bottom w:val="single" w:sz="4" w:space="0" w:color="000000"/>
              <w:right w:val="single" w:sz="8" w:space="0" w:color="000000"/>
            </w:tcBorders>
            <w:vAlign w:val="center"/>
          </w:tcPr>
          <w:p w14:paraId="72895B42" w14:textId="77777777" w:rsidR="006B34EF" w:rsidRPr="006B34EF" w:rsidRDefault="006B34EF" w:rsidP="00BC6076">
            <w:pPr>
              <w:rPr>
                <w:sz w:val="18"/>
                <w:szCs w:val="18"/>
              </w:rPr>
            </w:pPr>
            <w:r w:rsidRPr="006B34EF">
              <w:rPr>
                <w:sz w:val="18"/>
                <w:szCs w:val="18"/>
              </w:rPr>
              <w:t xml:space="preserve">DTCMaxAction() </w:t>
            </w:r>
          </w:p>
        </w:tc>
        <w:tc>
          <w:tcPr>
            <w:tcW w:w="523" w:type="pct"/>
            <w:tcBorders>
              <w:top w:val="single" w:sz="4" w:space="0" w:color="000000"/>
              <w:left w:val="single" w:sz="8" w:space="0" w:color="000000"/>
              <w:bottom w:val="single" w:sz="4" w:space="0" w:color="000000"/>
              <w:right w:val="single" w:sz="8" w:space="0" w:color="000000"/>
            </w:tcBorders>
            <w:vAlign w:val="center"/>
          </w:tcPr>
          <w:p w14:paraId="1A7EE0D3" w14:textId="77777777" w:rsidR="006B34EF" w:rsidRPr="006B34EF" w:rsidRDefault="006B34EF" w:rsidP="00BC6076">
            <w:pPr>
              <w:rPr>
                <w:sz w:val="18"/>
                <w:szCs w:val="18"/>
              </w:rPr>
            </w:pPr>
            <w:r w:rsidRPr="006B34EF">
              <w:rPr>
                <w:sz w:val="18"/>
                <w:szCs w:val="18"/>
              </w:rPr>
              <w:t>Else</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1083BD38" w14:textId="77777777" w:rsidR="006B34EF" w:rsidRPr="006B34EF" w:rsidRDefault="006B34EF" w:rsidP="00BC6076">
            <w:pPr>
              <w:jc w:val="center"/>
              <w:rPr>
                <w:sz w:val="18"/>
                <w:szCs w:val="18"/>
              </w:rPr>
            </w:pPr>
            <w:r w:rsidRPr="006B34EF">
              <w:rPr>
                <w:sz w:val="18"/>
                <w:szCs w:val="18"/>
              </w:rPr>
              <w:t>2</w:t>
            </w:r>
          </w:p>
        </w:tc>
        <w:tc>
          <w:tcPr>
            <w:tcW w:w="301" w:type="pct"/>
            <w:tcBorders>
              <w:top w:val="single" w:sz="4" w:space="0" w:color="000000"/>
              <w:left w:val="single" w:sz="8" w:space="0" w:color="000000"/>
              <w:bottom w:val="single" w:sz="4" w:space="0" w:color="000000"/>
              <w:right w:val="single" w:sz="4" w:space="0" w:color="000000"/>
            </w:tcBorders>
            <w:vAlign w:val="center"/>
          </w:tcPr>
          <w:p w14:paraId="28FEDA86" w14:textId="77777777" w:rsidR="006B34EF" w:rsidRPr="006B34EF" w:rsidRDefault="006B34EF" w:rsidP="00BC6076">
            <w:pPr>
              <w:rPr>
                <w:sz w:val="18"/>
                <w:szCs w:val="18"/>
              </w:rPr>
            </w:pPr>
            <w:r w:rsidRPr="006B34EF">
              <w:rPr>
                <w:sz w:val="18"/>
                <w:szCs w:val="18"/>
              </w:rPr>
              <w:t>DTCMinAction()</w:t>
            </w:r>
          </w:p>
        </w:tc>
      </w:tr>
      <w:tr w:rsidR="00BC6076" w:rsidRPr="00BC6076" w14:paraId="2335B5E9"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0EA4C338" w14:textId="77777777" w:rsidR="006B34EF" w:rsidRPr="00BC6076" w:rsidRDefault="006B34EF" w:rsidP="00BC6076">
            <w:pPr>
              <w:rPr>
                <w:sz w:val="18"/>
                <w:szCs w:val="18"/>
              </w:rPr>
            </w:pPr>
            <w:r w:rsidRPr="00BC6076">
              <w:rPr>
                <w:sz w:val="18"/>
                <w:szCs w:val="18"/>
              </w:rPr>
              <w:t>945C15</w:t>
            </w:r>
          </w:p>
        </w:tc>
        <w:tc>
          <w:tcPr>
            <w:tcW w:w="696" w:type="pct"/>
            <w:tcBorders>
              <w:top w:val="single" w:sz="4" w:space="0" w:color="000000"/>
              <w:left w:val="single" w:sz="8" w:space="0" w:color="000000"/>
              <w:bottom w:val="single" w:sz="4" w:space="0" w:color="000000"/>
              <w:right w:val="single" w:sz="8" w:space="0" w:color="000000"/>
            </w:tcBorders>
            <w:vAlign w:val="center"/>
          </w:tcPr>
          <w:p w14:paraId="61E203FC" w14:textId="77777777" w:rsidR="006B34EF" w:rsidRPr="00BC6076" w:rsidRDefault="006B34EF" w:rsidP="00BC6076">
            <w:pPr>
              <w:rPr>
                <w:sz w:val="18"/>
                <w:szCs w:val="18"/>
              </w:rPr>
            </w:pPr>
            <w:r w:rsidRPr="00BC6076">
              <w:rPr>
                <w:sz w:val="18"/>
                <w:szCs w:val="18"/>
              </w:rPr>
              <w:t>Ambient Light Module Conditioned Power Supply Output (Circuit Open or Short to Battery )</w:t>
            </w:r>
          </w:p>
        </w:tc>
        <w:tc>
          <w:tcPr>
            <w:tcW w:w="871" w:type="pct"/>
            <w:tcBorders>
              <w:top w:val="single" w:sz="4" w:space="0" w:color="000000"/>
              <w:left w:val="single" w:sz="8" w:space="0" w:color="000000"/>
              <w:bottom w:val="single" w:sz="4" w:space="0" w:color="000000"/>
              <w:right w:val="single" w:sz="8" w:space="0" w:color="000000"/>
            </w:tcBorders>
            <w:vAlign w:val="center"/>
          </w:tcPr>
          <w:p w14:paraId="36BFCB6D" w14:textId="77777777" w:rsidR="006B34EF" w:rsidRPr="00BC6076" w:rsidRDefault="006B34EF" w:rsidP="00BC6076">
            <w:pPr>
              <w:rPr>
                <w:sz w:val="18"/>
                <w:szCs w:val="18"/>
              </w:rPr>
            </w:pPr>
            <w:r w:rsidRPr="00BC6076">
              <w:rPr>
                <w:sz w:val="18"/>
                <w:szCs w:val="18"/>
              </w:rPr>
              <w:t xml:space="preserve">BodyHwareExists(ALM_Conditioned_Pwr_Ckt) &amp; ALMConditionedPwrCkt_Cfg = USED &amp; AmbientLighting_Cfg &lt;&gt; SINGLE_COL &amp; DBRInCar_Cfg = FALSE &amp; (DTCSuppression_Cfg[DTCSuppression_Cfg_Index], bit0 = 1) </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6EBF3E7" w14:textId="77777777" w:rsidR="006B34EF" w:rsidRPr="00BC6076" w:rsidRDefault="006B34EF" w:rsidP="00BC6076">
            <w:pPr>
              <w:rPr>
                <w:sz w:val="18"/>
                <w:szCs w:val="18"/>
              </w:rPr>
            </w:pPr>
            <w:r w:rsidRPr="00BC6076">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54F8E6EB" w14:textId="77777777" w:rsidR="006B34EF" w:rsidRPr="00BC6076" w:rsidRDefault="006B34EF" w:rsidP="00BC6076">
            <w:pPr>
              <w:rPr>
                <w:sz w:val="18"/>
                <w:szCs w:val="18"/>
              </w:rPr>
            </w:pPr>
            <w:r w:rsidRPr="00BC6076">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6BBFA4E7" w14:textId="77777777" w:rsidR="006B34EF" w:rsidRPr="00BC6076" w:rsidRDefault="006B34EF" w:rsidP="00BC6076">
            <w:pPr>
              <w:rPr>
                <w:sz w:val="18"/>
                <w:szCs w:val="18"/>
              </w:rPr>
            </w:pPr>
            <w:r w:rsidRPr="00BC6076">
              <w:rPr>
                <w:sz w:val="18"/>
                <w:szCs w:val="18"/>
              </w:rPr>
              <w:t>Note 1</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32262276" w14:textId="77777777" w:rsidR="006B34EF" w:rsidRPr="00BC6076" w:rsidRDefault="006B34EF" w:rsidP="00BC6076">
            <w:pPr>
              <w:rPr>
                <w:sz w:val="18"/>
                <w:szCs w:val="18"/>
              </w:rPr>
            </w:pPr>
            <w:r w:rsidRPr="00BC6076">
              <w:rPr>
                <w:sz w:val="18"/>
                <w:szCs w:val="18"/>
              </w:rPr>
              <w:t>STABLE</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C04DC1C" w14:textId="77777777" w:rsidR="006B34EF" w:rsidRPr="00BC6076" w:rsidRDefault="006B34EF" w:rsidP="00BC6076">
            <w:pPr>
              <w:rPr>
                <w:sz w:val="18"/>
                <w:szCs w:val="18"/>
              </w:rPr>
            </w:pPr>
            <w:r w:rsidRPr="00BC6076">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vAlign w:val="center"/>
          </w:tcPr>
          <w:p w14:paraId="617D16CE"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16E0C7C3" w14:textId="77777777" w:rsidR="006B34EF" w:rsidRPr="00BC6076" w:rsidRDefault="006B34EF" w:rsidP="00BC6076">
            <w:pPr>
              <w:rPr>
                <w:sz w:val="18"/>
                <w:szCs w:val="18"/>
              </w:rPr>
            </w:pPr>
            <w:r w:rsidRPr="00BC6076">
              <w:rPr>
                <w:sz w:val="18"/>
                <w:szCs w:val="18"/>
              </w:rPr>
              <w:t>33</w:t>
            </w:r>
          </w:p>
        </w:tc>
        <w:tc>
          <w:tcPr>
            <w:tcW w:w="391" w:type="pct"/>
            <w:tcBorders>
              <w:top w:val="single" w:sz="4" w:space="0" w:color="000000"/>
              <w:left w:val="single" w:sz="8" w:space="0" w:color="000000"/>
              <w:bottom w:val="single" w:sz="4" w:space="0" w:color="000000"/>
              <w:right w:val="single" w:sz="8" w:space="0" w:color="000000"/>
            </w:tcBorders>
            <w:vAlign w:val="center"/>
          </w:tcPr>
          <w:p w14:paraId="485C3F08" w14:textId="77777777" w:rsidR="006B34EF" w:rsidRPr="00BC6076" w:rsidRDefault="006B34EF" w:rsidP="00BC6076">
            <w:pPr>
              <w:rPr>
                <w:sz w:val="18"/>
                <w:szCs w:val="18"/>
              </w:rPr>
            </w:pPr>
            <w:r w:rsidRPr="00BC6076">
              <w:rPr>
                <w:sz w:val="18"/>
                <w:szCs w:val="18"/>
              </w:rPr>
              <w:t>DTCMaxAction()</w:t>
            </w:r>
          </w:p>
        </w:tc>
        <w:tc>
          <w:tcPr>
            <w:tcW w:w="523" w:type="pct"/>
            <w:tcBorders>
              <w:top w:val="single" w:sz="4" w:space="0" w:color="000000"/>
              <w:left w:val="single" w:sz="8" w:space="0" w:color="000000"/>
              <w:bottom w:val="single" w:sz="4" w:space="0" w:color="000000"/>
              <w:right w:val="single" w:sz="8" w:space="0" w:color="000000"/>
            </w:tcBorders>
            <w:vAlign w:val="center"/>
          </w:tcPr>
          <w:p w14:paraId="15EB02C8"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3D66335" w14:textId="77777777" w:rsidR="006B34EF" w:rsidRPr="00BC6076" w:rsidRDefault="006B34EF" w:rsidP="00BC6076">
            <w:pPr>
              <w:jc w:val="center"/>
              <w:rPr>
                <w:sz w:val="18"/>
                <w:szCs w:val="18"/>
              </w:rPr>
            </w:pPr>
            <w:r w:rsidRPr="00BC6076">
              <w:rPr>
                <w:sz w:val="18"/>
                <w:szCs w:val="18"/>
              </w:rPr>
              <w:t>13</w:t>
            </w:r>
          </w:p>
        </w:tc>
        <w:tc>
          <w:tcPr>
            <w:tcW w:w="301" w:type="pct"/>
            <w:tcBorders>
              <w:top w:val="single" w:sz="4" w:space="0" w:color="000000"/>
              <w:left w:val="single" w:sz="8" w:space="0" w:color="000000"/>
              <w:bottom w:val="single" w:sz="4" w:space="0" w:color="000000"/>
              <w:right w:val="single" w:sz="4" w:space="0" w:color="000000"/>
            </w:tcBorders>
            <w:vAlign w:val="center"/>
          </w:tcPr>
          <w:p w14:paraId="02A8DD12" w14:textId="77777777" w:rsidR="006B34EF" w:rsidRPr="00BC6076" w:rsidRDefault="006B34EF" w:rsidP="00BC6076">
            <w:pPr>
              <w:rPr>
                <w:sz w:val="18"/>
                <w:szCs w:val="18"/>
              </w:rPr>
            </w:pPr>
            <w:r w:rsidRPr="00BC6076">
              <w:rPr>
                <w:sz w:val="18"/>
                <w:szCs w:val="18"/>
              </w:rPr>
              <w:t>DTCMinAction()</w:t>
            </w:r>
          </w:p>
        </w:tc>
      </w:tr>
      <w:tr w:rsidR="00BC6076" w:rsidRPr="00BC6076" w14:paraId="5C782E67"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60DAC77C" w14:textId="77777777" w:rsidR="006B34EF" w:rsidRPr="00BC6076" w:rsidRDefault="006B34EF" w:rsidP="00BC6076">
            <w:pPr>
              <w:rPr>
                <w:sz w:val="18"/>
                <w:szCs w:val="18"/>
              </w:rPr>
            </w:pPr>
            <w:r w:rsidRPr="00BC6076">
              <w:rPr>
                <w:sz w:val="18"/>
                <w:szCs w:val="18"/>
              </w:rPr>
              <w:t>945C15</w:t>
            </w:r>
          </w:p>
        </w:tc>
        <w:tc>
          <w:tcPr>
            <w:tcW w:w="696" w:type="pct"/>
            <w:tcBorders>
              <w:top w:val="single" w:sz="4" w:space="0" w:color="000000"/>
              <w:left w:val="single" w:sz="8" w:space="0" w:color="000000"/>
              <w:bottom w:val="single" w:sz="4" w:space="0" w:color="000000"/>
              <w:right w:val="single" w:sz="8" w:space="0" w:color="000000"/>
            </w:tcBorders>
            <w:vAlign w:val="center"/>
          </w:tcPr>
          <w:p w14:paraId="4423BC82" w14:textId="77777777" w:rsidR="006B34EF" w:rsidRPr="00BC6076" w:rsidRDefault="006B34EF" w:rsidP="00BC6076">
            <w:pPr>
              <w:rPr>
                <w:sz w:val="18"/>
                <w:szCs w:val="18"/>
              </w:rPr>
            </w:pPr>
            <w:r w:rsidRPr="00BC6076">
              <w:rPr>
                <w:sz w:val="18"/>
                <w:szCs w:val="18"/>
              </w:rPr>
              <w:t>Ambient Light Module Conditioned Power Supply Output (Circuit Open or Short to Battery )</w:t>
            </w:r>
          </w:p>
        </w:tc>
        <w:tc>
          <w:tcPr>
            <w:tcW w:w="871" w:type="pct"/>
            <w:tcBorders>
              <w:top w:val="single" w:sz="4" w:space="0" w:color="000000"/>
              <w:left w:val="single" w:sz="8" w:space="0" w:color="000000"/>
              <w:bottom w:val="single" w:sz="4" w:space="0" w:color="000000"/>
              <w:right w:val="single" w:sz="8" w:space="0" w:color="000000"/>
            </w:tcBorders>
            <w:vAlign w:val="center"/>
          </w:tcPr>
          <w:p w14:paraId="2A03A69D" w14:textId="77777777" w:rsidR="006B34EF" w:rsidRPr="00BC6076" w:rsidRDefault="006B34EF" w:rsidP="00BC6076">
            <w:pPr>
              <w:rPr>
                <w:sz w:val="18"/>
                <w:szCs w:val="18"/>
              </w:rPr>
            </w:pPr>
            <w:r w:rsidRPr="00BC6076">
              <w:rPr>
                <w:sz w:val="18"/>
                <w:szCs w:val="18"/>
              </w:rPr>
              <w:t>BodyHwareExists(ALM_Conditioned_Pwr_Ckt) &amp; ALMConditionedPwrCkt_Cfg = USED &amp; AmbientLighting_Cfg &lt;&gt; SINGLE_COL &amp; DBRInCar_Cfg = FALSE &amp;  (DTCSuppression_Cfg[DTCSuppression_Cfg_Index], bit1 = 1)</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691B9146" w14:textId="77777777" w:rsidR="006B34EF" w:rsidRPr="00BC6076" w:rsidRDefault="006B34EF" w:rsidP="00BC6076">
            <w:pPr>
              <w:rPr>
                <w:sz w:val="18"/>
                <w:szCs w:val="18"/>
              </w:rPr>
            </w:pPr>
            <w:r w:rsidRPr="00BC6076">
              <w:rPr>
                <w:sz w:val="18"/>
                <w:szCs w:val="18"/>
              </w:rPr>
              <w:t>200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61A12C21" w14:textId="77777777" w:rsidR="006B34EF" w:rsidRPr="00BC6076" w:rsidRDefault="006B34EF" w:rsidP="00BC6076">
            <w:pPr>
              <w:rPr>
                <w:sz w:val="18"/>
                <w:szCs w:val="18"/>
              </w:rPr>
            </w:pPr>
            <w:r w:rsidRPr="00BC6076">
              <w:rPr>
                <w:sz w:val="18"/>
                <w:szCs w:val="18"/>
              </w:rPr>
              <w:t>TEST</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F26D7EF" w14:textId="77777777" w:rsidR="006B34EF" w:rsidRPr="00BC6076" w:rsidRDefault="006B34EF" w:rsidP="00BC6076">
            <w:pPr>
              <w:rPr>
                <w:sz w:val="18"/>
                <w:szCs w:val="18"/>
              </w:rPr>
            </w:pPr>
            <w:r w:rsidRPr="00BC6076">
              <w:rPr>
                <w:sz w:val="18"/>
                <w:szCs w:val="18"/>
              </w:rPr>
              <w:t>Note 1</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1036E5E3"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251DE4E5" w14:textId="77777777" w:rsidR="006B34EF" w:rsidRPr="00BC6076" w:rsidRDefault="006B34EF" w:rsidP="00BC6076">
            <w:pPr>
              <w:rPr>
                <w:sz w:val="18"/>
                <w:szCs w:val="18"/>
              </w:rPr>
            </w:pPr>
            <w:r w:rsidRPr="00BC6076">
              <w:rPr>
                <w:sz w:val="18"/>
                <w:szCs w:val="18"/>
              </w:rPr>
              <w:t>n/a</w:t>
            </w:r>
          </w:p>
        </w:tc>
        <w:tc>
          <w:tcPr>
            <w:tcW w:w="958" w:type="pct"/>
            <w:tcBorders>
              <w:top w:val="single" w:sz="4" w:space="0" w:color="000000"/>
              <w:left w:val="single" w:sz="8" w:space="0" w:color="000000"/>
              <w:bottom w:val="single" w:sz="4" w:space="0" w:color="000000"/>
              <w:right w:val="single" w:sz="8" w:space="0" w:color="000000"/>
            </w:tcBorders>
            <w:vAlign w:val="center"/>
          </w:tcPr>
          <w:p w14:paraId="06E2FE36"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4D3F0900" w14:textId="77777777" w:rsidR="006B34EF" w:rsidRPr="00BC6076" w:rsidRDefault="006B34EF" w:rsidP="00BC6076">
            <w:pPr>
              <w:rPr>
                <w:sz w:val="18"/>
                <w:szCs w:val="18"/>
              </w:rPr>
            </w:pPr>
            <w:r w:rsidRPr="00BC6076">
              <w:rPr>
                <w:sz w:val="18"/>
                <w:szCs w:val="18"/>
              </w:rPr>
              <w:t>33</w:t>
            </w:r>
          </w:p>
        </w:tc>
        <w:tc>
          <w:tcPr>
            <w:tcW w:w="391" w:type="pct"/>
            <w:tcBorders>
              <w:top w:val="single" w:sz="4" w:space="0" w:color="000000"/>
              <w:left w:val="single" w:sz="8" w:space="0" w:color="000000"/>
              <w:bottom w:val="single" w:sz="4" w:space="0" w:color="000000"/>
              <w:right w:val="single" w:sz="8" w:space="0" w:color="000000"/>
            </w:tcBorders>
            <w:vAlign w:val="center"/>
          </w:tcPr>
          <w:p w14:paraId="0649255D" w14:textId="77777777" w:rsidR="006B34EF" w:rsidRPr="00BC6076" w:rsidRDefault="006B34EF" w:rsidP="00BC6076">
            <w:pPr>
              <w:rPr>
                <w:sz w:val="18"/>
                <w:szCs w:val="18"/>
              </w:rPr>
            </w:pPr>
            <w:r w:rsidRPr="00BC6076">
              <w:rPr>
                <w:sz w:val="18"/>
                <w:szCs w:val="18"/>
              </w:rPr>
              <w:t>DTCSTest[].MonitorMAX=MAX</w:t>
            </w:r>
          </w:p>
        </w:tc>
        <w:tc>
          <w:tcPr>
            <w:tcW w:w="523" w:type="pct"/>
            <w:tcBorders>
              <w:top w:val="single" w:sz="4" w:space="0" w:color="000000"/>
              <w:left w:val="single" w:sz="8" w:space="0" w:color="000000"/>
              <w:bottom w:val="single" w:sz="4" w:space="0" w:color="000000"/>
              <w:right w:val="single" w:sz="8" w:space="0" w:color="000000"/>
            </w:tcBorders>
            <w:vAlign w:val="center"/>
          </w:tcPr>
          <w:p w14:paraId="3F2B0487"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0597B2B"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vAlign w:val="center"/>
          </w:tcPr>
          <w:p w14:paraId="33D70F71" w14:textId="77777777" w:rsidR="006B34EF" w:rsidRPr="00BC6076" w:rsidRDefault="006B34EF" w:rsidP="00BC6076">
            <w:pPr>
              <w:rPr>
                <w:sz w:val="18"/>
                <w:szCs w:val="18"/>
              </w:rPr>
            </w:pPr>
            <w:r w:rsidRPr="00BC6076">
              <w:rPr>
                <w:sz w:val="18"/>
                <w:szCs w:val="18"/>
              </w:rPr>
              <w:t>DTCSTest[].MonitorMIN=MIN</w:t>
            </w:r>
          </w:p>
        </w:tc>
      </w:tr>
      <w:tr w:rsidR="00BC6076" w:rsidRPr="00BC6076" w14:paraId="3FC3FDEC"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4E0C7292" w14:textId="77777777" w:rsidR="006B34EF" w:rsidRPr="00BC6076" w:rsidRDefault="006B34EF" w:rsidP="00BC6076">
            <w:pPr>
              <w:rPr>
                <w:sz w:val="18"/>
                <w:szCs w:val="18"/>
              </w:rPr>
            </w:pPr>
            <w:r w:rsidRPr="00BC6076">
              <w:rPr>
                <w:sz w:val="18"/>
                <w:szCs w:val="18"/>
              </w:rPr>
              <w:lastRenderedPageBreak/>
              <w:t>945C11</w:t>
            </w:r>
          </w:p>
        </w:tc>
        <w:tc>
          <w:tcPr>
            <w:tcW w:w="696" w:type="pct"/>
            <w:tcBorders>
              <w:top w:val="single" w:sz="4" w:space="0" w:color="000000"/>
              <w:left w:val="single" w:sz="8" w:space="0" w:color="000000"/>
              <w:bottom w:val="single" w:sz="4" w:space="0" w:color="000000"/>
              <w:right w:val="single" w:sz="8" w:space="0" w:color="000000"/>
            </w:tcBorders>
            <w:vAlign w:val="center"/>
          </w:tcPr>
          <w:p w14:paraId="4E94228E" w14:textId="77777777" w:rsidR="006B34EF" w:rsidRPr="00BC6076" w:rsidRDefault="006B34EF" w:rsidP="00BC6076">
            <w:pPr>
              <w:rPr>
                <w:sz w:val="18"/>
                <w:szCs w:val="18"/>
              </w:rPr>
            </w:pPr>
            <w:r w:rsidRPr="00BC6076">
              <w:rPr>
                <w:sz w:val="18"/>
                <w:szCs w:val="18"/>
              </w:rPr>
              <w:t>Ambient Light Module Conditioned Power Supply Output (Circuit Short to Ground)</w:t>
            </w:r>
          </w:p>
        </w:tc>
        <w:tc>
          <w:tcPr>
            <w:tcW w:w="871" w:type="pct"/>
            <w:tcBorders>
              <w:top w:val="single" w:sz="4" w:space="0" w:color="000000"/>
              <w:left w:val="single" w:sz="8" w:space="0" w:color="000000"/>
              <w:bottom w:val="single" w:sz="4" w:space="0" w:color="000000"/>
              <w:right w:val="single" w:sz="8" w:space="0" w:color="000000"/>
            </w:tcBorders>
            <w:vAlign w:val="center"/>
          </w:tcPr>
          <w:p w14:paraId="23FE816C" w14:textId="77777777" w:rsidR="006B34EF" w:rsidRPr="00BC6076" w:rsidRDefault="006B34EF" w:rsidP="00BC6076">
            <w:pPr>
              <w:rPr>
                <w:sz w:val="18"/>
                <w:szCs w:val="18"/>
              </w:rPr>
            </w:pPr>
            <w:r w:rsidRPr="00BC6076">
              <w:rPr>
                <w:sz w:val="18"/>
                <w:szCs w:val="18"/>
              </w:rPr>
              <w:t xml:space="preserve">ActlHwareExists(ALM_Conditioned_Pwr_Ckt) &amp; AmbientLighting_Cfg &lt;&gt; SINGLE_COL &amp; DBRInCar_Cfg = FALSE &amp; (DTCSuppression_Cfg[DTCSuppression_Cfg_Index], bit0 = 1) </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5B7CBEC" w14:textId="77777777" w:rsidR="006B34EF" w:rsidRPr="00BC6076" w:rsidRDefault="006B34EF" w:rsidP="00BC6076">
            <w:pPr>
              <w:rPr>
                <w:sz w:val="18"/>
                <w:szCs w:val="18"/>
              </w:rPr>
            </w:pPr>
            <w:r w:rsidRPr="00BC6076">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271705B6" w14:textId="77777777" w:rsidR="006B34EF" w:rsidRPr="00BC6076" w:rsidRDefault="006B34EF" w:rsidP="00BC6076">
            <w:pPr>
              <w:rPr>
                <w:sz w:val="18"/>
                <w:szCs w:val="18"/>
              </w:rPr>
            </w:pPr>
            <w:r w:rsidRPr="00BC6076">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3942DD07" w14:textId="77777777" w:rsidR="006B34EF" w:rsidRPr="00BC6076" w:rsidRDefault="006B34EF" w:rsidP="00BC6076">
            <w:pPr>
              <w:rPr>
                <w:sz w:val="18"/>
                <w:szCs w:val="18"/>
              </w:rPr>
            </w:pPr>
            <w:r w:rsidRPr="00BC6076">
              <w:rPr>
                <w:sz w:val="18"/>
                <w:szCs w:val="18"/>
              </w:rPr>
              <w:t>n/a</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55261B13"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31E99752" w14:textId="77777777" w:rsidR="006B34EF" w:rsidRPr="00BC6076" w:rsidRDefault="006B34EF" w:rsidP="00BC6076">
            <w:pPr>
              <w:rPr>
                <w:sz w:val="18"/>
                <w:szCs w:val="18"/>
              </w:rPr>
            </w:pPr>
            <w:r w:rsidRPr="00BC6076">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vAlign w:val="center"/>
          </w:tcPr>
          <w:p w14:paraId="695F0272" w14:textId="77777777" w:rsidR="006B34EF" w:rsidRPr="00BC6076" w:rsidRDefault="006B34EF" w:rsidP="00BC6076">
            <w:pPr>
              <w:rPr>
                <w:sz w:val="18"/>
                <w:szCs w:val="18"/>
              </w:rPr>
            </w:pPr>
            <w:r w:rsidRPr="00BC6076">
              <w:rPr>
                <w:sz w:val="18"/>
                <w:szCs w:val="18"/>
              </w:rPr>
              <w:t>FET_Ctrl[ALM_Conditioned_Pwr_Ckt] = SHORT | FETMode[ALM_Conditioned_Pwr_Ckt] = NO_RETRY</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7CEDD190" w14:textId="77777777" w:rsidR="006B34EF" w:rsidRPr="00BC6076" w:rsidRDefault="006B34EF" w:rsidP="00BC6076">
            <w:pPr>
              <w:rPr>
                <w:sz w:val="18"/>
                <w:szCs w:val="18"/>
              </w:rPr>
            </w:pPr>
            <w:r w:rsidRPr="00BC6076">
              <w:rPr>
                <w:sz w:val="18"/>
                <w:szCs w:val="18"/>
              </w:rPr>
              <w:t>127</w:t>
            </w:r>
          </w:p>
        </w:tc>
        <w:tc>
          <w:tcPr>
            <w:tcW w:w="391" w:type="pct"/>
            <w:tcBorders>
              <w:top w:val="single" w:sz="4" w:space="0" w:color="000000"/>
              <w:left w:val="single" w:sz="8" w:space="0" w:color="000000"/>
              <w:bottom w:val="single" w:sz="4" w:space="0" w:color="000000"/>
              <w:right w:val="single" w:sz="8" w:space="0" w:color="000000"/>
            </w:tcBorders>
            <w:vAlign w:val="center"/>
          </w:tcPr>
          <w:p w14:paraId="4A8D6EB5" w14:textId="77777777" w:rsidR="006B34EF" w:rsidRPr="00BC6076" w:rsidRDefault="006B34EF" w:rsidP="00BC6076">
            <w:pPr>
              <w:rPr>
                <w:sz w:val="18"/>
                <w:szCs w:val="18"/>
              </w:rPr>
            </w:pPr>
            <w:r w:rsidRPr="00BC6076">
              <w:rPr>
                <w:sz w:val="18"/>
                <w:szCs w:val="18"/>
              </w:rPr>
              <w:t>DTCMaxAction()</w:t>
            </w:r>
          </w:p>
        </w:tc>
        <w:tc>
          <w:tcPr>
            <w:tcW w:w="523" w:type="pct"/>
            <w:tcBorders>
              <w:top w:val="single" w:sz="4" w:space="0" w:color="000000"/>
              <w:left w:val="single" w:sz="8" w:space="0" w:color="000000"/>
              <w:bottom w:val="single" w:sz="4" w:space="0" w:color="000000"/>
              <w:right w:val="single" w:sz="8" w:space="0" w:color="000000"/>
            </w:tcBorders>
            <w:vAlign w:val="center"/>
          </w:tcPr>
          <w:p w14:paraId="2EDCF716" w14:textId="77777777" w:rsidR="006B34EF" w:rsidRPr="00BC6076" w:rsidRDefault="006B34EF" w:rsidP="00BC6076">
            <w:pPr>
              <w:rPr>
                <w:sz w:val="18"/>
                <w:szCs w:val="18"/>
              </w:rPr>
            </w:pPr>
            <w:r w:rsidRPr="00BC6076">
              <w:rPr>
                <w:sz w:val="18"/>
                <w:szCs w:val="18"/>
              </w:rPr>
              <w:t>FET_Ctrl[ALM_Conditioned_Pwr_Ckt] &lt;&gt; SHORT &amp; FETMode[ALM_Conditioned_Pwr_Ckt] &lt;&gt; NO_RETRY &amp; FETGood[ALM_Conditioned_Pwr_Ckt] = GOOD</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6DFFDEF5"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vAlign w:val="center"/>
          </w:tcPr>
          <w:p w14:paraId="0C19404A" w14:textId="77777777" w:rsidR="006B34EF" w:rsidRPr="00BC6076" w:rsidRDefault="006B34EF" w:rsidP="00BC6076">
            <w:pPr>
              <w:rPr>
                <w:sz w:val="18"/>
                <w:szCs w:val="18"/>
              </w:rPr>
            </w:pPr>
            <w:r w:rsidRPr="00BC6076">
              <w:rPr>
                <w:sz w:val="18"/>
                <w:szCs w:val="18"/>
              </w:rPr>
              <w:t>DTCMinAction()</w:t>
            </w:r>
          </w:p>
        </w:tc>
      </w:tr>
      <w:tr w:rsidR="00BC6076" w:rsidRPr="00BC6076" w14:paraId="30A492A3"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vAlign w:val="center"/>
          </w:tcPr>
          <w:p w14:paraId="2761F143" w14:textId="77777777" w:rsidR="006B34EF" w:rsidRPr="00BC6076" w:rsidRDefault="006B34EF" w:rsidP="00BC6076">
            <w:pPr>
              <w:rPr>
                <w:sz w:val="18"/>
                <w:szCs w:val="18"/>
              </w:rPr>
            </w:pPr>
            <w:r w:rsidRPr="00BC6076">
              <w:rPr>
                <w:sz w:val="18"/>
                <w:szCs w:val="18"/>
              </w:rPr>
              <w:t>945C11</w:t>
            </w:r>
          </w:p>
        </w:tc>
        <w:tc>
          <w:tcPr>
            <w:tcW w:w="696" w:type="pct"/>
            <w:tcBorders>
              <w:top w:val="single" w:sz="4" w:space="0" w:color="000000"/>
              <w:left w:val="single" w:sz="8" w:space="0" w:color="000000"/>
              <w:bottom w:val="single" w:sz="4" w:space="0" w:color="000000"/>
              <w:right w:val="single" w:sz="8" w:space="0" w:color="000000"/>
            </w:tcBorders>
            <w:vAlign w:val="center"/>
          </w:tcPr>
          <w:p w14:paraId="73714DBC" w14:textId="77777777" w:rsidR="006B34EF" w:rsidRPr="00BC6076" w:rsidRDefault="006B34EF" w:rsidP="00BC6076">
            <w:pPr>
              <w:rPr>
                <w:sz w:val="18"/>
                <w:szCs w:val="18"/>
              </w:rPr>
            </w:pPr>
            <w:r w:rsidRPr="00BC6076">
              <w:rPr>
                <w:sz w:val="18"/>
                <w:szCs w:val="18"/>
              </w:rPr>
              <w:t>Ambient Light Module Conditioned Power Supply Output (Circuit Short to Ground)</w:t>
            </w:r>
          </w:p>
        </w:tc>
        <w:tc>
          <w:tcPr>
            <w:tcW w:w="871" w:type="pct"/>
            <w:tcBorders>
              <w:top w:val="single" w:sz="4" w:space="0" w:color="000000"/>
              <w:left w:val="single" w:sz="8" w:space="0" w:color="000000"/>
              <w:bottom w:val="single" w:sz="4" w:space="0" w:color="000000"/>
              <w:right w:val="single" w:sz="8" w:space="0" w:color="000000"/>
            </w:tcBorders>
            <w:vAlign w:val="center"/>
          </w:tcPr>
          <w:p w14:paraId="5CC0208D" w14:textId="77777777" w:rsidR="006B34EF" w:rsidRPr="00BC6076" w:rsidRDefault="006B34EF" w:rsidP="00BC6076">
            <w:pPr>
              <w:rPr>
                <w:sz w:val="18"/>
                <w:szCs w:val="18"/>
              </w:rPr>
            </w:pPr>
            <w:r w:rsidRPr="00BC6076">
              <w:rPr>
                <w:sz w:val="18"/>
                <w:szCs w:val="18"/>
              </w:rPr>
              <w:t xml:space="preserve">ActlHwareExists(ALM_Conditioned_Pwr_Ckt) &amp; AmbientLighting_Cfg &lt;&gt; SINGLE_COL &amp; DBRInCar_Cfg = FALSE &amp; (DTCSuppression_Cfg[DTCSuppression_Cfg_Index], bit1 = 1) </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51ADB9C8" w14:textId="77777777" w:rsidR="006B34EF" w:rsidRPr="00BC6076" w:rsidRDefault="006B34EF" w:rsidP="00BC6076">
            <w:pPr>
              <w:rPr>
                <w:sz w:val="18"/>
                <w:szCs w:val="18"/>
              </w:rPr>
            </w:pPr>
            <w:r w:rsidRPr="00BC6076">
              <w:rPr>
                <w:sz w:val="18"/>
                <w:szCs w:val="18"/>
              </w:rPr>
              <w:t>200</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10BD1177" w14:textId="77777777" w:rsidR="006B34EF" w:rsidRPr="00BC6076" w:rsidRDefault="006B34EF" w:rsidP="00BC6076">
            <w:pPr>
              <w:rPr>
                <w:sz w:val="18"/>
                <w:szCs w:val="18"/>
              </w:rPr>
            </w:pPr>
            <w:r w:rsidRPr="00BC6076">
              <w:rPr>
                <w:sz w:val="18"/>
                <w:szCs w:val="18"/>
              </w:rPr>
              <w:t>TEST</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4053B39C" w14:textId="77777777" w:rsidR="006B34EF" w:rsidRPr="00BC6076" w:rsidRDefault="006B34EF" w:rsidP="00BC6076">
            <w:pPr>
              <w:rPr>
                <w:sz w:val="18"/>
                <w:szCs w:val="18"/>
              </w:rPr>
            </w:pPr>
            <w:r w:rsidRPr="00BC6076">
              <w:rPr>
                <w:sz w:val="18"/>
                <w:szCs w:val="18"/>
              </w:rPr>
              <w:t>n/a</w:t>
            </w:r>
          </w:p>
        </w:tc>
        <w:tc>
          <w:tcPr>
            <w:tcW w:w="130" w:type="pct"/>
            <w:tcBorders>
              <w:top w:val="single" w:sz="4" w:space="0" w:color="000000"/>
              <w:left w:val="single" w:sz="8" w:space="0" w:color="000000"/>
              <w:bottom w:val="single" w:sz="4" w:space="0" w:color="000000"/>
              <w:right w:val="single" w:sz="8" w:space="0" w:color="000000"/>
            </w:tcBorders>
            <w:textDirection w:val="btLr"/>
            <w:vAlign w:val="center"/>
          </w:tcPr>
          <w:p w14:paraId="661E360B"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300C440D" w14:textId="77777777" w:rsidR="006B34EF" w:rsidRPr="00BC6076" w:rsidRDefault="006B34EF" w:rsidP="00BC6076">
            <w:pPr>
              <w:rPr>
                <w:sz w:val="18"/>
                <w:szCs w:val="18"/>
              </w:rPr>
            </w:pPr>
            <w:r w:rsidRPr="00BC6076">
              <w:rPr>
                <w:sz w:val="18"/>
                <w:szCs w:val="18"/>
              </w:rPr>
              <w:t>n/a</w:t>
            </w:r>
          </w:p>
        </w:tc>
        <w:tc>
          <w:tcPr>
            <w:tcW w:w="958" w:type="pct"/>
            <w:tcBorders>
              <w:top w:val="single" w:sz="4" w:space="0" w:color="000000"/>
              <w:left w:val="single" w:sz="8" w:space="0" w:color="000000"/>
              <w:bottom w:val="single" w:sz="4" w:space="0" w:color="000000"/>
              <w:right w:val="single" w:sz="8" w:space="0" w:color="000000"/>
            </w:tcBorders>
            <w:vAlign w:val="center"/>
          </w:tcPr>
          <w:p w14:paraId="619B6A75" w14:textId="77777777" w:rsidR="006B34EF" w:rsidRPr="00BC6076" w:rsidRDefault="006B34EF" w:rsidP="00BC6076">
            <w:pPr>
              <w:rPr>
                <w:sz w:val="18"/>
                <w:szCs w:val="18"/>
              </w:rPr>
            </w:pPr>
            <w:r w:rsidRPr="00BC6076">
              <w:rPr>
                <w:sz w:val="18"/>
                <w:szCs w:val="18"/>
              </w:rPr>
              <w:t>FET_Ctrl[ALM_Conditioned_Pwr_Ckt] = SHORT | FETMode[ALM_Conditioned_Pwr_Ckt] = NO_RETRY</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224FEC23" w14:textId="77777777" w:rsidR="006B34EF" w:rsidRPr="00BC6076" w:rsidRDefault="006B34EF" w:rsidP="00BC6076">
            <w:pPr>
              <w:rPr>
                <w:sz w:val="18"/>
                <w:szCs w:val="18"/>
              </w:rPr>
            </w:pPr>
            <w:r w:rsidRPr="00BC6076">
              <w:rPr>
                <w:sz w:val="18"/>
                <w:szCs w:val="18"/>
              </w:rPr>
              <w:t>127</w:t>
            </w:r>
          </w:p>
        </w:tc>
        <w:tc>
          <w:tcPr>
            <w:tcW w:w="391" w:type="pct"/>
            <w:tcBorders>
              <w:top w:val="single" w:sz="4" w:space="0" w:color="000000"/>
              <w:left w:val="single" w:sz="8" w:space="0" w:color="000000"/>
              <w:bottom w:val="single" w:sz="4" w:space="0" w:color="000000"/>
              <w:right w:val="single" w:sz="8" w:space="0" w:color="000000"/>
            </w:tcBorders>
            <w:vAlign w:val="center"/>
          </w:tcPr>
          <w:p w14:paraId="6F22C830" w14:textId="77777777" w:rsidR="006B34EF" w:rsidRPr="00BC6076" w:rsidRDefault="006B34EF" w:rsidP="00BC6076">
            <w:pPr>
              <w:rPr>
                <w:sz w:val="18"/>
                <w:szCs w:val="18"/>
              </w:rPr>
            </w:pPr>
            <w:r w:rsidRPr="00BC6076">
              <w:rPr>
                <w:sz w:val="18"/>
                <w:szCs w:val="18"/>
              </w:rPr>
              <w:t>DTCSTest[].MonitorMAX=MAX</w:t>
            </w:r>
          </w:p>
        </w:tc>
        <w:tc>
          <w:tcPr>
            <w:tcW w:w="523" w:type="pct"/>
            <w:tcBorders>
              <w:top w:val="single" w:sz="4" w:space="0" w:color="000000"/>
              <w:left w:val="single" w:sz="8" w:space="0" w:color="000000"/>
              <w:bottom w:val="single" w:sz="4" w:space="0" w:color="000000"/>
              <w:right w:val="single" w:sz="8" w:space="0" w:color="000000"/>
            </w:tcBorders>
            <w:vAlign w:val="center"/>
          </w:tcPr>
          <w:p w14:paraId="2466D299" w14:textId="77777777" w:rsidR="006B34EF" w:rsidRPr="00BC6076" w:rsidRDefault="006B34EF" w:rsidP="00BC6076">
            <w:pPr>
              <w:rPr>
                <w:sz w:val="18"/>
                <w:szCs w:val="18"/>
              </w:rPr>
            </w:pPr>
            <w:r w:rsidRPr="00BC6076">
              <w:rPr>
                <w:sz w:val="18"/>
                <w:szCs w:val="18"/>
              </w:rPr>
              <w:t>FET_Ctrl[ALM_Conditioned_Pwr_Ckt] &lt;&gt; SHORT &amp; FETMode[ALM_Conditioned_Pwr_Ckt] &lt;&gt; NO_RETRY &amp; FETGood[ALM_Conditioned_Pwr_Ckt] = GOOD</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17AA067C"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vAlign w:val="center"/>
          </w:tcPr>
          <w:p w14:paraId="70C780C9" w14:textId="77777777" w:rsidR="006B34EF" w:rsidRPr="00BC6076" w:rsidRDefault="006B34EF" w:rsidP="00BC6076">
            <w:pPr>
              <w:rPr>
                <w:sz w:val="18"/>
                <w:szCs w:val="18"/>
              </w:rPr>
            </w:pPr>
            <w:r w:rsidRPr="00BC6076">
              <w:rPr>
                <w:sz w:val="18"/>
                <w:szCs w:val="18"/>
              </w:rPr>
              <w:t>DTCSTest[].MonitorMIN=MIN</w:t>
            </w:r>
          </w:p>
        </w:tc>
      </w:tr>
      <w:tr w:rsidR="00BC6076" w:rsidRPr="00BC6076" w14:paraId="6F655550"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shd w:val="clear" w:color="auto" w:fill="auto"/>
            <w:vAlign w:val="center"/>
          </w:tcPr>
          <w:p w14:paraId="1AF707DF" w14:textId="77777777" w:rsidR="006B34EF" w:rsidRPr="00BC6076" w:rsidRDefault="006B34EF" w:rsidP="00BC6076">
            <w:pPr>
              <w:rPr>
                <w:sz w:val="18"/>
                <w:szCs w:val="18"/>
              </w:rPr>
            </w:pPr>
            <w:r w:rsidRPr="00BC6076">
              <w:rPr>
                <w:sz w:val="18"/>
                <w:szCs w:val="18"/>
              </w:rPr>
              <w:t>953C15</w:t>
            </w:r>
          </w:p>
        </w:tc>
        <w:tc>
          <w:tcPr>
            <w:tcW w:w="696" w:type="pct"/>
            <w:tcBorders>
              <w:top w:val="single" w:sz="4" w:space="0" w:color="000000"/>
              <w:left w:val="single" w:sz="8" w:space="0" w:color="000000"/>
              <w:bottom w:val="single" w:sz="4" w:space="0" w:color="000000"/>
              <w:right w:val="single" w:sz="8" w:space="0" w:color="000000"/>
            </w:tcBorders>
            <w:shd w:val="clear" w:color="auto" w:fill="auto"/>
            <w:vAlign w:val="center"/>
          </w:tcPr>
          <w:p w14:paraId="11F5A78B" w14:textId="77777777" w:rsidR="006B34EF" w:rsidRPr="00BC6076" w:rsidRDefault="006B34EF" w:rsidP="00BC6076">
            <w:pPr>
              <w:rPr>
                <w:sz w:val="18"/>
                <w:szCs w:val="18"/>
              </w:rPr>
            </w:pPr>
            <w:r w:rsidRPr="00BC6076">
              <w:rPr>
                <w:sz w:val="18"/>
                <w:szCs w:val="18"/>
              </w:rPr>
              <w:t>Color Ambient Light Output (Circuit Open or Short to Battery)</w:t>
            </w:r>
          </w:p>
        </w:tc>
        <w:tc>
          <w:tcPr>
            <w:tcW w:w="87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18293572" w14:textId="77777777" w:rsidR="006B34EF" w:rsidRPr="00BC6076" w:rsidRDefault="006B34EF" w:rsidP="00BC6076">
            <w:pPr>
              <w:rPr>
                <w:sz w:val="18"/>
                <w:szCs w:val="18"/>
              </w:rPr>
            </w:pPr>
            <w:r w:rsidRPr="00BC6076">
              <w:rPr>
                <w:sz w:val="18"/>
                <w:szCs w:val="18"/>
              </w:rPr>
              <w:t>BodyHwareExists(ALM_Conditioned_Pwr_Ckt) &amp; ALMConditionedPwrCkt_Cfg = USED &amp; AmbientLighting_Cfg  = SINGLE_COL &amp; DBRInCar_Cfg = FALSE &amp; (DTCSuppression_Cfg[DTCSuppression_Cfg_Index], bit0 = 1)</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7FF427DC" w14:textId="77777777" w:rsidR="006B34EF" w:rsidRPr="00BC6076" w:rsidRDefault="006B34EF" w:rsidP="00BC6076">
            <w:pPr>
              <w:rPr>
                <w:sz w:val="18"/>
                <w:szCs w:val="18"/>
              </w:rPr>
            </w:pPr>
            <w:r w:rsidRPr="00BC6076">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54AA0DC5" w14:textId="77777777" w:rsidR="006B34EF" w:rsidRPr="00BC6076" w:rsidRDefault="006B34EF" w:rsidP="00BC6076">
            <w:pPr>
              <w:rPr>
                <w:sz w:val="18"/>
                <w:szCs w:val="18"/>
              </w:rPr>
            </w:pPr>
            <w:r w:rsidRPr="00BC6076">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1ADF194F" w14:textId="77777777" w:rsidR="006B34EF" w:rsidRPr="00BC6076" w:rsidRDefault="006B34EF" w:rsidP="00BC6076">
            <w:pPr>
              <w:rPr>
                <w:sz w:val="18"/>
                <w:szCs w:val="18"/>
              </w:rPr>
            </w:pPr>
            <w:r w:rsidRPr="00BC6076">
              <w:rPr>
                <w:sz w:val="18"/>
                <w:szCs w:val="18"/>
              </w:rPr>
              <w:t>Note 1</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7BDA9DE6" w14:textId="77777777" w:rsidR="006B34EF" w:rsidRPr="00BC6076" w:rsidRDefault="006B34EF" w:rsidP="00BC6076">
            <w:pPr>
              <w:rPr>
                <w:sz w:val="18"/>
                <w:szCs w:val="18"/>
              </w:rPr>
            </w:pPr>
            <w:r w:rsidRPr="00BC6076">
              <w:rPr>
                <w:sz w:val="18"/>
                <w:szCs w:val="18"/>
              </w:rPr>
              <w:t>STABLE</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0CE87539" w14:textId="77777777" w:rsidR="006B34EF" w:rsidRPr="00BC6076" w:rsidRDefault="006B34EF" w:rsidP="00BC6076">
            <w:pPr>
              <w:rPr>
                <w:sz w:val="18"/>
                <w:szCs w:val="18"/>
              </w:rPr>
            </w:pPr>
            <w:r w:rsidRPr="00BC6076">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shd w:val="clear" w:color="auto" w:fill="auto"/>
            <w:vAlign w:val="center"/>
          </w:tcPr>
          <w:p w14:paraId="4CE5B824"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23D60BE8" w14:textId="77777777" w:rsidR="006B34EF" w:rsidRPr="00BC6076" w:rsidRDefault="006B34EF" w:rsidP="00BC6076">
            <w:pPr>
              <w:rPr>
                <w:sz w:val="18"/>
                <w:szCs w:val="18"/>
              </w:rPr>
            </w:pPr>
            <w:r w:rsidRPr="00BC6076">
              <w:rPr>
                <w:sz w:val="18"/>
                <w:szCs w:val="18"/>
              </w:rPr>
              <w:t>33</w:t>
            </w:r>
          </w:p>
        </w:tc>
        <w:tc>
          <w:tcPr>
            <w:tcW w:w="39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65937A0D" w14:textId="77777777" w:rsidR="006B34EF" w:rsidRPr="00BC6076" w:rsidRDefault="006B34EF" w:rsidP="00BC6076">
            <w:pPr>
              <w:rPr>
                <w:sz w:val="18"/>
                <w:szCs w:val="18"/>
              </w:rPr>
            </w:pPr>
            <w:r w:rsidRPr="00BC6076">
              <w:rPr>
                <w:sz w:val="18"/>
                <w:szCs w:val="18"/>
              </w:rPr>
              <w:t>DTCMaxAction()</w:t>
            </w:r>
          </w:p>
        </w:tc>
        <w:tc>
          <w:tcPr>
            <w:tcW w:w="523" w:type="pct"/>
            <w:tcBorders>
              <w:top w:val="single" w:sz="4" w:space="0" w:color="000000"/>
              <w:left w:val="single" w:sz="8" w:space="0" w:color="000000"/>
              <w:bottom w:val="single" w:sz="4" w:space="0" w:color="000000"/>
              <w:right w:val="single" w:sz="8" w:space="0" w:color="000000"/>
            </w:tcBorders>
            <w:shd w:val="clear" w:color="auto" w:fill="auto"/>
            <w:vAlign w:val="center"/>
          </w:tcPr>
          <w:p w14:paraId="65BE3C75"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E223862" w14:textId="77777777" w:rsidR="006B34EF" w:rsidRPr="00BC6076" w:rsidRDefault="006B34EF" w:rsidP="00BC6076">
            <w:pPr>
              <w:jc w:val="center"/>
              <w:rPr>
                <w:sz w:val="18"/>
                <w:szCs w:val="18"/>
              </w:rPr>
            </w:pPr>
            <w:r w:rsidRPr="00BC6076">
              <w:rPr>
                <w:sz w:val="18"/>
                <w:szCs w:val="18"/>
              </w:rPr>
              <w:t>13</w:t>
            </w:r>
          </w:p>
        </w:tc>
        <w:tc>
          <w:tcPr>
            <w:tcW w:w="301" w:type="pct"/>
            <w:tcBorders>
              <w:top w:val="single" w:sz="4" w:space="0" w:color="000000"/>
              <w:left w:val="single" w:sz="8" w:space="0" w:color="000000"/>
              <w:bottom w:val="single" w:sz="4" w:space="0" w:color="000000"/>
              <w:right w:val="single" w:sz="4" w:space="0" w:color="000000"/>
            </w:tcBorders>
            <w:shd w:val="clear" w:color="auto" w:fill="auto"/>
            <w:vAlign w:val="center"/>
          </w:tcPr>
          <w:p w14:paraId="11D9E650" w14:textId="77777777" w:rsidR="006B34EF" w:rsidRPr="00BC6076" w:rsidRDefault="006B34EF" w:rsidP="00BC6076">
            <w:pPr>
              <w:rPr>
                <w:sz w:val="18"/>
                <w:szCs w:val="18"/>
              </w:rPr>
            </w:pPr>
            <w:r w:rsidRPr="00BC6076">
              <w:rPr>
                <w:sz w:val="18"/>
                <w:szCs w:val="18"/>
              </w:rPr>
              <w:t>DTCMinAction()</w:t>
            </w:r>
          </w:p>
        </w:tc>
      </w:tr>
      <w:tr w:rsidR="00BC6076" w:rsidRPr="00BC6076" w14:paraId="3DFCEECA"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shd w:val="clear" w:color="auto" w:fill="auto"/>
            <w:vAlign w:val="center"/>
          </w:tcPr>
          <w:p w14:paraId="5A124823" w14:textId="77777777" w:rsidR="006B34EF" w:rsidRPr="00BC6076" w:rsidRDefault="006B34EF" w:rsidP="00BC6076">
            <w:pPr>
              <w:rPr>
                <w:sz w:val="18"/>
                <w:szCs w:val="18"/>
              </w:rPr>
            </w:pPr>
            <w:r w:rsidRPr="00BC6076">
              <w:rPr>
                <w:sz w:val="18"/>
                <w:szCs w:val="18"/>
              </w:rPr>
              <w:t>953C15</w:t>
            </w:r>
          </w:p>
        </w:tc>
        <w:tc>
          <w:tcPr>
            <w:tcW w:w="696" w:type="pct"/>
            <w:tcBorders>
              <w:top w:val="single" w:sz="4" w:space="0" w:color="000000"/>
              <w:left w:val="single" w:sz="8" w:space="0" w:color="000000"/>
              <w:bottom w:val="single" w:sz="4" w:space="0" w:color="000000"/>
              <w:right w:val="single" w:sz="8" w:space="0" w:color="000000"/>
            </w:tcBorders>
            <w:shd w:val="clear" w:color="auto" w:fill="auto"/>
            <w:vAlign w:val="center"/>
          </w:tcPr>
          <w:p w14:paraId="0A6641AE" w14:textId="77777777" w:rsidR="006B34EF" w:rsidRPr="00BC6076" w:rsidRDefault="006B34EF" w:rsidP="00BC6076">
            <w:pPr>
              <w:rPr>
                <w:sz w:val="18"/>
                <w:szCs w:val="18"/>
              </w:rPr>
            </w:pPr>
            <w:r w:rsidRPr="00BC6076">
              <w:rPr>
                <w:sz w:val="18"/>
                <w:szCs w:val="18"/>
              </w:rPr>
              <w:t>Color Ambient Light Output (Circuit Open or Short to Battery)</w:t>
            </w:r>
          </w:p>
        </w:tc>
        <w:tc>
          <w:tcPr>
            <w:tcW w:w="87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0FF27752" w14:textId="77777777" w:rsidR="006B34EF" w:rsidRPr="00BC6076" w:rsidRDefault="006B34EF" w:rsidP="00BC6076">
            <w:pPr>
              <w:rPr>
                <w:sz w:val="18"/>
                <w:szCs w:val="18"/>
              </w:rPr>
            </w:pPr>
            <w:r w:rsidRPr="00BC6076">
              <w:rPr>
                <w:sz w:val="18"/>
                <w:szCs w:val="18"/>
              </w:rPr>
              <w:t>BodyHwareExists(ALM_Conditioned_Pwr_Ckt) &amp; ALMConditionedPwrCkt_Cfg = USED  &amp; AmbientLighting_Cfg  = SINGLE_COL &amp; DBRInCar_Cfg = FALSE &amp; (DTCSuppression_Cfg[DTCSuppression_Cfg_Index], bit1 = 1)</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63D846B9" w14:textId="77777777" w:rsidR="006B34EF" w:rsidRPr="00BC6076" w:rsidRDefault="006B34EF" w:rsidP="00BC6076">
            <w:pPr>
              <w:rPr>
                <w:sz w:val="18"/>
                <w:szCs w:val="18"/>
              </w:rPr>
            </w:pPr>
            <w:r w:rsidRPr="00BC6076">
              <w:rPr>
                <w:sz w:val="18"/>
                <w:szCs w:val="18"/>
              </w:rPr>
              <w:t>200</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7B1E2169" w14:textId="77777777" w:rsidR="006B34EF" w:rsidRPr="00BC6076" w:rsidRDefault="006B34EF" w:rsidP="00BC6076">
            <w:pPr>
              <w:rPr>
                <w:sz w:val="18"/>
                <w:szCs w:val="18"/>
              </w:rPr>
            </w:pPr>
            <w:r w:rsidRPr="00BC6076">
              <w:rPr>
                <w:sz w:val="18"/>
                <w:szCs w:val="18"/>
              </w:rPr>
              <w:t>TEST</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DF4C329" w14:textId="77777777" w:rsidR="006B34EF" w:rsidRPr="00BC6076" w:rsidRDefault="006B34EF" w:rsidP="00BC6076">
            <w:pPr>
              <w:rPr>
                <w:sz w:val="18"/>
                <w:szCs w:val="18"/>
              </w:rPr>
            </w:pPr>
            <w:r w:rsidRPr="00BC6076">
              <w:rPr>
                <w:sz w:val="18"/>
                <w:szCs w:val="18"/>
              </w:rPr>
              <w:t>Note 1</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1EFEC36"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2C45B82C" w14:textId="77777777" w:rsidR="006B34EF" w:rsidRPr="00BC6076" w:rsidRDefault="006B34EF" w:rsidP="00BC6076">
            <w:pPr>
              <w:rPr>
                <w:sz w:val="18"/>
                <w:szCs w:val="18"/>
              </w:rPr>
            </w:pPr>
            <w:r w:rsidRPr="00BC6076">
              <w:rPr>
                <w:sz w:val="18"/>
                <w:szCs w:val="18"/>
              </w:rPr>
              <w:t>n/a</w:t>
            </w:r>
          </w:p>
        </w:tc>
        <w:tc>
          <w:tcPr>
            <w:tcW w:w="958" w:type="pct"/>
            <w:tcBorders>
              <w:top w:val="single" w:sz="4" w:space="0" w:color="000000"/>
              <w:left w:val="single" w:sz="8" w:space="0" w:color="000000"/>
              <w:bottom w:val="single" w:sz="4" w:space="0" w:color="000000"/>
              <w:right w:val="single" w:sz="8" w:space="0" w:color="000000"/>
            </w:tcBorders>
            <w:shd w:val="clear" w:color="auto" w:fill="auto"/>
            <w:vAlign w:val="center"/>
          </w:tcPr>
          <w:p w14:paraId="09B740B0"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5639451A" w14:textId="77777777" w:rsidR="006B34EF" w:rsidRPr="00BC6076" w:rsidRDefault="006B34EF" w:rsidP="00BC6076">
            <w:pPr>
              <w:rPr>
                <w:sz w:val="18"/>
                <w:szCs w:val="18"/>
              </w:rPr>
            </w:pPr>
            <w:r w:rsidRPr="00BC6076">
              <w:rPr>
                <w:sz w:val="18"/>
                <w:szCs w:val="18"/>
              </w:rPr>
              <w:t>33</w:t>
            </w:r>
          </w:p>
        </w:tc>
        <w:tc>
          <w:tcPr>
            <w:tcW w:w="39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6E1CD3E1" w14:textId="77777777" w:rsidR="006B34EF" w:rsidRPr="00BC6076" w:rsidRDefault="006B34EF" w:rsidP="00BC6076">
            <w:pPr>
              <w:rPr>
                <w:sz w:val="18"/>
                <w:szCs w:val="18"/>
              </w:rPr>
            </w:pPr>
            <w:r w:rsidRPr="00BC6076">
              <w:rPr>
                <w:sz w:val="18"/>
                <w:szCs w:val="18"/>
              </w:rPr>
              <w:t>DTCSTest[].MonitorMAX=MAX</w:t>
            </w:r>
          </w:p>
        </w:tc>
        <w:tc>
          <w:tcPr>
            <w:tcW w:w="523" w:type="pct"/>
            <w:tcBorders>
              <w:top w:val="single" w:sz="4" w:space="0" w:color="000000"/>
              <w:left w:val="single" w:sz="8" w:space="0" w:color="000000"/>
              <w:bottom w:val="single" w:sz="4" w:space="0" w:color="000000"/>
              <w:right w:val="single" w:sz="8" w:space="0" w:color="000000"/>
            </w:tcBorders>
            <w:shd w:val="clear" w:color="auto" w:fill="auto"/>
            <w:vAlign w:val="center"/>
          </w:tcPr>
          <w:p w14:paraId="62F94BFB" w14:textId="77777777" w:rsidR="006B34EF" w:rsidRPr="00BC6076" w:rsidRDefault="006B34EF" w:rsidP="00BC6076">
            <w:pPr>
              <w:rPr>
                <w:sz w:val="18"/>
                <w:szCs w:val="18"/>
              </w:rPr>
            </w:pPr>
            <w:r w:rsidRPr="00BC6076">
              <w:rPr>
                <w:sz w:val="18"/>
                <w:szCs w:val="18"/>
              </w:rPr>
              <w:t>Note 2</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10E4D618"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shd w:val="clear" w:color="auto" w:fill="auto"/>
            <w:vAlign w:val="center"/>
          </w:tcPr>
          <w:p w14:paraId="35F61E80" w14:textId="77777777" w:rsidR="006B34EF" w:rsidRPr="00BC6076" w:rsidRDefault="006B34EF" w:rsidP="00BC6076">
            <w:pPr>
              <w:rPr>
                <w:sz w:val="18"/>
                <w:szCs w:val="18"/>
              </w:rPr>
            </w:pPr>
            <w:r w:rsidRPr="00BC6076">
              <w:rPr>
                <w:sz w:val="18"/>
                <w:szCs w:val="18"/>
              </w:rPr>
              <w:t>DTCSTest[].MonitorMIN=MIN</w:t>
            </w:r>
          </w:p>
        </w:tc>
      </w:tr>
      <w:tr w:rsidR="00BC6076" w:rsidRPr="00BC6076" w14:paraId="7C27F5E1"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shd w:val="clear" w:color="auto" w:fill="auto"/>
            <w:vAlign w:val="center"/>
          </w:tcPr>
          <w:p w14:paraId="58F16586" w14:textId="77777777" w:rsidR="006B34EF" w:rsidRPr="00BC6076" w:rsidRDefault="006B34EF" w:rsidP="00BC6076">
            <w:pPr>
              <w:rPr>
                <w:sz w:val="18"/>
                <w:szCs w:val="18"/>
              </w:rPr>
            </w:pPr>
            <w:r w:rsidRPr="00BC6076">
              <w:rPr>
                <w:sz w:val="18"/>
                <w:szCs w:val="18"/>
              </w:rPr>
              <w:lastRenderedPageBreak/>
              <w:t>953C11</w:t>
            </w:r>
          </w:p>
        </w:tc>
        <w:tc>
          <w:tcPr>
            <w:tcW w:w="696" w:type="pct"/>
            <w:tcBorders>
              <w:top w:val="single" w:sz="4" w:space="0" w:color="000000"/>
              <w:left w:val="single" w:sz="8" w:space="0" w:color="000000"/>
              <w:bottom w:val="single" w:sz="4" w:space="0" w:color="000000"/>
              <w:right w:val="single" w:sz="8" w:space="0" w:color="000000"/>
            </w:tcBorders>
            <w:shd w:val="clear" w:color="auto" w:fill="auto"/>
            <w:vAlign w:val="center"/>
          </w:tcPr>
          <w:p w14:paraId="3FD0BC84" w14:textId="77777777" w:rsidR="006B34EF" w:rsidRPr="00BC6076" w:rsidRDefault="006B34EF" w:rsidP="00BC6076">
            <w:pPr>
              <w:rPr>
                <w:sz w:val="18"/>
                <w:szCs w:val="18"/>
              </w:rPr>
            </w:pPr>
            <w:r w:rsidRPr="00BC6076">
              <w:rPr>
                <w:sz w:val="18"/>
                <w:szCs w:val="18"/>
              </w:rPr>
              <w:t>Color Ambient Light Output (Circuit Short to Ground)</w:t>
            </w:r>
          </w:p>
        </w:tc>
        <w:tc>
          <w:tcPr>
            <w:tcW w:w="87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45DCF0F0" w14:textId="77777777" w:rsidR="006B34EF" w:rsidRPr="00BC6076" w:rsidRDefault="006B34EF" w:rsidP="00BC6076">
            <w:pPr>
              <w:rPr>
                <w:sz w:val="18"/>
                <w:szCs w:val="18"/>
              </w:rPr>
            </w:pPr>
            <w:r w:rsidRPr="00BC6076">
              <w:rPr>
                <w:sz w:val="18"/>
                <w:szCs w:val="18"/>
              </w:rPr>
              <w:t xml:space="preserve">ActlHwareExists(ALM_Conditioned_Pwr_Ckt) &amp; AmbientLighting_Cfg = SINGLE_COL &amp; DBRInCar_Cfg = FALSE &amp; (DTCSuppression_Cfg[DTCSuppression_Cfg_Index], bit0 = 1) </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81410FC" w14:textId="77777777" w:rsidR="006B34EF" w:rsidRPr="00BC6076" w:rsidRDefault="006B34EF" w:rsidP="00BC6076">
            <w:pPr>
              <w:rPr>
                <w:sz w:val="18"/>
                <w:szCs w:val="18"/>
              </w:rPr>
            </w:pPr>
            <w:r w:rsidRPr="00BC6076">
              <w:rPr>
                <w:sz w:val="18"/>
                <w:szCs w:val="18"/>
              </w:rPr>
              <w:t>1000</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4DC7FAB" w14:textId="77777777" w:rsidR="006B34EF" w:rsidRPr="00BC6076" w:rsidRDefault="006B34EF" w:rsidP="00BC6076">
            <w:pPr>
              <w:rPr>
                <w:sz w:val="18"/>
                <w:szCs w:val="18"/>
              </w:rPr>
            </w:pPr>
            <w:r w:rsidRPr="00BC6076">
              <w:rPr>
                <w:sz w:val="18"/>
                <w:szCs w:val="18"/>
              </w:rPr>
              <w:t>NULL</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5A1AA114" w14:textId="77777777" w:rsidR="006B34EF" w:rsidRPr="00BC6076" w:rsidRDefault="006B34EF" w:rsidP="00BC6076">
            <w:pPr>
              <w:rPr>
                <w:sz w:val="18"/>
                <w:szCs w:val="18"/>
              </w:rPr>
            </w:pPr>
            <w:r w:rsidRPr="00BC6076">
              <w:rPr>
                <w:sz w:val="18"/>
                <w:szCs w:val="18"/>
              </w:rPr>
              <w:t>n/a</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4AA273ED"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55462802" w14:textId="77777777" w:rsidR="006B34EF" w:rsidRPr="00BC6076" w:rsidRDefault="006B34EF" w:rsidP="00BC6076">
            <w:pPr>
              <w:rPr>
                <w:sz w:val="18"/>
                <w:szCs w:val="18"/>
              </w:rPr>
            </w:pPr>
            <w:r w:rsidRPr="00BC6076">
              <w:rPr>
                <w:sz w:val="18"/>
                <w:szCs w:val="18"/>
              </w:rPr>
              <w:t>WATCH</w:t>
            </w:r>
          </w:p>
        </w:tc>
        <w:tc>
          <w:tcPr>
            <w:tcW w:w="958" w:type="pct"/>
            <w:tcBorders>
              <w:top w:val="single" w:sz="4" w:space="0" w:color="000000"/>
              <w:left w:val="single" w:sz="8" w:space="0" w:color="000000"/>
              <w:bottom w:val="single" w:sz="4" w:space="0" w:color="000000"/>
              <w:right w:val="single" w:sz="8" w:space="0" w:color="000000"/>
            </w:tcBorders>
            <w:shd w:val="clear" w:color="auto" w:fill="auto"/>
            <w:vAlign w:val="center"/>
          </w:tcPr>
          <w:p w14:paraId="7F79B78E" w14:textId="77777777" w:rsidR="006B34EF" w:rsidRPr="00BC6076" w:rsidRDefault="006B34EF" w:rsidP="00BC6076">
            <w:pPr>
              <w:rPr>
                <w:sz w:val="18"/>
                <w:szCs w:val="18"/>
              </w:rPr>
            </w:pPr>
            <w:r w:rsidRPr="00BC6076">
              <w:rPr>
                <w:sz w:val="18"/>
                <w:szCs w:val="18"/>
              </w:rPr>
              <w:t>FET_Ctrl[ALM_Conditioned_Pwr_Ckt] = SHORT | FETMode[ALM_Conditioned_Pwr_Ckt] = NO_RETRY</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7B83B2D3" w14:textId="77777777" w:rsidR="006B34EF" w:rsidRPr="00BC6076" w:rsidRDefault="006B34EF" w:rsidP="00BC6076">
            <w:pPr>
              <w:rPr>
                <w:sz w:val="18"/>
                <w:szCs w:val="18"/>
              </w:rPr>
            </w:pPr>
            <w:r w:rsidRPr="00BC6076">
              <w:rPr>
                <w:sz w:val="18"/>
                <w:szCs w:val="18"/>
              </w:rPr>
              <w:t>127</w:t>
            </w:r>
          </w:p>
        </w:tc>
        <w:tc>
          <w:tcPr>
            <w:tcW w:w="39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06704CC1" w14:textId="77777777" w:rsidR="006B34EF" w:rsidRPr="00BC6076" w:rsidRDefault="006B34EF" w:rsidP="00BC6076">
            <w:pPr>
              <w:rPr>
                <w:sz w:val="18"/>
                <w:szCs w:val="18"/>
              </w:rPr>
            </w:pPr>
            <w:r w:rsidRPr="00BC6076">
              <w:rPr>
                <w:sz w:val="18"/>
                <w:szCs w:val="18"/>
              </w:rPr>
              <w:t>DTCMaxAction()</w:t>
            </w:r>
          </w:p>
        </w:tc>
        <w:tc>
          <w:tcPr>
            <w:tcW w:w="523" w:type="pct"/>
            <w:tcBorders>
              <w:top w:val="single" w:sz="4" w:space="0" w:color="000000"/>
              <w:left w:val="single" w:sz="8" w:space="0" w:color="000000"/>
              <w:bottom w:val="single" w:sz="4" w:space="0" w:color="000000"/>
              <w:right w:val="single" w:sz="8" w:space="0" w:color="000000"/>
            </w:tcBorders>
            <w:shd w:val="clear" w:color="auto" w:fill="auto"/>
            <w:vAlign w:val="center"/>
          </w:tcPr>
          <w:p w14:paraId="1D3D4495" w14:textId="77777777" w:rsidR="006B34EF" w:rsidRPr="00BC6076" w:rsidRDefault="006B34EF" w:rsidP="00BC6076">
            <w:pPr>
              <w:rPr>
                <w:sz w:val="18"/>
                <w:szCs w:val="18"/>
              </w:rPr>
            </w:pPr>
            <w:r w:rsidRPr="00BC6076">
              <w:rPr>
                <w:sz w:val="18"/>
                <w:szCs w:val="18"/>
              </w:rPr>
              <w:t>FET_Ctrl[ALM_Conditioned_Pwr_Ckt] &lt;&gt; SHORT &amp; FETMode[ALM_Conditioned_Pwr_Ckt] &lt;&gt; NO_RETRY &amp; FETGood[ALM_Conditioned_Pwr_Ckt] = GOOD</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527CD202"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shd w:val="clear" w:color="auto" w:fill="auto"/>
            <w:vAlign w:val="center"/>
          </w:tcPr>
          <w:p w14:paraId="19917451" w14:textId="77777777" w:rsidR="006B34EF" w:rsidRPr="00BC6076" w:rsidRDefault="006B34EF" w:rsidP="00BC6076">
            <w:pPr>
              <w:rPr>
                <w:sz w:val="18"/>
                <w:szCs w:val="18"/>
              </w:rPr>
            </w:pPr>
            <w:r w:rsidRPr="00BC6076">
              <w:rPr>
                <w:sz w:val="18"/>
                <w:szCs w:val="18"/>
              </w:rPr>
              <w:t>DTCMinAction()</w:t>
            </w:r>
          </w:p>
        </w:tc>
      </w:tr>
      <w:tr w:rsidR="00BC6076" w:rsidRPr="00BC6076" w14:paraId="6954140F" w14:textId="77777777" w:rsidTr="00BC6076">
        <w:trPr>
          <w:cantSplit/>
          <w:trHeight w:val="1134"/>
          <w:jc w:val="center"/>
        </w:trPr>
        <w:tc>
          <w:tcPr>
            <w:tcW w:w="345" w:type="pct"/>
            <w:tcBorders>
              <w:top w:val="single" w:sz="4" w:space="0" w:color="000000"/>
              <w:left w:val="single" w:sz="8" w:space="0" w:color="000000"/>
              <w:bottom w:val="single" w:sz="4" w:space="0" w:color="000000"/>
              <w:right w:val="single" w:sz="8" w:space="0" w:color="000000"/>
            </w:tcBorders>
            <w:shd w:val="clear" w:color="auto" w:fill="auto"/>
            <w:vAlign w:val="center"/>
          </w:tcPr>
          <w:p w14:paraId="2E6060A6" w14:textId="77777777" w:rsidR="006B34EF" w:rsidRPr="00BC6076" w:rsidRDefault="006B34EF" w:rsidP="00BC6076">
            <w:pPr>
              <w:rPr>
                <w:sz w:val="18"/>
                <w:szCs w:val="18"/>
              </w:rPr>
            </w:pPr>
            <w:r w:rsidRPr="00BC6076">
              <w:rPr>
                <w:sz w:val="18"/>
                <w:szCs w:val="18"/>
              </w:rPr>
              <w:t>953C11</w:t>
            </w:r>
          </w:p>
        </w:tc>
        <w:tc>
          <w:tcPr>
            <w:tcW w:w="696" w:type="pct"/>
            <w:tcBorders>
              <w:top w:val="single" w:sz="4" w:space="0" w:color="000000"/>
              <w:left w:val="single" w:sz="8" w:space="0" w:color="000000"/>
              <w:bottom w:val="single" w:sz="4" w:space="0" w:color="000000"/>
              <w:right w:val="single" w:sz="8" w:space="0" w:color="000000"/>
            </w:tcBorders>
            <w:shd w:val="clear" w:color="auto" w:fill="auto"/>
            <w:vAlign w:val="center"/>
          </w:tcPr>
          <w:p w14:paraId="42687C66" w14:textId="77777777" w:rsidR="006B34EF" w:rsidRPr="00BC6076" w:rsidRDefault="006B34EF" w:rsidP="00BC6076">
            <w:pPr>
              <w:rPr>
                <w:sz w:val="18"/>
                <w:szCs w:val="18"/>
              </w:rPr>
            </w:pPr>
            <w:r w:rsidRPr="00BC6076">
              <w:rPr>
                <w:sz w:val="18"/>
                <w:szCs w:val="18"/>
              </w:rPr>
              <w:t>Color Ambient Light Output (Circuit Short to Ground)</w:t>
            </w:r>
          </w:p>
        </w:tc>
        <w:tc>
          <w:tcPr>
            <w:tcW w:w="87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3D792275" w14:textId="77777777" w:rsidR="006B34EF" w:rsidRPr="00BC6076" w:rsidRDefault="006B34EF" w:rsidP="00BC6076">
            <w:pPr>
              <w:rPr>
                <w:sz w:val="18"/>
                <w:szCs w:val="18"/>
              </w:rPr>
            </w:pPr>
            <w:r w:rsidRPr="00BC6076">
              <w:rPr>
                <w:sz w:val="18"/>
                <w:szCs w:val="18"/>
              </w:rPr>
              <w:t xml:space="preserve">ActlHwareExists(ALM_Conditioned_Pwr_Ckt) &amp; AmbientLighting_Cfg  = SINGLE_COL &amp; DBRInCar_Cfg = FALSE &amp; (DTCSuppression_Cfg[DTCSuppression_Cfg_Index], bit1 = 1) </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6B2BAE54" w14:textId="77777777" w:rsidR="006B34EF" w:rsidRPr="00BC6076" w:rsidRDefault="006B34EF" w:rsidP="00BC6076">
            <w:pPr>
              <w:rPr>
                <w:sz w:val="18"/>
                <w:szCs w:val="18"/>
              </w:rPr>
            </w:pPr>
            <w:r w:rsidRPr="00BC6076">
              <w:rPr>
                <w:sz w:val="18"/>
                <w:szCs w:val="18"/>
              </w:rPr>
              <w:t>200</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05CBC5D4" w14:textId="77777777" w:rsidR="006B34EF" w:rsidRPr="00BC6076" w:rsidRDefault="006B34EF" w:rsidP="00BC6076">
            <w:pPr>
              <w:rPr>
                <w:sz w:val="18"/>
                <w:szCs w:val="18"/>
              </w:rPr>
            </w:pPr>
            <w:r w:rsidRPr="00BC6076">
              <w:rPr>
                <w:sz w:val="18"/>
                <w:szCs w:val="18"/>
              </w:rPr>
              <w:t>TEST</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75710C7C" w14:textId="77777777" w:rsidR="006B34EF" w:rsidRPr="00BC6076" w:rsidRDefault="006B34EF" w:rsidP="00BC6076">
            <w:pPr>
              <w:rPr>
                <w:sz w:val="18"/>
                <w:szCs w:val="18"/>
              </w:rPr>
            </w:pPr>
            <w:r w:rsidRPr="00BC6076">
              <w:rPr>
                <w:sz w:val="18"/>
                <w:szCs w:val="18"/>
              </w:rPr>
              <w:t>n/a</w:t>
            </w:r>
          </w:p>
        </w:tc>
        <w:tc>
          <w:tcPr>
            <w:tcW w:w="130"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0CF8F347" w14:textId="77777777" w:rsidR="006B34EF" w:rsidRPr="00BC6076" w:rsidRDefault="006B34EF" w:rsidP="00BC6076">
            <w:pPr>
              <w:rPr>
                <w:sz w:val="18"/>
                <w:szCs w:val="18"/>
              </w:rPr>
            </w:pPr>
            <w:r w:rsidRPr="00BC6076">
              <w:rPr>
                <w:sz w:val="18"/>
                <w:szCs w:val="18"/>
              </w:rPr>
              <w:t>n/a</w:t>
            </w:r>
          </w:p>
        </w:tc>
        <w:tc>
          <w:tcPr>
            <w:tcW w:w="131" w:type="pct"/>
            <w:tcBorders>
              <w:top w:val="single" w:sz="4" w:space="0" w:color="000000"/>
              <w:left w:val="single" w:sz="8" w:space="0" w:color="000000"/>
              <w:bottom w:val="single" w:sz="4" w:space="0" w:color="000000"/>
              <w:right w:val="single" w:sz="8" w:space="0" w:color="000000"/>
            </w:tcBorders>
            <w:textDirection w:val="btLr"/>
            <w:vAlign w:val="center"/>
          </w:tcPr>
          <w:p w14:paraId="45999294" w14:textId="77777777" w:rsidR="006B34EF" w:rsidRPr="00BC6076" w:rsidRDefault="006B34EF" w:rsidP="00BC6076">
            <w:pPr>
              <w:rPr>
                <w:sz w:val="18"/>
                <w:szCs w:val="18"/>
              </w:rPr>
            </w:pPr>
            <w:r w:rsidRPr="00BC6076">
              <w:rPr>
                <w:sz w:val="18"/>
                <w:szCs w:val="18"/>
              </w:rPr>
              <w:t>n/a</w:t>
            </w:r>
          </w:p>
        </w:tc>
        <w:tc>
          <w:tcPr>
            <w:tcW w:w="958" w:type="pct"/>
            <w:tcBorders>
              <w:top w:val="single" w:sz="4" w:space="0" w:color="000000"/>
              <w:left w:val="single" w:sz="8" w:space="0" w:color="000000"/>
              <w:bottom w:val="single" w:sz="4" w:space="0" w:color="000000"/>
              <w:right w:val="single" w:sz="8" w:space="0" w:color="000000"/>
            </w:tcBorders>
            <w:shd w:val="clear" w:color="auto" w:fill="auto"/>
            <w:vAlign w:val="center"/>
          </w:tcPr>
          <w:p w14:paraId="2F9922EA" w14:textId="77777777" w:rsidR="006B34EF" w:rsidRPr="00BC6076" w:rsidRDefault="006B34EF" w:rsidP="00BC6076">
            <w:pPr>
              <w:rPr>
                <w:sz w:val="18"/>
                <w:szCs w:val="18"/>
              </w:rPr>
            </w:pPr>
            <w:r w:rsidRPr="00BC6076">
              <w:rPr>
                <w:sz w:val="18"/>
                <w:szCs w:val="18"/>
              </w:rPr>
              <w:t>FET_Ctrl[ALM_Conditioned_Pwr_Ckt] = SHORT | FETMode[ALM_Conditioned_Pwr_Ckt] = NO_RETRY</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20DD3B1C" w14:textId="77777777" w:rsidR="006B34EF" w:rsidRPr="00BC6076" w:rsidRDefault="006B34EF" w:rsidP="00BC6076">
            <w:pPr>
              <w:rPr>
                <w:sz w:val="18"/>
                <w:szCs w:val="18"/>
              </w:rPr>
            </w:pPr>
            <w:r w:rsidRPr="00BC6076">
              <w:rPr>
                <w:sz w:val="18"/>
                <w:szCs w:val="18"/>
              </w:rPr>
              <w:t>127</w:t>
            </w:r>
          </w:p>
        </w:tc>
        <w:tc>
          <w:tcPr>
            <w:tcW w:w="391" w:type="pct"/>
            <w:tcBorders>
              <w:top w:val="single" w:sz="4" w:space="0" w:color="000000"/>
              <w:left w:val="single" w:sz="8" w:space="0" w:color="000000"/>
              <w:bottom w:val="single" w:sz="4" w:space="0" w:color="000000"/>
              <w:right w:val="single" w:sz="8" w:space="0" w:color="000000"/>
            </w:tcBorders>
            <w:shd w:val="clear" w:color="auto" w:fill="auto"/>
            <w:vAlign w:val="center"/>
          </w:tcPr>
          <w:p w14:paraId="62315B51" w14:textId="77777777" w:rsidR="006B34EF" w:rsidRPr="00BC6076" w:rsidRDefault="006B34EF" w:rsidP="00BC6076">
            <w:pPr>
              <w:rPr>
                <w:sz w:val="18"/>
                <w:szCs w:val="18"/>
              </w:rPr>
            </w:pPr>
            <w:r w:rsidRPr="00BC6076">
              <w:rPr>
                <w:sz w:val="18"/>
                <w:szCs w:val="18"/>
              </w:rPr>
              <w:t>DTCSTest[].MonitorMAX=MAX</w:t>
            </w:r>
          </w:p>
        </w:tc>
        <w:tc>
          <w:tcPr>
            <w:tcW w:w="523" w:type="pct"/>
            <w:tcBorders>
              <w:top w:val="single" w:sz="4" w:space="0" w:color="000000"/>
              <w:left w:val="single" w:sz="8" w:space="0" w:color="000000"/>
              <w:bottom w:val="single" w:sz="4" w:space="0" w:color="000000"/>
              <w:right w:val="single" w:sz="8" w:space="0" w:color="000000"/>
            </w:tcBorders>
            <w:shd w:val="clear" w:color="auto" w:fill="auto"/>
            <w:vAlign w:val="center"/>
          </w:tcPr>
          <w:p w14:paraId="1A890A78" w14:textId="77777777" w:rsidR="006B34EF" w:rsidRPr="00BC6076" w:rsidRDefault="006B34EF" w:rsidP="00BC6076">
            <w:pPr>
              <w:rPr>
                <w:sz w:val="18"/>
                <w:szCs w:val="18"/>
              </w:rPr>
            </w:pPr>
            <w:r w:rsidRPr="00BC6076">
              <w:rPr>
                <w:sz w:val="18"/>
                <w:szCs w:val="18"/>
              </w:rPr>
              <w:t>FET_Ctrl[ALM_Conditioned_Pwr_Ckt] &lt;&gt; SHORT &amp; FETMode[ALM_Conditioned_Pwr_Ckt] &lt;&gt; NO_RETRY &amp; FETGood[ALM_Conditioned_Pwr_Ckt] = GOOD</w:t>
            </w:r>
          </w:p>
        </w:tc>
        <w:tc>
          <w:tcPr>
            <w:tcW w:w="131" w:type="pct"/>
            <w:tcBorders>
              <w:top w:val="single" w:sz="4" w:space="0" w:color="000000"/>
              <w:left w:val="single" w:sz="8" w:space="0" w:color="000000"/>
              <w:bottom w:val="single" w:sz="4" w:space="0" w:color="000000"/>
              <w:right w:val="single" w:sz="8" w:space="0" w:color="000000"/>
            </w:tcBorders>
            <w:shd w:val="clear" w:color="auto" w:fill="auto"/>
            <w:textDirection w:val="btLr"/>
            <w:vAlign w:val="center"/>
          </w:tcPr>
          <w:p w14:paraId="1663617B" w14:textId="77777777" w:rsidR="006B34EF" w:rsidRPr="00BC6076" w:rsidRDefault="006B34EF" w:rsidP="00BC6076">
            <w:pPr>
              <w:jc w:val="center"/>
              <w:rPr>
                <w:sz w:val="18"/>
                <w:szCs w:val="18"/>
              </w:rPr>
            </w:pPr>
            <w:r w:rsidRPr="00BC6076">
              <w:rPr>
                <w:sz w:val="18"/>
                <w:szCs w:val="18"/>
              </w:rPr>
              <w:t>33</w:t>
            </w:r>
          </w:p>
        </w:tc>
        <w:tc>
          <w:tcPr>
            <w:tcW w:w="301" w:type="pct"/>
            <w:tcBorders>
              <w:top w:val="single" w:sz="4" w:space="0" w:color="000000"/>
              <w:left w:val="single" w:sz="8" w:space="0" w:color="000000"/>
              <w:bottom w:val="single" w:sz="4" w:space="0" w:color="000000"/>
              <w:right w:val="single" w:sz="4" w:space="0" w:color="000000"/>
            </w:tcBorders>
            <w:shd w:val="clear" w:color="auto" w:fill="auto"/>
            <w:vAlign w:val="center"/>
          </w:tcPr>
          <w:p w14:paraId="7D9F74E3" w14:textId="77777777" w:rsidR="006B34EF" w:rsidRPr="00BC6076" w:rsidRDefault="006B34EF" w:rsidP="00BC6076">
            <w:pPr>
              <w:rPr>
                <w:sz w:val="18"/>
                <w:szCs w:val="18"/>
              </w:rPr>
            </w:pPr>
            <w:r w:rsidRPr="00BC6076">
              <w:rPr>
                <w:sz w:val="18"/>
                <w:szCs w:val="18"/>
              </w:rPr>
              <w:t>DTCSTest[].MonitorMIN=MIN</w:t>
            </w:r>
          </w:p>
        </w:tc>
      </w:tr>
    </w:tbl>
    <w:p w14:paraId="74FC6650" w14:textId="77777777" w:rsidR="006B34EF" w:rsidRPr="00BC6076" w:rsidRDefault="006B34EF" w:rsidP="006B34EF"/>
    <w:p w14:paraId="648B8846" w14:textId="037FD2FD" w:rsidR="00072314" w:rsidRPr="00BC6076" w:rsidRDefault="00BC6076" w:rsidP="00BC6076">
      <w:pPr>
        <w:rPr>
          <w:i/>
          <w:iCs/>
        </w:rPr>
      </w:pPr>
      <w:r w:rsidRPr="00BC6076">
        <w:rPr>
          <w:i/>
          <w:iCs/>
        </w:rPr>
        <w:t>Note 2: Fault detection must use the appropriate value of FETOpenThreshold_Cfg[FET_Ctrl_Index] or FETShortThreshold_Cfg[FET_Ctrl_Index] determine the presence of a fault. Also, only increment or decrement the counter if the specific fault is detectable.</w:t>
      </w:r>
    </w:p>
    <w:p w14:paraId="3903BD01" w14:textId="4AFBE549" w:rsidR="00072314" w:rsidRPr="00BC6076" w:rsidRDefault="00072314" w:rsidP="00072314">
      <w:pPr>
        <w:pStyle w:val="Heading5"/>
        <w:keepNext w:val="0"/>
        <w:tabs>
          <w:tab w:val="clear" w:pos="900"/>
          <w:tab w:val="left" w:pos="709"/>
        </w:tabs>
        <w:spacing w:before="240"/>
      </w:pPr>
      <w:bookmarkStart w:id="375" w:name="_Toc35000639"/>
      <w:r w:rsidRPr="00BC6076">
        <w:t>DIDs</w:t>
      </w:r>
      <w:bookmarkEnd w:id="375"/>
    </w:p>
    <w:p w14:paraId="3C9810CA" w14:textId="43353D5D" w:rsidR="00A9255E" w:rsidRPr="00BC6076" w:rsidRDefault="00A9255E" w:rsidP="00A9255E">
      <w:pPr>
        <w:pStyle w:val="Heading6"/>
      </w:pPr>
      <w:r w:rsidRPr="00BC6076">
        <w:t>BCM DIDs</w:t>
      </w:r>
    </w:p>
    <w:p w14:paraId="68531F14" w14:textId="4ADDF807" w:rsidR="00A9255E" w:rsidRPr="00BC6076" w:rsidRDefault="00A9255E" w:rsidP="00072314">
      <w:pPr>
        <w:overflowPunct/>
        <w:autoSpaceDE/>
        <w:autoSpaceDN/>
        <w:adjustRightInd/>
        <w:textAlignment w:val="auto"/>
      </w:pPr>
    </w:p>
    <w:p w14:paraId="5B2745BA" w14:textId="77777777" w:rsidR="00A9255E" w:rsidRPr="00A9255E" w:rsidRDefault="00A9255E" w:rsidP="00A9255E">
      <w:pPr>
        <w:overflowPunct/>
        <w:autoSpaceDE/>
        <w:autoSpaceDN/>
        <w:adjustRightInd/>
        <w:textAlignment w:val="auto"/>
        <w:rPr>
          <w:b/>
          <w:lang w:val="x-none"/>
        </w:rPr>
      </w:pPr>
      <w:r w:rsidRPr="00A9255E">
        <w:rPr>
          <w:b/>
          <w:lang w:val="x-none"/>
        </w:rPr>
        <w:t>Functional Feature DIDs List</w:t>
      </w:r>
    </w:p>
    <w:p w14:paraId="0CAACB89" w14:textId="77777777" w:rsidR="00A9255E" w:rsidRPr="00A9255E" w:rsidRDefault="00A9255E" w:rsidP="00A9255E">
      <w:pPr>
        <w:overflowPunct/>
        <w:autoSpaceDE/>
        <w:autoSpaceDN/>
        <w:adjustRightInd/>
        <w:textAlignment w:val="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
        <w:gridCol w:w="1142"/>
        <w:gridCol w:w="3713"/>
        <w:gridCol w:w="2470"/>
        <w:gridCol w:w="2282"/>
      </w:tblGrid>
      <w:tr w:rsidR="00806BDA" w:rsidRPr="00BC6076" w14:paraId="40A9E5E9" w14:textId="77777777" w:rsidTr="00806BDA">
        <w:trPr>
          <w:tblHeader/>
          <w:jc w:val="center"/>
        </w:trPr>
        <w:tc>
          <w:tcPr>
            <w:tcW w:w="342" w:type="pct"/>
            <w:shd w:val="pct10" w:color="auto" w:fill="auto"/>
            <w:noWrap/>
            <w:vAlign w:val="center"/>
          </w:tcPr>
          <w:p w14:paraId="6C406BF4" w14:textId="77777777" w:rsidR="00806BDA" w:rsidRPr="00A9255E" w:rsidRDefault="00806BDA" w:rsidP="00806BDA">
            <w:pPr>
              <w:overflowPunct/>
              <w:autoSpaceDE/>
              <w:autoSpaceDN/>
              <w:adjustRightInd/>
              <w:ind w:right="-264"/>
              <w:textAlignment w:val="auto"/>
              <w:rPr>
                <w:b/>
                <w:bCs/>
              </w:rPr>
            </w:pPr>
            <w:r w:rsidRPr="00A9255E">
              <w:rPr>
                <w:b/>
                <w:bCs/>
              </w:rPr>
              <w:t>DID</w:t>
            </w:r>
          </w:p>
        </w:tc>
        <w:tc>
          <w:tcPr>
            <w:tcW w:w="545" w:type="pct"/>
            <w:shd w:val="pct10" w:color="auto" w:fill="auto"/>
            <w:vAlign w:val="center"/>
          </w:tcPr>
          <w:p w14:paraId="7E7A5FF4" w14:textId="77777777" w:rsidR="00806BDA" w:rsidRPr="00A9255E" w:rsidRDefault="00806BDA" w:rsidP="00A9255E">
            <w:pPr>
              <w:overflowPunct/>
              <w:autoSpaceDE/>
              <w:autoSpaceDN/>
              <w:adjustRightInd/>
              <w:textAlignment w:val="auto"/>
              <w:rPr>
                <w:b/>
                <w:bCs/>
              </w:rPr>
            </w:pPr>
            <w:r w:rsidRPr="00A9255E">
              <w:rPr>
                <w:b/>
                <w:bCs/>
              </w:rPr>
              <w:t>DID Name / Description</w:t>
            </w:r>
          </w:p>
        </w:tc>
        <w:tc>
          <w:tcPr>
            <w:tcW w:w="1809" w:type="pct"/>
            <w:shd w:val="pct10" w:color="auto" w:fill="auto"/>
            <w:noWrap/>
            <w:vAlign w:val="center"/>
          </w:tcPr>
          <w:p w14:paraId="37C01EA2" w14:textId="77777777" w:rsidR="00806BDA" w:rsidRPr="00A9255E" w:rsidRDefault="00806BDA" w:rsidP="00A9255E">
            <w:pPr>
              <w:overflowPunct/>
              <w:autoSpaceDE/>
              <w:autoSpaceDN/>
              <w:adjustRightInd/>
              <w:textAlignment w:val="auto"/>
              <w:rPr>
                <w:b/>
                <w:bCs/>
              </w:rPr>
            </w:pPr>
            <w:r w:rsidRPr="00A9255E">
              <w:rPr>
                <w:b/>
                <w:bCs/>
              </w:rPr>
              <w:t>Config_Reqts</w:t>
            </w:r>
          </w:p>
        </w:tc>
        <w:tc>
          <w:tcPr>
            <w:tcW w:w="1198" w:type="pct"/>
            <w:shd w:val="pct10" w:color="auto" w:fill="auto"/>
            <w:noWrap/>
            <w:vAlign w:val="center"/>
          </w:tcPr>
          <w:p w14:paraId="60640497" w14:textId="77777777" w:rsidR="00806BDA" w:rsidRPr="00A9255E" w:rsidRDefault="00806BDA" w:rsidP="00A9255E">
            <w:pPr>
              <w:overflowPunct/>
              <w:autoSpaceDE/>
              <w:autoSpaceDN/>
              <w:adjustRightInd/>
              <w:textAlignment w:val="auto"/>
              <w:rPr>
                <w:b/>
                <w:bCs/>
              </w:rPr>
            </w:pPr>
            <w:r w:rsidRPr="00A9255E">
              <w:rPr>
                <w:b/>
                <w:bCs/>
              </w:rPr>
              <w:t>Dataflow</w:t>
            </w:r>
          </w:p>
        </w:tc>
        <w:tc>
          <w:tcPr>
            <w:tcW w:w="1106" w:type="pct"/>
            <w:shd w:val="pct10" w:color="auto" w:fill="auto"/>
            <w:noWrap/>
            <w:vAlign w:val="center"/>
          </w:tcPr>
          <w:p w14:paraId="78110997" w14:textId="77777777" w:rsidR="00806BDA" w:rsidRPr="00A9255E" w:rsidRDefault="00806BDA" w:rsidP="00A9255E">
            <w:pPr>
              <w:overflowPunct/>
              <w:autoSpaceDE/>
              <w:autoSpaceDN/>
              <w:adjustRightInd/>
              <w:textAlignment w:val="auto"/>
              <w:rPr>
                <w:b/>
                <w:bCs/>
              </w:rPr>
            </w:pPr>
            <w:r w:rsidRPr="00A9255E">
              <w:rPr>
                <w:b/>
                <w:bCs/>
              </w:rPr>
              <w:t>Circuit_Name</w:t>
            </w:r>
          </w:p>
        </w:tc>
      </w:tr>
      <w:tr w:rsidR="00806BDA" w:rsidRPr="00BC6076" w14:paraId="6956F3D0" w14:textId="77777777" w:rsidTr="00806BDA">
        <w:trPr>
          <w:jc w:val="center"/>
        </w:trPr>
        <w:tc>
          <w:tcPr>
            <w:tcW w:w="342" w:type="pct"/>
            <w:vAlign w:val="center"/>
          </w:tcPr>
          <w:p w14:paraId="1DBA4DBE" w14:textId="77777777" w:rsidR="00806BDA" w:rsidRPr="00A9255E" w:rsidRDefault="00806BDA" w:rsidP="00806BDA">
            <w:pPr>
              <w:overflowPunct/>
              <w:autoSpaceDE/>
              <w:autoSpaceDN/>
              <w:adjustRightInd/>
              <w:ind w:right="-264"/>
              <w:textAlignment w:val="auto"/>
            </w:pPr>
            <w:r w:rsidRPr="00A9255E">
              <w:t>$41DA</w:t>
            </w:r>
          </w:p>
        </w:tc>
        <w:tc>
          <w:tcPr>
            <w:tcW w:w="545" w:type="pct"/>
            <w:vAlign w:val="center"/>
          </w:tcPr>
          <w:p w14:paraId="0F453B62" w14:textId="77777777" w:rsidR="00806BDA" w:rsidRPr="00A9255E" w:rsidRDefault="00806BDA" w:rsidP="00A9255E">
            <w:pPr>
              <w:overflowPunct/>
              <w:autoSpaceDE/>
              <w:autoSpaceDN/>
              <w:adjustRightInd/>
              <w:textAlignment w:val="auto"/>
            </w:pPr>
            <w:r w:rsidRPr="00A9255E">
              <w:t>Ambient Light LED Power Status</w:t>
            </w:r>
          </w:p>
        </w:tc>
        <w:tc>
          <w:tcPr>
            <w:tcW w:w="1809" w:type="pct"/>
            <w:vAlign w:val="center"/>
          </w:tcPr>
          <w:p w14:paraId="6E03CB68" w14:textId="77777777" w:rsidR="00806BDA" w:rsidRPr="00A9255E" w:rsidRDefault="00806BDA" w:rsidP="00A9255E">
            <w:pPr>
              <w:overflowPunct/>
              <w:autoSpaceDE/>
              <w:autoSpaceDN/>
              <w:adjustRightInd/>
              <w:textAlignment w:val="auto"/>
            </w:pPr>
            <w:r w:rsidRPr="00A9255E">
              <w:t>ALMConditionedPwrCkt_Cfg = USED &amp; BodyHwareExists(ALM_Conditioned_Pwr_Ckt) &amp; DBRInCar_Cfg = FALSE &amp; AmbientLighting_Cfg &lt;&gt; SINGLE_COL</w:t>
            </w:r>
          </w:p>
        </w:tc>
        <w:tc>
          <w:tcPr>
            <w:tcW w:w="1198" w:type="pct"/>
            <w:vAlign w:val="center"/>
          </w:tcPr>
          <w:p w14:paraId="229F4673" w14:textId="77777777" w:rsidR="00806BDA" w:rsidRPr="00A9255E" w:rsidRDefault="00806BDA" w:rsidP="00A9255E">
            <w:pPr>
              <w:overflowPunct/>
              <w:autoSpaceDE/>
              <w:autoSpaceDN/>
              <w:adjustRightInd/>
              <w:textAlignment w:val="auto"/>
            </w:pPr>
            <w:r w:rsidRPr="00A9255E">
              <w:t>PIDReadAlmConditioned_Pwr</w:t>
            </w:r>
          </w:p>
        </w:tc>
        <w:tc>
          <w:tcPr>
            <w:tcW w:w="1106" w:type="pct"/>
            <w:vAlign w:val="center"/>
          </w:tcPr>
          <w:p w14:paraId="535E7262" w14:textId="77777777" w:rsidR="00806BDA" w:rsidRPr="00A9255E" w:rsidRDefault="00806BDA" w:rsidP="00A9255E">
            <w:pPr>
              <w:overflowPunct/>
              <w:autoSpaceDE/>
              <w:autoSpaceDN/>
              <w:adjustRightInd/>
              <w:textAlignment w:val="auto"/>
            </w:pPr>
            <w:r w:rsidRPr="00A9255E">
              <w:t>ALM_Conditioned_Pwr_Ckt</w:t>
            </w:r>
          </w:p>
        </w:tc>
      </w:tr>
      <w:tr w:rsidR="00806BDA" w:rsidRPr="00BC6076" w14:paraId="2B8C59DF" w14:textId="77777777" w:rsidTr="00806BDA">
        <w:trPr>
          <w:jc w:val="center"/>
        </w:trPr>
        <w:tc>
          <w:tcPr>
            <w:tcW w:w="342" w:type="pct"/>
            <w:vAlign w:val="center"/>
          </w:tcPr>
          <w:p w14:paraId="14EFCA58" w14:textId="77777777" w:rsidR="00806BDA" w:rsidRPr="00A9255E" w:rsidRDefault="00806BDA" w:rsidP="00806BDA">
            <w:pPr>
              <w:overflowPunct/>
              <w:autoSpaceDE/>
              <w:autoSpaceDN/>
              <w:adjustRightInd/>
              <w:ind w:right="-264"/>
              <w:textAlignment w:val="auto"/>
            </w:pPr>
            <w:r w:rsidRPr="00A9255E">
              <w:t>$4226</w:t>
            </w:r>
          </w:p>
        </w:tc>
        <w:tc>
          <w:tcPr>
            <w:tcW w:w="545" w:type="pct"/>
            <w:vAlign w:val="center"/>
          </w:tcPr>
          <w:p w14:paraId="4E325481" w14:textId="77777777" w:rsidR="00806BDA" w:rsidRPr="00A9255E" w:rsidRDefault="00806BDA" w:rsidP="00A9255E">
            <w:pPr>
              <w:overflowPunct/>
              <w:autoSpaceDE/>
              <w:autoSpaceDN/>
              <w:adjustRightInd/>
              <w:textAlignment w:val="auto"/>
            </w:pPr>
            <w:r w:rsidRPr="00A9255E">
              <w:t>Node Count On Ambient Lighting Bus</w:t>
            </w:r>
          </w:p>
        </w:tc>
        <w:tc>
          <w:tcPr>
            <w:tcW w:w="1809" w:type="pct"/>
            <w:vAlign w:val="center"/>
          </w:tcPr>
          <w:p w14:paraId="7BE0BE17" w14:textId="77777777" w:rsidR="00806BDA" w:rsidRPr="00A9255E" w:rsidRDefault="00806BDA" w:rsidP="00A9255E">
            <w:pPr>
              <w:overflowPunct/>
              <w:autoSpaceDE/>
              <w:autoSpaceDN/>
              <w:adjustRightInd/>
              <w:textAlignment w:val="auto"/>
            </w:pPr>
            <w:r w:rsidRPr="00A9255E">
              <w:t>ALMCensusStat = DONE</w:t>
            </w:r>
          </w:p>
        </w:tc>
        <w:tc>
          <w:tcPr>
            <w:tcW w:w="1198" w:type="pct"/>
            <w:vAlign w:val="center"/>
          </w:tcPr>
          <w:p w14:paraId="77E96167" w14:textId="77777777" w:rsidR="00806BDA" w:rsidRPr="00A9255E" w:rsidRDefault="00806BDA" w:rsidP="00A9255E">
            <w:pPr>
              <w:overflowPunct/>
              <w:autoSpaceDE/>
              <w:autoSpaceDN/>
              <w:adjustRightInd/>
              <w:textAlignment w:val="auto"/>
            </w:pPr>
            <w:r w:rsidRPr="00A9255E">
              <w:t xml:space="preserve">Report_LIN_node_Cnt_DID() </w:t>
            </w:r>
          </w:p>
          <w:p w14:paraId="4F4A9FBB" w14:textId="77777777" w:rsidR="00806BDA" w:rsidRPr="00A9255E" w:rsidRDefault="00806BDA" w:rsidP="00A9255E">
            <w:pPr>
              <w:overflowPunct/>
              <w:autoSpaceDE/>
              <w:autoSpaceDN/>
              <w:adjustRightInd/>
              <w:textAlignment w:val="auto"/>
            </w:pPr>
            <w:r w:rsidRPr="00A9255E">
              <w:t>Dataflow affected  is LIN_Node_Count_Subnet[]</w:t>
            </w:r>
          </w:p>
          <w:p w14:paraId="7CDEB7C0" w14:textId="6FAC3C85" w:rsidR="00806BDA" w:rsidRPr="00A9255E" w:rsidRDefault="00806BDA" w:rsidP="00A9255E">
            <w:pPr>
              <w:overflowPunct/>
              <w:autoSpaceDE/>
              <w:autoSpaceDN/>
              <w:adjustRightInd/>
              <w:textAlignment w:val="auto"/>
            </w:pPr>
            <w:r w:rsidRPr="00A9255E">
              <w:t xml:space="preserve">Refer </w:t>
            </w:r>
            <w:r w:rsidRPr="00A9255E">
              <w:fldChar w:fldCharType="begin"/>
            </w:r>
            <w:r w:rsidRPr="00A9255E">
              <w:instrText xml:space="preserve"> REF _Ref279772749 \r \h  \* MERGEFORMAT </w:instrText>
            </w:r>
            <w:r w:rsidRPr="00A9255E">
              <w:fldChar w:fldCharType="separate"/>
            </w:r>
            <w:r w:rsidR="00032557">
              <w:rPr>
                <w:b/>
                <w:bCs/>
              </w:rPr>
              <w:t>Error! Reference source not found.</w:t>
            </w:r>
            <w:r w:rsidRPr="00A9255E">
              <w:fldChar w:fldCharType="end"/>
            </w:r>
            <w:r w:rsidRPr="00A9255E">
              <w:t xml:space="preserve"> </w:t>
            </w:r>
            <w:r w:rsidRPr="00A9255E">
              <w:lastRenderedPageBreak/>
              <w:fldChar w:fldCharType="begin"/>
            </w:r>
            <w:r w:rsidRPr="00A9255E">
              <w:instrText xml:space="preserve"> REF _Ref279772749 \h  \* MERGEFORMAT </w:instrText>
            </w:r>
            <w:r w:rsidRPr="00A9255E">
              <w:fldChar w:fldCharType="separate"/>
            </w:r>
            <w:r w:rsidR="00032557">
              <w:rPr>
                <w:b/>
                <w:bCs/>
              </w:rPr>
              <w:t>Error! Reference source not found.</w:t>
            </w:r>
            <w:r w:rsidRPr="00A9255E">
              <w:fldChar w:fldCharType="end"/>
            </w:r>
          </w:p>
        </w:tc>
        <w:tc>
          <w:tcPr>
            <w:tcW w:w="1106" w:type="pct"/>
            <w:vAlign w:val="center"/>
          </w:tcPr>
          <w:p w14:paraId="073C3365" w14:textId="77777777" w:rsidR="00806BDA" w:rsidRPr="00A9255E" w:rsidRDefault="00806BDA" w:rsidP="00A9255E">
            <w:pPr>
              <w:overflowPunct/>
              <w:autoSpaceDE/>
              <w:autoSpaceDN/>
              <w:adjustRightInd/>
              <w:textAlignment w:val="auto"/>
            </w:pPr>
            <w:r w:rsidRPr="00A9255E">
              <w:lastRenderedPageBreak/>
              <w:t>n/a</w:t>
            </w:r>
          </w:p>
        </w:tc>
      </w:tr>
      <w:tr w:rsidR="00806BDA" w:rsidRPr="00BC6076" w14:paraId="56BEA755" w14:textId="77777777" w:rsidTr="00806BDA">
        <w:trPr>
          <w:trHeight w:val="341"/>
          <w:jc w:val="center"/>
        </w:trPr>
        <w:tc>
          <w:tcPr>
            <w:tcW w:w="342" w:type="pct"/>
            <w:shd w:val="clear" w:color="auto" w:fill="auto"/>
            <w:vAlign w:val="center"/>
          </w:tcPr>
          <w:p w14:paraId="4D3DB19F" w14:textId="77777777" w:rsidR="00806BDA" w:rsidRPr="00A9255E" w:rsidRDefault="00806BDA" w:rsidP="00806BDA">
            <w:pPr>
              <w:overflowPunct/>
              <w:autoSpaceDE/>
              <w:autoSpaceDN/>
              <w:adjustRightInd/>
              <w:ind w:right="-264"/>
              <w:textAlignment w:val="auto"/>
            </w:pPr>
            <w:r w:rsidRPr="00A9255E">
              <w:t>$42AE</w:t>
            </w:r>
          </w:p>
        </w:tc>
        <w:tc>
          <w:tcPr>
            <w:tcW w:w="545" w:type="pct"/>
            <w:shd w:val="clear" w:color="auto" w:fill="auto"/>
            <w:vAlign w:val="center"/>
          </w:tcPr>
          <w:p w14:paraId="52D3F581" w14:textId="77777777" w:rsidR="00806BDA" w:rsidRPr="00A9255E" w:rsidRDefault="00806BDA" w:rsidP="00A9255E">
            <w:pPr>
              <w:overflowPunct/>
              <w:autoSpaceDE/>
              <w:autoSpaceDN/>
              <w:adjustRightInd/>
              <w:textAlignment w:val="auto"/>
            </w:pPr>
            <w:r w:rsidRPr="00A9255E">
              <w:t>Color Ambient Light Output Status</w:t>
            </w:r>
          </w:p>
        </w:tc>
        <w:tc>
          <w:tcPr>
            <w:tcW w:w="1809" w:type="pct"/>
            <w:shd w:val="clear" w:color="auto" w:fill="auto"/>
            <w:vAlign w:val="center"/>
          </w:tcPr>
          <w:p w14:paraId="287E406A" w14:textId="77777777" w:rsidR="00806BDA" w:rsidRPr="00A9255E" w:rsidRDefault="00806BDA" w:rsidP="00A9255E">
            <w:pPr>
              <w:overflowPunct/>
              <w:autoSpaceDE/>
              <w:autoSpaceDN/>
              <w:adjustRightInd/>
              <w:textAlignment w:val="auto"/>
            </w:pPr>
            <w:r w:rsidRPr="00A9255E">
              <w:t>ALMConditionedPwrCkt_Cfg = USED  &amp; BodyHwareExists(ALM_Conditioned_Pwr_Ckt) &amp; DBRInCar_Cfg = FALSE &amp; AmbientLighting_Cfg = SINGLE_COL</w:t>
            </w:r>
          </w:p>
        </w:tc>
        <w:tc>
          <w:tcPr>
            <w:tcW w:w="1198" w:type="pct"/>
            <w:shd w:val="clear" w:color="auto" w:fill="auto"/>
            <w:vAlign w:val="center"/>
          </w:tcPr>
          <w:p w14:paraId="0E79E13A" w14:textId="77777777" w:rsidR="00806BDA" w:rsidRPr="00A9255E" w:rsidRDefault="00806BDA" w:rsidP="00A9255E">
            <w:pPr>
              <w:overflowPunct/>
              <w:autoSpaceDE/>
              <w:autoSpaceDN/>
              <w:adjustRightInd/>
              <w:textAlignment w:val="auto"/>
            </w:pPr>
            <w:r w:rsidRPr="00A9255E">
              <w:t>PIDReadAlmConditioned_Pwr</w:t>
            </w:r>
          </w:p>
        </w:tc>
        <w:tc>
          <w:tcPr>
            <w:tcW w:w="1106" w:type="pct"/>
            <w:shd w:val="clear" w:color="auto" w:fill="auto"/>
            <w:vAlign w:val="center"/>
          </w:tcPr>
          <w:p w14:paraId="74C222D1" w14:textId="77777777" w:rsidR="00806BDA" w:rsidRPr="00A9255E" w:rsidRDefault="00806BDA" w:rsidP="00A9255E">
            <w:pPr>
              <w:overflowPunct/>
              <w:autoSpaceDE/>
              <w:autoSpaceDN/>
              <w:adjustRightInd/>
              <w:textAlignment w:val="auto"/>
            </w:pPr>
            <w:r w:rsidRPr="00A9255E">
              <w:t>ALM_Conditioned_Pwr_Ckt</w:t>
            </w:r>
          </w:p>
        </w:tc>
      </w:tr>
    </w:tbl>
    <w:p w14:paraId="391D8934" w14:textId="77777777" w:rsidR="00A9255E" w:rsidRPr="00BC6076" w:rsidRDefault="00A9255E" w:rsidP="00A9255E">
      <w:pPr>
        <w:overflowPunct/>
        <w:autoSpaceDE/>
        <w:autoSpaceDN/>
        <w:adjustRightInd/>
        <w:textAlignment w:val="auto"/>
        <w:rPr>
          <w:b/>
          <w:lang w:val="x-none"/>
        </w:rPr>
      </w:pPr>
    </w:p>
    <w:p w14:paraId="69256A67" w14:textId="77777777" w:rsidR="00806BDA" w:rsidRPr="00BC6076" w:rsidRDefault="00806BDA" w:rsidP="00A9255E">
      <w:pPr>
        <w:overflowPunct/>
        <w:autoSpaceDE/>
        <w:autoSpaceDN/>
        <w:adjustRightInd/>
        <w:textAlignment w:val="auto"/>
        <w:rPr>
          <w:b/>
          <w:lang w:val="x-none"/>
        </w:rPr>
      </w:pPr>
    </w:p>
    <w:p w14:paraId="6B264802" w14:textId="26D58A3F" w:rsidR="00A9255E" w:rsidRPr="00A9255E" w:rsidRDefault="00A9255E" w:rsidP="00BD54C1">
      <w:pPr>
        <w:overflowPunct/>
        <w:autoSpaceDE/>
        <w:autoSpaceDN/>
        <w:adjustRightInd/>
        <w:textAlignment w:val="auto"/>
        <w:rPr>
          <w:b/>
          <w:lang w:val="x-none"/>
        </w:rPr>
      </w:pPr>
      <w:r w:rsidRPr="00A9255E">
        <w:rPr>
          <w:b/>
          <w:lang w:val="x-none"/>
        </w:rPr>
        <w:t>Development and General DIDs List</w:t>
      </w:r>
    </w:p>
    <w:p w14:paraId="36A576A7" w14:textId="77777777" w:rsidR="00A9255E" w:rsidRPr="00A9255E" w:rsidRDefault="00A9255E" w:rsidP="00A9255E">
      <w:pPr>
        <w:overflowPunct/>
        <w:autoSpaceDE/>
        <w:autoSpaceDN/>
        <w:adjustRightInd/>
        <w:textAlignment w:val="auto"/>
      </w:pPr>
    </w:p>
    <w:tbl>
      <w:tblPr>
        <w:tblW w:w="4998" w:type="pct"/>
        <w:tblInd w:w="5" w:type="dxa"/>
        <w:tblLook w:val="0000" w:firstRow="0" w:lastRow="0" w:firstColumn="0" w:lastColumn="0" w:noHBand="0" w:noVBand="0"/>
      </w:tblPr>
      <w:tblGrid>
        <w:gridCol w:w="850"/>
        <w:gridCol w:w="1319"/>
        <w:gridCol w:w="1662"/>
        <w:gridCol w:w="5533"/>
        <w:gridCol w:w="975"/>
      </w:tblGrid>
      <w:tr w:rsidR="00806BDA" w:rsidRPr="00BC6076" w14:paraId="17189B12" w14:textId="77777777" w:rsidTr="00BD54C1">
        <w:trPr>
          <w:cantSplit/>
          <w:trHeight w:val="519"/>
          <w:tblHeader/>
        </w:trPr>
        <w:tc>
          <w:tcPr>
            <w:tcW w:w="411" w:type="pct"/>
            <w:tcBorders>
              <w:top w:val="single" w:sz="4" w:space="0" w:color="auto"/>
              <w:left w:val="nil"/>
              <w:bottom w:val="single" w:sz="4" w:space="0" w:color="auto"/>
              <w:right w:val="single" w:sz="4" w:space="0" w:color="000000"/>
            </w:tcBorders>
            <w:shd w:val="pct10" w:color="auto" w:fill="auto"/>
            <w:noWrap/>
            <w:vAlign w:val="center"/>
          </w:tcPr>
          <w:p w14:paraId="534080E5" w14:textId="77777777" w:rsidR="00806BDA" w:rsidRPr="00A9255E" w:rsidRDefault="00806BDA" w:rsidP="00A9255E">
            <w:pPr>
              <w:overflowPunct/>
              <w:autoSpaceDE/>
              <w:autoSpaceDN/>
              <w:adjustRightInd/>
              <w:textAlignment w:val="auto"/>
              <w:rPr>
                <w:b/>
                <w:bCs/>
              </w:rPr>
            </w:pPr>
            <w:r w:rsidRPr="00A9255E">
              <w:rPr>
                <w:b/>
                <w:bCs/>
              </w:rPr>
              <w:t>DID</w:t>
            </w:r>
          </w:p>
        </w:tc>
        <w:tc>
          <w:tcPr>
            <w:tcW w:w="673" w:type="pct"/>
            <w:tcBorders>
              <w:top w:val="single" w:sz="4" w:space="0" w:color="auto"/>
              <w:left w:val="nil"/>
              <w:bottom w:val="single" w:sz="4" w:space="0" w:color="auto"/>
              <w:right w:val="single" w:sz="4" w:space="0" w:color="000000"/>
            </w:tcBorders>
            <w:shd w:val="pct10" w:color="auto" w:fill="auto"/>
            <w:vAlign w:val="center"/>
          </w:tcPr>
          <w:p w14:paraId="6C9DAEED" w14:textId="77777777" w:rsidR="00806BDA" w:rsidRPr="00A9255E" w:rsidRDefault="00806BDA" w:rsidP="00A9255E">
            <w:pPr>
              <w:overflowPunct/>
              <w:autoSpaceDE/>
              <w:autoSpaceDN/>
              <w:adjustRightInd/>
              <w:textAlignment w:val="auto"/>
              <w:rPr>
                <w:b/>
                <w:bCs/>
              </w:rPr>
            </w:pPr>
            <w:r w:rsidRPr="00A9255E">
              <w:rPr>
                <w:b/>
                <w:bCs/>
              </w:rPr>
              <w:t>DID Name / Description</w:t>
            </w:r>
          </w:p>
        </w:tc>
        <w:tc>
          <w:tcPr>
            <w:tcW w:w="698" w:type="pct"/>
            <w:tcBorders>
              <w:top w:val="single" w:sz="4" w:space="0" w:color="auto"/>
              <w:left w:val="nil"/>
              <w:bottom w:val="single" w:sz="4" w:space="0" w:color="auto"/>
              <w:right w:val="single" w:sz="4" w:space="0" w:color="000000"/>
            </w:tcBorders>
            <w:shd w:val="pct10" w:color="auto" w:fill="auto"/>
            <w:noWrap/>
            <w:vAlign w:val="center"/>
          </w:tcPr>
          <w:p w14:paraId="784C9CDA" w14:textId="77777777" w:rsidR="00806BDA" w:rsidRPr="00A9255E" w:rsidRDefault="00806BDA" w:rsidP="00A9255E">
            <w:pPr>
              <w:overflowPunct/>
              <w:autoSpaceDE/>
              <w:autoSpaceDN/>
              <w:adjustRightInd/>
              <w:textAlignment w:val="auto"/>
              <w:rPr>
                <w:b/>
                <w:bCs/>
              </w:rPr>
            </w:pPr>
            <w:r w:rsidRPr="00A9255E">
              <w:rPr>
                <w:b/>
                <w:bCs/>
              </w:rPr>
              <w:t>Config_Reqts</w:t>
            </w:r>
          </w:p>
        </w:tc>
        <w:tc>
          <w:tcPr>
            <w:tcW w:w="2711" w:type="pct"/>
            <w:tcBorders>
              <w:top w:val="single" w:sz="4" w:space="0" w:color="auto"/>
              <w:left w:val="nil"/>
              <w:bottom w:val="single" w:sz="4" w:space="0" w:color="auto"/>
              <w:right w:val="single" w:sz="4" w:space="0" w:color="000000"/>
            </w:tcBorders>
            <w:shd w:val="pct10" w:color="auto" w:fill="auto"/>
            <w:noWrap/>
            <w:vAlign w:val="center"/>
          </w:tcPr>
          <w:p w14:paraId="2E2A409F" w14:textId="77777777" w:rsidR="00806BDA" w:rsidRPr="00A9255E" w:rsidRDefault="00806BDA" w:rsidP="00A9255E">
            <w:pPr>
              <w:overflowPunct/>
              <w:autoSpaceDE/>
              <w:autoSpaceDN/>
              <w:adjustRightInd/>
              <w:textAlignment w:val="auto"/>
              <w:rPr>
                <w:b/>
                <w:bCs/>
              </w:rPr>
            </w:pPr>
            <w:r w:rsidRPr="00A9255E">
              <w:rPr>
                <w:b/>
                <w:bCs/>
              </w:rPr>
              <w:t>Dataflow</w:t>
            </w:r>
          </w:p>
        </w:tc>
        <w:tc>
          <w:tcPr>
            <w:tcW w:w="507" w:type="pct"/>
            <w:tcBorders>
              <w:top w:val="single" w:sz="4" w:space="0" w:color="auto"/>
              <w:left w:val="nil"/>
              <w:bottom w:val="single" w:sz="4" w:space="0" w:color="auto"/>
              <w:right w:val="single" w:sz="4" w:space="0" w:color="auto"/>
            </w:tcBorders>
            <w:shd w:val="pct10" w:color="auto" w:fill="auto"/>
            <w:vAlign w:val="center"/>
          </w:tcPr>
          <w:p w14:paraId="25FDDD1E" w14:textId="77777777" w:rsidR="00806BDA" w:rsidRPr="00A9255E" w:rsidRDefault="00806BDA" w:rsidP="00A9255E">
            <w:pPr>
              <w:overflowPunct/>
              <w:autoSpaceDE/>
              <w:autoSpaceDN/>
              <w:adjustRightInd/>
              <w:textAlignment w:val="auto"/>
              <w:rPr>
                <w:b/>
                <w:bCs/>
              </w:rPr>
            </w:pPr>
            <w:r w:rsidRPr="00A9255E">
              <w:rPr>
                <w:b/>
                <w:bCs/>
              </w:rPr>
              <w:t>DID Type</w:t>
            </w:r>
          </w:p>
        </w:tc>
      </w:tr>
      <w:tr w:rsidR="00806BDA" w:rsidRPr="00A9255E" w14:paraId="66BF9F79" w14:textId="77777777" w:rsidTr="00BD54C1">
        <w:trPr>
          <w:cantSplit/>
          <w:trHeight w:val="692"/>
        </w:trPr>
        <w:tc>
          <w:tcPr>
            <w:tcW w:w="411" w:type="pct"/>
            <w:tcBorders>
              <w:top w:val="single" w:sz="4" w:space="0" w:color="auto"/>
              <w:left w:val="single" w:sz="4" w:space="0" w:color="auto"/>
              <w:bottom w:val="single" w:sz="4" w:space="0" w:color="auto"/>
              <w:right w:val="single" w:sz="4" w:space="0" w:color="auto"/>
            </w:tcBorders>
            <w:vAlign w:val="center"/>
          </w:tcPr>
          <w:p w14:paraId="73A26FA6" w14:textId="77777777" w:rsidR="00806BDA" w:rsidRPr="00A9255E" w:rsidRDefault="00806BDA" w:rsidP="00A9255E">
            <w:pPr>
              <w:overflowPunct/>
              <w:autoSpaceDE/>
              <w:autoSpaceDN/>
              <w:adjustRightInd/>
              <w:textAlignment w:val="auto"/>
            </w:pPr>
            <w:r w:rsidRPr="00A9255E">
              <w:t>$EE75</w:t>
            </w:r>
          </w:p>
        </w:tc>
        <w:tc>
          <w:tcPr>
            <w:tcW w:w="673" w:type="pct"/>
            <w:tcBorders>
              <w:top w:val="single" w:sz="4" w:space="0" w:color="auto"/>
              <w:left w:val="single" w:sz="4" w:space="0" w:color="auto"/>
              <w:bottom w:val="single" w:sz="4" w:space="0" w:color="auto"/>
              <w:right w:val="single" w:sz="4" w:space="0" w:color="auto"/>
            </w:tcBorders>
            <w:vAlign w:val="center"/>
          </w:tcPr>
          <w:p w14:paraId="39A216CF" w14:textId="77777777" w:rsidR="00806BDA" w:rsidRPr="00A9255E" w:rsidRDefault="00806BDA" w:rsidP="00A9255E">
            <w:pPr>
              <w:overflowPunct/>
              <w:autoSpaceDE/>
              <w:autoSpaceDN/>
              <w:adjustRightInd/>
              <w:textAlignment w:val="auto"/>
              <w:rPr>
                <w:lang w:val="sv-SE"/>
              </w:rPr>
            </w:pPr>
            <w:r w:rsidRPr="00A9255E">
              <w:rPr>
                <w:lang w:val="sv-SE"/>
              </w:rPr>
              <w:t>ALM Light Engine Present Status Bus H</w:t>
            </w:r>
          </w:p>
        </w:tc>
        <w:tc>
          <w:tcPr>
            <w:tcW w:w="698" w:type="pct"/>
            <w:tcBorders>
              <w:top w:val="single" w:sz="4" w:space="0" w:color="auto"/>
              <w:left w:val="single" w:sz="4" w:space="0" w:color="auto"/>
              <w:bottom w:val="single" w:sz="4" w:space="0" w:color="auto"/>
              <w:right w:val="single" w:sz="4" w:space="0" w:color="auto"/>
            </w:tcBorders>
            <w:vAlign w:val="center"/>
          </w:tcPr>
          <w:p w14:paraId="1A51E56F" w14:textId="77777777" w:rsidR="00806BDA" w:rsidRPr="00A9255E" w:rsidRDefault="00806BDA" w:rsidP="00A9255E">
            <w:pPr>
              <w:overflowPunct/>
              <w:autoSpaceDE/>
              <w:autoSpaceDN/>
              <w:adjustRightInd/>
              <w:textAlignment w:val="auto"/>
              <w:rPr>
                <w:lang w:val="sv-SE"/>
              </w:rPr>
            </w:pPr>
            <w:r w:rsidRPr="00A9255E">
              <w:t>n/a</w:t>
            </w:r>
          </w:p>
        </w:tc>
        <w:tc>
          <w:tcPr>
            <w:tcW w:w="2711" w:type="pct"/>
            <w:tcBorders>
              <w:top w:val="single" w:sz="4" w:space="0" w:color="auto"/>
              <w:left w:val="single" w:sz="4" w:space="0" w:color="auto"/>
              <w:bottom w:val="single" w:sz="4" w:space="0" w:color="auto"/>
              <w:right w:val="single" w:sz="4" w:space="0" w:color="auto"/>
            </w:tcBorders>
            <w:vAlign w:val="center"/>
          </w:tcPr>
          <w:p w14:paraId="52DB8BD2" w14:textId="77777777" w:rsidR="00806BDA" w:rsidRPr="00A9255E" w:rsidRDefault="00806BDA" w:rsidP="00A9255E">
            <w:pPr>
              <w:overflowPunct/>
              <w:autoSpaceDE/>
              <w:autoSpaceDN/>
              <w:adjustRightInd/>
              <w:textAlignment w:val="auto"/>
            </w:pPr>
            <w:r w:rsidRPr="00A9255E">
              <w:t>Byte 1, Bit 0 - Light Engine 01 Status: ALM_LIN_H_Stat[1]</w:t>
            </w:r>
          </w:p>
          <w:p w14:paraId="4B8FCF7B" w14:textId="77777777" w:rsidR="00806BDA" w:rsidRPr="00A9255E" w:rsidRDefault="00806BDA" w:rsidP="00A9255E">
            <w:pPr>
              <w:overflowPunct/>
              <w:autoSpaceDE/>
              <w:autoSpaceDN/>
              <w:adjustRightInd/>
              <w:textAlignment w:val="auto"/>
            </w:pPr>
            <w:r w:rsidRPr="00A9255E">
              <w:t>Byte 1, Bit 1 - Light Engine 02 Status : ALM_LIN_H_Stat[2]</w:t>
            </w:r>
          </w:p>
          <w:p w14:paraId="67177381" w14:textId="77777777" w:rsidR="00806BDA" w:rsidRPr="00A9255E" w:rsidRDefault="00806BDA" w:rsidP="00A9255E">
            <w:pPr>
              <w:overflowPunct/>
              <w:autoSpaceDE/>
              <w:autoSpaceDN/>
              <w:adjustRightInd/>
              <w:textAlignment w:val="auto"/>
            </w:pPr>
            <w:r w:rsidRPr="00A9255E">
              <w:t>Byte 1, Bit 2 - Light Engine 03 Status : ALM_LIN_H_Stat[3]</w:t>
            </w:r>
          </w:p>
          <w:p w14:paraId="09B70331" w14:textId="77777777" w:rsidR="00806BDA" w:rsidRPr="00A9255E" w:rsidRDefault="00806BDA" w:rsidP="00A9255E">
            <w:pPr>
              <w:overflowPunct/>
              <w:autoSpaceDE/>
              <w:autoSpaceDN/>
              <w:adjustRightInd/>
              <w:textAlignment w:val="auto"/>
            </w:pPr>
            <w:r w:rsidRPr="00A9255E">
              <w:t>Byte 1, Bit 3 - Light Engine 04 Status : ALM_LIN_H_Stat[4]</w:t>
            </w:r>
          </w:p>
          <w:p w14:paraId="4D0234C9" w14:textId="77777777" w:rsidR="00806BDA" w:rsidRPr="00A9255E" w:rsidRDefault="00806BDA" w:rsidP="00A9255E">
            <w:pPr>
              <w:overflowPunct/>
              <w:autoSpaceDE/>
              <w:autoSpaceDN/>
              <w:adjustRightInd/>
              <w:textAlignment w:val="auto"/>
            </w:pPr>
            <w:r w:rsidRPr="00A9255E">
              <w:t>Byte 1, Bit 4 - Light Engine 05 Status : ALM_LIN_H_Stat[5]</w:t>
            </w:r>
          </w:p>
          <w:p w14:paraId="68AFCF85" w14:textId="77777777" w:rsidR="00806BDA" w:rsidRPr="00A9255E" w:rsidRDefault="00806BDA" w:rsidP="00A9255E">
            <w:pPr>
              <w:overflowPunct/>
              <w:autoSpaceDE/>
              <w:autoSpaceDN/>
              <w:adjustRightInd/>
              <w:textAlignment w:val="auto"/>
            </w:pPr>
            <w:r w:rsidRPr="00A9255E">
              <w:t>Byte 1, Bit 5 - Light Engine 06 Status : ALM_LIN_H_Stat[6]</w:t>
            </w:r>
          </w:p>
          <w:p w14:paraId="3BB90C9D" w14:textId="77777777" w:rsidR="00806BDA" w:rsidRPr="00A9255E" w:rsidRDefault="00806BDA" w:rsidP="00A9255E">
            <w:pPr>
              <w:overflowPunct/>
              <w:autoSpaceDE/>
              <w:autoSpaceDN/>
              <w:adjustRightInd/>
              <w:textAlignment w:val="auto"/>
            </w:pPr>
            <w:r w:rsidRPr="00A9255E">
              <w:t>Byte 1, Bit 6 - Light Engine 07 Status : ALM_LIN_H_Stat[7]</w:t>
            </w:r>
          </w:p>
          <w:p w14:paraId="4525C112" w14:textId="77777777" w:rsidR="00806BDA" w:rsidRPr="00A9255E" w:rsidRDefault="00806BDA" w:rsidP="00A9255E">
            <w:pPr>
              <w:overflowPunct/>
              <w:autoSpaceDE/>
              <w:autoSpaceDN/>
              <w:adjustRightInd/>
              <w:textAlignment w:val="auto"/>
            </w:pPr>
            <w:r w:rsidRPr="00A9255E">
              <w:t>Byte 1, Bit 7 - Light Engine 08 Status : ALM_LIN_H_Stat[8]</w:t>
            </w:r>
          </w:p>
          <w:p w14:paraId="546CA7CE" w14:textId="77777777" w:rsidR="00806BDA" w:rsidRPr="00A9255E" w:rsidRDefault="00806BDA" w:rsidP="00A9255E">
            <w:pPr>
              <w:overflowPunct/>
              <w:autoSpaceDE/>
              <w:autoSpaceDN/>
              <w:adjustRightInd/>
              <w:textAlignment w:val="auto"/>
            </w:pPr>
            <w:r w:rsidRPr="00A9255E">
              <w:t>Byte 2, Bit 0 - Light Engine 09 Status : ALM_LIN_H_Stat[9]</w:t>
            </w:r>
          </w:p>
          <w:p w14:paraId="676E62A0" w14:textId="77777777" w:rsidR="00806BDA" w:rsidRPr="00A9255E" w:rsidRDefault="00806BDA" w:rsidP="00A9255E">
            <w:pPr>
              <w:overflowPunct/>
              <w:autoSpaceDE/>
              <w:autoSpaceDN/>
              <w:adjustRightInd/>
              <w:textAlignment w:val="auto"/>
            </w:pPr>
            <w:r w:rsidRPr="00A9255E">
              <w:t xml:space="preserve">Byte 2, Bit 1 - Light Engine 10 Status : ALM_LIN_H_Stat[10] </w:t>
            </w:r>
          </w:p>
          <w:p w14:paraId="10CA7755" w14:textId="77777777" w:rsidR="00806BDA" w:rsidRPr="00A9255E" w:rsidRDefault="00806BDA" w:rsidP="00A9255E">
            <w:pPr>
              <w:overflowPunct/>
              <w:autoSpaceDE/>
              <w:autoSpaceDN/>
              <w:adjustRightInd/>
              <w:textAlignment w:val="auto"/>
            </w:pPr>
            <w:r w:rsidRPr="00A9255E">
              <w:t>Byte 2, Bit 2 - Light Engine 11 Status :  ALM_LIN_H_Stat[11]</w:t>
            </w:r>
          </w:p>
          <w:p w14:paraId="4250BE3D" w14:textId="77777777" w:rsidR="00806BDA" w:rsidRPr="00A9255E" w:rsidRDefault="00806BDA" w:rsidP="00A9255E">
            <w:pPr>
              <w:overflowPunct/>
              <w:autoSpaceDE/>
              <w:autoSpaceDN/>
              <w:adjustRightInd/>
              <w:textAlignment w:val="auto"/>
            </w:pPr>
            <w:r w:rsidRPr="00A9255E">
              <w:t xml:space="preserve">Byte 2, Bit 3 - Light Engine 12 Status : ALM_LIN_H_Stat[12] </w:t>
            </w:r>
          </w:p>
          <w:p w14:paraId="2E9EF324" w14:textId="77777777" w:rsidR="00806BDA" w:rsidRPr="00A9255E" w:rsidRDefault="00806BDA" w:rsidP="00A9255E">
            <w:pPr>
              <w:overflowPunct/>
              <w:autoSpaceDE/>
              <w:autoSpaceDN/>
              <w:adjustRightInd/>
              <w:textAlignment w:val="auto"/>
            </w:pPr>
            <w:r w:rsidRPr="00A9255E">
              <w:t xml:space="preserve">Byte 2, Bit 4 - Light Engine 13 Status : ALM_LIN_H_Stat[13] </w:t>
            </w:r>
          </w:p>
        </w:tc>
        <w:tc>
          <w:tcPr>
            <w:tcW w:w="507" w:type="pct"/>
            <w:tcBorders>
              <w:top w:val="single" w:sz="4" w:space="0" w:color="auto"/>
              <w:left w:val="single" w:sz="4" w:space="0" w:color="auto"/>
              <w:bottom w:val="single" w:sz="4" w:space="0" w:color="auto"/>
              <w:right w:val="single" w:sz="4" w:space="0" w:color="auto"/>
            </w:tcBorders>
            <w:vAlign w:val="center"/>
          </w:tcPr>
          <w:p w14:paraId="22E282C6" w14:textId="77777777" w:rsidR="00806BDA" w:rsidRPr="00A9255E" w:rsidRDefault="00806BDA" w:rsidP="00A9255E">
            <w:pPr>
              <w:overflowPunct/>
              <w:autoSpaceDE/>
              <w:autoSpaceDN/>
              <w:adjustRightInd/>
              <w:textAlignment w:val="auto"/>
              <w:rPr>
                <w:lang w:val="sv-SE"/>
              </w:rPr>
            </w:pPr>
            <w:r w:rsidRPr="00A9255E">
              <w:t>Bit Mapped</w:t>
            </w:r>
          </w:p>
        </w:tc>
      </w:tr>
      <w:tr w:rsidR="00806BDA" w:rsidRPr="00A9255E" w14:paraId="60B2B303" w14:textId="77777777" w:rsidTr="00BD54C1">
        <w:trPr>
          <w:cantSplit/>
          <w:trHeight w:val="692"/>
        </w:trPr>
        <w:tc>
          <w:tcPr>
            <w:tcW w:w="411" w:type="pct"/>
            <w:tcBorders>
              <w:top w:val="single" w:sz="4" w:space="0" w:color="auto"/>
              <w:left w:val="single" w:sz="4" w:space="0" w:color="auto"/>
              <w:bottom w:val="single" w:sz="4" w:space="0" w:color="auto"/>
              <w:right w:val="single" w:sz="4" w:space="0" w:color="auto"/>
            </w:tcBorders>
            <w:vAlign w:val="center"/>
          </w:tcPr>
          <w:p w14:paraId="576548AC" w14:textId="77777777" w:rsidR="00806BDA" w:rsidRPr="00A9255E" w:rsidRDefault="00806BDA" w:rsidP="00A9255E">
            <w:pPr>
              <w:overflowPunct/>
              <w:autoSpaceDE/>
              <w:autoSpaceDN/>
              <w:adjustRightInd/>
              <w:textAlignment w:val="auto"/>
            </w:pPr>
            <w:r w:rsidRPr="00A9255E">
              <w:t>$EE76</w:t>
            </w:r>
          </w:p>
        </w:tc>
        <w:tc>
          <w:tcPr>
            <w:tcW w:w="673" w:type="pct"/>
            <w:tcBorders>
              <w:top w:val="single" w:sz="4" w:space="0" w:color="auto"/>
              <w:left w:val="single" w:sz="4" w:space="0" w:color="auto"/>
              <w:bottom w:val="single" w:sz="4" w:space="0" w:color="auto"/>
              <w:right w:val="single" w:sz="4" w:space="0" w:color="auto"/>
            </w:tcBorders>
            <w:vAlign w:val="center"/>
          </w:tcPr>
          <w:p w14:paraId="63A1DB0E" w14:textId="77777777" w:rsidR="00806BDA" w:rsidRPr="00A9255E" w:rsidRDefault="00806BDA" w:rsidP="00A9255E">
            <w:pPr>
              <w:overflowPunct/>
              <w:autoSpaceDE/>
              <w:autoSpaceDN/>
              <w:adjustRightInd/>
              <w:textAlignment w:val="auto"/>
              <w:rPr>
                <w:lang w:val="sv-SE"/>
              </w:rPr>
            </w:pPr>
            <w:r w:rsidRPr="00A9255E">
              <w:rPr>
                <w:lang w:val="sv-SE"/>
              </w:rPr>
              <w:t>ALM Light Engine Present Status Bus L</w:t>
            </w:r>
          </w:p>
        </w:tc>
        <w:tc>
          <w:tcPr>
            <w:tcW w:w="698" w:type="pct"/>
            <w:tcBorders>
              <w:top w:val="single" w:sz="4" w:space="0" w:color="auto"/>
              <w:left w:val="single" w:sz="4" w:space="0" w:color="auto"/>
              <w:bottom w:val="single" w:sz="4" w:space="0" w:color="auto"/>
              <w:right w:val="single" w:sz="4" w:space="0" w:color="auto"/>
            </w:tcBorders>
            <w:vAlign w:val="center"/>
          </w:tcPr>
          <w:p w14:paraId="535D897E" w14:textId="77777777" w:rsidR="00806BDA" w:rsidRPr="00A9255E" w:rsidRDefault="00806BDA" w:rsidP="00A9255E">
            <w:pPr>
              <w:overflowPunct/>
              <w:autoSpaceDE/>
              <w:autoSpaceDN/>
              <w:adjustRightInd/>
              <w:textAlignment w:val="auto"/>
            </w:pPr>
            <w:r w:rsidRPr="00A9255E">
              <w:t>n/a</w:t>
            </w:r>
          </w:p>
        </w:tc>
        <w:tc>
          <w:tcPr>
            <w:tcW w:w="2711" w:type="pct"/>
            <w:tcBorders>
              <w:top w:val="single" w:sz="4" w:space="0" w:color="auto"/>
              <w:left w:val="single" w:sz="4" w:space="0" w:color="auto"/>
              <w:bottom w:val="single" w:sz="4" w:space="0" w:color="auto"/>
              <w:right w:val="single" w:sz="4" w:space="0" w:color="auto"/>
            </w:tcBorders>
            <w:vAlign w:val="center"/>
          </w:tcPr>
          <w:p w14:paraId="467085B5" w14:textId="77777777" w:rsidR="00806BDA" w:rsidRPr="00A9255E" w:rsidRDefault="00806BDA" w:rsidP="00A9255E">
            <w:pPr>
              <w:overflowPunct/>
              <w:autoSpaceDE/>
              <w:autoSpaceDN/>
              <w:adjustRightInd/>
              <w:textAlignment w:val="auto"/>
            </w:pPr>
            <w:r w:rsidRPr="00A9255E">
              <w:t>Byte 1, Bit 0 - Light Engine 01 Status ALM_LIN_L_Stat[1]</w:t>
            </w:r>
          </w:p>
          <w:p w14:paraId="65C64FE9" w14:textId="77777777" w:rsidR="00806BDA" w:rsidRPr="00A9255E" w:rsidRDefault="00806BDA" w:rsidP="00A9255E">
            <w:pPr>
              <w:overflowPunct/>
              <w:autoSpaceDE/>
              <w:autoSpaceDN/>
              <w:adjustRightInd/>
              <w:textAlignment w:val="auto"/>
            </w:pPr>
            <w:r w:rsidRPr="00A9255E">
              <w:t>Byte 1, Bit 1 - Light Engine 02 Status ALM_LIN_L_Stat[2]</w:t>
            </w:r>
          </w:p>
          <w:p w14:paraId="03F491B6" w14:textId="77777777" w:rsidR="00806BDA" w:rsidRPr="00A9255E" w:rsidRDefault="00806BDA" w:rsidP="00A9255E">
            <w:pPr>
              <w:overflowPunct/>
              <w:autoSpaceDE/>
              <w:autoSpaceDN/>
              <w:adjustRightInd/>
              <w:textAlignment w:val="auto"/>
            </w:pPr>
            <w:r w:rsidRPr="00A9255E">
              <w:t>Byte 1, Bit 2 - Light Engine 03 Status ALM_LIN_L_Stat[3]</w:t>
            </w:r>
          </w:p>
          <w:p w14:paraId="5886B474" w14:textId="77777777" w:rsidR="00806BDA" w:rsidRPr="00A9255E" w:rsidRDefault="00806BDA" w:rsidP="00A9255E">
            <w:pPr>
              <w:overflowPunct/>
              <w:autoSpaceDE/>
              <w:autoSpaceDN/>
              <w:adjustRightInd/>
              <w:textAlignment w:val="auto"/>
            </w:pPr>
            <w:r w:rsidRPr="00A9255E">
              <w:t>Byte 1, Bit 3 - Light Engine 04 Status ALM_LIN_L_Stat[4]</w:t>
            </w:r>
          </w:p>
          <w:p w14:paraId="42C5AEF7" w14:textId="77777777" w:rsidR="00806BDA" w:rsidRPr="00A9255E" w:rsidRDefault="00806BDA" w:rsidP="00A9255E">
            <w:pPr>
              <w:overflowPunct/>
              <w:autoSpaceDE/>
              <w:autoSpaceDN/>
              <w:adjustRightInd/>
              <w:textAlignment w:val="auto"/>
            </w:pPr>
            <w:r w:rsidRPr="00A9255E">
              <w:t>Byte 1, Bit 4 - Light Engine 05 Status ALM_LIN_L_Stat[5]</w:t>
            </w:r>
          </w:p>
          <w:p w14:paraId="34D617FE" w14:textId="77777777" w:rsidR="00806BDA" w:rsidRPr="00A9255E" w:rsidRDefault="00806BDA" w:rsidP="00A9255E">
            <w:pPr>
              <w:overflowPunct/>
              <w:autoSpaceDE/>
              <w:autoSpaceDN/>
              <w:adjustRightInd/>
              <w:textAlignment w:val="auto"/>
            </w:pPr>
            <w:r w:rsidRPr="00A9255E">
              <w:t>Byte 1, Bit 5 - Light Engine 06 Status ALM_LIN_L_Stat[6]</w:t>
            </w:r>
          </w:p>
          <w:p w14:paraId="14633215" w14:textId="77777777" w:rsidR="00806BDA" w:rsidRPr="00A9255E" w:rsidRDefault="00806BDA" w:rsidP="00A9255E">
            <w:pPr>
              <w:overflowPunct/>
              <w:autoSpaceDE/>
              <w:autoSpaceDN/>
              <w:adjustRightInd/>
              <w:textAlignment w:val="auto"/>
            </w:pPr>
            <w:r w:rsidRPr="00A9255E">
              <w:t>Byte 1, Bit 6 - Light Engine 07 Status ALM_LIN_L_Stat[7]</w:t>
            </w:r>
          </w:p>
          <w:p w14:paraId="3C851C0E" w14:textId="77777777" w:rsidR="00806BDA" w:rsidRPr="00A9255E" w:rsidRDefault="00806BDA" w:rsidP="00A9255E">
            <w:pPr>
              <w:overflowPunct/>
              <w:autoSpaceDE/>
              <w:autoSpaceDN/>
              <w:adjustRightInd/>
              <w:textAlignment w:val="auto"/>
            </w:pPr>
            <w:r w:rsidRPr="00A9255E">
              <w:t>Byte 1, Bit 7 - Light Engine 08 Status ALM_LIN_L_Stat[8]</w:t>
            </w:r>
          </w:p>
          <w:p w14:paraId="5992296A" w14:textId="77777777" w:rsidR="00806BDA" w:rsidRPr="00A9255E" w:rsidRDefault="00806BDA" w:rsidP="00A9255E">
            <w:pPr>
              <w:overflowPunct/>
              <w:autoSpaceDE/>
              <w:autoSpaceDN/>
              <w:adjustRightInd/>
              <w:textAlignment w:val="auto"/>
            </w:pPr>
            <w:r w:rsidRPr="00A9255E">
              <w:t>Byte 2, Bit 0 - Light Engine 09 Status ALM_LIN_L_Stat[9]</w:t>
            </w:r>
          </w:p>
          <w:p w14:paraId="574BA9AA" w14:textId="77777777" w:rsidR="00806BDA" w:rsidRPr="00A9255E" w:rsidRDefault="00806BDA" w:rsidP="00A9255E">
            <w:pPr>
              <w:overflowPunct/>
              <w:autoSpaceDE/>
              <w:autoSpaceDN/>
              <w:adjustRightInd/>
              <w:textAlignment w:val="auto"/>
            </w:pPr>
            <w:r w:rsidRPr="00A9255E">
              <w:t>Byte 2, Bit 1 - Light Engine 10 Status ALM_LIN_L_Stat[10]</w:t>
            </w:r>
          </w:p>
          <w:p w14:paraId="0CB8B6A7" w14:textId="77777777" w:rsidR="00806BDA" w:rsidRPr="00A9255E" w:rsidRDefault="00806BDA" w:rsidP="00A9255E">
            <w:pPr>
              <w:overflowPunct/>
              <w:autoSpaceDE/>
              <w:autoSpaceDN/>
              <w:adjustRightInd/>
              <w:textAlignment w:val="auto"/>
            </w:pPr>
            <w:r w:rsidRPr="00A9255E">
              <w:t>Byte 2, Bit 2 - Light Engine 11 Status ALM_LIN_L_Stat[11]</w:t>
            </w:r>
          </w:p>
          <w:p w14:paraId="2543DA9E" w14:textId="77777777" w:rsidR="00806BDA" w:rsidRPr="00A9255E" w:rsidRDefault="00806BDA" w:rsidP="00A9255E">
            <w:pPr>
              <w:overflowPunct/>
              <w:autoSpaceDE/>
              <w:autoSpaceDN/>
              <w:adjustRightInd/>
              <w:textAlignment w:val="auto"/>
            </w:pPr>
            <w:r w:rsidRPr="00A9255E">
              <w:t>Byte 2, Bit 3 - Light Engine 12 Status ALM_LIN_L_Stat[12]</w:t>
            </w:r>
          </w:p>
          <w:p w14:paraId="3726B0D9" w14:textId="77777777" w:rsidR="00806BDA" w:rsidRPr="00A9255E" w:rsidRDefault="00806BDA" w:rsidP="00A9255E">
            <w:pPr>
              <w:overflowPunct/>
              <w:autoSpaceDE/>
              <w:autoSpaceDN/>
              <w:adjustRightInd/>
              <w:textAlignment w:val="auto"/>
            </w:pPr>
            <w:r w:rsidRPr="00A9255E">
              <w:t xml:space="preserve">Byte 2, Bit 4 - Light Engine 13 Status ALM_LIN_L_Stat[13] </w:t>
            </w:r>
          </w:p>
        </w:tc>
        <w:tc>
          <w:tcPr>
            <w:tcW w:w="507" w:type="pct"/>
            <w:tcBorders>
              <w:top w:val="single" w:sz="4" w:space="0" w:color="auto"/>
              <w:left w:val="single" w:sz="4" w:space="0" w:color="auto"/>
              <w:bottom w:val="single" w:sz="4" w:space="0" w:color="auto"/>
              <w:right w:val="single" w:sz="4" w:space="0" w:color="auto"/>
            </w:tcBorders>
            <w:vAlign w:val="center"/>
          </w:tcPr>
          <w:p w14:paraId="625B3951" w14:textId="77777777" w:rsidR="00806BDA" w:rsidRPr="00A9255E" w:rsidRDefault="00806BDA" w:rsidP="00A9255E">
            <w:pPr>
              <w:overflowPunct/>
              <w:autoSpaceDE/>
              <w:autoSpaceDN/>
              <w:adjustRightInd/>
              <w:textAlignment w:val="auto"/>
            </w:pPr>
            <w:r w:rsidRPr="00A9255E">
              <w:t xml:space="preserve">Bit Mapped </w:t>
            </w:r>
          </w:p>
        </w:tc>
      </w:tr>
      <w:tr w:rsidR="00806BDA" w:rsidRPr="00A9255E" w14:paraId="18BDE1C9" w14:textId="77777777" w:rsidTr="00BD54C1">
        <w:trPr>
          <w:cantSplit/>
          <w:trHeight w:val="521"/>
        </w:trPr>
        <w:tc>
          <w:tcPr>
            <w:tcW w:w="411" w:type="pct"/>
            <w:tcBorders>
              <w:left w:val="single" w:sz="4" w:space="0" w:color="auto"/>
              <w:bottom w:val="single" w:sz="4" w:space="0" w:color="auto"/>
              <w:right w:val="single" w:sz="4" w:space="0" w:color="auto"/>
            </w:tcBorders>
            <w:vAlign w:val="center"/>
          </w:tcPr>
          <w:p w14:paraId="65B9BCA2" w14:textId="77777777" w:rsidR="00806BDA" w:rsidRPr="00A9255E" w:rsidRDefault="00806BDA" w:rsidP="00A9255E">
            <w:pPr>
              <w:overflowPunct/>
              <w:autoSpaceDE/>
              <w:autoSpaceDN/>
              <w:adjustRightInd/>
              <w:textAlignment w:val="auto"/>
            </w:pPr>
            <w:r w:rsidRPr="00A9255E">
              <w:lastRenderedPageBreak/>
              <w:t>$EE9D</w:t>
            </w:r>
          </w:p>
        </w:tc>
        <w:tc>
          <w:tcPr>
            <w:tcW w:w="673" w:type="pct"/>
            <w:tcBorders>
              <w:left w:val="single" w:sz="4" w:space="0" w:color="auto"/>
              <w:bottom w:val="single" w:sz="4" w:space="0" w:color="auto"/>
              <w:right w:val="single" w:sz="4" w:space="0" w:color="auto"/>
            </w:tcBorders>
            <w:vAlign w:val="center"/>
          </w:tcPr>
          <w:p w14:paraId="21866ECA" w14:textId="77777777" w:rsidR="00806BDA" w:rsidRPr="00A9255E" w:rsidRDefault="00806BDA" w:rsidP="00A9255E">
            <w:pPr>
              <w:overflowPunct/>
              <w:autoSpaceDE/>
              <w:autoSpaceDN/>
              <w:adjustRightInd/>
              <w:textAlignment w:val="auto"/>
            </w:pPr>
            <w:r w:rsidRPr="00A9255E">
              <w:t>ALM Bus H Light Engine Fault Status</w:t>
            </w:r>
          </w:p>
        </w:tc>
        <w:tc>
          <w:tcPr>
            <w:tcW w:w="698" w:type="pct"/>
            <w:tcBorders>
              <w:left w:val="single" w:sz="4" w:space="0" w:color="auto"/>
              <w:bottom w:val="single" w:sz="4" w:space="0" w:color="auto"/>
              <w:right w:val="single" w:sz="4" w:space="0" w:color="auto"/>
            </w:tcBorders>
            <w:vAlign w:val="center"/>
          </w:tcPr>
          <w:p w14:paraId="3D55105A" w14:textId="77777777" w:rsidR="00806BDA" w:rsidRPr="00A9255E" w:rsidRDefault="00806BDA" w:rsidP="00A9255E">
            <w:pPr>
              <w:overflowPunct/>
              <w:autoSpaceDE/>
              <w:autoSpaceDN/>
              <w:adjustRightInd/>
              <w:textAlignment w:val="auto"/>
              <w:rPr>
                <w:lang w:val="sv-SE"/>
              </w:rPr>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036125CA" w14:textId="77777777" w:rsidR="00806BDA" w:rsidRPr="00A9255E" w:rsidRDefault="00806BDA" w:rsidP="00A9255E">
            <w:pPr>
              <w:overflowPunct/>
              <w:autoSpaceDE/>
              <w:autoSpaceDN/>
              <w:adjustRightInd/>
              <w:textAlignment w:val="auto"/>
            </w:pPr>
            <w:r w:rsidRPr="00A9255E">
              <w:t>Byte 1, Bit 0 - Light Engine 01 Fault Status : ALM_LIN_H_Fault[1]</w:t>
            </w:r>
          </w:p>
          <w:p w14:paraId="40F368BC" w14:textId="77777777" w:rsidR="00806BDA" w:rsidRPr="00A9255E" w:rsidRDefault="00806BDA" w:rsidP="00A9255E">
            <w:pPr>
              <w:overflowPunct/>
              <w:autoSpaceDE/>
              <w:autoSpaceDN/>
              <w:adjustRightInd/>
              <w:textAlignment w:val="auto"/>
            </w:pPr>
            <w:r w:rsidRPr="00A9255E">
              <w:t>Byte 1, Bit 1 - Light Engine 02 Fault Status : ALM_LIN_H_Fault[2]</w:t>
            </w:r>
          </w:p>
          <w:p w14:paraId="5505D088" w14:textId="77777777" w:rsidR="00806BDA" w:rsidRPr="00A9255E" w:rsidRDefault="00806BDA" w:rsidP="00A9255E">
            <w:pPr>
              <w:overflowPunct/>
              <w:autoSpaceDE/>
              <w:autoSpaceDN/>
              <w:adjustRightInd/>
              <w:textAlignment w:val="auto"/>
            </w:pPr>
            <w:r w:rsidRPr="00A9255E">
              <w:t>Byte 1, Bit 2 - Light Engine 03 Fault Status : ALM_LIN_H_Fault[3]</w:t>
            </w:r>
          </w:p>
          <w:p w14:paraId="5B1DE23F" w14:textId="77777777" w:rsidR="00806BDA" w:rsidRPr="00A9255E" w:rsidRDefault="00806BDA" w:rsidP="00A9255E">
            <w:pPr>
              <w:overflowPunct/>
              <w:autoSpaceDE/>
              <w:autoSpaceDN/>
              <w:adjustRightInd/>
              <w:textAlignment w:val="auto"/>
            </w:pPr>
            <w:r w:rsidRPr="00A9255E">
              <w:t>Byte 1, Bit 3 - Light Engine 04 Fault Status : ALM_LIN_H_Fault[4]</w:t>
            </w:r>
          </w:p>
          <w:p w14:paraId="247D79DC" w14:textId="77777777" w:rsidR="00806BDA" w:rsidRPr="00A9255E" w:rsidRDefault="00806BDA" w:rsidP="00A9255E">
            <w:pPr>
              <w:overflowPunct/>
              <w:autoSpaceDE/>
              <w:autoSpaceDN/>
              <w:adjustRightInd/>
              <w:textAlignment w:val="auto"/>
            </w:pPr>
            <w:r w:rsidRPr="00A9255E">
              <w:t>Byte 1, Bit 4 - Light Engine 05 Fault Status : ALM_LIN_H_Fault[5]</w:t>
            </w:r>
          </w:p>
          <w:p w14:paraId="7CB8A0C5" w14:textId="77777777" w:rsidR="00806BDA" w:rsidRPr="00A9255E" w:rsidRDefault="00806BDA" w:rsidP="00A9255E">
            <w:pPr>
              <w:overflowPunct/>
              <w:autoSpaceDE/>
              <w:autoSpaceDN/>
              <w:adjustRightInd/>
              <w:textAlignment w:val="auto"/>
            </w:pPr>
            <w:r w:rsidRPr="00A9255E">
              <w:t>Byte 1, Bit 5 - Light Engine 06 Fault Status : ALM_LIN_H_Fault[6]</w:t>
            </w:r>
          </w:p>
          <w:p w14:paraId="51FC9A14" w14:textId="77777777" w:rsidR="00806BDA" w:rsidRPr="00A9255E" w:rsidRDefault="00806BDA" w:rsidP="00A9255E">
            <w:pPr>
              <w:overflowPunct/>
              <w:autoSpaceDE/>
              <w:autoSpaceDN/>
              <w:adjustRightInd/>
              <w:textAlignment w:val="auto"/>
            </w:pPr>
            <w:r w:rsidRPr="00A9255E">
              <w:t>Byte 1, Bit 6 - Light Engine 07 Fault Status : ALM_LIN_H_Fault[7]</w:t>
            </w:r>
          </w:p>
          <w:p w14:paraId="62AFDC7C" w14:textId="77777777" w:rsidR="00806BDA" w:rsidRPr="00A9255E" w:rsidRDefault="00806BDA" w:rsidP="00A9255E">
            <w:pPr>
              <w:overflowPunct/>
              <w:autoSpaceDE/>
              <w:autoSpaceDN/>
              <w:adjustRightInd/>
              <w:textAlignment w:val="auto"/>
            </w:pPr>
            <w:r w:rsidRPr="00A9255E">
              <w:t>Byte 1, Bit 7 - Light Engine 08 Fault Status : ALM_LIN_H_Fault[8]</w:t>
            </w:r>
          </w:p>
          <w:p w14:paraId="0FAA7E7B" w14:textId="77777777" w:rsidR="00806BDA" w:rsidRPr="00A9255E" w:rsidRDefault="00806BDA" w:rsidP="00A9255E">
            <w:pPr>
              <w:overflowPunct/>
              <w:autoSpaceDE/>
              <w:autoSpaceDN/>
              <w:adjustRightInd/>
              <w:textAlignment w:val="auto"/>
            </w:pPr>
            <w:r w:rsidRPr="00A9255E">
              <w:t>Byte 2, Bit 0 - Light Engine 09 Fault Status : ALM_LIN_H_Fault[9]</w:t>
            </w:r>
          </w:p>
          <w:p w14:paraId="1AC2EAB6" w14:textId="77777777" w:rsidR="00806BDA" w:rsidRPr="00A9255E" w:rsidRDefault="00806BDA" w:rsidP="00A9255E">
            <w:pPr>
              <w:overflowPunct/>
              <w:autoSpaceDE/>
              <w:autoSpaceDN/>
              <w:adjustRightInd/>
              <w:textAlignment w:val="auto"/>
            </w:pPr>
            <w:r w:rsidRPr="00A9255E">
              <w:t>Byte 2, Bit 1 - Light Engine 10 Fault Status : ALM_LIN_H_Fault[10]</w:t>
            </w:r>
          </w:p>
          <w:p w14:paraId="42B2FA2B" w14:textId="77777777" w:rsidR="00806BDA" w:rsidRPr="00A9255E" w:rsidRDefault="00806BDA" w:rsidP="00A9255E">
            <w:pPr>
              <w:overflowPunct/>
              <w:autoSpaceDE/>
              <w:autoSpaceDN/>
              <w:adjustRightInd/>
              <w:textAlignment w:val="auto"/>
            </w:pPr>
            <w:r w:rsidRPr="00A9255E">
              <w:t>Byte 2, Bit 2 - Light Engine 11 Fault Status : ALM_LIN_H_Fault[11]</w:t>
            </w:r>
          </w:p>
          <w:p w14:paraId="67342A59" w14:textId="77777777" w:rsidR="00806BDA" w:rsidRPr="00A9255E" w:rsidRDefault="00806BDA" w:rsidP="00A9255E">
            <w:pPr>
              <w:overflowPunct/>
              <w:autoSpaceDE/>
              <w:autoSpaceDN/>
              <w:adjustRightInd/>
              <w:textAlignment w:val="auto"/>
            </w:pPr>
            <w:r w:rsidRPr="00A9255E">
              <w:t>Byte 2, Bit 3 - Light Engine 12 Fault Status : ALM_LIN_H_Fault[12]</w:t>
            </w:r>
          </w:p>
          <w:p w14:paraId="5749734B" w14:textId="77777777" w:rsidR="00806BDA" w:rsidRPr="00A9255E" w:rsidRDefault="00806BDA" w:rsidP="00A9255E">
            <w:pPr>
              <w:overflowPunct/>
              <w:autoSpaceDE/>
              <w:autoSpaceDN/>
              <w:adjustRightInd/>
              <w:textAlignment w:val="auto"/>
            </w:pPr>
            <w:r w:rsidRPr="00A9255E">
              <w:t>Byte 2, Bit 4 - Light Engine 13 Fault Status : ALM_LIN_H_Fault[13]</w:t>
            </w:r>
          </w:p>
        </w:tc>
        <w:tc>
          <w:tcPr>
            <w:tcW w:w="507" w:type="pct"/>
            <w:tcBorders>
              <w:left w:val="single" w:sz="4" w:space="0" w:color="auto"/>
              <w:bottom w:val="single" w:sz="4" w:space="0" w:color="auto"/>
              <w:right w:val="single" w:sz="4" w:space="0" w:color="auto"/>
            </w:tcBorders>
            <w:vAlign w:val="center"/>
          </w:tcPr>
          <w:p w14:paraId="37D8F1B8" w14:textId="77777777" w:rsidR="00806BDA" w:rsidRPr="00A9255E" w:rsidRDefault="00806BDA" w:rsidP="00A9255E">
            <w:pPr>
              <w:overflowPunct/>
              <w:autoSpaceDE/>
              <w:autoSpaceDN/>
              <w:adjustRightInd/>
              <w:textAlignment w:val="auto"/>
              <w:rPr>
                <w:lang w:val="sv-SE"/>
              </w:rPr>
            </w:pPr>
            <w:r w:rsidRPr="00A9255E">
              <w:t>Bit Mapped</w:t>
            </w:r>
          </w:p>
        </w:tc>
      </w:tr>
      <w:tr w:rsidR="00806BDA" w:rsidRPr="00A9255E" w14:paraId="5FBB76B5" w14:textId="77777777" w:rsidTr="00BD54C1">
        <w:trPr>
          <w:cantSplit/>
          <w:trHeight w:val="521"/>
        </w:trPr>
        <w:tc>
          <w:tcPr>
            <w:tcW w:w="411" w:type="pct"/>
            <w:tcBorders>
              <w:left w:val="single" w:sz="4" w:space="0" w:color="auto"/>
              <w:bottom w:val="single" w:sz="4" w:space="0" w:color="auto"/>
              <w:right w:val="single" w:sz="4" w:space="0" w:color="auto"/>
            </w:tcBorders>
            <w:vAlign w:val="center"/>
          </w:tcPr>
          <w:p w14:paraId="4F26D727" w14:textId="77777777" w:rsidR="00806BDA" w:rsidRPr="00A9255E" w:rsidRDefault="00806BDA" w:rsidP="00A9255E">
            <w:pPr>
              <w:overflowPunct/>
              <w:autoSpaceDE/>
              <w:autoSpaceDN/>
              <w:adjustRightInd/>
              <w:textAlignment w:val="auto"/>
            </w:pPr>
            <w:r w:rsidRPr="00A9255E">
              <w:t>$EE9E</w:t>
            </w:r>
          </w:p>
        </w:tc>
        <w:tc>
          <w:tcPr>
            <w:tcW w:w="673" w:type="pct"/>
            <w:tcBorders>
              <w:left w:val="single" w:sz="4" w:space="0" w:color="auto"/>
              <w:bottom w:val="single" w:sz="4" w:space="0" w:color="auto"/>
              <w:right w:val="single" w:sz="4" w:space="0" w:color="auto"/>
            </w:tcBorders>
            <w:vAlign w:val="center"/>
          </w:tcPr>
          <w:p w14:paraId="2018E357" w14:textId="77777777" w:rsidR="00806BDA" w:rsidRPr="00A9255E" w:rsidRDefault="00806BDA" w:rsidP="00A9255E">
            <w:pPr>
              <w:overflowPunct/>
              <w:autoSpaceDE/>
              <w:autoSpaceDN/>
              <w:adjustRightInd/>
              <w:textAlignment w:val="auto"/>
            </w:pPr>
            <w:r w:rsidRPr="00A9255E">
              <w:t>ALM Bus L Light Engine Fault Status</w:t>
            </w:r>
          </w:p>
        </w:tc>
        <w:tc>
          <w:tcPr>
            <w:tcW w:w="698" w:type="pct"/>
            <w:tcBorders>
              <w:left w:val="single" w:sz="4" w:space="0" w:color="auto"/>
              <w:bottom w:val="single" w:sz="4" w:space="0" w:color="auto"/>
              <w:right w:val="single" w:sz="4" w:space="0" w:color="auto"/>
            </w:tcBorders>
            <w:vAlign w:val="center"/>
          </w:tcPr>
          <w:p w14:paraId="75D630DB" w14:textId="77777777" w:rsidR="00806BDA" w:rsidRPr="00A9255E" w:rsidRDefault="00806BDA" w:rsidP="00A9255E">
            <w:pPr>
              <w:overflowPunct/>
              <w:autoSpaceDE/>
              <w:autoSpaceDN/>
              <w:adjustRightInd/>
              <w:textAlignment w:val="auto"/>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351D40DD" w14:textId="77777777" w:rsidR="00806BDA" w:rsidRPr="00A9255E" w:rsidRDefault="00806BDA" w:rsidP="00A9255E">
            <w:pPr>
              <w:overflowPunct/>
              <w:autoSpaceDE/>
              <w:autoSpaceDN/>
              <w:adjustRightInd/>
              <w:textAlignment w:val="auto"/>
            </w:pPr>
            <w:r w:rsidRPr="00A9255E">
              <w:t>Byte 1, Bit 0 - Light Engine 01 Fault Status : ALM_LIN_L_Fault[1]</w:t>
            </w:r>
          </w:p>
          <w:p w14:paraId="3E4E2924" w14:textId="77777777" w:rsidR="00806BDA" w:rsidRPr="00A9255E" w:rsidRDefault="00806BDA" w:rsidP="00A9255E">
            <w:pPr>
              <w:overflowPunct/>
              <w:autoSpaceDE/>
              <w:autoSpaceDN/>
              <w:adjustRightInd/>
              <w:textAlignment w:val="auto"/>
            </w:pPr>
            <w:r w:rsidRPr="00A9255E">
              <w:t>Byte 1, Bit 1 - Light Engine 02 Fault Status : ALM_LIN_L_Fault[2]</w:t>
            </w:r>
          </w:p>
          <w:p w14:paraId="578D0F29" w14:textId="77777777" w:rsidR="00806BDA" w:rsidRPr="00A9255E" w:rsidRDefault="00806BDA" w:rsidP="00A9255E">
            <w:pPr>
              <w:overflowPunct/>
              <w:autoSpaceDE/>
              <w:autoSpaceDN/>
              <w:adjustRightInd/>
              <w:textAlignment w:val="auto"/>
            </w:pPr>
            <w:r w:rsidRPr="00A9255E">
              <w:t>Byte 1, Bit 2 - Light Engine 03 Fault Status : ALM_LIN_L_Fault[3]</w:t>
            </w:r>
          </w:p>
          <w:p w14:paraId="598B83DD" w14:textId="77777777" w:rsidR="00806BDA" w:rsidRPr="00A9255E" w:rsidRDefault="00806BDA" w:rsidP="00A9255E">
            <w:pPr>
              <w:overflowPunct/>
              <w:autoSpaceDE/>
              <w:autoSpaceDN/>
              <w:adjustRightInd/>
              <w:textAlignment w:val="auto"/>
            </w:pPr>
            <w:r w:rsidRPr="00A9255E">
              <w:t>Byte 1, Bit 3 - Light Engine 04 Fault Status : ALM_LIN_L_Fault[4]</w:t>
            </w:r>
          </w:p>
          <w:p w14:paraId="584EABAC" w14:textId="77777777" w:rsidR="00806BDA" w:rsidRPr="00A9255E" w:rsidRDefault="00806BDA" w:rsidP="00A9255E">
            <w:pPr>
              <w:overflowPunct/>
              <w:autoSpaceDE/>
              <w:autoSpaceDN/>
              <w:adjustRightInd/>
              <w:textAlignment w:val="auto"/>
            </w:pPr>
            <w:r w:rsidRPr="00A9255E">
              <w:t>Byte 1, Bit 4 - Light Engine 05 Fault Status : ALM_LIN_L_Fault[5]</w:t>
            </w:r>
          </w:p>
          <w:p w14:paraId="5D1CBF06" w14:textId="77777777" w:rsidR="00806BDA" w:rsidRPr="00A9255E" w:rsidRDefault="00806BDA" w:rsidP="00A9255E">
            <w:pPr>
              <w:overflowPunct/>
              <w:autoSpaceDE/>
              <w:autoSpaceDN/>
              <w:adjustRightInd/>
              <w:textAlignment w:val="auto"/>
            </w:pPr>
            <w:r w:rsidRPr="00A9255E">
              <w:t>Byte 1, Bit 5 - Light Engine 06 Fault Status : ALM_LIN_L_Fault[6]</w:t>
            </w:r>
          </w:p>
          <w:p w14:paraId="32D92558" w14:textId="77777777" w:rsidR="00806BDA" w:rsidRPr="00A9255E" w:rsidRDefault="00806BDA" w:rsidP="00A9255E">
            <w:pPr>
              <w:overflowPunct/>
              <w:autoSpaceDE/>
              <w:autoSpaceDN/>
              <w:adjustRightInd/>
              <w:textAlignment w:val="auto"/>
            </w:pPr>
            <w:r w:rsidRPr="00A9255E">
              <w:t>Byte 1, Bit 6 - Light Engine 07 Fault Status : ALM_LIN_L_Fault[7]</w:t>
            </w:r>
          </w:p>
          <w:p w14:paraId="4F7A647B" w14:textId="77777777" w:rsidR="00806BDA" w:rsidRPr="00A9255E" w:rsidRDefault="00806BDA" w:rsidP="00A9255E">
            <w:pPr>
              <w:overflowPunct/>
              <w:autoSpaceDE/>
              <w:autoSpaceDN/>
              <w:adjustRightInd/>
              <w:textAlignment w:val="auto"/>
            </w:pPr>
            <w:r w:rsidRPr="00A9255E">
              <w:t>Byte 1, Bit 7 - Light Engine 08 Fault Status : ALM_LIN_L_Fault[8]</w:t>
            </w:r>
          </w:p>
          <w:p w14:paraId="256D8F6A" w14:textId="77777777" w:rsidR="00806BDA" w:rsidRPr="00A9255E" w:rsidRDefault="00806BDA" w:rsidP="00A9255E">
            <w:pPr>
              <w:overflowPunct/>
              <w:autoSpaceDE/>
              <w:autoSpaceDN/>
              <w:adjustRightInd/>
              <w:textAlignment w:val="auto"/>
            </w:pPr>
            <w:r w:rsidRPr="00A9255E">
              <w:t>Byte 2, Bit 0 - Light Engine 09 Fault Status : ALM_LIN_L_Fault[9]</w:t>
            </w:r>
          </w:p>
          <w:p w14:paraId="772388FB" w14:textId="77777777" w:rsidR="00806BDA" w:rsidRPr="00A9255E" w:rsidRDefault="00806BDA" w:rsidP="00A9255E">
            <w:pPr>
              <w:overflowPunct/>
              <w:autoSpaceDE/>
              <w:autoSpaceDN/>
              <w:adjustRightInd/>
              <w:textAlignment w:val="auto"/>
            </w:pPr>
            <w:r w:rsidRPr="00A9255E">
              <w:t>Byte 2, Bit 1 - Light Engine 10 Fault Status : ALM_LIN_L_Fault[10]</w:t>
            </w:r>
          </w:p>
          <w:p w14:paraId="294AFD38" w14:textId="77777777" w:rsidR="00806BDA" w:rsidRPr="00A9255E" w:rsidRDefault="00806BDA" w:rsidP="00A9255E">
            <w:pPr>
              <w:overflowPunct/>
              <w:autoSpaceDE/>
              <w:autoSpaceDN/>
              <w:adjustRightInd/>
              <w:textAlignment w:val="auto"/>
            </w:pPr>
            <w:r w:rsidRPr="00A9255E">
              <w:t>Byte 2, Bit 2 - Light Engine 11 Fault Status : ALM_LIN_L_Fault[11]</w:t>
            </w:r>
          </w:p>
          <w:p w14:paraId="3CE126E2" w14:textId="77777777" w:rsidR="00806BDA" w:rsidRPr="00A9255E" w:rsidRDefault="00806BDA" w:rsidP="00A9255E">
            <w:pPr>
              <w:overflowPunct/>
              <w:autoSpaceDE/>
              <w:autoSpaceDN/>
              <w:adjustRightInd/>
              <w:textAlignment w:val="auto"/>
            </w:pPr>
            <w:r w:rsidRPr="00A9255E">
              <w:t>Byte 2, Bit 3 - Light Engine 12 Fault Status : ALM_LIN_L_Fault[12]</w:t>
            </w:r>
          </w:p>
          <w:p w14:paraId="249D8844" w14:textId="77777777" w:rsidR="00806BDA" w:rsidRPr="00A9255E" w:rsidRDefault="00806BDA" w:rsidP="00A9255E">
            <w:pPr>
              <w:overflowPunct/>
              <w:autoSpaceDE/>
              <w:autoSpaceDN/>
              <w:adjustRightInd/>
              <w:textAlignment w:val="auto"/>
            </w:pPr>
            <w:r w:rsidRPr="00A9255E">
              <w:t>Byte 2, Bit 4 - Light Engine 13 Fault Status : ALM_LIN_L_Fault[13]</w:t>
            </w:r>
          </w:p>
        </w:tc>
        <w:tc>
          <w:tcPr>
            <w:tcW w:w="507" w:type="pct"/>
            <w:tcBorders>
              <w:left w:val="single" w:sz="4" w:space="0" w:color="auto"/>
              <w:bottom w:val="single" w:sz="4" w:space="0" w:color="auto"/>
              <w:right w:val="single" w:sz="4" w:space="0" w:color="auto"/>
            </w:tcBorders>
            <w:vAlign w:val="center"/>
          </w:tcPr>
          <w:p w14:paraId="4A815C37" w14:textId="77777777" w:rsidR="00806BDA" w:rsidRPr="00A9255E" w:rsidRDefault="00806BDA" w:rsidP="00A9255E">
            <w:pPr>
              <w:overflowPunct/>
              <w:autoSpaceDE/>
              <w:autoSpaceDN/>
              <w:adjustRightInd/>
              <w:textAlignment w:val="auto"/>
            </w:pPr>
            <w:r w:rsidRPr="00A9255E">
              <w:t>Bit Mapped</w:t>
            </w:r>
          </w:p>
        </w:tc>
      </w:tr>
      <w:tr w:rsidR="00806BDA" w:rsidRPr="00A9255E" w14:paraId="0AACC1B5" w14:textId="77777777" w:rsidTr="00BD54C1">
        <w:trPr>
          <w:cantSplit/>
          <w:trHeight w:val="521"/>
        </w:trPr>
        <w:tc>
          <w:tcPr>
            <w:tcW w:w="411" w:type="pct"/>
            <w:tcBorders>
              <w:left w:val="single" w:sz="4" w:space="0" w:color="auto"/>
              <w:bottom w:val="single" w:sz="4" w:space="0" w:color="auto"/>
              <w:right w:val="single" w:sz="4" w:space="0" w:color="auto"/>
            </w:tcBorders>
            <w:vAlign w:val="center"/>
          </w:tcPr>
          <w:p w14:paraId="01ECB3E5" w14:textId="77777777" w:rsidR="00806BDA" w:rsidRPr="00A9255E" w:rsidRDefault="00806BDA" w:rsidP="00A9255E">
            <w:pPr>
              <w:overflowPunct/>
              <w:autoSpaceDE/>
              <w:autoSpaceDN/>
              <w:adjustRightInd/>
              <w:textAlignment w:val="auto"/>
            </w:pPr>
            <w:r w:rsidRPr="00A9255E">
              <w:lastRenderedPageBreak/>
              <w:t>$EE9F</w:t>
            </w:r>
          </w:p>
        </w:tc>
        <w:tc>
          <w:tcPr>
            <w:tcW w:w="673" w:type="pct"/>
            <w:tcBorders>
              <w:left w:val="single" w:sz="4" w:space="0" w:color="auto"/>
              <w:bottom w:val="single" w:sz="4" w:space="0" w:color="auto"/>
              <w:right w:val="single" w:sz="4" w:space="0" w:color="auto"/>
            </w:tcBorders>
            <w:vAlign w:val="center"/>
          </w:tcPr>
          <w:p w14:paraId="70BE0B37" w14:textId="77777777" w:rsidR="00806BDA" w:rsidRPr="00A9255E" w:rsidRDefault="00806BDA" w:rsidP="00A9255E">
            <w:pPr>
              <w:overflowPunct/>
              <w:autoSpaceDE/>
              <w:autoSpaceDN/>
              <w:adjustRightInd/>
              <w:textAlignment w:val="auto"/>
            </w:pPr>
            <w:r w:rsidRPr="00A9255E">
              <w:t>ALM Bus H Light Engine Node Location IDs</w:t>
            </w:r>
          </w:p>
        </w:tc>
        <w:tc>
          <w:tcPr>
            <w:tcW w:w="698" w:type="pct"/>
            <w:tcBorders>
              <w:left w:val="single" w:sz="4" w:space="0" w:color="auto"/>
              <w:bottom w:val="single" w:sz="4" w:space="0" w:color="auto"/>
              <w:right w:val="single" w:sz="4" w:space="0" w:color="auto"/>
            </w:tcBorders>
            <w:vAlign w:val="center"/>
          </w:tcPr>
          <w:p w14:paraId="45C13192" w14:textId="77777777" w:rsidR="00806BDA" w:rsidRPr="00A9255E" w:rsidRDefault="00806BDA" w:rsidP="00A9255E">
            <w:pPr>
              <w:overflowPunct/>
              <w:autoSpaceDE/>
              <w:autoSpaceDN/>
              <w:adjustRightInd/>
              <w:textAlignment w:val="auto"/>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1F9790DF" w14:textId="77777777" w:rsidR="00806BDA" w:rsidRPr="00A9255E" w:rsidRDefault="00806BDA" w:rsidP="00A9255E">
            <w:pPr>
              <w:overflowPunct/>
              <w:autoSpaceDE/>
              <w:autoSpaceDN/>
              <w:adjustRightInd/>
              <w:textAlignment w:val="auto"/>
            </w:pPr>
            <w:r w:rsidRPr="00A9255E">
              <w:t>Byte 1 - Light Engine 01 Location ID : ALM_LIN_H_LocID[1]</w:t>
            </w:r>
          </w:p>
          <w:p w14:paraId="149D84E5" w14:textId="77777777" w:rsidR="00806BDA" w:rsidRPr="00A9255E" w:rsidRDefault="00806BDA" w:rsidP="00A9255E">
            <w:pPr>
              <w:overflowPunct/>
              <w:autoSpaceDE/>
              <w:autoSpaceDN/>
              <w:adjustRightInd/>
              <w:textAlignment w:val="auto"/>
            </w:pPr>
            <w:r w:rsidRPr="00A9255E">
              <w:t>Byte 2 - Light Engine 02 Location ID : ALM_LIN_H_LocID[2]</w:t>
            </w:r>
          </w:p>
          <w:p w14:paraId="79FFFC69" w14:textId="77777777" w:rsidR="00806BDA" w:rsidRPr="00A9255E" w:rsidRDefault="00806BDA" w:rsidP="00A9255E">
            <w:pPr>
              <w:overflowPunct/>
              <w:autoSpaceDE/>
              <w:autoSpaceDN/>
              <w:adjustRightInd/>
              <w:textAlignment w:val="auto"/>
            </w:pPr>
            <w:r w:rsidRPr="00A9255E">
              <w:t>Byte 3 - Light Engine 03 Location ID : ALM_LIN_H_LocID[3]</w:t>
            </w:r>
          </w:p>
          <w:p w14:paraId="6C834353" w14:textId="77777777" w:rsidR="00806BDA" w:rsidRPr="00A9255E" w:rsidRDefault="00806BDA" w:rsidP="00A9255E">
            <w:pPr>
              <w:overflowPunct/>
              <w:autoSpaceDE/>
              <w:autoSpaceDN/>
              <w:adjustRightInd/>
              <w:textAlignment w:val="auto"/>
            </w:pPr>
            <w:r w:rsidRPr="00A9255E">
              <w:t>Byte 4 - Light Engine 04 Location ID : ALM_LIN_H_LocID[4]</w:t>
            </w:r>
          </w:p>
          <w:p w14:paraId="02BAB8AC" w14:textId="77777777" w:rsidR="00806BDA" w:rsidRPr="00A9255E" w:rsidRDefault="00806BDA" w:rsidP="00A9255E">
            <w:pPr>
              <w:overflowPunct/>
              <w:autoSpaceDE/>
              <w:autoSpaceDN/>
              <w:adjustRightInd/>
              <w:textAlignment w:val="auto"/>
            </w:pPr>
            <w:r w:rsidRPr="00A9255E">
              <w:t>Byte 5 - Light Engine 05 Location ID : ALM_LIN_H_LocID[5]</w:t>
            </w:r>
          </w:p>
          <w:p w14:paraId="504B5927" w14:textId="77777777" w:rsidR="00806BDA" w:rsidRPr="00A9255E" w:rsidRDefault="00806BDA" w:rsidP="00A9255E">
            <w:pPr>
              <w:overflowPunct/>
              <w:autoSpaceDE/>
              <w:autoSpaceDN/>
              <w:adjustRightInd/>
              <w:textAlignment w:val="auto"/>
            </w:pPr>
            <w:r w:rsidRPr="00A9255E">
              <w:t>Byte 6 - Light Engine 06 Location ID : ALM_LIN_H_LocID[6]</w:t>
            </w:r>
          </w:p>
          <w:p w14:paraId="75A80FA0" w14:textId="77777777" w:rsidR="00806BDA" w:rsidRPr="00A9255E" w:rsidRDefault="00806BDA" w:rsidP="00A9255E">
            <w:pPr>
              <w:overflowPunct/>
              <w:autoSpaceDE/>
              <w:autoSpaceDN/>
              <w:adjustRightInd/>
              <w:textAlignment w:val="auto"/>
            </w:pPr>
            <w:r w:rsidRPr="00A9255E">
              <w:t>Byte 7 - Light Engine 07 Location ID : ALM_LIN_H_LocID[7]</w:t>
            </w:r>
          </w:p>
          <w:p w14:paraId="4B6C5187" w14:textId="77777777" w:rsidR="00806BDA" w:rsidRPr="00A9255E" w:rsidRDefault="00806BDA" w:rsidP="00A9255E">
            <w:pPr>
              <w:overflowPunct/>
              <w:autoSpaceDE/>
              <w:autoSpaceDN/>
              <w:adjustRightInd/>
              <w:textAlignment w:val="auto"/>
            </w:pPr>
            <w:r w:rsidRPr="00A9255E">
              <w:t>Byte 8 - Light Engine 08 Location ID : ALM_LIN_H_LocID[8]</w:t>
            </w:r>
          </w:p>
          <w:p w14:paraId="1580912C" w14:textId="77777777" w:rsidR="00806BDA" w:rsidRPr="00A9255E" w:rsidRDefault="00806BDA" w:rsidP="00A9255E">
            <w:pPr>
              <w:overflowPunct/>
              <w:autoSpaceDE/>
              <w:autoSpaceDN/>
              <w:adjustRightInd/>
              <w:textAlignment w:val="auto"/>
            </w:pPr>
            <w:r w:rsidRPr="00A9255E">
              <w:t>Byte 9 - Light Engine 09 Location ID : ALM_LIN_H_LocID[9]</w:t>
            </w:r>
          </w:p>
          <w:p w14:paraId="004DF265" w14:textId="77777777" w:rsidR="00806BDA" w:rsidRPr="00A9255E" w:rsidRDefault="00806BDA" w:rsidP="00A9255E">
            <w:pPr>
              <w:overflowPunct/>
              <w:autoSpaceDE/>
              <w:autoSpaceDN/>
              <w:adjustRightInd/>
              <w:textAlignment w:val="auto"/>
            </w:pPr>
            <w:r w:rsidRPr="00A9255E">
              <w:t>Byte 10 - Light Engine 10 Location ID : ALM_LIN_H_LocID[10]</w:t>
            </w:r>
          </w:p>
          <w:p w14:paraId="4958C304" w14:textId="77777777" w:rsidR="00806BDA" w:rsidRPr="00A9255E" w:rsidRDefault="00806BDA" w:rsidP="00A9255E">
            <w:pPr>
              <w:overflowPunct/>
              <w:autoSpaceDE/>
              <w:autoSpaceDN/>
              <w:adjustRightInd/>
              <w:textAlignment w:val="auto"/>
            </w:pPr>
            <w:r w:rsidRPr="00A9255E">
              <w:t>Byte 11 - Light Engine 11 Location ID : ALM_LIN_H_LocID[11]</w:t>
            </w:r>
          </w:p>
          <w:p w14:paraId="6D3E3E61" w14:textId="77777777" w:rsidR="00806BDA" w:rsidRPr="00A9255E" w:rsidRDefault="00806BDA" w:rsidP="00A9255E">
            <w:pPr>
              <w:overflowPunct/>
              <w:autoSpaceDE/>
              <w:autoSpaceDN/>
              <w:adjustRightInd/>
              <w:textAlignment w:val="auto"/>
            </w:pPr>
            <w:r w:rsidRPr="00A9255E">
              <w:t>Byte 12 - Light Engine 12 Location ID : ALM_LIN_H_LocID[12]</w:t>
            </w:r>
          </w:p>
          <w:p w14:paraId="07EBF3DF" w14:textId="77777777" w:rsidR="00806BDA" w:rsidRPr="00A9255E" w:rsidRDefault="00806BDA" w:rsidP="00A9255E">
            <w:pPr>
              <w:overflowPunct/>
              <w:autoSpaceDE/>
              <w:autoSpaceDN/>
              <w:adjustRightInd/>
              <w:textAlignment w:val="auto"/>
            </w:pPr>
            <w:r w:rsidRPr="00A9255E">
              <w:t>Byte 13 - Light Engine 13 Location ID : ALM_LIN_H_LocID[13]</w:t>
            </w:r>
          </w:p>
        </w:tc>
        <w:tc>
          <w:tcPr>
            <w:tcW w:w="507" w:type="pct"/>
            <w:tcBorders>
              <w:left w:val="single" w:sz="4" w:space="0" w:color="auto"/>
              <w:bottom w:val="single" w:sz="4" w:space="0" w:color="auto"/>
              <w:right w:val="single" w:sz="4" w:space="0" w:color="auto"/>
            </w:tcBorders>
            <w:vAlign w:val="center"/>
          </w:tcPr>
          <w:p w14:paraId="01F76365" w14:textId="77777777" w:rsidR="00806BDA" w:rsidRPr="00A9255E" w:rsidRDefault="00806BDA" w:rsidP="00A9255E">
            <w:pPr>
              <w:overflowPunct/>
              <w:autoSpaceDE/>
              <w:autoSpaceDN/>
              <w:adjustRightInd/>
              <w:textAlignment w:val="auto"/>
            </w:pPr>
            <w:r w:rsidRPr="00A9255E">
              <w:t>Bit Mapped</w:t>
            </w:r>
          </w:p>
        </w:tc>
      </w:tr>
      <w:tr w:rsidR="00806BDA" w:rsidRPr="00A9255E" w14:paraId="07DA4EAF" w14:textId="77777777" w:rsidTr="00BD54C1">
        <w:trPr>
          <w:cantSplit/>
          <w:trHeight w:val="521"/>
        </w:trPr>
        <w:tc>
          <w:tcPr>
            <w:tcW w:w="411" w:type="pct"/>
            <w:tcBorders>
              <w:left w:val="single" w:sz="4" w:space="0" w:color="auto"/>
              <w:bottom w:val="single" w:sz="4" w:space="0" w:color="auto"/>
              <w:right w:val="single" w:sz="4" w:space="0" w:color="auto"/>
            </w:tcBorders>
            <w:vAlign w:val="center"/>
          </w:tcPr>
          <w:p w14:paraId="4CFA305B" w14:textId="77777777" w:rsidR="00806BDA" w:rsidRPr="00A9255E" w:rsidRDefault="00806BDA" w:rsidP="00A9255E">
            <w:pPr>
              <w:overflowPunct/>
              <w:autoSpaceDE/>
              <w:autoSpaceDN/>
              <w:adjustRightInd/>
              <w:textAlignment w:val="auto"/>
            </w:pPr>
            <w:r w:rsidRPr="00A9255E">
              <w:t>$EEA0</w:t>
            </w:r>
          </w:p>
        </w:tc>
        <w:tc>
          <w:tcPr>
            <w:tcW w:w="673" w:type="pct"/>
            <w:tcBorders>
              <w:left w:val="single" w:sz="4" w:space="0" w:color="auto"/>
              <w:bottom w:val="single" w:sz="4" w:space="0" w:color="auto"/>
              <w:right w:val="single" w:sz="4" w:space="0" w:color="auto"/>
            </w:tcBorders>
            <w:vAlign w:val="center"/>
          </w:tcPr>
          <w:p w14:paraId="351E02BD" w14:textId="77777777" w:rsidR="00806BDA" w:rsidRPr="00A9255E" w:rsidRDefault="00806BDA" w:rsidP="00A9255E">
            <w:pPr>
              <w:overflowPunct/>
              <w:autoSpaceDE/>
              <w:autoSpaceDN/>
              <w:adjustRightInd/>
              <w:textAlignment w:val="auto"/>
            </w:pPr>
            <w:r w:rsidRPr="00A9255E">
              <w:t>ALM Bus L Light Engine Node</w:t>
            </w:r>
          </w:p>
          <w:p w14:paraId="5B5BEF90" w14:textId="77777777" w:rsidR="00806BDA" w:rsidRPr="00A9255E" w:rsidRDefault="00806BDA" w:rsidP="00A9255E">
            <w:pPr>
              <w:overflowPunct/>
              <w:autoSpaceDE/>
              <w:autoSpaceDN/>
              <w:adjustRightInd/>
              <w:textAlignment w:val="auto"/>
            </w:pPr>
            <w:r w:rsidRPr="00A9255E">
              <w:t>Location IDs</w:t>
            </w:r>
          </w:p>
        </w:tc>
        <w:tc>
          <w:tcPr>
            <w:tcW w:w="698" w:type="pct"/>
            <w:tcBorders>
              <w:left w:val="single" w:sz="4" w:space="0" w:color="auto"/>
              <w:bottom w:val="single" w:sz="4" w:space="0" w:color="auto"/>
              <w:right w:val="single" w:sz="4" w:space="0" w:color="auto"/>
            </w:tcBorders>
            <w:vAlign w:val="center"/>
          </w:tcPr>
          <w:p w14:paraId="71025E85" w14:textId="77777777" w:rsidR="00806BDA" w:rsidRPr="00A9255E" w:rsidRDefault="00806BDA" w:rsidP="00A9255E">
            <w:pPr>
              <w:overflowPunct/>
              <w:autoSpaceDE/>
              <w:autoSpaceDN/>
              <w:adjustRightInd/>
              <w:textAlignment w:val="auto"/>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02F11426" w14:textId="77777777" w:rsidR="00806BDA" w:rsidRPr="00A9255E" w:rsidRDefault="00806BDA" w:rsidP="00A9255E">
            <w:pPr>
              <w:overflowPunct/>
              <w:autoSpaceDE/>
              <w:autoSpaceDN/>
              <w:adjustRightInd/>
              <w:textAlignment w:val="auto"/>
            </w:pPr>
            <w:r w:rsidRPr="00A9255E">
              <w:t>Byte 1 - Light Engine 01 Location ID : ALM_LIN_L_LocID[1]</w:t>
            </w:r>
          </w:p>
          <w:p w14:paraId="759EA4C8" w14:textId="77777777" w:rsidR="00806BDA" w:rsidRPr="00A9255E" w:rsidRDefault="00806BDA" w:rsidP="00A9255E">
            <w:pPr>
              <w:overflowPunct/>
              <w:autoSpaceDE/>
              <w:autoSpaceDN/>
              <w:adjustRightInd/>
              <w:textAlignment w:val="auto"/>
            </w:pPr>
            <w:r w:rsidRPr="00A9255E">
              <w:t>Byte 2 - Light Engine 02 Location ID : ALM_LIN_L_LocID[2]</w:t>
            </w:r>
          </w:p>
          <w:p w14:paraId="62248897" w14:textId="77777777" w:rsidR="00806BDA" w:rsidRPr="00A9255E" w:rsidRDefault="00806BDA" w:rsidP="00A9255E">
            <w:pPr>
              <w:overflowPunct/>
              <w:autoSpaceDE/>
              <w:autoSpaceDN/>
              <w:adjustRightInd/>
              <w:textAlignment w:val="auto"/>
            </w:pPr>
            <w:r w:rsidRPr="00A9255E">
              <w:t>Byte 3 - Light Engine 03 Location ID : ALM_LIN_L_LocID[3]</w:t>
            </w:r>
          </w:p>
          <w:p w14:paraId="2E98E40B" w14:textId="77777777" w:rsidR="00806BDA" w:rsidRPr="00A9255E" w:rsidRDefault="00806BDA" w:rsidP="00A9255E">
            <w:pPr>
              <w:overflowPunct/>
              <w:autoSpaceDE/>
              <w:autoSpaceDN/>
              <w:adjustRightInd/>
              <w:textAlignment w:val="auto"/>
            </w:pPr>
            <w:r w:rsidRPr="00A9255E">
              <w:t>Byte 4 - Light Engine 04 Location ID : ALM_LIN_L_LocID[4]</w:t>
            </w:r>
          </w:p>
          <w:p w14:paraId="3A715602" w14:textId="77777777" w:rsidR="00806BDA" w:rsidRPr="00A9255E" w:rsidRDefault="00806BDA" w:rsidP="00A9255E">
            <w:pPr>
              <w:overflowPunct/>
              <w:autoSpaceDE/>
              <w:autoSpaceDN/>
              <w:adjustRightInd/>
              <w:textAlignment w:val="auto"/>
            </w:pPr>
            <w:r w:rsidRPr="00A9255E">
              <w:t>Byte 5 - Light Engine 05 Location ID : ALM_LIN_L_LocID[5]</w:t>
            </w:r>
          </w:p>
          <w:p w14:paraId="28FD66AA" w14:textId="77777777" w:rsidR="00806BDA" w:rsidRPr="00A9255E" w:rsidRDefault="00806BDA" w:rsidP="00A9255E">
            <w:pPr>
              <w:overflowPunct/>
              <w:autoSpaceDE/>
              <w:autoSpaceDN/>
              <w:adjustRightInd/>
              <w:textAlignment w:val="auto"/>
            </w:pPr>
            <w:r w:rsidRPr="00A9255E">
              <w:t>Byte 6 - Light Engine 06 Location ID : ALM_LIN_L_LocID[6]</w:t>
            </w:r>
          </w:p>
          <w:p w14:paraId="1C585CBB" w14:textId="77777777" w:rsidR="00806BDA" w:rsidRPr="00A9255E" w:rsidRDefault="00806BDA" w:rsidP="00A9255E">
            <w:pPr>
              <w:overflowPunct/>
              <w:autoSpaceDE/>
              <w:autoSpaceDN/>
              <w:adjustRightInd/>
              <w:textAlignment w:val="auto"/>
            </w:pPr>
            <w:r w:rsidRPr="00A9255E">
              <w:t>Byte 7 - Light Engine 07 Location ID : ALM_LIN_L_LocID[7]</w:t>
            </w:r>
          </w:p>
          <w:p w14:paraId="04EA24AA" w14:textId="77777777" w:rsidR="00806BDA" w:rsidRPr="00A9255E" w:rsidRDefault="00806BDA" w:rsidP="00A9255E">
            <w:pPr>
              <w:overflowPunct/>
              <w:autoSpaceDE/>
              <w:autoSpaceDN/>
              <w:adjustRightInd/>
              <w:textAlignment w:val="auto"/>
            </w:pPr>
            <w:r w:rsidRPr="00A9255E">
              <w:t>Byte 8 - Light Engine 08 Location ID : ALM_LIN_L_LocID[8]</w:t>
            </w:r>
          </w:p>
          <w:p w14:paraId="258D401D" w14:textId="77777777" w:rsidR="00806BDA" w:rsidRPr="00A9255E" w:rsidRDefault="00806BDA" w:rsidP="00A9255E">
            <w:pPr>
              <w:overflowPunct/>
              <w:autoSpaceDE/>
              <w:autoSpaceDN/>
              <w:adjustRightInd/>
              <w:textAlignment w:val="auto"/>
            </w:pPr>
            <w:r w:rsidRPr="00A9255E">
              <w:t>Byte 9 - Light Engine 09 Location ID : ALM_LIN_L_LocID[9]</w:t>
            </w:r>
          </w:p>
          <w:p w14:paraId="36E14E69" w14:textId="77777777" w:rsidR="00806BDA" w:rsidRPr="00A9255E" w:rsidRDefault="00806BDA" w:rsidP="00A9255E">
            <w:pPr>
              <w:overflowPunct/>
              <w:autoSpaceDE/>
              <w:autoSpaceDN/>
              <w:adjustRightInd/>
              <w:textAlignment w:val="auto"/>
            </w:pPr>
            <w:r w:rsidRPr="00A9255E">
              <w:t>Byte 10 - Light Engine 10 Location ID : ALM_LIN_L_LocID[10]</w:t>
            </w:r>
          </w:p>
          <w:p w14:paraId="7C89DC9F" w14:textId="77777777" w:rsidR="00806BDA" w:rsidRPr="00A9255E" w:rsidRDefault="00806BDA" w:rsidP="00A9255E">
            <w:pPr>
              <w:overflowPunct/>
              <w:autoSpaceDE/>
              <w:autoSpaceDN/>
              <w:adjustRightInd/>
              <w:textAlignment w:val="auto"/>
            </w:pPr>
            <w:r w:rsidRPr="00A9255E">
              <w:t>Byte 11 - Light Engine 11 Location ID : ALM_LIN_L_LocID[11]</w:t>
            </w:r>
          </w:p>
          <w:p w14:paraId="4FE1AEBB" w14:textId="77777777" w:rsidR="00806BDA" w:rsidRPr="00A9255E" w:rsidRDefault="00806BDA" w:rsidP="00A9255E">
            <w:pPr>
              <w:overflowPunct/>
              <w:autoSpaceDE/>
              <w:autoSpaceDN/>
              <w:adjustRightInd/>
              <w:textAlignment w:val="auto"/>
            </w:pPr>
            <w:r w:rsidRPr="00A9255E">
              <w:t>Byte 12 - Light Engine 12 Location ID : ALM_LIN_L_LocID[12]</w:t>
            </w:r>
          </w:p>
          <w:p w14:paraId="1FF91639" w14:textId="77777777" w:rsidR="00806BDA" w:rsidRPr="00A9255E" w:rsidRDefault="00806BDA" w:rsidP="00A9255E">
            <w:pPr>
              <w:overflowPunct/>
              <w:autoSpaceDE/>
              <w:autoSpaceDN/>
              <w:adjustRightInd/>
              <w:textAlignment w:val="auto"/>
            </w:pPr>
            <w:r w:rsidRPr="00A9255E">
              <w:t>Byte 13 - Light Engine 13 Location ID : ALM_LIN_L_LocID[13]</w:t>
            </w:r>
          </w:p>
        </w:tc>
        <w:tc>
          <w:tcPr>
            <w:tcW w:w="507" w:type="pct"/>
            <w:tcBorders>
              <w:left w:val="single" w:sz="4" w:space="0" w:color="auto"/>
              <w:bottom w:val="single" w:sz="4" w:space="0" w:color="auto"/>
              <w:right w:val="single" w:sz="4" w:space="0" w:color="auto"/>
            </w:tcBorders>
            <w:vAlign w:val="center"/>
          </w:tcPr>
          <w:p w14:paraId="31D65DD4" w14:textId="77777777" w:rsidR="00806BDA" w:rsidRPr="00A9255E" w:rsidRDefault="00806BDA" w:rsidP="00A9255E">
            <w:pPr>
              <w:overflowPunct/>
              <w:autoSpaceDE/>
              <w:autoSpaceDN/>
              <w:adjustRightInd/>
              <w:textAlignment w:val="auto"/>
            </w:pPr>
            <w:r w:rsidRPr="00A9255E">
              <w:t>Bit Mapped</w:t>
            </w:r>
          </w:p>
        </w:tc>
      </w:tr>
      <w:tr w:rsidR="00806BDA" w:rsidRPr="00A9255E" w14:paraId="2C5AE472" w14:textId="77777777" w:rsidTr="00BD54C1">
        <w:trPr>
          <w:cantSplit/>
          <w:trHeight w:val="521"/>
        </w:trPr>
        <w:tc>
          <w:tcPr>
            <w:tcW w:w="411" w:type="pct"/>
            <w:tcBorders>
              <w:left w:val="single" w:sz="4" w:space="0" w:color="auto"/>
              <w:bottom w:val="single" w:sz="4" w:space="0" w:color="auto"/>
              <w:right w:val="single" w:sz="4" w:space="0" w:color="auto"/>
            </w:tcBorders>
            <w:vAlign w:val="center"/>
          </w:tcPr>
          <w:p w14:paraId="45F6CB8F" w14:textId="77777777" w:rsidR="00806BDA" w:rsidRPr="00A9255E" w:rsidRDefault="00806BDA" w:rsidP="00A9255E">
            <w:pPr>
              <w:overflowPunct/>
              <w:autoSpaceDE/>
              <w:autoSpaceDN/>
              <w:adjustRightInd/>
              <w:textAlignment w:val="auto"/>
            </w:pPr>
            <w:r w:rsidRPr="00A9255E">
              <w:lastRenderedPageBreak/>
              <w:t>$EEA1</w:t>
            </w:r>
          </w:p>
        </w:tc>
        <w:tc>
          <w:tcPr>
            <w:tcW w:w="673" w:type="pct"/>
            <w:tcBorders>
              <w:left w:val="single" w:sz="4" w:space="0" w:color="auto"/>
              <w:bottom w:val="single" w:sz="4" w:space="0" w:color="auto"/>
              <w:right w:val="single" w:sz="4" w:space="0" w:color="auto"/>
            </w:tcBorders>
            <w:vAlign w:val="center"/>
          </w:tcPr>
          <w:p w14:paraId="27EC16C0" w14:textId="77777777" w:rsidR="00806BDA" w:rsidRPr="00A9255E" w:rsidRDefault="00806BDA" w:rsidP="00A9255E">
            <w:pPr>
              <w:overflowPunct/>
              <w:autoSpaceDE/>
              <w:autoSpaceDN/>
              <w:adjustRightInd/>
              <w:textAlignment w:val="auto"/>
            </w:pPr>
            <w:r w:rsidRPr="00A9255E">
              <w:t>ALM Bus H Light Engine Node Status Response</w:t>
            </w:r>
          </w:p>
        </w:tc>
        <w:tc>
          <w:tcPr>
            <w:tcW w:w="698" w:type="pct"/>
            <w:tcBorders>
              <w:left w:val="single" w:sz="4" w:space="0" w:color="auto"/>
              <w:bottom w:val="single" w:sz="4" w:space="0" w:color="auto"/>
              <w:right w:val="single" w:sz="4" w:space="0" w:color="auto"/>
            </w:tcBorders>
            <w:vAlign w:val="center"/>
          </w:tcPr>
          <w:p w14:paraId="27318983" w14:textId="77777777" w:rsidR="00806BDA" w:rsidRPr="00A9255E" w:rsidRDefault="00806BDA" w:rsidP="00A9255E">
            <w:pPr>
              <w:overflowPunct/>
              <w:autoSpaceDE/>
              <w:autoSpaceDN/>
              <w:adjustRightInd/>
              <w:textAlignment w:val="auto"/>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32751E30" w14:textId="77777777" w:rsidR="00806BDA" w:rsidRPr="00A9255E" w:rsidRDefault="00806BDA" w:rsidP="00A9255E">
            <w:pPr>
              <w:overflowPunct/>
              <w:autoSpaceDE/>
              <w:autoSpaceDN/>
              <w:adjustRightInd/>
              <w:textAlignment w:val="auto"/>
            </w:pPr>
            <w:r w:rsidRPr="00A9255E">
              <w:t>Byte 1 - Light Engine 01 Status Response : ALM_LIN_H_StatResp[1]</w:t>
            </w:r>
          </w:p>
          <w:p w14:paraId="5213E8BC" w14:textId="77777777" w:rsidR="00806BDA" w:rsidRPr="00A9255E" w:rsidRDefault="00806BDA" w:rsidP="00A9255E">
            <w:pPr>
              <w:overflowPunct/>
              <w:autoSpaceDE/>
              <w:autoSpaceDN/>
              <w:adjustRightInd/>
              <w:textAlignment w:val="auto"/>
            </w:pPr>
            <w:r w:rsidRPr="00A9255E">
              <w:t>Byte 2 - Light Engine 02 Status Response : ALM_LIN_H_StatResp[2]</w:t>
            </w:r>
          </w:p>
          <w:p w14:paraId="60D45135" w14:textId="77777777" w:rsidR="00806BDA" w:rsidRPr="00A9255E" w:rsidRDefault="00806BDA" w:rsidP="00A9255E">
            <w:pPr>
              <w:overflowPunct/>
              <w:autoSpaceDE/>
              <w:autoSpaceDN/>
              <w:adjustRightInd/>
              <w:textAlignment w:val="auto"/>
            </w:pPr>
            <w:r w:rsidRPr="00A9255E">
              <w:t>Byte 3 - Light Engine 03 Status Response : ALM_LIN_H_StatResp[3]</w:t>
            </w:r>
          </w:p>
          <w:p w14:paraId="4C3C4115" w14:textId="77777777" w:rsidR="00806BDA" w:rsidRPr="00A9255E" w:rsidRDefault="00806BDA" w:rsidP="00A9255E">
            <w:pPr>
              <w:overflowPunct/>
              <w:autoSpaceDE/>
              <w:autoSpaceDN/>
              <w:adjustRightInd/>
              <w:textAlignment w:val="auto"/>
            </w:pPr>
            <w:r w:rsidRPr="00A9255E">
              <w:t>Byte 4 - Light Engine 04 Status Response : ALM_LIN_H_StatResp[4]</w:t>
            </w:r>
          </w:p>
          <w:p w14:paraId="3E99B2DF" w14:textId="77777777" w:rsidR="00806BDA" w:rsidRPr="00A9255E" w:rsidRDefault="00806BDA" w:rsidP="00A9255E">
            <w:pPr>
              <w:overflowPunct/>
              <w:autoSpaceDE/>
              <w:autoSpaceDN/>
              <w:adjustRightInd/>
              <w:textAlignment w:val="auto"/>
            </w:pPr>
            <w:r w:rsidRPr="00A9255E">
              <w:t>Byte 5 - Light Engine 05 Status Response : ALM_LIN_H_StatResp[5]</w:t>
            </w:r>
          </w:p>
          <w:p w14:paraId="296FF299" w14:textId="77777777" w:rsidR="00806BDA" w:rsidRPr="00A9255E" w:rsidRDefault="00806BDA" w:rsidP="00A9255E">
            <w:pPr>
              <w:overflowPunct/>
              <w:autoSpaceDE/>
              <w:autoSpaceDN/>
              <w:adjustRightInd/>
              <w:textAlignment w:val="auto"/>
            </w:pPr>
            <w:r w:rsidRPr="00A9255E">
              <w:t>Byte 6 - Light Engine 06 Status Response : ALM_LIN_H_StatResp[6]</w:t>
            </w:r>
          </w:p>
          <w:p w14:paraId="46BAAC67" w14:textId="77777777" w:rsidR="00806BDA" w:rsidRPr="00A9255E" w:rsidRDefault="00806BDA" w:rsidP="00A9255E">
            <w:pPr>
              <w:overflowPunct/>
              <w:autoSpaceDE/>
              <w:autoSpaceDN/>
              <w:adjustRightInd/>
              <w:textAlignment w:val="auto"/>
            </w:pPr>
            <w:r w:rsidRPr="00A9255E">
              <w:t>Byte 7 - Light Engine 07 Status Response : ALM_LIN_H_StatResp[7]</w:t>
            </w:r>
          </w:p>
          <w:p w14:paraId="0274B693" w14:textId="77777777" w:rsidR="00806BDA" w:rsidRPr="00A9255E" w:rsidRDefault="00806BDA" w:rsidP="00A9255E">
            <w:pPr>
              <w:overflowPunct/>
              <w:autoSpaceDE/>
              <w:autoSpaceDN/>
              <w:adjustRightInd/>
              <w:textAlignment w:val="auto"/>
            </w:pPr>
            <w:r w:rsidRPr="00A9255E">
              <w:t>Byte 8 - Light Engine 08 Status Response : ALM_LIN_H_StatResp[8]</w:t>
            </w:r>
          </w:p>
          <w:p w14:paraId="528CDFFF" w14:textId="77777777" w:rsidR="00806BDA" w:rsidRPr="00A9255E" w:rsidRDefault="00806BDA" w:rsidP="00A9255E">
            <w:pPr>
              <w:overflowPunct/>
              <w:autoSpaceDE/>
              <w:autoSpaceDN/>
              <w:adjustRightInd/>
              <w:textAlignment w:val="auto"/>
            </w:pPr>
            <w:r w:rsidRPr="00A9255E">
              <w:t>Byte 9 - Light Engine 09 Status Response : ALM_LIN_H_StatResp[9]</w:t>
            </w:r>
          </w:p>
          <w:p w14:paraId="017A1521" w14:textId="77777777" w:rsidR="00806BDA" w:rsidRPr="00A9255E" w:rsidRDefault="00806BDA" w:rsidP="00A9255E">
            <w:pPr>
              <w:overflowPunct/>
              <w:autoSpaceDE/>
              <w:autoSpaceDN/>
              <w:adjustRightInd/>
              <w:textAlignment w:val="auto"/>
            </w:pPr>
            <w:r w:rsidRPr="00A9255E">
              <w:t>Byte 10 - Light Engine 10 Status Response : ALM_LIN_H_StatResp[10]</w:t>
            </w:r>
          </w:p>
          <w:p w14:paraId="43895526" w14:textId="77777777" w:rsidR="00806BDA" w:rsidRPr="00A9255E" w:rsidRDefault="00806BDA" w:rsidP="00A9255E">
            <w:pPr>
              <w:overflowPunct/>
              <w:autoSpaceDE/>
              <w:autoSpaceDN/>
              <w:adjustRightInd/>
              <w:textAlignment w:val="auto"/>
            </w:pPr>
            <w:r w:rsidRPr="00A9255E">
              <w:t>Byte 11 - Light Engine 11 Status Response : ALM_LIN_H_StatResp[11]</w:t>
            </w:r>
          </w:p>
          <w:p w14:paraId="06947B8F" w14:textId="77777777" w:rsidR="00806BDA" w:rsidRPr="00A9255E" w:rsidRDefault="00806BDA" w:rsidP="00A9255E">
            <w:pPr>
              <w:overflowPunct/>
              <w:autoSpaceDE/>
              <w:autoSpaceDN/>
              <w:adjustRightInd/>
              <w:textAlignment w:val="auto"/>
            </w:pPr>
            <w:r w:rsidRPr="00A9255E">
              <w:t>Byte 12 - Light Engine 12 Status Response : ALM_LIN_H_StatResp[12]</w:t>
            </w:r>
          </w:p>
          <w:p w14:paraId="0954D958" w14:textId="77777777" w:rsidR="00806BDA" w:rsidRPr="00A9255E" w:rsidRDefault="00806BDA" w:rsidP="00A9255E">
            <w:pPr>
              <w:overflowPunct/>
              <w:autoSpaceDE/>
              <w:autoSpaceDN/>
              <w:adjustRightInd/>
              <w:textAlignment w:val="auto"/>
            </w:pPr>
            <w:r w:rsidRPr="00A9255E">
              <w:t>Byte 13 - Light Engine 13 Status Response : ALM_LIN_H_StatResp[13]</w:t>
            </w:r>
          </w:p>
        </w:tc>
        <w:tc>
          <w:tcPr>
            <w:tcW w:w="507" w:type="pct"/>
            <w:tcBorders>
              <w:left w:val="single" w:sz="4" w:space="0" w:color="auto"/>
              <w:bottom w:val="single" w:sz="4" w:space="0" w:color="auto"/>
              <w:right w:val="single" w:sz="4" w:space="0" w:color="auto"/>
            </w:tcBorders>
            <w:vAlign w:val="center"/>
          </w:tcPr>
          <w:p w14:paraId="1722C7E2" w14:textId="77777777" w:rsidR="00806BDA" w:rsidRPr="00A9255E" w:rsidRDefault="00806BDA" w:rsidP="00A9255E">
            <w:pPr>
              <w:overflowPunct/>
              <w:autoSpaceDE/>
              <w:autoSpaceDN/>
              <w:adjustRightInd/>
              <w:textAlignment w:val="auto"/>
            </w:pPr>
            <w:r w:rsidRPr="00A9255E">
              <w:t>Bit Mapped</w:t>
            </w:r>
          </w:p>
        </w:tc>
      </w:tr>
      <w:tr w:rsidR="00806BDA" w:rsidRPr="00A9255E" w14:paraId="6DCE8CF6" w14:textId="77777777" w:rsidTr="00BD54C1">
        <w:trPr>
          <w:cantSplit/>
          <w:trHeight w:val="4967"/>
        </w:trPr>
        <w:tc>
          <w:tcPr>
            <w:tcW w:w="411" w:type="pct"/>
            <w:tcBorders>
              <w:left w:val="single" w:sz="4" w:space="0" w:color="auto"/>
              <w:bottom w:val="single" w:sz="4" w:space="0" w:color="auto"/>
              <w:right w:val="single" w:sz="4" w:space="0" w:color="auto"/>
            </w:tcBorders>
            <w:vAlign w:val="center"/>
          </w:tcPr>
          <w:p w14:paraId="6F526F98" w14:textId="77777777" w:rsidR="00806BDA" w:rsidRPr="00A9255E" w:rsidRDefault="00806BDA" w:rsidP="00A9255E">
            <w:pPr>
              <w:overflowPunct/>
              <w:autoSpaceDE/>
              <w:autoSpaceDN/>
              <w:adjustRightInd/>
              <w:textAlignment w:val="auto"/>
            </w:pPr>
            <w:r w:rsidRPr="00A9255E">
              <w:t>$EEA2</w:t>
            </w:r>
          </w:p>
        </w:tc>
        <w:tc>
          <w:tcPr>
            <w:tcW w:w="673" w:type="pct"/>
            <w:tcBorders>
              <w:left w:val="single" w:sz="4" w:space="0" w:color="auto"/>
              <w:bottom w:val="single" w:sz="4" w:space="0" w:color="auto"/>
              <w:right w:val="single" w:sz="4" w:space="0" w:color="auto"/>
            </w:tcBorders>
            <w:vAlign w:val="center"/>
          </w:tcPr>
          <w:p w14:paraId="48900FC8" w14:textId="77777777" w:rsidR="00806BDA" w:rsidRPr="00A9255E" w:rsidRDefault="00806BDA" w:rsidP="00A9255E">
            <w:pPr>
              <w:overflowPunct/>
              <w:autoSpaceDE/>
              <w:autoSpaceDN/>
              <w:adjustRightInd/>
              <w:textAlignment w:val="auto"/>
            </w:pPr>
            <w:r w:rsidRPr="00A9255E">
              <w:t>ALM Bus L Light Engine Node Status Response</w:t>
            </w:r>
          </w:p>
        </w:tc>
        <w:tc>
          <w:tcPr>
            <w:tcW w:w="698" w:type="pct"/>
            <w:tcBorders>
              <w:left w:val="single" w:sz="4" w:space="0" w:color="auto"/>
              <w:bottom w:val="single" w:sz="4" w:space="0" w:color="auto"/>
              <w:right w:val="single" w:sz="4" w:space="0" w:color="auto"/>
            </w:tcBorders>
            <w:vAlign w:val="center"/>
          </w:tcPr>
          <w:p w14:paraId="59BA4558" w14:textId="77777777" w:rsidR="00806BDA" w:rsidRPr="00A9255E" w:rsidRDefault="00806BDA" w:rsidP="00A9255E">
            <w:pPr>
              <w:overflowPunct/>
              <w:autoSpaceDE/>
              <w:autoSpaceDN/>
              <w:adjustRightInd/>
              <w:textAlignment w:val="auto"/>
            </w:pPr>
            <w:r w:rsidRPr="00A9255E">
              <w:t>ALMCensusStat = DONE</w:t>
            </w:r>
          </w:p>
        </w:tc>
        <w:tc>
          <w:tcPr>
            <w:tcW w:w="2711" w:type="pct"/>
            <w:tcBorders>
              <w:top w:val="single" w:sz="4" w:space="0" w:color="auto"/>
              <w:left w:val="single" w:sz="4" w:space="0" w:color="auto"/>
              <w:bottom w:val="single" w:sz="4" w:space="0" w:color="auto"/>
              <w:right w:val="single" w:sz="4" w:space="0" w:color="auto"/>
            </w:tcBorders>
            <w:vAlign w:val="center"/>
          </w:tcPr>
          <w:p w14:paraId="5A032B11" w14:textId="77777777" w:rsidR="00806BDA" w:rsidRPr="00A9255E" w:rsidRDefault="00806BDA" w:rsidP="00A9255E">
            <w:pPr>
              <w:overflowPunct/>
              <w:autoSpaceDE/>
              <w:autoSpaceDN/>
              <w:adjustRightInd/>
              <w:textAlignment w:val="auto"/>
            </w:pPr>
            <w:r w:rsidRPr="00A9255E">
              <w:t>Byte 1 - Light Engine 01 Status Response : ALM_LIN_L_StatResp[1]</w:t>
            </w:r>
          </w:p>
          <w:p w14:paraId="46980CCF" w14:textId="77777777" w:rsidR="00806BDA" w:rsidRPr="00A9255E" w:rsidRDefault="00806BDA" w:rsidP="00A9255E">
            <w:pPr>
              <w:overflowPunct/>
              <w:autoSpaceDE/>
              <w:autoSpaceDN/>
              <w:adjustRightInd/>
              <w:textAlignment w:val="auto"/>
            </w:pPr>
            <w:r w:rsidRPr="00A9255E">
              <w:t>Byte 2 - Light Engine 02 Status Response : ALM_LIN_L_StatResp[2]</w:t>
            </w:r>
          </w:p>
          <w:p w14:paraId="52302EAD" w14:textId="77777777" w:rsidR="00806BDA" w:rsidRPr="00A9255E" w:rsidRDefault="00806BDA" w:rsidP="00A9255E">
            <w:pPr>
              <w:overflowPunct/>
              <w:autoSpaceDE/>
              <w:autoSpaceDN/>
              <w:adjustRightInd/>
              <w:textAlignment w:val="auto"/>
            </w:pPr>
            <w:r w:rsidRPr="00A9255E">
              <w:t>Byte 3 - Light Engine 03 Status Response : ALM_LIN_L_StatResp[3]</w:t>
            </w:r>
          </w:p>
          <w:p w14:paraId="1D7B75A5" w14:textId="77777777" w:rsidR="00806BDA" w:rsidRPr="00A9255E" w:rsidRDefault="00806BDA" w:rsidP="00A9255E">
            <w:pPr>
              <w:overflowPunct/>
              <w:autoSpaceDE/>
              <w:autoSpaceDN/>
              <w:adjustRightInd/>
              <w:textAlignment w:val="auto"/>
            </w:pPr>
            <w:r w:rsidRPr="00A9255E">
              <w:t>Byte 4 - Light Engine 04 Status Response : ALM_LIN_L_StatResp[4]</w:t>
            </w:r>
          </w:p>
          <w:p w14:paraId="245D09C5" w14:textId="77777777" w:rsidR="00806BDA" w:rsidRPr="00A9255E" w:rsidRDefault="00806BDA" w:rsidP="00A9255E">
            <w:pPr>
              <w:overflowPunct/>
              <w:autoSpaceDE/>
              <w:autoSpaceDN/>
              <w:adjustRightInd/>
              <w:textAlignment w:val="auto"/>
            </w:pPr>
            <w:r w:rsidRPr="00A9255E">
              <w:t>Byte 5 - Light Engine 05 Status Response : ALM_LIN_L_StatResp[5]</w:t>
            </w:r>
          </w:p>
          <w:p w14:paraId="204C8157" w14:textId="77777777" w:rsidR="00806BDA" w:rsidRPr="00A9255E" w:rsidRDefault="00806BDA" w:rsidP="00A9255E">
            <w:pPr>
              <w:overflowPunct/>
              <w:autoSpaceDE/>
              <w:autoSpaceDN/>
              <w:adjustRightInd/>
              <w:textAlignment w:val="auto"/>
            </w:pPr>
            <w:r w:rsidRPr="00A9255E">
              <w:t>Byte 6 - Light Engine 06 Status Response : ALM_LIN_L_StatResp[6]</w:t>
            </w:r>
          </w:p>
          <w:p w14:paraId="320AB7FB" w14:textId="77777777" w:rsidR="00806BDA" w:rsidRPr="00A9255E" w:rsidRDefault="00806BDA" w:rsidP="00A9255E">
            <w:pPr>
              <w:overflowPunct/>
              <w:autoSpaceDE/>
              <w:autoSpaceDN/>
              <w:adjustRightInd/>
              <w:textAlignment w:val="auto"/>
            </w:pPr>
            <w:r w:rsidRPr="00A9255E">
              <w:t>Byte 7 - Light Engine 07 Status Response : ALM_LIN_L_StatResp[7]</w:t>
            </w:r>
          </w:p>
          <w:p w14:paraId="6040D5B3" w14:textId="77777777" w:rsidR="00806BDA" w:rsidRPr="00A9255E" w:rsidRDefault="00806BDA" w:rsidP="00A9255E">
            <w:pPr>
              <w:overflowPunct/>
              <w:autoSpaceDE/>
              <w:autoSpaceDN/>
              <w:adjustRightInd/>
              <w:textAlignment w:val="auto"/>
            </w:pPr>
            <w:r w:rsidRPr="00A9255E">
              <w:t>Byte 8 - Light Engine 08 Status Response : ALM_LIN_L_StatResp[8]</w:t>
            </w:r>
          </w:p>
          <w:p w14:paraId="325312BD" w14:textId="77777777" w:rsidR="00806BDA" w:rsidRPr="00A9255E" w:rsidRDefault="00806BDA" w:rsidP="00A9255E">
            <w:pPr>
              <w:overflowPunct/>
              <w:autoSpaceDE/>
              <w:autoSpaceDN/>
              <w:adjustRightInd/>
              <w:textAlignment w:val="auto"/>
            </w:pPr>
            <w:r w:rsidRPr="00A9255E">
              <w:t>Byte 9 - Light Engine 09 Status Response : ALM_LIN_L_StatResp[9]</w:t>
            </w:r>
          </w:p>
          <w:p w14:paraId="3802A6EA" w14:textId="77777777" w:rsidR="00806BDA" w:rsidRPr="00A9255E" w:rsidRDefault="00806BDA" w:rsidP="00A9255E">
            <w:pPr>
              <w:overflowPunct/>
              <w:autoSpaceDE/>
              <w:autoSpaceDN/>
              <w:adjustRightInd/>
              <w:textAlignment w:val="auto"/>
            </w:pPr>
            <w:r w:rsidRPr="00A9255E">
              <w:t>Byte 10 - Light Engine 10 Status Response : ALM_LIN_L_StatResp[10]</w:t>
            </w:r>
          </w:p>
          <w:p w14:paraId="58CA3912" w14:textId="77777777" w:rsidR="00806BDA" w:rsidRPr="00A9255E" w:rsidRDefault="00806BDA" w:rsidP="00A9255E">
            <w:pPr>
              <w:overflowPunct/>
              <w:autoSpaceDE/>
              <w:autoSpaceDN/>
              <w:adjustRightInd/>
              <w:textAlignment w:val="auto"/>
            </w:pPr>
            <w:r w:rsidRPr="00A9255E">
              <w:t>Byte 11 - Light Engine 11 Status Response : ALM_LIN_L_StatResp[11]</w:t>
            </w:r>
          </w:p>
          <w:p w14:paraId="60FC4E1D" w14:textId="77777777" w:rsidR="00806BDA" w:rsidRPr="00A9255E" w:rsidRDefault="00806BDA" w:rsidP="00A9255E">
            <w:pPr>
              <w:overflowPunct/>
              <w:autoSpaceDE/>
              <w:autoSpaceDN/>
              <w:adjustRightInd/>
              <w:textAlignment w:val="auto"/>
            </w:pPr>
            <w:r w:rsidRPr="00A9255E">
              <w:t>Byte 12 - Light Engine 12 Status Response : ALM_LIN_L_StatResp[12]</w:t>
            </w:r>
          </w:p>
          <w:p w14:paraId="4A4DA1ED" w14:textId="77777777" w:rsidR="00806BDA" w:rsidRPr="00A9255E" w:rsidRDefault="00806BDA" w:rsidP="00A9255E">
            <w:pPr>
              <w:overflowPunct/>
              <w:autoSpaceDE/>
              <w:autoSpaceDN/>
              <w:adjustRightInd/>
              <w:textAlignment w:val="auto"/>
            </w:pPr>
            <w:r w:rsidRPr="00A9255E">
              <w:t>Byte 13 - Light Engine 13 Status Response : ALM_LIN_L_StatResp[13]</w:t>
            </w:r>
          </w:p>
        </w:tc>
        <w:tc>
          <w:tcPr>
            <w:tcW w:w="507" w:type="pct"/>
            <w:tcBorders>
              <w:left w:val="single" w:sz="4" w:space="0" w:color="auto"/>
              <w:bottom w:val="single" w:sz="4" w:space="0" w:color="auto"/>
              <w:right w:val="single" w:sz="4" w:space="0" w:color="auto"/>
            </w:tcBorders>
            <w:vAlign w:val="center"/>
          </w:tcPr>
          <w:p w14:paraId="1F49D073" w14:textId="77777777" w:rsidR="00806BDA" w:rsidRPr="00A9255E" w:rsidRDefault="00806BDA" w:rsidP="00A9255E">
            <w:pPr>
              <w:overflowPunct/>
              <w:autoSpaceDE/>
              <w:autoSpaceDN/>
              <w:adjustRightInd/>
              <w:textAlignment w:val="auto"/>
            </w:pPr>
            <w:r w:rsidRPr="00A9255E">
              <w:t>Bit Mapped</w:t>
            </w:r>
          </w:p>
        </w:tc>
      </w:tr>
    </w:tbl>
    <w:p w14:paraId="4080F3AB" w14:textId="23235BD5" w:rsidR="00A9255E" w:rsidRDefault="00A9255E" w:rsidP="00072314">
      <w:pPr>
        <w:overflowPunct/>
        <w:autoSpaceDE/>
        <w:autoSpaceDN/>
        <w:adjustRightInd/>
        <w:textAlignment w:val="auto"/>
      </w:pPr>
    </w:p>
    <w:p w14:paraId="2B47D1BC" w14:textId="77777777" w:rsidR="00B8070D" w:rsidRDefault="00B8070D" w:rsidP="00072314">
      <w:pPr>
        <w:overflowPunct/>
        <w:autoSpaceDE/>
        <w:autoSpaceDN/>
        <w:adjustRightInd/>
        <w:textAlignment w:val="auto"/>
      </w:pPr>
    </w:p>
    <w:p w14:paraId="74A9ECCD" w14:textId="47CC66F9" w:rsidR="00072314" w:rsidRDefault="00072314" w:rsidP="00DA21C7">
      <w:pPr>
        <w:pStyle w:val="Heading3"/>
        <w:keepNext w:val="0"/>
        <w:tabs>
          <w:tab w:val="clear" w:pos="900"/>
          <w:tab w:val="left" w:pos="709"/>
          <w:tab w:val="left" w:pos="851"/>
        </w:tabs>
        <w:spacing w:before="240"/>
      </w:pPr>
      <w:bookmarkStart w:id="376" w:name="_Technical_Parameters"/>
      <w:bookmarkStart w:id="377" w:name="_Toc35000640"/>
      <w:bookmarkStart w:id="378" w:name="_Toc115100465"/>
      <w:bookmarkEnd w:id="376"/>
      <w:r w:rsidRPr="00BC3C56">
        <w:t>Technical Parameters</w:t>
      </w:r>
      <w:bookmarkEnd w:id="377"/>
      <w:bookmarkEnd w:id="378"/>
    </w:p>
    <w:p w14:paraId="4F4EC886" w14:textId="778A7307" w:rsidR="006E060A" w:rsidRPr="00F03856" w:rsidRDefault="006E060A" w:rsidP="006E060A">
      <w:pPr>
        <w:pStyle w:val="RERequirement"/>
      </w:pPr>
      <w:r>
        <w:rPr>
          <w:noProof/>
        </w:rPr>
        <w:drawing>
          <wp:inline distT="0" distB="0" distL="0" distR="0" wp14:anchorId="7EBCD516" wp14:editId="2D479A04">
            <wp:extent cx="203200" cy="203200"/>
            <wp:effectExtent l="0" t="0" r="0" b="0"/>
            <wp:docPr id="2318"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AjarColor_Cfg</w:t>
      </w:r>
    </w:p>
    <w:p w14:paraId="036C35C6" w14:textId="64033F94" w:rsidR="006E060A" w:rsidRDefault="006E060A" w:rsidP="006E060A">
      <w:pPr>
        <w:rPr>
          <w:rFonts w:cs="Arial"/>
        </w:rPr>
      </w:pPr>
      <w:r>
        <w:rPr>
          <w:rFonts w:cs="Arial"/>
        </w:rPr>
        <w:t>Ajar color level when vehicle door is ajar for ambient lighting.</w:t>
      </w:r>
    </w:p>
    <w:p w14:paraId="54CBFFC9" w14:textId="77777777" w:rsidR="006E060A" w:rsidRDefault="006E060A" w:rsidP="006E060A">
      <w:pPr>
        <w:rPr>
          <w:rFonts w:cs="Arial"/>
        </w:rPr>
      </w:pPr>
      <w:r>
        <w:rPr>
          <w:rFonts w:cs="Arial"/>
        </w:rPr>
        <w:t>Type: Numeric</w:t>
      </w:r>
    </w:p>
    <w:p w14:paraId="3120A00E" w14:textId="77777777" w:rsidR="006E060A" w:rsidRDefault="006E060A" w:rsidP="006E060A">
      <w:pPr>
        <w:rPr>
          <w:rFonts w:cs="Arial"/>
        </w:rPr>
      </w:pPr>
      <w:r>
        <w:rPr>
          <w:rFonts w:cs="Arial"/>
        </w:rPr>
        <w:t>Category: ECU Internal</w:t>
      </w:r>
    </w:p>
    <w:p w14:paraId="4BA9115A" w14:textId="77777777" w:rsidR="006E060A" w:rsidRDefault="006E060A" w:rsidP="006E060A">
      <w:pPr>
        <w:rPr>
          <w:rFonts w:cs="Arial"/>
        </w:rPr>
      </w:pPr>
      <w:r>
        <w:rPr>
          <w:rFonts w:cs="Arial"/>
        </w:rPr>
        <w:t>Initial Value: 1</w:t>
      </w:r>
    </w:p>
    <w:p w14:paraId="300B827D" w14:textId="77777777" w:rsidR="006E060A" w:rsidRDefault="006E060A" w:rsidP="006E060A">
      <w:pPr>
        <w:rPr>
          <w:rFonts w:cs="Arial"/>
        </w:rPr>
      </w:pPr>
      <w:r>
        <w:rPr>
          <w:rFonts w:cs="Arial"/>
        </w:rPr>
        <w:t>DataType: uint8</w:t>
      </w:r>
    </w:p>
    <w:p w14:paraId="4499B241" w14:textId="77777777" w:rsidR="006E060A" w:rsidRDefault="006E060A" w:rsidP="006E060A">
      <w:pPr>
        <w:rPr>
          <w:rFonts w:cs="Arial"/>
        </w:rPr>
      </w:pPr>
      <w:r>
        <w:rPr>
          <w:rFonts w:cs="Arial"/>
        </w:rPr>
        <w:t>Storage Class: Non-Volatile -- Factory Set Method 2 Estimated NVRAM Write 1</w:t>
      </w:r>
    </w:p>
    <w:p w14:paraId="57582DF8" w14:textId="77777777" w:rsidR="006E060A" w:rsidRDefault="006E060A" w:rsidP="006E060A">
      <w:pPr>
        <w:rPr>
          <w:rFonts w:cs="Arial"/>
        </w:rPr>
      </w:pPr>
      <w:r>
        <w:rPr>
          <w:rFonts w:cs="Arial"/>
        </w:rPr>
        <w:t>Config Param is: Application Dependent</w:t>
      </w:r>
    </w:p>
    <w:p w14:paraId="6CE8726F" w14:textId="77777777" w:rsidR="006E060A" w:rsidRDefault="006E060A" w:rsidP="006E060A">
      <w:pPr>
        <w:rPr>
          <w:rFonts w:cs="Arial"/>
        </w:rPr>
      </w:pPr>
      <w:r>
        <w:rPr>
          <w:rFonts w:cs="Arial"/>
        </w:rPr>
        <w:t>Structure of Data: Scalar</w:t>
      </w:r>
    </w:p>
    <w:p w14:paraId="2C7B0962" w14:textId="77777777" w:rsidR="006E060A" w:rsidRDefault="006E060A" w:rsidP="006E060A">
      <w:pPr>
        <w:rPr>
          <w:rFonts w:cs="Arial"/>
        </w:rPr>
      </w:pPr>
      <w:r>
        <w:rPr>
          <w:rFonts w:cs="Arial"/>
        </w:rPr>
        <w:t>Units: None</w:t>
      </w:r>
    </w:p>
    <w:p w14:paraId="0723AE3A" w14:textId="77777777" w:rsidR="006E060A" w:rsidRDefault="006E060A" w:rsidP="006E060A">
      <w:pPr>
        <w:rPr>
          <w:rFonts w:cs="Arial"/>
        </w:rPr>
      </w:pPr>
      <w:r>
        <w:rPr>
          <w:rFonts w:cs="Arial"/>
        </w:rPr>
        <w:t>Resolution: 1</w:t>
      </w:r>
    </w:p>
    <w:p w14:paraId="7EDF8E54" w14:textId="77777777" w:rsidR="006E060A" w:rsidRDefault="006E060A" w:rsidP="006E060A">
      <w:pPr>
        <w:rPr>
          <w:rFonts w:cs="Arial"/>
        </w:rPr>
      </w:pPr>
      <w:r>
        <w:rPr>
          <w:rFonts w:cs="Arial"/>
        </w:rPr>
        <w:t>Min Value: 0</w:t>
      </w:r>
    </w:p>
    <w:p w14:paraId="6164339C" w14:textId="77777777" w:rsidR="006E060A" w:rsidRDefault="006E060A" w:rsidP="006E060A">
      <w:pPr>
        <w:rPr>
          <w:rFonts w:cs="Arial"/>
        </w:rPr>
      </w:pPr>
      <w:r>
        <w:rPr>
          <w:rFonts w:cs="Arial"/>
        </w:rPr>
        <w:t>Max Value: 15</w:t>
      </w:r>
    </w:p>
    <w:p w14:paraId="3CFB7801"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5C1CD4B1" w14:textId="77777777" w:rsidR="006E060A" w:rsidRPr="00F03856" w:rsidRDefault="006E060A" w:rsidP="006E060A">
      <w:pPr>
        <w:pStyle w:val="RERequirement"/>
      </w:pPr>
      <w:r>
        <w:rPr>
          <w:noProof/>
        </w:rPr>
        <w:drawing>
          <wp:inline distT="0" distB="0" distL="0" distR="0" wp14:anchorId="2EEC4A05" wp14:editId="39E06EFE">
            <wp:extent cx="203200" cy="203200"/>
            <wp:effectExtent l="0" t="0" r="0" b="0"/>
            <wp:docPr id="2320"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ALM_CommUp_Time_Cfg</w:t>
      </w:r>
    </w:p>
    <w:p w14:paraId="59186F27" w14:textId="77777777" w:rsidR="006E060A" w:rsidRDefault="006E060A" w:rsidP="006E060A">
      <w:pPr>
        <w:rPr>
          <w:rFonts w:cs="Arial"/>
        </w:rPr>
      </w:pPr>
      <w:r>
        <w:rPr>
          <w:rFonts w:cs="Arial"/>
        </w:rPr>
        <w:t>Configuration parameter specifying the time requried for ambient light node to wake up.</w:t>
      </w:r>
    </w:p>
    <w:p w14:paraId="196D17BE" w14:textId="77777777" w:rsidR="006E060A" w:rsidRDefault="006E060A" w:rsidP="006E060A">
      <w:pPr>
        <w:rPr>
          <w:rFonts w:cs="Arial"/>
        </w:rPr>
      </w:pPr>
      <w:r>
        <w:rPr>
          <w:rFonts w:cs="Arial"/>
        </w:rPr>
        <w:t>Type: Numeric</w:t>
      </w:r>
    </w:p>
    <w:p w14:paraId="09348F12" w14:textId="77777777" w:rsidR="006E060A" w:rsidRDefault="006E060A" w:rsidP="006E060A">
      <w:pPr>
        <w:rPr>
          <w:rFonts w:cs="Arial"/>
        </w:rPr>
      </w:pPr>
      <w:r>
        <w:rPr>
          <w:rFonts w:cs="Arial"/>
        </w:rPr>
        <w:t>Category: ECU Internal</w:t>
      </w:r>
    </w:p>
    <w:p w14:paraId="40615E1C" w14:textId="77777777" w:rsidR="006E060A" w:rsidRDefault="006E060A" w:rsidP="006E060A">
      <w:pPr>
        <w:rPr>
          <w:rFonts w:cs="Arial"/>
        </w:rPr>
      </w:pPr>
      <w:r>
        <w:rPr>
          <w:rFonts w:cs="Arial"/>
        </w:rPr>
        <w:t>Initial Value: 120</w:t>
      </w:r>
    </w:p>
    <w:p w14:paraId="72643754" w14:textId="77777777" w:rsidR="006E060A" w:rsidRDefault="006E060A" w:rsidP="006E060A">
      <w:pPr>
        <w:rPr>
          <w:rFonts w:cs="Arial"/>
        </w:rPr>
      </w:pPr>
      <w:r>
        <w:rPr>
          <w:rFonts w:cs="Arial"/>
        </w:rPr>
        <w:t>DataType: uint8</w:t>
      </w:r>
    </w:p>
    <w:p w14:paraId="09AB8595" w14:textId="77777777" w:rsidR="006E060A" w:rsidRDefault="006E060A" w:rsidP="006E060A">
      <w:pPr>
        <w:rPr>
          <w:rFonts w:cs="Arial"/>
        </w:rPr>
      </w:pPr>
      <w:r>
        <w:rPr>
          <w:rFonts w:cs="Arial"/>
        </w:rPr>
        <w:t>Storage Class: Non-Volatile -- Factory Set Method 3</w:t>
      </w:r>
    </w:p>
    <w:p w14:paraId="1430668B" w14:textId="77777777" w:rsidR="006E060A" w:rsidRDefault="006E060A" w:rsidP="006E060A">
      <w:pPr>
        <w:rPr>
          <w:rFonts w:cs="Arial"/>
        </w:rPr>
      </w:pPr>
      <w:r>
        <w:rPr>
          <w:rFonts w:cs="Arial"/>
        </w:rPr>
        <w:t>Config Param is: Core Strategy Dependent (BCM Software Team)</w:t>
      </w:r>
    </w:p>
    <w:p w14:paraId="1FDAABEE" w14:textId="77777777" w:rsidR="006E060A" w:rsidRDefault="006E060A" w:rsidP="006E060A">
      <w:pPr>
        <w:rPr>
          <w:rFonts w:cs="Arial"/>
        </w:rPr>
      </w:pPr>
      <w:r>
        <w:rPr>
          <w:rFonts w:cs="Arial"/>
        </w:rPr>
        <w:t>Structure of Data: Scalar</w:t>
      </w:r>
    </w:p>
    <w:p w14:paraId="23027D3D" w14:textId="77777777" w:rsidR="006E060A" w:rsidRDefault="006E060A" w:rsidP="006E060A">
      <w:pPr>
        <w:rPr>
          <w:rFonts w:cs="Arial"/>
        </w:rPr>
      </w:pPr>
      <w:r>
        <w:rPr>
          <w:rFonts w:cs="Arial"/>
        </w:rPr>
        <w:t>Units: Milliseconds</w:t>
      </w:r>
    </w:p>
    <w:p w14:paraId="318B5458" w14:textId="77777777" w:rsidR="006E060A" w:rsidRDefault="006E060A" w:rsidP="006E060A">
      <w:pPr>
        <w:rPr>
          <w:rFonts w:cs="Arial"/>
        </w:rPr>
      </w:pPr>
      <w:r>
        <w:rPr>
          <w:rFonts w:cs="Arial"/>
        </w:rPr>
        <w:t>Resolution: 1</w:t>
      </w:r>
    </w:p>
    <w:p w14:paraId="492F7CE0" w14:textId="77777777" w:rsidR="006E060A" w:rsidRDefault="006E060A" w:rsidP="006E060A">
      <w:pPr>
        <w:rPr>
          <w:rFonts w:cs="Arial"/>
        </w:rPr>
      </w:pPr>
      <w:r>
        <w:rPr>
          <w:rFonts w:cs="Arial"/>
        </w:rPr>
        <w:t>Min Value: 0</w:t>
      </w:r>
    </w:p>
    <w:p w14:paraId="3DD66D19" w14:textId="77777777" w:rsidR="006E060A" w:rsidRDefault="006E060A" w:rsidP="006E060A">
      <w:pPr>
        <w:rPr>
          <w:rFonts w:cs="Arial"/>
        </w:rPr>
      </w:pPr>
      <w:r>
        <w:rPr>
          <w:rFonts w:cs="Arial"/>
        </w:rPr>
        <w:t>Max Value: 200</w:t>
      </w:r>
    </w:p>
    <w:p w14:paraId="66243C1C"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1722EAD2" w14:textId="77777777" w:rsidR="006E060A" w:rsidRPr="00F03856" w:rsidRDefault="006E060A" w:rsidP="006E060A">
      <w:pPr>
        <w:pStyle w:val="RERequirement"/>
      </w:pPr>
      <w:r>
        <w:rPr>
          <w:noProof/>
        </w:rPr>
        <w:drawing>
          <wp:inline distT="0" distB="0" distL="0" distR="0" wp14:anchorId="720EE38E" wp14:editId="403CC442">
            <wp:extent cx="203200" cy="203200"/>
            <wp:effectExtent l="0" t="0" r="0" b="0"/>
            <wp:docPr id="2322"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ALMPowerMode_Cfg</w:t>
      </w:r>
    </w:p>
    <w:p w14:paraId="31973C4D" w14:textId="77777777" w:rsidR="006E060A" w:rsidRDefault="006E060A" w:rsidP="006E060A">
      <w:pPr>
        <w:rPr>
          <w:rFonts w:cs="Arial"/>
        </w:rPr>
      </w:pPr>
      <w:r>
        <w:rPr>
          <w:rFonts w:cs="Arial"/>
        </w:rPr>
        <w:t>The method 2 signal will decide one of two approaches, One approach is to keep ALM conditioned</w:t>
      </w:r>
    </w:p>
    <w:p w14:paraId="11F130CA" w14:textId="77777777" w:rsidR="006E060A" w:rsidRDefault="006E060A" w:rsidP="006E060A">
      <w:pPr>
        <w:rPr>
          <w:rFonts w:cs="Arial"/>
        </w:rPr>
      </w:pPr>
      <w:r>
        <w:rPr>
          <w:rFonts w:cs="Arial"/>
        </w:rPr>
        <w:t>power dependent on headlamp status, other approach is to keep ALM conditioned power independent</w:t>
      </w:r>
    </w:p>
    <w:p w14:paraId="6CE96E8D" w14:textId="77777777" w:rsidR="006E060A" w:rsidRDefault="006E060A" w:rsidP="006E060A">
      <w:pPr>
        <w:rPr>
          <w:rFonts w:cs="Arial"/>
        </w:rPr>
      </w:pPr>
      <w:r>
        <w:rPr>
          <w:rFonts w:cs="Arial"/>
        </w:rPr>
        <w:t>of headlamp status, while making it independent of headlamp status it is controlled on the basis of BCM.</w:t>
      </w:r>
    </w:p>
    <w:p w14:paraId="524307C4" w14:textId="77777777" w:rsidR="006E060A" w:rsidRDefault="006E060A" w:rsidP="006E060A">
      <w:pPr>
        <w:rPr>
          <w:rFonts w:cs="Arial"/>
        </w:rPr>
      </w:pPr>
    </w:p>
    <w:p w14:paraId="708DBD72" w14:textId="77777777" w:rsidR="006E060A" w:rsidRDefault="006E060A" w:rsidP="006E060A">
      <w:pPr>
        <w:rPr>
          <w:rFonts w:cs="Arial"/>
        </w:rPr>
      </w:pPr>
      <w:r>
        <w:rPr>
          <w:rFonts w:cs="Arial"/>
        </w:rPr>
        <w:t>Type: Discrete</w:t>
      </w:r>
    </w:p>
    <w:p w14:paraId="08A9B70D" w14:textId="77777777" w:rsidR="006E060A" w:rsidRDefault="006E060A" w:rsidP="006E060A">
      <w:pPr>
        <w:rPr>
          <w:rFonts w:cs="Arial"/>
        </w:rPr>
      </w:pPr>
      <w:r>
        <w:rPr>
          <w:rFonts w:cs="Arial"/>
        </w:rPr>
        <w:t>Category: ECU Internal</w:t>
      </w:r>
    </w:p>
    <w:p w14:paraId="71E03248" w14:textId="77777777" w:rsidR="006E060A" w:rsidRDefault="006E060A" w:rsidP="006E060A">
      <w:pPr>
        <w:rPr>
          <w:rFonts w:cs="Arial"/>
        </w:rPr>
      </w:pPr>
      <w:r>
        <w:rPr>
          <w:rFonts w:cs="Arial"/>
        </w:rPr>
        <w:t>Initial Value: HEADLAMP_CONTROLLED</w:t>
      </w:r>
    </w:p>
    <w:p w14:paraId="40F5D5B7" w14:textId="77777777" w:rsidR="006E060A" w:rsidRDefault="006E060A" w:rsidP="006E060A">
      <w:pPr>
        <w:rPr>
          <w:rFonts w:cs="Arial"/>
        </w:rPr>
      </w:pPr>
      <w:r>
        <w:rPr>
          <w:rFonts w:cs="Arial"/>
        </w:rPr>
        <w:t>DataType: uint8</w:t>
      </w:r>
    </w:p>
    <w:p w14:paraId="32149424" w14:textId="77777777" w:rsidR="006E060A" w:rsidRDefault="006E060A" w:rsidP="006E060A">
      <w:pPr>
        <w:rPr>
          <w:rFonts w:cs="Arial"/>
        </w:rPr>
      </w:pPr>
      <w:r>
        <w:rPr>
          <w:rFonts w:cs="Arial"/>
        </w:rPr>
        <w:t>Storage Class: Non-Volatile -- Factory Set Method 2</w:t>
      </w:r>
    </w:p>
    <w:p w14:paraId="5A83E791" w14:textId="77777777" w:rsidR="006E060A" w:rsidRDefault="006E060A" w:rsidP="006E060A">
      <w:pPr>
        <w:rPr>
          <w:rFonts w:cs="Arial"/>
        </w:rPr>
      </w:pPr>
      <w:r>
        <w:rPr>
          <w:rFonts w:cs="Arial"/>
        </w:rPr>
        <w:t>Estimated NVRAM Write 1</w:t>
      </w:r>
    </w:p>
    <w:p w14:paraId="11579240" w14:textId="77777777" w:rsidR="006E060A" w:rsidRDefault="006E060A" w:rsidP="006E060A">
      <w:pPr>
        <w:rPr>
          <w:rFonts w:cs="Arial"/>
        </w:rPr>
      </w:pPr>
      <w:r>
        <w:rPr>
          <w:rFonts w:cs="Arial"/>
        </w:rPr>
        <w:t>Config Param is: Application Dependent</w:t>
      </w:r>
    </w:p>
    <w:p w14:paraId="67925C4B" w14:textId="77777777" w:rsidR="006E060A" w:rsidRDefault="006E060A" w:rsidP="006E060A">
      <w:pPr>
        <w:rPr>
          <w:rFonts w:cs="Arial"/>
        </w:rPr>
      </w:pPr>
      <w:r>
        <w:rPr>
          <w:rFonts w:cs="Arial"/>
        </w:rPr>
        <w:t>Structure of Data: Scalar</w:t>
      </w:r>
    </w:p>
    <w:p w14:paraId="74EB882D" w14:textId="77777777" w:rsidR="006E060A" w:rsidRDefault="006E060A" w:rsidP="006E060A">
      <w:pPr>
        <w:rPr>
          <w:rFonts w:cs="Arial"/>
        </w:rPr>
      </w:pPr>
    </w:p>
    <w:p w14:paraId="0AD42BE0" w14:textId="77777777" w:rsidR="006E060A" w:rsidRDefault="006E060A" w:rsidP="006E060A">
      <w:pPr>
        <w:rPr>
          <w:rFonts w:cs="Arial"/>
        </w:rPr>
      </w:pPr>
      <w:r>
        <w:rPr>
          <w:rFonts w:cs="Arial"/>
        </w:rPr>
        <w:t>BCM_IO_ACTIVE</w:t>
      </w:r>
    </w:p>
    <w:p w14:paraId="08A3D7DE" w14:textId="77777777" w:rsidR="006E060A" w:rsidRDefault="006E060A" w:rsidP="006E060A">
      <w:pPr>
        <w:rPr>
          <w:rFonts w:cs="Arial"/>
        </w:rPr>
      </w:pPr>
      <w:r>
        <w:rPr>
          <w:rFonts w:cs="Arial"/>
        </w:rPr>
        <w:t>HEADLAMP_CONTROLLED</w:t>
      </w:r>
    </w:p>
    <w:p w14:paraId="109D0890"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735E3687" w14:textId="77777777" w:rsidR="006E060A" w:rsidRPr="00F03856" w:rsidRDefault="006E060A" w:rsidP="006E060A">
      <w:pPr>
        <w:pStyle w:val="RERequirement"/>
      </w:pPr>
      <w:r>
        <w:rPr>
          <w:noProof/>
        </w:rPr>
        <w:drawing>
          <wp:inline distT="0" distB="0" distL="0" distR="0" wp14:anchorId="7641F39C" wp14:editId="5B2BAD7E">
            <wp:extent cx="203200" cy="203200"/>
            <wp:effectExtent l="0" t="0" r="0" b="0"/>
            <wp:docPr id="2324"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AmbDrvMdeColor_Cfg</w:t>
      </w:r>
    </w:p>
    <w:p w14:paraId="005EDE6B" w14:textId="77777777" w:rsidR="006E060A" w:rsidRDefault="006E060A" w:rsidP="006E060A">
      <w:pPr>
        <w:rPr>
          <w:rFonts w:cs="Arial"/>
        </w:rPr>
      </w:pPr>
      <w:r>
        <w:rPr>
          <w:rFonts w:cs="Arial"/>
        </w:rPr>
        <w:lastRenderedPageBreak/>
        <w:t>This configuration parameter will define the color table lookup for the drive mode colors.</w:t>
      </w:r>
    </w:p>
    <w:p w14:paraId="52876EA2" w14:textId="77777777" w:rsidR="006E060A" w:rsidRDefault="006E060A" w:rsidP="006E060A">
      <w:pPr>
        <w:rPr>
          <w:rFonts w:cs="Arial"/>
        </w:rPr>
      </w:pPr>
      <w:r>
        <w:rPr>
          <w:rFonts w:cs="Arial"/>
        </w:rPr>
        <w:t>The color defined in each entry is a HMI color index value in the range 1 to 7.</w:t>
      </w:r>
    </w:p>
    <w:p w14:paraId="30AC2CCC" w14:textId="77777777" w:rsidR="006E060A" w:rsidRDefault="006E060A" w:rsidP="006E060A">
      <w:pPr>
        <w:rPr>
          <w:rFonts w:cs="Arial"/>
        </w:rPr>
      </w:pPr>
      <w:r>
        <w:rPr>
          <w:rFonts w:cs="Arial"/>
        </w:rPr>
        <w:t>The color index 0 will present a fault that will result in the contextual ambient to operate in Manual</w:t>
      </w:r>
    </w:p>
    <w:p w14:paraId="583F5E35" w14:textId="77777777" w:rsidR="006E060A" w:rsidRDefault="006E060A" w:rsidP="006E060A">
      <w:pPr>
        <w:rPr>
          <w:rFonts w:cs="Arial"/>
        </w:rPr>
      </w:pPr>
      <w:r>
        <w:rPr>
          <w:rFonts w:cs="Arial"/>
        </w:rPr>
        <w:t>behavior.</w:t>
      </w:r>
    </w:p>
    <w:p w14:paraId="120DF7C4" w14:textId="77777777" w:rsidR="006E060A" w:rsidRDefault="006E060A" w:rsidP="006E060A">
      <w:pPr>
        <w:rPr>
          <w:rFonts w:cs="Arial"/>
        </w:rPr>
      </w:pPr>
    </w:p>
    <w:p w14:paraId="3CE6CBE2" w14:textId="77777777" w:rsidR="006E060A" w:rsidRDefault="006E060A" w:rsidP="006E060A">
      <w:pPr>
        <w:rPr>
          <w:rFonts w:cs="Arial"/>
        </w:rPr>
      </w:pPr>
      <w:r>
        <w:rPr>
          <w:rFonts w:cs="Arial"/>
        </w:rPr>
        <w:t>Type: Numeric</w:t>
      </w:r>
    </w:p>
    <w:p w14:paraId="7D2860FC" w14:textId="77777777" w:rsidR="006E060A" w:rsidRDefault="006E060A" w:rsidP="006E060A">
      <w:pPr>
        <w:rPr>
          <w:rFonts w:cs="Arial"/>
        </w:rPr>
      </w:pPr>
      <w:r>
        <w:rPr>
          <w:rFonts w:cs="Arial"/>
        </w:rPr>
        <w:t>Category: ECU Internal</w:t>
      </w:r>
    </w:p>
    <w:p w14:paraId="111D931E" w14:textId="77777777" w:rsidR="006E060A" w:rsidRDefault="006E060A" w:rsidP="006E060A">
      <w:pPr>
        <w:rPr>
          <w:rFonts w:cs="Arial"/>
        </w:rPr>
      </w:pPr>
      <w:r>
        <w:rPr>
          <w:rFonts w:cs="Arial"/>
        </w:rPr>
        <w:t>Initial Value: {1,1,1,1,1,1,1,1,1,1,1,1,1,1,1,1,1,1,1,1,1,1,1,1,1,1,1,1,1,1,1,1}</w:t>
      </w:r>
    </w:p>
    <w:p w14:paraId="36A1AB35" w14:textId="77777777" w:rsidR="006E060A" w:rsidRDefault="006E060A" w:rsidP="006E060A">
      <w:pPr>
        <w:rPr>
          <w:rFonts w:cs="Arial"/>
        </w:rPr>
      </w:pPr>
      <w:r>
        <w:rPr>
          <w:rFonts w:cs="Arial"/>
        </w:rPr>
        <w:t>DataType: uint8</w:t>
      </w:r>
    </w:p>
    <w:p w14:paraId="7331EAC4" w14:textId="77777777" w:rsidR="006E060A" w:rsidRDefault="006E060A" w:rsidP="006E060A">
      <w:pPr>
        <w:rPr>
          <w:rFonts w:cs="Arial"/>
        </w:rPr>
      </w:pPr>
      <w:r>
        <w:rPr>
          <w:rFonts w:cs="Arial"/>
        </w:rPr>
        <w:t>Storage Class: Non-Volatile -- Factory Set Method 3</w:t>
      </w:r>
    </w:p>
    <w:p w14:paraId="5D084B3A" w14:textId="77777777" w:rsidR="006E060A" w:rsidRDefault="006E060A" w:rsidP="006E060A">
      <w:pPr>
        <w:rPr>
          <w:rFonts w:cs="Arial"/>
        </w:rPr>
      </w:pPr>
      <w:r>
        <w:rPr>
          <w:rFonts w:cs="Arial"/>
        </w:rPr>
        <w:t>Config Param is: Application Dependent</w:t>
      </w:r>
    </w:p>
    <w:p w14:paraId="223ACAD0" w14:textId="77777777" w:rsidR="006E060A" w:rsidRDefault="006E060A" w:rsidP="006E060A">
      <w:pPr>
        <w:rPr>
          <w:rFonts w:cs="Arial"/>
        </w:rPr>
      </w:pPr>
      <w:r>
        <w:rPr>
          <w:rFonts w:cs="Arial"/>
        </w:rPr>
        <w:t>Structure of Data: 1D array</w:t>
      </w:r>
    </w:p>
    <w:p w14:paraId="44833FC4" w14:textId="77777777" w:rsidR="006E060A" w:rsidRDefault="006E060A" w:rsidP="006E060A">
      <w:pPr>
        <w:rPr>
          <w:rFonts w:cs="Arial"/>
        </w:rPr>
      </w:pPr>
      <w:r>
        <w:rPr>
          <w:rFonts w:cs="Arial"/>
        </w:rPr>
        <w:t>Index1D: SelDrvMdeHmi03_Index</w:t>
      </w:r>
    </w:p>
    <w:p w14:paraId="7A321080" w14:textId="77777777" w:rsidR="006E060A" w:rsidRDefault="006E060A" w:rsidP="006E060A">
      <w:pPr>
        <w:rPr>
          <w:rFonts w:cs="Arial"/>
        </w:rPr>
      </w:pPr>
      <w:r>
        <w:rPr>
          <w:rFonts w:cs="Arial"/>
        </w:rPr>
        <w:t>Units: Counts</w:t>
      </w:r>
    </w:p>
    <w:p w14:paraId="6DAFF795" w14:textId="77777777" w:rsidR="006E060A" w:rsidRDefault="006E060A" w:rsidP="006E060A">
      <w:pPr>
        <w:rPr>
          <w:rFonts w:cs="Arial"/>
        </w:rPr>
      </w:pPr>
      <w:r>
        <w:rPr>
          <w:rFonts w:cs="Arial"/>
        </w:rPr>
        <w:t>Resolution: 1</w:t>
      </w:r>
    </w:p>
    <w:p w14:paraId="12B9FD5A" w14:textId="77777777" w:rsidR="006E060A" w:rsidRDefault="006E060A" w:rsidP="006E060A">
      <w:pPr>
        <w:rPr>
          <w:rFonts w:cs="Arial"/>
        </w:rPr>
      </w:pPr>
      <w:r>
        <w:rPr>
          <w:rFonts w:cs="Arial"/>
        </w:rPr>
        <w:t>Min Value: 0</w:t>
      </w:r>
    </w:p>
    <w:p w14:paraId="043920AB" w14:textId="77777777" w:rsidR="006E060A" w:rsidRDefault="006E060A" w:rsidP="006E060A">
      <w:pPr>
        <w:rPr>
          <w:rFonts w:cs="Arial"/>
        </w:rPr>
      </w:pPr>
      <w:r>
        <w:rPr>
          <w:rFonts w:cs="Arial"/>
        </w:rPr>
        <w:t>Max Value: 7</w:t>
      </w:r>
    </w:p>
    <w:p w14:paraId="1EA6F1BA"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0594297E" w14:textId="77777777" w:rsidR="006E060A" w:rsidRPr="00F03856" w:rsidRDefault="006E060A" w:rsidP="006E060A">
      <w:pPr>
        <w:pStyle w:val="RERequirement"/>
      </w:pPr>
      <w:r>
        <w:rPr>
          <w:noProof/>
        </w:rPr>
        <w:drawing>
          <wp:inline distT="0" distB="0" distL="0" distR="0" wp14:anchorId="35ABA480" wp14:editId="14D2814B">
            <wp:extent cx="203200" cy="203200"/>
            <wp:effectExtent l="0" t="0" r="0" b="0"/>
            <wp:docPr id="2326"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Ambient_Lighting_ON_Cfg</w:t>
      </w:r>
    </w:p>
    <w:p w14:paraId="20086DBD" w14:textId="77777777" w:rsidR="006E060A" w:rsidRDefault="006E060A" w:rsidP="006E060A">
      <w:pPr>
        <w:rPr>
          <w:rFonts w:cs="Arial"/>
        </w:rPr>
      </w:pPr>
      <w:r>
        <w:rPr>
          <w:rFonts w:cs="Arial"/>
        </w:rPr>
        <w:t>Method 3 configuration to decide reserved value of ambient lighting intensity,received over CAN, which</w:t>
      </w:r>
    </w:p>
    <w:p w14:paraId="7E66B084" w14:textId="77777777" w:rsidR="006E060A" w:rsidRDefault="006E060A" w:rsidP="006E060A">
      <w:pPr>
        <w:rPr>
          <w:rFonts w:cs="Arial"/>
        </w:rPr>
      </w:pPr>
      <w:r>
        <w:rPr>
          <w:rFonts w:cs="Arial"/>
        </w:rPr>
        <w:t>will say that Ambient Lighting should be turned ON to its previous intensity. It's value should not be</w:t>
      </w:r>
    </w:p>
    <w:p w14:paraId="448EB562" w14:textId="77777777" w:rsidR="006E060A" w:rsidRDefault="006E060A" w:rsidP="006E060A">
      <w:pPr>
        <w:rPr>
          <w:rFonts w:cs="Arial"/>
        </w:rPr>
      </w:pPr>
      <w:r>
        <w:rPr>
          <w:rFonts w:cs="Arial"/>
        </w:rPr>
        <w:t>changed unless the SYNC module changes this value for this purpose.</w:t>
      </w:r>
    </w:p>
    <w:p w14:paraId="31D14D24" w14:textId="77777777" w:rsidR="006E060A" w:rsidRDefault="006E060A" w:rsidP="006E060A">
      <w:pPr>
        <w:rPr>
          <w:rFonts w:cs="Arial"/>
        </w:rPr>
      </w:pPr>
    </w:p>
    <w:p w14:paraId="45891E11" w14:textId="77777777" w:rsidR="006E060A" w:rsidRDefault="006E060A" w:rsidP="006E060A">
      <w:pPr>
        <w:rPr>
          <w:rFonts w:cs="Arial"/>
        </w:rPr>
      </w:pPr>
      <w:r>
        <w:rPr>
          <w:rFonts w:cs="Arial"/>
        </w:rPr>
        <w:t>Initial Value: 0x66</w:t>
      </w:r>
    </w:p>
    <w:p w14:paraId="385350A9" w14:textId="77777777" w:rsidR="006E060A" w:rsidRDefault="006E060A" w:rsidP="006E060A">
      <w:pPr>
        <w:rPr>
          <w:rFonts w:cs="Arial"/>
        </w:rPr>
      </w:pPr>
    </w:p>
    <w:p w14:paraId="6F4A3F1B" w14:textId="77777777" w:rsidR="006E060A" w:rsidRDefault="006E060A" w:rsidP="006E060A">
      <w:pPr>
        <w:rPr>
          <w:rFonts w:cs="Arial"/>
        </w:rPr>
      </w:pPr>
      <w:r>
        <w:rPr>
          <w:rFonts w:cs="Arial"/>
        </w:rPr>
        <w:t>Units: N/A</w:t>
      </w:r>
    </w:p>
    <w:p w14:paraId="0E63D53D" w14:textId="77777777" w:rsidR="006E060A" w:rsidRDefault="006E060A" w:rsidP="006E060A">
      <w:pPr>
        <w:rPr>
          <w:rFonts w:cs="Arial"/>
        </w:rPr>
      </w:pPr>
      <w:r>
        <w:rPr>
          <w:rFonts w:cs="Arial"/>
        </w:rPr>
        <w:t>Resolution: 1</w:t>
      </w:r>
    </w:p>
    <w:p w14:paraId="26F84454" w14:textId="77777777" w:rsidR="006E060A" w:rsidRDefault="006E060A" w:rsidP="006E060A">
      <w:pPr>
        <w:rPr>
          <w:rFonts w:cs="Arial"/>
        </w:rPr>
      </w:pPr>
      <w:r>
        <w:rPr>
          <w:rFonts w:cs="Arial"/>
        </w:rPr>
        <w:t>Min Value: 0x00</w:t>
      </w:r>
    </w:p>
    <w:p w14:paraId="1D6202B7" w14:textId="77777777" w:rsidR="006E060A" w:rsidRDefault="006E060A" w:rsidP="006E060A">
      <w:pPr>
        <w:rPr>
          <w:rFonts w:cs="Arial"/>
        </w:rPr>
      </w:pPr>
      <w:r>
        <w:rPr>
          <w:rFonts w:cs="Arial"/>
        </w:rPr>
        <w:t>Max Value: 0xFF</w:t>
      </w:r>
    </w:p>
    <w:p w14:paraId="540EE2CC"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5A1F8E6A" w14:textId="77777777" w:rsidR="006E060A" w:rsidRPr="00F03856" w:rsidRDefault="006E060A" w:rsidP="006E060A">
      <w:pPr>
        <w:pStyle w:val="RERequirement"/>
      </w:pPr>
      <w:r>
        <w:rPr>
          <w:noProof/>
        </w:rPr>
        <w:drawing>
          <wp:inline distT="0" distB="0" distL="0" distR="0" wp14:anchorId="6AB6D5F6" wp14:editId="033B35A8">
            <wp:extent cx="203200" cy="203200"/>
            <wp:effectExtent l="0" t="0" r="0" b="0"/>
            <wp:docPr id="2328"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AmbientDelay_Cfg</w:t>
      </w:r>
    </w:p>
    <w:p w14:paraId="07A75E57" w14:textId="77777777" w:rsidR="006E060A" w:rsidRDefault="006E060A" w:rsidP="006E060A">
      <w:pPr>
        <w:rPr>
          <w:rFonts w:cs="Arial"/>
        </w:rPr>
      </w:pPr>
      <w:r>
        <w:rPr>
          <w:rFonts w:cs="Arial"/>
        </w:rPr>
        <w:t>Configuration Parameter which indicates the minimum time delay before entering to the ambient state</w:t>
      </w:r>
    </w:p>
    <w:p w14:paraId="3ADADD50" w14:textId="77777777" w:rsidR="006E060A" w:rsidRDefault="006E060A" w:rsidP="006E060A">
      <w:pPr>
        <w:rPr>
          <w:rFonts w:cs="Arial"/>
        </w:rPr>
      </w:pPr>
      <w:r>
        <w:rPr>
          <w:rFonts w:cs="Arial"/>
        </w:rPr>
        <w:t>from welcome state, to avoid the ambient light turning OFF due to momentary low voltage during crank</w:t>
      </w:r>
    </w:p>
    <w:p w14:paraId="79691841" w14:textId="77777777" w:rsidR="006E060A" w:rsidRDefault="006E060A" w:rsidP="006E060A">
      <w:pPr>
        <w:rPr>
          <w:rFonts w:cs="Arial"/>
        </w:rPr>
      </w:pPr>
      <w:r>
        <w:rPr>
          <w:rFonts w:cs="Arial"/>
        </w:rPr>
        <w:t>when battery voltage is very low.</w:t>
      </w:r>
    </w:p>
    <w:p w14:paraId="4FD47FC8" w14:textId="77777777" w:rsidR="006E060A" w:rsidRDefault="006E060A" w:rsidP="006E060A">
      <w:pPr>
        <w:rPr>
          <w:rFonts w:cs="Arial"/>
        </w:rPr>
      </w:pPr>
    </w:p>
    <w:p w14:paraId="2636F366" w14:textId="77777777" w:rsidR="006E060A" w:rsidRDefault="006E060A" w:rsidP="006E060A">
      <w:pPr>
        <w:rPr>
          <w:rFonts w:cs="Arial"/>
        </w:rPr>
      </w:pPr>
      <w:r>
        <w:rPr>
          <w:rFonts w:cs="Arial"/>
        </w:rPr>
        <w:t>Type: Numeric</w:t>
      </w:r>
    </w:p>
    <w:p w14:paraId="25245E6F" w14:textId="77777777" w:rsidR="006E060A" w:rsidRDefault="006E060A" w:rsidP="006E060A">
      <w:pPr>
        <w:rPr>
          <w:rFonts w:cs="Arial"/>
        </w:rPr>
      </w:pPr>
      <w:r>
        <w:rPr>
          <w:rFonts w:cs="Arial"/>
        </w:rPr>
        <w:t>Category: ECU Internal</w:t>
      </w:r>
    </w:p>
    <w:p w14:paraId="7F477BA6" w14:textId="77777777" w:rsidR="006E060A" w:rsidRDefault="006E060A" w:rsidP="006E060A">
      <w:pPr>
        <w:rPr>
          <w:rFonts w:cs="Arial"/>
        </w:rPr>
      </w:pPr>
      <w:r>
        <w:rPr>
          <w:rFonts w:cs="Arial"/>
        </w:rPr>
        <w:t>Initial Value: 500</w:t>
      </w:r>
    </w:p>
    <w:p w14:paraId="745F7966" w14:textId="77777777" w:rsidR="006E060A" w:rsidRDefault="006E060A" w:rsidP="006E060A">
      <w:pPr>
        <w:rPr>
          <w:rFonts w:cs="Arial"/>
        </w:rPr>
      </w:pPr>
      <w:r>
        <w:rPr>
          <w:rFonts w:cs="Arial"/>
        </w:rPr>
        <w:t>DataType: uint16</w:t>
      </w:r>
    </w:p>
    <w:p w14:paraId="0DC1460E" w14:textId="77777777" w:rsidR="006E060A" w:rsidRDefault="006E060A" w:rsidP="006E060A">
      <w:pPr>
        <w:rPr>
          <w:rFonts w:cs="Arial"/>
        </w:rPr>
      </w:pPr>
      <w:r>
        <w:rPr>
          <w:rFonts w:cs="Arial"/>
        </w:rPr>
        <w:t>Storage Class: Non-Volatile -- Factory Set Method 2</w:t>
      </w:r>
    </w:p>
    <w:p w14:paraId="4AA92E46" w14:textId="77777777" w:rsidR="006E060A" w:rsidRDefault="006E060A" w:rsidP="006E060A">
      <w:pPr>
        <w:rPr>
          <w:rFonts w:cs="Arial"/>
        </w:rPr>
      </w:pPr>
      <w:r>
        <w:rPr>
          <w:rFonts w:cs="Arial"/>
        </w:rPr>
        <w:t>Estimated NVRAM Write 1</w:t>
      </w:r>
    </w:p>
    <w:p w14:paraId="57610D31" w14:textId="77777777" w:rsidR="006E060A" w:rsidRDefault="006E060A" w:rsidP="006E060A">
      <w:pPr>
        <w:rPr>
          <w:rFonts w:cs="Arial"/>
        </w:rPr>
      </w:pPr>
      <w:r>
        <w:rPr>
          <w:rFonts w:cs="Arial"/>
        </w:rPr>
        <w:t>Config Param is: Application Dependent</w:t>
      </w:r>
    </w:p>
    <w:p w14:paraId="414401DE" w14:textId="77777777" w:rsidR="006E060A" w:rsidRDefault="006E060A" w:rsidP="006E060A">
      <w:pPr>
        <w:rPr>
          <w:rFonts w:cs="Arial"/>
        </w:rPr>
      </w:pPr>
      <w:r>
        <w:rPr>
          <w:rFonts w:cs="Arial"/>
        </w:rPr>
        <w:t>Structure of Data: Scalar</w:t>
      </w:r>
    </w:p>
    <w:p w14:paraId="69087F28" w14:textId="77777777" w:rsidR="006E060A" w:rsidRDefault="006E060A" w:rsidP="006E060A">
      <w:pPr>
        <w:rPr>
          <w:rFonts w:cs="Arial"/>
        </w:rPr>
      </w:pPr>
      <w:r>
        <w:rPr>
          <w:rFonts w:cs="Arial"/>
        </w:rPr>
        <w:t>Units: Milliseconds</w:t>
      </w:r>
    </w:p>
    <w:p w14:paraId="060315C0" w14:textId="77777777" w:rsidR="006E060A" w:rsidRDefault="006E060A" w:rsidP="006E060A">
      <w:pPr>
        <w:rPr>
          <w:rFonts w:cs="Arial"/>
        </w:rPr>
      </w:pPr>
      <w:r>
        <w:rPr>
          <w:rFonts w:cs="Arial"/>
        </w:rPr>
        <w:t>Resolution: 1</w:t>
      </w:r>
    </w:p>
    <w:p w14:paraId="3F660FA9" w14:textId="77777777" w:rsidR="006E060A" w:rsidRDefault="006E060A" w:rsidP="006E060A">
      <w:pPr>
        <w:rPr>
          <w:rFonts w:cs="Arial"/>
        </w:rPr>
      </w:pPr>
      <w:r>
        <w:rPr>
          <w:rFonts w:cs="Arial"/>
        </w:rPr>
        <w:t>Min Value: 0</w:t>
      </w:r>
    </w:p>
    <w:p w14:paraId="4973A6FA" w14:textId="77777777" w:rsidR="006E060A" w:rsidRDefault="006E060A" w:rsidP="006E060A">
      <w:pPr>
        <w:rPr>
          <w:rFonts w:cs="Arial"/>
        </w:rPr>
      </w:pPr>
      <w:r>
        <w:rPr>
          <w:rFonts w:cs="Arial"/>
        </w:rPr>
        <w:t>Max Value: 2500</w:t>
      </w:r>
    </w:p>
    <w:p w14:paraId="74D9A3D4"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5C6EE224" w14:textId="77777777" w:rsidR="006E060A" w:rsidRPr="00F03856" w:rsidRDefault="006E060A" w:rsidP="006E060A">
      <w:pPr>
        <w:pStyle w:val="RERequirement"/>
      </w:pPr>
      <w:r>
        <w:rPr>
          <w:noProof/>
        </w:rPr>
        <w:drawing>
          <wp:inline distT="0" distB="0" distL="0" distR="0" wp14:anchorId="1186281B" wp14:editId="62BD3E85">
            <wp:extent cx="203200" cy="203200"/>
            <wp:effectExtent l="0" t="0" r="0" b="0"/>
            <wp:docPr id="2330"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AmbientLighting_Cfg</w:t>
      </w:r>
    </w:p>
    <w:p w14:paraId="24E66F19" w14:textId="77777777" w:rsidR="006E060A" w:rsidRDefault="006E060A" w:rsidP="006E060A">
      <w:pPr>
        <w:rPr>
          <w:rFonts w:cs="Arial"/>
        </w:rPr>
      </w:pPr>
      <w:r>
        <w:rPr>
          <w:rFonts w:cs="Arial"/>
        </w:rPr>
        <w:t>Configuration used to enable/disable the ambient and welcome &amp; farewell behavior.</w:t>
      </w:r>
    </w:p>
    <w:p w14:paraId="3740DAC3" w14:textId="77777777" w:rsidR="006E060A" w:rsidRDefault="006E060A" w:rsidP="006E060A">
      <w:pPr>
        <w:rPr>
          <w:rFonts w:cs="Arial"/>
        </w:rPr>
      </w:pPr>
      <w:r>
        <w:rPr>
          <w:rFonts w:cs="Arial"/>
        </w:rPr>
        <w:t>Type: Discrete</w:t>
      </w:r>
    </w:p>
    <w:p w14:paraId="4E154C05" w14:textId="77777777" w:rsidR="006E060A" w:rsidRDefault="006E060A" w:rsidP="006E060A">
      <w:pPr>
        <w:rPr>
          <w:rFonts w:cs="Arial"/>
        </w:rPr>
      </w:pPr>
      <w:r>
        <w:rPr>
          <w:rFonts w:cs="Arial"/>
        </w:rPr>
        <w:lastRenderedPageBreak/>
        <w:t>Category: ECU Internal</w:t>
      </w:r>
    </w:p>
    <w:p w14:paraId="22124C36" w14:textId="77777777" w:rsidR="006E060A" w:rsidRDefault="006E060A" w:rsidP="006E060A">
      <w:pPr>
        <w:rPr>
          <w:rFonts w:cs="Arial"/>
        </w:rPr>
      </w:pPr>
      <w:r>
        <w:rPr>
          <w:rFonts w:cs="Arial"/>
        </w:rPr>
        <w:t>Initial Value: WF_AND_AMB</w:t>
      </w:r>
    </w:p>
    <w:p w14:paraId="330278C7" w14:textId="77777777" w:rsidR="006E060A" w:rsidRDefault="006E060A" w:rsidP="006E060A">
      <w:pPr>
        <w:rPr>
          <w:rFonts w:cs="Arial"/>
        </w:rPr>
      </w:pPr>
      <w:r>
        <w:rPr>
          <w:rFonts w:cs="Arial"/>
        </w:rPr>
        <w:t>DataType: uint8</w:t>
      </w:r>
    </w:p>
    <w:p w14:paraId="00E036E0" w14:textId="77777777" w:rsidR="006E060A" w:rsidRDefault="006E060A" w:rsidP="006E060A">
      <w:pPr>
        <w:rPr>
          <w:rFonts w:cs="Arial"/>
        </w:rPr>
      </w:pPr>
      <w:r>
        <w:rPr>
          <w:rFonts w:cs="Arial"/>
        </w:rPr>
        <w:t>Storage Class: Non-Volatile -- Factory Set Method 2</w:t>
      </w:r>
    </w:p>
    <w:p w14:paraId="34A5D4EA" w14:textId="77777777" w:rsidR="006E060A" w:rsidRDefault="006E060A" w:rsidP="006E060A">
      <w:pPr>
        <w:rPr>
          <w:rFonts w:cs="Arial"/>
        </w:rPr>
      </w:pPr>
      <w:r>
        <w:rPr>
          <w:rFonts w:cs="Arial"/>
        </w:rPr>
        <w:t>Estimated NVRAM Write 1</w:t>
      </w:r>
    </w:p>
    <w:p w14:paraId="58E5EEEC" w14:textId="77777777" w:rsidR="006E060A" w:rsidRDefault="006E060A" w:rsidP="006E060A">
      <w:pPr>
        <w:rPr>
          <w:rFonts w:cs="Arial"/>
        </w:rPr>
      </w:pPr>
      <w:r>
        <w:rPr>
          <w:rFonts w:cs="Arial"/>
        </w:rPr>
        <w:t>Config Param is: Application Dependent</w:t>
      </w:r>
    </w:p>
    <w:p w14:paraId="080BB7E1" w14:textId="77777777" w:rsidR="006E060A" w:rsidRDefault="006E060A" w:rsidP="006E060A">
      <w:pPr>
        <w:rPr>
          <w:rFonts w:cs="Arial"/>
        </w:rPr>
      </w:pPr>
      <w:r>
        <w:rPr>
          <w:rFonts w:cs="Arial"/>
        </w:rPr>
        <w:t>Structure of Data: Scalar</w:t>
      </w:r>
    </w:p>
    <w:p w14:paraId="4499F054" w14:textId="77777777" w:rsidR="006E060A" w:rsidRDefault="006E060A" w:rsidP="006E060A">
      <w:pPr>
        <w:rPr>
          <w:rFonts w:cs="Arial"/>
        </w:rPr>
      </w:pPr>
    </w:p>
    <w:p w14:paraId="60A5AC31" w14:textId="77777777" w:rsidR="006E060A" w:rsidRDefault="006E060A" w:rsidP="006E060A">
      <w:pPr>
        <w:rPr>
          <w:rFonts w:cs="Arial"/>
        </w:rPr>
      </w:pPr>
      <w:r>
        <w:rPr>
          <w:rFonts w:cs="Arial"/>
        </w:rPr>
        <w:t>AMB_ONLY            Only Ambient is enabled</w:t>
      </w:r>
    </w:p>
    <w:p w14:paraId="4ECBC04C" w14:textId="77777777" w:rsidR="006E060A" w:rsidRDefault="006E060A" w:rsidP="006E060A">
      <w:pPr>
        <w:rPr>
          <w:rFonts w:cs="Arial"/>
        </w:rPr>
      </w:pPr>
      <w:r>
        <w:rPr>
          <w:rFonts w:cs="Arial"/>
        </w:rPr>
        <w:t>DISABLED              Both Ambient and Welcome/farewell is disabled</w:t>
      </w:r>
    </w:p>
    <w:p w14:paraId="799CFE0B" w14:textId="77777777" w:rsidR="006E060A" w:rsidRDefault="006E060A" w:rsidP="006E060A">
      <w:pPr>
        <w:rPr>
          <w:rFonts w:cs="Arial"/>
        </w:rPr>
      </w:pPr>
      <w:r>
        <w:rPr>
          <w:rFonts w:cs="Arial"/>
        </w:rPr>
        <w:t>SINGLE_COL          Single Color Ambient Lighting feature is enabled</w:t>
      </w:r>
    </w:p>
    <w:p w14:paraId="16CAF56B" w14:textId="77777777" w:rsidR="006E060A" w:rsidRDefault="006E060A" w:rsidP="006E060A">
      <w:pPr>
        <w:rPr>
          <w:rFonts w:cs="Arial"/>
        </w:rPr>
      </w:pPr>
      <w:r>
        <w:rPr>
          <w:rFonts w:cs="Arial"/>
        </w:rPr>
        <w:t>WF_AND_AMB      Both Welcome/farewell and Ambient is enabled</w:t>
      </w:r>
    </w:p>
    <w:p w14:paraId="0335C272" w14:textId="77777777" w:rsidR="006E060A" w:rsidRDefault="006E060A" w:rsidP="006E060A">
      <w:pPr>
        <w:rPr>
          <w:rFonts w:cs="Arial"/>
        </w:rPr>
      </w:pPr>
      <w:r>
        <w:rPr>
          <w:rFonts w:cs="Arial"/>
        </w:rPr>
        <w:t>WF_ONLY Only     Welcome/farewell is enabled</w:t>
      </w:r>
    </w:p>
    <w:p w14:paraId="40714836"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54EC0D52" w14:textId="77777777" w:rsidR="006E060A" w:rsidRPr="00F03856" w:rsidRDefault="006E060A" w:rsidP="006E060A">
      <w:pPr>
        <w:pStyle w:val="RERequirement"/>
      </w:pPr>
      <w:r>
        <w:rPr>
          <w:noProof/>
        </w:rPr>
        <w:drawing>
          <wp:inline distT="0" distB="0" distL="0" distR="0" wp14:anchorId="11145354" wp14:editId="53CD7D47">
            <wp:extent cx="203200" cy="203200"/>
            <wp:effectExtent l="0" t="0" r="0" b="0"/>
            <wp:docPr id="2332"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ContextAL_Cfg</w:t>
      </w:r>
    </w:p>
    <w:p w14:paraId="7EC7DB20" w14:textId="77777777" w:rsidR="006E060A" w:rsidRDefault="006E060A" w:rsidP="006E060A">
      <w:pPr>
        <w:rPr>
          <w:rFonts w:cs="Arial"/>
        </w:rPr>
      </w:pPr>
      <w:r>
        <w:rPr>
          <w:rFonts w:cs="Arial"/>
        </w:rPr>
        <w:t>This configuration parameter will define if the Contextual Ambient Lighting is enabled or disabled.</w:t>
      </w:r>
    </w:p>
    <w:p w14:paraId="542E60BF" w14:textId="77777777" w:rsidR="006E060A" w:rsidRDefault="006E060A" w:rsidP="006E060A">
      <w:pPr>
        <w:rPr>
          <w:rFonts w:cs="Arial"/>
        </w:rPr>
      </w:pPr>
      <w:r>
        <w:rPr>
          <w:rFonts w:cs="Arial"/>
        </w:rPr>
        <w:t>Type: Discrete</w:t>
      </w:r>
    </w:p>
    <w:p w14:paraId="12425EA0" w14:textId="77777777" w:rsidR="006E060A" w:rsidRDefault="006E060A" w:rsidP="006E060A">
      <w:pPr>
        <w:rPr>
          <w:rFonts w:cs="Arial"/>
        </w:rPr>
      </w:pPr>
      <w:r>
        <w:rPr>
          <w:rFonts w:cs="Arial"/>
        </w:rPr>
        <w:t>Category: ECU Internal</w:t>
      </w:r>
    </w:p>
    <w:p w14:paraId="1734CE6F" w14:textId="77777777" w:rsidR="006E060A" w:rsidRDefault="006E060A" w:rsidP="006E060A">
      <w:pPr>
        <w:rPr>
          <w:rFonts w:cs="Arial"/>
        </w:rPr>
      </w:pPr>
      <w:r>
        <w:rPr>
          <w:rFonts w:cs="Arial"/>
        </w:rPr>
        <w:t>Initial Value: DISABLE</w:t>
      </w:r>
    </w:p>
    <w:p w14:paraId="5FE0358A" w14:textId="77777777" w:rsidR="006E060A" w:rsidRDefault="006E060A" w:rsidP="006E060A">
      <w:pPr>
        <w:rPr>
          <w:rFonts w:cs="Arial"/>
        </w:rPr>
      </w:pPr>
      <w:r>
        <w:rPr>
          <w:rFonts w:cs="Arial"/>
        </w:rPr>
        <w:t>DataType: uint8</w:t>
      </w:r>
    </w:p>
    <w:p w14:paraId="3772D855" w14:textId="77777777" w:rsidR="006E060A" w:rsidRDefault="006E060A" w:rsidP="006E060A">
      <w:pPr>
        <w:rPr>
          <w:rFonts w:cs="Arial"/>
        </w:rPr>
      </w:pPr>
      <w:r>
        <w:rPr>
          <w:rFonts w:cs="Arial"/>
        </w:rPr>
        <w:t>Storage Class: Non-Volatile -- Factory Set Method 2</w:t>
      </w:r>
    </w:p>
    <w:p w14:paraId="4BE20F9E" w14:textId="77777777" w:rsidR="006E060A" w:rsidRDefault="006E060A" w:rsidP="006E060A">
      <w:pPr>
        <w:rPr>
          <w:rFonts w:cs="Arial"/>
        </w:rPr>
      </w:pPr>
      <w:r>
        <w:rPr>
          <w:rFonts w:cs="Arial"/>
        </w:rPr>
        <w:t>Estimated NVRAM Write 1</w:t>
      </w:r>
    </w:p>
    <w:p w14:paraId="3A7DF8F7" w14:textId="77777777" w:rsidR="006E060A" w:rsidRDefault="006E060A" w:rsidP="006E060A">
      <w:pPr>
        <w:rPr>
          <w:rFonts w:cs="Arial"/>
        </w:rPr>
      </w:pPr>
      <w:r>
        <w:rPr>
          <w:rFonts w:cs="Arial"/>
        </w:rPr>
        <w:t>Config Param is: Application Dependent</w:t>
      </w:r>
    </w:p>
    <w:p w14:paraId="0DC4EA09" w14:textId="77777777" w:rsidR="006E060A" w:rsidRDefault="006E060A" w:rsidP="006E060A">
      <w:pPr>
        <w:rPr>
          <w:rFonts w:cs="Arial"/>
        </w:rPr>
      </w:pPr>
      <w:r>
        <w:rPr>
          <w:rFonts w:cs="Arial"/>
        </w:rPr>
        <w:t>Structure of Data: Scalar</w:t>
      </w:r>
    </w:p>
    <w:p w14:paraId="565307A0" w14:textId="77777777" w:rsidR="006E060A" w:rsidRDefault="006E060A" w:rsidP="006E060A">
      <w:pPr>
        <w:rPr>
          <w:rFonts w:cs="Arial"/>
        </w:rPr>
      </w:pPr>
    </w:p>
    <w:p w14:paraId="4A587358" w14:textId="77777777" w:rsidR="006E060A" w:rsidRDefault="006E060A" w:rsidP="006E060A">
      <w:pPr>
        <w:rPr>
          <w:rFonts w:cs="Arial"/>
        </w:rPr>
      </w:pPr>
      <w:r>
        <w:rPr>
          <w:rFonts w:cs="Arial"/>
        </w:rPr>
        <w:t>DISABLE    Disabled contextual ambient lighting</w:t>
      </w:r>
    </w:p>
    <w:p w14:paraId="3E4DD83A" w14:textId="77777777" w:rsidR="006E060A" w:rsidRDefault="006E060A" w:rsidP="006E060A">
      <w:pPr>
        <w:rPr>
          <w:rFonts w:cs="Arial"/>
        </w:rPr>
      </w:pPr>
      <w:r>
        <w:rPr>
          <w:rFonts w:cs="Arial"/>
        </w:rPr>
        <w:t>ENABLE      Enabled contextual ambient lighting</w:t>
      </w:r>
    </w:p>
    <w:p w14:paraId="4B6CFA11"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2EC24594" w14:textId="77777777" w:rsidR="006E060A" w:rsidRPr="00F03856" w:rsidRDefault="006E060A" w:rsidP="006E060A">
      <w:pPr>
        <w:pStyle w:val="RERequirement"/>
      </w:pPr>
      <w:r>
        <w:rPr>
          <w:noProof/>
        </w:rPr>
        <w:drawing>
          <wp:inline distT="0" distB="0" distL="0" distR="0" wp14:anchorId="0D4BFCBD" wp14:editId="372BA060">
            <wp:extent cx="203200" cy="203200"/>
            <wp:effectExtent l="0" t="0" r="0" b="0"/>
            <wp:docPr id="2334"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DBRInCar_Cfg</w:t>
      </w:r>
    </w:p>
    <w:p w14:paraId="6DF40BB7" w14:textId="77777777" w:rsidR="006E060A" w:rsidRDefault="006E060A" w:rsidP="006E060A">
      <w:pPr>
        <w:rPr>
          <w:rFonts w:cs="Arial"/>
        </w:rPr>
      </w:pPr>
      <w:r>
        <w:rPr>
          <w:rFonts w:cs="Arial"/>
        </w:rPr>
        <w:t>"Master Switch" EOL Config to be set True if CCP2-relay is present and to be used.</w:t>
      </w:r>
    </w:p>
    <w:p w14:paraId="46725A39" w14:textId="77777777" w:rsidR="006E060A" w:rsidRDefault="006E060A" w:rsidP="006E060A">
      <w:pPr>
        <w:rPr>
          <w:rFonts w:cs="Arial"/>
        </w:rPr>
      </w:pPr>
      <w:r>
        <w:rPr>
          <w:rFonts w:cs="Arial"/>
        </w:rPr>
        <w:t>Type: Discrete</w:t>
      </w:r>
    </w:p>
    <w:p w14:paraId="2BFC2888" w14:textId="77777777" w:rsidR="006E060A" w:rsidRDefault="006E060A" w:rsidP="006E060A">
      <w:pPr>
        <w:rPr>
          <w:rFonts w:cs="Arial"/>
        </w:rPr>
      </w:pPr>
      <w:r>
        <w:rPr>
          <w:rFonts w:cs="Arial"/>
        </w:rPr>
        <w:t>Category: ECU Internal</w:t>
      </w:r>
    </w:p>
    <w:p w14:paraId="03ABAB7F" w14:textId="77777777" w:rsidR="006E060A" w:rsidRDefault="006E060A" w:rsidP="006E060A">
      <w:pPr>
        <w:rPr>
          <w:rFonts w:cs="Arial"/>
        </w:rPr>
      </w:pPr>
      <w:r>
        <w:rPr>
          <w:rFonts w:cs="Arial"/>
        </w:rPr>
        <w:t>Initial Value: FALSE</w:t>
      </w:r>
    </w:p>
    <w:p w14:paraId="6BDEE28D" w14:textId="77777777" w:rsidR="006E060A" w:rsidRDefault="006E060A" w:rsidP="006E060A">
      <w:pPr>
        <w:rPr>
          <w:rFonts w:cs="Arial"/>
        </w:rPr>
      </w:pPr>
      <w:r>
        <w:rPr>
          <w:rFonts w:cs="Arial"/>
        </w:rPr>
        <w:t>DataType: uint8</w:t>
      </w:r>
    </w:p>
    <w:p w14:paraId="60A63CFF" w14:textId="77777777" w:rsidR="006E060A" w:rsidRDefault="006E060A" w:rsidP="006E060A">
      <w:pPr>
        <w:rPr>
          <w:rFonts w:cs="Arial"/>
        </w:rPr>
      </w:pPr>
      <w:r>
        <w:rPr>
          <w:rFonts w:cs="Arial"/>
        </w:rPr>
        <w:t>Storage Class: Non-Volatile -- Factory Set Method 2</w:t>
      </w:r>
    </w:p>
    <w:p w14:paraId="647EF38D" w14:textId="77777777" w:rsidR="006E060A" w:rsidRDefault="006E060A" w:rsidP="006E060A">
      <w:pPr>
        <w:rPr>
          <w:rFonts w:cs="Arial"/>
        </w:rPr>
      </w:pPr>
      <w:r>
        <w:rPr>
          <w:rFonts w:cs="Arial"/>
        </w:rPr>
        <w:t>Estimated NVRAM Write 1</w:t>
      </w:r>
    </w:p>
    <w:p w14:paraId="75525E28" w14:textId="77777777" w:rsidR="006E060A" w:rsidRDefault="006E060A" w:rsidP="006E060A">
      <w:pPr>
        <w:rPr>
          <w:rFonts w:cs="Arial"/>
        </w:rPr>
      </w:pPr>
      <w:r>
        <w:rPr>
          <w:rFonts w:cs="Arial"/>
        </w:rPr>
        <w:t>Config Param is: Application Dependent</w:t>
      </w:r>
    </w:p>
    <w:p w14:paraId="73F320FC" w14:textId="77777777" w:rsidR="006E060A" w:rsidRDefault="006E060A" w:rsidP="006E060A">
      <w:pPr>
        <w:rPr>
          <w:rFonts w:cs="Arial"/>
        </w:rPr>
      </w:pPr>
      <w:r>
        <w:rPr>
          <w:rFonts w:cs="Arial"/>
        </w:rPr>
        <w:t>Structure of Data: Scalar</w:t>
      </w:r>
    </w:p>
    <w:p w14:paraId="51455882" w14:textId="77777777" w:rsidR="006E060A" w:rsidRDefault="006E060A" w:rsidP="006E060A">
      <w:pPr>
        <w:rPr>
          <w:rFonts w:cs="Arial"/>
        </w:rPr>
      </w:pPr>
    </w:p>
    <w:p w14:paraId="6C6161E5" w14:textId="77777777" w:rsidR="006E060A" w:rsidRDefault="006E060A" w:rsidP="006E060A">
      <w:pPr>
        <w:rPr>
          <w:rFonts w:cs="Arial"/>
        </w:rPr>
      </w:pPr>
      <w:r>
        <w:rPr>
          <w:rFonts w:cs="Arial"/>
        </w:rPr>
        <w:t>FALSE</w:t>
      </w:r>
    </w:p>
    <w:p w14:paraId="6EF572E4" w14:textId="77777777" w:rsidR="006E060A" w:rsidRDefault="006E060A" w:rsidP="006E060A">
      <w:pPr>
        <w:rPr>
          <w:rFonts w:cs="Arial"/>
        </w:rPr>
      </w:pPr>
      <w:r>
        <w:rPr>
          <w:rFonts w:cs="Arial"/>
        </w:rPr>
        <w:t>TRUE</w:t>
      </w:r>
    </w:p>
    <w:p w14:paraId="594599D3"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5E2B1D60" w14:textId="77777777" w:rsidR="006E060A" w:rsidRPr="00F03856" w:rsidRDefault="006E060A" w:rsidP="006E060A">
      <w:pPr>
        <w:pStyle w:val="RERequirement"/>
      </w:pPr>
      <w:r>
        <w:rPr>
          <w:noProof/>
        </w:rPr>
        <w:drawing>
          <wp:inline distT="0" distB="0" distL="0" distR="0" wp14:anchorId="1FB441D1" wp14:editId="614DB894">
            <wp:extent cx="203200" cy="203200"/>
            <wp:effectExtent l="0" t="0" r="0" b="0"/>
            <wp:docPr id="2336"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DoorLock_Indication_Cfg</w:t>
      </w:r>
    </w:p>
    <w:p w14:paraId="3712D107" w14:textId="77777777" w:rsidR="006E060A" w:rsidRDefault="006E060A" w:rsidP="006E060A">
      <w:pPr>
        <w:rPr>
          <w:rFonts w:cs="Arial"/>
        </w:rPr>
      </w:pPr>
      <w:r>
        <w:rPr>
          <w:rFonts w:cs="Arial"/>
        </w:rPr>
        <w:t>Leave at initial value of NULL. This is for Ambient Lighting to indicate lock status via illumination of</w:t>
      </w:r>
    </w:p>
    <w:p w14:paraId="67E9DB9F" w14:textId="77777777" w:rsidR="006E060A" w:rsidRDefault="006E060A" w:rsidP="006E060A">
      <w:pPr>
        <w:rPr>
          <w:rFonts w:cs="Arial"/>
        </w:rPr>
      </w:pPr>
      <w:r>
        <w:rPr>
          <w:rFonts w:cs="Arial"/>
        </w:rPr>
        <w:t>the interior door pull handle. This feature is no longer supported. It is replaced by the trim panel lock</w:t>
      </w:r>
    </w:p>
    <w:p w14:paraId="119B5A0D" w14:textId="77777777" w:rsidR="006E060A" w:rsidRDefault="006E060A" w:rsidP="006E060A">
      <w:pPr>
        <w:rPr>
          <w:rFonts w:cs="Arial"/>
        </w:rPr>
      </w:pPr>
      <w:r>
        <w:rPr>
          <w:rFonts w:cs="Arial"/>
        </w:rPr>
        <w:t>indicator LED feature (Section 2.2.18).</w:t>
      </w:r>
    </w:p>
    <w:p w14:paraId="0FDA5ECC" w14:textId="77777777" w:rsidR="006E060A" w:rsidRDefault="006E060A" w:rsidP="006E060A">
      <w:pPr>
        <w:rPr>
          <w:rFonts w:cs="Arial"/>
        </w:rPr>
      </w:pPr>
    </w:p>
    <w:p w14:paraId="477362D2" w14:textId="77777777" w:rsidR="006E060A" w:rsidRDefault="006E060A" w:rsidP="006E060A">
      <w:pPr>
        <w:rPr>
          <w:rFonts w:cs="Arial"/>
        </w:rPr>
      </w:pPr>
      <w:r>
        <w:rPr>
          <w:rFonts w:cs="Arial"/>
        </w:rPr>
        <w:t>Type: Discrete</w:t>
      </w:r>
    </w:p>
    <w:p w14:paraId="30A2DA4C" w14:textId="77777777" w:rsidR="006E060A" w:rsidRDefault="006E060A" w:rsidP="006E060A">
      <w:pPr>
        <w:rPr>
          <w:rFonts w:cs="Arial"/>
        </w:rPr>
      </w:pPr>
      <w:r>
        <w:rPr>
          <w:rFonts w:cs="Arial"/>
        </w:rPr>
        <w:t>Category: ECU Internal</w:t>
      </w:r>
    </w:p>
    <w:p w14:paraId="729D5E70" w14:textId="77777777" w:rsidR="006E060A" w:rsidRDefault="006E060A" w:rsidP="006E060A">
      <w:pPr>
        <w:rPr>
          <w:rFonts w:cs="Arial"/>
        </w:rPr>
      </w:pPr>
      <w:r>
        <w:rPr>
          <w:rFonts w:cs="Arial"/>
        </w:rPr>
        <w:t>Initial Value: NULL</w:t>
      </w:r>
    </w:p>
    <w:p w14:paraId="1A3CDDCF" w14:textId="77777777" w:rsidR="006E060A" w:rsidRDefault="006E060A" w:rsidP="006E060A">
      <w:pPr>
        <w:rPr>
          <w:rFonts w:cs="Arial"/>
        </w:rPr>
      </w:pPr>
      <w:r>
        <w:rPr>
          <w:rFonts w:cs="Arial"/>
        </w:rPr>
        <w:t>DataType: uint8</w:t>
      </w:r>
    </w:p>
    <w:p w14:paraId="2C161010" w14:textId="77777777" w:rsidR="006E060A" w:rsidRDefault="006E060A" w:rsidP="006E060A">
      <w:pPr>
        <w:rPr>
          <w:rFonts w:cs="Arial"/>
        </w:rPr>
      </w:pPr>
      <w:r>
        <w:rPr>
          <w:rFonts w:cs="Arial"/>
        </w:rPr>
        <w:lastRenderedPageBreak/>
        <w:t>Storage Class: Non-Volatile -- Factory Set Method 2 Estimated NVRAM Write 1</w:t>
      </w:r>
    </w:p>
    <w:p w14:paraId="657302B0" w14:textId="77777777" w:rsidR="006E060A" w:rsidRDefault="006E060A" w:rsidP="006E060A">
      <w:pPr>
        <w:rPr>
          <w:rFonts w:cs="Arial"/>
        </w:rPr>
      </w:pPr>
      <w:r>
        <w:rPr>
          <w:rFonts w:cs="Arial"/>
        </w:rPr>
        <w:t>Config Param is: Core Strategy Dependent (BCM Software Team)</w:t>
      </w:r>
    </w:p>
    <w:p w14:paraId="083B01B8" w14:textId="77777777" w:rsidR="006E060A" w:rsidRDefault="006E060A" w:rsidP="006E060A">
      <w:pPr>
        <w:rPr>
          <w:rFonts w:cs="Arial"/>
        </w:rPr>
      </w:pPr>
      <w:r>
        <w:rPr>
          <w:rFonts w:cs="Arial"/>
        </w:rPr>
        <w:t>Structure of Data: Scalar</w:t>
      </w:r>
    </w:p>
    <w:p w14:paraId="5ABD92E9" w14:textId="77777777" w:rsidR="006E060A" w:rsidRDefault="006E060A" w:rsidP="006E060A">
      <w:pPr>
        <w:rPr>
          <w:rFonts w:cs="Arial"/>
        </w:rPr>
      </w:pPr>
    </w:p>
    <w:p w14:paraId="35B9CEC9" w14:textId="77777777" w:rsidR="006E060A" w:rsidRDefault="006E060A" w:rsidP="006E060A">
      <w:pPr>
        <w:rPr>
          <w:rFonts w:cs="Arial"/>
        </w:rPr>
      </w:pPr>
      <w:r>
        <w:rPr>
          <w:rFonts w:cs="Arial"/>
        </w:rPr>
        <w:t>COMMON           Indicates vehicle lock status on all doors</w:t>
      </w:r>
    </w:p>
    <w:p w14:paraId="343EBC34" w14:textId="77777777" w:rsidR="006E060A" w:rsidRDefault="006E060A" w:rsidP="006E060A">
      <w:pPr>
        <w:rPr>
          <w:rFonts w:cs="Arial"/>
        </w:rPr>
      </w:pPr>
      <w:r>
        <w:rPr>
          <w:rFonts w:cs="Arial"/>
        </w:rPr>
        <w:t>INDIVIDUAL      Indicates individual door lock status</w:t>
      </w:r>
    </w:p>
    <w:p w14:paraId="65C6DFCB" w14:textId="77777777" w:rsidR="006E060A" w:rsidRDefault="006E060A" w:rsidP="006E060A">
      <w:pPr>
        <w:rPr>
          <w:rFonts w:cs="Arial"/>
        </w:rPr>
      </w:pPr>
      <w:r>
        <w:rPr>
          <w:rFonts w:cs="Arial"/>
        </w:rPr>
        <w:t>NULL                   No indication of vehicle door lock status</w:t>
      </w:r>
    </w:p>
    <w:p w14:paraId="198464D6"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071D2369" w14:textId="77777777" w:rsidR="006E060A" w:rsidRPr="00F03856" w:rsidRDefault="006E060A" w:rsidP="006E060A">
      <w:pPr>
        <w:pStyle w:val="RERequirement"/>
      </w:pPr>
      <w:r>
        <w:rPr>
          <w:noProof/>
        </w:rPr>
        <w:drawing>
          <wp:inline distT="0" distB="0" distL="0" distR="0" wp14:anchorId="7DAEF4CE" wp14:editId="3BF28A62">
            <wp:extent cx="203200" cy="203200"/>
            <wp:effectExtent l="0" t="0" r="0" b="0"/>
            <wp:docPr id="2338"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EM_Exists_Cfg</w:t>
      </w:r>
    </w:p>
    <w:p w14:paraId="03E4396E" w14:textId="77777777" w:rsidR="006E060A" w:rsidRDefault="006E060A" w:rsidP="006E060A">
      <w:pPr>
        <w:rPr>
          <w:rFonts w:cs="Arial"/>
        </w:rPr>
      </w:pPr>
      <w:r>
        <w:rPr>
          <w:rFonts w:cs="Arial"/>
        </w:rPr>
        <w:t>The method 2 configuration parameter to decide whether Enhanced Memory configuration exists for</w:t>
      </w:r>
    </w:p>
    <w:p w14:paraId="657BF2F9" w14:textId="77777777" w:rsidR="006E060A" w:rsidRDefault="006E060A" w:rsidP="006E060A">
      <w:pPr>
        <w:rPr>
          <w:rFonts w:cs="Arial"/>
        </w:rPr>
      </w:pPr>
      <w:r>
        <w:rPr>
          <w:rFonts w:cs="Arial"/>
        </w:rPr>
        <w:t>Ambient Lighting,</w:t>
      </w:r>
    </w:p>
    <w:p w14:paraId="5F251545" w14:textId="77777777" w:rsidR="006E060A" w:rsidRDefault="006E060A" w:rsidP="006E060A">
      <w:pPr>
        <w:rPr>
          <w:rFonts w:cs="Arial"/>
        </w:rPr>
      </w:pPr>
      <w:r>
        <w:rPr>
          <w:rFonts w:cs="Arial"/>
        </w:rPr>
        <w:t>If this is NOT_PRESENT then no personalization of ambient lighting will be provided.</w:t>
      </w:r>
    </w:p>
    <w:p w14:paraId="2CADD79A" w14:textId="77777777" w:rsidR="006E060A" w:rsidRDefault="006E060A" w:rsidP="006E060A">
      <w:pPr>
        <w:rPr>
          <w:rFonts w:cs="Arial"/>
        </w:rPr>
      </w:pPr>
    </w:p>
    <w:p w14:paraId="2434F920" w14:textId="77777777" w:rsidR="006E060A" w:rsidRDefault="006E060A" w:rsidP="006E060A">
      <w:pPr>
        <w:rPr>
          <w:rFonts w:cs="Arial"/>
        </w:rPr>
      </w:pPr>
      <w:r>
        <w:rPr>
          <w:rFonts w:cs="Arial"/>
        </w:rPr>
        <w:t>Type: Discrete</w:t>
      </w:r>
    </w:p>
    <w:p w14:paraId="1F4613B9" w14:textId="77777777" w:rsidR="006E060A" w:rsidRDefault="006E060A" w:rsidP="006E060A">
      <w:pPr>
        <w:rPr>
          <w:rFonts w:cs="Arial"/>
        </w:rPr>
      </w:pPr>
      <w:r>
        <w:rPr>
          <w:rFonts w:cs="Arial"/>
        </w:rPr>
        <w:t>Category: ECU Internal</w:t>
      </w:r>
    </w:p>
    <w:p w14:paraId="5E6F648A" w14:textId="77777777" w:rsidR="006E060A" w:rsidRDefault="006E060A" w:rsidP="006E060A">
      <w:pPr>
        <w:rPr>
          <w:rFonts w:cs="Arial"/>
        </w:rPr>
      </w:pPr>
      <w:r>
        <w:rPr>
          <w:rFonts w:cs="Arial"/>
        </w:rPr>
        <w:t>Initial Value: PRESENT</w:t>
      </w:r>
    </w:p>
    <w:p w14:paraId="7270F525" w14:textId="77777777" w:rsidR="006E060A" w:rsidRDefault="006E060A" w:rsidP="006E060A">
      <w:pPr>
        <w:rPr>
          <w:rFonts w:cs="Arial"/>
        </w:rPr>
      </w:pPr>
      <w:r>
        <w:rPr>
          <w:rFonts w:cs="Arial"/>
        </w:rPr>
        <w:t>DataType: uint8</w:t>
      </w:r>
    </w:p>
    <w:p w14:paraId="727985AC" w14:textId="77777777" w:rsidR="006E060A" w:rsidRDefault="006E060A" w:rsidP="006E060A">
      <w:pPr>
        <w:rPr>
          <w:rFonts w:cs="Arial"/>
        </w:rPr>
      </w:pPr>
      <w:r>
        <w:rPr>
          <w:rFonts w:cs="Arial"/>
        </w:rPr>
        <w:t>Storage Class: Non-Volatile -- Factory Set Method 2</w:t>
      </w:r>
    </w:p>
    <w:p w14:paraId="3B0A13CB" w14:textId="77777777" w:rsidR="006E060A" w:rsidRDefault="006E060A" w:rsidP="006E060A">
      <w:pPr>
        <w:rPr>
          <w:rFonts w:cs="Arial"/>
        </w:rPr>
      </w:pPr>
      <w:r>
        <w:rPr>
          <w:rFonts w:cs="Arial"/>
        </w:rPr>
        <w:t>Estimated NVRAM Write 10000</w:t>
      </w:r>
    </w:p>
    <w:p w14:paraId="0CA6136A" w14:textId="77777777" w:rsidR="006E060A" w:rsidRDefault="006E060A" w:rsidP="006E060A">
      <w:pPr>
        <w:rPr>
          <w:rFonts w:cs="Arial"/>
        </w:rPr>
      </w:pPr>
      <w:r>
        <w:rPr>
          <w:rFonts w:cs="Arial"/>
        </w:rPr>
        <w:t>Config Param is: Application Dependent</w:t>
      </w:r>
    </w:p>
    <w:p w14:paraId="5A43739E" w14:textId="77777777" w:rsidR="006E060A" w:rsidRDefault="006E060A" w:rsidP="006E060A">
      <w:pPr>
        <w:rPr>
          <w:rFonts w:cs="Arial"/>
        </w:rPr>
      </w:pPr>
      <w:r>
        <w:rPr>
          <w:rFonts w:cs="Arial"/>
        </w:rPr>
        <w:t>Structure of Data: Scalar</w:t>
      </w:r>
    </w:p>
    <w:p w14:paraId="68B75162" w14:textId="77777777" w:rsidR="006E060A" w:rsidRDefault="006E060A" w:rsidP="006E060A">
      <w:pPr>
        <w:rPr>
          <w:rFonts w:cs="Arial"/>
        </w:rPr>
      </w:pPr>
    </w:p>
    <w:p w14:paraId="5BBA0666" w14:textId="77777777" w:rsidR="006E060A" w:rsidRDefault="006E060A" w:rsidP="006E060A">
      <w:pPr>
        <w:rPr>
          <w:rFonts w:cs="Arial"/>
        </w:rPr>
      </w:pPr>
      <w:r>
        <w:rPr>
          <w:rFonts w:cs="Arial"/>
        </w:rPr>
        <w:t>NOT_PRESENT</w:t>
      </w:r>
    </w:p>
    <w:p w14:paraId="0A94632E" w14:textId="77777777" w:rsidR="006E060A" w:rsidRDefault="006E060A" w:rsidP="006E060A">
      <w:pPr>
        <w:rPr>
          <w:rFonts w:cs="Arial"/>
        </w:rPr>
      </w:pPr>
      <w:r>
        <w:rPr>
          <w:rFonts w:cs="Arial"/>
        </w:rPr>
        <w:t>PRESENT</w:t>
      </w:r>
    </w:p>
    <w:p w14:paraId="79AD934E"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12F90F00" w14:textId="77777777" w:rsidR="006E060A" w:rsidRPr="00F03856" w:rsidRDefault="006E060A" w:rsidP="006E060A">
      <w:pPr>
        <w:pStyle w:val="RERequirement"/>
      </w:pPr>
      <w:r>
        <w:rPr>
          <w:noProof/>
        </w:rPr>
        <w:drawing>
          <wp:inline distT="0" distB="0" distL="0" distR="0" wp14:anchorId="62B39BB4" wp14:editId="1F693AE2">
            <wp:extent cx="203200" cy="203200"/>
            <wp:effectExtent l="0" t="0" r="0" b="0"/>
            <wp:docPr id="2340"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EntryColor_Cfg</w:t>
      </w:r>
    </w:p>
    <w:p w14:paraId="77C1299F" w14:textId="77777777" w:rsidR="006E060A" w:rsidRDefault="006E060A" w:rsidP="006E060A">
      <w:pPr>
        <w:rPr>
          <w:rFonts w:cs="Arial"/>
        </w:rPr>
      </w:pPr>
      <w:r>
        <w:rPr>
          <w:rFonts w:cs="Arial"/>
        </w:rPr>
        <w:t>Entry color level for ambient lighting.</w:t>
      </w:r>
    </w:p>
    <w:p w14:paraId="4866A28F" w14:textId="77777777" w:rsidR="006E060A" w:rsidRDefault="006E060A" w:rsidP="006E060A">
      <w:pPr>
        <w:rPr>
          <w:rFonts w:cs="Arial"/>
        </w:rPr>
      </w:pPr>
      <w:r>
        <w:rPr>
          <w:rFonts w:cs="Arial"/>
        </w:rPr>
        <w:t>Type: Numeric</w:t>
      </w:r>
    </w:p>
    <w:p w14:paraId="24773413" w14:textId="77777777" w:rsidR="006E060A" w:rsidRDefault="006E060A" w:rsidP="006E060A">
      <w:pPr>
        <w:rPr>
          <w:rFonts w:cs="Arial"/>
        </w:rPr>
      </w:pPr>
      <w:r>
        <w:rPr>
          <w:rFonts w:cs="Arial"/>
        </w:rPr>
        <w:t>Category: ECU Internal</w:t>
      </w:r>
    </w:p>
    <w:p w14:paraId="0C157481" w14:textId="77777777" w:rsidR="006E060A" w:rsidRDefault="006E060A" w:rsidP="006E060A">
      <w:pPr>
        <w:rPr>
          <w:rFonts w:cs="Arial"/>
        </w:rPr>
      </w:pPr>
      <w:r>
        <w:rPr>
          <w:rFonts w:cs="Arial"/>
        </w:rPr>
        <w:t>Initial Value: 1</w:t>
      </w:r>
    </w:p>
    <w:p w14:paraId="2E2323CC" w14:textId="77777777" w:rsidR="006E060A" w:rsidRDefault="006E060A" w:rsidP="006E060A">
      <w:pPr>
        <w:rPr>
          <w:rFonts w:cs="Arial"/>
        </w:rPr>
      </w:pPr>
      <w:r>
        <w:rPr>
          <w:rFonts w:cs="Arial"/>
        </w:rPr>
        <w:t>DataType: uint8</w:t>
      </w:r>
    </w:p>
    <w:p w14:paraId="15212606" w14:textId="77777777" w:rsidR="006E060A" w:rsidRDefault="006E060A" w:rsidP="006E060A">
      <w:pPr>
        <w:rPr>
          <w:rFonts w:cs="Arial"/>
        </w:rPr>
      </w:pPr>
      <w:r>
        <w:rPr>
          <w:rFonts w:cs="Arial"/>
        </w:rPr>
        <w:t>Storage Class: Non-Volatile -- Factory Set Method 2</w:t>
      </w:r>
    </w:p>
    <w:p w14:paraId="33BC70A6" w14:textId="77777777" w:rsidR="006E060A" w:rsidRDefault="006E060A" w:rsidP="006E060A">
      <w:pPr>
        <w:rPr>
          <w:rFonts w:cs="Arial"/>
        </w:rPr>
      </w:pPr>
      <w:r>
        <w:rPr>
          <w:rFonts w:cs="Arial"/>
        </w:rPr>
        <w:t>Estimated NVRAM Write 1</w:t>
      </w:r>
    </w:p>
    <w:p w14:paraId="5F3A5A2F" w14:textId="77777777" w:rsidR="006E060A" w:rsidRDefault="006E060A" w:rsidP="006E060A">
      <w:pPr>
        <w:rPr>
          <w:rFonts w:cs="Arial"/>
        </w:rPr>
      </w:pPr>
      <w:r>
        <w:rPr>
          <w:rFonts w:cs="Arial"/>
        </w:rPr>
        <w:t>Config Param is: Application Dependent</w:t>
      </w:r>
    </w:p>
    <w:p w14:paraId="5CA29AA9" w14:textId="77777777" w:rsidR="006E060A" w:rsidRDefault="006E060A" w:rsidP="006E060A">
      <w:pPr>
        <w:rPr>
          <w:rFonts w:cs="Arial"/>
        </w:rPr>
      </w:pPr>
      <w:r>
        <w:rPr>
          <w:rFonts w:cs="Arial"/>
        </w:rPr>
        <w:t>Structure of Data: Scalar</w:t>
      </w:r>
    </w:p>
    <w:p w14:paraId="65141A36" w14:textId="77777777" w:rsidR="006E060A" w:rsidRDefault="006E060A" w:rsidP="006E060A">
      <w:pPr>
        <w:rPr>
          <w:rFonts w:cs="Arial"/>
        </w:rPr>
      </w:pPr>
      <w:r>
        <w:rPr>
          <w:rFonts w:cs="Arial"/>
        </w:rPr>
        <w:t>Units: None</w:t>
      </w:r>
    </w:p>
    <w:p w14:paraId="4F3E7B22" w14:textId="77777777" w:rsidR="006E060A" w:rsidRDefault="006E060A" w:rsidP="006E060A">
      <w:pPr>
        <w:rPr>
          <w:rFonts w:cs="Arial"/>
        </w:rPr>
      </w:pPr>
      <w:r>
        <w:rPr>
          <w:rFonts w:cs="Arial"/>
        </w:rPr>
        <w:t>Resolution: 1</w:t>
      </w:r>
    </w:p>
    <w:p w14:paraId="2B06A84F" w14:textId="77777777" w:rsidR="006E060A" w:rsidRDefault="006E060A" w:rsidP="006E060A">
      <w:pPr>
        <w:rPr>
          <w:rFonts w:cs="Arial"/>
        </w:rPr>
      </w:pPr>
      <w:r>
        <w:rPr>
          <w:rFonts w:cs="Arial"/>
        </w:rPr>
        <w:t>Min Value: 0</w:t>
      </w:r>
    </w:p>
    <w:p w14:paraId="3973BA30" w14:textId="77777777" w:rsidR="006E060A" w:rsidRDefault="006E060A" w:rsidP="006E060A">
      <w:pPr>
        <w:rPr>
          <w:rFonts w:cs="Arial"/>
        </w:rPr>
      </w:pPr>
      <w:r>
        <w:rPr>
          <w:rFonts w:cs="Arial"/>
        </w:rPr>
        <w:t>Max Value: 15</w:t>
      </w:r>
    </w:p>
    <w:p w14:paraId="27BA94F6"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3BF16CD2" w14:textId="77777777" w:rsidR="006E060A" w:rsidRPr="00F03856" w:rsidRDefault="006E060A" w:rsidP="006E060A">
      <w:pPr>
        <w:pStyle w:val="RERequirement"/>
      </w:pPr>
      <w:r>
        <w:rPr>
          <w:noProof/>
        </w:rPr>
        <w:drawing>
          <wp:inline distT="0" distB="0" distL="0" distR="0" wp14:anchorId="2304B88F" wp14:editId="0729123B">
            <wp:extent cx="203200" cy="203200"/>
            <wp:effectExtent l="0" t="0" r="0" b="0"/>
            <wp:docPr id="2342"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EntryInt_Cfg</w:t>
      </w:r>
    </w:p>
    <w:p w14:paraId="37E88AC2" w14:textId="77777777" w:rsidR="006E060A" w:rsidRDefault="006E060A" w:rsidP="006E060A">
      <w:pPr>
        <w:rPr>
          <w:rFonts w:cs="Arial"/>
        </w:rPr>
      </w:pPr>
      <w:r>
        <w:rPr>
          <w:rFonts w:cs="Arial"/>
        </w:rPr>
        <w:t>Entry level intensity for ambient lighting.</w:t>
      </w:r>
    </w:p>
    <w:p w14:paraId="6F1FFF7A" w14:textId="77777777" w:rsidR="006E060A" w:rsidRDefault="006E060A" w:rsidP="006E060A">
      <w:pPr>
        <w:rPr>
          <w:rFonts w:cs="Arial"/>
        </w:rPr>
      </w:pPr>
      <w:r>
        <w:rPr>
          <w:rFonts w:cs="Arial"/>
        </w:rPr>
        <w:t>Type: Numeric</w:t>
      </w:r>
    </w:p>
    <w:p w14:paraId="3998E4B4" w14:textId="77777777" w:rsidR="006E060A" w:rsidRDefault="006E060A" w:rsidP="006E060A">
      <w:pPr>
        <w:rPr>
          <w:rFonts w:cs="Arial"/>
        </w:rPr>
      </w:pPr>
      <w:r>
        <w:rPr>
          <w:rFonts w:cs="Arial"/>
        </w:rPr>
        <w:t>Category: ECU Internal</w:t>
      </w:r>
    </w:p>
    <w:p w14:paraId="398AB11F" w14:textId="77777777" w:rsidR="006E060A" w:rsidRDefault="006E060A" w:rsidP="006E060A">
      <w:pPr>
        <w:rPr>
          <w:rFonts w:cs="Arial"/>
        </w:rPr>
      </w:pPr>
      <w:r>
        <w:rPr>
          <w:rFonts w:cs="Arial"/>
        </w:rPr>
        <w:t>Initial Value: 15</w:t>
      </w:r>
    </w:p>
    <w:p w14:paraId="18B9C30A" w14:textId="77777777" w:rsidR="006E060A" w:rsidRDefault="006E060A" w:rsidP="006E060A">
      <w:pPr>
        <w:rPr>
          <w:rFonts w:cs="Arial"/>
        </w:rPr>
      </w:pPr>
      <w:r>
        <w:rPr>
          <w:rFonts w:cs="Arial"/>
        </w:rPr>
        <w:t>DataType: uint8</w:t>
      </w:r>
    </w:p>
    <w:p w14:paraId="297C02C4" w14:textId="77777777" w:rsidR="006E060A" w:rsidRDefault="006E060A" w:rsidP="006E060A">
      <w:pPr>
        <w:rPr>
          <w:rFonts w:cs="Arial"/>
        </w:rPr>
      </w:pPr>
      <w:r>
        <w:rPr>
          <w:rFonts w:cs="Arial"/>
        </w:rPr>
        <w:t>Storage Class: Non-Volatile -- Factory Set Method 2 Estimated NVRAM Write 1</w:t>
      </w:r>
    </w:p>
    <w:p w14:paraId="1582F285" w14:textId="77777777" w:rsidR="006E060A" w:rsidRDefault="006E060A" w:rsidP="006E060A">
      <w:pPr>
        <w:rPr>
          <w:rFonts w:cs="Arial"/>
        </w:rPr>
      </w:pPr>
      <w:r>
        <w:rPr>
          <w:rFonts w:cs="Arial"/>
        </w:rPr>
        <w:t>Config Param is: Application Dependent</w:t>
      </w:r>
    </w:p>
    <w:p w14:paraId="5B9E9F92" w14:textId="77777777" w:rsidR="006E060A" w:rsidRDefault="006E060A" w:rsidP="006E060A">
      <w:pPr>
        <w:rPr>
          <w:rFonts w:cs="Arial"/>
        </w:rPr>
      </w:pPr>
      <w:r>
        <w:rPr>
          <w:rFonts w:cs="Arial"/>
        </w:rPr>
        <w:t>Structure of Data: Scalar</w:t>
      </w:r>
    </w:p>
    <w:p w14:paraId="6F5C9A46" w14:textId="77777777" w:rsidR="006E060A" w:rsidRDefault="006E060A" w:rsidP="006E060A">
      <w:pPr>
        <w:rPr>
          <w:rFonts w:cs="Arial"/>
        </w:rPr>
      </w:pPr>
      <w:r>
        <w:rPr>
          <w:rFonts w:cs="Arial"/>
        </w:rPr>
        <w:t>Units: None</w:t>
      </w:r>
    </w:p>
    <w:p w14:paraId="4E976165" w14:textId="77777777" w:rsidR="006E060A" w:rsidRDefault="006E060A" w:rsidP="006E060A">
      <w:pPr>
        <w:rPr>
          <w:rFonts w:cs="Arial"/>
        </w:rPr>
      </w:pPr>
      <w:r>
        <w:rPr>
          <w:rFonts w:cs="Arial"/>
        </w:rPr>
        <w:t>Resolution: 1</w:t>
      </w:r>
    </w:p>
    <w:p w14:paraId="2080442C" w14:textId="77777777" w:rsidR="006E060A" w:rsidRDefault="006E060A" w:rsidP="006E060A">
      <w:pPr>
        <w:rPr>
          <w:rFonts w:cs="Arial"/>
        </w:rPr>
      </w:pPr>
      <w:r>
        <w:rPr>
          <w:rFonts w:cs="Arial"/>
        </w:rPr>
        <w:lastRenderedPageBreak/>
        <w:t>Min Value: 0</w:t>
      </w:r>
    </w:p>
    <w:p w14:paraId="73C415B6" w14:textId="77777777" w:rsidR="006E060A" w:rsidRDefault="006E060A" w:rsidP="006E060A">
      <w:pPr>
        <w:rPr>
          <w:rFonts w:cs="Arial"/>
        </w:rPr>
      </w:pPr>
      <w:r>
        <w:rPr>
          <w:rFonts w:cs="Arial"/>
        </w:rPr>
        <w:t>Max Value: 15</w:t>
      </w:r>
    </w:p>
    <w:p w14:paraId="4481DD21"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450D1820" w14:textId="77777777" w:rsidR="006E060A" w:rsidRPr="00F03856" w:rsidRDefault="006E060A" w:rsidP="006E060A">
      <w:pPr>
        <w:pStyle w:val="RERequirement"/>
      </w:pPr>
      <w:r>
        <w:rPr>
          <w:noProof/>
        </w:rPr>
        <w:drawing>
          <wp:inline distT="0" distB="0" distL="0" distR="0" wp14:anchorId="4DAD1176" wp14:editId="0383C645">
            <wp:extent cx="203200" cy="203200"/>
            <wp:effectExtent l="0" t="0" r="0" b="0"/>
            <wp:docPr id="2344"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HMI_Comm_Var_Cfg</w:t>
      </w:r>
    </w:p>
    <w:p w14:paraId="22635500" w14:textId="77777777" w:rsidR="006E060A" w:rsidRDefault="006E060A" w:rsidP="006E060A">
      <w:pPr>
        <w:rPr>
          <w:rFonts w:cs="Arial"/>
        </w:rPr>
      </w:pPr>
      <w:r>
        <w:rPr>
          <w:rFonts w:cs="Arial"/>
        </w:rPr>
        <w:t>This configuration parameter will select the Communication variant used in HMI to BCM Ambient</w:t>
      </w:r>
    </w:p>
    <w:p w14:paraId="57C09E84" w14:textId="77777777" w:rsidR="006E060A" w:rsidRDefault="006E060A" w:rsidP="006E060A">
      <w:pPr>
        <w:rPr>
          <w:rFonts w:cs="Arial"/>
        </w:rPr>
      </w:pPr>
      <w:r>
        <w:rPr>
          <w:rFonts w:cs="Arial"/>
        </w:rPr>
        <w:t>Lighting Interface. Variant1 is the original carryover protocol.</w:t>
      </w:r>
    </w:p>
    <w:p w14:paraId="138E0CAA" w14:textId="77777777" w:rsidR="006E060A" w:rsidRDefault="006E060A" w:rsidP="006E060A">
      <w:pPr>
        <w:rPr>
          <w:rFonts w:cs="Arial"/>
        </w:rPr>
      </w:pPr>
      <w:r>
        <w:rPr>
          <w:rFonts w:cs="Arial"/>
        </w:rPr>
        <w:t>Variant2 was added to support enhanced memory and supported for contextual ambient lighting; this</w:t>
      </w:r>
    </w:p>
    <w:p w14:paraId="4B88A003" w14:textId="77777777" w:rsidR="006E060A" w:rsidRDefault="006E060A" w:rsidP="006E060A">
      <w:pPr>
        <w:rPr>
          <w:rFonts w:cs="Arial"/>
        </w:rPr>
      </w:pPr>
      <w:r>
        <w:rPr>
          <w:rFonts w:cs="Arial"/>
        </w:rPr>
        <w:t>configuration can also be used to support standard ambient lighting.</w:t>
      </w:r>
    </w:p>
    <w:p w14:paraId="536F6D27" w14:textId="77777777" w:rsidR="006E060A" w:rsidRDefault="006E060A" w:rsidP="006E060A">
      <w:pPr>
        <w:rPr>
          <w:rFonts w:cs="Arial"/>
        </w:rPr>
      </w:pPr>
      <w:r>
        <w:rPr>
          <w:rFonts w:cs="Arial"/>
        </w:rPr>
        <w:t>The module providing the customer interface (currently SYNC) and the BCM must use the same variant</w:t>
      </w:r>
    </w:p>
    <w:p w14:paraId="74BB57BE" w14:textId="77777777" w:rsidR="006E060A" w:rsidRDefault="006E060A" w:rsidP="006E060A">
      <w:pPr>
        <w:rPr>
          <w:rFonts w:cs="Arial"/>
        </w:rPr>
      </w:pPr>
      <w:r>
        <w:rPr>
          <w:rFonts w:cs="Arial"/>
        </w:rPr>
        <w:t>settings for proper operation of any of Ambient Lighting features.</w:t>
      </w:r>
    </w:p>
    <w:p w14:paraId="5222076A" w14:textId="77777777" w:rsidR="006E060A" w:rsidRDefault="006E060A" w:rsidP="006E060A">
      <w:pPr>
        <w:rPr>
          <w:rFonts w:cs="Arial"/>
        </w:rPr>
      </w:pPr>
    </w:p>
    <w:p w14:paraId="7E833CDA" w14:textId="77777777" w:rsidR="006E060A" w:rsidRDefault="006E060A" w:rsidP="006E060A">
      <w:pPr>
        <w:rPr>
          <w:rFonts w:cs="Arial"/>
        </w:rPr>
      </w:pPr>
      <w:r>
        <w:rPr>
          <w:rFonts w:cs="Arial"/>
        </w:rPr>
        <w:t>Type: Discrete</w:t>
      </w:r>
    </w:p>
    <w:p w14:paraId="0BC2851D" w14:textId="77777777" w:rsidR="006E060A" w:rsidRDefault="006E060A" w:rsidP="006E060A">
      <w:pPr>
        <w:rPr>
          <w:rFonts w:cs="Arial"/>
        </w:rPr>
      </w:pPr>
      <w:r>
        <w:rPr>
          <w:rFonts w:cs="Arial"/>
        </w:rPr>
        <w:t>Category: ECU Internal</w:t>
      </w:r>
    </w:p>
    <w:p w14:paraId="40795E36" w14:textId="77777777" w:rsidR="006E060A" w:rsidRDefault="006E060A" w:rsidP="006E060A">
      <w:pPr>
        <w:rPr>
          <w:rFonts w:cs="Arial"/>
        </w:rPr>
      </w:pPr>
      <w:r>
        <w:rPr>
          <w:rFonts w:cs="Arial"/>
        </w:rPr>
        <w:t>Initial Value: VARIANT1</w:t>
      </w:r>
    </w:p>
    <w:p w14:paraId="0B200BB2" w14:textId="77777777" w:rsidR="006E060A" w:rsidRDefault="006E060A" w:rsidP="006E060A">
      <w:pPr>
        <w:rPr>
          <w:rFonts w:cs="Arial"/>
        </w:rPr>
      </w:pPr>
      <w:r>
        <w:rPr>
          <w:rFonts w:cs="Arial"/>
        </w:rPr>
        <w:t>Storage Class: Non-Volatile -- Factory Set Method 2</w:t>
      </w:r>
    </w:p>
    <w:p w14:paraId="676D697A" w14:textId="77777777" w:rsidR="006E060A" w:rsidRDefault="006E060A" w:rsidP="006E060A">
      <w:pPr>
        <w:rPr>
          <w:rFonts w:cs="Arial"/>
        </w:rPr>
      </w:pPr>
      <w:r>
        <w:rPr>
          <w:rFonts w:cs="Arial"/>
        </w:rPr>
        <w:t>Estimated NVRAM Write 1</w:t>
      </w:r>
    </w:p>
    <w:p w14:paraId="6B7467E7" w14:textId="77777777" w:rsidR="006E060A" w:rsidRDefault="006E060A" w:rsidP="006E060A">
      <w:pPr>
        <w:rPr>
          <w:rFonts w:cs="Arial"/>
        </w:rPr>
      </w:pPr>
      <w:r>
        <w:rPr>
          <w:rFonts w:cs="Arial"/>
        </w:rPr>
        <w:t>Config Param is: Application Dependent</w:t>
      </w:r>
    </w:p>
    <w:p w14:paraId="6BC2E90C" w14:textId="77777777" w:rsidR="006E060A" w:rsidRDefault="006E060A" w:rsidP="006E060A">
      <w:pPr>
        <w:rPr>
          <w:rFonts w:cs="Arial"/>
        </w:rPr>
      </w:pPr>
      <w:r>
        <w:rPr>
          <w:rFonts w:cs="Arial"/>
        </w:rPr>
        <w:t>Structure of Data: Scalar</w:t>
      </w:r>
    </w:p>
    <w:p w14:paraId="2F73735C" w14:textId="77777777" w:rsidR="006E060A" w:rsidRDefault="006E060A" w:rsidP="006E060A">
      <w:pPr>
        <w:rPr>
          <w:rFonts w:cs="Arial"/>
        </w:rPr>
      </w:pPr>
    </w:p>
    <w:p w14:paraId="7B1D6FF4" w14:textId="77777777" w:rsidR="006E060A" w:rsidRDefault="006E060A" w:rsidP="006E060A">
      <w:pPr>
        <w:rPr>
          <w:rFonts w:cs="Arial"/>
        </w:rPr>
      </w:pPr>
      <w:r>
        <w:rPr>
          <w:rFonts w:cs="Arial"/>
        </w:rPr>
        <w:t>VARIANT1     Variant1 HMI communication</w:t>
      </w:r>
    </w:p>
    <w:p w14:paraId="335CD42F" w14:textId="77777777" w:rsidR="006E060A" w:rsidRDefault="006E060A" w:rsidP="006E060A">
      <w:pPr>
        <w:rPr>
          <w:rFonts w:cs="Arial"/>
        </w:rPr>
      </w:pPr>
      <w:r>
        <w:rPr>
          <w:rFonts w:cs="Arial"/>
        </w:rPr>
        <w:t>VARIANT2     Variant2 HMI communication</w:t>
      </w:r>
    </w:p>
    <w:p w14:paraId="0B44E253"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6CAB360F" w14:textId="77777777" w:rsidR="006E060A" w:rsidRPr="00F03856" w:rsidRDefault="006E060A" w:rsidP="006E060A">
      <w:pPr>
        <w:pStyle w:val="RERequirement"/>
      </w:pPr>
      <w:r>
        <w:rPr>
          <w:noProof/>
        </w:rPr>
        <w:drawing>
          <wp:inline distT="0" distB="0" distL="0" distR="0" wp14:anchorId="7159F5D8" wp14:editId="233942D3">
            <wp:extent cx="203200" cy="203200"/>
            <wp:effectExtent l="0" t="0" r="0" b="0"/>
            <wp:docPr id="2346"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Lincoln_Experience_Cfg</w:t>
      </w:r>
    </w:p>
    <w:p w14:paraId="7F45C838" w14:textId="77777777" w:rsidR="006E060A" w:rsidRDefault="006E060A" w:rsidP="006E060A">
      <w:pPr>
        <w:rPr>
          <w:rFonts w:cs="Arial"/>
        </w:rPr>
      </w:pPr>
      <w:r>
        <w:rPr>
          <w:rFonts w:cs="Arial"/>
        </w:rPr>
        <w:t>The configuration parameter is to differentiate the Welcome/Farewell Lighting (Interior and Exterior)</w:t>
      </w:r>
    </w:p>
    <w:p w14:paraId="331F0667" w14:textId="77777777" w:rsidR="006E060A" w:rsidRDefault="006E060A" w:rsidP="006E060A">
      <w:pPr>
        <w:rPr>
          <w:rFonts w:cs="Arial"/>
        </w:rPr>
      </w:pPr>
      <w:r>
        <w:rPr>
          <w:rFonts w:cs="Arial"/>
        </w:rPr>
        <w:t>behaviour between Lincoln Experience vehicles and Non Lincoln vehicles.</w:t>
      </w:r>
    </w:p>
    <w:p w14:paraId="48457336" w14:textId="77777777" w:rsidR="006E060A" w:rsidRDefault="006E060A" w:rsidP="006E060A">
      <w:pPr>
        <w:rPr>
          <w:rFonts w:cs="Arial"/>
        </w:rPr>
      </w:pPr>
      <w:r>
        <w:rPr>
          <w:rFonts w:cs="Arial"/>
        </w:rPr>
        <w:t>When Lincoln_Experience_Cfg is set to LINCOLN_EXPERIENCE1 then method 2 configuration</w:t>
      </w:r>
    </w:p>
    <w:p w14:paraId="2B61B7A2" w14:textId="77777777" w:rsidR="006E060A" w:rsidRDefault="006E060A" w:rsidP="006E060A">
      <w:pPr>
        <w:rPr>
          <w:rFonts w:cs="Arial"/>
        </w:rPr>
      </w:pPr>
      <w:r>
        <w:rPr>
          <w:rFonts w:cs="Arial"/>
        </w:rPr>
        <w:t>parameters LR_Stop_Pos_Lamp_Ckt_Usage_Cfg and RR_Stop_Pos_Lamp_Ckt_Usage_Cfg shall be</w:t>
      </w:r>
    </w:p>
    <w:p w14:paraId="5ECE9399" w14:textId="77777777" w:rsidR="006E060A" w:rsidRDefault="006E060A" w:rsidP="006E060A">
      <w:pPr>
        <w:rPr>
          <w:rFonts w:cs="Arial"/>
        </w:rPr>
      </w:pPr>
      <w:r>
        <w:rPr>
          <w:rFonts w:cs="Arial"/>
        </w:rPr>
        <w:t>always set to STOP_TURN, similarly method 3 configuration parameter</w:t>
      </w:r>
    </w:p>
    <w:p w14:paraId="360134F1" w14:textId="77777777" w:rsidR="006E060A" w:rsidRDefault="006E060A" w:rsidP="006E060A">
      <w:pPr>
        <w:rPr>
          <w:rFonts w:cs="Arial"/>
        </w:rPr>
      </w:pPr>
      <w:r>
        <w:rPr>
          <w:rFonts w:cs="Arial"/>
        </w:rPr>
        <w:t>Freq_Cfg[Freq_Sel_Cfg][Park_Lamps_Body_Ckt] shall be always set to DC.</w:t>
      </w:r>
    </w:p>
    <w:p w14:paraId="6758CBA7" w14:textId="77777777" w:rsidR="006E060A" w:rsidRDefault="006E060A" w:rsidP="006E060A">
      <w:pPr>
        <w:rPr>
          <w:rFonts w:cs="Arial"/>
        </w:rPr>
      </w:pPr>
    </w:p>
    <w:p w14:paraId="5489B828" w14:textId="77777777" w:rsidR="006E060A" w:rsidRDefault="006E060A" w:rsidP="006E060A">
      <w:pPr>
        <w:rPr>
          <w:rFonts w:cs="Arial"/>
        </w:rPr>
      </w:pPr>
      <w:r>
        <w:rPr>
          <w:rFonts w:cs="Arial"/>
        </w:rPr>
        <w:t>Type: Discrete</w:t>
      </w:r>
    </w:p>
    <w:p w14:paraId="426AC55A" w14:textId="77777777" w:rsidR="006E060A" w:rsidRDefault="006E060A" w:rsidP="006E060A">
      <w:pPr>
        <w:rPr>
          <w:rFonts w:cs="Arial"/>
        </w:rPr>
      </w:pPr>
      <w:r>
        <w:rPr>
          <w:rFonts w:cs="Arial"/>
        </w:rPr>
        <w:t>Category: ECU Internal</w:t>
      </w:r>
    </w:p>
    <w:p w14:paraId="1521D9FA" w14:textId="77777777" w:rsidR="006E060A" w:rsidRDefault="006E060A" w:rsidP="006E060A">
      <w:pPr>
        <w:rPr>
          <w:rFonts w:cs="Arial"/>
        </w:rPr>
      </w:pPr>
      <w:r>
        <w:rPr>
          <w:rFonts w:cs="Arial"/>
        </w:rPr>
        <w:t>Initial Value: NULL</w:t>
      </w:r>
    </w:p>
    <w:p w14:paraId="4EB3FBD9" w14:textId="77777777" w:rsidR="006E060A" w:rsidRDefault="006E060A" w:rsidP="006E060A">
      <w:pPr>
        <w:rPr>
          <w:rFonts w:cs="Arial"/>
        </w:rPr>
      </w:pPr>
      <w:r>
        <w:rPr>
          <w:rFonts w:cs="Arial"/>
        </w:rPr>
        <w:t>DataType: uint8</w:t>
      </w:r>
    </w:p>
    <w:p w14:paraId="69D19E3A" w14:textId="77777777" w:rsidR="006E060A" w:rsidRDefault="006E060A" w:rsidP="006E060A">
      <w:pPr>
        <w:rPr>
          <w:rFonts w:cs="Arial"/>
        </w:rPr>
      </w:pPr>
      <w:r>
        <w:rPr>
          <w:rFonts w:cs="Arial"/>
        </w:rPr>
        <w:t>Storage Class: Non-Volatile -- Factory Set Method 2 Estimated NVRAM Write 1</w:t>
      </w:r>
    </w:p>
    <w:p w14:paraId="29B01494" w14:textId="77777777" w:rsidR="006E060A" w:rsidRDefault="006E060A" w:rsidP="006E060A">
      <w:pPr>
        <w:rPr>
          <w:rFonts w:cs="Arial"/>
        </w:rPr>
      </w:pPr>
      <w:r>
        <w:rPr>
          <w:rFonts w:cs="Arial"/>
        </w:rPr>
        <w:t>Config Param is: Application Dependent</w:t>
      </w:r>
    </w:p>
    <w:p w14:paraId="63122EC1" w14:textId="77777777" w:rsidR="006E060A" w:rsidRDefault="006E060A" w:rsidP="006E060A">
      <w:pPr>
        <w:rPr>
          <w:rFonts w:cs="Arial"/>
        </w:rPr>
      </w:pPr>
      <w:r>
        <w:rPr>
          <w:rFonts w:cs="Arial"/>
        </w:rPr>
        <w:t>Structure of Data: Scalar</w:t>
      </w:r>
    </w:p>
    <w:p w14:paraId="4B989CC5" w14:textId="77777777" w:rsidR="006E060A" w:rsidRDefault="006E060A" w:rsidP="006E060A">
      <w:pPr>
        <w:rPr>
          <w:rFonts w:cs="Arial"/>
        </w:rPr>
      </w:pPr>
    </w:p>
    <w:p w14:paraId="38C318AB" w14:textId="77777777" w:rsidR="006E060A" w:rsidRDefault="006E060A" w:rsidP="006E060A">
      <w:pPr>
        <w:rPr>
          <w:rFonts w:cs="Arial"/>
        </w:rPr>
      </w:pPr>
      <w:r>
        <w:rPr>
          <w:rFonts w:cs="Arial"/>
        </w:rPr>
        <w:t>LINCOLN_EXPERIENCE1 Lincoln Experience Behaviour1</w:t>
      </w:r>
    </w:p>
    <w:p w14:paraId="2F962F90" w14:textId="77777777" w:rsidR="006E060A" w:rsidRDefault="006E060A" w:rsidP="006E060A">
      <w:pPr>
        <w:rPr>
          <w:rFonts w:cs="Arial"/>
        </w:rPr>
      </w:pPr>
      <w:r>
        <w:rPr>
          <w:rFonts w:cs="Arial"/>
        </w:rPr>
        <w:t>NULL                                  Non Lincoln Vehicle</w:t>
      </w:r>
    </w:p>
    <w:p w14:paraId="2FAB802E"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61612885" w14:textId="77777777" w:rsidR="006E060A" w:rsidRPr="00F03856" w:rsidRDefault="006E060A" w:rsidP="006E060A">
      <w:pPr>
        <w:pStyle w:val="RERequirement"/>
      </w:pPr>
      <w:r>
        <w:rPr>
          <w:noProof/>
        </w:rPr>
        <w:drawing>
          <wp:inline distT="0" distB="0" distL="0" distR="0" wp14:anchorId="66C56D18" wp14:editId="3EF726C2">
            <wp:extent cx="203200" cy="203200"/>
            <wp:effectExtent l="0" t="0" r="0" b="0"/>
            <wp:docPr id="2348"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Run_Active_Count_Max_Cfg</w:t>
      </w:r>
    </w:p>
    <w:p w14:paraId="675C5EEA" w14:textId="77777777" w:rsidR="006E060A" w:rsidRDefault="006E060A" w:rsidP="006E060A">
      <w:pPr>
        <w:rPr>
          <w:rFonts w:cs="Arial"/>
        </w:rPr>
      </w:pPr>
      <w:r>
        <w:rPr>
          <w:rFonts w:cs="Arial"/>
        </w:rPr>
        <w:t>The dataflow decides the max range of a count which is used in Static Sequential by Light Engines.</w:t>
      </w:r>
    </w:p>
    <w:p w14:paraId="5DB226B9" w14:textId="77777777" w:rsidR="006E060A" w:rsidRDefault="006E060A" w:rsidP="006E060A">
      <w:pPr>
        <w:rPr>
          <w:rFonts w:cs="Arial"/>
        </w:rPr>
      </w:pPr>
      <w:r>
        <w:rPr>
          <w:rFonts w:cs="Arial"/>
        </w:rPr>
        <w:t>Type: Numeric</w:t>
      </w:r>
    </w:p>
    <w:p w14:paraId="168480BE" w14:textId="77777777" w:rsidR="006E060A" w:rsidRDefault="006E060A" w:rsidP="006E060A">
      <w:pPr>
        <w:rPr>
          <w:rFonts w:cs="Arial"/>
        </w:rPr>
      </w:pPr>
      <w:r>
        <w:rPr>
          <w:rFonts w:cs="Arial"/>
        </w:rPr>
        <w:t>Category: ECU Internal</w:t>
      </w:r>
    </w:p>
    <w:p w14:paraId="744BC453" w14:textId="77777777" w:rsidR="006E060A" w:rsidRDefault="006E060A" w:rsidP="006E060A">
      <w:pPr>
        <w:rPr>
          <w:rFonts w:cs="Arial"/>
        </w:rPr>
      </w:pPr>
      <w:r>
        <w:rPr>
          <w:rFonts w:cs="Arial"/>
        </w:rPr>
        <w:t>Initial Value: 255</w:t>
      </w:r>
    </w:p>
    <w:p w14:paraId="19B7930D" w14:textId="77777777" w:rsidR="006E060A" w:rsidRDefault="006E060A" w:rsidP="006E060A">
      <w:pPr>
        <w:rPr>
          <w:rFonts w:cs="Arial"/>
        </w:rPr>
      </w:pPr>
      <w:r>
        <w:rPr>
          <w:rFonts w:cs="Arial"/>
        </w:rPr>
        <w:t>DataType: uint8</w:t>
      </w:r>
    </w:p>
    <w:p w14:paraId="3291069B" w14:textId="77777777" w:rsidR="006E060A" w:rsidRDefault="006E060A" w:rsidP="006E060A">
      <w:pPr>
        <w:rPr>
          <w:rFonts w:cs="Arial"/>
        </w:rPr>
      </w:pPr>
      <w:r>
        <w:rPr>
          <w:rFonts w:cs="Arial"/>
        </w:rPr>
        <w:t>Storage Class: Constant</w:t>
      </w:r>
    </w:p>
    <w:p w14:paraId="00B73A96" w14:textId="77777777" w:rsidR="006E060A" w:rsidRDefault="006E060A" w:rsidP="006E060A">
      <w:pPr>
        <w:rPr>
          <w:rFonts w:cs="Arial"/>
        </w:rPr>
      </w:pPr>
      <w:r>
        <w:rPr>
          <w:rFonts w:cs="Arial"/>
        </w:rPr>
        <w:t>Structure of Data: Scalar</w:t>
      </w:r>
    </w:p>
    <w:p w14:paraId="104F2A8B" w14:textId="77777777" w:rsidR="006E060A" w:rsidRDefault="006E060A" w:rsidP="006E060A">
      <w:pPr>
        <w:rPr>
          <w:rFonts w:cs="Arial"/>
        </w:rPr>
      </w:pPr>
      <w:r>
        <w:rPr>
          <w:rFonts w:cs="Arial"/>
        </w:rPr>
        <w:t>Units: Counts</w:t>
      </w:r>
    </w:p>
    <w:p w14:paraId="481FC3C1" w14:textId="77777777" w:rsidR="006E060A" w:rsidRDefault="006E060A" w:rsidP="006E060A">
      <w:pPr>
        <w:rPr>
          <w:rFonts w:cs="Arial"/>
        </w:rPr>
      </w:pPr>
      <w:r>
        <w:rPr>
          <w:rFonts w:cs="Arial"/>
        </w:rPr>
        <w:t>Resolution: 1</w:t>
      </w:r>
    </w:p>
    <w:p w14:paraId="05A59D5E" w14:textId="77777777" w:rsidR="006E060A" w:rsidRDefault="006E060A" w:rsidP="006E060A">
      <w:pPr>
        <w:rPr>
          <w:rFonts w:cs="Arial"/>
        </w:rPr>
      </w:pPr>
      <w:r>
        <w:rPr>
          <w:rFonts w:cs="Arial"/>
        </w:rPr>
        <w:lastRenderedPageBreak/>
        <w:t>Min Value: 0</w:t>
      </w:r>
    </w:p>
    <w:p w14:paraId="3D92DDA4" w14:textId="77777777" w:rsidR="006E060A" w:rsidRDefault="006E060A" w:rsidP="006E060A">
      <w:pPr>
        <w:rPr>
          <w:rFonts w:cs="Arial"/>
        </w:rPr>
      </w:pPr>
      <w:r>
        <w:rPr>
          <w:rFonts w:cs="Arial"/>
        </w:rPr>
        <w:t>Max Value: 255</w:t>
      </w:r>
    </w:p>
    <w:p w14:paraId="464DA2C9"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2B6ADA6E" w14:textId="77777777" w:rsidR="006E060A" w:rsidRPr="00F03856" w:rsidRDefault="006E060A" w:rsidP="006E060A">
      <w:pPr>
        <w:pStyle w:val="RERequirement"/>
      </w:pPr>
      <w:r>
        <w:rPr>
          <w:noProof/>
        </w:rPr>
        <w:drawing>
          <wp:inline distT="0" distB="0" distL="0" distR="0" wp14:anchorId="2A96AFAD" wp14:editId="71DE5976">
            <wp:extent cx="203200" cy="203200"/>
            <wp:effectExtent l="0" t="0" r="0" b="0"/>
            <wp:docPr id="2350"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Run_Active_Count_Min_Cfg</w:t>
      </w:r>
    </w:p>
    <w:p w14:paraId="3D4A6688" w14:textId="77777777" w:rsidR="006E060A" w:rsidRDefault="006E060A" w:rsidP="006E060A">
      <w:pPr>
        <w:rPr>
          <w:rFonts w:cs="Arial"/>
        </w:rPr>
      </w:pPr>
      <w:r>
        <w:rPr>
          <w:rFonts w:cs="Arial"/>
        </w:rPr>
        <w:t>The dataflow decides the starting range of a count which is used for Static Sequential in Lighting Engines.</w:t>
      </w:r>
    </w:p>
    <w:p w14:paraId="6A4C4E90" w14:textId="77777777" w:rsidR="006E060A" w:rsidRDefault="006E060A" w:rsidP="006E060A">
      <w:pPr>
        <w:rPr>
          <w:rFonts w:cs="Arial"/>
        </w:rPr>
      </w:pPr>
      <w:r>
        <w:rPr>
          <w:rFonts w:cs="Arial"/>
        </w:rPr>
        <w:t>Type: Numeric</w:t>
      </w:r>
    </w:p>
    <w:p w14:paraId="0C6EDE61" w14:textId="77777777" w:rsidR="006E060A" w:rsidRDefault="006E060A" w:rsidP="006E060A">
      <w:pPr>
        <w:rPr>
          <w:rFonts w:cs="Arial"/>
        </w:rPr>
      </w:pPr>
      <w:r>
        <w:rPr>
          <w:rFonts w:cs="Arial"/>
        </w:rPr>
        <w:t>Category: ECU Internal</w:t>
      </w:r>
    </w:p>
    <w:p w14:paraId="1455F094" w14:textId="77777777" w:rsidR="006E060A" w:rsidRDefault="006E060A" w:rsidP="006E060A">
      <w:pPr>
        <w:rPr>
          <w:rFonts w:cs="Arial"/>
        </w:rPr>
      </w:pPr>
      <w:r>
        <w:rPr>
          <w:rFonts w:cs="Arial"/>
        </w:rPr>
        <w:t>Initial Value: 0</w:t>
      </w:r>
    </w:p>
    <w:p w14:paraId="3FFB203A" w14:textId="77777777" w:rsidR="006E060A" w:rsidRDefault="006E060A" w:rsidP="006E060A">
      <w:pPr>
        <w:rPr>
          <w:rFonts w:cs="Arial"/>
        </w:rPr>
      </w:pPr>
      <w:r>
        <w:rPr>
          <w:rFonts w:cs="Arial"/>
        </w:rPr>
        <w:t>DataType: uint8</w:t>
      </w:r>
    </w:p>
    <w:p w14:paraId="20102F55" w14:textId="77777777" w:rsidR="006E060A" w:rsidRDefault="006E060A" w:rsidP="006E060A">
      <w:pPr>
        <w:rPr>
          <w:rFonts w:cs="Arial"/>
        </w:rPr>
      </w:pPr>
      <w:r>
        <w:rPr>
          <w:rFonts w:cs="Arial"/>
        </w:rPr>
        <w:t>Storage Class: Constant</w:t>
      </w:r>
    </w:p>
    <w:p w14:paraId="27F496B0" w14:textId="77777777" w:rsidR="006E060A" w:rsidRDefault="006E060A" w:rsidP="006E060A">
      <w:pPr>
        <w:rPr>
          <w:rFonts w:cs="Arial"/>
        </w:rPr>
      </w:pPr>
      <w:r>
        <w:rPr>
          <w:rFonts w:cs="Arial"/>
        </w:rPr>
        <w:t>Structure of Data: Scalar</w:t>
      </w:r>
    </w:p>
    <w:p w14:paraId="6D45AA5D" w14:textId="77777777" w:rsidR="006E060A" w:rsidRDefault="006E060A" w:rsidP="006E060A">
      <w:pPr>
        <w:rPr>
          <w:rFonts w:cs="Arial"/>
        </w:rPr>
      </w:pPr>
      <w:r>
        <w:rPr>
          <w:rFonts w:cs="Arial"/>
        </w:rPr>
        <w:t>Units: Counts</w:t>
      </w:r>
    </w:p>
    <w:p w14:paraId="24A5961E" w14:textId="77777777" w:rsidR="006E060A" w:rsidRDefault="006E060A" w:rsidP="006E060A">
      <w:pPr>
        <w:rPr>
          <w:rFonts w:cs="Arial"/>
        </w:rPr>
      </w:pPr>
      <w:r>
        <w:rPr>
          <w:rFonts w:cs="Arial"/>
        </w:rPr>
        <w:t>Resolution: 1</w:t>
      </w:r>
    </w:p>
    <w:p w14:paraId="7F7CB8C3" w14:textId="77777777" w:rsidR="006E060A" w:rsidRDefault="006E060A" w:rsidP="006E060A">
      <w:pPr>
        <w:rPr>
          <w:rFonts w:cs="Arial"/>
        </w:rPr>
      </w:pPr>
      <w:r>
        <w:rPr>
          <w:rFonts w:cs="Arial"/>
        </w:rPr>
        <w:t>Min Value: 0</w:t>
      </w:r>
    </w:p>
    <w:p w14:paraId="6EC9160F" w14:textId="77777777" w:rsidR="006E060A" w:rsidRDefault="006E060A" w:rsidP="006E060A">
      <w:pPr>
        <w:rPr>
          <w:rFonts w:cs="Arial"/>
        </w:rPr>
      </w:pPr>
      <w:r>
        <w:rPr>
          <w:rFonts w:cs="Arial"/>
        </w:rPr>
        <w:t>Max Value: 50</w:t>
      </w:r>
    </w:p>
    <w:p w14:paraId="33603C27"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0DF08401" w14:textId="77777777" w:rsidR="006E060A" w:rsidRPr="00F03856" w:rsidRDefault="006E060A" w:rsidP="006E060A">
      <w:pPr>
        <w:pStyle w:val="RERequirement"/>
      </w:pPr>
      <w:r>
        <w:rPr>
          <w:noProof/>
        </w:rPr>
        <w:drawing>
          <wp:inline distT="0" distB="0" distL="0" distR="0" wp14:anchorId="7A1AE6FE" wp14:editId="751CAA76">
            <wp:extent cx="203200" cy="203200"/>
            <wp:effectExtent l="0" t="0" r="0" b="0"/>
            <wp:docPr id="2352"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Stat_Seq_Time_Cfg</w:t>
      </w:r>
    </w:p>
    <w:p w14:paraId="5F04DA0D" w14:textId="77777777" w:rsidR="006E060A" w:rsidRDefault="006E060A" w:rsidP="006E060A">
      <w:pPr>
        <w:rPr>
          <w:rFonts w:cs="Arial"/>
        </w:rPr>
      </w:pPr>
      <w:r>
        <w:rPr>
          <w:rFonts w:cs="Arial"/>
        </w:rPr>
        <w:t>This method 2 data decides the increment frequency of counter,The counter is transmitted over LIN.</w:t>
      </w:r>
    </w:p>
    <w:p w14:paraId="582E0DB2" w14:textId="77777777" w:rsidR="006E060A" w:rsidRDefault="006E060A" w:rsidP="006E060A">
      <w:pPr>
        <w:rPr>
          <w:rFonts w:cs="Arial"/>
        </w:rPr>
      </w:pPr>
      <w:r>
        <w:rPr>
          <w:rFonts w:cs="Arial"/>
        </w:rPr>
        <w:t>Type: Numeric</w:t>
      </w:r>
    </w:p>
    <w:p w14:paraId="79D051DB" w14:textId="77777777" w:rsidR="006E060A" w:rsidRDefault="006E060A" w:rsidP="006E060A">
      <w:pPr>
        <w:rPr>
          <w:rFonts w:cs="Arial"/>
        </w:rPr>
      </w:pPr>
      <w:r>
        <w:rPr>
          <w:rFonts w:cs="Arial"/>
        </w:rPr>
        <w:t>Category: ECU Internal</w:t>
      </w:r>
    </w:p>
    <w:p w14:paraId="47E149DA" w14:textId="77777777" w:rsidR="006E060A" w:rsidRDefault="006E060A" w:rsidP="006E060A">
      <w:pPr>
        <w:rPr>
          <w:rFonts w:cs="Arial"/>
        </w:rPr>
      </w:pPr>
      <w:r>
        <w:rPr>
          <w:rFonts w:cs="Arial"/>
        </w:rPr>
        <w:t>Initial Value: 100</w:t>
      </w:r>
    </w:p>
    <w:p w14:paraId="28DAFD73" w14:textId="77777777" w:rsidR="006E060A" w:rsidRDefault="006E060A" w:rsidP="006E060A">
      <w:pPr>
        <w:rPr>
          <w:rFonts w:cs="Arial"/>
        </w:rPr>
      </w:pPr>
      <w:r>
        <w:rPr>
          <w:rFonts w:cs="Arial"/>
        </w:rPr>
        <w:t>DataType: uint8</w:t>
      </w:r>
    </w:p>
    <w:p w14:paraId="7439E2AA" w14:textId="77777777" w:rsidR="006E060A" w:rsidRDefault="006E060A" w:rsidP="006E060A">
      <w:pPr>
        <w:rPr>
          <w:rFonts w:cs="Arial"/>
        </w:rPr>
      </w:pPr>
      <w:r>
        <w:rPr>
          <w:rFonts w:cs="Arial"/>
        </w:rPr>
        <w:t>Storage Class: Non-Volatile -- Factory Set Method 2 Estimated NVRAM Write 1</w:t>
      </w:r>
    </w:p>
    <w:p w14:paraId="6BB9954E" w14:textId="77777777" w:rsidR="006E060A" w:rsidRDefault="006E060A" w:rsidP="006E060A">
      <w:pPr>
        <w:rPr>
          <w:rFonts w:cs="Arial"/>
        </w:rPr>
      </w:pPr>
      <w:r>
        <w:rPr>
          <w:rFonts w:cs="Arial"/>
        </w:rPr>
        <w:t>Config Param is: Application Dependent</w:t>
      </w:r>
    </w:p>
    <w:p w14:paraId="49A1D3C9" w14:textId="77777777" w:rsidR="006E060A" w:rsidRDefault="006E060A" w:rsidP="006E060A">
      <w:pPr>
        <w:rPr>
          <w:rFonts w:cs="Arial"/>
        </w:rPr>
      </w:pPr>
      <w:r>
        <w:rPr>
          <w:rFonts w:cs="Arial"/>
        </w:rPr>
        <w:t>Structure of Data: Scalar</w:t>
      </w:r>
    </w:p>
    <w:p w14:paraId="6046A900" w14:textId="77777777" w:rsidR="006E060A" w:rsidRDefault="006E060A" w:rsidP="006E060A">
      <w:pPr>
        <w:rPr>
          <w:rFonts w:cs="Arial"/>
        </w:rPr>
      </w:pPr>
      <w:r>
        <w:rPr>
          <w:rFonts w:cs="Arial"/>
        </w:rPr>
        <w:t>Units: Milliseconds</w:t>
      </w:r>
    </w:p>
    <w:p w14:paraId="11CE3CD2" w14:textId="77777777" w:rsidR="006E060A" w:rsidRDefault="006E060A" w:rsidP="006E060A">
      <w:pPr>
        <w:rPr>
          <w:rFonts w:cs="Arial"/>
        </w:rPr>
      </w:pPr>
      <w:r>
        <w:rPr>
          <w:rFonts w:cs="Arial"/>
        </w:rPr>
        <w:t>Resolution: 1</w:t>
      </w:r>
    </w:p>
    <w:p w14:paraId="2FFFF345" w14:textId="77777777" w:rsidR="006E060A" w:rsidRDefault="006E060A" w:rsidP="006E060A">
      <w:pPr>
        <w:rPr>
          <w:rFonts w:cs="Arial"/>
        </w:rPr>
      </w:pPr>
      <w:r>
        <w:rPr>
          <w:rFonts w:cs="Arial"/>
        </w:rPr>
        <w:t>Min Value: 0</w:t>
      </w:r>
    </w:p>
    <w:p w14:paraId="092473A3" w14:textId="77777777" w:rsidR="006E060A" w:rsidRDefault="006E060A" w:rsidP="006E060A">
      <w:pPr>
        <w:rPr>
          <w:rFonts w:cs="Arial"/>
        </w:rPr>
      </w:pPr>
      <w:r>
        <w:rPr>
          <w:rFonts w:cs="Arial"/>
        </w:rPr>
        <w:t>Max Value: 250</w:t>
      </w:r>
    </w:p>
    <w:p w14:paraId="5674F853"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60676643" w14:textId="77777777" w:rsidR="006E060A" w:rsidRPr="00F03856" w:rsidRDefault="006E060A" w:rsidP="006E060A">
      <w:pPr>
        <w:pStyle w:val="RERequirement"/>
      </w:pPr>
      <w:r>
        <w:rPr>
          <w:noProof/>
        </w:rPr>
        <w:drawing>
          <wp:inline distT="0" distB="0" distL="0" distR="0" wp14:anchorId="67C46B5F" wp14:editId="75581B1D">
            <wp:extent cx="203200" cy="203200"/>
            <wp:effectExtent l="0" t="0" r="0" b="0"/>
            <wp:docPr id="2354" name="Picture 170752247.jpg" descr="17075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170752247.jpg"/>
                    <pic:cNvPicPr/>
                  </pic:nvPicPr>
                  <pic:blipFill>
                    <a:blip r:embed="rId87" cstate="print"/>
                    <a:stretch>
                      <a:fillRect/>
                    </a:stretch>
                  </pic:blipFill>
                  <pic:spPr>
                    <a:xfrm>
                      <a:off x="0" y="0"/>
                      <a:ext cx="203200" cy="203200"/>
                    </a:xfrm>
                    <a:prstGeom prst="rect">
                      <a:avLst/>
                    </a:prstGeom>
                  </pic:spPr>
                </pic:pic>
              </a:graphicData>
            </a:graphic>
          </wp:inline>
        </w:drawing>
      </w:r>
      <w:r>
        <w:t xml:space="preserve"> Stat_Seq_Wait_Time_Cfg</w:t>
      </w:r>
    </w:p>
    <w:p w14:paraId="79CAF792" w14:textId="77777777" w:rsidR="006E060A" w:rsidRDefault="006E060A" w:rsidP="006E060A">
      <w:pPr>
        <w:rPr>
          <w:rFonts w:cs="Arial"/>
        </w:rPr>
      </w:pPr>
      <w:r>
        <w:rPr>
          <w:rFonts w:cs="Arial"/>
        </w:rPr>
        <w:t>The dataflow is used to decide the rate at which the value of signal Run_Active_Count is written in</w:t>
      </w:r>
    </w:p>
    <w:p w14:paraId="7A889711" w14:textId="77777777" w:rsidR="006E060A" w:rsidRDefault="006E060A" w:rsidP="006E060A">
      <w:pPr>
        <w:rPr>
          <w:rFonts w:cs="Arial"/>
        </w:rPr>
      </w:pPr>
      <w:r>
        <w:rPr>
          <w:rFonts w:cs="Arial"/>
        </w:rPr>
        <w:t>protected RAM once the value of is stabilized to either min or max.</w:t>
      </w:r>
    </w:p>
    <w:p w14:paraId="65187144" w14:textId="77777777" w:rsidR="006E060A" w:rsidRDefault="006E060A" w:rsidP="006E060A">
      <w:pPr>
        <w:rPr>
          <w:rFonts w:cs="Arial"/>
        </w:rPr>
      </w:pPr>
      <w:r>
        <w:rPr>
          <w:rFonts w:cs="Arial"/>
        </w:rPr>
        <w:t>Type: Numeric</w:t>
      </w:r>
    </w:p>
    <w:p w14:paraId="75BE34E9" w14:textId="77777777" w:rsidR="006E060A" w:rsidRDefault="006E060A" w:rsidP="006E060A">
      <w:pPr>
        <w:rPr>
          <w:rFonts w:cs="Arial"/>
        </w:rPr>
      </w:pPr>
      <w:r>
        <w:rPr>
          <w:rFonts w:cs="Arial"/>
        </w:rPr>
        <w:t>Category: ECU Internal</w:t>
      </w:r>
    </w:p>
    <w:p w14:paraId="1D00CE7A" w14:textId="77777777" w:rsidR="006E060A" w:rsidRDefault="006E060A" w:rsidP="006E060A">
      <w:pPr>
        <w:rPr>
          <w:rFonts w:cs="Arial"/>
        </w:rPr>
      </w:pPr>
      <w:r>
        <w:rPr>
          <w:rFonts w:cs="Arial"/>
        </w:rPr>
        <w:t>Initial Value: 5000</w:t>
      </w:r>
    </w:p>
    <w:p w14:paraId="42FDCD4D" w14:textId="77777777" w:rsidR="006E060A" w:rsidRDefault="006E060A" w:rsidP="006E060A">
      <w:pPr>
        <w:rPr>
          <w:rFonts w:cs="Arial"/>
        </w:rPr>
      </w:pPr>
      <w:r>
        <w:rPr>
          <w:rFonts w:cs="Arial"/>
        </w:rPr>
        <w:t>DataType: uint16</w:t>
      </w:r>
    </w:p>
    <w:p w14:paraId="1DB9D88B" w14:textId="77777777" w:rsidR="006E060A" w:rsidRDefault="006E060A" w:rsidP="006E060A">
      <w:pPr>
        <w:rPr>
          <w:rFonts w:cs="Arial"/>
        </w:rPr>
      </w:pPr>
      <w:r>
        <w:rPr>
          <w:rFonts w:cs="Arial"/>
        </w:rPr>
        <w:t>Storage Class: Constant</w:t>
      </w:r>
    </w:p>
    <w:p w14:paraId="7DB5109A" w14:textId="77777777" w:rsidR="006E060A" w:rsidRDefault="006E060A" w:rsidP="006E060A">
      <w:pPr>
        <w:rPr>
          <w:rFonts w:cs="Arial"/>
        </w:rPr>
      </w:pPr>
      <w:r>
        <w:rPr>
          <w:rFonts w:cs="Arial"/>
        </w:rPr>
        <w:t>Structure of Data: Scalar</w:t>
      </w:r>
    </w:p>
    <w:p w14:paraId="264AE86C" w14:textId="77777777" w:rsidR="006E060A" w:rsidRDefault="006E060A" w:rsidP="006E060A">
      <w:pPr>
        <w:rPr>
          <w:rFonts w:cs="Arial"/>
        </w:rPr>
      </w:pPr>
      <w:r>
        <w:rPr>
          <w:rFonts w:cs="Arial"/>
        </w:rPr>
        <w:t>Units: Milliseconds</w:t>
      </w:r>
    </w:p>
    <w:p w14:paraId="22C3301B" w14:textId="77777777" w:rsidR="006E060A" w:rsidRDefault="006E060A" w:rsidP="006E060A">
      <w:pPr>
        <w:rPr>
          <w:rFonts w:cs="Arial"/>
        </w:rPr>
      </w:pPr>
      <w:r>
        <w:rPr>
          <w:rFonts w:cs="Arial"/>
        </w:rPr>
        <w:t>Resolution: 1</w:t>
      </w:r>
    </w:p>
    <w:p w14:paraId="3519507B" w14:textId="77777777" w:rsidR="006E060A" w:rsidRDefault="006E060A" w:rsidP="006E060A">
      <w:pPr>
        <w:rPr>
          <w:rFonts w:cs="Arial"/>
        </w:rPr>
      </w:pPr>
      <w:r>
        <w:rPr>
          <w:rFonts w:cs="Arial"/>
        </w:rPr>
        <w:t>Min Value: 100</w:t>
      </w:r>
    </w:p>
    <w:p w14:paraId="27313BE7" w14:textId="77777777" w:rsidR="006E060A" w:rsidRDefault="006E060A" w:rsidP="006E060A">
      <w:pPr>
        <w:rPr>
          <w:rFonts w:cs="Arial"/>
        </w:rPr>
      </w:pPr>
      <w:r>
        <w:rPr>
          <w:rFonts w:cs="Arial"/>
        </w:rPr>
        <w:t>Max Value: 7000</w:t>
      </w:r>
    </w:p>
    <w:p w14:paraId="26D3CFC2" w14:textId="77777777" w:rsidR="006E060A" w:rsidRPr="0022423B" w:rsidRDefault="006E060A" w:rsidP="006E060A">
      <w:pPr>
        <w:pStyle w:val="Header"/>
        <w:tabs>
          <w:tab w:val="clear" w:pos="4320"/>
          <w:tab w:val="clear" w:pos="8640"/>
          <w:tab w:val="center" w:pos="4680"/>
          <w:tab w:val="right" w:pos="9000"/>
        </w:tabs>
        <w:rPr>
          <w:bCs/>
          <w:sz w:val="16"/>
          <w:szCs w:val="16"/>
          <w:lang w:val="en-GB"/>
        </w:rPr>
      </w:pPr>
    </w:p>
    <w:p w14:paraId="373DD474" w14:textId="2FED8433" w:rsidR="00072314" w:rsidRDefault="00072314" w:rsidP="00072314">
      <w:pPr>
        <w:pStyle w:val="Heading3"/>
        <w:keepNext w:val="0"/>
        <w:tabs>
          <w:tab w:val="clear" w:pos="900"/>
          <w:tab w:val="left" w:pos="709"/>
          <w:tab w:val="left" w:pos="851"/>
        </w:tabs>
        <w:spacing w:before="240"/>
      </w:pPr>
      <w:bookmarkStart w:id="379" w:name="_Toc35000641"/>
      <w:bookmarkStart w:id="380" w:name="_Toc115100466"/>
      <w:r>
        <w:t>Mappings</w:t>
      </w:r>
      <w:bookmarkEnd w:id="379"/>
      <w:bookmarkEnd w:id="380"/>
    </w:p>
    <w:p w14:paraId="154E7E32" w14:textId="68F375CD" w:rsidR="006F039A" w:rsidRDefault="006F039A" w:rsidP="00A96D07"/>
    <w:p w14:paraId="26BF807E" w14:textId="1AEF52F8" w:rsidR="00767670" w:rsidRPr="00F03856" w:rsidRDefault="00767670" w:rsidP="00767670">
      <w:pPr>
        <w:pStyle w:val="RERequirement"/>
      </w:pPr>
      <w:r>
        <w:rPr>
          <w:noProof/>
        </w:rPr>
        <w:drawing>
          <wp:inline distT="0" distB="0" distL="0" distR="0" wp14:anchorId="50150E30" wp14:editId="52CE1B95">
            <wp:extent cx="203200" cy="203200"/>
            <wp:effectExtent l="0" t="0" r="0" b="0"/>
            <wp:docPr id="235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ALM_Power_Status</w:t>
      </w:r>
      <w:r w:rsidR="00843139">
        <w:t xml:space="preserve"> - ALM_Power_Status</w:t>
      </w:r>
    </w:p>
    <w:p w14:paraId="51A5F6DA" w14:textId="77777777" w:rsidR="00FF550B" w:rsidRPr="00767670" w:rsidRDefault="00FF550B" w:rsidP="00767670"/>
    <w:p w14:paraId="26D5F9DA" w14:textId="77777777" w:rsidR="00767670" w:rsidRPr="00F03856" w:rsidRDefault="00767670" w:rsidP="00767670">
      <w:pPr>
        <w:pStyle w:val="RERequirement"/>
      </w:pPr>
      <w:r>
        <w:rPr>
          <w:noProof/>
        </w:rPr>
        <w:lastRenderedPageBreak/>
        <w:drawing>
          <wp:inline distT="0" distB="0" distL="0" distR="0" wp14:anchorId="4804FC4B" wp14:editId="024FA8EF">
            <wp:extent cx="203200" cy="203200"/>
            <wp:effectExtent l="0" t="0" r="0" b="0"/>
            <wp:docPr id="235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LightAmbColor_Temp</w:t>
      </w:r>
      <w:r w:rsidR="00843139">
        <w:t xml:space="preserve"> - LightAmbColor_Temp</w:t>
      </w:r>
    </w:p>
    <w:p w14:paraId="79DEF8C2" w14:textId="77777777" w:rsidR="00FF550B" w:rsidRPr="00767670" w:rsidRDefault="00FF550B" w:rsidP="00767670"/>
    <w:p w14:paraId="79FA1F23" w14:textId="77777777" w:rsidR="00767670" w:rsidRPr="00F03856" w:rsidRDefault="00767670" w:rsidP="00767670">
      <w:pPr>
        <w:pStyle w:val="RERequirement"/>
      </w:pPr>
      <w:r>
        <w:rPr>
          <w:noProof/>
        </w:rPr>
        <w:drawing>
          <wp:inline distT="0" distB="0" distL="0" distR="0" wp14:anchorId="45108A94" wp14:editId="26A11AA0">
            <wp:extent cx="203200" cy="203200"/>
            <wp:effectExtent l="0" t="0" r="0" b="0"/>
            <wp:docPr id="236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LghtAmbColr_No_Rq</w:t>
      </w:r>
      <w:r w:rsidR="00843139">
        <w:t xml:space="preserve"> - LghtAmbColr_No_Rq</w:t>
      </w:r>
    </w:p>
    <w:p w14:paraId="0B897AE1" w14:textId="77777777" w:rsidR="00FF550B" w:rsidRPr="00767670" w:rsidRDefault="00FF550B" w:rsidP="00767670"/>
    <w:p w14:paraId="343BB247" w14:textId="77777777" w:rsidR="00767670" w:rsidRPr="00F03856" w:rsidRDefault="00767670" w:rsidP="00767670">
      <w:pPr>
        <w:pStyle w:val="RERequirement"/>
      </w:pPr>
      <w:r>
        <w:rPr>
          <w:noProof/>
        </w:rPr>
        <w:drawing>
          <wp:inline distT="0" distB="0" distL="0" distR="0" wp14:anchorId="0D8721DA" wp14:editId="142A64BE">
            <wp:extent cx="203200" cy="203200"/>
            <wp:effectExtent l="0" t="0" r="0" b="0"/>
            <wp:docPr id="236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LghtAmbDrvMde_B_Stat</w:t>
      </w:r>
      <w:r w:rsidR="00843139">
        <w:t xml:space="preserve"> - LghtAmbDrvMde_B_Stat</w:t>
      </w:r>
    </w:p>
    <w:p w14:paraId="71330B88" w14:textId="77777777" w:rsidR="00FF550B" w:rsidRPr="00767670" w:rsidRDefault="00FF550B" w:rsidP="00767670"/>
    <w:p w14:paraId="4E4E5405" w14:textId="77777777" w:rsidR="00767670" w:rsidRPr="00F03856" w:rsidRDefault="00767670" w:rsidP="00767670">
      <w:pPr>
        <w:pStyle w:val="RERequirement"/>
      </w:pPr>
      <w:r>
        <w:rPr>
          <w:noProof/>
        </w:rPr>
        <w:drawing>
          <wp:inline distT="0" distB="0" distL="0" distR="0" wp14:anchorId="39677782" wp14:editId="51608FB1">
            <wp:extent cx="203200" cy="203200"/>
            <wp:effectExtent l="0" t="0" r="0" b="0"/>
            <wp:docPr id="236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PR_DoorLock_Status</w:t>
      </w:r>
      <w:r w:rsidR="00843139">
        <w:t xml:space="preserve"> - PR_DoorLock_Status</w:t>
      </w:r>
    </w:p>
    <w:p w14:paraId="2DFA2826" w14:textId="77777777" w:rsidR="00FF550B" w:rsidRPr="00767670" w:rsidRDefault="00FF550B" w:rsidP="00767670"/>
    <w:p w14:paraId="70E2F598" w14:textId="77777777" w:rsidR="00767670" w:rsidRPr="00F03856" w:rsidRDefault="00767670" w:rsidP="00767670">
      <w:pPr>
        <w:pStyle w:val="RERequirement"/>
      </w:pPr>
      <w:r>
        <w:rPr>
          <w:noProof/>
        </w:rPr>
        <w:drawing>
          <wp:inline distT="0" distB="0" distL="0" distR="0" wp14:anchorId="00754E80" wp14:editId="2F5125C5">
            <wp:extent cx="203200" cy="203200"/>
            <wp:effectExtent l="0" t="0" r="0" b="0"/>
            <wp:docPr id="236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IlluminatedExit_Rqst</w:t>
      </w:r>
      <w:r w:rsidR="00843139">
        <w:t xml:space="preserve"> - IlluminatedExit_Rqst</w:t>
      </w:r>
    </w:p>
    <w:p w14:paraId="4DF4C679" w14:textId="77777777" w:rsidR="00FF550B" w:rsidRPr="00767670" w:rsidRDefault="00FF550B" w:rsidP="00767670"/>
    <w:p w14:paraId="426EEC58" w14:textId="77777777" w:rsidR="00767670" w:rsidRPr="00F03856" w:rsidRDefault="00767670" w:rsidP="00767670">
      <w:pPr>
        <w:pStyle w:val="RERequirement"/>
      </w:pPr>
      <w:r>
        <w:rPr>
          <w:noProof/>
        </w:rPr>
        <w:drawing>
          <wp:inline distT="0" distB="0" distL="0" distR="0" wp14:anchorId="5722C2EB" wp14:editId="6B9C9A3B">
            <wp:extent cx="203200" cy="203200"/>
            <wp:effectExtent l="0" t="0" r="0" b="0"/>
            <wp:docPr id="236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Ambient_Status</w:t>
      </w:r>
      <w:r w:rsidR="00843139">
        <w:t xml:space="preserve"> - Ambient_Status</w:t>
      </w:r>
    </w:p>
    <w:p w14:paraId="346DC463" w14:textId="77777777" w:rsidR="00FF550B" w:rsidRPr="00767670" w:rsidRDefault="00FF550B" w:rsidP="00767670"/>
    <w:p w14:paraId="7213CA53" w14:textId="77777777" w:rsidR="00767670" w:rsidRPr="00F03856" w:rsidRDefault="00767670" w:rsidP="00767670">
      <w:pPr>
        <w:pStyle w:val="RERequirement"/>
      </w:pPr>
      <w:r>
        <w:rPr>
          <w:noProof/>
        </w:rPr>
        <w:drawing>
          <wp:inline distT="0" distB="0" distL="0" distR="0" wp14:anchorId="71D5BE52" wp14:editId="2FF3376B">
            <wp:extent cx="203200" cy="203200"/>
            <wp:effectExtent l="0" t="0" r="0" b="0"/>
            <wp:docPr id="237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PF_DoorLock_Status</w:t>
      </w:r>
      <w:r w:rsidR="00843139">
        <w:t xml:space="preserve"> - PF_DoorLock_Status</w:t>
      </w:r>
    </w:p>
    <w:p w14:paraId="7C45D37A" w14:textId="77777777" w:rsidR="00FF550B" w:rsidRPr="00767670" w:rsidRDefault="00FF550B" w:rsidP="00767670"/>
    <w:p w14:paraId="1DCEDCF1" w14:textId="77777777" w:rsidR="00767670" w:rsidRPr="00F03856" w:rsidRDefault="00767670" w:rsidP="00767670">
      <w:pPr>
        <w:pStyle w:val="RERequirement"/>
      </w:pPr>
      <w:r>
        <w:rPr>
          <w:noProof/>
        </w:rPr>
        <w:drawing>
          <wp:inline distT="0" distB="0" distL="0" distR="0" wp14:anchorId="20A1BF71" wp14:editId="783A1509">
            <wp:extent cx="203200" cy="203200"/>
            <wp:effectExtent l="0" t="0" r="0" b="0"/>
            <wp:docPr id="237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Local_OpMode</w:t>
      </w:r>
      <w:r w:rsidR="00843139">
        <w:t xml:space="preserve"> - Local_OpMode</w:t>
      </w:r>
    </w:p>
    <w:p w14:paraId="23FED980" w14:textId="77777777" w:rsidR="00FF550B" w:rsidRPr="00767670" w:rsidRDefault="00FF550B" w:rsidP="00767670"/>
    <w:p w14:paraId="02EAD613" w14:textId="77777777" w:rsidR="00767670" w:rsidRPr="00F03856" w:rsidRDefault="00767670" w:rsidP="00767670">
      <w:pPr>
        <w:pStyle w:val="RERequirement"/>
      </w:pPr>
      <w:r>
        <w:rPr>
          <w:noProof/>
        </w:rPr>
        <w:drawing>
          <wp:inline distT="0" distB="0" distL="0" distR="0" wp14:anchorId="6745E2F1" wp14:editId="7F202E4F">
            <wp:extent cx="203200" cy="203200"/>
            <wp:effectExtent l="0" t="0" r="0" b="0"/>
            <wp:docPr id="237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AmbientColor_Cfg</w:t>
      </w:r>
      <w:r w:rsidR="00843139">
        <w:t xml:space="preserve"> - AmbientColor_Cfg</w:t>
      </w:r>
    </w:p>
    <w:p w14:paraId="062350D3" w14:textId="77777777" w:rsidR="00FF550B" w:rsidRPr="00767670" w:rsidRDefault="00FF550B" w:rsidP="00767670"/>
    <w:p w14:paraId="13E071CB" w14:textId="77777777" w:rsidR="00767670" w:rsidRPr="00F03856" w:rsidRDefault="00767670" w:rsidP="00767670">
      <w:pPr>
        <w:pStyle w:val="RERequirement"/>
      </w:pPr>
      <w:r>
        <w:rPr>
          <w:noProof/>
        </w:rPr>
        <w:drawing>
          <wp:inline distT="0" distB="0" distL="0" distR="0" wp14:anchorId="109D8915" wp14:editId="06A0B230">
            <wp:extent cx="203200" cy="203200"/>
            <wp:effectExtent l="0" t="0" r="0" b="0"/>
            <wp:docPr id="237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PR_Door_Ajar_Status</w:t>
      </w:r>
      <w:r w:rsidR="00843139">
        <w:t xml:space="preserve"> - PR_Door_Ajar_Status</w:t>
      </w:r>
    </w:p>
    <w:p w14:paraId="247A39A0" w14:textId="77777777" w:rsidR="00FF550B" w:rsidRPr="00767670" w:rsidRDefault="00FF550B" w:rsidP="00767670"/>
    <w:p w14:paraId="00018542" w14:textId="77777777" w:rsidR="00767670" w:rsidRPr="00F03856" w:rsidRDefault="00767670" w:rsidP="00767670">
      <w:pPr>
        <w:pStyle w:val="RERequirement"/>
      </w:pPr>
      <w:r>
        <w:rPr>
          <w:noProof/>
        </w:rPr>
        <w:drawing>
          <wp:inline distT="0" distB="0" distL="0" distR="0" wp14:anchorId="5DE0A0D2" wp14:editId="0D8679C6">
            <wp:extent cx="203200" cy="203200"/>
            <wp:effectExtent l="0" t="0" r="0" b="0"/>
            <wp:docPr id="237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LghtAmbIntns_No_Rq</w:t>
      </w:r>
      <w:r w:rsidR="00843139">
        <w:t xml:space="preserve"> - LghtAmbIntns_No_Rq</w:t>
      </w:r>
    </w:p>
    <w:p w14:paraId="5561F3CE" w14:textId="77777777" w:rsidR="00FF550B" w:rsidRPr="00767670" w:rsidRDefault="00FF550B" w:rsidP="00767670"/>
    <w:p w14:paraId="29D2F839" w14:textId="77777777" w:rsidR="00767670" w:rsidRPr="00F03856" w:rsidRDefault="00767670" w:rsidP="00767670">
      <w:pPr>
        <w:pStyle w:val="RERequirement"/>
      </w:pPr>
      <w:r>
        <w:rPr>
          <w:noProof/>
        </w:rPr>
        <w:drawing>
          <wp:inline distT="0" distB="0" distL="0" distR="0" wp14:anchorId="7AFA6077" wp14:editId="7253B6A1">
            <wp:extent cx="203200" cy="203200"/>
            <wp:effectExtent l="0" t="0" r="0" b="0"/>
            <wp:docPr id="238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ALM_ConditionedPower</w:t>
      </w:r>
      <w:r w:rsidR="00843139">
        <w:t xml:space="preserve"> - ALM_Conditioned_Pwr_Ckt</w:t>
      </w:r>
    </w:p>
    <w:p w14:paraId="1D896C37" w14:textId="77777777" w:rsidR="00FF550B" w:rsidRPr="00767670" w:rsidRDefault="00FF550B" w:rsidP="00767670"/>
    <w:p w14:paraId="3C0934BA" w14:textId="77777777" w:rsidR="00767670" w:rsidRPr="00F03856" w:rsidRDefault="00767670" w:rsidP="00767670">
      <w:pPr>
        <w:pStyle w:val="RERequirement"/>
      </w:pPr>
      <w:r>
        <w:rPr>
          <w:noProof/>
        </w:rPr>
        <w:drawing>
          <wp:inline distT="0" distB="0" distL="0" distR="0" wp14:anchorId="10923301" wp14:editId="53BB7239">
            <wp:extent cx="203200" cy="203200"/>
            <wp:effectExtent l="0" t="0" r="0" b="0"/>
            <wp:docPr id="238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DispOpr_CS</w:t>
      </w:r>
      <w:r w:rsidR="00843139">
        <w:t xml:space="preserve"> - CtrStkDsplyOp_D_Rq</w:t>
      </w:r>
    </w:p>
    <w:p w14:paraId="483886A2" w14:textId="77777777" w:rsidR="00FF550B" w:rsidRPr="00767670" w:rsidRDefault="00FF550B" w:rsidP="00767670"/>
    <w:p w14:paraId="3B91BE22" w14:textId="77777777" w:rsidR="00767670" w:rsidRPr="00F03856" w:rsidRDefault="00767670" w:rsidP="00767670">
      <w:pPr>
        <w:pStyle w:val="RERequirement"/>
      </w:pPr>
      <w:r>
        <w:rPr>
          <w:noProof/>
        </w:rPr>
        <w:drawing>
          <wp:inline distT="0" distB="0" distL="0" distR="0" wp14:anchorId="5919CBC6" wp14:editId="4DAB4751">
            <wp:extent cx="203200" cy="203200"/>
            <wp:effectExtent l="0" t="0" r="0" b="0"/>
            <wp:docPr id="238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DF_DoorLock_Status</w:t>
      </w:r>
      <w:r w:rsidR="00843139">
        <w:t xml:space="preserve"> - DF_DoorLock_Status</w:t>
      </w:r>
    </w:p>
    <w:p w14:paraId="6137EA8D" w14:textId="77777777" w:rsidR="00FF550B" w:rsidRPr="00767670" w:rsidRDefault="00FF550B" w:rsidP="00767670"/>
    <w:p w14:paraId="392E1903" w14:textId="77777777" w:rsidR="00767670" w:rsidRPr="00F03856" w:rsidRDefault="00767670" w:rsidP="00767670">
      <w:pPr>
        <w:pStyle w:val="RERequirement"/>
      </w:pPr>
      <w:r>
        <w:rPr>
          <w:noProof/>
        </w:rPr>
        <w:drawing>
          <wp:inline distT="0" distB="0" distL="0" distR="0" wp14:anchorId="3EDBC6D7" wp14:editId="10680CD6">
            <wp:extent cx="203200" cy="203200"/>
            <wp:effectExtent l="0" t="0" r="0" b="0"/>
            <wp:docPr id="238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LghtAmbDrvMde_D_Rq</w:t>
      </w:r>
      <w:r w:rsidR="00843139">
        <w:t xml:space="preserve"> - LghtAmbDrvMde_D_Rq</w:t>
      </w:r>
    </w:p>
    <w:p w14:paraId="3882503F" w14:textId="77777777" w:rsidR="00FF550B" w:rsidRPr="00767670" w:rsidRDefault="00FF550B" w:rsidP="00767670"/>
    <w:p w14:paraId="7A4D57A7" w14:textId="77777777" w:rsidR="00767670" w:rsidRPr="00F03856" w:rsidRDefault="00767670" w:rsidP="00767670">
      <w:pPr>
        <w:pStyle w:val="RERequirement"/>
      </w:pPr>
      <w:r>
        <w:rPr>
          <w:noProof/>
        </w:rPr>
        <w:lastRenderedPageBreak/>
        <w:drawing>
          <wp:inline distT="0" distB="0" distL="0" distR="0" wp14:anchorId="02C12259" wp14:editId="464F5113">
            <wp:extent cx="203200" cy="203200"/>
            <wp:effectExtent l="0" t="0" r="0" b="0"/>
            <wp:docPr id="238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Update_Intensity</w:t>
      </w:r>
      <w:r w:rsidR="00843139">
        <w:t xml:space="preserve"> - Update_Intensity</w:t>
      </w:r>
    </w:p>
    <w:p w14:paraId="0428888C" w14:textId="77777777" w:rsidR="00FF550B" w:rsidRPr="00767670" w:rsidRDefault="00FF550B" w:rsidP="00767670"/>
    <w:p w14:paraId="220B2579" w14:textId="77777777" w:rsidR="00767670" w:rsidRPr="00F03856" w:rsidRDefault="00767670" w:rsidP="00767670">
      <w:pPr>
        <w:pStyle w:val="RERequirement"/>
      </w:pPr>
      <w:r>
        <w:rPr>
          <w:noProof/>
        </w:rPr>
        <w:drawing>
          <wp:inline distT="0" distB="0" distL="0" distR="0" wp14:anchorId="6BE62E34" wp14:editId="78876BBC">
            <wp:extent cx="203200" cy="203200"/>
            <wp:effectExtent l="0" t="0" r="0" b="0"/>
            <wp:docPr id="239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ALM_Conditioned_Pwr_Arb</w:t>
      </w:r>
      <w:r w:rsidR="00843139">
        <w:t xml:space="preserve"> - ALM_Conditioned_Pwr_Arb</w:t>
      </w:r>
    </w:p>
    <w:p w14:paraId="20A958CB" w14:textId="77777777" w:rsidR="00FF550B" w:rsidRPr="00767670" w:rsidRDefault="00FF550B" w:rsidP="00767670"/>
    <w:p w14:paraId="1BC02250" w14:textId="77777777" w:rsidR="00767670" w:rsidRPr="00F03856" w:rsidRDefault="00767670" w:rsidP="00767670">
      <w:pPr>
        <w:pStyle w:val="RERequirement"/>
      </w:pPr>
      <w:r>
        <w:rPr>
          <w:noProof/>
        </w:rPr>
        <w:drawing>
          <wp:inline distT="0" distB="0" distL="0" distR="0" wp14:anchorId="7E3D0C65" wp14:editId="07117DB3">
            <wp:extent cx="203200" cy="203200"/>
            <wp:effectExtent l="0" t="0" r="0" b="0"/>
            <wp:docPr id="239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SelDrvMdeHmi03_Rq</w:t>
      </w:r>
      <w:r w:rsidR="00843139">
        <w:t xml:space="preserve"> - SelDrvMdeHmi03_D_Rq</w:t>
      </w:r>
    </w:p>
    <w:p w14:paraId="34F1243D" w14:textId="77777777" w:rsidR="00FF550B" w:rsidRPr="00767670" w:rsidRDefault="00FF550B" w:rsidP="00767670"/>
    <w:p w14:paraId="22081573" w14:textId="77777777" w:rsidR="00767670" w:rsidRPr="00F03856" w:rsidRDefault="00767670" w:rsidP="00767670">
      <w:pPr>
        <w:pStyle w:val="RERequirement"/>
      </w:pPr>
      <w:r>
        <w:rPr>
          <w:noProof/>
        </w:rPr>
        <w:drawing>
          <wp:inline distT="0" distB="0" distL="0" distR="0" wp14:anchorId="450FEB02" wp14:editId="0EB7814C">
            <wp:extent cx="203200" cy="203200"/>
            <wp:effectExtent l="0" t="0" r="0" b="0"/>
            <wp:docPr id="239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DBR_Reset_Cmd</w:t>
      </w:r>
      <w:r w:rsidR="00843139">
        <w:t xml:space="preserve"> - DBR_Reset_Cmd</w:t>
      </w:r>
    </w:p>
    <w:p w14:paraId="2B2B95B9" w14:textId="77777777" w:rsidR="00FF550B" w:rsidRPr="00767670" w:rsidRDefault="00FF550B" w:rsidP="00767670"/>
    <w:p w14:paraId="421BB5D8" w14:textId="77777777" w:rsidR="00767670" w:rsidRPr="00F03856" w:rsidRDefault="00767670" w:rsidP="00767670">
      <w:pPr>
        <w:pStyle w:val="RERequirement"/>
      </w:pPr>
      <w:r>
        <w:rPr>
          <w:noProof/>
        </w:rPr>
        <w:drawing>
          <wp:inline distT="0" distB="0" distL="0" distR="0" wp14:anchorId="30E804B8" wp14:editId="5009E4F4">
            <wp:extent cx="203200" cy="203200"/>
            <wp:effectExtent l="0" t="0" r="0" b="0"/>
            <wp:docPr id="239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PersIndex_CS</w:t>
      </w:r>
      <w:r w:rsidR="00843139">
        <w:t xml:space="preserve"> - CtrStkPersIndex_D_Actl</w:t>
      </w:r>
    </w:p>
    <w:p w14:paraId="3C1BFEEE" w14:textId="77777777" w:rsidR="00FF550B" w:rsidRPr="00767670" w:rsidRDefault="00FF550B" w:rsidP="00767670"/>
    <w:p w14:paraId="190FB3AD" w14:textId="77777777" w:rsidR="00767670" w:rsidRPr="00F03856" w:rsidRDefault="00767670" w:rsidP="00767670">
      <w:pPr>
        <w:pStyle w:val="RERequirement"/>
      </w:pPr>
      <w:r>
        <w:rPr>
          <w:noProof/>
        </w:rPr>
        <w:drawing>
          <wp:inline distT="0" distB="0" distL="0" distR="0" wp14:anchorId="26A143E0" wp14:editId="13B5BD0C">
            <wp:extent cx="203200" cy="203200"/>
            <wp:effectExtent l="0" t="0" r="0" b="0"/>
            <wp:docPr id="239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Customer_Color</w:t>
      </w:r>
      <w:r w:rsidR="00843139">
        <w:t xml:space="preserve"> - Customer_Color</w:t>
      </w:r>
    </w:p>
    <w:p w14:paraId="0A6CA4B4" w14:textId="77777777" w:rsidR="00FF550B" w:rsidRPr="00767670" w:rsidRDefault="00FF550B" w:rsidP="00767670"/>
    <w:p w14:paraId="04F7515B" w14:textId="77777777" w:rsidR="00767670" w:rsidRPr="00F03856" w:rsidRDefault="00767670" w:rsidP="00767670">
      <w:pPr>
        <w:pStyle w:val="RERequirement"/>
      </w:pPr>
      <w:r>
        <w:rPr>
          <w:noProof/>
        </w:rPr>
        <w:drawing>
          <wp:inline distT="0" distB="0" distL="0" distR="0" wp14:anchorId="3E223294" wp14:editId="40FB1A9A">
            <wp:extent cx="203200" cy="203200"/>
            <wp:effectExtent l="0" t="0" r="0" b="0"/>
            <wp:docPr id="240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DoorAjar</w:t>
      </w:r>
      <w:r w:rsidR="00843139">
        <w:t xml:space="preserve"> - PF_Door_Ajar_Status</w:t>
      </w:r>
    </w:p>
    <w:p w14:paraId="1EF8B9DF" w14:textId="77777777" w:rsidR="00FF550B" w:rsidRPr="00767670" w:rsidRDefault="00FF550B" w:rsidP="00767670"/>
    <w:p w14:paraId="46FF6120" w14:textId="77777777" w:rsidR="00767670" w:rsidRPr="00F03856" w:rsidRDefault="00767670" w:rsidP="00767670">
      <w:pPr>
        <w:pStyle w:val="RERequirement"/>
      </w:pPr>
      <w:r>
        <w:rPr>
          <w:noProof/>
        </w:rPr>
        <w:drawing>
          <wp:inline distT="0" distB="0" distL="0" distR="0" wp14:anchorId="7C3860AE" wp14:editId="19E1F224">
            <wp:extent cx="203200" cy="203200"/>
            <wp:effectExtent l="0" t="0" r="0" b="0"/>
            <wp:docPr id="240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DoorAjar</w:t>
      </w:r>
      <w:r w:rsidR="00843139">
        <w:t xml:space="preserve"> - DR_Door_Ajar_Status</w:t>
      </w:r>
    </w:p>
    <w:p w14:paraId="4E3DDC8B" w14:textId="77777777" w:rsidR="00FF550B" w:rsidRPr="00767670" w:rsidRDefault="00FF550B" w:rsidP="00767670"/>
    <w:p w14:paraId="3642AB1F" w14:textId="77777777" w:rsidR="00767670" w:rsidRPr="00F03856" w:rsidRDefault="00767670" w:rsidP="00767670">
      <w:pPr>
        <w:pStyle w:val="RERequirement"/>
      </w:pPr>
      <w:r>
        <w:rPr>
          <w:noProof/>
        </w:rPr>
        <w:drawing>
          <wp:inline distT="0" distB="0" distL="0" distR="0" wp14:anchorId="0C131D88" wp14:editId="5460A4B3">
            <wp:extent cx="203200" cy="203200"/>
            <wp:effectExtent l="0" t="0" r="0" b="0"/>
            <wp:docPr id="240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DoorAjar</w:t>
      </w:r>
      <w:r w:rsidR="00843139">
        <w:t xml:space="preserve"> - PR_Door_Ajar_Status</w:t>
      </w:r>
    </w:p>
    <w:p w14:paraId="36AB89F2" w14:textId="77777777" w:rsidR="00FF550B" w:rsidRPr="00767670" w:rsidRDefault="00FF550B" w:rsidP="00767670"/>
    <w:p w14:paraId="6DD7DFE7" w14:textId="77777777" w:rsidR="00767670" w:rsidRPr="00F03856" w:rsidRDefault="00767670" w:rsidP="00767670">
      <w:pPr>
        <w:pStyle w:val="RERequirement"/>
      </w:pPr>
      <w:r>
        <w:rPr>
          <w:noProof/>
        </w:rPr>
        <w:drawing>
          <wp:inline distT="0" distB="0" distL="0" distR="0" wp14:anchorId="1A9B4D02" wp14:editId="52E6015E">
            <wp:extent cx="203200" cy="203200"/>
            <wp:effectExtent l="0" t="0" r="0" b="0"/>
            <wp:docPr id="240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DoorAjar</w:t>
      </w:r>
      <w:r w:rsidR="00843139">
        <w:t xml:space="preserve"> - DF_Door_Ajar_Status</w:t>
      </w:r>
    </w:p>
    <w:p w14:paraId="0DB59CB4" w14:textId="77777777" w:rsidR="00FF550B" w:rsidRPr="00767670" w:rsidRDefault="00FF550B" w:rsidP="00767670"/>
    <w:p w14:paraId="0B495B91" w14:textId="77777777" w:rsidR="00767670" w:rsidRPr="00F03856" w:rsidRDefault="00767670" w:rsidP="00767670">
      <w:pPr>
        <w:pStyle w:val="RERequirement"/>
      </w:pPr>
      <w:r>
        <w:rPr>
          <w:noProof/>
        </w:rPr>
        <w:drawing>
          <wp:inline distT="0" distB="0" distL="0" distR="0" wp14:anchorId="5CCF6377" wp14:editId="1B27B0C9">
            <wp:extent cx="203200" cy="203200"/>
            <wp:effectExtent l="0" t="0" r="0" b="0"/>
            <wp:docPr id="240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PF_Door_Ajar_Status</w:t>
      </w:r>
      <w:r w:rsidR="00843139">
        <w:t xml:space="preserve"> - PF_Door_Ajar_Status</w:t>
      </w:r>
    </w:p>
    <w:p w14:paraId="184A89AB" w14:textId="77777777" w:rsidR="00FF550B" w:rsidRPr="00767670" w:rsidRDefault="00FF550B" w:rsidP="00767670"/>
    <w:p w14:paraId="7E901D3D" w14:textId="77777777" w:rsidR="00767670" w:rsidRPr="00F03856" w:rsidRDefault="00767670" w:rsidP="00767670">
      <w:pPr>
        <w:pStyle w:val="RERequirement"/>
      </w:pPr>
      <w:r>
        <w:rPr>
          <w:noProof/>
        </w:rPr>
        <w:drawing>
          <wp:inline distT="0" distB="0" distL="0" distR="0" wp14:anchorId="5CB5DFB7" wp14:editId="4854615F">
            <wp:extent cx="203200" cy="203200"/>
            <wp:effectExtent l="0" t="0" r="0" b="0"/>
            <wp:docPr id="241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AmbientDim_Cfg</w:t>
      </w:r>
      <w:r w:rsidR="00843139">
        <w:t xml:space="preserve"> - AmbientDim_Cfg</w:t>
      </w:r>
    </w:p>
    <w:p w14:paraId="79BEAF3C" w14:textId="77777777" w:rsidR="00FF550B" w:rsidRPr="00767670" w:rsidRDefault="00FF550B" w:rsidP="00767670"/>
    <w:p w14:paraId="2355773A" w14:textId="77777777" w:rsidR="00767670" w:rsidRPr="00F03856" w:rsidRDefault="00767670" w:rsidP="00767670">
      <w:pPr>
        <w:pStyle w:val="RERequirement"/>
      </w:pPr>
      <w:r>
        <w:rPr>
          <w:noProof/>
        </w:rPr>
        <w:drawing>
          <wp:inline distT="0" distB="0" distL="0" distR="0" wp14:anchorId="682856F2" wp14:editId="6E9C6F28">
            <wp:extent cx="203200" cy="203200"/>
            <wp:effectExtent l="0" t="0" r="0" b="0"/>
            <wp:docPr id="241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WelcomeFarewell_Status</w:t>
      </w:r>
      <w:r w:rsidR="00843139">
        <w:t xml:space="preserve"> - WelcomeFarewell_Status</w:t>
      </w:r>
    </w:p>
    <w:p w14:paraId="20CBAB3D" w14:textId="77777777" w:rsidR="00FF550B" w:rsidRPr="00767670" w:rsidRDefault="00FF550B" w:rsidP="00767670"/>
    <w:p w14:paraId="4074FB5B" w14:textId="77777777" w:rsidR="00767670" w:rsidRPr="00F03856" w:rsidRDefault="00767670" w:rsidP="00767670">
      <w:pPr>
        <w:pStyle w:val="RERequirement"/>
      </w:pPr>
      <w:r>
        <w:rPr>
          <w:noProof/>
        </w:rPr>
        <w:drawing>
          <wp:inline distT="0" distB="0" distL="0" distR="0" wp14:anchorId="02614B4B" wp14:editId="6992362A">
            <wp:extent cx="203200" cy="203200"/>
            <wp:effectExtent l="0" t="0" r="0" b="0"/>
            <wp:docPr id="241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Delayed_Accessory_Cmd</w:t>
      </w:r>
      <w:r w:rsidR="00843139">
        <w:t xml:space="preserve"> - Delayed_Accessory_Cmd</w:t>
      </w:r>
    </w:p>
    <w:p w14:paraId="62DBB4BD" w14:textId="77777777" w:rsidR="00FF550B" w:rsidRPr="00767670" w:rsidRDefault="00FF550B" w:rsidP="00767670"/>
    <w:p w14:paraId="21B198F8" w14:textId="77777777" w:rsidR="00767670" w:rsidRPr="00F03856" w:rsidRDefault="00767670" w:rsidP="00767670">
      <w:pPr>
        <w:pStyle w:val="RERequirement"/>
      </w:pPr>
      <w:r>
        <w:rPr>
          <w:noProof/>
        </w:rPr>
        <w:drawing>
          <wp:inline distT="0" distB="0" distL="0" distR="0" wp14:anchorId="2934D2C3" wp14:editId="6A8643BA">
            <wp:extent cx="203200" cy="203200"/>
            <wp:effectExtent l="0" t="0" r="0" b="0"/>
            <wp:docPr id="241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DR_Door_Ajar_Status</w:t>
      </w:r>
      <w:r w:rsidR="00843139">
        <w:t xml:space="preserve"> - DR_Door_Ajar_Status</w:t>
      </w:r>
    </w:p>
    <w:p w14:paraId="3546218F" w14:textId="77777777" w:rsidR="00FF550B" w:rsidRPr="00767670" w:rsidRDefault="00FF550B" w:rsidP="00767670"/>
    <w:p w14:paraId="5E823F04" w14:textId="77777777" w:rsidR="00767670" w:rsidRPr="00F03856" w:rsidRDefault="00767670" w:rsidP="00767670">
      <w:pPr>
        <w:pStyle w:val="RERequirement"/>
      </w:pPr>
      <w:r>
        <w:rPr>
          <w:noProof/>
        </w:rPr>
        <w:lastRenderedPageBreak/>
        <w:drawing>
          <wp:inline distT="0" distB="0" distL="0" distR="0" wp14:anchorId="3BE11BF3" wp14:editId="45FA09E6">
            <wp:extent cx="203200" cy="203200"/>
            <wp:effectExtent l="0" t="0" r="0" b="0"/>
            <wp:docPr id="241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PersNum</w:t>
      </w:r>
      <w:r w:rsidR="00843139">
        <w:t xml:space="preserve"> - PersNo_D_Actl</w:t>
      </w:r>
    </w:p>
    <w:p w14:paraId="45B87503" w14:textId="77777777" w:rsidR="00FF550B" w:rsidRPr="00767670" w:rsidRDefault="00FF550B" w:rsidP="00767670"/>
    <w:p w14:paraId="506DD7E5" w14:textId="77777777" w:rsidR="00767670" w:rsidRPr="00F03856" w:rsidRDefault="00767670" w:rsidP="00767670">
      <w:pPr>
        <w:pStyle w:val="RERequirement"/>
      </w:pPr>
      <w:r>
        <w:rPr>
          <w:noProof/>
        </w:rPr>
        <w:drawing>
          <wp:inline distT="0" distB="0" distL="0" distR="0" wp14:anchorId="245AA77B" wp14:editId="44D7D4E1">
            <wp:extent cx="203200" cy="203200"/>
            <wp:effectExtent l="0" t="0" r="0" b="0"/>
            <wp:docPr id="242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Update_Color</w:t>
      </w:r>
      <w:r w:rsidR="00843139">
        <w:t xml:space="preserve"> - Update_Color</w:t>
      </w:r>
    </w:p>
    <w:p w14:paraId="210043EF" w14:textId="77777777" w:rsidR="00FF550B" w:rsidRPr="00767670" w:rsidRDefault="00FF550B" w:rsidP="00767670"/>
    <w:p w14:paraId="223AF634" w14:textId="77777777" w:rsidR="00767670" w:rsidRPr="00F03856" w:rsidRDefault="00767670" w:rsidP="00767670">
      <w:pPr>
        <w:pStyle w:val="RERequirement"/>
      </w:pPr>
      <w:r>
        <w:rPr>
          <w:noProof/>
        </w:rPr>
        <w:drawing>
          <wp:inline distT="0" distB="0" distL="0" distR="0" wp14:anchorId="270E823F" wp14:editId="72A781CD">
            <wp:extent cx="203200" cy="203200"/>
            <wp:effectExtent l="0" t="0" r="0" b="0"/>
            <wp:docPr id="242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LightAmbColor_No</w:t>
      </w:r>
      <w:r w:rsidR="00843139">
        <w:t xml:space="preserve"> - LightAmbColor_No</w:t>
      </w:r>
    </w:p>
    <w:p w14:paraId="4B03DC37" w14:textId="77777777" w:rsidR="00FF550B" w:rsidRPr="00767670" w:rsidRDefault="00FF550B" w:rsidP="00767670"/>
    <w:p w14:paraId="6E241414" w14:textId="77777777" w:rsidR="00767670" w:rsidRPr="00F03856" w:rsidRDefault="00767670" w:rsidP="00767670">
      <w:pPr>
        <w:pStyle w:val="RERequirement"/>
      </w:pPr>
      <w:r>
        <w:rPr>
          <w:noProof/>
        </w:rPr>
        <w:drawing>
          <wp:inline distT="0" distB="0" distL="0" distR="0" wp14:anchorId="1F2B8A4A" wp14:editId="6464F340">
            <wp:extent cx="203200" cy="203200"/>
            <wp:effectExtent l="0" t="0" r="0" b="0"/>
            <wp:docPr id="242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LowVoltMode</w:t>
      </w:r>
      <w:r w:rsidR="00843139">
        <w:t xml:space="preserve"> - LowVoltMode</w:t>
      </w:r>
    </w:p>
    <w:p w14:paraId="792324E5" w14:textId="77777777" w:rsidR="00FF550B" w:rsidRPr="00767670" w:rsidRDefault="00FF550B" w:rsidP="00767670"/>
    <w:p w14:paraId="544B591B" w14:textId="77777777" w:rsidR="00767670" w:rsidRPr="00F03856" w:rsidRDefault="00767670" w:rsidP="00767670">
      <w:pPr>
        <w:pStyle w:val="RERequirement"/>
      </w:pPr>
      <w:r>
        <w:rPr>
          <w:noProof/>
        </w:rPr>
        <w:drawing>
          <wp:inline distT="0" distB="0" distL="0" distR="0" wp14:anchorId="0FD4CB33" wp14:editId="71841B0C">
            <wp:extent cx="203200" cy="203200"/>
            <wp:effectExtent l="0" t="0" r="0" b="0"/>
            <wp:docPr id="242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LightAmbIntsty_No_Rq</w:t>
      </w:r>
      <w:r w:rsidR="00843139">
        <w:t xml:space="preserve"> - LightAmbIntsty_No_Rq</w:t>
      </w:r>
    </w:p>
    <w:p w14:paraId="69A63AA5" w14:textId="77777777" w:rsidR="00FF550B" w:rsidRPr="00767670" w:rsidRDefault="00FF550B" w:rsidP="00767670"/>
    <w:p w14:paraId="2924C3FA" w14:textId="77777777" w:rsidR="00767670" w:rsidRPr="00F03856" w:rsidRDefault="00767670" w:rsidP="00767670">
      <w:pPr>
        <w:pStyle w:val="RERequirement"/>
      </w:pPr>
      <w:r>
        <w:rPr>
          <w:noProof/>
        </w:rPr>
        <w:drawing>
          <wp:inline distT="0" distB="0" distL="0" distR="0" wp14:anchorId="740E8C0C" wp14:editId="6D1FAFC1">
            <wp:extent cx="203200" cy="203200"/>
            <wp:effectExtent l="0" t="0" r="0" b="0"/>
            <wp:docPr id="242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AmbientMsg_Rqst</w:t>
      </w:r>
      <w:r w:rsidR="00843139">
        <w:t xml:space="preserve"> - AmbientMsg_Rqst</w:t>
      </w:r>
    </w:p>
    <w:p w14:paraId="027F2737" w14:textId="77777777" w:rsidR="00FF550B" w:rsidRPr="00767670" w:rsidRDefault="00FF550B" w:rsidP="00767670"/>
    <w:p w14:paraId="631010D7" w14:textId="77777777" w:rsidR="00767670" w:rsidRPr="00F03856" w:rsidRDefault="00767670" w:rsidP="00767670">
      <w:pPr>
        <w:pStyle w:val="RERequirement"/>
      </w:pPr>
      <w:r>
        <w:rPr>
          <w:noProof/>
        </w:rPr>
        <w:drawing>
          <wp:inline distT="0" distB="0" distL="0" distR="0" wp14:anchorId="73A661A4" wp14:editId="50FCCB63">
            <wp:extent cx="203200" cy="203200"/>
            <wp:effectExtent l="0" t="0" r="0" b="0"/>
            <wp:docPr id="243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CourtesyDemand_BSave_Rqst</w:t>
      </w:r>
      <w:r w:rsidR="00843139">
        <w:t xml:space="preserve"> - CourtesyDemand_BSave_Rqst</w:t>
      </w:r>
    </w:p>
    <w:p w14:paraId="7A62FA38" w14:textId="77777777" w:rsidR="00FF550B" w:rsidRPr="00767670" w:rsidRDefault="00FF550B" w:rsidP="00767670"/>
    <w:p w14:paraId="42263FB0" w14:textId="77777777" w:rsidR="00767670" w:rsidRPr="00F03856" w:rsidRDefault="00767670" w:rsidP="00767670">
      <w:pPr>
        <w:pStyle w:val="RERequirement"/>
      </w:pPr>
      <w:r>
        <w:rPr>
          <w:noProof/>
        </w:rPr>
        <w:drawing>
          <wp:inline distT="0" distB="0" distL="0" distR="0" wp14:anchorId="0D1363B8" wp14:editId="3BE539A6">
            <wp:extent cx="203200" cy="203200"/>
            <wp:effectExtent l="0" t="0" r="0" b="0"/>
            <wp:docPr id="243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DoorCourtesyLight_Rqst</w:t>
      </w:r>
      <w:r w:rsidR="00843139">
        <w:t xml:space="preserve"> - DoorCourtesyLight_Rqst</w:t>
      </w:r>
    </w:p>
    <w:p w14:paraId="50661AD4" w14:textId="77777777" w:rsidR="00FF550B" w:rsidRPr="00767670" w:rsidRDefault="00FF550B" w:rsidP="00767670"/>
    <w:p w14:paraId="78201353" w14:textId="77777777" w:rsidR="00767670" w:rsidRPr="00F03856" w:rsidRDefault="00767670" w:rsidP="00767670">
      <w:pPr>
        <w:pStyle w:val="RERequirement"/>
      </w:pPr>
      <w:r>
        <w:rPr>
          <w:noProof/>
        </w:rPr>
        <w:drawing>
          <wp:inline distT="0" distB="0" distL="0" distR="0" wp14:anchorId="63E16ACC" wp14:editId="59CAF79D">
            <wp:extent cx="203200" cy="203200"/>
            <wp:effectExtent l="0" t="0" r="0" b="0"/>
            <wp:docPr id="243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DF_Door_Ajar_Status</w:t>
      </w:r>
      <w:r w:rsidR="00843139">
        <w:t xml:space="preserve"> - DF_Door_Ajar_Status</w:t>
      </w:r>
    </w:p>
    <w:p w14:paraId="01924EF8" w14:textId="77777777" w:rsidR="00FF550B" w:rsidRPr="00767670" w:rsidRDefault="00FF550B" w:rsidP="00767670"/>
    <w:p w14:paraId="64EC1E4A" w14:textId="77777777" w:rsidR="00767670" w:rsidRPr="00F03856" w:rsidRDefault="00767670" w:rsidP="00767670">
      <w:pPr>
        <w:pStyle w:val="RERequirement"/>
      </w:pPr>
      <w:r>
        <w:rPr>
          <w:noProof/>
        </w:rPr>
        <w:drawing>
          <wp:inline distT="0" distB="0" distL="0" distR="0" wp14:anchorId="5A8A2444" wp14:editId="009E2391">
            <wp:extent cx="203200" cy="203200"/>
            <wp:effectExtent l="0" t="0" r="0" b="0"/>
            <wp:docPr id="243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LightAmbColor_No_Actl</w:t>
      </w:r>
      <w:r w:rsidR="00843139">
        <w:t xml:space="preserve"> - LightAmbColor_No_Actl</w:t>
      </w:r>
    </w:p>
    <w:p w14:paraId="5152DE71" w14:textId="77777777" w:rsidR="00FF550B" w:rsidRPr="00767670" w:rsidRDefault="00FF550B" w:rsidP="00767670"/>
    <w:p w14:paraId="732C6705" w14:textId="77777777" w:rsidR="00767670" w:rsidRPr="00F03856" w:rsidRDefault="00767670" w:rsidP="00767670">
      <w:pPr>
        <w:pStyle w:val="RERequirement"/>
      </w:pPr>
      <w:r>
        <w:rPr>
          <w:noProof/>
        </w:rPr>
        <w:drawing>
          <wp:inline distT="0" distB="0" distL="0" distR="0" wp14:anchorId="4DC72381" wp14:editId="6BA9DDAF">
            <wp:extent cx="203200" cy="203200"/>
            <wp:effectExtent l="0" t="0" r="0" b="0"/>
            <wp:docPr id="243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VBattState</w:t>
      </w:r>
      <w:r w:rsidR="00843139">
        <w:t xml:space="preserve"> - VBattState</w:t>
      </w:r>
    </w:p>
    <w:p w14:paraId="09792015" w14:textId="77777777" w:rsidR="00FF550B" w:rsidRPr="00767670" w:rsidRDefault="00FF550B" w:rsidP="00767670"/>
    <w:p w14:paraId="06D08373" w14:textId="77777777" w:rsidR="00767670" w:rsidRPr="00F03856" w:rsidRDefault="00767670" w:rsidP="00767670">
      <w:pPr>
        <w:pStyle w:val="RERequirement"/>
      </w:pPr>
      <w:r>
        <w:rPr>
          <w:noProof/>
        </w:rPr>
        <w:drawing>
          <wp:inline distT="0" distB="0" distL="0" distR="0" wp14:anchorId="6EAA755D" wp14:editId="1C65551E">
            <wp:extent cx="203200" cy="203200"/>
            <wp:effectExtent l="0" t="0" r="0" b="0"/>
            <wp:docPr id="244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Color</w:t>
      </w:r>
      <w:r w:rsidR="00843139">
        <w:t xml:space="preserve"> - Color</w:t>
      </w:r>
    </w:p>
    <w:p w14:paraId="084F80A3" w14:textId="77777777" w:rsidR="00FF550B" w:rsidRPr="00767670" w:rsidRDefault="00FF550B" w:rsidP="00767670"/>
    <w:p w14:paraId="6D06A6FB" w14:textId="77777777" w:rsidR="00767670" w:rsidRPr="00F03856" w:rsidRDefault="00767670" w:rsidP="00767670">
      <w:pPr>
        <w:pStyle w:val="RERequirement"/>
      </w:pPr>
      <w:r>
        <w:rPr>
          <w:noProof/>
        </w:rPr>
        <w:drawing>
          <wp:inline distT="0" distB="0" distL="0" distR="0" wp14:anchorId="767F1BC3" wp14:editId="05590D11">
            <wp:extent cx="203200" cy="203200"/>
            <wp:effectExtent l="0" t="0" r="0" b="0"/>
            <wp:docPr id="244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DoorLocked</w:t>
      </w:r>
      <w:r w:rsidR="00843139">
        <w:t xml:space="preserve"> - DR_DoorLock_Status</w:t>
      </w:r>
    </w:p>
    <w:p w14:paraId="3340ED1C" w14:textId="77777777" w:rsidR="00FF550B" w:rsidRPr="00767670" w:rsidRDefault="00FF550B" w:rsidP="00767670"/>
    <w:p w14:paraId="5CD523D0" w14:textId="77777777" w:rsidR="00767670" w:rsidRPr="00F03856" w:rsidRDefault="00767670" w:rsidP="00767670">
      <w:pPr>
        <w:pStyle w:val="RERequirement"/>
      </w:pPr>
      <w:r>
        <w:rPr>
          <w:noProof/>
        </w:rPr>
        <w:drawing>
          <wp:inline distT="0" distB="0" distL="0" distR="0" wp14:anchorId="4456F727" wp14:editId="575472ED">
            <wp:extent cx="203200" cy="203200"/>
            <wp:effectExtent l="0" t="0" r="0" b="0"/>
            <wp:docPr id="244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DoorLocked</w:t>
      </w:r>
      <w:r w:rsidR="00843139">
        <w:t xml:space="preserve"> - DF_DoorLock_Status</w:t>
      </w:r>
    </w:p>
    <w:p w14:paraId="77CBB7D4" w14:textId="77777777" w:rsidR="00FF550B" w:rsidRPr="00767670" w:rsidRDefault="00FF550B" w:rsidP="00767670"/>
    <w:p w14:paraId="5D5834FA" w14:textId="77777777" w:rsidR="00767670" w:rsidRPr="00F03856" w:rsidRDefault="00767670" w:rsidP="00767670">
      <w:pPr>
        <w:pStyle w:val="RERequirement"/>
      </w:pPr>
      <w:r>
        <w:rPr>
          <w:noProof/>
        </w:rPr>
        <w:drawing>
          <wp:inline distT="0" distB="0" distL="0" distR="0" wp14:anchorId="5DC9CD2E" wp14:editId="21D14ACF">
            <wp:extent cx="203200" cy="203200"/>
            <wp:effectExtent l="0" t="0" r="0" b="0"/>
            <wp:docPr id="244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DoorLocked</w:t>
      </w:r>
      <w:r w:rsidR="00843139">
        <w:t xml:space="preserve"> - PR_DoorLock_Status</w:t>
      </w:r>
    </w:p>
    <w:p w14:paraId="1BF5497E" w14:textId="77777777" w:rsidR="00FF550B" w:rsidRPr="00767670" w:rsidRDefault="00FF550B" w:rsidP="00767670"/>
    <w:p w14:paraId="2C11251E" w14:textId="77777777" w:rsidR="00767670" w:rsidRPr="00F03856" w:rsidRDefault="00767670" w:rsidP="00767670">
      <w:pPr>
        <w:pStyle w:val="RERequirement"/>
      </w:pPr>
      <w:r>
        <w:rPr>
          <w:noProof/>
        </w:rPr>
        <w:lastRenderedPageBreak/>
        <w:drawing>
          <wp:inline distT="0" distB="0" distL="0" distR="0" wp14:anchorId="752FACA8" wp14:editId="40FF917B">
            <wp:extent cx="203200" cy="203200"/>
            <wp:effectExtent l="0" t="0" r="0" b="0"/>
            <wp:docPr id="244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DoorLocked</w:t>
      </w:r>
      <w:r w:rsidR="00843139">
        <w:t xml:space="preserve"> - PF_DoorLock_Status</w:t>
      </w:r>
    </w:p>
    <w:p w14:paraId="28C9A82C" w14:textId="77777777" w:rsidR="00FF550B" w:rsidRPr="00767670" w:rsidRDefault="00FF550B" w:rsidP="00767670"/>
    <w:p w14:paraId="5B456345" w14:textId="77777777" w:rsidR="00767670" w:rsidRPr="00F03856" w:rsidRDefault="00767670" w:rsidP="00767670">
      <w:pPr>
        <w:pStyle w:val="RERequirement"/>
      </w:pPr>
      <w:r>
        <w:rPr>
          <w:noProof/>
        </w:rPr>
        <w:drawing>
          <wp:inline distT="0" distB="0" distL="0" distR="0" wp14:anchorId="277CFD9E" wp14:editId="011A5963">
            <wp:extent cx="203200" cy="203200"/>
            <wp:effectExtent l="0" t="0" r="0" b="0"/>
            <wp:docPr id="245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Approach_LightShow</w:t>
      </w:r>
      <w:r w:rsidR="00843139">
        <w:t xml:space="preserve"> - Approach_LightShow</w:t>
      </w:r>
    </w:p>
    <w:p w14:paraId="0FFE2C41" w14:textId="77777777" w:rsidR="00FF550B" w:rsidRPr="00767670" w:rsidRDefault="00FF550B" w:rsidP="00767670"/>
    <w:p w14:paraId="24F47974" w14:textId="77777777" w:rsidR="00767670" w:rsidRPr="00F03856" w:rsidRDefault="00767670" w:rsidP="00767670">
      <w:pPr>
        <w:pStyle w:val="RERequirement"/>
      </w:pPr>
      <w:r>
        <w:rPr>
          <w:noProof/>
        </w:rPr>
        <w:drawing>
          <wp:inline distT="0" distB="0" distL="0" distR="0" wp14:anchorId="6AE3ED46" wp14:editId="45128D1E">
            <wp:extent cx="203200" cy="203200"/>
            <wp:effectExtent l="0" t="0" r="0" b="0"/>
            <wp:docPr id="245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DiagSession</w:t>
      </w:r>
      <w:r w:rsidR="00843139">
        <w:t xml:space="preserve"> - DiagSession</w:t>
      </w:r>
    </w:p>
    <w:p w14:paraId="51E427B0" w14:textId="77777777" w:rsidR="00FF550B" w:rsidRPr="00767670" w:rsidRDefault="00FF550B" w:rsidP="00767670"/>
    <w:p w14:paraId="38D36EE5" w14:textId="77777777" w:rsidR="00767670" w:rsidRPr="00F03856" w:rsidRDefault="00767670" w:rsidP="00767670">
      <w:pPr>
        <w:pStyle w:val="RERequirement"/>
      </w:pPr>
      <w:r>
        <w:rPr>
          <w:noProof/>
        </w:rPr>
        <w:drawing>
          <wp:inline distT="0" distB="0" distL="0" distR="0" wp14:anchorId="73BC927C" wp14:editId="244C900A">
            <wp:extent cx="203200" cy="203200"/>
            <wp:effectExtent l="0" t="0" r="0" b="0"/>
            <wp:docPr id="245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LightAmbIntsty_No</w:t>
      </w:r>
      <w:r w:rsidR="00843139">
        <w:t xml:space="preserve"> - LightAmbIntsty_No</w:t>
      </w:r>
    </w:p>
    <w:p w14:paraId="22520682" w14:textId="77777777" w:rsidR="00FF550B" w:rsidRPr="00767670" w:rsidRDefault="00FF550B" w:rsidP="00767670"/>
    <w:p w14:paraId="3FD06F5C" w14:textId="77777777" w:rsidR="00767670" w:rsidRPr="00F03856" w:rsidRDefault="00767670" w:rsidP="00767670">
      <w:pPr>
        <w:pStyle w:val="RERequirement"/>
      </w:pPr>
      <w:r>
        <w:rPr>
          <w:noProof/>
        </w:rPr>
        <w:drawing>
          <wp:inline distT="0" distB="0" distL="0" distR="0" wp14:anchorId="283EA62D" wp14:editId="0679DE53">
            <wp:extent cx="203200" cy="203200"/>
            <wp:effectExtent l="0" t="0" r="0" b="0"/>
            <wp:docPr id="245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Parklamps_Command</w:t>
      </w:r>
      <w:r w:rsidR="00843139">
        <w:t xml:space="preserve"> - Parklamps_Command</w:t>
      </w:r>
    </w:p>
    <w:p w14:paraId="3A4CF6DC" w14:textId="77777777" w:rsidR="00FF550B" w:rsidRPr="00767670" w:rsidRDefault="00FF550B" w:rsidP="00767670"/>
    <w:p w14:paraId="35A738FA" w14:textId="77777777" w:rsidR="00767670" w:rsidRPr="00F03856" w:rsidRDefault="00767670" w:rsidP="00767670">
      <w:pPr>
        <w:pStyle w:val="RERequirement"/>
      </w:pPr>
      <w:r>
        <w:rPr>
          <w:noProof/>
        </w:rPr>
        <w:drawing>
          <wp:inline distT="0" distB="0" distL="0" distR="0" wp14:anchorId="0C52BEB1" wp14:editId="5D6A4A0A">
            <wp:extent cx="203200" cy="203200"/>
            <wp:effectExtent l="0" t="0" r="0" b="0"/>
            <wp:docPr id="245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DR_DoorLock_Status</w:t>
      </w:r>
      <w:r w:rsidR="00843139">
        <w:t xml:space="preserve"> - DR_DoorLock_Status</w:t>
      </w:r>
    </w:p>
    <w:p w14:paraId="6B41AD9A" w14:textId="77777777" w:rsidR="00FF550B" w:rsidRPr="00767670" w:rsidRDefault="00FF550B" w:rsidP="00767670"/>
    <w:p w14:paraId="51ADE488" w14:textId="77777777" w:rsidR="00767670" w:rsidRPr="00F03856" w:rsidRDefault="00767670" w:rsidP="00767670">
      <w:pPr>
        <w:pStyle w:val="RERequirement"/>
      </w:pPr>
      <w:r>
        <w:rPr>
          <w:noProof/>
        </w:rPr>
        <w:drawing>
          <wp:inline distT="0" distB="0" distL="0" distR="0" wp14:anchorId="51A7553F" wp14:editId="1B7E3625">
            <wp:extent cx="203200" cy="203200"/>
            <wp:effectExtent l="0" t="0" r="0" b="0"/>
            <wp:docPr id="246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ALM_Location_ID</w:t>
      </w:r>
      <w:r w:rsidR="00843139">
        <w:t xml:space="preserve"> - Location_ID</w:t>
      </w:r>
    </w:p>
    <w:p w14:paraId="17250B5A" w14:textId="77777777" w:rsidR="00FF550B" w:rsidRPr="00767670" w:rsidRDefault="00FF550B" w:rsidP="00767670"/>
    <w:p w14:paraId="03313C4A" w14:textId="77777777" w:rsidR="00767670" w:rsidRPr="00F03856" w:rsidRDefault="00767670" w:rsidP="00767670">
      <w:pPr>
        <w:pStyle w:val="RERequirement"/>
      </w:pPr>
      <w:r>
        <w:rPr>
          <w:noProof/>
        </w:rPr>
        <w:drawing>
          <wp:inline distT="0" distB="0" distL="0" distR="0" wp14:anchorId="53EFDE44" wp14:editId="342EB2B7">
            <wp:extent cx="203200" cy="203200"/>
            <wp:effectExtent l="0" t="0" r="0" b="0"/>
            <wp:docPr id="246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Reset</w:t>
      </w:r>
      <w:r w:rsidR="00843139">
        <w:t xml:space="preserve"> - Reset</w:t>
      </w:r>
    </w:p>
    <w:p w14:paraId="12E28607" w14:textId="77777777" w:rsidR="00FF550B" w:rsidRPr="00767670" w:rsidRDefault="00FF550B" w:rsidP="00767670"/>
    <w:p w14:paraId="173C754B" w14:textId="77777777" w:rsidR="00767670" w:rsidRPr="00F03856" w:rsidRDefault="00767670" w:rsidP="00767670">
      <w:pPr>
        <w:pStyle w:val="RERequirement"/>
      </w:pPr>
      <w:r>
        <w:rPr>
          <w:noProof/>
        </w:rPr>
        <w:drawing>
          <wp:inline distT="0" distB="0" distL="0" distR="0" wp14:anchorId="7E8AF26A" wp14:editId="3382C7D7">
            <wp:extent cx="203200" cy="203200"/>
            <wp:effectExtent l="0" t="0" r="0" b="0"/>
            <wp:docPr id="246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Intensity</w:t>
      </w:r>
      <w:r w:rsidR="00843139">
        <w:t xml:space="preserve"> - Intensity</w:t>
      </w:r>
    </w:p>
    <w:p w14:paraId="056C71F3" w14:textId="77777777" w:rsidR="00FF550B" w:rsidRPr="00767670" w:rsidRDefault="00FF550B" w:rsidP="00767670"/>
    <w:p w14:paraId="2C5C377E" w14:textId="77777777" w:rsidR="00767670" w:rsidRPr="00F03856" w:rsidRDefault="00767670" w:rsidP="00767670">
      <w:pPr>
        <w:pStyle w:val="RERequirement"/>
      </w:pPr>
      <w:r>
        <w:rPr>
          <w:noProof/>
        </w:rPr>
        <w:drawing>
          <wp:inline distT="0" distB="0" distL="0" distR="0" wp14:anchorId="3B395C58" wp14:editId="2298829F">
            <wp:extent cx="203200" cy="203200"/>
            <wp:effectExtent l="0" t="0" r="0" b="0"/>
            <wp:docPr id="246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LG_Other_Door_Ajar_Status</w:t>
      </w:r>
      <w:r w:rsidR="00843139">
        <w:t xml:space="preserve"> - LG_Other_Door_Ajar_Status</w:t>
      </w:r>
    </w:p>
    <w:p w14:paraId="68C9A9CC" w14:textId="77777777" w:rsidR="00FF550B" w:rsidRPr="00767670" w:rsidRDefault="00FF550B" w:rsidP="00767670"/>
    <w:p w14:paraId="1B83ECD3" w14:textId="77777777" w:rsidR="00767670" w:rsidRPr="00F03856" w:rsidRDefault="00767670" w:rsidP="00767670">
      <w:pPr>
        <w:pStyle w:val="RERequirement"/>
      </w:pPr>
      <w:r>
        <w:rPr>
          <w:noProof/>
        </w:rPr>
        <w:drawing>
          <wp:inline distT="0" distB="0" distL="0" distR="0" wp14:anchorId="4FD7E1C1" wp14:editId="27FC9AB5">
            <wp:extent cx="203200" cy="203200"/>
            <wp:effectExtent l="0" t="0" r="0" b="0"/>
            <wp:docPr id="246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LightAmbColor_No_Rq</w:t>
      </w:r>
      <w:r w:rsidR="00843139">
        <w:t xml:space="preserve"> - LightAmbColor_No_Rq</w:t>
      </w:r>
    </w:p>
    <w:p w14:paraId="2F211BD7" w14:textId="77777777" w:rsidR="00FF550B" w:rsidRPr="00767670" w:rsidRDefault="00FF550B" w:rsidP="00767670"/>
    <w:p w14:paraId="2435E1FF" w14:textId="77777777" w:rsidR="00767670" w:rsidRPr="00F03856" w:rsidRDefault="00767670" w:rsidP="00767670">
      <w:pPr>
        <w:pStyle w:val="RERequirement"/>
      </w:pPr>
      <w:r>
        <w:rPr>
          <w:noProof/>
        </w:rPr>
        <w:drawing>
          <wp:inline distT="0" distB="0" distL="0" distR="0" wp14:anchorId="20C7D352" wp14:editId="2D02A1CB">
            <wp:extent cx="203200" cy="203200"/>
            <wp:effectExtent l="0" t="0" r="0" b="0"/>
            <wp:docPr id="247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CourtesyDelay_Rqst</w:t>
      </w:r>
      <w:r w:rsidR="00843139">
        <w:t xml:space="preserve"> - CourtesyDelay_Rqst</w:t>
      </w:r>
    </w:p>
    <w:p w14:paraId="422BB3C7" w14:textId="77777777" w:rsidR="00FF550B" w:rsidRPr="00767670" w:rsidRDefault="00FF550B" w:rsidP="00767670"/>
    <w:p w14:paraId="219C9F5A" w14:textId="77777777" w:rsidR="00767670" w:rsidRPr="00F03856" w:rsidRDefault="00767670" w:rsidP="00767670">
      <w:pPr>
        <w:pStyle w:val="RERequirement"/>
      </w:pPr>
      <w:r>
        <w:rPr>
          <w:noProof/>
        </w:rPr>
        <w:drawing>
          <wp:inline distT="0" distB="0" distL="0" distR="0" wp14:anchorId="5905BAA4" wp14:editId="4BD613DF">
            <wp:extent cx="203200" cy="203200"/>
            <wp:effectExtent l="0" t="0" r="0" b="0"/>
            <wp:docPr id="247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All_DoorLock_Status</w:t>
      </w:r>
      <w:r w:rsidR="00843139">
        <w:t xml:space="preserve"> - All_DoorLock_Status</w:t>
      </w:r>
    </w:p>
    <w:p w14:paraId="109A132B" w14:textId="77777777" w:rsidR="00FF550B" w:rsidRPr="00767670" w:rsidRDefault="00FF550B" w:rsidP="00767670"/>
    <w:p w14:paraId="01DE1970" w14:textId="77777777" w:rsidR="00767670" w:rsidRPr="00F03856" w:rsidRDefault="00767670" w:rsidP="00767670">
      <w:pPr>
        <w:pStyle w:val="RERequirement"/>
      </w:pPr>
      <w:r>
        <w:rPr>
          <w:noProof/>
        </w:rPr>
        <w:drawing>
          <wp:inline distT="0" distB="0" distL="0" distR="0" wp14:anchorId="6EC53A3C" wp14:editId="1F58030A">
            <wp:extent cx="203200" cy="203200"/>
            <wp:effectExtent l="0" t="0" r="0" b="0"/>
            <wp:docPr id="247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SelDrvMdeHmi03_D_Rq_ComStat</w:t>
      </w:r>
      <w:r w:rsidR="00843139">
        <w:t xml:space="preserve"> - SelDrvMdeHmi03_D_Rq_ComStat</w:t>
      </w:r>
    </w:p>
    <w:p w14:paraId="408295BC" w14:textId="77777777" w:rsidR="00FF550B" w:rsidRPr="00767670" w:rsidRDefault="00FF550B" w:rsidP="00767670"/>
    <w:p w14:paraId="6CB7220A" w14:textId="77777777" w:rsidR="00767670" w:rsidRPr="00F03856" w:rsidRDefault="00767670" w:rsidP="00767670">
      <w:pPr>
        <w:pStyle w:val="RERequirement"/>
      </w:pPr>
      <w:r>
        <w:rPr>
          <w:noProof/>
        </w:rPr>
        <w:drawing>
          <wp:inline distT="0" distB="0" distL="0" distR="0" wp14:anchorId="0E795833" wp14:editId="60394D87">
            <wp:extent cx="203200" cy="203200"/>
            <wp:effectExtent l="0" t="0" r="0" b="0"/>
            <wp:docPr id="247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FET_Ctrl</w:t>
      </w:r>
      <w:r w:rsidR="00843139">
        <w:t xml:space="preserve"> - FET_Ctrl</w:t>
      </w:r>
    </w:p>
    <w:p w14:paraId="48A1DB2F" w14:textId="77777777" w:rsidR="00FF550B" w:rsidRPr="00767670" w:rsidRDefault="00FF550B" w:rsidP="00767670"/>
    <w:p w14:paraId="0462762A" w14:textId="77777777" w:rsidR="00767670" w:rsidRPr="00F03856" w:rsidRDefault="00767670" w:rsidP="00767670">
      <w:pPr>
        <w:pStyle w:val="RERequirement"/>
      </w:pPr>
      <w:r>
        <w:rPr>
          <w:noProof/>
        </w:rPr>
        <w:lastRenderedPageBreak/>
        <w:drawing>
          <wp:inline distT="0" distB="0" distL="0" distR="0" wp14:anchorId="11602C4E" wp14:editId="31907445">
            <wp:extent cx="203200" cy="203200"/>
            <wp:effectExtent l="0" t="0" r="0" b="0"/>
            <wp:docPr id="2478"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IlluminatedEntry_Rqst</w:t>
      </w:r>
      <w:r w:rsidR="00843139">
        <w:t xml:space="preserve"> - IlluminatedEntry_Rqst</w:t>
      </w:r>
    </w:p>
    <w:p w14:paraId="505BE5CD" w14:textId="77777777" w:rsidR="00FF550B" w:rsidRPr="00767670" w:rsidRDefault="00FF550B" w:rsidP="00767670"/>
    <w:p w14:paraId="708BBA51" w14:textId="77777777" w:rsidR="00767670" w:rsidRPr="00F03856" w:rsidRDefault="00767670" w:rsidP="00767670">
      <w:pPr>
        <w:pStyle w:val="RERequirement"/>
      </w:pPr>
      <w:r>
        <w:rPr>
          <w:noProof/>
        </w:rPr>
        <w:drawing>
          <wp:inline distT="0" distB="0" distL="0" distR="0" wp14:anchorId="0DC93CEF" wp14:editId="7C334356">
            <wp:extent cx="203200" cy="203200"/>
            <wp:effectExtent l="0" t="0" r="0" b="0"/>
            <wp:docPr id="2480"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Ramp</w:t>
      </w:r>
      <w:r w:rsidR="00843139">
        <w:t xml:space="preserve"> - Ramp</w:t>
      </w:r>
    </w:p>
    <w:p w14:paraId="3B77B541" w14:textId="77777777" w:rsidR="00FF550B" w:rsidRPr="00767670" w:rsidRDefault="00FF550B" w:rsidP="00767670"/>
    <w:p w14:paraId="7A7153F4" w14:textId="77777777" w:rsidR="00767670" w:rsidRPr="00F03856" w:rsidRDefault="00767670" w:rsidP="00767670">
      <w:pPr>
        <w:pStyle w:val="RERequirement"/>
      </w:pPr>
      <w:r>
        <w:rPr>
          <w:noProof/>
        </w:rPr>
        <w:drawing>
          <wp:inline distT="0" distB="0" distL="0" distR="0" wp14:anchorId="55AB2204" wp14:editId="2144E353">
            <wp:extent cx="203200" cy="203200"/>
            <wp:effectExtent l="0" t="0" r="0" b="0"/>
            <wp:docPr id="2482"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Customer_Intensity</w:t>
      </w:r>
      <w:r w:rsidR="00843139">
        <w:t xml:space="preserve"> - Customer_Intensity</w:t>
      </w:r>
    </w:p>
    <w:p w14:paraId="68AEB392" w14:textId="77777777" w:rsidR="00FF550B" w:rsidRPr="00767670" w:rsidRDefault="00FF550B" w:rsidP="00767670"/>
    <w:p w14:paraId="112BD2AA" w14:textId="77777777" w:rsidR="00767670" w:rsidRPr="00F03856" w:rsidRDefault="00767670" w:rsidP="00767670">
      <w:pPr>
        <w:pStyle w:val="RERequirement"/>
      </w:pPr>
      <w:r>
        <w:rPr>
          <w:noProof/>
        </w:rPr>
        <w:drawing>
          <wp:inline distT="0" distB="0" distL="0" distR="0" wp14:anchorId="6AD1A1E5" wp14:editId="073CB79F">
            <wp:extent cx="203200" cy="203200"/>
            <wp:effectExtent l="0" t="0" r="0" b="0"/>
            <wp:docPr id="2484"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LightAmbIntsty_No_Actl</w:t>
      </w:r>
      <w:r w:rsidR="00843139">
        <w:t xml:space="preserve"> - LightAmbIntsty_No_Actl</w:t>
      </w:r>
    </w:p>
    <w:p w14:paraId="593D8971" w14:textId="77777777" w:rsidR="00FF550B" w:rsidRPr="00767670" w:rsidRDefault="00FF550B" w:rsidP="00767670"/>
    <w:p w14:paraId="28CE8B0B" w14:textId="77777777" w:rsidR="00767670" w:rsidRPr="00F03856" w:rsidRDefault="00767670" w:rsidP="00767670">
      <w:pPr>
        <w:pStyle w:val="RERequirement"/>
      </w:pPr>
      <w:r>
        <w:rPr>
          <w:noProof/>
        </w:rPr>
        <w:drawing>
          <wp:inline distT="0" distB="0" distL="0" distR="0" wp14:anchorId="3F5CF1C1" wp14:editId="6BB34C48">
            <wp:extent cx="203200" cy="203200"/>
            <wp:effectExtent l="0" t="0" r="0" b="0"/>
            <wp:docPr id="2486" name="Picture 870533429.jpg" descr="87053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870533429.jpg"/>
                    <pic:cNvPicPr/>
                  </pic:nvPicPr>
                  <pic:blipFill>
                    <a:blip r:embed="rId88" cstate="print"/>
                    <a:stretch>
                      <a:fillRect/>
                    </a:stretch>
                  </pic:blipFill>
                  <pic:spPr>
                    <a:xfrm>
                      <a:off x="0" y="0"/>
                      <a:ext cx="203200" cy="203200"/>
                    </a:xfrm>
                    <a:prstGeom prst="rect">
                      <a:avLst/>
                    </a:prstGeom>
                  </pic:spPr>
                </pic:pic>
              </a:graphicData>
            </a:graphic>
          </wp:inline>
        </w:drawing>
      </w:r>
      <w:r>
        <w:t xml:space="preserve"> Ignition_Status</w:t>
      </w:r>
      <w:r w:rsidR="00843139">
        <w:t xml:space="preserve"> - Ignition_Status</w:t>
      </w:r>
    </w:p>
    <w:p w14:paraId="16B8FA6B" w14:textId="77777777" w:rsidR="00FF550B" w:rsidRPr="00767670" w:rsidRDefault="00FF550B" w:rsidP="00767670"/>
    <w:p w14:paraId="44D4012E" w14:textId="2002CC40" w:rsidR="00072314" w:rsidRDefault="00072314" w:rsidP="00072314">
      <w:pPr>
        <w:pStyle w:val="Heading3"/>
        <w:keepNext w:val="0"/>
        <w:tabs>
          <w:tab w:val="clear" w:pos="900"/>
          <w:tab w:val="left" w:pos="709"/>
          <w:tab w:val="left" w:pos="851"/>
        </w:tabs>
        <w:spacing w:before="240"/>
        <w:rPr>
          <w:szCs w:val="20"/>
        </w:rPr>
      </w:pPr>
      <w:bookmarkStart w:id="381" w:name="_Toc115100467"/>
      <w:r w:rsidRPr="00BC3C56">
        <w:rPr>
          <w:szCs w:val="20"/>
        </w:rPr>
        <w:t>Technical Interfaces</w:t>
      </w:r>
      <w:bookmarkEnd w:id="381"/>
    </w:p>
    <w:p w14:paraId="4CC6D330" w14:textId="6DDAB1BB" w:rsidR="006E060A" w:rsidRPr="006E060A" w:rsidRDefault="006E060A" w:rsidP="00050F45">
      <w:r w:rsidRPr="005067FC">
        <w:rPr>
          <w:i/>
          <w:color w:val="A6A6A6" w:themeColor="background1" w:themeShade="A6"/>
        </w:rPr>
        <w:t>Not supported by MagicDraw report generation.</w:t>
      </w:r>
    </w:p>
    <w:p w14:paraId="4FB5AA0E" w14:textId="77777777" w:rsidR="00072314" w:rsidRDefault="00072314" w:rsidP="00072314">
      <w:pPr>
        <w:pStyle w:val="Heading4"/>
        <w:keepNext w:val="0"/>
        <w:tabs>
          <w:tab w:val="clear" w:pos="900"/>
          <w:tab w:val="left" w:pos="709"/>
        </w:tabs>
        <w:spacing w:before="240"/>
      </w:pPr>
      <w:bookmarkStart w:id="382" w:name="_Toc35000643"/>
      <w:bookmarkStart w:id="383" w:name="_Toc115100468"/>
      <w:r>
        <w:t>AIS Interfaces</w:t>
      </w:r>
      <w:bookmarkEnd w:id="382"/>
      <w:bookmarkEnd w:id="383"/>
    </w:p>
    <w:p w14:paraId="279496C4" w14:textId="438B9440" w:rsidR="00D42EF4" w:rsidRDefault="00072314" w:rsidP="00D42EF4">
      <w:pPr>
        <w:pStyle w:val="Heading5"/>
        <w:keepNext w:val="0"/>
        <w:tabs>
          <w:tab w:val="clear" w:pos="900"/>
          <w:tab w:val="left" w:pos="709"/>
        </w:tabs>
        <w:spacing w:before="240"/>
      </w:pPr>
      <w:bookmarkStart w:id="384" w:name="_Toc35000644"/>
      <w:r w:rsidRPr="00532AF2">
        <w:t>Publisher Interfaces</w:t>
      </w:r>
      <w:bookmarkEnd w:id="384"/>
    </w:p>
    <w:p w14:paraId="676F71BD" w14:textId="4953C9D9" w:rsidR="00D42EF4" w:rsidRDefault="00072314" w:rsidP="00D42EF4">
      <w:pPr>
        <w:pStyle w:val="Heading5"/>
        <w:keepNext w:val="0"/>
        <w:tabs>
          <w:tab w:val="clear" w:pos="900"/>
          <w:tab w:val="left" w:pos="709"/>
        </w:tabs>
        <w:spacing w:before="240"/>
      </w:pPr>
      <w:bookmarkStart w:id="385" w:name="_Toc35000645"/>
      <w:r w:rsidRPr="00BC3C56">
        <w:t>Subscriber Interfaces</w:t>
      </w:r>
      <w:bookmarkEnd w:id="385"/>
    </w:p>
    <w:p w14:paraId="7AAF1598" w14:textId="77777777" w:rsidR="00072314" w:rsidRDefault="00072314" w:rsidP="00072314">
      <w:pPr>
        <w:pStyle w:val="Heading4"/>
        <w:keepNext w:val="0"/>
        <w:tabs>
          <w:tab w:val="clear" w:pos="900"/>
          <w:tab w:val="left" w:pos="709"/>
        </w:tabs>
        <w:spacing w:before="240"/>
      </w:pPr>
      <w:bookmarkStart w:id="386" w:name="_Toc35000646"/>
      <w:bookmarkStart w:id="387" w:name="_Toc115100469"/>
      <w:r>
        <w:t>AUTOSAR Ports</w:t>
      </w:r>
      <w:bookmarkEnd w:id="386"/>
      <w:bookmarkEnd w:id="387"/>
    </w:p>
    <w:p w14:paraId="0406F25F" w14:textId="7AF4744E" w:rsidR="00072314" w:rsidRDefault="00910964" w:rsidP="00072314">
      <w:pPr>
        <w:pStyle w:val="BlockText"/>
        <w:ind w:left="0" w:firstLine="0"/>
      </w:pPr>
      <w:r w:rsidRPr="005067FC">
        <w:rPr>
          <w:i/>
          <w:color w:val="A6A6A6" w:themeColor="background1" w:themeShade="A6"/>
        </w:rPr>
        <w:t>Not supported by MagicDraw report generation.</w:t>
      </w:r>
    </w:p>
    <w:p w14:paraId="198CC888" w14:textId="2555B10F" w:rsidR="00072314" w:rsidRDefault="00072314" w:rsidP="00072314">
      <w:pPr>
        <w:pStyle w:val="Heading3"/>
        <w:keepNext w:val="0"/>
        <w:tabs>
          <w:tab w:val="clear" w:pos="900"/>
          <w:tab w:val="left" w:pos="709"/>
          <w:tab w:val="left" w:pos="851"/>
        </w:tabs>
        <w:spacing w:before="240"/>
      </w:pPr>
      <w:bookmarkStart w:id="388" w:name="_Toc35000647"/>
      <w:bookmarkStart w:id="389" w:name="_Toc115100470"/>
      <w:r>
        <w:t>Messages/APIs</w:t>
      </w:r>
      <w:bookmarkEnd w:id="388"/>
      <w:bookmarkEnd w:id="389"/>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90" w:name="_Toc35000648"/>
      <w:bookmarkStart w:id="391" w:name="_Toc115100471"/>
      <w:r>
        <w:t>CAN Bus “&lt;Bus Name&gt;”</w:t>
      </w:r>
      <w:bookmarkEnd w:id="390"/>
      <w:bookmarkEnd w:id="391"/>
    </w:p>
    <w:p w14:paraId="674D264B" w14:textId="77777777" w:rsidR="00072314" w:rsidRDefault="00072314" w:rsidP="00072314"/>
    <w:p w14:paraId="2B9BBDC8" w14:textId="77777777" w:rsidR="00144A6D" w:rsidRPr="003C1695" w:rsidRDefault="00144A6D" w:rsidP="00144A6D">
      <w:pPr>
        <w:rPr>
          <w:b/>
          <w:bCs/>
          <w:iCs/>
          <w:sz w:val="24"/>
          <w:szCs w:val="24"/>
        </w:rPr>
      </w:pPr>
      <w:bookmarkStart w:id="392" w:name="_Toc35000649"/>
      <w:r>
        <w:rPr>
          <w:b/>
          <w:bCs/>
          <w:iCs/>
          <w:sz w:val="24"/>
          <w:szCs w:val="24"/>
        </w:rPr>
        <w:t>1.</w:t>
      </w:r>
      <w:r w:rsidRPr="003C1695">
        <w:rPr>
          <w:b/>
          <w:bCs/>
          <w:iCs/>
          <w:sz w:val="24"/>
          <w:szCs w:val="24"/>
        </w:rPr>
        <w:t>FNV3</w:t>
      </w:r>
    </w:p>
    <w:p w14:paraId="10CC702F" w14:textId="77777777" w:rsidR="00144A6D" w:rsidRPr="003C1695" w:rsidRDefault="00144A6D" w:rsidP="00144A6D">
      <w:pPr>
        <w:rPr>
          <w:b/>
          <w:bCs/>
          <w:iCs/>
        </w:rPr>
      </w:pPr>
      <w:r w:rsidRPr="003C1695">
        <w:rPr>
          <w:b/>
          <w:bCs/>
          <w:iCs/>
        </w:rPr>
        <w:t>FD1 CAN:</w:t>
      </w:r>
    </w:p>
    <w:tbl>
      <w:tblPr>
        <w:tblW w:w="5000" w:type="pct"/>
        <w:tblLook w:val="04A0" w:firstRow="1" w:lastRow="0" w:firstColumn="1" w:lastColumn="0" w:noHBand="0" w:noVBand="1"/>
      </w:tblPr>
      <w:tblGrid>
        <w:gridCol w:w="746"/>
        <w:gridCol w:w="2497"/>
        <w:gridCol w:w="1343"/>
        <w:gridCol w:w="1380"/>
        <w:gridCol w:w="1231"/>
        <w:gridCol w:w="1584"/>
        <w:gridCol w:w="1557"/>
      </w:tblGrid>
      <w:tr w:rsidR="00144A6D" w:rsidRPr="00806248" w14:paraId="78330BD2" w14:textId="77777777" w:rsidTr="004757EB">
        <w:trPr>
          <w:trHeight w:val="499"/>
        </w:trPr>
        <w:tc>
          <w:tcPr>
            <w:tcW w:w="3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87C57" w14:textId="77777777" w:rsidR="00144A6D" w:rsidRPr="00806248" w:rsidRDefault="00144A6D" w:rsidP="004757EB">
            <w:pPr>
              <w:rPr>
                <w:rFonts w:cs="Arial"/>
                <w:b/>
                <w:bCs/>
                <w:color w:val="000000"/>
              </w:rPr>
            </w:pPr>
            <w:r w:rsidRPr="00806248">
              <w:rPr>
                <w:rFonts w:cs="Arial"/>
                <w:b/>
                <w:bCs/>
                <w:color w:val="000000"/>
              </w:rPr>
              <w:t>Msg Id</w:t>
            </w:r>
          </w:p>
        </w:tc>
        <w:tc>
          <w:tcPr>
            <w:tcW w:w="1520" w:type="pct"/>
            <w:tcBorders>
              <w:top w:val="single" w:sz="4" w:space="0" w:color="auto"/>
              <w:left w:val="nil"/>
              <w:bottom w:val="single" w:sz="4" w:space="0" w:color="auto"/>
              <w:right w:val="single" w:sz="4" w:space="0" w:color="auto"/>
            </w:tcBorders>
            <w:shd w:val="clear" w:color="auto" w:fill="auto"/>
            <w:vAlign w:val="center"/>
            <w:hideMark/>
          </w:tcPr>
          <w:p w14:paraId="10C6D11A" w14:textId="77777777" w:rsidR="00144A6D" w:rsidRPr="00806248" w:rsidRDefault="00144A6D" w:rsidP="004757EB">
            <w:pPr>
              <w:rPr>
                <w:rFonts w:cs="Arial"/>
                <w:b/>
                <w:bCs/>
                <w:color w:val="000000"/>
              </w:rPr>
            </w:pPr>
            <w:r w:rsidRPr="00806248">
              <w:rPr>
                <w:rFonts w:cs="Arial"/>
                <w:b/>
                <w:bCs/>
                <w:color w:val="000000"/>
              </w:rPr>
              <w:t>Description</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36508E77" w14:textId="77777777" w:rsidR="00144A6D" w:rsidRPr="00806248" w:rsidRDefault="00144A6D" w:rsidP="004757EB">
            <w:pPr>
              <w:rPr>
                <w:rFonts w:cs="Arial"/>
                <w:b/>
                <w:bCs/>
                <w:color w:val="000000"/>
              </w:rPr>
            </w:pPr>
            <w:r w:rsidRPr="00806248">
              <w:rPr>
                <w:rFonts w:cs="Arial"/>
                <w:b/>
                <w:bCs/>
                <w:color w:val="000000"/>
              </w:rPr>
              <w:t>Detailed Meaning</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4B7631AA" w14:textId="77777777" w:rsidR="00144A6D" w:rsidRPr="00806248" w:rsidRDefault="00144A6D" w:rsidP="004757EB">
            <w:pPr>
              <w:rPr>
                <w:rFonts w:cs="Arial"/>
                <w:b/>
                <w:bCs/>
                <w:color w:val="000000"/>
              </w:rPr>
            </w:pPr>
            <w:r w:rsidRPr="00806248">
              <w:rPr>
                <w:rFonts w:cs="Arial"/>
                <w:b/>
                <w:bCs/>
                <w:color w:val="000000"/>
              </w:rPr>
              <w:t>State Encoded</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105C16B6" w14:textId="77777777" w:rsidR="00144A6D" w:rsidRPr="00806248" w:rsidRDefault="00144A6D" w:rsidP="004757EB">
            <w:pPr>
              <w:rPr>
                <w:rFonts w:cs="Arial"/>
                <w:b/>
                <w:bCs/>
                <w:color w:val="000000"/>
              </w:rPr>
            </w:pPr>
            <w:r w:rsidRPr="00806248">
              <w:rPr>
                <w:rFonts w:cs="Arial"/>
                <w:b/>
                <w:bCs/>
                <w:color w:val="000000"/>
              </w:rPr>
              <w:t>Transmitters</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37DFF053" w14:textId="77777777" w:rsidR="00144A6D" w:rsidRPr="00806248" w:rsidRDefault="00144A6D" w:rsidP="004757EB">
            <w:pPr>
              <w:rPr>
                <w:rFonts w:cs="Arial"/>
                <w:b/>
                <w:bCs/>
                <w:color w:val="000000"/>
              </w:rPr>
            </w:pPr>
            <w:r w:rsidRPr="00806248">
              <w:rPr>
                <w:rFonts w:cs="Arial"/>
                <w:b/>
                <w:bCs/>
                <w:color w:val="000000"/>
              </w:rPr>
              <w:t>Signal Receivers</w:t>
            </w:r>
          </w:p>
        </w:tc>
        <w:tc>
          <w:tcPr>
            <w:tcW w:w="537" w:type="pct"/>
            <w:tcBorders>
              <w:top w:val="single" w:sz="4" w:space="0" w:color="auto"/>
              <w:left w:val="nil"/>
              <w:bottom w:val="single" w:sz="4" w:space="0" w:color="auto"/>
              <w:right w:val="single" w:sz="4" w:space="0" w:color="auto"/>
            </w:tcBorders>
            <w:shd w:val="clear" w:color="auto" w:fill="auto"/>
            <w:noWrap/>
            <w:vAlign w:val="center"/>
            <w:hideMark/>
          </w:tcPr>
          <w:p w14:paraId="25138070" w14:textId="77777777" w:rsidR="00144A6D" w:rsidRPr="00806248" w:rsidRDefault="00144A6D" w:rsidP="004757EB">
            <w:pPr>
              <w:rPr>
                <w:rFonts w:cs="Arial"/>
                <w:b/>
                <w:bCs/>
                <w:color w:val="000000"/>
              </w:rPr>
            </w:pPr>
            <w:r w:rsidRPr="00806248">
              <w:rPr>
                <w:rFonts w:cs="Arial"/>
                <w:b/>
                <w:bCs/>
                <w:color w:val="000000"/>
              </w:rPr>
              <w:t>Send Type</w:t>
            </w:r>
          </w:p>
        </w:tc>
      </w:tr>
      <w:tr w:rsidR="00144A6D" w:rsidRPr="00806248" w14:paraId="2A6526BE" w14:textId="77777777" w:rsidTr="004757EB">
        <w:trPr>
          <w:trHeight w:val="178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9596DE6" w14:textId="77777777" w:rsidR="00144A6D" w:rsidRPr="00806248" w:rsidRDefault="00144A6D" w:rsidP="004757EB">
            <w:pPr>
              <w:rPr>
                <w:rFonts w:cs="Arial"/>
                <w:color w:val="000000"/>
              </w:rPr>
            </w:pPr>
            <w:r w:rsidRPr="00806248">
              <w:rPr>
                <w:rFonts w:cs="Arial"/>
                <w:color w:val="000000"/>
              </w:rPr>
              <w:t>0x215</w:t>
            </w:r>
          </w:p>
        </w:tc>
        <w:tc>
          <w:tcPr>
            <w:tcW w:w="1520" w:type="pct"/>
            <w:tcBorders>
              <w:top w:val="nil"/>
              <w:left w:val="nil"/>
              <w:bottom w:val="single" w:sz="4" w:space="0" w:color="auto"/>
              <w:right w:val="single" w:sz="4" w:space="0" w:color="auto"/>
            </w:tcBorders>
            <w:shd w:val="clear" w:color="000000" w:fill="C0C0C0"/>
            <w:vAlign w:val="center"/>
            <w:hideMark/>
          </w:tcPr>
          <w:p w14:paraId="56D9FF13" w14:textId="77777777" w:rsidR="00144A6D" w:rsidRPr="00806248" w:rsidRDefault="00144A6D" w:rsidP="004757EB">
            <w:pPr>
              <w:rPr>
                <w:rFonts w:cs="Arial"/>
                <w:color w:val="000000"/>
              </w:rPr>
            </w:pPr>
            <w:r w:rsidRPr="00806248">
              <w:rPr>
                <w:rFonts w:cs="Arial"/>
                <w:color w:val="000000"/>
              </w:rPr>
              <w:t>APIM_Send_Signals_2_FD1</w:t>
            </w:r>
          </w:p>
        </w:tc>
        <w:tc>
          <w:tcPr>
            <w:tcW w:w="705" w:type="pct"/>
            <w:tcBorders>
              <w:top w:val="nil"/>
              <w:left w:val="nil"/>
              <w:bottom w:val="single" w:sz="4" w:space="0" w:color="auto"/>
              <w:right w:val="single" w:sz="4" w:space="0" w:color="auto"/>
            </w:tcBorders>
            <w:shd w:val="clear" w:color="000000" w:fill="C0C0C0"/>
            <w:vAlign w:val="center"/>
            <w:hideMark/>
          </w:tcPr>
          <w:p w14:paraId="041B52AC"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273F510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3132F89" w14:textId="77777777" w:rsidR="00144A6D" w:rsidRPr="00806248" w:rsidRDefault="00144A6D" w:rsidP="004757EB">
            <w:pPr>
              <w:rPr>
                <w:rFonts w:cs="Arial"/>
                <w:color w:val="000000"/>
              </w:rPr>
            </w:pPr>
            <w:r w:rsidRPr="00806248">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52137FFF" w14:textId="77777777" w:rsidR="00144A6D" w:rsidRPr="00806248" w:rsidRDefault="00144A6D" w:rsidP="004757EB">
            <w:pPr>
              <w:rPr>
                <w:rFonts w:cs="Arial"/>
                <w:color w:val="000000"/>
              </w:rPr>
            </w:pPr>
            <w:r w:rsidRPr="00806248">
              <w:rPr>
                <w:rFonts w:cs="Arial"/>
                <w:color w:val="000000"/>
              </w:rPr>
              <w:t xml:space="preserve">ABS   BCM   ECM   ECM_DIESEL   ECM_HEV   GENERIC   IPMA_ADAS_FD1   PCM   PCM_HEV   SOBDMC_HPCM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512242AF" w14:textId="77777777" w:rsidR="00144A6D" w:rsidRPr="00806248" w:rsidRDefault="00144A6D" w:rsidP="004757EB">
            <w:pPr>
              <w:rPr>
                <w:rFonts w:cs="Arial"/>
                <w:color w:val="000000"/>
              </w:rPr>
            </w:pPr>
            <w:r w:rsidRPr="00806248">
              <w:rPr>
                <w:rFonts w:cs="Arial"/>
                <w:color w:val="000000"/>
              </w:rPr>
              <w:t>NoMsgSend Type</w:t>
            </w:r>
          </w:p>
        </w:tc>
      </w:tr>
      <w:tr w:rsidR="00144A6D" w:rsidRPr="00806248" w14:paraId="7700A5B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58C017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7212624" w14:textId="77777777" w:rsidR="00144A6D" w:rsidRPr="00806248" w:rsidRDefault="00144A6D" w:rsidP="004757EB">
            <w:pPr>
              <w:rPr>
                <w:rFonts w:cs="Arial"/>
                <w:color w:val="000000"/>
              </w:rPr>
            </w:pPr>
            <w:bookmarkStart w:id="393" w:name="_Toc114730752"/>
            <w:bookmarkStart w:id="394" w:name="_Toc114731663"/>
            <w:r w:rsidRPr="00806248">
              <w:rPr>
                <w:rFonts w:cs="Arial"/>
                <w:color w:val="000000"/>
              </w:rPr>
              <w:t>LghtAmbDrvMde_D_Rq</w:t>
            </w:r>
            <w:bookmarkEnd w:id="393"/>
            <w:bookmarkEnd w:id="394"/>
          </w:p>
        </w:tc>
        <w:tc>
          <w:tcPr>
            <w:tcW w:w="705" w:type="pct"/>
            <w:tcBorders>
              <w:top w:val="nil"/>
              <w:left w:val="nil"/>
              <w:bottom w:val="single" w:sz="4" w:space="0" w:color="auto"/>
              <w:right w:val="single" w:sz="4" w:space="0" w:color="auto"/>
            </w:tcBorders>
            <w:shd w:val="clear" w:color="auto" w:fill="auto"/>
            <w:vAlign w:val="center"/>
            <w:hideMark/>
          </w:tcPr>
          <w:p w14:paraId="7DC13334"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77D642F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1D38E96" w14:textId="77777777" w:rsidR="00144A6D" w:rsidRPr="00806248" w:rsidRDefault="00144A6D" w:rsidP="004757EB">
            <w:pPr>
              <w:rPr>
                <w:rFonts w:cs="Arial"/>
                <w:color w:val="000000"/>
              </w:rPr>
            </w:pPr>
            <w:bookmarkStart w:id="395" w:name="_Toc114730753"/>
            <w:bookmarkStart w:id="396" w:name="_Toc114731664"/>
            <w:r w:rsidRPr="00806248">
              <w:rPr>
                <w:rFonts w:cs="Arial"/>
                <w:color w:val="000000"/>
              </w:rPr>
              <w:t>GWM</w:t>
            </w:r>
            <w:bookmarkEnd w:id="395"/>
            <w:bookmarkEnd w:id="396"/>
          </w:p>
        </w:tc>
        <w:tc>
          <w:tcPr>
            <w:tcW w:w="705" w:type="pct"/>
            <w:tcBorders>
              <w:top w:val="nil"/>
              <w:left w:val="nil"/>
              <w:bottom w:val="single" w:sz="4" w:space="0" w:color="auto"/>
              <w:right w:val="single" w:sz="4" w:space="0" w:color="auto"/>
            </w:tcBorders>
            <w:shd w:val="clear" w:color="auto" w:fill="auto"/>
            <w:vAlign w:val="center"/>
            <w:hideMark/>
          </w:tcPr>
          <w:p w14:paraId="5C120BBF" w14:textId="77777777" w:rsidR="00144A6D" w:rsidRPr="00806248" w:rsidRDefault="00144A6D" w:rsidP="004757EB">
            <w:pPr>
              <w:rPr>
                <w:rFonts w:cs="Arial"/>
                <w:color w:val="000000"/>
              </w:rPr>
            </w:pPr>
            <w:bookmarkStart w:id="397" w:name="_Toc114730754"/>
            <w:bookmarkStart w:id="398" w:name="_Toc114731665"/>
            <w:r w:rsidRPr="00806248">
              <w:rPr>
                <w:rFonts w:cs="Arial"/>
                <w:color w:val="000000"/>
              </w:rPr>
              <w:t>BCM</w:t>
            </w:r>
            <w:bookmarkEnd w:id="397"/>
            <w:bookmarkEnd w:id="398"/>
          </w:p>
        </w:tc>
        <w:tc>
          <w:tcPr>
            <w:tcW w:w="537" w:type="pct"/>
            <w:tcBorders>
              <w:top w:val="nil"/>
              <w:left w:val="nil"/>
              <w:bottom w:val="single" w:sz="4" w:space="0" w:color="auto"/>
              <w:right w:val="single" w:sz="4" w:space="0" w:color="auto"/>
            </w:tcBorders>
            <w:shd w:val="clear" w:color="auto" w:fill="auto"/>
            <w:noWrap/>
            <w:vAlign w:val="center"/>
            <w:hideMark/>
          </w:tcPr>
          <w:p w14:paraId="3B5996F2" w14:textId="77777777" w:rsidR="00144A6D" w:rsidRPr="00806248" w:rsidRDefault="00144A6D" w:rsidP="004757EB">
            <w:pPr>
              <w:rPr>
                <w:rFonts w:cs="Arial"/>
                <w:color w:val="000000"/>
              </w:rPr>
            </w:pPr>
            <w:bookmarkStart w:id="399" w:name="_Toc114730755"/>
            <w:bookmarkStart w:id="400" w:name="_Toc114731666"/>
            <w:r w:rsidRPr="00806248">
              <w:rPr>
                <w:rFonts w:cs="Arial"/>
                <w:color w:val="000000"/>
              </w:rPr>
              <w:t>No Send Type</w:t>
            </w:r>
            <w:bookmarkEnd w:id="399"/>
            <w:bookmarkEnd w:id="400"/>
          </w:p>
        </w:tc>
      </w:tr>
      <w:tr w:rsidR="00144A6D" w:rsidRPr="00806248" w14:paraId="404FCE5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EE25B95" w14:textId="77777777" w:rsidR="00144A6D" w:rsidRPr="00806248" w:rsidRDefault="00144A6D" w:rsidP="004757EB">
            <w:pPr>
              <w:rPr>
                <w:rFonts w:cs="Arial"/>
                <w:color w:val="000000"/>
              </w:rPr>
            </w:pPr>
            <w:r w:rsidRPr="00806248">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7CE057F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9A9948" w14:textId="77777777" w:rsidR="00144A6D" w:rsidRPr="00806248" w:rsidRDefault="00144A6D" w:rsidP="004757EB">
            <w:pPr>
              <w:rPr>
                <w:rFonts w:cs="Arial"/>
                <w:color w:val="000000"/>
              </w:rPr>
            </w:pPr>
            <w:bookmarkStart w:id="401" w:name="_Toc114730756"/>
            <w:bookmarkStart w:id="402" w:name="_Toc114731667"/>
            <w:r w:rsidRPr="00806248">
              <w:rPr>
                <w:rFonts w:cs="Arial"/>
                <w:color w:val="000000"/>
              </w:rPr>
              <w:t>Null</w:t>
            </w:r>
            <w:bookmarkEnd w:id="401"/>
            <w:bookmarkEnd w:id="402"/>
          </w:p>
        </w:tc>
        <w:tc>
          <w:tcPr>
            <w:tcW w:w="466" w:type="pct"/>
            <w:tcBorders>
              <w:top w:val="nil"/>
              <w:left w:val="nil"/>
              <w:bottom w:val="single" w:sz="4" w:space="0" w:color="auto"/>
              <w:right w:val="single" w:sz="4" w:space="0" w:color="auto"/>
            </w:tcBorders>
            <w:shd w:val="clear" w:color="auto" w:fill="auto"/>
            <w:noWrap/>
            <w:vAlign w:val="center"/>
            <w:hideMark/>
          </w:tcPr>
          <w:p w14:paraId="56F74C2D" w14:textId="77777777" w:rsidR="00144A6D" w:rsidRPr="00806248" w:rsidRDefault="00144A6D" w:rsidP="004757EB">
            <w:pPr>
              <w:rPr>
                <w:rFonts w:cs="Arial"/>
                <w:color w:val="000000"/>
              </w:rPr>
            </w:pPr>
            <w:bookmarkStart w:id="403" w:name="_Toc114730757"/>
            <w:bookmarkStart w:id="404" w:name="_Toc114731668"/>
            <w:r w:rsidRPr="00806248">
              <w:rPr>
                <w:rFonts w:cs="Arial"/>
                <w:color w:val="000000"/>
              </w:rPr>
              <w:t>0x0</w:t>
            </w:r>
            <w:bookmarkEnd w:id="403"/>
            <w:bookmarkEnd w:id="404"/>
          </w:p>
        </w:tc>
        <w:tc>
          <w:tcPr>
            <w:tcW w:w="705" w:type="pct"/>
            <w:tcBorders>
              <w:top w:val="nil"/>
              <w:left w:val="nil"/>
              <w:bottom w:val="single" w:sz="4" w:space="0" w:color="auto"/>
              <w:right w:val="single" w:sz="4" w:space="0" w:color="auto"/>
            </w:tcBorders>
            <w:shd w:val="clear" w:color="auto" w:fill="auto"/>
            <w:vAlign w:val="center"/>
            <w:hideMark/>
          </w:tcPr>
          <w:p w14:paraId="68323F3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AAF7419"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805C47D" w14:textId="77777777" w:rsidR="00144A6D" w:rsidRPr="00806248" w:rsidRDefault="00144A6D" w:rsidP="004757EB">
            <w:pPr>
              <w:rPr>
                <w:rFonts w:cs="Arial"/>
                <w:color w:val="000000"/>
              </w:rPr>
            </w:pPr>
            <w:r w:rsidRPr="00806248">
              <w:rPr>
                <w:rFonts w:cs="Arial"/>
                <w:color w:val="000000"/>
              </w:rPr>
              <w:t> </w:t>
            </w:r>
          </w:p>
        </w:tc>
      </w:tr>
      <w:tr w:rsidR="00144A6D" w:rsidRPr="00806248" w14:paraId="61F35FE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0ABE521"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D81F0B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FB77A4" w14:textId="77777777" w:rsidR="00144A6D" w:rsidRPr="00806248" w:rsidRDefault="00144A6D" w:rsidP="004757EB">
            <w:pPr>
              <w:rPr>
                <w:rFonts w:cs="Arial"/>
                <w:color w:val="000000"/>
              </w:rPr>
            </w:pPr>
            <w:bookmarkStart w:id="405" w:name="_Toc114730758"/>
            <w:bookmarkStart w:id="406" w:name="_Toc114731669"/>
            <w:r w:rsidRPr="00806248">
              <w:rPr>
                <w:rFonts w:cs="Arial"/>
                <w:color w:val="000000"/>
              </w:rPr>
              <w:t>Manual</w:t>
            </w:r>
            <w:bookmarkEnd w:id="405"/>
            <w:bookmarkEnd w:id="406"/>
          </w:p>
        </w:tc>
        <w:tc>
          <w:tcPr>
            <w:tcW w:w="466" w:type="pct"/>
            <w:tcBorders>
              <w:top w:val="nil"/>
              <w:left w:val="nil"/>
              <w:bottom w:val="single" w:sz="4" w:space="0" w:color="auto"/>
              <w:right w:val="single" w:sz="4" w:space="0" w:color="auto"/>
            </w:tcBorders>
            <w:shd w:val="clear" w:color="auto" w:fill="auto"/>
            <w:noWrap/>
            <w:vAlign w:val="center"/>
            <w:hideMark/>
          </w:tcPr>
          <w:p w14:paraId="4629910A" w14:textId="77777777" w:rsidR="00144A6D" w:rsidRPr="00806248" w:rsidRDefault="00144A6D" w:rsidP="004757EB">
            <w:pPr>
              <w:rPr>
                <w:rFonts w:cs="Arial"/>
                <w:color w:val="000000"/>
              </w:rPr>
            </w:pPr>
            <w:bookmarkStart w:id="407" w:name="_Toc114730759"/>
            <w:bookmarkStart w:id="408" w:name="_Toc114731670"/>
            <w:r w:rsidRPr="00806248">
              <w:rPr>
                <w:rFonts w:cs="Arial"/>
                <w:color w:val="000000"/>
              </w:rPr>
              <w:t>0x1</w:t>
            </w:r>
            <w:bookmarkEnd w:id="407"/>
            <w:bookmarkEnd w:id="408"/>
          </w:p>
        </w:tc>
        <w:tc>
          <w:tcPr>
            <w:tcW w:w="705" w:type="pct"/>
            <w:tcBorders>
              <w:top w:val="nil"/>
              <w:left w:val="nil"/>
              <w:bottom w:val="single" w:sz="4" w:space="0" w:color="auto"/>
              <w:right w:val="single" w:sz="4" w:space="0" w:color="auto"/>
            </w:tcBorders>
            <w:shd w:val="clear" w:color="auto" w:fill="auto"/>
            <w:vAlign w:val="center"/>
            <w:hideMark/>
          </w:tcPr>
          <w:p w14:paraId="43AE0AE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6E4BA0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FC05E6E" w14:textId="77777777" w:rsidR="00144A6D" w:rsidRPr="00806248" w:rsidRDefault="00144A6D" w:rsidP="004757EB">
            <w:pPr>
              <w:rPr>
                <w:rFonts w:cs="Arial"/>
                <w:color w:val="000000"/>
              </w:rPr>
            </w:pPr>
            <w:r w:rsidRPr="00806248">
              <w:rPr>
                <w:rFonts w:cs="Arial"/>
                <w:color w:val="000000"/>
              </w:rPr>
              <w:t> </w:t>
            </w:r>
          </w:p>
        </w:tc>
      </w:tr>
      <w:tr w:rsidR="00144A6D" w:rsidRPr="00806248" w14:paraId="6EE7AB8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0B3E941"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1083A8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B9432D" w14:textId="77777777" w:rsidR="00144A6D" w:rsidRPr="00806248" w:rsidRDefault="00144A6D" w:rsidP="004757EB">
            <w:pPr>
              <w:rPr>
                <w:rFonts w:cs="Arial"/>
                <w:color w:val="000000"/>
              </w:rPr>
            </w:pPr>
            <w:bookmarkStart w:id="409" w:name="_Toc114730760"/>
            <w:bookmarkStart w:id="410" w:name="_Toc114731671"/>
            <w:r w:rsidRPr="00806248">
              <w:rPr>
                <w:rFonts w:cs="Arial"/>
                <w:color w:val="000000"/>
              </w:rPr>
              <w:t>Automatic</w:t>
            </w:r>
            <w:bookmarkEnd w:id="409"/>
            <w:bookmarkEnd w:id="410"/>
          </w:p>
        </w:tc>
        <w:tc>
          <w:tcPr>
            <w:tcW w:w="466" w:type="pct"/>
            <w:tcBorders>
              <w:top w:val="nil"/>
              <w:left w:val="nil"/>
              <w:bottom w:val="single" w:sz="4" w:space="0" w:color="auto"/>
              <w:right w:val="single" w:sz="4" w:space="0" w:color="auto"/>
            </w:tcBorders>
            <w:shd w:val="clear" w:color="auto" w:fill="auto"/>
            <w:noWrap/>
            <w:vAlign w:val="center"/>
            <w:hideMark/>
          </w:tcPr>
          <w:p w14:paraId="0552E6CC" w14:textId="77777777" w:rsidR="00144A6D" w:rsidRPr="00806248" w:rsidRDefault="00144A6D" w:rsidP="004757EB">
            <w:pPr>
              <w:rPr>
                <w:rFonts w:cs="Arial"/>
                <w:color w:val="000000"/>
              </w:rPr>
            </w:pPr>
            <w:bookmarkStart w:id="411" w:name="_Toc114730761"/>
            <w:bookmarkStart w:id="412" w:name="_Toc114731672"/>
            <w:r w:rsidRPr="00806248">
              <w:rPr>
                <w:rFonts w:cs="Arial"/>
                <w:color w:val="000000"/>
              </w:rPr>
              <w:t>0x2</w:t>
            </w:r>
            <w:bookmarkEnd w:id="411"/>
            <w:bookmarkEnd w:id="412"/>
          </w:p>
        </w:tc>
        <w:tc>
          <w:tcPr>
            <w:tcW w:w="705" w:type="pct"/>
            <w:tcBorders>
              <w:top w:val="nil"/>
              <w:left w:val="nil"/>
              <w:bottom w:val="single" w:sz="4" w:space="0" w:color="auto"/>
              <w:right w:val="single" w:sz="4" w:space="0" w:color="auto"/>
            </w:tcBorders>
            <w:shd w:val="clear" w:color="auto" w:fill="auto"/>
            <w:vAlign w:val="center"/>
            <w:hideMark/>
          </w:tcPr>
          <w:p w14:paraId="586CE49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48A75C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ED650D4" w14:textId="77777777" w:rsidR="00144A6D" w:rsidRPr="00806248" w:rsidRDefault="00144A6D" w:rsidP="004757EB">
            <w:pPr>
              <w:rPr>
                <w:rFonts w:cs="Arial"/>
                <w:color w:val="000000"/>
              </w:rPr>
            </w:pPr>
            <w:r w:rsidRPr="00806248">
              <w:rPr>
                <w:rFonts w:cs="Arial"/>
                <w:color w:val="000000"/>
              </w:rPr>
              <w:t> </w:t>
            </w:r>
          </w:p>
        </w:tc>
      </w:tr>
      <w:tr w:rsidR="00144A6D" w:rsidRPr="00806248" w14:paraId="3E9D858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8AD5EE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E1F52C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2B7B4B2" w14:textId="77777777" w:rsidR="00144A6D" w:rsidRPr="00806248" w:rsidRDefault="00144A6D" w:rsidP="004757EB">
            <w:pPr>
              <w:rPr>
                <w:rFonts w:cs="Arial"/>
                <w:color w:val="000000"/>
              </w:rPr>
            </w:pPr>
            <w:bookmarkStart w:id="413" w:name="_Toc114730762"/>
            <w:bookmarkStart w:id="414" w:name="_Toc114731673"/>
            <w:r w:rsidRPr="00806248">
              <w:rPr>
                <w:rFonts w:cs="Arial"/>
                <w:color w:val="000000"/>
              </w:rPr>
              <w:t>NotUsed</w:t>
            </w:r>
            <w:bookmarkEnd w:id="413"/>
            <w:bookmarkEnd w:id="414"/>
          </w:p>
        </w:tc>
        <w:tc>
          <w:tcPr>
            <w:tcW w:w="466" w:type="pct"/>
            <w:tcBorders>
              <w:top w:val="nil"/>
              <w:left w:val="nil"/>
              <w:bottom w:val="single" w:sz="4" w:space="0" w:color="auto"/>
              <w:right w:val="single" w:sz="4" w:space="0" w:color="auto"/>
            </w:tcBorders>
            <w:shd w:val="clear" w:color="auto" w:fill="auto"/>
            <w:noWrap/>
            <w:vAlign w:val="center"/>
            <w:hideMark/>
          </w:tcPr>
          <w:p w14:paraId="6C9BFC09" w14:textId="77777777" w:rsidR="00144A6D" w:rsidRPr="00806248" w:rsidRDefault="00144A6D" w:rsidP="004757EB">
            <w:pPr>
              <w:rPr>
                <w:rFonts w:cs="Arial"/>
                <w:color w:val="000000"/>
              </w:rPr>
            </w:pPr>
            <w:bookmarkStart w:id="415" w:name="_Toc114730763"/>
            <w:bookmarkStart w:id="416" w:name="_Toc114731674"/>
            <w:r w:rsidRPr="00806248">
              <w:rPr>
                <w:rFonts w:cs="Arial"/>
                <w:color w:val="000000"/>
              </w:rPr>
              <w:t>0x3</w:t>
            </w:r>
            <w:bookmarkEnd w:id="415"/>
            <w:bookmarkEnd w:id="416"/>
          </w:p>
        </w:tc>
        <w:tc>
          <w:tcPr>
            <w:tcW w:w="705" w:type="pct"/>
            <w:tcBorders>
              <w:top w:val="nil"/>
              <w:left w:val="nil"/>
              <w:bottom w:val="single" w:sz="4" w:space="0" w:color="auto"/>
              <w:right w:val="single" w:sz="4" w:space="0" w:color="auto"/>
            </w:tcBorders>
            <w:shd w:val="clear" w:color="auto" w:fill="auto"/>
            <w:vAlign w:val="center"/>
            <w:hideMark/>
          </w:tcPr>
          <w:p w14:paraId="3720CA4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FCB392"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81E792" w14:textId="77777777" w:rsidR="00144A6D" w:rsidRPr="00806248" w:rsidRDefault="00144A6D" w:rsidP="004757EB">
            <w:pPr>
              <w:rPr>
                <w:rFonts w:cs="Arial"/>
                <w:color w:val="000000"/>
              </w:rPr>
            </w:pPr>
            <w:r w:rsidRPr="00806248">
              <w:rPr>
                <w:rFonts w:cs="Arial"/>
                <w:color w:val="000000"/>
              </w:rPr>
              <w:t> </w:t>
            </w:r>
          </w:p>
        </w:tc>
      </w:tr>
      <w:tr w:rsidR="00144A6D" w:rsidRPr="00806248" w14:paraId="23E7767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C17B24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41F36C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C84E966"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1FAD2F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E7CDAC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6E2A85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061D2F9" w14:textId="77777777" w:rsidR="00144A6D" w:rsidRPr="00806248" w:rsidRDefault="00144A6D" w:rsidP="004757EB">
            <w:pPr>
              <w:rPr>
                <w:rFonts w:cs="Arial"/>
                <w:color w:val="000000"/>
              </w:rPr>
            </w:pPr>
            <w:r w:rsidRPr="00806248">
              <w:rPr>
                <w:rFonts w:cs="Arial"/>
                <w:color w:val="000000"/>
              </w:rPr>
              <w:t> </w:t>
            </w:r>
          </w:p>
        </w:tc>
      </w:tr>
      <w:tr w:rsidR="00144A6D" w:rsidRPr="00806248" w14:paraId="248F56A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1B8B589" w14:textId="77777777" w:rsidR="00144A6D" w:rsidRPr="00806248" w:rsidRDefault="00144A6D" w:rsidP="004757EB">
            <w:pPr>
              <w:rPr>
                <w:rFonts w:cs="Arial"/>
                <w:color w:val="000000"/>
              </w:rPr>
            </w:pPr>
            <w:r w:rsidRPr="00806248">
              <w:rPr>
                <w:rFonts w:cs="Arial"/>
                <w:color w:val="000000"/>
              </w:rPr>
              <w:t>0x2A5</w:t>
            </w:r>
          </w:p>
        </w:tc>
        <w:tc>
          <w:tcPr>
            <w:tcW w:w="1520" w:type="pct"/>
            <w:tcBorders>
              <w:top w:val="nil"/>
              <w:left w:val="nil"/>
              <w:bottom w:val="single" w:sz="4" w:space="0" w:color="auto"/>
              <w:right w:val="single" w:sz="4" w:space="0" w:color="auto"/>
            </w:tcBorders>
            <w:shd w:val="clear" w:color="000000" w:fill="C0C0C0"/>
            <w:vAlign w:val="center"/>
            <w:hideMark/>
          </w:tcPr>
          <w:p w14:paraId="2618F760" w14:textId="77777777" w:rsidR="00144A6D" w:rsidRPr="00806248" w:rsidRDefault="00144A6D" w:rsidP="004757EB">
            <w:pPr>
              <w:rPr>
                <w:rFonts w:cs="Arial"/>
                <w:color w:val="000000"/>
              </w:rPr>
            </w:pPr>
            <w:r w:rsidRPr="00806248">
              <w:rPr>
                <w:rFonts w:cs="Arial"/>
                <w:color w:val="000000"/>
              </w:rPr>
              <w:t>Rear_Climate_Data3_FD1</w:t>
            </w:r>
          </w:p>
        </w:tc>
        <w:tc>
          <w:tcPr>
            <w:tcW w:w="705" w:type="pct"/>
            <w:tcBorders>
              <w:top w:val="nil"/>
              <w:left w:val="nil"/>
              <w:bottom w:val="single" w:sz="4" w:space="0" w:color="auto"/>
              <w:right w:val="single" w:sz="4" w:space="0" w:color="auto"/>
            </w:tcBorders>
            <w:shd w:val="clear" w:color="000000" w:fill="C0C0C0"/>
            <w:vAlign w:val="center"/>
            <w:hideMark/>
          </w:tcPr>
          <w:p w14:paraId="26D6F6F8"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FCD517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2BA7BF3" w14:textId="77777777" w:rsidR="00144A6D" w:rsidRPr="00806248" w:rsidRDefault="00144A6D" w:rsidP="004757EB">
            <w:pPr>
              <w:rPr>
                <w:rFonts w:cs="Arial"/>
                <w:color w:val="000000"/>
              </w:rPr>
            </w:pPr>
            <w:r w:rsidRPr="00806248">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6731E494" w14:textId="77777777" w:rsidR="00144A6D" w:rsidRPr="00806248" w:rsidRDefault="00144A6D" w:rsidP="004757EB">
            <w:pPr>
              <w:rPr>
                <w:rFonts w:cs="Arial"/>
                <w:color w:val="000000"/>
              </w:rPr>
            </w:pPr>
            <w:r w:rsidRPr="00806248">
              <w:rPr>
                <w:rFonts w:cs="Arial"/>
                <w:color w:val="000000"/>
              </w:rPr>
              <w:t xml:space="preserve">BCM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001AF0AA" w14:textId="77777777" w:rsidR="00144A6D" w:rsidRPr="00806248" w:rsidRDefault="00144A6D" w:rsidP="004757EB">
            <w:pPr>
              <w:rPr>
                <w:rFonts w:cs="Arial"/>
                <w:color w:val="000000"/>
              </w:rPr>
            </w:pPr>
            <w:r w:rsidRPr="00806248">
              <w:rPr>
                <w:rFonts w:cs="Arial"/>
                <w:color w:val="000000"/>
              </w:rPr>
              <w:t>NoMsgSend Type</w:t>
            </w:r>
          </w:p>
        </w:tc>
      </w:tr>
      <w:tr w:rsidR="00144A6D" w:rsidRPr="00806248" w14:paraId="5CE8FA6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9FBA3D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5C9B4FE" w14:textId="77777777" w:rsidR="00144A6D" w:rsidRPr="00806248" w:rsidRDefault="00144A6D" w:rsidP="004757EB">
            <w:pPr>
              <w:rPr>
                <w:rFonts w:cs="Arial"/>
                <w:color w:val="000000"/>
              </w:rPr>
            </w:pPr>
            <w:bookmarkStart w:id="417" w:name="_Toc114730764"/>
            <w:bookmarkStart w:id="418" w:name="_Toc114731675"/>
            <w:r w:rsidRPr="00806248">
              <w:rPr>
                <w:rFonts w:cs="Arial"/>
                <w:color w:val="000000"/>
              </w:rPr>
              <w:t>LghtAmbColr_No_Rq</w:t>
            </w:r>
            <w:bookmarkEnd w:id="417"/>
            <w:bookmarkEnd w:id="418"/>
          </w:p>
        </w:tc>
        <w:tc>
          <w:tcPr>
            <w:tcW w:w="705" w:type="pct"/>
            <w:tcBorders>
              <w:top w:val="nil"/>
              <w:left w:val="nil"/>
              <w:bottom w:val="single" w:sz="4" w:space="0" w:color="auto"/>
              <w:right w:val="single" w:sz="4" w:space="0" w:color="auto"/>
            </w:tcBorders>
            <w:shd w:val="clear" w:color="auto" w:fill="auto"/>
            <w:vAlign w:val="center"/>
            <w:hideMark/>
          </w:tcPr>
          <w:p w14:paraId="1631431A"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7AE7F33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F6A7CB8" w14:textId="77777777" w:rsidR="00144A6D" w:rsidRPr="00806248" w:rsidRDefault="00144A6D" w:rsidP="004757EB">
            <w:pPr>
              <w:rPr>
                <w:rFonts w:cs="Arial"/>
                <w:color w:val="000000"/>
              </w:rPr>
            </w:pPr>
            <w:bookmarkStart w:id="419" w:name="_Toc114730765"/>
            <w:bookmarkStart w:id="420" w:name="_Toc114731676"/>
            <w:r w:rsidRPr="00806248">
              <w:rPr>
                <w:rFonts w:cs="Arial"/>
                <w:color w:val="000000"/>
              </w:rPr>
              <w:t>GWM</w:t>
            </w:r>
            <w:bookmarkEnd w:id="419"/>
            <w:bookmarkEnd w:id="420"/>
          </w:p>
        </w:tc>
        <w:tc>
          <w:tcPr>
            <w:tcW w:w="705" w:type="pct"/>
            <w:tcBorders>
              <w:top w:val="nil"/>
              <w:left w:val="nil"/>
              <w:bottom w:val="single" w:sz="4" w:space="0" w:color="auto"/>
              <w:right w:val="single" w:sz="4" w:space="0" w:color="auto"/>
            </w:tcBorders>
            <w:shd w:val="clear" w:color="auto" w:fill="auto"/>
            <w:vAlign w:val="center"/>
            <w:hideMark/>
          </w:tcPr>
          <w:p w14:paraId="233F5C83" w14:textId="77777777" w:rsidR="00144A6D" w:rsidRPr="00806248" w:rsidRDefault="00144A6D" w:rsidP="004757EB">
            <w:pPr>
              <w:rPr>
                <w:rFonts w:cs="Arial"/>
                <w:color w:val="000000"/>
              </w:rPr>
            </w:pPr>
            <w:bookmarkStart w:id="421" w:name="_Toc114730766"/>
            <w:bookmarkStart w:id="422" w:name="_Toc114731677"/>
            <w:r w:rsidRPr="00806248">
              <w:rPr>
                <w:rFonts w:cs="Arial"/>
                <w:color w:val="000000"/>
              </w:rPr>
              <w:t>BCM</w:t>
            </w:r>
            <w:bookmarkEnd w:id="421"/>
            <w:bookmarkEnd w:id="422"/>
          </w:p>
        </w:tc>
        <w:tc>
          <w:tcPr>
            <w:tcW w:w="537" w:type="pct"/>
            <w:tcBorders>
              <w:top w:val="nil"/>
              <w:left w:val="nil"/>
              <w:bottom w:val="single" w:sz="4" w:space="0" w:color="auto"/>
              <w:right w:val="single" w:sz="4" w:space="0" w:color="auto"/>
            </w:tcBorders>
            <w:shd w:val="clear" w:color="auto" w:fill="auto"/>
            <w:noWrap/>
            <w:vAlign w:val="center"/>
            <w:hideMark/>
          </w:tcPr>
          <w:p w14:paraId="50CCD3DF" w14:textId="77777777" w:rsidR="00144A6D" w:rsidRPr="00806248" w:rsidRDefault="00144A6D" w:rsidP="004757EB">
            <w:pPr>
              <w:rPr>
                <w:rFonts w:cs="Arial"/>
                <w:color w:val="000000"/>
              </w:rPr>
            </w:pPr>
            <w:bookmarkStart w:id="423" w:name="_Toc114730767"/>
            <w:bookmarkStart w:id="424" w:name="_Toc114731678"/>
            <w:r w:rsidRPr="00806248">
              <w:rPr>
                <w:rFonts w:cs="Arial"/>
                <w:color w:val="000000"/>
              </w:rPr>
              <w:t>No Send Type</w:t>
            </w:r>
            <w:bookmarkEnd w:id="423"/>
            <w:bookmarkEnd w:id="424"/>
          </w:p>
        </w:tc>
      </w:tr>
      <w:tr w:rsidR="00144A6D" w:rsidRPr="00806248" w14:paraId="071D703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0DA82C6"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9D7EBD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B7EEE45"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F87A72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223839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77B1EB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955AEBE" w14:textId="77777777" w:rsidR="00144A6D" w:rsidRPr="00806248" w:rsidRDefault="00144A6D" w:rsidP="004757EB">
            <w:pPr>
              <w:rPr>
                <w:rFonts w:cs="Arial"/>
                <w:color w:val="000000"/>
              </w:rPr>
            </w:pPr>
            <w:r w:rsidRPr="00806248">
              <w:rPr>
                <w:rFonts w:cs="Arial"/>
                <w:color w:val="000000"/>
              </w:rPr>
              <w:t> </w:t>
            </w:r>
          </w:p>
        </w:tc>
      </w:tr>
      <w:tr w:rsidR="00144A6D" w:rsidRPr="00806248" w14:paraId="6577237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F66A28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F75155D" w14:textId="77777777" w:rsidR="00144A6D" w:rsidRPr="00806248" w:rsidRDefault="00144A6D" w:rsidP="004757EB">
            <w:pPr>
              <w:rPr>
                <w:rFonts w:cs="Arial"/>
                <w:color w:val="000000"/>
              </w:rPr>
            </w:pPr>
            <w:bookmarkStart w:id="425" w:name="_Toc114730768"/>
            <w:bookmarkStart w:id="426" w:name="_Toc114731679"/>
            <w:r w:rsidRPr="00806248">
              <w:rPr>
                <w:rFonts w:cs="Arial"/>
                <w:color w:val="000000"/>
              </w:rPr>
              <w:t>LghtAmbIntns_No_Rq</w:t>
            </w:r>
            <w:bookmarkEnd w:id="425"/>
            <w:bookmarkEnd w:id="426"/>
          </w:p>
        </w:tc>
        <w:tc>
          <w:tcPr>
            <w:tcW w:w="705" w:type="pct"/>
            <w:tcBorders>
              <w:top w:val="nil"/>
              <w:left w:val="nil"/>
              <w:bottom w:val="single" w:sz="4" w:space="0" w:color="auto"/>
              <w:right w:val="single" w:sz="4" w:space="0" w:color="auto"/>
            </w:tcBorders>
            <w:shd w:val="clear" w:color="auto" w:fill="auto"/>
            <w:vAlign w:val="center"/>
            <w:hideMark/>
          </w:tcPr>
          <w:p w14:paraId="79C17D34"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EED2DC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C02D954" w14:textId="77777777" w:rsidR="00144A6D" w:rsidRPr="00806248" w:rsidRDefault="00144A6D" w:rsidP="004757EB">
            <w:pPr>
              <w:rPr>
                <w:rFonts w:cs="Arial"/>
                <w:color w:val="000000"/>
              </w:rPr>
            </w:pPr>
            <w:bookmarkStart w:id="427" w:name="_Toc114730769"/>
            <w:bookmarkStart w:id="428" w:name="_Toc114731680"/>
            <w:r w:rsidRPr="00806248">
              <w:rPr>
                <w:rFonts w:cs="Arial"/>
                <w:color w:val="000000"/>
              </w:rPr>
              <w:t>GWM</w:t>
            </w:r>
            <w:bookmarkEnd w:id="427"/>
            <w:bookmarkEnd w:id="428"/>
          </w:p>
        </w:tc>
        <w:tc>
          <w:tcPr>
            <w:tcW w:w="705" w:type="pct"/>
            <w:tcBorders>
              <w:top w:val="nil"/>
              <w:left w:val="nil"/>
              <w:bottom w:val="single" w:sz="4" w:space="0" w:color="auto"/>
              <w:right w:val="single" w:sz="4" w:space="0" w:color="auto"/>
            </w:tcBorders>
            <w:shd w:val="clear" w:color="auto" w:fill="auto"/>
            <w:vAlign w:val="center"/>
            <w:hideMark/>
          </w:tcPr>
          <w:p w14:paraId="54584CC6" w14:textId="77777777" w:rsidR="00144A6D" w:rsidRPr="00806248" w:rsidRDefault="00144A6D" w:rsidP="004757EB">
            <w:pPr>
              <w:rPr>
                <w:rFonts w:cs="Arial"/>
                <w:color w:val="000000"/>
              </w:rPr>
            </w:pPr>
            <w:bookmarkStart w:id="429" w:name="_Toc114730770"/>
            <w:bookmarkStart w:id="430" w:name="_Toc114731681"/>
            <w:r w:rsidRPr="00806248">
              <w:rPr>
                <w:rFonts w:cs="Arial"/>
                <w:color w:val="000000"/>
              </w:rPr>
              <w:t>BCM</w:t>
            </w:r>
            <w:bookmarkEnd w:id="429"/>
            <w:bookmarkEnd w:id="430"/>
          </w:p>
        </w:tc>
        <w:tc>
          <w:tcPr>
            <w:tcW w:w="537" w:type="pct"/>
            <w:tcBorders>
              <w:top w:val="nil"/>
              <w:left w:val="nil"/>
              <w:bottom w:val="single" w:sz="4" w:space="0" w:color="auto"/>
              <w:right w:val="single" w:sz="4" w:space="0" w:color="auto"/>
            </w:tcBorders>
            <w:shd w:val="clear" w:color="auto" w:fill="auto"/>
            <w:noWrap/>
            <w:vAlign w:val="center"/>
            <w:hideMark/>
          </w:tcPr>
          <w:p w14:paraId="5A8618ED" w14:textId="77777777" w:rsidR="00144A6D" w:rsidRPr="00806248" w:rsidRDefault="00144A6D" w:rsidP="004757EB">
            <w:pPr>
              <w:rPr>
                <w:rFonts w:cs="Arial"/>
                <w:color w:val="000000"/>
              </w:rPr>
            </w:pPr>
            <w:bookmarkStart w:id="431" w:name="_Toc114730771"/>
            <w:bookmarkStart w:id="432" w:name="_Toc114731682"/>
            <w:r w:rsidRPr="00806248">
              <w:rPr>
                <w:rFonts w:cs="Arial"/>
                <w:color w:val="000000"/>
              </w:rPr>
              <w:t>No Send Type</w:t>
            </w:r>
            <w:bookmarkEnd w:id="431"/>
            <w:bookmarkEnd w:id="432"/>
          </w:p>
        </w:tc>
      </w:tr>
      <w:tr w:rsidR="00144A6D" w:rsidRPr="00806248" w14:paraId="2931614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699B27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15FD48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468DDFE"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6190D8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A27B22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FE97287"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9DB9D60" w14:textId="77777777" w:rsidR="00144A6D" w:rsidRPr="00806248" w:rsidRDefault="00144A6D" w:rsidP="004757EB">
            <w:pPr>
              <w:rPr>
                <w:rFonts w:cs="Arial"/>
                <w:color w:val="000000"/>
              </w:rPr>
            </w:pPr>
            <w:r w:rsidRPr="00806248">
              <w:rPr>
                <w:rFonts w:cs="Arial"/>
                <w:color w:val="000000"/>
              </w:rPr>
              <w:t> </w:t>
            </w:r>
          </w:p>
        </w:tc>
      </w:tr>
      <w:tr w:rsidR="00144A6D" w:rsidRPr="00806248" w14:paraId="54035A1D" w14:textId="77777777" w:rsidTr="004757EB">
        <w:trPr>
          <w:trHeight w:val="178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66E1F8F" w14:textId="77777777" w:rsidR="00144A6D" w:rsidRPr="00806248" w:rsidRDefault="00144A6D" w:rsidP="004757EB">
            <w:pPr>
              <w:rPr>
                <w:rFonts w:cs="Arial"/>
                <w:color w:val="000000"/>
              </w:rPr>
            </w:pPr>
            <w:r w:rsidRPr="00806248">
              <w:rPr>
                <w:rFonts w:cs="Arial"/>
                <w:color w:val="000000"/>
              </w:rPr>
              <w:t>0x3BA</w:t>
            </w:r>
          </w:p>
        </w:tc>
        <w:tc>
          <w:tcPr>
            <w:tcW w:w="1520" w:type="pct"/>
            <w:tcBorders>
              <w:top w:val="nil"/>
              <w:left w:val="nil"/>
              <w:bottom w:val="single" w:sz="4" w:space="0" w:color="auto"/>
              <w:right w:val="single" w:sz="4" w:space="0" w:color="auto"/>
            </w:tcBorders>
            <w:shd w:val="clear" w:color="000000" w:fill="C0C0C0"/>
            <w:vAlign w:val="center"/>
            <w:hideMark/>
          </w:tcPr>
          <w:p w14:paraId="29BD9C53" w14:textId="77777777" w:rsidR="00144A6D" w:rsidRPr="00806248" w:rsidRDefault="00144A6D" w:rsidP="004757EB">
            <w:pPr>
              <w:rPr>
                <w:rFonts w:cs="Arial"/>
                <w:color w:val="000000"/>
              </w:rPr>
            </w:pPr>
            <w:r w:rsidRPr="00806248">
              <w:rPr>
                <w:rFonts w:cs="Arial"/>
                <w:color w:val="000000"/>
              </w:rPr>
              <w:t>Body_Info_10</w:t>
            </w:r>
          </w:p>
        </w:tc>
        <w:tc>
          <w:tcPr>
            <w:tcW w:w="705" w:type="pct"/>
            <w:tcBorders>
              <w:top w:val="nil"/>
              <w:left w:val="nil"/>
              <w:bottom w:val="single" w:sz="4" w:space="0" w:color="auto"/>
              <w:right w:val="single" w:sz="4" w:space="0" w:color="auto"/>
            </w:tcBorders>
            <w:shd w:val="clear" w:color="000000" w:fill="C0C0C0"/>
            <w:vAlign w:val="center"/>
            <w:hideMark/>
          </w:tcPr>
          <w:p w14:paraId="6A22DACA"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563071E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1B8E10FF" w14:textId="77777777" w:rsidR="00144A6D" w:rsidRPr="00806248" w:rsidRDefault="00144A6D" w:rsidP="004757EB">
            <w:pPr>
              <w:rPr>
                <w:rFonts w:cs="Arial"/>
                <w:color w:val="000000"/>
              </w:rPr>
            </w:pPr>
            <w:r w:rsidRPr="00806248">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342EBFF5" w14:textId="77777777" w:rsidR="00144A6D" w:rsidRPr="00806248" w:rsidRDefault="00144A6D" w:rsidP="004757EB">
            <w:pPr>
              <w:rPr>
                <w:rFonts w:cs="Arial"/>
                <w:color w:val="000000"/>
              </w:rPr>
            </w:pPr>
            <w:r w:rsidRPr="00806248">
              <w:rPr>
                <w:rFonts w:cs="Arial"/>
                <w:color w:val="000000"/>
              </w:rPr>
              <w:t xml:space="preserve">ABS   BCMD_IPDB   GENERIC   GWM   HCM_FD1   IPMA_ADAS_FD1   ODMCA   PCM   PCM_HEV   RCM_FD1   TCM_DSL   </w:t>
            </w:r>
          </w:p>
        </w:tc>
        <w:tc>
          <w:tcPr>
            <w:tcW w:w="537" w:type="pct"/>
            <w:tcBorders>
              <w:top w:val="nil"/>
              <w:left w:val="nil"/>
              <w:bottom w:val="single" w:sz="4" w:space="0" w:color="auto"/>
              <w:right w:val="single" w:sz="4" w:space="0" w:color="auto"/>
            </w:tcBorders>
            <w:shd w:val="clear" w:color="000000" w:fill="C0C0C0"/>
            <w:noWrap/>
            <w:vAlign w:val="center"/>
            <w:hideMark/>
          </w:tcPr>
          <w:p w14:paraId="0086F220" w14:textId="77777777" w:rsidR="00144A6D" w:rsidRPr="00806248" w:rsidRDefault="00144A6D" w:rsidP="004757EB">
            <w:pPr>
              <w:rPr>
                <w:rFonts w:cs="Arial"/>
                <w:color w:val="000000"/>
              </w:rPr>
            </w:pPr>
            <w:r w:rsidRPr="00806248">
              <w:rPr>
                <w:rFonts w:cs="Arial"/>
                <w:color w:val="000000"/>
              </w:rPr>
              <w:t>Event Periodic</w:t>
            </w:r>
          </w:p>
        </w:tc>
      </w:tr>
      <w:tr w:rsidR="00144A6D" w:rsidRPr="00806248" w14:paraId="4A0187B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FA4F5F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67D959F" w14:textId="77777777" w:rsidR="00144A6D" w:rsidRPr="00806248" w:rsidRDefault="00144A6D" w:rsidP="004757EB">
            <w:pPr>
              <w:rPr>
                <w:rFonts w:cs="Arial"/>
                <w:color w:val="000000"/>
              </w:rPr>
            </w:pPr>
            <w:bookmarkStart w:id="433" w:name="_Toc114730772"/>
            <w:bookmarkStart w:id="434" w:name="_Toc114731683"/>
            <w:r w:rsidRPr="00806248">
              <w:rPr>
                <w:rFonts w:cs="Arial"/>
                <w:color w:val="000000"/>
              </w:rPr>
              <w:t>LghtAmbDrvMde_B_Stat</w:t>
            </w:r>
            <w:bookmarkEnd w:id="433"/>
            <w:bookmarkEnd w:id="434"/>
          </w:p>
        </w:tc>
        <w:tc>
          <w:tcPr>
            <w:tcW w:w="705" w:type="pct"/>
            <w:tcBorders>
              <w:top w:val="nil"/>
              <w:left w:val="nil"/>
              <w:bottom w:val="single" w:sz="4" w:space="0" w:color="auto"/>
              <w:right w:val="single" w:sz="4" w:space="0" w:color="auto"/>
            </w:tcBorders>
            <w:shd w:val="clear" w:color="auto" w:fill="auto"/>
            <w:vAlign w:val="center"/>
            <w:hideMark/>
          </w:tcPr>
          <w:p w14:paraId="6AE1BCC4"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71139A6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1703D0" w14:textId="77777777" w:rsidR="00144A6D" w:rsidRPr="00806248" w:rsidRDefault="00144A6D" w:rsidP="004757EB">
            <w:pPr>
              <w:rPr>
                <w:rFonts w:cs="Arial"/>
                <w:color w:val="000000"/>
              </w:rPr>
            </w:pPr>
            <w:bookmarkStart w:id="435" w:name="_Toc114730773"/>
            <w:bookmarkStart w:id="436" w:name="_Toc114731684"/>
            <w:r w:rsidRPr="00806248">
              <w:rPr>
                <w:rFonts w:cs="Arial"/>
                <w:color w:val="000000"/>
              </w:rPr>
              <w:t>BCM</w:t>
            </w:r>
            <w:bookmarkEnd w:id="435"/>
            <w:bookmarkEnd w:id="436"/>
          </w:p>
        </w:tc>
        <w:tc>
          <w:tcPr>
            <w:tcW w:w="705" w:type="pct"/>
            <w:tcBorders>
              <w:top w:val="nil"/>
              <w:left w:val="nil"/>
              <w:bottom w:val="single" w:sz="4" w:space="0" w:color="auto"/>
              <w:right w:val="single" w:sz="4" w:space="0" w:color="auto"/>
            </w:tcBorders>
            <w:shd w:val="clear" w:color="auto" w:fill="auto"/>
            <w:vAlign w:val="center"/>
            <w:hideMark/>
          </w:tcPr>
          <w:p w14:paraId="45FA046D" w14:textId="77777777" w:rsidR="00144A6D" w:rsidRPr="00806248" w:rsidRDefault="00144A6D" w:rsidP="004757EB">
            <w:pPr>
              <w:rPr>
                <w:rFonts w:cs="Arial"/>
                <w:color w:val="000000"/>
              </w:rPr>
            </w:pPr>
            <w:bookmarkStart w:id="437" w:name="_Toc114730774"/>
            <w:bookmarkStart w:id="438" w:name="_Toc114731685"/>
            <w:r w:rsidRPr="00806248">
              <w:rPr>
                <w:rFonts w:cs="Arial"/>
                <w:color w:val="000000"/>
              </w:rPr>
              <w:t>GWM</w:t>
            </w:r>
            <w:bookmarkEnd w:id="437"/>
            <w:bookmarkEnd w:id="438"/>
          </w:p>
        </w:tc>
        <w:tc>
          <w:tcPr>
            <w:tcW w:w="537" w:type="pct"/>
            <w:tcBorders>
              <w:top w:val="nil"/>
              <w:left w:val="nil"/>
              <w:bottom w:val="single" w:sz="4" w:space="0" w:color="auto"/>
              <w:right w:val="single" w:sz="4" w:space="0" w:color="auto"/>
            </w:tcBorders>
            <w:shd w:val="clear" w:color="auto" w:fill="auto"/>
            <w:noWrap/>
            <w:vAlign w:val="center"/>
            <w:hideMark/>
          </w:tcPr>
          <w:p w14:paraId="2388967A" w14:textId="77777777" w:rsidR="00144A6D" w:rsidRPr="00806248" w:rsidRDefault="00144A6D" w:rsidP="004757EB">
            <w:pPr>
              <w:rPr>
                <w:rFonts w:cs="Arial"/>
                <w:color w:val="000000"/>
              </w:rPr>
            </w:pPr>
            <w:bookmarkStart w:id="439" w:name="_Toc114730775"/>
            <w:bookmarkStart w:id="440" w:name="_Toc114731686"/>
            <w:r w:rsidRPr="00806248">
              <w:rPr>
                <w:rFonts w:cs="Arial"/>
                <w:color w:val="000000"/>
              </w:rPr>
              <w:t>OnChange</w:t>
            </w:r>
            <w:bookmarkEnd w:id="439"/>
            <w:bookmarkEnd w:id="440"/>
          </w:p>
        </w:tc>
      </w:tr>
      <w:tr w:rsidR="00144A6D" w:rsidRPr="00806248" w14:paraId="6BABA25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7C100B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245B9B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F2424D" w14:textId="77777777" w:rsidR="00144A6D" w:rsidRPr="00806248" w:rsidRDefault="00144A6D" w:rsidP="004757EB">
            <w:pPr>
              <w:rPr>
                <w:rFonts w:cs="Arial"/>
                <w:color w:val="000000"/>
              </w:rPr>
            </w:pPr>
            <w:bookmarkStart w:id="441" w:name="_Toc114730776"/>
            <w:bookmarkStart w:id="442" w:name="_Toc114731687"/>
            <w:r w:rsidRPr="00806248">
              <w:rPr>
                <w:rFonts w:cs="Arial"/>
                <w:color w:val="000000"/>
              </w:rPr>
              <w:t>Manual</w:t>
            </w:r>
            <w:bookmarkEnd w:id="441"/>
            <w:bookmarkEnd w:id="442"/>
          </w:p>
        </w:tc>
        <w:tc>
          <w:tcPr>
            <w:tcW w:w="466" w:type="pct"/>
            <w:tcBorders>
              <w:top w:val="nil"/>
              <w:left w:val="nil"/>
              <w:bottom w:val="single" w:sz="4" w:space="0" w:color="auto"/>
              <w:right w:val="single" w:sz="4" w:space="0" w:color="auto"/>
            </w:tcBorders>
            <w:shd w:val="clear" w:color="auto" w:fill="auto"/>
            <w:noWrap/>
            <w:vAlign w:val="center"/>
            <w:hideMark/>
          </w:tcPr>
          <w:p w14:paraId="33E64CE2" w14:textId="77777777" w:rsidR="00144A6D" w:rsidRPr="00806248" w:rsidRDefault="00144A6D" w:rsidP="004757EB">
            <w:pPr>
              <w:rPr>
                <w:rFonts w:cs="Arial"/>
                <w:color w:val="000000"/>
              </w:rPr>
            </w:pPr>
            <w:bookmarkStart w:id="443" w:name="_Toc114730777"/>
            <w:bookmarkStart w:id="444" w:name="_Toc114731688"/>
            <w:r w:rsidRPr="00806248">
              <w:rPr>
                <w:rFonts w:cs="Arial"/>
                <w:color w:val="000000"/>
              </w:rPr>
              <w:t>0x0</w:t>
            </w:r>
            <w:bookmarkEnd w:id="443"/>
            <w:bookmarkEnd w:id="444"/>
          </w:p>
        </w:tc>
        <w:tc>
          <w:tcPr>
            <w:tcW w:w="705" w:type="pct"/>
            <w:tcBorders>
              <w:top w:val="nil"/>
              <w:left w:val="nil"/>
              <w:bottom w:val="single" w:sz="4" w:space="0" w:color="auto"/>
              <w:right w:val="single" w:sz="4" w:space="0" w:color="auto"/>
            </w:tcBorders>
            <w:shd w:val="clear" w:color="auto" w:fill="auto"/>
            <w:vAlign w:val="center"/>
            <w:hideMark/>
          </w:tcPr>
          <w:p w14:paraId="25203A7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06FC23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A79BF46" w14:textId="77777777" w:rsidR="00144A6D" w:rsidRPr="00806248" w:rsidRDefault="00144A6D" w:rsidP="004757EB">
            <w:pPr>
              <w:rPr>
                <w:rFonts w:cs="Arial"/>
                <w:color w:val="000000"/>
              </w:rPr>
            </w:pPr>
            <w:r w:rsidRPr="00806248">
              <w:rPr>
                <w:rFonts w:cs="Arial"/>
                <w:color w:val="000000"/>
              </w:rPr>
              <w:t> </w:t>
            </w:r>
          </w:p>
        </w:tc>
      </w:tr>
      <w:tr w:rsidR="00144A6D" w:rsidRPr="00806248" w14:paraId="4684887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280C3F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0EBCB0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0D7B623" w14:textId="77777777" w:rsidR="00144A6D" w:rsidRPr="00806248" w:rsidRDefault="00144A6D" w:rsidP="004757EB">
            <w:pPr>
              <w:rPr>
                <w:rFonts w:cs="Arial"/>
                <w:color w:val="000000"/>
              </w:rPr>
            </w:pPr>
            <w:bookmarkStart w:id="445" w:name="_Toc114730778"/>
            <w:bookmarkStart w:id="446" w:name="_Toc114731689"/>
            <w:r w:rsidRPr="00806248">
              <w:rPr>
                <w:rFonts w:cs="Arial"/>
                <w:color w:val="000000"/>
              </w:rPr>
              <w:t>Automatic</w:t>
            </w:r>
            <w:bookmarkEnd w:id="445"/>
            <w:bookmarkEnd w:id="446"/>
          </w:p>
        </w:tc>
        <w:tc>
          <w:tcPr>
            <w:tcW w:w="466" w:type="pct"/>
            <w:tcBorders>
              <w:top w:val="nil"/>
              <w:left w:val="nil"/>
              <w:bottom w:val="single" w:sz="4" w:space="0" w:color="auto"/>
              <w:right w:val="single" w:sz="4" w:space="0" w:color="auto"/>
            </w:tcBorders>
            <w:shd w:val="clear" w:color="auto" w:fill="auto"/>
            <w:noWrap/>
            <w:vAlign w:val="center"/>
            <w:hideMark/>
          </w:tcPr>
          <w:p w14:paraId="2E732F36" w14:textId="77777777" w:rsidR="00144A6D" w:rsidRPr="00806248" w:rsidRDefault="00144A6D" w:rsidP="004757EB">
            <w:pPr>
              <w:rPr>
                <w:rFonts w:cs="Arial"/>
                <w:color w:val="000000"/>
              </w:rPr>
            </w:pPr>
            <w:bookmarkStart w:id="447" w:name="_Toc114730779"/>
            <w:bookmarkStart w:id="448" w:name="_Toc114731690"/>
            <w:r w:rsidRPr="00806248">
              <w:rPr>
                <w:rFonts w:cs="Arial"/>
                <w:color w:val="000000"/>
              </w:rPr>
              <w:t>0x1</w:t>
            </w:r>
            <w:bookmarkEnd w:id="447"/>
            <w:bookmarkEnd w:id="448"/>
          </w:p>
        </w:tc>
        <w:tc>
          <w:tcPr>
            <w:tcW w:w="705" w:type="pct"/>
            <w:tcBorders>
              <w:top w:val="nil"/>
              <w:left w:val="nil"/>
              <w:bottom w:val="single" w:sz="4" w:space="0" w:color="auto"/>
              <w:right w:val="single" w:sz="4" w:space="0" w:color="auto"/>
            </w:tcBorders>
            <w:shd w:val="clear" w:color="auto" w:fill="auto"/>
            <w:vAlign w:val="center"/>
            <w:hideMark/>
          </w:tcPr>
          <w:p w14:paraId="13E703E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08EAF1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DF8881" w14:textId="77777777" w:rsidR="00144A6D" w:rsidRPr="00806248" w:rsidRDefault="00144A6D" w:rsidP="004757EB">
            <w:pPr>
              <w:rPr>
                <w:rFonts w:cs="Arial"/>
                <w:color w:val="000000"/>
              </w:rPr>
            </w:pPr>
            <w:r w:rsidRPr="00806248">
              <w:rPr>
                <w:rFonts w:cs="Arial"/>
                <w:color w:val="000000"/>
              </w:rPr>
              <w:t> </w:t>
            </w:r>
          </w:p>
        </w:tc>
      </w:tr>
      <w:tr w:rsidR="00144A6D" w:rsidRPr="00806248" w14:paraId="770928E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57421A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333B2CF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0394698"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3055EB8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B3A016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B5570DD"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07D7A608" w14:textId="77777777" w:rsidR="00144A6D" w:rsidRPr="00806248" w:rsidRDefault="00144A6D" w:rsidP="004757EB">
            <w:pPr>
              <w:rPr>
                <w:rFonts w:cs="Arial"/>
                <w:color w:val="000000"/>
              </w:rPr>
            </w:pPr>
            <w:r w:rsidRPr="00806248">
              <w:rPr>
                <w:rFonts w:cs="Arial"/>
                <w:color w:val="000000"/>
              </w:rPr>
              <w:t> </w:t>
            </w:r>
          </w:p>
        </w:tc>
      </w:tr>
      <w:tr w:rsidR="00144A6D" w:rsidRPr="00806248" w14:paraId="0EA8CF26" w14:textId="77777777" w:rsidTr="004757EB">
        <w:trPr>
          <w:trHeight w:val="51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5739910" w14:textId="77777777" w:rsidR="00144A6D" w:rsidRPr="00806248" w:rsidRDefault="00144A6D" w:rsidP="004757EB">
            <w:pPr>
              <w:rPr>
                <w:rFonts w:cs="Arial"/>
                <w:color w:val="000000"/>
              </w:rPr>
            </w:pPr>
            <w:r w:rsidRPr="00806248">
              <w:rPr>
                <w:rFonts w:cs="Arial"/>
                <w:color w:val="000000"/>
              </w:rPr>
              <w:t>0x3DA</w:t>
            </w:r>
          </w:p>
        </w:tc>
        <w:tc>
          <w:tcPr>
            <w:tcW w:w="1520" w:type="pct"/>
            <w:tcBorders>
              <w:top w:val="nil"/>
              <w:left w:val="nil"/>
              <w:bottom w:val="single" w:sz="4" w:space="0" w:color="auto"/>
              <w:right w:val="single" w:sz="4" w:space="0" w:color="auto"/>
            </w:tcBorders>
            <w:shd w:val="clear" w:color="000000" w:fill="C0C0C0"/>
            <w:vAlign w:val="center"/>
            <w:hideMark/>
          </w:tcPr>
          <w:p w14:paraId="2EC3BEA0" w14:textId="77777777" w:rsidR="00144A6D" w:rsidRPr="00806248" w:rsidRDefault="00144A6D" w:rsidP="004757EB">
            <w:pPr>
              <w:rPr>
                <w:rFonts w:cs="Arial"/>
                <w:color w:val="000000"/>
              </w:rPr>
            </w:pPr>
            <w:r w:rsidRPr="00806248">
              <w:rPr>
                <w:rFonts w:cs="Arial"/>
                <w:color w:val="000000"/>
              </w:rPr>
              <w:t>Personality_APIM_Data3_FD1</w:t>
            </w:r>
          </w:p>
        </w:tc>
        <w:tc>
          <w:tcPr>
            <w:tcW w:w="705" w:type="pct"/>
            <w:tcBorders>
              <w:top w:val="nil"/>
              <w:left w:val="nil"/>
              <w:bottom w:val="single" w:sz="4" w:space="0" w:color="auto"/>
              <w:right w:val="single" w:sz="4" w:space="0" w:color="auto"/>
            </w:tcBorders>
            <w:shd w:val="clear" w:color="000000" w:fill="C0C0C0"/>
            <w:vAlign w:val="center"/>
            <w:hideMark/>
          </w:tcPr>
          <w:p w14:paraId="2674C25D"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6851332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0E23BF40" w14:textId="77777777" w:rsidR="00144A6D" w:rsidRPr="00806248" w:rsidRDefault="00144A6D" w:rsidP="004757EB">
            <w:pPr>
              <w:rPr>
                <w:rFonts w:cs="Arial"/>
                <w:color w:val="000000"/>
              </w:rPr>
            </w:pPr>
            <w:r w:rsidRPr="00806248">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0C6CC58E" w14:textId="77777777" w:rsidR="00144A6D" w:rsidRPr="00806248" w:rsidRDefault="00144A6D" w:rsidP="004757EB">
            <w:pPr>
              <w:rPr>
                <w:rFonts w:cs="Arial"/>
                <w:color w:val="000000"/>
              </w:rPr>
            </w:pPr>
            <w:r w:rsidRPr="00806248">
              <w:rPr>
                <w:rFonts w:cs="Arial"/>
                <w:color w:val="000000"/>
              </w:rPr>
              <w:t xml:space="preserve">BCM   VDM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43E3A11E" w14:textId="77777777" w:rsidR="00144A6D" w:rsidRPr="00806248" w:rsidRDefault="00144A6D" w:rsidP="004757EB">
            <w:pPr>
              <w:rPr>
                <w:rFonts w:cs="Arial"/>
                <w:color w:val="000000"/>
              </w:rPr>
            </w:pPr>
            <w:r w:rsidRPr="00806248">
              <w:rPr>
                <w:rFonts w:cs="Arial"/>
                <w:color w:val="000000"/>
              </w:rPr>
              <w:t>NoMsgSend Type</w:t>
            </w:r>
          </w:p>
        </w:tc>
      </w:tr>
      <w:tr w:rsidR="00144A6D" w:rsidRPr="00806248" w14:paraId="34BCECF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D1F90B6"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EFF80E4" w14:textId="77777777" w:rsidR="00144A6D" w:rsidRPr="00806248" w:rsidRDefault="00144A6D" w:rsidP="004757EB">
            <w:pPr>
              <w:rPr>
                <w:rFonts w:cs="Arial"/>
                <w:color w:val="000000"/>
              </w:rPr>
            </w:pPr>
            <w:bookmarkStart w:id="449" w:name="_Toc114730780"/>
            <w:bookmarkStart w:id="450" w:name="_Toc114731691"/>
            <w:r w:rsidRPr="00806248">
              <w:rPr>
                <w:rFonts w:cs="Arial"/>
                <w:color w:val="000000"/>
              </w:rPr>
              <w:t>LightAmbColor_No_Rq</w:t>
            </w:r>
            <w:bookmarkEnd w:id="449"/>
            <w:bookmarkEnd w:id="450"/>
          </w:p>
        </w:tc>
        <w:tc>
          <w:tcPr>
            <w:tcW w:w="705" w:type="pct"/>
            <w:tcBorders>
              <w:top w:val="nil"/>
              <w:left w:val="nil"/>
              <w:bottom w:val="single" w:sz="4" w:space="0" w:color="auto"/>
              <w:right w:val="single" w:sz="4" w:space="0" w:color="auto"/>
            </w:tcBorders>
            <w:shd w:val="clear" w:color="auto" w:fill="auto"/>
            <w:vAlign w:val="center"/>
            <w:hideMark/>
          </w:tcPr>
          <w:p w14:paraId="6B007E85"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D02B06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360B1A" w14:textId="77777777" w:rsidR="00144A6D" w:rsidRPr="00806248" w:rsidRDefault="00144A6D" w:rsidP="004757EB">
            <w:pPr>
              <w:rPr>
                <w:rFonts w:cs="Arial"/>
                <w:color w:val="000000"/>
              </w:rPr>
            </w:pPr>
            <w:bookmarkStart w:id="451" w:name="_Toc114730781"/>
            <w:bookmarkStart w:id="452" w:name="_Toc114731692"/>
            <w:r w:rsidRPr="00806248">
              <w:rPr>
                <w:rFonts w:cs="Arial"/>
                <w:color w:val="000000"/>
              </w:rPr>
              <w:t>GWM</w:t>
            </w:r>
            <w:bookmarkEnd w:id="451"/>
            <w:bookmarkEnd w:id="452"/>
          </w:p>
        </w:tc>
        <w:tc>
          <w:tcPr>
            <w:tcW w:w="705" w:type="pct"/>
            <w:tcBorders>
              <w:top w:val="nil"/>
              <w:left w:val="nil"/>
              <w:bottom w:val="single" w:sz="4" w:space="0" w:color="auto"/>
              <w:right w:val="single" w:sz="4" w:space="0" w:color="auto"/>
            </w:tcBorders>
            <w:shd w:val="clear" w:color="auto" w:fill="auto"/>
            <w:vAlign w:val="center"/>
            <w:hideMark/>
          </w:tcPr>
          <w:p w14:paraId="2354BA51" w14:textId="77777777" w:rsidR="00144A6D" w:rsidRPr="00806248" w:rsidRDefault="00144A6D" w:rsidP="004757EB">
            <w:pPr>
              <w:rPr>
                <w:rFonts w:cs="Arial"/>
                <w:color w:val="000000"/>
              </w:rPr>
            </w:pPr>
            <w:bookmarkStart w:id="453" w:name="_Toc114730782"/>
            <w:bookmarkStart w:id="454" w:name="_Toc114731693"/>
            <w:r w:rsidRPr="00806248">
              <w:rPr>
                <w:rFonts w:cs="Arial"/>
                <w:color w:val="000000"/>
              </w:rPr>
              <w:t>BCM</w:t>
            </w:r>
            <w:bookmarkEnd w:id="453"/>
            <w:bookmarkEnd w:id="454"/>
          </w:p>
        </w:tc>
        <w:tc>
          <w:tcPr>
            <w:tcW w:w="537" w:type="pct"/>
            <w:tcBorders>
              <w:top w:val="nil"/>
              <w:left w:val="nil"/>
              <w:bottom w:val="single" w:sz="4" w:space="0" w:color="auto"/>
              <w:right w:val="single" w:sz="4" w:space="0" w:color="auto"/>
            </w:tcBorders>
            <w:shd w:val="clear" w:color="auto" w:fill="auto"/>
            <w:noWrap/>
            <w:vAlign w:val="center"/>
            <w:hideMark/>
          </w:tcPr>
          <w:p w14:paraId="047C6F0D" w14:textId="77777777" w:rsidR="00144A6D" w:rsidRPr="00806248" w:rsidRDefault="00144A6D" w:rsidP="004757EB">
            <w:pPr>
              <w:rPr>
                <w:rFonts w:cs="Arial"/>
                <w:color w:val="000000"/>
              </w:rPr>
            </w:pPr>
            <w:bookmarkStart w:id="455" w:name="_Toc114730783"/>
            <w:bookmarkStart w:id="456" w:name="_Toc114731694"/>
            <w:r w:rsidRPr="00806248">
              <w:rPr>
                <w:rFonts w:cs="Arial"/>
                <w:color w:val="000000"/>
              </w:rPr>
              <w:t>No Send Type</w:t>
            </w:r>
            <w:bookmarkEnd w:id="455"/>
            <w:bookmarkEnd w:id="456"/>
          </w:p>
        </w:tc>
      </w:tr>
      <w:tr w:rsidR="00144A6D" w:rsidRPr="00806248" w14:paraId="5E5C0BD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DC6047"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76670B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FFFE08C"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656254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1E0635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84FDEF2"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B289153" w14:textId="77777777" w:rsidR="00144A6D" w:rsidRPr="00806248" w:rsidRDefault="00144A6D" w:rsidP="004757EB">
            <w:pPr>
              <w:rPr>
                <w:rFonts w:cs="Arial"/>
                <w:color w:val="000000"/>
              </w:rPr>
            </w:pPr>
            <w:r w:rsidRPr="00806248">
              <w:rPr>
                <w:rFonts w:cs="Arial"/>
                <w:color w:val="000000"/>
              </w:rPr>
              <w:t> </w:t>
            </w:r>
          </w:p>
        </w:tc>
      </w:tr>
      <w:tr w:rsidR="00144A6D" w:rsidRPr="00806248" w14:paraId="3E86A2E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3E5C1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F5EDDC7" w14:textId="77777777" w:rsidR="00144A6D" w:rsidRPr="00806248" w:rsidRDefault="00144A6D" w:rsidP="004757EB">
            <w:pPr>
              <w:rPr>
                <w:rFonts w:cs="Arial"/>
                <w:color w:val="000000"/>
              </w:rPr>
            </w:pPr>
            <w:bookmarkStart w:id="457" w:name="_Toc114730784"/>
            <w:bookmarkStart w:id="458" w:name="_Toc114731695"/>
            <w:r w:rsidRPr="00806248">
              <w:rPr>
                <w:rFonts w:cs="Arial"/>
                <w:color w:val="000000"/>
              </w:rPr>
              <w:t>LightAmbIntsty_No_Rq</w:t>
            </w:r>
            <w:bookmarkEnd w:id="457"/>
            <w:bookmarkEnd w:id="458"/>
          </w:p>
        </w:tc>
        <w:tc>
          <w:tcPr>
            <w:tcW w:w="705" w:type="pct"/>
            <w:tcBorders>
              <w:top w:val="nil"/>
              <w:left w:val="nil"/>
              <w:bottom w:val="single" w:sz="4" w:space="0" w:color="auto"/>
              <w:right w:val="single" w:sz="4" w:space="0" w:color="auto"/>
            </w:tcBorders>
            <w:shd w:val="clear" w:color="auto" w:fill="auto"/>
            <w:vAlign w:val="center"/>
            <w:hideMark/>
          </w:tcPr>
          <w:p w14:paraId="056F00D3"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E7F56D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633A583" w14:textId="77777777" w:rsidR="00144A6D" w:rsidRPr="00806248" w:rsidRDefault="00144A6D" w:rsidP="004757EB">
            <w:pPr>
              <w:rPr>
                <w:rFonts w:cs="Arial"/>
                <w:color w:val="000000"/>
              </w:rPr>
            </w:pPr>
            <w:bookmarkStart w:id="459" w:name="_Toc114730785"/>
            <w:bookmarkStart w:id="460" w:name="_Toc114731696"/>
            <w:r w:rsidRPr="00806248">
              <w:rPr>
                <w:rFonts w:cs="Arial"/>
                <w:color w:val="000000"/>
              </w:rPr>
              <w:t>GWM</w:t>
            </w:r>
            <w:bookmarkEnd w:id="459"/>
            <w:bookmarkEnd w:id="460"/>
          </w:p>
        </w:tc>
        <w:tc>
          <w:tcPr>
            <w:tcW w:w="705" w:type="pct"/>
            <w:tcBorders>
              <w:top w:val="nil"/>
              <w:left w:val="nil"/>
              <w:bottom w:val="single" w:sz="4" w:space="0" w:color="auto"/>
              <w:right w:val="single" w:sz="4" w:space="0" w:color="auto"/>
            </w:tcBorders>
            <w:shd w:val="clear" w:color="auto" w:fill="auto"/>
            <w:vAlign w:val="center"/>
            <w:hideMark/>
          </w:tcPr>
          <w:p w14:paraId="466174E5" w14:textId="77777777" w:rsidR="00144A6D" w:rsidRPr="00806248" w:rsidRDefault="00144A6D" w:rsidP="004757EB">
            <w:pPr>
              <w:rPr>
                <w:rFonts w:cs="Arial"/>
                <w:color w:val="000000"/>
              </w:rPr>
            </w:pPr>
            <w:bookmarkStart w:id="461" w:name="_Toc114730786"/>
            <w:bookmarkStart w:id="462" w:name="_Toc114731697"/>
            <w:r w:rsidRPr="00806248">
              <w:rPr>
                <w:rFonts w:cs="Arial"/>
                <w:color w:val="000000"/>
              </w:rPr>
              <w:t>BCM</w:t>
            </w:r>
            <w:bookmarkEnd w:id="461"/>
            <w:bookmarkEnd w:id="462"/>
          </w:p>
        </w:tc>
        <w:tc>
          <w:tcPr>
            <w:tcW w:w="537" w:type="pct"/>
            <w:tcBorders>
              <w:top w:val="nil"/>
              <w:left w:val="nil"/>
              <w:bottom w:val="single" w:sz="4" w:space="0" w:color="auto"/>
              <w:right w:val="single" w:sz="4" w:space="0" w:color="auto"/>
            </w:tcBorders>
            <w:shd w:val="clear" w:color="auto" w:fill="auto"/>
            <w:noWrap/>
            <w:vAlign w:val="center"/>
            <w:hideMark/>
          </w:tcPr>
          <w:p w14:paraId="23CE5B05" w14:textId="77777777" w:rsidR="00144A6D" w:rsidRPr="00806248" w:rsidRDefault="00144A6D" w:rsidP="004757EB">
            <w:pPr>
              <w:rPr>
                <w:rFonts w:cs="Arial"/>
                <w:color w:val="000000"/>
              </w:rPr>
            </w:pPr>
            <w:bookmarkStart w:id="463" w:name="_Toc114730787"/>
            <w:bookmarkStart w:id="464" w:name="_Toc114731698"/>
            <w:r w:rsidRPr="00806248">
              <w:rPr>
                <w:rFonts w:cs="Arial"/>
                <w:color w:val="000000"/>
              </w:rPr>
              <w:t>No Send Type</w:t>
            </w:r>
            <w:bookmarkEnd w:id="463"/>
            <w:bookmarkEnd w:id="464"/>
          </w:p>
        </w:tc>
      </w:tr>
      <w:tr w:rsidR="00144A6D" w:rsidRPr="00806248" w14:paraId="057F77A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23B0A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A3D273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715A745" w14:textId="77777777" w:rsidR="00144A6D" w:rsidRPr="00806248" w:rsidRDefault="00144A6D" w:rsidP="004757EB">
            <w:pPr>
              <w:rPr>
                <w:rFonts w:cs="Arial"/>
                <w:color w:val="000000"/>
              </w:rPr>
            </w:pPr>
            <w:bookmarkStart w:id="465" w:name="_Toc114730788"/>
            <w:bookmarkStart w:id="466" w:name="_Toc114731699"/>
            <w:r w:rsidRPr="00806248">
              <w:rPr>
                <w:rFonts w:cs="Arial"/>
                <w:color w:val="000000"/>
              </w:rPr>
              <w:t>Off</w:t>
            </w:r>
            <w:bookmarkEnd w:id="465"/>
            <w:bookmarkEnd w:id="466"/>
          </w:p>
        </w:tc>
        <w:tc>
          <w:tcPr>
            <w:tcW w:w="466" w:type="pct"/>
            <w:tcBorders>
              <w:top w:val="nil"/>
              <w:left w:val="nil"/>
              <w:bottom w:val="single" w:sz="4" w:space="0" w:color="auto"/>
              <w:right w:val="single" w:sz="4" w:space="0" w:color="auto"/>
            </w:tcBorders>
            <w:shd w:val="clear" w:color="auto" w:fill="auto"/>
            <w:noWrap/>
            <w:vAlign w:val="center"/>
            <w:hideMark/>
          </w:tcPr>
          <w:p w14:paraId="04BED072" w14:textId="77777777" w:rsidR="00144A6D" w:rsidRPr="00806248" w:rsidRDefault="00144A6D" w:rsidP="004757EB">
            <w:pPr>
              <w:rPr>
                <w:rFonts w:cs="Arial"/>
                <w:color w:val="000000"/>
              </w:rPr>
            </w:pPr>
            <w:bookmarkStart w:id="467" w:name="_Toc114730789"/>
            <w:bookmarkStart w:id="468" w:name="_Toc114731700"/>
            <w:r w:rsidRPr="00806248">
              <w:rPr>
                <w:rFonts w:cs="Arial"/>
                <w:color w:val="000000"/>
              </w:rPr>
              <w:t>0x0</w:t>
            </w:r>
            <w:bookmarkEnd w:id="467"/>
            <w:bookmarkEnd w:id="468"/>
          </w:p>
        </w:tc>
        <w:tc>
          <w:tcPr>
            <w:tcW w:w="705" w:type="pct"/>
            <w:tcBorders>
              <w:top w:val="nil"/>
              <w:left w:val="nil"/>
              <w:bottom w:val="single" w:sz="4" w:space="0" w:color="auto"/>
              <w:right w:val="single" w:sz="4" w:space="0" w:color="auto"/>
            </w:tcBorders>
            <w:shd w:val="clear" w:color="auto" w:fill="auto"/>
            <w:vAlign w:val="center"/>
            <w:hideMark/>
          </w:tcPr>
          <w:p w14:paraId="274F58B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0C34C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150D81C" w14:textId="77777777" w:rsidR="00144A6D" w:rsidRPr="00806248" w:rsidRDefault="00144A6D" w:rsidP="004757EB">
            <w:pPr>
              <w:rPr>
                <w:rFonts w:cs="Arial"/>
                <w:color w:val="000000"/>
              </w:rPr>
            </w:pPr>
            <w:r w:rsidRPr="00806248">
              <w:rPr>
                <w:rFonts w:cs="Arial"/>
                <w:color w:val="000000"/>
              </w:rPr>
              <w:t> </w:t>
            </w:r>
          </w:p>
        </w:tc>
      </w:tr>
      <w:tr w:rsidR="00144A6D" w:rsidRPr="00806248" w14:paraId="77137F8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61DEE1B"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45442A4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3167633"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FC17A4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C7C403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5B8832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28B5A49" w14:textId="77777777" w:rsidR="00144A6D" w:rsidRPr="00806248" w:rsidRDefault="00144A6D" w:rsidP="004757EB">
            <w:pPr>
              <w:rPr>
                <w:rFonts w:cs="Arial"/>
                <w:color w:val="000000"/>
              </w:rPr>
            </w:pPr>
            <w:r w:rsidRPr="00806248">
              <w:rPr>
                <w:rFonts w:cs="Arial"/>
                <w:color w:val="000000"/>
              </w:rPr>
              <w:t> </w:t>
            </w:r>
          </w:p>
        </w:tc>
      </w:tr>
      <w:tr w:rsidR="00144A6D" w:rsidRPr="00806248" w14:paraId="21734DC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20F61A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3227C84" w14:textId="77777777" w:rsidR="00144A6D" w:rsidRPr="00806248" w:rsidRDefault="00144A6D" w:rsidP="004757EB">
            <w:pPr>
              <w:rPr>
                <w:rFonts w:cs="Arial"/>
                <w:color w:val="000000"/>
              </w:rPr>
            </w:pPr>
            <w:bookmarkStart w:id="469" w:name="_Toc114730790"/>
            <w:bookmarkStart w:id="470" w:name="_Toc114731701"/>
            <w:r w:rsidRPr="00806248">
              <w:rPr>
                <w:rFonts w:cs="Arial"/>
                <w:color w:val="000000"/>
              </w:rPr>
              <w:t>LghtAmbRqSrc_B_Stat</w:t>
            </w:r>
            <w:bookmarkEnd w:id="469"/>
            <w:bookmarkEnd w:id="470"/>
          </w:p>
        </w:tc>
        <w:tc>
          <w:tcPr>
            <w:tcW w:w="705" w:type="pct"/>
            <w:tcBorders>
              <w:top w:val="nil"/>
              <w:left w:val="nil"/>
              <w:bottom w:val="single" w:sz="4" w:space="0" w:color="auto"/>
              <w:right w:val="single" w:sz="4" w:space="0" w:color="auto"/>
            </w:tcBorders>
            <w:shd w:val="clear" w:color="auto" w:fill="auto"/>
            <w:vAlign w:val="center"/>
            <w:hideMark/>
          </w:tcPr>
          <w:p w14:paraId="3D0FB1EA"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E292F4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D08A040" w14:textId="77777777" w:rsidR="00144A6D" w:rsidRPr="00806248" w:rsidRDefault="00144A6D" w:rsidP="004757EB">
            <w:pPr>
              <w:rPr>
                <w:rFonts w:cs="Arial"/>
                <w:color w:val="000000"/>
              </w:rPr>
            </w:pPr>
            <w:bookmarkStart w:id="471" w:name="_Toc114730791"/>
            <w:bookmarkStart w:id="472" w:name="_Toc114731702"/>
            <w:r w:rsidRPr="00806248">
              <w:rPr>
                <w:rFonts w:cs="Arial"/>
                <w:color w:val="000000"/>
              </w:rPr>
              <w:t>GWM</w:t>
            </w:r>
            <w:bookmarkEnd w:id="471"/>
            <w:bookmarkEnd w:id="472"/>
          </w:p>
        </w:tc>
        <w:tc>
          <w:tcPr>
            <w:tcW w:w="705" w:type="pct"/>
            <w:tcBorders>
              <w:top w:val="nil"/>
              <w:left w:val="nil"/>
              <w:bottom w:val="single" w:sz="4" w:space="0" w:color="auto"/>
              <w:right w:val="single" w:sz="4" w:space="0" w:color="auto"/>
            </w:tcBorders>
            <w:shd w:val="clear" w:color="auto" w:fill="auto"/>
            <w:vAlign w:val="center"/>
            <w:hideMark/>
          </w:tcPr>
          <w:p w14:paraId="3EF873B8" w14:textId="77777777" w:rsidR="00144A6D" w:rsidRPr="00806248" w:rsidRDefault="00144A6D" w:rsidP="004757EB">
            <w:pPr>
              <w:rPr>
                <w:rFonts w:cs="Arial"/>
                <w:color w:val="000000"/>
              </w:rPr>
            </w:pPr>
            <w:bookmarkStart w:id="473" w:name="_Toc114730792"/>
            <w:bookmarkStart w:id="474" w:name="_Toc114731703"/>
            <w:r w:rsidRPr="00806248">
              <w:rPr>
                <w:rFonts w:cs="Arial"/>
                <w:color w:val="000000"/>
              </w:rPr>
              <w:t>BCM</w:t>
            </w:r>
            <w:bookmarkEnd w:id="473"/>
            <w:bookmarkEnd w:id="474"/>
          </w:p>
        </w:tc>
        <w:tc>
          <w:tcPr>
            <w:tcW w:w="537" w:type="pct"/>
            <w:tcBorders>
              <w:top w:val="nil"/>
              <w:left w:val="nil"/>
              <w:bottom w:val="single" w:sz="4" w:space="0" w:color="auto"/>
              <w:right w:val="single" w:sz="4" w:space="0" w:color="auto"/>
            </w:tcBorders>
            <w:shd w:val="clear" w:color="auto" w:fill="auto"/>
            <w:noWrap/>
            <w:vAlign w:val="center"/>
            <w:hideMark/>
          </w:tcPr>
          <w:p w14:paraId="5C7C23B9" w14:textId="77777777" w:rsidR="00144A6D" w:rsidRPr="00806248" w:rsidRDefault="00144A6D" w:rsidP="004757EB">
            <w:pPr>
              <w:rPr>
                <w:rFonts w:cs="Arial"/>
                <w:color w:val="000000"/>
              </w:rPr>
            </w:pPr>
            <w:bookmarkStart w:id="475" w:name="_Toc114730793"/>
            <w:bookmarkStart w:id="476" w:name="_Toc114731704"/>
            <w:r w:rsidRPr="00806248">
              <w:rPr>
                <w:rFonts w:cs="Arial"/>
                <w:color w:val="000000"/>
              </w:rPr>
              <w:t>No Send Type</w:t>
            </w:r>
            <w:bookmarkEnd w:id="475"/>
            <w:bookmarkEnd w:id="476"/>
          </w:p>
        </w:tc>
      </w:tr>
      <w:tr w:rsidR="00144A6D" w:rsidRPr="00806248" w14:paraId="325757D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F7C399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BB93AD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C12B7F9" w14:textId="77777777" w:rsidR="00144A6D" w:rsidRPr="00806248" w:rsidRDefault="00144A6D" w:rsidP="004757EB">
            <w:pPr>
              <w:rPr>
                <w:rFonts w:cs="Arial"/>
                <w:color w:val="000000"/>
              </w:rPr>
            </w:pPr>
            <w:bookmarkStart w:id="477" w:name="_Toc114730794"/>
            <w:bookmarkStart w:id="478" w:name="_Toc114731705"/>
            <w:r w:rsidRPr="00806248">
              <w:rPr>
                <w:rFonts w:cs="Arial"/>
                <w:color w:val="000000"/>
              </w:rPr>
              <w:t>Manual</w:t>
            </w:r>
            <w:bookmarkEnd w:id="477"/>
            <w:bookmarkEnd w:id="478"/>
          </w:p>
        </w:tc>
        <w:tc>
          <w:tcPr>
            <w:tcW w:w="466" w:type="pct"/>
            <w:tcBorders>
              <w:top w:val="nil"/>
              <w:left w:val="nil"/>
              <w:bottom w:val="single" w:sz="4" w:space="0" w:color="auto"/>
              <w:right w:val="single" w:sz="4" w:space="0" w:color="auto"/>
            </w:tcBorders>
            <w:shd w:val="clear" w:color="auto" w:fill="auto"/>
            <w:noWrap/>
            <w:vAlign w:val="center"/>
            <w:hideMark/>
          </w:tcPr>
          <w:p w14:paraId="0528A6F3" w14:textId="77777777" w:rsidR="00144A6D" w:rsidRPr="00806248" w:rsidRDefault="00144A6D" w:rsidP="004757EB">
            <w:pPr>
              <w:rPr>
                <w:rFonts w:cs="Arial"/>
                <w:color w:val="000000"/>
              </w:rPr>
            </w:pPr>
            <w:bookmarkStart w:id="479" w:name="_Toc114730795"/>
            <w:bookmarkStart w:id="480" w:name="_Toc114731706"/>
            <w:r w:rsidRPr="00806248">
              <w:rPr>
                <w:rFonts w:cs="Arial"/>
                <w:color w:val="000000"/>
              </w:rPr>
              <w:t>0x0</w:t>
            </w:r>
            <w:bookmarkEnd w:id="479"/>
            <w:bookmarkEnd w:id="480"/>
          </w:p>
        </w:tc>
        <w:tc>
          <w:tcPr>
            <w:tcW w:w="705" w:type="pct"/>
            <w:tcBorders>
              <w:top w:val="nil"/>
              <w:left w:val="nil"/>
              <w:bottom w:val="single" w:sz="4" w:space="0" w:color="auto"/>
              <w:right w:val="single" w:sz="4" w:space="0" w:color="auto"/>
            </w:tcBorders>
            <w:shd w:val="clear" w:color="auto" w:fill="auto"/>
            <w:vAlign w:val="center"/>
            <w:hideMark/>
          </w:tcPr>
          <w:p w14:paraId="0399637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E888B24"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74EBA8C" w14:textId="77777777" w:rsidR="00144A6D" w:rsidRPr="00806248" w:rsidRDefault="00144A6D" w:rsidP="004757EB">
            <w:pPr>
              <w:rPr>
                <w:rFonts w:cs="Arial"/>
                <w:color w:val="000000"/>
              </w:rPr>
            </w:pPr>
            <w:r w:rsidRPr="00806248">
              <w:rPr>
                <w:rFonts w:cs="Arial"/>
                <w:color w:val="000000"/>
              </w:rPr>
              <w:t> </w:t>
            </w:r>
          </w:p>
        </w:tc>
      </w:tr>
      <w:tr w:rsidR="00144A6D" w:rsidRPr="00806248" w14:paraId="5F0AA70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BD28C4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75D701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6A10CF4" w14:textId="77777777" w:rsidR="00144A6D" w:rsidRPr="00806248" w:rsidRDefault="00144A6D" w:rsidP="004757EB">
            <w:pPr>
              <w:rPr>
                <w:rFonts w:cs="Arial"/>
                <w:color w:val="000000"/>
              </w:rPr>
            </w:pPr>
            <w:bookmarkStart w:id="481" w:name="_Toc114730796"/>
            <w:bookmarkStart w:id="482" w:name="_Toc114731707"/>
            <w:r w:rsidRPr="00806248">
              <w:rPr>
                <w:rFonts w:cs="Arial"/>
                <w:color w:val="000000"/>
              </w:rPr>
              <w:t>Automatic</w:t>
            </w:r>
            <w:bookmarkEnd w:id="481"/>
            <w:bookmarkEnd w:id="482"/>
          </w:p>
        </w:tc>
        <w:tc>
          <w:tcPr>
            <w:tcW w:w="466" w:type="pct"/>
            <w:tcBorders>
              <w:top w:val="nil"/>
              <w:left w:val="nil"/>
              <w:bottom w:val="single" w:sz="4" w:space="0" w:color="auto"/>
              <w:right w:val="single" w:sz="4" w:space="0" w:color="auto"/>
            </w:tcBorders>
            <w:shd w:val="clear" w:color="auto" w:fill="auto"/>
            <w:noWrap/>
            <w:vAlign w:val="center"/>
            <w:hideMark/>
          </w:tcPr>
          <w:p w14:paraId="3B7A98C6" w14:textId="77777777" w:rsidR="00144A6D" w:rsidRPr="00806248" w:rsidRDefault="00144A6D" w:rsidP="004757EB">
            <w:pPr>
              <w:rPr>
                <w:rFonts w:cs="Arial"/>
                <w:color w:val="000000"/>
              </w:rPr>
            </w:pPr>
            <w:bookmarkStart w:id="483" w:name="_Toc114730797"/>
            <w:bookmarkStart w:id="484" w:name="_Toc114731708"/>
            <w:r w:rsidRPr="00806248">
              <w:rPr>
                <w:rFonts w:cs="Arial"/>
                <w:color w:val="000000"/>
              </w:rPr>
              <w:t>0x1</w:t>
            </w:r>
            <w:bookmarkEnd w:id="483"/>
            <w:bookmarkEnd w:id="484"/>
          </w:p>
        </w:tc>
        <w:tc>
          <w:tcPr>
            <w:tcW w:w="705" w:type="pct"/>
            <w:tcBorders>
              <w:top w:val="nil"/>
              <w:left w:val="nil"/>
              <w:bottom w:val="single" w:sz="4" w:space="0" w:color="auto"/>
              <w:right w:val="single" w:sz="4" w:space="0" w:color="auto"/>
            </w:tcBorders>
            <w:shd w:val="clear" w:color="auto" w:fill="auto"/>
            <w:vAlign w:val="center"/>
            <w:hideMark/>
          </w:tcPr>
          <w:p w14:paraId="6943BD3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BFE124"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A2D1850" w14:textId="77777777" w:rsidR="00144A6D" w:rsidRPr="00806248" w:rsidRDefault="00144A6D" w:rsidP="004757EB">
            <w:pPr>
              <w:rPr>
                <w:rFonts w:cs="Arial"/>
                <w:color w:val="000000"/>
              </w:rPr>
            </w:pPr>
            <w:r w:rsidRPr="00806248">
              <w:rPr>
                <w:rFonts w:cs="Arial"/>
                <w:color w:val="000000"/>
              </w:rPr>
              <w:t> </w:t>
            </w:r>
          </w:p>
        </w:tc>
      </w:tr>
      <w:tr w:rsidR="00144A6D" w:rsidRPr="00806248" w14:paraId="686C767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B69BF3"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16897C0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3685F67"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620CF1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3B60CB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A135E8A"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41EB0AB" w14:textId="77777777" w:rsidR="00144A6D" w:rsidRPr="00806248" w:rsidRDefault="00144A6D" w:rsidP="004757EB">
            <w:pPr>
              <w:rPr>
                <w:rFonts w:cs="Arial"/>
                <w:color w:val="000000"/>
              </w:rPr>
            </w:pPr>
            <w:r w:rsidRPr="00806248">
              <w:rPr>
                <w:rFonts w:cs="Arial"/>
                <w:color w:val="000000"/>
              </w:rPr>
              <w:t> </w:t>
            </w:r>
          </w:p>
        </w:tc>
      </w:tr>
      <w:tr w:rsidR="00144A6D" w:rsidRPr="00806248" w14:paraId="18C0E060" w14:textId="77777777" w:rsidTr="004757EB">
        <w:trPr>
          <w:trHeight w:val="178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409DE72" w14:textId="77777777" w:rsidR="00144A6D" w:rsidRPr="00806248" w:rsidRDefault="00144A6D" w:rsidP="004757EB">
            <w:pPr>
              <w:rPr>
                <w:rFonts w:cs="Arial"/>
                <w:color w:val="000000"/>
              </w:rPr>
            </w:pPr>
            <w:r w:rsidRPr="00806248">
              <w:rPr>
                <w:rFonts w:cs="Arial"/>
                <w:color w:val="000000"/>
              </w:rPr>
              <w:t>0x3E2</w:t>
            </w:r>
          </w:p>
        </w:tc>
        <w:tc>
          <w:tcPr>
            <w:tcW w:w="1520" w:type="pct"/>
            <w:tcBorders>
              <w:top w:val="nil"/>
              <w:left w:val="nil"/>
              <w:bottom w:val="single" w:sz="4" w:space="0" w:color="auto"/>
              <w:right w:val="single" w:sz="4" w:space="0" w:color="auto"/>
            </w:tcBorders>
            <w:shd w:val="clear" w:color="000000" w:fill="C0C0C0"/>
            <w:vAlign w:val="center"/>
            <w:hideMark/>
          </w:tcPr>
          <w:p w14:paraId="29A770C4" w14:textId="77777777" w:rsidR="00144A6D" w:rsidRPr="00806248" w:rsidRDefault="00144A6D" w:rsidP="004757EB">
            <w:pPr>
              <w:rPr>
                <w:rFonts w:cs="Arial"/>
                <w:color w:val="000000"/>
              </w:rPr>
            </w:pPr>
            <w:r w:rsidRPr="00806248">
              <w:rPr>
                <w:rFonts w:cs="Arial"/>
                <w:color w:val="000000"/>
              </w:rPr>
              <w:t>Personality_APIM_Data_FD1</w:t>
            </w:r>
          </w:p>
        </w:tc>
        <w:tc>
          <w:tcPr>
            <w:tcW w:w="705" w:type="pct"/>
            <w:tcBorders>
              <w:top w:val="nil"/>
              <w:left w:val="nil"/>
              <w:bottom w:val="single" w:sz="4" w:space="0" w:color="auto"/>
              <w:right w:val="single" w:sz="4" w:space="0" w:color="auto"/>
            </w:tcBorders>
            <w:shd w:val="clear" w:color="000000" w:fill="C0C0C0"/>
            <w:vAlign w:val="center"/>
            <w:hideMark/>
          </w:tcPr>
          <w:p w14:paraId="179DCF45"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C25492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5D745B1F" w14:textId="77777777" w:rsidR="00144A6D" w:rsidRPr="00806248" w:rsidRDefault="00144A6D" w:rsidP="004757EB">
            <w:pPr>
              <w:rPr>
                <w:rFonts w:cs="Arial"/>
                <w:color w:val="000000"/>
              </w:rPr>
            </w:pPr>
            <w:r w:rsidRPr="00806248">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53D89B10" w14:textId="77777777" w:rsidR="00144A6D" w:rsidRPr="00806248" w:rsidRDefault="00144A6D" w:rsidP="004757EB">
            <w:pPr>
              <w:rPr>
                <w:rFonts w:cs="Arial"/>
                <w:color w:val="000000"/>
              </w:rPr>
            </w:pPr>
            <w:r w:rsidRPr="00806248">
              <w:rPr>
                <w:rFonts w:cs="Arial"/>
                <w:color w:val="000000"/>
              </w:rPr>
              <w:t xml:space="preserve">ABS   BCM   ECM_HEV   GENERIC   HCM_FD1   IPMA_ADAS_FD1   PCM   SOBDMC_HPCM   VDM   </w:t>
            </w:r>
          </w:p>
        </w:tc>
        <w:tc>
          <w:tcPr>
            <w:tcW w:w="537" w:type="pct"/>
            <w:tcBorders>
              <w:top w:val="nil"/>
              <w:left w:val="nil"/>
              <w:bottom w:val="single" w:sz="4" w:space="0" w:color="auto"/>
              <w:right w:val="single" w:sz="4" w:space="0" w:color="auto"/>
            </w:tcBorders>
            <w:shd w:val="clear" w:color="000000" w:fill="C0C0C0"/>
            <w:noWrap/>
            <w:vAlign w:val="center"/>
            <w:hideMark/>
          </w:tcPr>
          <w:p w14:paraId="37C196BF" w14:textId="77777777" w:rsidR="00144A6D" w:rsidRPr="00806248" w:rsidRDefault="00144A6D" w:rsidP="004757EB">
            <w:pPr>
              <w:rPr>
                <w:rFonts w:cs="Arial"/>
                <w:color w:val="000000"/>
              </w:rPr>
            </w:pPr>
            <w:r w:rsidRPr="00806248">
              <w:rPr>
                <w:rFonts w:cs="Arial"/>
                <w:color w:val="000000"/>
              </w:rPr>
              <w:t>NoMsgSend Type</w:t>
            </w:r>
          </w:p>
        </w:tc>
      </w:tr>
      <w:tr w:rsidR="00144A6D" w:rsidRPr="00806248" w14:paraId="491F1ECD"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6C853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03E52C2" w14:textId="77777777" w:rsidR="00144A6D" w:rsidRPr="00806248" w:rsidRDefault="00144A6D" w:rsidP="004757EB">
            <w:pPr>
              <w:rPr>
                <w:rFonts w:cs="Arial"/>
                <w:color w:val="000000"/>
              </w:rPr>
            </w:pPr>
            <w:bookmarkStart w:id="485" w:name="_Toc114730798"/>
            <w:bookmarkStart w:id="486" w:name="_Toc114731709"/>
            <w:r w:rsidRPr="00806248">
              <w:rPr>
                <w:rFonts w:cs="Arial"/>
                <w:color w:val="000000"/>
              </w:rPr>
              <w:t>CtrStkPersIndex_D_Actl</w:t>
            </w:r>
            <w:bookmarkEnd w:id="485"/>
            <w:bookmarkEnd w:id="486"/>
          </w:p>
        </w:tc>
        <w:tc>
          <w:tcPr>
            <w:tcW w:w="705" w:type="pct"/>
            <w:tcBorders>
              <w:top w:val="nil"/>
              <w:left w:val="nil"/>
              <w:bottom w:val="single" w:sz="4" w:space="0" w:color="auto"/>
              <w:right w:val="single" w:sz="4" w:space="0" w:color="auto"/>
            </w:tcBorders>
            <w:shd w:val="clear" w:color="auto" w:fill="auto"/>
            <w:vAlign w:val="center"/>
            <w:hideMark/>
          </w:tcPr>
          <w:p w14:paraId="21F9D1E4"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7F5E39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28971A" w14:textId="77777777" w:rsidR="00144A6D" w:rsidRPr="00806248" w:rsidRDefault="00144A6D" w:rsidP="004757EB">
            <w:pPr>
              <w:rPr>
                <w:rFonts w:cs="Arial"/>
                <w:color w:val="000000"/>
              </w:rPr>
            </w:pPr>
            <w:bookmarkStart w:id="487" w:name="_Toc114730799"/>
            <w:bookmarkStart w:id="488" w:name="_Toc114731710"/>
            <w:r w:rsidRPr="00806248">
              <w:rPr>
                <w:rFonts w:cs="Arial"/>
                <w:color w:val="000000"/>
              </w:rPr>
              <w:t>GWM</w:t>
            </w:r>
            <w:bookmarkEnd w:id="487"/>
            <w:bookmarkEnd w:id="488"/>
          </w:p>
        </w:tc>
        <w:tc>
          <w:tcPr>
            <w:tcW w:w="705" w:type="pct"/>
            <w:tcBorders>
              <w:top w:val="nil"/>
              <w:left w:val="nil"/>
              <w:bottom w:val="single" w:sz="4" w:space="0" w:color="auto"/>
              <w:right w:val="single" w:sz="4" w:space="0" w:color="auto"/>
            </w:tcBorders>
            <w:shd w:val="clear" w:color="auto" w:fill="auto"/>
            <w:vAlign w:val="center"/>
            <w:hideMark/>
          </w:tcPr>
          <w:p w14:paraId="5339C7B1" w14:textId="77777777" w:rsidR="00144A6D" w:rsidRPr="00806248" w:rsidRDefault="00144A6D" w:rsidP="004757EB">
            <w:pPr>
              <w:rPr>
                <w:rFonts w:cs="Arial"/>
                <w:color w:val="000000"/>
              </w:rPr>
            </w:pPr>
            <w:bookmarkStart w:id="489" w:name="_Toc114730800"/>
            <w:bookmarkStart w:id="490" w:name="_Toc114731711"/>
            <w:r w:rsidRPr="00806248">
              <w:rPr>
                <w:rFonts w:cs="Arial"/>
                <w:color w:val="000000"/>
              </w:rPr>
              <w:t xml:space="preserve">ABS   BCM   ECM_HEV   HCM_FD1   IPMA_ADAS_FD1   </w:t>
            </w:r>
            <w:r w:rsidRPr="00806248">
              <w:rPr>
                <w:rFonts w:cs="Arial"/>
                <w:color w:val="000000"/>
              </w:rPr>
              <w:lastRenderedPageBreak/>
              <w:t>SOBDMC_HPCM   VDM</w:t>
            </w:r>
            <w:bookmarkEnd w:id="489"/>
            <w:bookmarkEnd w:id="490"/>
          </w:p>
        </w:tc>
        <w:tc>
          <w:tcPr>
            <w:tcW w:w="537" w:type="pct"/>
            <w:tcBorders>
              <w:top w:val="nil"/>
              <w:left w:val="nil"/>
              <w:bottom w:val="single" w:sz="4" w:space="0" w:color="auto"/>
              <w:right w:val="single" w:sz="4" w:space="0" w:color="auto"/>
            </w:tcBorders>
            <w:shd w:val="clear" w:color="auto" w:fill="auto"/>
            <w:noWrap/>
            <w:vAlign w:val="center"/>
            <w:hideMark/>
          </w:tcPr>
          <w:p w14:paraId="6AAEA5E4" w14:textId="77777777" w:rsidR="00144A6D" w:rsidRPr="00806248" w:rsidRDefault="00144A6D" w:rsidP="004757EB">
            <w:pPr>
              <w:rPr>
                <w:rFonts w:cs="Arial"/>
                <w:color w:val="000000"/>
              </w:rPr>
            </w:pPr>
            <w:bookmarkStart w:id="491" w:name="_Toc114730801"/>
            <w:bookmarkStart w:id="492" w:name="_Toc114731712"/>
            <w:r w:rsidRPr="00806248">
              <w:rPr>
                <w:rFonts w:cs="Arial"/>
                <w:color w:val="000000"/>
              </w:rPr>
              <w:lastRenderedPageBreak/>
              <w:t>No Send Type</w:t>
            </w:r>
            <w:bookmarkEnd w:id="491"/>
            <w:bookmarkEnd w:id="492"/>
          </w:p>
        </w:tc>
      </w:tr>
      <w:tr w:rsidR="00144A6D" w:rsidRPr="00806248" w14:paraId="667D1BB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9ED8BCB"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918C51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64E9F43" w14:textId="77777777" w:rsidR="00144A6D" w:rsidRPr="00806248" w:rsidRDefault="00144A6D" w:rsidP="004757EB">
            <w:pPr>
              <w:rPr>
                <w:rFonts w:cs="Arial"/>
                <w:color w:val="000000"/>
              </w:rPr>
            </w:pPr>
            <w:bookmarkStart w:id="493" w:name="_Toc114730802"/>
            <w:bookmarkStart w:id="494" w:name="_Toc114731713"/>
            <w:r w:rsidRPr="00806248">
              <w:rPr>
                <w:rFonts w:cs="Arial"/>
                <w:color w:val="000000"/>
              </w:rPr>
              <w:t>PERS_1</w:t>
            </w:r>
            <w:bookmarkEnd w:id="493"/>
            <w:bookmarkEnd w:id="494"/>
          </w:p>
        </w:tc>
        <w:tc>
          <w:tcPr>
            <w:tcW w:w="466" w:type="pct"/>
            <w:tcBorders>
              <w:top w:val="nil"/>
              <w:left w:val="nil"/>
              <w:bottom w:val="single" w:sz="4" w:space="0" w:color="auto"/>
              <w:right w:val="single" w:sz="4" w:space="0" w:color="auto"/>
            </w:tcBorders>
            <w:shd w:val="clear" w:color="auto" w:fill="auto"/>
            <w:noWrap/>
            <w:vAlign w:val="center"/>
            <w:hideMark/>
          </w:tcPr>
          <w:p w14:paraId="114089E3" w14:textId="77777777" w:rsidR="00144A6D" w:rsidRPr="00806248" w:rsidRDefault="00144A6D" w:rsidP="004757EB">
            <w:pPr>
              <w:rPr>
                <w:rFonts w:cs="Arial"/>
                <w:color w:val="000000"/>
              </w:rPr>
            </w:pPr>
            <w:bookmarkStart w:id="495" w:name="_Toc114730803"/>
            <w:bookmarkStart w:id="496" w:name="_Toc114731714"/>
            <w:r w:rsidRPr="00806248">
              <w:rPr>
                <w:rFonts w:cs="Arial"/>
                <w:color w:val="000000"/>
              </w:rPr>
              <w:t>0x0</w:t>
            </w:r>
            <w:bookmarkEnd w:id="495"/>
            <w:bookmarkEnd w:id="496"/>
          </w:p>
        </w:tc>
        <w:tc>
          <w:tcPr>
            <w:tcW w:w="705" w:type="pct"/>
            <w:tcBorders>
              <w:top w:val="nil"/>
              <w:left w:val="nil"/>
              <w:bottom w:val="single" w:sz="4" w:space="0" w:color="auto"/>
              <w:right w:val="single" w:sz="4" w:space="0" w:color="auto"/>
            </w:tcBorders>
            <w:shd w:val="clear" w:color="auto" w:fill="auto"/>
            <w:vAlign w:val="center"/>
            <w:hideMark/>
          </w:tcPr>
          <w:p w14:paraId="73F673F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0CB0AB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867F05F" w14:textId="77777777" w:rsidR="00144A6D" w:rsidRPr="00806248" w:rsidRDefault="00144A6D" w:rsidP="004757EB">
            <w:pPr>
              <w:rPr>
                <w:rFonts w:cs="Arial"/>
                <w:color w:val="000000"/>
              </w:rPr>
            </w:pPr>
            <w:r w:rsidRPr="00806248">
              <w:rPr>
                <w:rFonts w:cs="Arial"/>
                <w:color w:val="000000"/>
              </w:rPr>
              <w:t> </w:t>
            </w:r>
          </w:p>
        </w:tc>
      </w:tr>
      <w:tr w:rsidR="00144A6D" w:rsidRPr="00806248" w14:paraId="51A2E74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89D25F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FC5DFB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525A7FD" w14:textId="77777777" w:rsidR="00144A6D" w:rsidRPr="00806248" w:rsidRDefault="00144A6D" w:rsidP="004757EB">
            <w:pPr>
              <w:rPr>
                <w:rFonts w:cs="Arial"/>
                <w:color w:val="000000"/>
              </w:rPr>
            </w:pPr>
            <w:bookmarkStart w:id="497" w:name="_Toc114730804"/>
            <w:bookmarkStart w:id="498" w:name="_Toc114731715"/>
            <w:r w:rsidRPr="00806248">
              <w:rPr>
                <w:rFonts w:cs="Arial"/>
                <w:color w:val="000000"/>
              </w:rPr>
              <w:t>PERS_2</w:t>
            </w:r>
            <w:bookmarkEnd w:id="497"/>
            <w:bookmarkEnd w:id="498"/>
          </w:p>
        </w:tc>
        <w:tc>
          <w:tcPr>
            <w:tcW w:w="466" w:type="pct"/>
            <w:tcBorders>
              <w:top w:val="nil"/>
              <w:left w:val="nil"/>
              <w:bottom w:val="single" w:sz="4" w:space="0" w:color="auto"/>
              <w:right w:val="single" w:sz="4" w:space="0" w:color="auto"/>
            </w:tcBorders>
            <w:shd w:val="clear" w:color="auto" w:fill="auto"/>
            <w:noWrap/>
            <w:vAlign w:val="center"/>
            <w:hideMark/>
          </w:tcPr>
          <w:p w14:paraId="60AA434A" w14:textId="77777777" w:rsidR="00144A6D" w:rsidRPr="00806248" w:rsidRDefault="00144A6D" w:rsidP="004757EB">
            <w:pPr>
              <w:rPr>
                <w:rFonts w:cs="Arial"/>
                <w:color w:val="000000"/>
              </w:rPr>
            </w:pPr>
            <w:bookmarkStart w:id="499" w:name="_Toc114730805"/>
            <w:bookmarkStart w:id="500" w:name="_Toc114731716"/>
            <w:r w:rsidRPr="00806248">
              <w:rPr>
                <w:rFonts w:cs="Arial"/>
                <w:color w:val="000000"/>
              </w:rPr>
              <w:t>0x1</w:t>
            </w:r>
            <w:bookmarkEnd w:id="499"/>
            <w:bookmarkEnd w:id="500"/>
          </w:p>
        </w:tc>
        <w:tc>
          <w:tcPr>
            <w:tcW w:w="705" w:type="pct"/>
            <w:tcBorders>
              <w:top w:val="nil"/>
              <w:left w:val="nil"/>
              <w:bottom w:val="single" w:sz="4" w:space="0" w:color="auto"/>
              <w:right w:val="single" w:sz="4" w:space="0" w:color="auto"/>
            </w:tcBorders>
            <w:shd w:val="clear" w:color="auto" w:fill="auto"/>
            <w:vAlign w:val="center"/>
            <w:hideMark/>
          </w:tcPr>
          <w:p w14:paraId="7EE4586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21590B"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F61AFD2" w14:textId="77777777" w:rsidR="00144A6D" w:rsidRPr="00806248" w:rsidRDefault="00144A6D" w:rsidP="004757EB">
            <w:pPr>
              <w:rPr>
                <w:rFonts w:cs="Arial"/>
                <w:color w:val="000000"/>
              </w:rPr>
            </w:pPr>
            <w:r w:rsidRPr="00806248">
              <w:rPr>
                <w:rFonts w:cs="Arial"/>
                <w:color w:val="000000"/>
              </w:rPr>
              <w:t> </w:t>
            </w:r>
          </w:p>
        </w:tc>
      </w:tr>
      <w:tr w:rsidR="00144A6D" w:rsidRPr="00806248" w14:paraId="3834E48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19050E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87CCF9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359346" w14:textId="77777777" w:rsidR="00144A6D" w:rsidRPr="00806248" w:rsidRDefault="00144A6D" w:rsidP="004757EB">
            <w:pPr>
              <w:rPr>
                <w:rFonts w:cs="Arial"/>
                <w:color w:val="000000"/>
              </w:rPr>
            </w:pPr>
            <w:bookmarkStart w:id="501" w:name="_Toc114730806"/>
            <w:bookmarkStart w:id="502" w:name="_Toc114731717"/>
            <w:r w:rsidRPr="00806248">
              <w:rPr>
                <w:rFonts w:cs="Arial"/>
                <w:color w:val="000000"/>
              </w:rPr>
              <w:t>PERS_3</w:t>
            </w:r>
            <w:bookmarkEnd w:id="501"/>
            <w:bookmarkEnd w:id="502"/>
          </w:p>
        </w:tc>
        <w:tc>
          <w:tcPr>
            <w:tcW w:w="466" w:type="pct"/>
            <w:tcBorders>
              <w:top w:val="nil"/>
              <w:left w:val="nil"/>
              <w:bottom w:val="single" w:sz="4" w:space="0" w:color="auto"/>
              <w:right w:val="single" w:sz="4" w:space="0" w:color="auto"/>
            </w:tcBorders>
            <w:shd w:val="clear" w:color="auto" w:fill="auto"/>
            <w:noWrap/>
            <w:vAlign w:val="center"/>
            <w:hideMark/>
          </w:tcPr>
          <w:p w14:paraId="5D5FCB14" w14:textId="77777777" w:rsidR="00144A6D" w:rsidRPr="00806248" w:rsidRDefault="00144A6D" w:rsidP="004757EB">
            <w:pPr>
              <w:rPr>
                <w:rFonts w:cs="Arial"/>
                <w:color w:val="000000"/>
              </w:rPr>
            </w:pPr>
            <w:bookmarkStart w:id="503" w:name="_Toc114730807"/>
            <w:bookmarkStart w:id="504" w:name="_Toc114731718"/>
            <w:r w:rsidRPr="00806248">
              <w:rPr>
                <w:rFonts w:cs="Arial"/>
                <w:color w:val="000000"/>
              </w:rPr>
              <w:t>0x2</w:t>
            </w:r>
            <w:bookmarkEnd w:id="503"/>
            <w:bookmarkEnd w:id="504"/>
          </w:p>
        </w:tc>
        <w:tc>
          <w:tcPr>
            <w:tcW w:w="705" w:type="pct"/>
            <w:tcBorders>
              <w:top w:val="nil"/>
              <w:left w:val="nil"/>
              <w:bottom w:val="single" w:sz="4" w:space="0" w:color="auto"/>
              <w:right w:val="single" w:sz="4" w:space="0" w:color="auto"/>
            </w:tcBorders>
            <w:shd w:val="clear" w:color="auto" w:fill="auto"/>
            <w:vAlign w:val="center"/>
            <w:hideMark/>
          </w:tcPr>
          <w:p w14:paraId="3EFEB8C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D035D18"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5174168" w14:textId="77777777" w:rsidR="00144A6D" w:rsidRPr="00806248" w:rsidRDefault="00144A6D" w:rsidP="004757EB">
            <w:pPr>
              <w:rPr>
                <w:rFonts w:cs="Arial"/>
                <w:color w:val="000000"/>
              </w:rPr>
            </w:pPr>
            <w:r w:rsidRPr="00806248">
              <w:rPr>
                <w:rFonts w:cs="Arial"/>
                <w:color w:val="000000"/>
              </w:rPr>
              <w:t> </w:t>
            </w:r>
          </w:p>
        </w:tc>
      </w:tr>
      <w:tr w:rsidR="00144A6D" w:rsidRPr="00806248" w14:paraId="4430AA0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030269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2468D3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A41639" w14:textId="77777777" w:rsidR="00144A6D" w:rsidRPr="00806248" w:rsidRDefault="00144A6D" w:rsidP="004757EB">
            <w:pPr>
              <w:rPr>
                <w:rFonts w:cs="Arial"/>
                <w:color w:val="000000"/>
              </w:rPr>
            </w:pPr>
            <w:bookmarkStart w:id="505" w:name="_Toc114730808"/>
            <w:bookmarkStart w:id="506" w:name="_Toc114731719"/>
            <w:r w:rsidRPr="00806248">
              <w:rPr>
                <w:rFonts w:cs="Arial"/>
                <w:color w:val="000000"/>
              </w:rPr>
              <w:t>PERS_4</w:t>
            </w:r>
            <w:bookmarkEnd w:id="505"/>
            <w:bookmarkEnd w:id="506"/>
          </w:p>
        </w:tc>
        <w:tc>
          <w:tcPr>
            <w:tcW w:w="466" w:type="pct"/>
            <w:tcBorders>
              <w:top w:val="nil"/>
              <w:left w:val="nil"/>
              <w:bottom w:val="single" w:sz="4" w:space="0" w:color="auto"/>
              <w:right w:val="single" w:sz="4" w:space="0" w:color="auto"/>
            </w:tcBorders>
            <w:shd w:val="clear" w:color="auto" w:fill="auto"/>
            <w:noWrap/>
            <w:vAlign w:val="center"/>
            <w:hideMark/>
          </w:tcPr>
          <w:p w14:paraId="4CF57F18" w14:textId="77777777" w:rsidR="00144A6D" w:rsidRPr="00806248" w:rsidRDefault="00144A6D" w:rsidP="004757EB">
            <w:pPr>
              <w:rPr>
                <w:rFonts w:cs="Arial"/>
                <w:color w:val="000000"/>
              </w:rPr>
            </w:pPr>
            <w:bookmarkStart w:id="507" w:name="_Toc114730809"/>
            <w:bookmarkStart w:id="508" w:name="_Toc114731720"/>
            <w:r w:rsidRPr="00806248">
              <w:rPr>
                <w:rFonts w:cs="Arial"/>
                <w:color w:val="000000"/>
              </w:rPr>
              <w:t>0x3</w:t>
            </w:r>
            <w:bookmarkEnd w:id="507"/>
            <w:bookmarkEnd w:id="508"/>
          </w:p>
        </w:tc>
        <w:tc>
          <w:tcPr>
            <w:tcW w:w="705" w:type="pct"/>
            <w:tcBorders>
              <w:top w:val="nil"/>
              <w:left w:val="nil"/>
              <w:bottom w:val="single" w:sz="4" w:space="0" w:color="auto"/>
              <w:right w:val="single" w:sz="4" w:space="0" w:color="auto"/>
            </w:tcBorders>
            <w:shd w:val="clear" w:color="auto" w:fill="auto"/>
            <w:vAlign w:val="center"/>
            <w:hideMark/>
          </w:tcPr>
          <w:p w14:paraId="0119954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D7FE12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DECE597" w14:textId="77777777" w:rsidR="00144A6D" w:rsidRPr="00806248" w:rsidRDefault="00144A6D" w:rsidP="004757EB">
            <w:pPr>
              <w:rPr>
                <w:rFonts w:cs="Arial"/>
                <w:color w:val="000000"/>
              </w:rPr>
            </w:pPr>
            <w:r w:rsidRPr="00806248">
              <w:rPr>
                <w:rFonts w:cs="Arial"/>
                <w:color w:val="000000"/>
              </w:rPr>
              <w:t> </w:t>
            </w:r>
          </w:p>
        </w:tc>
      </w:tr>
      <w:tr w:rsidR="00144A6D" w:rsidRPr="00806248" w14:paraId="086B2FD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9F8602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88EAC0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6AC19E" w14:textId="77777777" w:rsidR="00144A6D" w:rsidRPr="00806248" w:rsidRDefault="00144A6D" w:rsidP="004757EB">
            <w:pPr>
              <w:rPr>
                <w:rFonts w:cs="Arial"/>
                <w:color w:val="000000"/>
              </w:rPr>
            </w:pPr>
            <w:bookmarkStart w:id="509" w:name="_Toc114730810"/>
            <w:bookmarkStart w:id="510" w:name="_Toc114731721"/>
            <w:r w:rsidRPr="00806248">
              <w:rPr>
                <w:rFonts w:cs="Arial"/>
                <w:color w:val="000000"/>
              </w:rPr>
              <w:t>Vehicle</w:t>
            </w:r>
            <w:bookmarkEnd w:id="509"/>
            <w:bookmarkEnd w:id="510"/>
          </w:p>
        </w:tc>
        <w:tc>
          <w:tcPr>
            <w:tcW w:w="466" w:type="pct"/>
            <w:tcBorders>
              <w:top w:val="nil"/>
              <w:left w:val="nil"/>
              <w:bottom w:val="single" w:sz="4" w:space="0" w:color="auto"/>
              <w:right w:val="single" w:sz="4" w:space="0" w:color="auto"/>
            </w:tcBorders>
            <w:shd w:val="clear" w:color="auto" w:fill="auto"/>
            <w:noWrap/>
            <w:vAlign w:val="center"/>
            <w:hideMark/>
          </w:tcPr>
          <w:p w14:paraId="4E9296E6" w14:textId="77777777" w:rsidR="00144A6D" w:rsidRPr="00806248" w:rsidRDefault="00144A6D" w:rsidP="004757EB">
            <w:pPr>
              <w:rPr>
                <w:rFonts w:cs="Arial"/>
                <w:color w:val="000000"/>
              </w:rPr>
            </w:pPr>
            <w:bookmarkStart w:id="511" w:name="_Toc114730811"/>
            <w:bookmarkStart w:id="512" w:name="_Toc114731722"/>
            <w:r w:rsidRPr="00806248">
              <w:rPr>
                <w:rFonts w:cs="Arial"/>
                <w:color w:val="000000"/>
              </w:rPr>
              <w:t>0x4</w:t>
            </w:r>
            <w:bookmarkEnd w:id="511"/>
            <w:bookmarkEnd w:id="512"/>
          </w:p>
        </w:tc>
        <w:tc>
          <w:tcPr>
            <w:tcW w:w="705" w:type="pct"/>
            <w:tcBorders>
              <w:top w:val="nil"/>
              <w:left w:val="nil"/>
              <w:bottom w:val="single" w:sz="4" w:space="0" w:color="auto"/>
              <w:right w:val="single" w:sz="4" w:space="0" w:color="auto"/>
            </w:tcBorders>
            <w:shd w:val="clear" w:color="auto" w:fill="auto"/>
            <w:vAlign w:val="center"/>
            <w:hideMark/>
          </w:tcPr>
          <w:p w14:paraId="68B3E0D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C5E93B"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E9154B3" w14:textId="77777777" w:rsidR="00144A6D" w:rsidRPr="00806248" w:rsidRDefault="00144A6D" w:rsidP="004757EB">
            <w:pPr>
              <w:rPr>
                <w:rFonts w:cs="Arial"/>
                <w:color w:val="000000"/>
              </w:rPr>
            </w:pPr>
            <w:r w:rsidRPr="00806248">
              <w:rPr>
                <w:rFonts w:cs="Arial"/>
                <w:color w:val="000000"/>
              </w:rPr>
              <w:t> </w:t>
            </w:r>
          </w:p>
        </w:tc>
      </w:tr>
      <w:tr w:rsidR="00144A6D" w:rsidRPr="00806248" w14:paraId="34CC1EB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316482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8DA06B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403D19" w14:textId="77777777" w:rsidR="00144A6D" w:rsidRPr="00806248" w:rsidRDefault="00144A6D" w:rsidP="004757EB">
            <w:pPr>
              <w:rPr>
                <w:rFonts w:cs="Arial"/>
                <w:color w:val="000000"/>
              </w:rPr>
            </w:pPr>
            <w:bookmarkStart w:id="513" w:name="_Toc114730812"/>
            <w:bookmarkStart w:id="514" w:name="_Toc114731723"/>
            <w:r w:rsidRPr="00806248">
              <w:rPr>
                <w:rFonts w:cs="Arial"/>
                <w:color w:val="000000"/>
              </w:rPr>
              <w:t>Unused_1</w:t>
            </w:r>
            <w:bookmarkEnd w:id="513"/>
            <w:bookmarkEnd w:id="514"/>
          </w:p>
        </w:tc>
        <w:tc>
          <w:tcPr>
            <w:tcW w:w="466" w:type="pct"/>
            <w:tcBorders>
              <w:top w:val="nil"/>
              <w:left w:val="nil"/>
              <w:bottom w:val="single" w:sz="4" w:space="0" w:color="auto"/>
              <w:right w:val="single" w:sz="4" w:space="0" w:color="auto"/>
            </w:tcBorders>
            <w:shd w:val="clear" w:color="auto" w:fill="auto"/>
            <w:noWrap/>
            <w:vAlign w:val="center"/>
            <w:hideMark/>
          </w:tcPr>
          <w:p w14:paraId="1E74BEC7" w14:textId="77777777" w:rsidR="00144A6D" w:rsidRPr="00806248" w:rsidRDefault="00144A6D" w:rsidP="004757EB">
            <w:pPr>
              <w:rPr>
                <w:rFonts w:cs="Arial"/>
                <w:color w:val="000000"/>
              </w:rPr>
            </w:pPr>
            <w:bookmarkStart w:id="515" w:name="_Toc114730813"/>
            <w:bookmarkStart w:id="516" w:name="_Toc114731724"/>
            <w:r w:rsidRPr="00806248">
              <w:rPr>
                <w:rFonts w:cs="Arial"/>
                <w:color w:val="000000"/>
              </w:rPr>
              <w:t>0x5</w:t>
            </w:r>
            <w:bookmarkEnd w:id="515"/>
            <w:bookmarkEnd w:id="516"/>
          </w:p>
        </w:tc>
        <w:tc>
          <w:tcPr>
            <w:tcW w:w="705" w:type="pct"/>
            <w:tcBorders>
              <w:top w:val="nil"/>
              <w:left w:val="nil"/>
              <w:bottom w:val="single" w:sz="4" w:space="0" w:color="auto"/>
              <w:right w:val="single" w:sz="4" w:space="0" w:color="auto"/>
            </w:tcBorders>
            <w:shd w:val="clear" w:color="auto" w:fill="auto"/>
            <w:vAlign w:val="center"/>
            <w:hideMark/>
          </w:tcPr>
          <w:p w14:paraId="7FC791D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632ABC4"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0F43CC6" w14:textId="77777777" w:rsidR="00144A6D" w:rsidRPr="00806248" w:rsidRDefault="00144A6D" w:rsidP="004757EB">
            <w:pPr>
              <w:rPr>
                <w:rFonts w:cs="Arial"/>
                <w:color w:val="000000"/>
              </w:rPr>
            </w:pPr>
            <w:r w:rsidRPr="00806248">
              <w:rPr>
                <w:rFonts w:cs="Arial"/>
                <w:color w:val="000000"/>
              </w:rPr>
              <w:t> </w:t>
            </w:r>
          </w:p>
        </w:tc>
      </w:tr>
      <w:tr w:rsidR="00144A6D" w:rsidRPr="00806248" w14:paraId="0DEA3AC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5C43C5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44A8D8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B239E83" w14:textId="77777777" w:rsidR="00144A6D" w:rsidRPr="00806248" w:rsidRDefault="00144A6D" w:rsidP="004757EB">
            <w:pPr>
              <w:rPr>
                <w:rFonts w:cs="Arial"/>
                <w:color w:val="000000"/>
              </w:rPr>
            </w:pPr>
            <w:bookmarkStart w:id="517" w:name="_Toc114730814"/>
            <w:bookmarkStart w:id="518" w:name="_Toc114731725"/>
            <w:r w:rsidRPr="00806248">
              <w:rPr>
                <w:rFonts w:cs="Arial"/>
                <w:color w:val="000000"/>
              </w:rPr>
              <w:t>Unused_2</w:t>
            </w:r>
            <w:bookmarkEnd w:id="517"/>
            <w:bookmarkEnd w:id="518"/>
          </w:p>
        </w:tc>
        <w:tc>
          <w:tcPr>
            <w:tcW w:w="466" w:type="pct"/>
            <w:tcBorders>
              <w:top w:val="nil"/>
              <w:left w:val="nil"/>
              <w:bottom w:val="single" w:sz="4" w:space="0" w:color="auto"/>
              <w:right w:val="single" w:sz="4" w:space="0" w:color="auto"/>
            </w:tcBorders>
            <w:shd w:val="clear" w:color="auto" w:fill="auto"/>
            <w:noWrap/>
            <w:vAlign w:val="center"/>
            <w:hideMark/>
          </w:tcPr>
          <w:p w14:paraId="0084E777" w14:textId="77777777" w:rsidR="00144A6D" w:rsidRPr="00806248" w:rsidRDefault="00144A6D" w:rsidP="004757EB">
            <w:pPr>
              <w:rPr>
                <w:rFonts w:cs="Arial"/>
                <w:color w:val="000000"/>
              </w:rPr>
            </w:pPr>
            <w:bookmarkStart w:id="519" w:name="_Toc114730815"/>
            <w:bookmarkStart w:id="520" w:name="_Toc114731726"/>
            <w:r w:rsidRPr="00806248">
              <w:rPr>
                <w:rFonts w:cs="Arial"/>
                <w:color w:val="000000"/>
              </w:rPr>
              <w:t>0x6</w:t>
            </w:r>
            <w:bookmarkEnd w:id="519"/>
            <w:bookmarkEnd w:id="520"/>
          </w:p>
        </w:tc>
        <w:tc>
          <w:tcPr>
            <w:tcW w:w="705" w:type="pct"/>
            <w:tcBorders>
              <w:top w:val="nil"/>
              <w:left w:val="nil"/>
              <w:bottom w:val="single" w:sz="4" w:space="0" w:color="auto"/>
              <w:right w:val="single" w:sz="4" w:space="0" w:color="auto"/>
            </w:tcBorders>
            <w:shd w:val="clear" w:color="auto" w:fill="auto"/>
            <w:vAlign w:val="center"/>
            <w:hideMark/>
          </w:tcPr>
          <w:p w14:paraId="05B0703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CC9E8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0E9A1A0" w14:textId="77777777" w:rsidR="00144A6D" w:rsidRPr="00806248" w:rsidRDefault="00144A6D" w:rsidP="004757EB">
            <w:pPr>
              <w:rPr>
                <w:rFonts w:cs="Arial"/>
                <w:color w:val="000000"/>
              </w:rPr>
            </w:pPr>
            <w:r w:rsidRPr="00806248">
              <w:rPr>
                <w:rFonts w:cs="Arial"/>
                <w:color w:val="000000"/>
              </w:rPr>
              <w:t> </w:t>
            </w:r>
          </w:p>
        </w:tc>
      </w:tr>
      <w:tr w:rsidR="00144A6D" w:rsidRPr="00806248" w14:paraId="15347E0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DDE0BA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A730A2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5A0C7B" w14:textId="77777777" w:rsidR="00144A6D" w:rsidRPr="00806248" w:rsidRDefault="00144A6D" w:rsidP="004757EB">
            <w:pPr>
              <w:rPr>
                <w:rFonts w:cs="Arial"/>
                <w:color w:val="000000"/>
              </w:rPr>
            </w:pPr>
            <w:bookmarkStart w:id="521" w:name="_Toc114730816"/>
            <w:bookmarkStart w:id="522" w:name="_Toc114731727"/>
            <w:r w:rsidRPr="00806248">
              <w:rPr>
                <w:rFonts w:cs="Arial"/>
                <w:color w:val="000000"/>
              </w:rPr>
              <w:t>Unused_3</w:t>
            </w:r>
            <w:bookmarkEnd w:id="521"/>
            <w:bookmarkEnd w:id="522"/>
          </w:p>
        </w:tc>
        <w:tc>
          <w:tcPr>
            <w:tcW w:w="466" w:type="pct"/>
            <w:tcBorders>
              <w:top w:val="nil"/>
              <w:left w:val="nil"/>
              <w:bottom w:val="single" w:sz="4" w:space="0" w:color="auto"/>
              <w:right w:val="single" w:sz="4" w:space="0" w:color="auto"/>
            </w:tcBorders>
            <w:shd w:val="clear" w:color="auto" w:fill="auto"/>
            <w:noWrap/>
            <w:vAlign w:val="center"/>
            <w:hideMark/>
          </w:tcPr>
          <w:p w14:paraId="5B9DA412" w14:textId="77777777" w:rsidR="00144A6D" w:rsidRPr="00806248" w:rsidRDefault="00144A6D" w:rsidP="004757EB">
            <w:pPr>
              <w:rPr>
                <w:rFonts w:cs="Arial"/>
                <w:color w:val="000000"/>
              </w:rPr>
            </w:pPr>
            <w:bookmarkStart w:id="523" w:name="_Toc114730817"/>
            <w:bookmarkStart w:id="524" w:name="_Toc114731728"/>
            <w:r w:rsidRPr="00806248">
              <w:rPr>
                <w:rFonts w:cs="Arial"/>
                <w:color w:val="000000"/>
              </w:rPr>
              <w:t>0x7</w:t>
            </w:r>
            <w:bookmarkEnd w:id="523"/>
            <w:bookmarkEnd w:id="524"/>
          </w:p>
        </w:tc>
        <w:tc>
          <w:tcPr>
            <w:tcW w:w="705" w:type="pct"/>
            <w:tcBorders>
              <w:top w:val="nil"/>
              <w:left w:val="nil"/>
              <w:bottom w:val="single" w:sz="4" w:space="0" w:color="auto"/>
              <w:right w:val="single" w:sz="4" w:space="0" w:color="auto"/>
            </w:tcBorders>
            <w:shd w:val="clear" w:color="auto" w:fill="auto"/>
            <w:vAlign w:val="center"/>
            <w:hideMark/>
          </w:tcPr>
          <w:p w14:paraId="49AC3B2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F652CBD"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7724101" w14:textId="77777777" w:rsidR="00144A6D" w:rsidRPr="00806248" w:rsidRDefault="00144A6D" w:rsidP="004757EB">
            <w:pPr>
              <w:rPr>
                <w:rFonts w:cs="Arial"/>
                <w:color w:val="000000"/>
              </w:rPr>
            </w:pPr>
            <w:r w:rsidRPr="00806248">
              <w:rPr>
                <w:rFonts w:cs="Arial"/>
                <w:color w:val="000000"/>
              </w:rPr>
              <w:t> </w:t>
            </w:r>
          </w:p>
        </w:tc>
      </w:tr>
      <w:tr w:rsidR="00144A6D" w:rsidRPr="00806248" w14:paraId="5B3FC96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9D3DB5D"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6F934C2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0DE9945"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76AA98A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9AEF51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7FC6D9C"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A05CABE" w14:textId="77777777" w:rsidR="00144A6D" w:rsidRPr="00806248" w:rsidRDefault="00144A6D" w:rsidP="004757EB">
            <w:pPr>
              <w:rPr>
                <w:rFonts w:cs="Arial"/>
                <w:color w:val="000000"/>
              </w:rPr>
            </w:pPr>
            <w:r w:rsidRPr="00806248">
              <w:rPr>
                <w:rFonts w:cs="Arial"/>
                <w:color w:val="000000"/>
              </w:rPr>
              <w:t> </w:t>
            </w:r>
          </w:p>
        </w:tc>
      </w:tr>
      <w:tr w:rsidR="00144A6D" w:rsidRPr="00806248" w14:paraId="48F8F004" w14:textId="77777777" w:rsidTr="004757EB">
        <w:trPr>
          <w:trHeight w:val="153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91DF086"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CA10D6F" w14:textId="77777777" w:rsidR="00144A6D" w:rsidRPr="00806248" w:rsidRDefault="00144A6D" w:rsidP="004757EB">
            <w:pPr>
              <w:rPr>
                <w:rFonts w:cs="Arial"/>
                <w:color w:val="000000"/>
              </w:rPr>
            </w:pPr>
            <w:bookmarkStart w:id="525" w:name="_Toc114730818"/>
            <w:bookmarkStart w:id="526" w:name="_Toc114731729"/>
            <w:r w:rsidRPr="00806248">
              <w:rPr>
                <w:rFonts w:cs="Arial"/>
                <w:color w:val="000000"/>
              </w:rPr>
              <w:t>CtrStkDsplyOp_D_Rq</w:t>
            </w:r>
            <w:bookmarkEnd w:id="525"/>
            <w:bookmarkEnd w:id="526"/>
          </w:p>
        </w:tc>
        <w:tc>
          <w:tcPr>
            <w:tcW w:w="705" w:type="pct"/>
            <w:tcBorders>
              <w:top w:val="nil"/>
              <w:left w:val="nil"/>
              <w:bottom w:val="single" w:sz="4" w:space="0" w:color="auto"/>
              <w:right w:val="single" w:sz="4" w:space="0" w:color="auto"/>
            </w:tcBorders>
            <w:shd w:val="clear" w:color="auto" w:fill="auto"/>
            <w:vAlign w:val="center"/>
            <w:hideMark/>
          </w:tcPr>
          <w:p w14:paraId="598D4379"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B62653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8D24DF8" w14:textId="77777777" w:rsidR="00144A6D" w:rsidRPr="00806248" w:rsidRDefault="00144A6D" w:rsidP="004757EB">
            <w:pPr>
              <w:rPr>
                <w:rFonts w:cs="Arial"/>
                <w:color w:val="000000"/>
              </w:rPr>
            </w:pPr>
            <w:bookmarkStart w:id="527" w:name="_Toc114730819"/>
            <w:bookmarkStart w:id="528" w:name="_Toc114731730"/>
            <w:r w:rsidRPr="00806248">
              <w:rPr>
                <w:rFonts w:cs="Arial"/>
                <w:color w:val="000000"/>
              </w:rPr>
              <w:t>GWM</w:t>
            </w:r>
            <w:bookmarkEnd w:id="527"/>
            <w:bookmarkEnd w:id="528"/>
          </w:p>
        </w:tc>
        <w:tc>
          <w:tcPr>
            <w:tcW w:w="705" w:type="pct"/>
            <w:tcBorders>
              <w:top w:val="nil"/>
              <w:left w:val="nil"/>
              <w:bottom w:val="single" w:sz="4" w:space="0" w:color="auto"/>
              <w:right w:val="single" w:sz="4" w:space="0" w:color="auto"/>
            </w:tcBorders>
            <w:shd w:val="clear" w:color="auto" w:fill="auto"/>
            <w:vAlign w:val="center"/>
            <w:hideMark/>
          </w:tcPr>
          <w:p w14:paraId="2705EC27" w14:textId="77777777" w:rsidR="00144A6D" w:rsidRPr="00806248" w:rsidRDefault="00144A6D" w:rsidP="004757EB">
            <w:pPr>
              <w:rPr>
                <w:rFonts w:cs="Arial"/>
                <w:color w:val="000000"/>
              </w:rPr>
            </w:pPr>
            <w:bookmarkStart w:id="529" w:name="_Toc114730820"/>
            <w:bookmarkStart w:id="530" w:name="_Toc114731731"/>
            <w:r w:rsidRPr="00806248">
              <w:rPr>
                <w:rFonts w:cs="Arial"/>
                <w:color w:val="000000"/>
              </w:rPr>
              <w:t>ABS   BCM   ECM_HEV   HCM_FD1   IPMA_ADAS_FD1   PCM   SOBDMC_HPCM   VDM</w:t>
            </w:r>
            <w:bookmarkEnd w:id="529"/>
            <w:bookmarkEnd w:id="530"/>
          </w:p>
        </w:tc>
        <w:tc>
          <w:tcPr>
            <w:tcW w:w="537" w:type="pct"/>
            <w:tcBorders>
              <w:top w:val="nil"/>
              <w:left w:val="nil"/>
              <w:bottom w:val="single" w:sz="4" w:space="0" w:color="auto"/>
              <w:right w:val="single" w:sz="4" w:space="0" w:color="auto"/>
            </w:tcBorders>
            <w:shd w:val="clear" w:color="auto" w:fill="auto"/>
            <w:noWrap/>
            <w:vAlign w:val="center"/>
            <w:hideMark/>
          </w:tcPr>
          <w:p w14:paraId="29414B77" w14:textId="77777777" w:rsidR="00144A6D" w:rsidRPr="00806248" w:rsidRDefault="00144A6D" w:rsidP="004757EB">
            <w:pPr>
              <w:rPr>
                <w:rFonts w:cs="Arial"/>
                <w:color w:val="000000"/>
              </w:rPr>
            </w:pPr>
            <w:bookmarkStart w:id="531" w:name="_Toc114730821"/>
            <w:bookmarkStart w:id="532" w:name="_Toc114731732"/>
            <w:r w:rsidRPr="00806248">
              <w:rPr>
                <w:rFonts w:cs="Arial"/>
                <w:color w:val="000000"/>
              </w:rPr>
              <w:t>No Send Type</w:t>
            </w:r>
            <w:bookmarkEnd w:id="531"/>
            <w:bookmarkEnd w:id="532"/>
          </w:p>
        </w:tc>
      </w:tr>
      <w:tr w:rsidR="00144A6D" w:rsidRPr="00806248" w14:paraId="4A9B7CC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11CB6D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59F842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39E173A" w14:textId="77777777" w:rsidR="00144A6D" w:rsidRPr="00806248" w:rsidRDefault="00144A6D" w:rsidP="004757EB">
            <w:pPr>
              <w:rPr>
                <w:rFonts w:cs="Arial"/>
                <w:color w:val="000000"/>
              </w:rPr>
            </w:pPr>
            <w:bookmarkStart w:id="533" w:name="_Toc114730822"/>
            <w:bookmarkStart w:id="534" w:name="_Toc114731733"/>
            <w:r w:rsidRPr="00806248">
              <w:rPr>
                <w:rFonts w:cs="Arial"/>
                <w:color w:val="000000"/>
              </w:rPr>
              <w:t>Null</w:t>
            </w:r>
            <w:bookmarkEnd w:id="533"/>
            <w:bookmarkEnd w:id="534"/>
          </w:p>
        </w:tc>
        <w:tc>
          <w:tcPr>
            <w:tcW w:w="466" w:type="pct"/>
            <w:tcBorders>
              <w:top w:val="nil"/>
              <w:left w:val="nil"/>
              <w:bottom w:val="single" w:sz="4" w:space="0" w:color="auto"/>
              <w:right w:val="single" w:sz="4" w:space="0" w:color="auto"/>
            </w:tcBorders>
            <w:shd w:val="clear" w:color="auto" w:fill="auto"/>
            <w:noWrap/>
            <w:vAlign w:val="center"/>
            <w:hideMark/>
          </w:tcPr>
          <w:p w14:paraId="02EDC8FE" w14:textId="77777777" w:rsidR="00144A6D" w:rsidRPr="00806248" w:rsidRDefault="00144A6D" w:rsidP="004757EB">
            <w:pPr>
              <w:rPr>
                <w:rFonts w:cs="Arial"/>
                <w:color w:val="000000"/>
              </w:rPr>
            </w:pPr>
            <w:bookmarkStart w:id="535" w:name="_Toc114730823"/>
            <w:bookmarkStart w:id="536" w:name="_Toc114731734"/>
            <w:r w:rsidRPr="00806248">
              <w:rPr>
                <w:rFonts w:cs="Arial"/>
                <w:color w:val="000000"/>
              </w:rPr>
              <w:t>0x0</w:t>
            </w:r>
            <w:bookmarkEnd w:id="535"/>
            <w:bookmarkEnd w:id="536"/>
          </w:p>
        </w:tc>
        <w:tc>
          <w:tcPr>
            <w:tcW w:w="705" w:type="pct"/>
            <w:tcBorders>
              <w:top w:val="nil"/>
              <w:left w:val="nil"/>
              <w:bottom w:val="single" w:sz="4" w:space="0" w:color="auto"/>
              <w:right w:val="single" w:sz="4" w:space="0" w:color="auto"/>
            </w:tcBorders>
            <w:shd w:val="clear" w:color="auto" w:fill="auto"/>
            <w:vAlign w:val="center"/>
            <w:hideMark/>
          </w:tcPr>
          <w:p w14:paraId="77445F3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5066C0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6AE9E3" w14:textId="77777777" w:rsidR="00144A6D" w:rsidRPr="00806248" w:rsidRDefault="00144A6D" w:rsidP="004757EB">
            <w:pPr>
              <w:rPr>
                <w:rFonts w:cs="Arial"/>
                <w:color w:val="000000"/>
              </w:rPr>
            </w:pPr>
            <w:r w:rsidRPr="00806248">
              <w:rPr>
                <w:rFonts w:cs="Arial"/>
                <w:color w:val="000000"/>
              </w:rPr>
              <w:t> </w:t>
            </w:r>
          </w:p>
        </w:tc>
      </w:tr>
      <w:tr w:rsidR="00144A6D" w:rsidRPr="00806248" w14:paraId="612E101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0F044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D233EA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C267A7D" w14:textId="77777777" w:rsidR="00144A6D" w:rsidRPr="00806248" w:rsidRDefault="00144A6D" w:rsidP="004757EB">
            <w:pPr>
              <w:rPr>
                <w:rFonts w:cs="Arial"/>
                <w:color w:val="000000"/>
              </w:rPr>
            </w:pPr>
            <w:bookmarkStart w:id="537" w:name="_Toc114730824"/>
            <w:bookmarkStart w:id="538" w:name="_Toc114731735"/>
            <w:r w:rsidRPr="00806248">
              <w:rPr>
                <w:rFonts w:cs="Arial"/>
                <w:color w:val="000000"/>
              </w:rPr>
              <w:t>Query</w:t>
            </w:r>
            <w:bookmarkEnd w:id="537"/>
            <w:bookmarkEnd w:id="538"/>
          </w:p>
        </w:tc>
        <w:tc>
          <w:tcPr>
            <w:tcW w:w="466" w:type="pct"/>
            <w:tcBorders>
              <w:top w:val="nil"/>
              <w:left w:val="nil"/>
              <w:bottom w:val="single" w:sz="4" w:space="0" w:color="auto"/>
              <w:right w:val="single" w:sz="4" w:space="0" w:color="auto"/>
            </w:tcBorders>
            <w:shd w:val="clear" w:color="auto" w:fill="auto"/>
            <w:noWrap/>
            <w:vAlign w:val="center"/>
            <w:hideMark/>
          </w:tcPr>
          <w:p w14:paraId="3B35B247" w14:textId="77777777" w:rsidR="00144A6D" w:rsidRPr="00806248" w:rsidRDefault="00144A6D" w:rsidP="004757EB">
            <w:pPr>
              <w:rPr>
                <w:rFonts w:cs="Arial"/>
                <w:color w:val="000000"/>
              </w:rPr>
            </w:pPr>
            <w:bookmarkStart w:id="539" w:name="_Toc114730825"/>
            <w:bookmarkStart w:id="540" w:name="_Toc114731736"/>
            <w:r w:rsidRPr="00806248">
              <w:rPr>
                <w:rFonts w:cs="Arial"/>
                <w:color w:val="000000"/>
              </w:rPr>
              <w:t>0x1</w:t>
            </w:r>
            <w:bookmarkEnd w:id="539"/>
            <w:bookmarkEnd w:id="540"/>
          </w:p>
        </w:tc>
        <w:tc>
          <w:tcPr>
            <w:tcW w:w="705" w:type="pct"/>
            <w:tcBorders>
              <w:top w:val="nil"/>
              <w:left w:val="nil"/>
              <w:bottom w:val="single" w:sz="4" w:space="0" w:color="auto"/>
              <w:right w:val="single" w:sz="4" w:space="0" w:color="auto"/>
            </w:tcBorders>
            <w:shd w:val="clear" w:color="auto" w:fill="auto"/>
            <w:vAlign w:val="center"/>
            <w:hideMark/>
          </w:tcPr>
          <w:p w14:paraId="16050F5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B2AED6C"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8E3407F" w14:textId="77777777" w:rsidR="00144A6D" w:rsidRPr="00806248" w:rsidRDefault="00144A6D" w:rsidP="004757EB">
            <w:pPr>
              <w:rPr>
                <w:rFonts w:cs="Arial"/>
                <w:color w:val="000000"/>
              </w:rPr>
            </w:pPr>
            <w:r w:rsidRPr="00806248">
              <w:rPr>
                <w:rFonts w:cs="Arial"/>
                <w:color w:val="000000"/>
              </w:rPr>
              <w:t> </w:t>
            </w:r>
          </w:p>
        </w:tc>
      </w:tr>
      <w:tr w:rsidR="00144A6D" w:rsidRPr="00806248" w14:paraId="5D4828D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F2B4467"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9EBF04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B6E5505" w14:textId="77777777" w:rsidR="00144A6D" w:rsidRPr="00806248" w:rsidRDefault="00144A6D" w:rsidP="004757EB">
            <w:pPr>
              <w:rPr>
                <w:rFonts w:cs="Arial"/>
                <w:color w:val="000000"/>
              </w:rPr>
            </w:pPr>
            <w:bookmarkStart w:id="541" w:name="_Toc114730826"/>
            <w:bookmarkStart w:id="542" w:name="_Toc114731737"/>
            <w:r w:rsidRPr="00806248">
              <w:rPr>
                <w:rFonts w:cs="Arial"/>
                <w:color w:val="000000"/>
              </w:rPr>
              <w:t>Set</w:t>
            </w:r>
            <w:bookmarkEnd w:id="541"/>
            <w:bookmarkEnd w:id="542"/>
          </w:p>
        </w:tc>
        <w:tc>
          <w:tcPr>
            <w:tcW w:w="466" w:type="pct"/>
            <w:tcBorders>
              <w:top w:val="nil"/>
              <w:left w:val="nil"/>
              <w:bottom w:val="single" w:sz="4" w:space="0" w:color="auto"/>
              <w:right w:val="single" w:sz="4" w:space="0" w:color="auto"/>
            </w:tcBorders>
            <w:shd w:val="clear" w:color="auto" w:fill="auto"/>
            <w:noWrap/>
            <w:vAlign w:val="center"/>
            <w:hideMark/>
          </w:tcPr>
          <w:p w14:paraId="02C090B0" w14:textId="77777777" w:rsidR="00144A6D" w:rsidRPr="00806248" w:rsidRDefault="00144A6D" w:rsidP="004757EB">
            <w:pPr>
              <w:rPr>
                <w:rFonts w:cs="Arial"/>
                <w:color w:val="000000"/>
              </w:rPr>
            </w:pPr>
            <w:bookmarkStart w:id="543" w:name="_Toc114730827"/>
            <w:bookmarkStart w:id="544" w:name="_Toc114731738"/>
            <w:r w:rsidRPr="00806248">
              <w:rPr>
                <w:rFonts w:cs="Arial"/>
                <w:color w:val="000000"/>
              </w:rPr>
              <w:t>0x2</w:t>
            </w:r>
            <w:bookmarkEnd w:id="543"/>
            <w:bookmarkEnd w:id="544"/>
          </w:p>
        </w:tc>
        <w:tc>
          <w:tcPr>
            <w:tcW w:w="705" w:type="pct"/>
            <w:tcBorders>
              <w:top w:val="nil"/>
              <w:left w:val="nil"/>
              <w:bottom w:val="single" w:sz="4" w:space="0" w:color="auto"/>
              <w:right w:val="single" w:sz="4" w:space="0" w:color="auto"/>
            </w:tcBorders>
            <w:shd w:val="clear" w:color="auto" w:fill="auto"/>
            <w:vAlign w:val="center"/>
            <w:hideMark/>
          </w:tcPr>
          <w:p w14:paraId="307B6AC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9BB5E8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4257D63" w14:textId="77777777" w:rsidR="00144A6D" w:rsidRPr="00806248" w:rsidRDefault="00144A6D" w:rsidP="004757EB">
            <w:pPr>
              <w:rPr>
                <w:rFonts w:cs="Arial"/>
                <w:color w:val="000000"/>
              </w:rPr>
            </w:pPr>
            <w:r w:rsidRPr="00806248">
              <w:rPr>
                <w:rFonts w:cs="Arial"/>
                <w:color w:val="000000"/>
              </w:rPr>
              <w:t> </w:t>
            </w:r>
          </w:p>
        </w:tc>
      </w:tr>
      <w:tr w:rsidR="00144A6D" w:rsidRPr="00806248" w14:paraId="27A5F3A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4538CE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451811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D21CE8" w14:textId="77777777" w:rsidR="00144A6D" w:rsidRPr="00806248" w:rsidRDefault="00144A6D" w:rsidP="004757EB">
            <w:pPr>
              <w:rPr>
                <w:rFonts w:cs="Arial"/>
                <w:color w:val="000000"/>
              </w:rPr>
            </w:pPr>
            <w:bookmarkStart w:id="545" w:name="_Toc114730828"/>
            <w:bookmarkStart w:id="546" w:name="_Toc114731739"/>
            <w:r w:rsidRPr="00806248">
              <w:rPr>
                <w:rFonts w:cs="Arial"/>
                <w:color w:val="000000"/>
              </w:rPr>
              <w:t>Upload</w:t>
            </w:r>
            <w:bookmarkEnd w:id="545"/>
            <w:bookmarkEnd w:id="546"/>
          </w:p>
        </w:tc>
        <w:tc>
          <w:tcPr>
            <w:tcW w:w="466" w:type="pct"/>
            <w:tcBorders>
              <w:top w:val="nil"/>
              <w:left w:val="nil"/>
              <w:bottom w:val="single" w:sz="4" w:space="0" w:color="auto"/>
              <w:right w:val="single" w:sz="4" w:space="0" w:color="auto"/>
            </w:tcBorders>
            <w:shd w:val="clear" w:color="auto" w:fill="auto"/>
            <w:noWrap/>
            <w:vAlign w:val="center"/>
            <w:hideMark/>
          </w:tcPr>
          <w:p w14:paraId="28ABCA0C" w14:textId="77777777" w:rsidR="00144A6D" w:rsidRPr="00806248" w:rsidRDefault="00144A6D" w:rsidP="004757EB">
            <w:pPr>
              <w:rPr>
                <w:rFonts w:cs="Arial"/>
                <w:color w:val="000000"/>
              </w:rPr>
            </w:pPr>
            <w:bookmarkStart w:id="547" w:name="_Toc114730829"/>
            <w:bookmarkStart w:id="548" w:name="_Toc114731740"/>
            <w:r w:rsidRPr="00806248">
              <w:rPr>
                <w:rFonts w:cs="Arial"/>
                <w:color w:val="000000"/>
              </w:rPr>
              <w:t>0x3</w:t>
            </w:r>
            <w:bookmarkEnd w:id="547"/>
            <w:bookmarkEnd w:id="548"/>
          </w:p>
        </w:tc>
        <w:tc>
          <w:tcPr>
            <w:tcW w:w="705" w:type="pct"/>
            <w:tcBorders>
              <w:top w:val="nil"/>
              <w:left w:val="nil"/>
              <w:bottom w:val="single" w:sz="4" w:space="0" w:color="auto"/>
              <w:right w:val="single" w:sz="4" w:space="0" w:color="auto"/>
            </w:tcBorders>
            <w:shd w:val="clear" w:color="auto" w:fill="auto"/>
            <w:vAlign w:val="center"/>
            <w:hideMark/>
          </w:tcPr>
          <w:p w14:paraId="6172F91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C9B85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FB11600" w14:textId="77777777" w:rsidR="00144A6D" w:rsidRPr="00806248" w:rsidRDefault="00144A6D" w:rsidP="004757EB">
            <w:pPr>
              <w:rPr>
                <w:rFonts w:cs="Arial"/>
                <w:color w:val="000000"/>
              </w:rPr>
            </w:pPr>
            <w:r w:rsidRPr="00806248">
              <w:rPr>
                <w:rFonts w:cs="Arial"/>
                <w:color w:val="000000"/>
              </w:rPr>
              <w:t> </w:t>
            </w:r>
          </w:p>
        </w:tc>
      </w:tr>
      <w:tr w:rsidR="00144A6D" w:rsidRPr="00806248" w14:paraId="36C2193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48094CD"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3D9351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D7A606" w14:textId="77777777" w:rsidR="00144A6D" w:rsidRPr="00806248" w:rsidRDefault="00144A6D" w:rsidP="004757EB">
            <w:pPr>
              <w:rPr>
                <w:rFonts w:cs="Arial"/>
                <w:color w:val="000000"/>
              </w:rPr>
            </w:pPr>
            <w:bookmarkStart w:id="549" w:name="_Toc114730830"/>
            <w:bookmarkStart w:id="550" w:name="_Toc114731741"/>
            <w:r w:rsidRPr="00806248">
              <w:rPr>
                <w:rFonts w:cs="Arial"/>
                <w:color w:val="000000"/>
              </w:rPr>
              <w:t>Restore</w:t>
            </w:r>
            <w:bookmarkEnd w:id="549"/>
            <w:bookmarkEnd w:id="550"/>
          </w:p>
        </w:tc>
        <w:tc>
          <w:tcPr>
            <w:tcW w:w="466" w:type="pct"/>
            <w:tcBorders>
              <w:top w:val="nil"/>
              <w:left w:val="nil"/>
              <w:bottom w:val="single" w:sz="4" w:space="0" w:color="auto"/>
              <w:right w:val="single" w:sz="4" w:space="0" w:color="auto"/>
            </w:tcBorders>
            <w:shd w:val="clear" w:color="auto" w:fill="auto"/>
            <w:noWrap/>
            <w:vAlign w:val="center"/>
            <w:hideMark/>
          </w:tcPr>
          <w:p w14:paraId="62092432" w14:textId="77777777" w:rsidR="00144A6D" w:rsidRPr="00806248" w:rsidRDefault="00144A6D" w:rsidP="004757EB">
            <w:pPr>
              <w:rPr>
                <w:rFonts w:cs="Arial"/>
                <w:color w:val="000000"/>
              </w:rPr>
            </w:pPr>
            <w:bookmarkStart w:id="551" w:name="_Toc114730831"/>
            <w:bookmarkStart w:id="552" w:name="_Toc114731742"/>
            <w:r w:rsidRPr="00806248">
              <w:rPr>
                <w:rFonts w:cs="Arial"/>
                <w:color w:val="000000"/>
              </w:rPr>
              <w:t>0x4</w:t>
            </w:r>
            <w:bookmarkEnd w:id="551"/>
            <w:bookmarkEnd w:id="552"/>
          </w:p>
        </w:tc>
        <w:tc>
          <w:tcPr>
            <w:tcW w:w="705" w:type="pct"/>
            <w:tcBorders>
              <w:top w:val="nil"/>
              <w:left w:val="nil"/>
              <w:bottom w:val="single" w:sz="4" w:space="0" w:color="auto"/>
              <w:right w:val="single" w:sz="4" w:space="0" w:color="auto"/>
            </w:tcBorders>
            <w:shd w:val="clear" w:color="auto" w:fill="auto"/>
            <w:vAlign w:val="center"/>
            <w:hideMark/>
          </w:tcPr>
          <w:p w14:paraId="13BE814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728F4F"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BF08F9B" w14:textId="77777777" w:rsidR="00144A6D" w:rsidRPr="00806248" w:rsidRDefault="00144A6D" w:rsidP="004757EB">
            <w:pPr>
              <w:rPr>
                <w:rFonts w:cs="Arial"/>
                <w:color w:val="000000"/>
              </w:rPr>
            </w:pPr>
            <w:r w:rsidRPr="00806248">
              <w:rPr>
                <w:rFonts w:cs="Arial"/>
                <w:color w:val="000000"/>
              </w:rPr>
              <w:t> </w:t>
            </w:r>
          </w:p>
        </w:tc>
      </w:tr>
      <w:tr w:rsidR="00144A6D" w:rsidRPr="00806248" w14:paraId="2064801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F4DCF4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716E75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B69036" w14:textId="77777777" w:rsidR="00144A6D" w:rsidRPr="00806248" w:rsidRDefault="00144A6D" w:rsidP="004757EB">
            <w:pPr>
              <w:rPr>
                <w:rFonts w:cs="Arial"/>
                <w:color w:val="000000"/>
              </w:rPr>
            </w:pPr>
            <w:bookmarkStart w:id="553" w:name="_Toc114730832"/>
            <w:bookmarkStart w:id="554" w:name="_Toc114731743"/>
            <w:r w:rsidRPr="00806248">
              <w:rPr>
                <w:rFonts w:cs="Arial"/>
                <w:color w:val="000000"/>
              </w:rPr>
              <w:t>Copy</w:t>
            </w:r>
            <w:bookmarkEnd w:id="553"/>
            <w:bookmarkEnd w:id="554"/>
          </w:p>
        </w:tc>
        <w:tc>
          <w:tcPr>
            <w:tcW w:w="466" w:type="pct"/>
            <w:tcBorders>
              <w:top w:val="nil"/>
              <w:left w:val="nil"/>
              <w:bottom w:val="single" w:sz="4" w:space="0" w:color="auto"/>
              <w:right w:val="single" w:sz="4" w:space="0" w:color="auto"/>
            </w:tcBorders>
            <w:shd w:val="clear" w:color="auto" w:fill="auto"/>
            <w:noWrap/>
            <w:vAlign w:val="center"/>
            <w:hideMark/>
          </w:tcPr>
          <w:p w14:paraId="2AC72EBA" w14:textId="77777777" w:rsidR="00144A6D" w:rsidRPr="00806248" w:rsidRDefault="00144A6D" w:rsidP="004757EB">
            <w:pPr>
              <w:rPr>
                <w:rFonts w:cs="Arial"/>
                <w:color w:val="000000"/>
              </w:rPr>
            </w:pPr>
            <w:bookmarkStart w:id="555" w:name="_Toc114730833"/>
            <w:bookmarkStart w:id="556" w:name="_Toc114731744"/>
            <w:r w:rsidRPr="00806248">
              <w:rPr>
                <w:rFonts w:cs="Arial"/>
                <w:color w:val="000000"/>
              </w:rPr>
              <w:t>0x5</w:t>
            </w:r>
            <w:bookmarkEnd w:id="555"/>
            <w:bookmarkEnd w:id="556"/>
          </w:p>
        </w:tc>
        <w:tc>
          <w:tcPr>
            <w:tcW w:w="705" w:type="pct"/>
            <w:tcBorders>
              <w:top w:val="nil"/>
              <w:left w:val="nil"/>
              <w:bottom w:val="single" w:sz="4" w:space="0" w:color="auto"/>
              <w:right w:val="single" w:sz="4" w:space="0" w:color="auto"/>
            </w:tcBorders>
            <w:shd w:val="clear" w:color="auto" w:fill="auto"/>
            <w:vAlign w:val="center"/>
            <w:hideMark/>
          </w:tcPr>
          <w:p w14:paraId="3658578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621EA1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E1D9832" w14:textId="77777777" w:rsidR="00144A6D" w:rsidRPr="00806248" w:rsidRDefault="00144A6D" w:rsidP="004757EB">
            <w:pPr>
              <w:rPr>
                <w:rFonts w:cs="Arial"/>
                <w:color w:val="000000"/>
              </w:rPr>
            </w:pPr>
            <w:r w:rsidRPr="00806248">
              <w:rPr>
                <w:rFonts w:cs="Arial"/>
                <w:color w:val="000000"/>
              </w:rPr>
              <w:t> </w:t>
            </w:r>
          </w:p>
        </w:tc>
      </w:tr>
      <w:tr w:rsidR="00144A6D" w:rsidRPr="00806248" w14:paraId="2934DFE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93E37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689A9D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A4568A3" w14:textId="77777777" w:rsidR="00144A6D" w:rsidRPr="00806248" w:rsidRDefault="00144A6D" w:rsidP="004757EB">
            <w:pPr>
              <w:rPr>
                <w:rFonts w:cs="Arial"/>
                <w:color w:val="000000"/>
              </w:rPr>
            </w:pPr>
            <w:bookmarkStart w:id="557" w:name="_Toc114730834"/>
            <w:bookmarkStart w:id="558" w:name="_Toc114731745"/>
            <w:r w:rsidRPr="00806248">
              <w:rPr>
                <w:rFonts w:cs="Arial"/>
                <w:color w:val="000000"/>
              </w:rPr>
              <w:t>Unused_1</w:t>
            </w:r>
            <w:bookmarkEnd w:id="557"/>
            <w:bookmarkEnd w:id="558"/>
          </w:p>
        </w:tc>
        <w:tc>
          <w:tcPr>
            <w:tcW w:w="466" w:type="pct"/>
            <w:tcBorders>
              <w:top w:val="nil"/>
              <w:left w:val="nil"/>
              <w:bottom w:val="single" w:sz="4" w:space="0" w:color="auto"/>
              <w:right w:val="single" w:sz="4" w:space="0" w:color="auto"/>
            </w:tcBorders>
            <w:shd w:val="clear" w:color="auto" w:fill="auto"/>
            <w:noWrap/>
            <w:vAlign w:val="center"/>
            <w:hideMark/>
          </w:tcPr>
          <w:p w14:paraId="23CBEC4A" w14:textId="77777777" w:rsidR="00144A6D" w:rsidRPr="00806248" w:rsidRDefault="00144A6D" w:rsidP="004757EB">
            <w:pPr>
              <w:rPr>
                <w:rFonts w:cs="Arial"/>
                <w:color w:val="000000"/>
              </w:rPr>
            </w:pPr>
            <w:bookmarkStart w:id="559" w:name="_Toc114730835"/>
            <w:bookmarkStart w:id="560" w:name="_Toc114731746"/>
            <w:r w:rsidRPr="00806248">
              <w:rPr>
                <w:rFonts w:cs="Arial"/>
                <w:color w:val="000000"/>
              </w:rPr>
              <w:t>0x6</w:t>
            </w:r>
            <w:bookmarkEnd w:id="559"/>
            <w:bookmarkEnd w:id="560"/>
          </w:p>
        </w:tc>
        <w:tc>
          <w:tcPr>
            <w:tcW w:w="705" w:type="pct"/>
            <w:tcBorders>
              <w:top w:val="nil"/>
              <w:left w:val="nil"/>
              <w:bottom w:val="single" w:sz="4" w:space="0" w:color="auto"/>
              <w:right w:val="single" w:sz="4" w:space="0" w:color="auto"/>
            </w:tcBorders>
            <w:shd w:val="clear" w:color="auto" w:fill="auto"/>
            <w:vAlign w:val="center"/>
            <w:hideMark/>
          </w:tcPr>
          <w:p w14:paraId="613499C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FBC799"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B2518CB" w14:textId="77777777" w:rsidR="00144A6D" w:rsidRPr="00806248" w:rsidRDefault="00144A6D" w:rsidP="004757EB">
            <w:pPr>
              <w:rPr>
                <w:rFonts w:cs="Arial"/>
                <w:color w:val="000000"/>
              </w:rPr>
            </w:pPr>
            <w:r w:rsidRPr="00806248">
              <w:rPr>
                <w:rFonts w:cs="Arial"/>
                <w:color w:val="000000"/>
              </w:rPr>
              <w:t> </w:t>
            </w:r>
          </w:p>
        </w:tc>
      </w:tr>
      <w:tr w:rsidR="00144A6D" w:rsidRPr="00806248" w14:paraId="7A2D9AB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C7EE86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A598F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AE94F4E" w14:textId="77777777" w:rsidR="00144A6D" w:rsidRPr="00806248" w:rsidRDefault="00144A6D" w:rsidP="004757EB">
            <w:pPr>
              <w:rPr>
                <w:rFonts w:cs="Arial"/>
                <w:color w:val="000000"/>
              </w:rPr>
            </w:pPr>
            <w:bookmarkStart w:id="561" w:name="_Toc114730836"/>
            <w:bookmarkStart w:id="562" w:name="_Toc114731747"/>
            <w:r w:rsidRPr="00806248">
              <w:rPr>
                <w:rFonts w:cs="Arial"/>
                <w:color w:val="000000"/>
              </w:rPr>
              <w:t>Unused_2</w:t>
            </w:r>
            <w:bookmarkEnd w:id="561"/>
            <w:bookmarkEnd w:id="562"/>
          </w:p>
        </w:tc>
        <w:tc>
          <w:tcPr>
            <w:tcW w:w="466" w:type="pct"/>
            <w:tcBorders>
              <w:top w:val="nil"/>
              <w:left w:val="nil"/>
              <w:bottom w:val="single" w:sz="4" w:space="0" w:color="auto"/>
              <w:right w:val="single" w:sz="4" w:space="0" w:color="auto"/>
            </w:tcBorders>
            <w:shd w:val="clear" w:color="auto" w:fill="auto"/>
            <w:noWrap/>
            <w:vAlign w:val="center"/>
            <w:hideMark/>
          </w:tcPr>
          <w:p w14:paraId="639469E8" w14:textId="77777777" w:rsidR="00144A6D" w:rsidRPr="00806248" w:rsidRDefault="00144A6D" w:rsidP="004757EB">
            <w:pPr>
              <w:rPr>
                <w:rFonts w:cs="Arial"/>
                <w:color w:val="000000"/>
              </w:rPr>
            </w:pPr>
            <w:bookmarkStart w:id="563" w:name="_Toc114730837"/>
            <w:bookmarkStart w:id="564" w:name="_Toc114731748"/>
            <w:r w:rsidRPr="00806248">
              <w:rPr>
                <w:rFonts w:cs="Arial"/>
                <w:color w:val="000000"/>
              </w:rPr>
              <w:t>0x7</w:t>
            </w:r>
            <w:bookmarkEnd w:id="563"/>
            <w:bookmarkEnd w:id="564"/>
          </w:p>
        </w:tc>
        <w:tc>
          <w:tcPr>
            <w:tcW w:w="705" w:type="pct"/>
            <w:tcBorders>
              <w:top w:val="nil"/>
              <w:left w:val="nil"/>
              <w:bottom w:val="single" w:sz="4" w:space="0" w:color="auto"/>
              <w:right w:val="single" w:sz="4" w:space="0" w:color="auto"/>
            </w:tcBorders>
            <w:shd w:val="clear" w:color="auto" w:fill="auto"/>
            <w:vAlign w:val="center"/>
            <w:hideMark/>
          </w:tcPr>
          <w:p w14:paraId="4FAFCBD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62ABEEF"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0EB9E88" w14:textId="77777777" w:rsidR="00144A6D" w:rsidRPr="00806248" w:rsidRDefault="00144A6D" w:rsidP="004757EB">
            <w:pPr>
              <w:rPr>
                <w:rFonts w:cs="Arial"/>
                <w:color w:val="000000"/>
              </w:rPr>
            </w:pPr>
            <w:r w:rsidRPr="00806248">
              <w:rPr>
                <w:rFonts w:cs="Arial"/>
                <w:color w:val="000000"/>
              </w:rPr>
              <w:t> </w:t>
            </w:r>
          </w:p>
        </w:tc>
      </w:tr>
      <w:tr w:rsidR="00144A6D" w:rsidRPr="00806248" w14:paraId="1CBDEAC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295AAC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2C6ADE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B0B3810"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87284E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C622AA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D0BF9A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2F7453C1" w14:textId="77777777" w:rsidR="00144A6D" w:rsidRPr="00806248" w:rsidRDefault="00144A6D" w:rsidP="004757EB">
            <w:pPr>
              <w:rPr>
                <w:rFonts w:cs="Arial"/>
                <w:color w:val="000000"/>
              </w:rPr>
            </w:pPr>
            <w:r w:rsidRPr="00806248">
              <w:rPr>
                <w:rFonts w:cs="Arial"/>
                <w:color w:val="000000"/>
              </w:rPr>
              <w:t> </w:t>
            </w:r>
          </w:p>
        </w:tc>
      </w:tr>
      <w:tr w:rsidR="00144A6D" w:rsidRPr="00806248" w14:paraId="6BB8A1B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CE4C210" w14:textId="77777777" w:rsidR="00144A6D" w:rsidRPr="00806248" w:rsidRDefault="00144A6D" w:rsidP="004757EB">
            <w:pPr>
              <w:rPr>
                <w:rFonts w:cs="Arial"/>
                <w:color w:val="000000"/>
              </w:rPr>
            </w:pPr>
            <w:r w:rsidRPr="00806248">
              <w:rPr>
                <w:rFonts w:cs="Arial"/>
                <w:color w:val="000000"/>
              </w:rPr>
              <w:t>0x3E3</w:t>
            </w:r>
          </w:p>
        </w:tc>
        <w:tc>
          <w:tcPr>
            <w:tcW w:w="1520" w:type="pct"/>
            <w:tcBorders>
              <w:top w:val="nil"/>
              <w:left w:val="nil"/>
              <w:bottom w:val="single" w:sz="4" w:space="0" w:color="auto"/>
              <w:right w:val="single" w:sz="4" w:space="0" w:color="auto"/>
            </w:tcBorders>
            <w:shd w:val="clear" w:color="000000" w:fill="C0C0C0"/>
            <w:vAlign w:val="center"/>
            <w:hideMark/>
          </w:tcPr>
          <w:p w14:paraId="2EF5BDA0" w14:textId="77777777" w:rsidR="00144A6D" w:rsidRPr="00806248" w:rsidRDefault="00144A6D" w:rsidP="004757EB">
            <w:pPr>
              <w:rPr>
                <w:rFonts w:cs="Arial"/>
                <w:color w:val="000000"/>
              </w:rPr>
            </w:pPr>
            <w:r w:rsidRPr="00806248">
              <w:rPr>
                <w:rFonts w:cs="Arial"/>
                <w:color w:val="000000"/>
              </w:rPr>
              <w:t>Personality_BCM_Data</w:t>
            </w:r>
          </w:p>
        </w:tc>
        <w:tc>
          <w:tcPr>
            <w:tcW w:w="705" w:type="pct"/>
            <w:tcBorders>
              <w:top w:val="nil"/>
              <w:left w:val="nil"/>
              <w:bottom w:val="single" w:sz="4" w:space="0" w:color="auto"/>
              <w:right w:val="single" w:sz="4" w:space="0" w:color="auto"/>
            </w:tcBorders>
            <w:shd w:val="clear" w:color="000000" w:fill="C0C0C0"/>
            <w:vAlign w:val="center"/>
            <w:hideMark/>
          </w:tcPr>
          <w:p w14:paraId="2478667D"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A00883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175EE9C" w14:textId="77777777" w:rsidR="00144A6D" w:rsidRPr="00806248" w:rsidRDefault="00144A6D" w:rsidP="004757EB">
            <w:pPr>
              <w:rPr>
                <w:rFonts w:cs="Arial"/>
                <w:color w:val="000000"/>
              </w:rPr>
            </w:pPr>
            <w:r w:rsidRPr="00806248">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644FA798" w14:textId="77777777" w:rsidR="00144A6D" w:rsidRPr="00806248" w:rsidRDefault="00144A6D" w:rsidP="004757EB">
            <w:pPr>
              <w:rPr>
                <w:rFonts w:cs="Arial"/>
                <w:color w:val="000000"/>
              </w:rPr>
            </w:pPr>
            <w:r w:rsidRPr="00806248">
              <w:rPr>
                <w:rFonts w:cs="Arial"/>
                <w:color w:val="000000"/>
              </w:rPr>
              <w:t xml:space="preserve">GWM   </w:t>
            </w:r>
          </w:p>
        </w:tc>
        <w:tc>
          <w:tcPr>
            <w:tcW w:w="537" w:type="pct"/>
            <w:tcBorders>
              <w:top w:val="nil"/>
              <w:left w:val="nil"/>
              <w:bottom w:val="single" w:sz="4" w:space="0" w:color="auto"/>
              <w:right w:val="single" w:sz="4" w:space="0" w:color="auto"/>
            </w:tcBorders>
            <w:shd w:val="clear" w:color="000000" w:fill="C0C0C0"/>
            <w:noWrap/>
            <w:vAlign w:val="center"/>
            <w:hideMark/>
          </w:tcPr>
          <w:p w14:paraId="5EDD52A6" w14:textId="77777777" w:rsidR="00144A6D" w:rsidRPr="00806248" w:rsidRDefault="00144A6D" w:rsidP="004757EB">
            <w:pPr>
              <w:rPr>
                <w:rFonts w:cs="Arial"/>
                <w:color w:val="000000"/>
              </w:rPr>
            </w:pPr>
            <w:r w:rsidRPr="00806248">
              <w:rPr>
                <w:rFonts w:cs="Arial"/>
                <w:color w:val="000000"/>
              </w:rPr>
              <w:t>Event Periodic</w:t>
            </w:r>
          </w:p>
        </w:tc>
      </w:tr>
      <w:tr w:rsidR="00144A6D" w:rsidRPr="00806248" w14:paraId="5ADD69F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521BE0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A8401D0" w14:textId="77777777" w:rsidR="00144A6D" w:rsidRPr="00806248" w:rsidRDefault="00144A6D" w:rsidP="004757EB">
            <w:pPr>
              <w:rPr>
                <w:rFonts w:cs="Arial"/>
                <w:color w:val="000000"/>
              </w:rPr>
            </w:pPr>
            <w:bookmarkStart w:id="565" w:name="_Toc114730838"/>
            <w:bookmarkStart w:id="566" w:name="_Toc114731749"/>
            <w:r w:rsidRPr="00806248">
              <w:rPr>
                <w:rFonts w:cs="Arial"/>
                <w:color w:val="000000"/>
              </w:rPr>
              <w:t>LightAmbColor_No_Actl</w:t>
            </w:r>
            <w:bookmarkEnd w:id="565"/>
            <w:bookmarkEnd w:id="566"/>
          </w:p>
        </w:tc>
        <w:tc>
          <w:tcPr>
            <w:tcW w:w="705" w:type="pct"/>
            <w:tcBorders>
              <w:top w:val="nil"/>
              <w:left w:val="nil"/>
              <w:bottom w:val="single" w:sz="4" w:space="0" w:color="auto"/>
              <w:right w:val="single" w:sz="4" w:space="0" w:color="auto"/>
            </w:tcBorders>
            <w:shd w:val="clear" w:color="auto" w:fill="auto"/>
            <w:vAlign w:val="center"/>
            <w:hideMark/>
          </w:tcPr>
          <w:p w14:paraId="55465849"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6B5CC8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7750382" w14:textId="77777777" w:rsidR="00144A6D" w:rsidRPr="00806248" w:rsidRDefault="00144A6D" w:rsidP="004757EB">
            <w:pPr>
              <w:rPr>
                <w:rFonts w:cs="Arial"/>
                <w:color w:val="000000"/>
              </w:rPr>
            </w:pPr>
            <w:bookmarkStart w:id="567" w:name="_Toc114730839"/>
            <w:bookmarkStart w:id="568" w:name="_Toc114731750"/>
            <w:r w:rsidRPr="00806248">
              <w:rPr>
                <w:rFonts w:cs="Arial"/>
                <w:color w:val="000000"/>
              </w:rPr>
              <w:t>BCM</w:t>
            </w:r>
            <w:bookmarkEnd w:id="567"/>
            <w:bookmarkEnd w:id="568"/>
          </w:p>
        </w:tc>
        <w:tc>
          <w:tcPr>
            <w:tcW w:w="705" w:type="pct"/>
            <w:tcBorders>
              <w:top w:val="nil"/>
              <w:left w:val="nil"/>
              <w:bottom w:val="single" w:sz="4" w:space="0" w:color="auto"/>
              <w:right w:val="single" w:sz="4" w:space="0" w:color="auto"/>
            </w:tcBorders>
            <w:shd w:val="clear" w:color="auto" w:fill="auto"/>
            <w:vAlign w:val="center"/>
            <w:hideMark/>
          </w:tcPr>
          <w:p w14:paraId="2F14543D" w14:textId="77777777" w:rsidR="00144A6D" w:rsidRPr="00806248" w:rsidRDefault="00144A6D" w:rsidP="004757EB">
            <w:pPr>
              <w:rPr>
                <w:rFonts w:cs="Arial"/>
                <w:color w:val="000000"/>
              </w:rPr>
            </w:pPr>
            <w:bookmarkStart w:id="569" w:name="_Toc114730840"/>
            <w:bookmarkStart w:id="570" w:name="_Toc114731751"/>
            <w:r w:rsidRPr="00806248">
              <w:rPr>
                <w:rFonts w:cs="Arial"/>
                <w:color w:val="000000"/>
              </w:rPr>
              <w:t>GWM</w:t>
            </w:r>
            <w:bookmarkEnd w:id="569"/>
            <w:bookmarkEnd w:id="570"/>
          </w:p>
        </w:tc>
        <w:tc>
          <w:tcPr>
            <w:tcW w:w="537" w:type="pct"/>
            <w:tcBorders>
              <w:top w:val="nil"/>
              <w:left w:val="nil"/>
              <w:bottom w:val="single" w:sz="4" w:space="0" w:color="auto"/>
              <w:right w:val="single" w:sz="4" w:space="0" w:color="auto"/>
            </w:tcBorders>
            <w:shd w:val="clear" w:color="auto" w:fill="auto"/>
            <w:noWrap/>
            <w:vAlign w:val="center"/>
            <w:hideMark/>
          </w:tcPr>
          <w:p w14:paraId="39F082F9" w14:textId="77777777" w:rsidR="00144A6D" w:rsidRPr="00806248" w:rsidRDefault="00144A6D" w:rsidP="004757EB">
            <w:pPr>
              <w:rPr>
                <w:rFonts w:cs="Arial"/>
                <w:color w:val="000000"/>
              </w:rPr>
            </w:pPr>
            <w:bookmarkStart w:id="571" w:name="_Toc114730841"/>
            <w:bookmarkStart w:id="572" w:name="_Toc114731752"/>
            <w:r w:rsidRPr="00806248">
              <w:rPr>
                <w:rFonts w:cs="Arial"/>
                <w:color w:val="000000"/>
              </w:rPr>
              <w:t>OnChange</w:t>
            </w:r>
            <w:bookmarkEnd w:id="571"/>
            <w:bookmarkEnd w:id="572"/>
          </w:p>
        </w:tc>
      </w:tr>
      <w:tr w:rsidR="00144A6D" w:rsidRPr="00806248" w14:paraId="7653338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37FF73"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E4FD83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8276092"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9B094A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643E62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5E0EF9C"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1550951" w14:textId="77777777" w:rsidR="00144A6D" w:rsidRPr="00806248" w:rsidRDefault="00144A6D" w:rsidP="004757EB">
            <w:pPr>
              <w:rPr>
                <w:rFonts w:cs="Arial"/>
                <w:color w:val="000000"/>
              </w:rPr>
            </w:pPr>
            <w:r w:rsidRPr="00806248">
              <w:rPr>
                <w:rFonts w:cs="Arial"/>
                <w:color w:val="000000"/>
              </w:rPr>
              <w:t> </w:t>
            </w:r>
          </w:p>
        </w:tc>
      </w:tr>
      <w:tr w:rsidR="00144A6D" w:rsidRPr="00806248" w14:paraId="61F2FE1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0EBB5D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DAC4BE2" w14:textId="77777777" w:rsidR="00144A6D" w:rsidRPr="00806248" w:rsidRDefault="00144A6D" w:rsidP="004757EB">
            <w:pPr>
              <w:rPr>
                <w:rFonts w:cs="Arial"/>
                <w:color w:val="000000"/>
              </w:rPr>
            </w:pPr>
            <w:bookmarkStart w:id="573" w:name="_Toc114730842"/>
            <w:bookmarkStart w:id="574" w:name="_Toc114731753"/>
            <w:r w:rsidRPr="00806248">
              <w:rPr>
                <w:rFonts w:cs="Arial"/>
                <w:color w:val="000000"/>
              </w:rPr>
              <w:t>LightAmbIntsty_No_Actl</w:t>
            </w:r>
            <w:bookmarkEnd w:id="573"/>
            <w:bookmarkEnd w:id="574"/>
          </w:p>
        </w:tc>
        <w:tc>
          <w:tcPr>
            <w:tcW w:w="705" w:type="pct"/>
            <w:tcBorders>
              <w:top w:val="nil"/>
              <w:left w:val="nil"/>
              <w:bottom w:val="single" w:sz="4" w:space="0" w:color="auto"/>
              <w:right w:val="single" w:sz="4" w:space="0" w:color="auto"/>
            </w:tcBorders>
            <w:shd w:val="clear" w:color="auto" w:fill="auto"/>
            <w:vAlign w:val="center"/>
            <w:hideMark/>
          </w:tcPr>
          <w:p w14:paraId="75E7CEED"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58FA524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6337B7C" w14:textId="77777777" w:rsidR="00144A6D" w:rsidRPr="00806248" w:rsidRDefault="00144A6D" w:rsidP="004757EB">
            <w:pPr>
              <w:rPr>
                <w:rFonts w:cs="Arial"/>
                <w:color w:val="000000"/>
              </w:rPr>
            </w:pPr>
            <w:bookmarkStart w:id="575" w:name="_Toc114730843"/>
            <w:bookmarkStart w:id="576" w:name="_Toc114731754"/>
            <w:r w:rsidRPr="00806248">
              <w:rPr>
                <w:rFonts w:cs="Arial"/>
                <w:color w:val="000000"/>
              </w:rPr>
              <w:t>BCM</w:t>
            </w:r>
            <w:bookmarkEnd w:id="575"/>
            <w:bookmarkEnd w:id="576"/>
          </w:p>
        </w:tc>
        <w:tc>
          <w:tcPr>
            <w:tcW w:w="705" w:type="pct"/>
            <w:tcBorders>
              <w:top w:val="nil"/>
              <w:left w:val="nil"/>
              <w:bottom w:val="single" w:sz="4" w:space="0" w:color="auto"/>
              <w:right w:val="single" w:sz="4" w:space="0" w:color="auto"/>
            </w:tcBorders>
            <w:shd w:val="clear" w:color="auto" w:fill="auto"/>
            <w:vAlign w:val="center"/>
            <w:hideMark/>
          </w:tcPr>
          <w:p w14:paraId="50150A07" w14:textId="77777777" w:rsidR="00144A6D" w:rsidRPr="00806248" w:rsidRDefault="00144A6D" w:rsidP="004757EB">
            <w:pPr>
              <w:rPr>
                <w:rFonts w:cs="Arial"/>
                <w:color w:val="000000"/>
              </w:rPr>
            </w:pPr>
            <w:bookmarkStart w:id="577" w:name="_Toc114730844"/>
            <w:bookmarkStart w:id="578" w:name="_Toc114731755"/>
            <w:r w:rsidRPr="00806248">
              <w:rPr>
                <w:rFonts w:cs="Arial"/>
                <w:color w:val="000000"/>
              </w:rPr>
              <w:t>GWM</w:t>
            </w:r>
            <w:bookmarkEnd w:id="577"/>
            <w:bookmarkEnd w:id="578"/>
          </w:p>
        </w:tc>
        <w:tc>
          <w:tcPr>
            <w:tcW w:w="537" w:type="pct"/>
            <w:tcBorders>
              <w:top w:val="nil"/>
              <w:left w:val="nil"/>
              <w:bottom w:val="single" w:sz="4" w:space="0" w:color="auto"/>
              <w:right w:val="single" w:sz="4" w:space="0" w:color="auto"/>
            </w:tcBorders>
            <w:shd w:val="clear" w:color="auto" w:fill="auto"/>
            <w:noWrap/>
            <w:vAlign w:val="center"/>
            <w:hideMark/>
          </w:tcPr>
          <w:p w14:paraId="522EA168" w14:textId="77777777" w:rsidR="00144A6D" w:rsidRPr="00806248" w:rsidRDefault="00144A6D" w:rsidP="004757EB">
            <w:pPr>
              <w:rPr>
                <w:rFonts w:cs="Arial"/>
                <w:color w:val="000000"/>
              </w:rPr>
            </w:pPr>
            <w:bookmarkStart w:id="579" w:name="_Toc114730845"/>
            <w:bookmarkStart w:id="580" w:name="_Toc114731756"/>
            <w:r w:rsidRPr="00806248">
              <w:rPr>
                <w:rFonts w:cs="Arial"/>
                <w:color w:val="000000"/>
              </w:rPr>
              <w:t>OnChange</w:t>
            </w:r>
            <w:bookmarkEnd w:id="579"/>
            <w:bookmarkEnd w:id="580"/>
          </w:p>
        </w:tc>
      </w:tr>
      <w:tr w:rsidR="00144A6D" w:rsidRPr="00806248" w14:paraId="304BE35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20A234D"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9F9193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44A11F4" w14:textId="77777777" w:rsidR="00144A6D" w:rsidRPr="00806248" w:rsidRDefault="00144A6D" w:rsidP="004757EB">
            <w:pPr>
              <w:rPr>
                <w:rFonts w:cs="Arial"/>
                <w:color w:val="000000"/>
              </w:rPr>
            </w:pPr>
            <w:bookmarkStart w:id="581" w:name="_Toc114730846"/>
            <w:bookmarkStart w:id="582" w:name="_Toc114731757"/>
            <w:r w:rsidRPr="00806248">
              <w:rPr>
                <w:rFonts w:cs="Arial"/>
                <w:color w:val="000000"/>
              </w:rPr>
              <w:t>Off</w:t>
            </w:r>
            <w:bookmarkEnd w:id="581"/>
            <w:bookmarkEnd w:id="582"/>
          </w:p>
        </w:tc>
        <w:tc>
          <w:tcPr>
            <w:tcW w:w="466" w:type="pct"/>
            <w:tcBorders>
              <w:top w:val="nil"/>
              <w:left w:val="nil"/>
              <w:bottom w:val="single" w:sz="4" w:space="0" w:color="auto"/>
              <w:right w:val="single" w:sz="4" w:space="0" w:color="auto"/>
            </w:tcBorders>
            <w:shd w:val="clear" w:color="auto" w:fill="auto"/>
            <w:noWrap/>
            <w:vAlign w:val="center"/>
            <w:hideMark/>
          </w:tcPr>
          <w:p w14:paraId="289F7A7C" w14:textId="77777777" w:rsidR="00144A6D" w:rsidRPr="00806248" w:rsidRDefault="00144A6D" w:rsidP="004757EB">
            <w:pPr>
              <w:rPr>
                <w:rFonts w:cs="Arial"/>
                <w:color w:val="000000"/>
              </w:rPr>
            </w:pPr>
            <w:bookmarkStart w:id="583" w:name="_Toc114730847"/>
            <w:bookmarkStart w:id="584" w:name="_Toc114731758"/>
            <w:r w:rsidRPr="00806248">
              <w:rPr>
                <w:rFonts w:cs="Arial"/>
                <w:color w:val="000000"/>
              </w:rPr>
              <w:t>0x0</w:t>
            </w:r>
            <w:bookmarkEnd w:id="583"/>
            <w:bookmarkEnd w:id="584"/>
          </w:p>
        </w:tc>
        <w:tc>
          <w:tcPr>
            <w:tcW w:w="705" w:type="pct"/>
            <w:tcBorders>
              <w:top w:val="nil"/>
              <w:left w:val="nil"/>
              <w:bottom w:val="single" w:sz="4" w:space="0" w:color="auto"/>
              <w:right w:val="single" w:sz="4" w:space="0" w:color="auto"/>
            </w:tcBorders>
            <w:shd w:val="clear" w:color="auto" w:fill="auto"/>
            <w:vAlign w:val="center"/>
            <w:hideMark/>
          </w:tcPr>
          <w:p w14:paraId="092AAD6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4B37C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1A70A87" w14:textId="77777777" w:rsidR="00144A6D" w:rsidRPr="00806248" w:rsidRDefault="00144A6D" w:rsidP="004757EB">
            <w:pPr>
              <w:rPr>
                <w:rFonts w:cs="Arial"/>
                <w:color w:val="000000"/>
              </w:rPr>
            </w:pPr>
            <w:r w:rsidRPr="00806248">
              <w:rPr>
                <w:rFonts w:cs="Arial"/>
                <w:color w:val="000000"/>
              </w:rPr>
              <w:t> </w:t>
            </w:r>
          </w:p>
        </w:tc>
      </w:tr>
      <w:tr w:rsidR="00144A6D" w:rsidRPr="00806248" w14:paraId="185A9E0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5C6115"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505477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6942641"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5C8C6D1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24217A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C9109C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3331CB8D" w14:textId="77777777" w:rsidR="00144A6D" w:rsidRPr="00806248" w:rsidRDefault="00144A6D" w:rsidP="004757EB">
            <w:pPr>
              <w:rPr>
                <w:rFonts w:cs="Arial"/>
                <w:color w:val="000000"/>
              </w:rPr>
            </w:pPr>
            <w:r w:rsidRPr="00806248">
              <w:rPr>
                <w:rFonts w:cs="Arial"/>
                <w:color w:val="000000"/>
              </w:rPr>
              <w:t> </w:t>
            </w:r>
          </w:p>
        </w:tc>
      </w:tr>
      <w:tr w:rsidR="00144A6D" w:rsidRPr="00806248" w14:paraId="647D8F0A"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76DB9DA" w14:textId="77777777" w:rsidR="00144A6D" w:rsidRPr="00806248" w:rsidRDefault="00144A6D" w:rsidP="004757EB">
            <w:pPr>
              <w:rPr>
                <w:rFonts w:cs="Arial"/>
                <w:color w:val="000000"/>
              </w:rPr>
            </w:pPr>
            <w:r w:rsidRPr="00806248">
              <w:rPr>
                <w:rFonts w:cs="Arial"/>
                <w:color w:val="000000"/>
              </w:rPr>
              <w:t>0x3EB</w:t>
            </w:r>
          </w:p>
        </w:tc>
        <w:tc>
          <w:tcPr>
            <w:tcW w:w="1520" w:type="pct"/>
            <w:tcBorders>
              <w:top w:val="nil"/>
              <w:left w:val="nil"/>
              <w:bottom w:val="single" w:sz="4" w:space="0" w:color="auto"/>
              <w:right w:val="single" w:sz="4" w:space="0" w:color="auto"/>
            </w:tcBorders>
            <w:shd w:val="clear" w:color="000000" w:fill="C0C0C0"/>
            <w:vAlign w:val="center"/>
            <w:hideMark/>
          </w:tcPr>
          <w:p w14:paraId="777FC053" w14:textId="77777777" w:rsidR="00144A6D" w:rsidRPr="00806248" w:rsidRDefault="00144A6D" w:rsidP="004757EB">
            <w:pPr>
              <w:rPr>
                <w:rFonts w:cs="Arial"/>
                <w:color w:val="000000"/>
              </w:rPr>
            </w:pPr>
            <w:r w:rsidRPr="00806248">
              <w:rPr>
                <w:rFonts w:cs="Arial"/>
                <w:color w:val="000000"/>
              </w:rPr>
              <w:t>Personality_BCM2_Data</w:t>
            </w:r>
          </w:p>
        </w:tc>
        <w:tc>
          <w:tcPr>
            <w:tcW w:w="705" w:type="pct"/>
            <w:tcBorders>
              <w:top w:val="nil"/>
              <w:left w:val="nil"/>
              <w:bottom w:val="single" w:sz="4" w:space="0" w:color="auto"/>
              <w:right w:val="single" w:sz="4" w:space="0" w:color="auto"/>
            </w:tcBorders>
            <w:shd w:val="clear" w:color="000000" w:fill="C0C0C0"/>
            <w:vAlign w:val="center"/>
            <w:hideMark/>
          </w:tcPr>
          <w:p w14:paraId="7B023213"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E4801E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B7DF6A0" w14:textId="77777777" w:rsidR="00144A6D" w:rsidRPr="00806248" w:rsidRDefault="00144A6D" w:rsidP="004757EB">
            <w:pPr>
              <w:rPr>
                <w:rFonts w:cs="Arial"/>
                <w:color w:val="000000"/>
              </w:rPr>
            </w:pPr>
            <w:r w:rsidRPr="00806248">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3A6B2DB2" w14:textId="77777777" w:rsidR="00144A6D" w:rsidRPr="00806248" w:rsidRDefault="00144A6D" w:rsidP="004757EB">
            <w:pPr>
              <w:rPr>
                <w:rFonts w:cs="Arial"/>
                <w:color w:val="000000"/>
              </w:rPr>
            </w:pPr>
            <w:r w:rsidRPr="00806248">
              <w:rPr>
                <w:rFonts w:cs="Arial"/>
                <w:color w:val="000000"/>
              </w:rPr>
              <w:t xml:space="preserve">ABS   ECM_HEV   GWM   HCM_FD1   IPMA_ADAS_FD1   SOBDMC_HPCM   VDM   </w:t>
            </w:r>
          </w:p>
        </w:tc>
        <w:tc>
          <w:tcPr>
            <w:tcW w:w="537" w:type="pct"/>
            <w:tcBorders>
              <w:top w:val="nil"/>
              <w:left w:val="nil"/>
              <w:bottom w:val="single" w:sz="4" w:space="0" w:color="auto"/>
              <w:right w:val="single" w:sz="4" w:space="0" w:color="auto"/>
            </w:tcBorders>
            <w:shd w:val="clear" w:color="000000" w:fill="C0C0C0"/>
            <w:noWrap/>
            <w:vAlign w:val="center"/>
            <w:hideMark/>
          </w:tcPr>
          <w:p w14:paraId="3CC4C9C6" w14:textId="77777777" w:rsidR="00144A6D" w:rsidRPr="00806248" w:rsidRDefault="00144A6D" w:rsidP="004757EB">
            <w:pPr>
              <w:rPr>
                <w:rFonts w:cs="Arial"/>
                <w:color w:val="000000"/>
              </w:rPr>
            </w:pPr>
            <w:r w:rsidRPr="00806248">
              <w:rPr>
                <w:rFonts w:cs="Arial"/>
                <w:color w:val="000000"/>
              </w:rPr>
              <w:t>Event Periodic</w:t>
            </w:r>
          </w:p>
        </w:tc>
      </w:tr>
      <w:tr w:rsidR="00144A6D" w:rsidRPr="00806248" w14:paraId="14416CDF"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FE551D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828651" w14:textId="77777777" w:rsidR="00144A6D" w:rsidRPr="00806248" w:rsidRDefault="00144A6D" w:rsidP="004757EB">
            <w:pPr>
              <w:rPr>
                <w:rFonts w:cs="Arial"/>
                <w:color w:val="000000"/>
              </w:rPr>
            </w:pPr>
            <w:bookmarkStart w:id="585" w:name="_Toc114730848"/>
            <w:bookmarkStart w:id="586" w:name="_Toc114731759"/>
            <w:r w:rsidRPr="00806248">
              <w:rPr>
                <w:rFonts w:cs="Arial"/>
                <w:color w:val="000000"/>
              </w:rPr>
              <w:t>PersNo_D_Actl</w:t>
            </w:r>
            <w:bookmarkEnd w:id="585"/>
            <w:bookmarkEnd w:id="586"/>
          </w:p>
        </w:tc>
        <w:tc>
          <w:tcPr>
            <w:tcW w:w="705" w:type="pct"/>
            <w:tcBorders>
              <w:top w:val="nil"/>
              <w:left w:val="nil"/>
              <w:bottom w:val="single" w:sz="4" w:space="0" w:color="auto"/>
              <w:right w:val="single" w:sz="4" w:space="0" w:color="auto"/>
            </w:tcBorders>
            <w:shd w:val="clear" w:color="auto" w:fill="auto"/>
            <w:vAlign w:val="center"/>
            <w:hideMark/>
          </w:tcPr>
          <w:p w14:paraId="3967B502"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5A97D09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D28FF0E" w14:textId="77777777" w:rsidR="00144A6D" w:rsidRPr="00806248" w:rsidRDefault="00144A6D" w:rsidP="004757EB">
            <w:pPr>
              <w:rPr>
                <w:rFonts w:cs="Arial"/>
                <w:color w:val="000000"/>
              </w:rPr>
            </w:pPr>
            <w:bookmarkStart w:id="587" w:name="_Toc114730849"/>
            <w:bookmarkStart w:id="588" w:name="_Toc114731760"/>
            <w:r w:rsidRPr="00806248">
              <w:rPr>
                <w:rFonts w:cs="Arial"/>
                <w:color w:val="000000"/>
              </w:rPr>
              <w:t>BCM</w:t>
            </w:r>
            <w:bookmarkEnd w:id="587"/>
            <w:bookmarkEnd w:id="588"/>
          </w:p>
        </w:tc>
        <w:tc>
          <w:tcPr>
            <w:tcW w:w="705" w:type="pct"/>
            <w:tcBorders>
              <w:top w:val="nil"/>
              <w:left w:val="nil"/>
              <w:bottom w:val="single" w:sz="4" w:space="0" w:color="auto"/>
              <w:right w:val="single" w:sz="4" w:space="0" w:color="auto"/>
            </w:tcBorders>
            <w:shd w:val="clear" w:color="auto" w:fill="auto"/>
            <w:vAlign w:val="center"/>
            <w:hideMark/>
          </w:tcPr>
          <w:p w14:paraId="78CD6E49" w14:textId="77777777" w:rsidR="00144A6D" w:rsidRPr="00806248" w:rsidRDefault="00144A6D" w:rsidP="004757EB">
            <w:pPr>
              <w:rPr>
                <w:rFonts w:cs="Arial"/>
                <w:color w:val="000000"/>
              </w:rPr>
            </w:pPr>
            <w:bookmarkStart w:id="589" w:name="_Toc114730850"/>
            <w:bookmarkStart w:id="590" w:name="_Toc114731761"/>
            <w:r w:rsidRPr="00806248">
              <w:rPr>
                <w:rFonts w:cs="Arial"/>
                <w:color w:val="000000"/>
              </w:rPr>
              <w:t xml:space="preserve">ABS   ECM_HEV   GWM   HCM_FD1   IPMA_ADAS_FD1   </w:t>
            </w:r>
            <w:r w:rsidRPr="00806248">
              <w:rPr>
                <w:rFonts w:cs="Arial"/>
                <w:color w:val="000000"/>
              </w:rPr>
              <w:lastRenderedPageBreak/>
              <w:t>SOBDMC_HPCM   VDM</w:t>
            </w:r>
            <w:bookmarkEnd w:id="589"/>
            <w:bookmarkEnd w:id="590"/>
          </w:p>
        </w:tc>
        <w:tc>
          <w:tcPr>
            <w:tcW w:w="537" w:type="pct"/>
            <w:tcBorders>
              <w:top w:val="nil"/>
              <w:left w:val="nil"/>
              <w:bottom w:val="single" w:sz="4" w:space="0" w:color="auto"/>
              <w:right w:val="single" w:sz="4" w:space="0" w:color="auto"/>
            </w:tcBorders>
            <w:shd w:val="clear" w:color="auto" w:fill="auto"/>
            <w:noWrap/>
            <w:vAlign w:val="center"/>
            <w:hideMark/>
          </w:tcPr>
          <w:p w14:paraId="7C0CDB2E" w14:textId="77777777" w:rsidR="00144A6D" w:rsidRPr="00806248" w:rsidRDefault="00144A6D" w:rsidP="004757EB">
            <w:pPr>
              <w:rPr>
                <w:rFonts w:cs="Arial"/>
                <w:color w:val="000000"/>
              </w:rPr>
            </w:pPr>
            <w:bookmarkStart w:id="591" w:name="_Toc114730851"/>
            <w:bookmarkStart w:id="592" w:name="_Toc114731762"/>
            <w:r w:rsidRPr="00806248">
              <w:rPr>
                <w:rFonts w:cs="Arial"/>
                <w:color w:val="000000"/>
              </w:rPr>
              <w:lastRenderedPageBreak/>
              <w:t>OnChange</w:t>
            </w:r>
            <w:bookmarkEnd w:id="591"/>
            <w:bookmarkEnd w:id="592"/>
          </w:p>
        </w:tc>
      </w:tr>
      <w:tr w:rsidR="00144A6D" w:rsidRPr="00806248" w14:paraId="4E95D06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CFA75E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F8A4FC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224601" w14:textId="77777777" w:rsidR="00144A6D" w:rsidRPr="00806248" w:rsidRDefault="00144A6D" w:rsidP="004757EB">
            <w:pPr>
              <w:rPr>
                <w:rFonts w:cs="Arial"/>
                <w:color w:val="000000"/>
              </w:rPr>
            </w:pPr>
            <w:bookmarkStart w:id="593" w:name="_Toc114730852"/>
            <w:bookmarkStart w:id="594" w:name="_Toc114731763"/>
            <w:r w:rsidRPr="00806248">
              <w:rPr>
                <w:rFonts w:cs="Arial"/>
                <w:color w:val="000000"/>
              </w:rPr>
              <w:t>PERS_1</w:t>
            </w:r>
            <w:bookmarkEnd w:id="593"/>
            <w:bookmarkEnd w:id="594"/>
          </w:p>
        </w:tc>
        <w:tc>
          <w:tcPr>
            <w:tcW w:w="466" w:type="pct"/>
            <w:tcBorders>
              <w:top w:val="nil"/>
              <w:left w:val="nil"/>
              <w:bottom w:val="single" w:sz="4" w:space="0" w:color="auto"/>
              <w:right w:val="single" w:sz="4" w:space="0" w:color="auto"/>
            </w:tcBorders>
            <w:shd w:val="clear" w:color="auto" w:fill="auto"/>
            <w:noWrap/>
            <w:vAlign w:val="center"/>
            <w:hideMark/>
          </w:tcPr>
          <w:p w14:paraId="75E45240" w14:textId="77777777" w:rsidR="00144A6D" w:rsidRPr="00806248" w:rsidRDefault="00144A6D" w:rsidP="004757EB">
            <w:pPr>
              <w:rPr>
                <w:rFonts w:cs="Arial"/>
                <w:color w:val="000000"/>
              </w:rPr>
            </w:pPr>
            <w:bookmarkStart w:id="595" w:name="_Toc114730853"/>
            <w:bookmarkStart w:id="596" w:name="_Toc114731764"/>
            <w:r w:rsidRPr="00806248">
              <w:rPr>
                <w:rFonts w:cs="Arial"/>
                <w:color w:val="000000"/>
              </w:rPr>
              <w:t>0x0</w:t>
            </w:r>
            <w:bookmarkEnd w:id="595"/>
            <w:bookmarkEnd w:id="596"/>
          </w:p>
        </w:tc>
        <w:tc>
          <w:tcPr>
            <w:tcW w:w="705" w:type="pct"/>
            <w:tcBorders>
              <w:top w:val="nil"/>
              <w:left w:val="nil"/>
              <w:bottom w:val="single" w:sz="4" w:space="0" w:color="auto"/>
              <w:right w:val="single" w:sz="4" w:space="0" w:color="auto"/>
            </w:tcBorders>
            <w:shd w:val="clear" w:color="auto" w:fill="auto"/>
            <w:vAlign w:val="center"/>
            <w:hideMark/>
          </w:tcPr>
          <w:p w14:paraId="533462C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BBF2E9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06A06DC" w14:textId="77777777" w:rsidR="00144A6D" w:rsidRPr="00806248" w:rsidRDefault="00144A6D" w:rsidP="004757EB">
            <w:pPr>
              <w:rPr>
                <w:rFonts w:cs="Arial"/>
                <w:color w:val="000000"/>
              </w:rPr>
            </w:pPr>
            <w:r w:rsidRPr="00806248">
              <w:rPr>
                <w:rFonts w:cs="Arial"/>
                <w:color w:val="000000"/>
              </w:rPr>
              <w:t> </w:t>
            </w:r>
          </w:p>
        </w:tc>
      </w:tr>
      <w:tr w:rsidR="00144A6D" w:rsidRPr="00806248" w14:paraId="4CA0D5D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468FF3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B14E91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3E9242" w14:textId="77777777" w:rsidR="00144A6D" w:rsidRPr="00806248" w:rsidRDefault="00144A6D" w:rsidP="004757EB">
            <w:pPr>
              <w:rPr>
                <w:rFonts w:cs="Arial"/>
                <w:color w:val="000000"/>
              </w:rPr>
            </w:pPr>
            <w:bookmarkStart w:id="597" w:name="_Toc114730854"/>
            <w:bookmarkStart w:id="598" w:name="_Toc114731765"/>
            <w:r w:rsidRPr="00806248">
              <w:rPr>
                <w:rFonts w:cs="Arial"/>
                <w:color w:val="000000"/>
              </w:rPr>
              <w:t>PERS_2</w:t>
            </w:r>
            <w:bookmarkEnd w:id="597"/>
            <w:bookmarkEnd w:id="598"/>
          </w:p>
        </w:tc>
        <w:tc>
          <w:tcPr>
            <w:tcW w:w="466" w:type="pct"/>
            <w:tcBorders>
              <w:top w:val="nil"/>
              <w:left w:val="nil"/>
              <w:bottom w:val="single" w:sz="4" w:space="0" w:color="auto"/>
              <w:right w:val="single" w:sz="4" w:space="0" w:color="auto"/>
            </w:tcBorders>
            <w:shd w:val="clear" w:color="auto" w:fill="auto"/>
            <w:noWrap/>
            <w:vAlign w:val="center"/>
            <w:hideMark/>
          </w:tcPr>
          <w:p w14:paraId="677DE0B1" w14:textId="77777777" w:rsidR="00144A6D" w:rsidRPr="00806248" w:rsidRDefault="00144A6D" w:rsidP="004757EB">
            <w:pPr>
              <w:rPr>
                <w:rFonts w:cs="Arial"/>
                <w:color w:val="000000"/>
              </w:rPr>
            </w:pPr>
            <w:bookmarkStart w:id="599" w:name="_Toc114730855"/>
            <w:bookmarkStart w:id="600" w:name="_Toc114731766"/>
            <w:r w:rsidRPr="00806248">
              <w:rPr>
                <w:rFonts w:cs="Arial"/>
                <w:color w:val="000000"/>
              </w:rPr>
              <w:t>0x1</w:t>
            </w:r>
            <w:bookmarkEnd w:id="599"/>
            <w:bookmarkEnd w:id="600"/>
          </w:p>
        </w:tc>
        <w:tc>
          <w:tcPr>
            <w:tcW w:w="705" w:type="pct"/>
            <w:tcBorders>
              <w:top w:val="nil"/>
              <w:left w:val="nil"/>
              <w:bottom w:val="single" w:sz="4" w:space="0" w:color="auto"/>
              <w:right w:val="single" w:sz="4" w:space="0" w:color="auto"/>
            </w:tcBorders>
            <w:shd w:val="clear" w:color="auto" w:fill="auto"/>
            <w:vAlign w:val="center"/>
            <w:hideMark/>
          </w:tcPr>
          <w:p w14:paraId="6321C3A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5C10AD"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F86E00" w14:textId="77777777" w:rsidR="00144A6D" w:rsidRPr="00806248" w:rsidRDefault="00144A6D" w:rsidP="004757EB">
            <w:pPr>
              <w:rPr>
                <w:rFonts w:cs="Arial"/>
                <w:color w:val="000000"/>
              </w:rPr>
            </w:pPr>
            <w:r w:rsidRPr="00806248">
              <w:rPr>
                <w:rFonts w:cs="Arial"/>
                <w:color w:val="000000"/>
              </w:rPr>
              <w:t> </w:t>
            </w:r>
          </w:p>
        </w:tc>
      </w:tr>
      <w:tr w:rsidR="00144A6D" w:rsidRPr="00806248" w14:paraId="3651B27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138326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3F38EE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1BF5305" w14:textId="77777777" w:rsidR="00144A6D" w:rsidRPr="00806248" w:rsidRDefault="00144A6D" w:rsidP="004757EB">
            <w:pPr>
              <w:rPr>
                <w:rFonts w:cs="Arial"/>
                <w:color w:val="000000"/>
              </w:rPr>
            </w:pPr>
            <w:bookmarkStart w:id="601" w:name="_Toc114730856"/>
            <w:bookmarkStart w:id="602" w:name="_Toc114731767"/>
            <w:r w:rsidRPr="00806248">
              <w:rPr>
                <w:rFonts w:cs="Arial"/>
                <w:color w:val="000000"/>
              </w:rPr>
              <w:t>PERS_3</w:t>
            </w:r>
            <w:bookmarkEnd w:id="601"/>
            <w:bookmarkEnd w:id="602"/>
          </w:p>
        </w:tc>
        <w:tc>
          <w:tcPr>
            <w:tcW w:w="466" w:type="pct"/>
            <w:tcBorders>
              <w:top w:val="nil"/>
              <w:left w:val="nil"/>
              <w:bottom w:val="single" w:sz="4" w:space="0" w:color="auto"/>
              <w:right w:val="single" w:sz="4" w:space="0" w:color="auto"/>
            </w:tcBorders>
            <w:shd w:val="clear" w:color="auto" w:fill="auto"/>
            <w:noWrap/>
            <w:vAlign w:val="center"/>
            <w:hideMark/>
          </w:tcPr>
          <w:p w14:paraId="03E0CBC0" w14:textId="77777777" w:rsidR="00144A6D" w:rsidRPr="00806248" w:rsidRDefault="00144A6D" w:rsidP="004757EB">
            <w:pPr>
              <w:rPr>
                <w:rFonts w:cs="Arial"/>
                <w:color w:val="000000"/>
              </w:rPr>
            </w:pPr>
            <w:bookmarkStart w:id="603" w:name="_Toc114730857"/>
            <w:bookmarkStart w:id="604" w:name="_Toc114731768"/>
            <w:r w:rsidRPr="00806248">
              <w:rPr>
                <w:rFonts w:cs="Arial"/>
                <w:color w:val="000000"/>
              </w:rPr>
              <w:t>0x2</w:t>
            </w:r>
            <w:bookmarkEnd w:id="603"/>
            <w:bookmarkEnd w:id="604"/>
          </w:p>
        </w:tc>
        <w:tc>
          <w:tcPr>
            <w:tcW w:w="705" w:type="pct"/>
            <w:tcBorders>
              <w:top w:val="nil"/>
              <w:left w:val="nil"/>
              <w:bottom w:val="single" w:sz="4" w:space="0" w:color="auto"/>
              <w:right w:val="single" w:sz="4" w:space="0" w:color="auto"/>
            </w:tcBorders>
            <w:shd w:val="clear" w:color="auto" w:fill="auto"/>
            <w:vAlign w:val="center"/>
            <w:hideMark/>
          </w:tcPr>
          <w:p w14:paraId="61F52B9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595109A"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2AA9CE5" w14:textId="77777777" w:rsidR="00144A6D" w:rsidRPr="00806248" w:rsidRDefault="00144A6D" w:rsidP="004757EB">
            <w:pPr>
              <w:rPr>
                <w:rFonts w:cs="Arial"/>
                <w:color w:val="000000"/>
              </w:rPr>
            </w:pPr>
            <w:r w:rsidRPr="00806248">
              <w:rPr>
                <w:rFonts w:cs="Arial"/>
                <w:color w:val="000000"/>
              </w:rPr>
              <w:t> </w:t>
            </w:r>
          </w:p>
        </w:tc>
      </w:tr>
      <w:tr w:rsidR="00144A6D" w:rsidRPr="00806248" w14:paraId="3609F61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7385EB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8956F8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7E3CBE2" w14:textId="77777777" w:rsidR="00144A6D" w:rsidRPr="00806248" w:rsidRDefault="00144A6D" w:rsidP="004757EB">
            <w:pPr>
              <w:rPr>
                <w:rFonts w:cs="Arial"/>
                <w:color w:val="000000"/>
              </w:rPr>
            </w:pPr>
            <w:bookmarkStart w:id="605" w:name="_Toc114730858"/>
            <w:bookmarkStart w:id="606" w:name="_Toc114731769"/>
            <w:r w:rsidRPr="00806248">
              <w:rPr>
                <w:rFonts w:cs="Arial"/>
                <w:color w:val="000000"/>
              </w:rPr>
              <w:t>PERS_4</w:t>
            </w:r>
            <w:bookmarkEnd w:id="605"/>
            <w:bookmarkEnd w:id="606"/>
          </w:p>
        </w:tc>
        <w:tc>
          <w:tcPr>
            <w:tcW w:w="466" w:type="pct"/>
            <w:tcBorders>
              <w:top w:val="nil"/>
              <w:left w:val="nil"/>
              <w:bottom w:val="single" w:sz="4" w:space="0" w:color="auto"/>
              <w:right w:val="single" w:sz="4" w:space="0" w:color="auto"/>
            </w:tcBorders>
            <w:shd w:val="clear" w:color="auto" w:fill="auto"/>
            <w:noWrap/>
            <w:vAlign w:val="center"/>
            <w:hideMark/>
          </w:tcPr>
          <w:p w14:paraId="69116807" w14:textId="77777777" w:rsidR="00144A6D" w:rsidRPr="00806248" w:rsidRDefault="00144A6D" w:rsidP="004757EB">
            <w:pPr>
              <w:rPr>
                <w:rFonts w:cs="Arial"/>
                <w:color w:val="000000"/>
              </w:rPr>
            </w:pPr>
            <w:bookmarkStart w:id="607" w:name="_Toc114730859"/>
            <w:bookmarkStart w:id="608" w:name="_Toc114731770"/>
            <w:r w:rsidRPr="00806248">
              <w:rPr>
                <w:rFonts w:cs="Arial"/>
                <w:color w:val="000000"/>
              </w:rPr>
              <w:t>0x3</w:t>
            </w:r>
            <w:bookmarkEnd w:id="607"/>
            <w:bookmarkEnd w:id="608"/>
          </w:p>
        </w:tc>
        <w:tc>
          <w:tcPr>
            <w:tcW w:w="705" w:type="pct"/>
            <w:tcBorders>
              <w:top w:val="nil"/>
              <w:left w:val="nil"/>
              <w:bottom w:val="single" w:sz="4" w:space="0" w:color="auto"/>
              <w:right w:val="single" w:sz="4" w:space="0" w:color="auto"/>
            </w:tcBorders>
            <w:shd w:val="clear" w:color="auto" w:fill="auto"/>
            <w:vAlign w:val="center"/>
            <w:hideMark/>
          </w:tcPr>
          <w:p w14:paraId="5BD0C6F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6D8CDA"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CC17DF5" w14:textId="77777777" w:rsidR="00144A6D" w:rsidRPr="00806248" w:rsidRDefault="00144A6D" w:rsidP="004757EB">
            <w:pPr>
              <w:rPr>
                <w:rFonts w:cs="Arial"/>
                <w:color w:val="000000"/>
              </w:rPr>
            </w:pPr>
            <w:r w:rsidRPr="00806248">
              <w:rPr>
                <w:rFonts w:cs="Arial"/>
                <w:color w:val="000000"/>
              </w:rPr>
              <w:t> </w:t>
            </w:r>
          </w:p>
        </w:tc>
      </w:tr>
      <w:tr w:rsidR="00144A6D" w:rsidRPr="00806248" w14:paraId="1712438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732EB9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78580E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B032AF" w14:textId="77777777" w:rsidR="00144A6D" w:rsidRPr="00806248" w:rsidRDefault="00144A6D" w:rsidP="004757EB">
            <w:pPr>
              <w:rPr>
                <w:rFonts w:cs="Arial"/>
                <w:color w:val="000000"/>
              </w:rPr>
            </w:pPr>
            <w:bookmarkStart w:id="609" w:name="_Toc114730860"/>
            <w:bookmarkStart w:id="610" w:name="_Toc114731771"/>
            <w:r w:rsidRPr="00806248">
              <w:rPr>
                <w:rFonts w:cs="Arial"/>
                <w:color w:val="000000"/>
              </w:rPr>
              <w:t>Vehicle</w:t>
            </w:r>
            <w:bookmarkEnd w:id="609"/>
            <w:bookmarkEnd w:id="610"/>
          </w:p>
        </w:tc>
        <w:tc>
          <w:tcPr>
            <w:tcW w:w="466" w:type="pct"/>
            <w:tcBorders>
              <w:top w:val="nil"/>
              <w:left w:val="nil"/>
              <w:bottom w:val="single" w:sz="4" w:space="0" w:color="auto"/>
              <w:right w:val="single" w:sz="4" w:space="0" w:color="auto"/>
            </w:tcBorders>
            <w:shd w:val="clear" w:color="auto" w:fill="auto"/>
            <w:noWrap/>
            <w:vAlign w:val="center"/>
            <w:hideMark/>
          </w:tcPr>
          <w:p w14:paraId="5D951F97" w14:textId="77777777" w:rsidR="00144A6D" w:rsidRPr="00806248" w:rsidRDefault="00144A6D" w:rsidP="004757EB">
            <w:pPr>
              <w:rPr>
                <w:rFonts w:cs="Arial"/>
                <w:color w:val="000000"/>
              </w:rPr>
            </w:pPr>
            <w:bookmarkStart w:id="611" w:name="_Toc114730861"/>
            <w:bookmarkStart w:id="612" w:name="_Toc114731772"/>
            <w:r w:rsidRPr="00806248">
              <w:rPr>
                <w:rFonts w:cs="Arial"/>
                <w:color w:val="000000"/>
              </w:rPr>
              <w:t>0x4</w:t>
            </w:r>
            <w:bookmarkEnd w:id="611"/>
            <w:bookmarkEnd w:id="612"/>
          </w:p>
        </w:tc>
        <w:tc>
          <w:tcPr>
            <w:tcW w:w="705" w:type="pct"/>
            <w:tcBorders>
              <w:top w:val="nil"/>
              <w:left w:val="nil"/>
              <w:bottom w:val="single" w:sz="4" w:space="0" w:color="auto"/>
              <w:right w:val="single" w:sz="4" w:space="0" w:color="auto"/>
            </w:tcBorders>
            <w:shd w:val="clear" w:color="auto" w:fill="auto"/>
            <w:vAlign w:val="center"/>
            <w:hideMark/>
          </w:tcPr>
          <w:p w14:paraId="3CE9D0A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F6669D"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7CB8DF8" w14:textId="77777777" w:rsidR="00144A6D" w:rsidRPr="00806248" w:rsidRDefault="00144A6D" w:rsidP="004757EB">
            <w:pPr>
              <w:rPr>
                <w:rFonts w:cs="Arial"/>
                <w:color w:val="000000"/>
              </w:rPr>
            </w:pPr>
            <w:r w:rsidRPr="00806248">
              <w:rPr>
                <w:rFonts w:cs="Arial"/>
                <w:color w:val="000000"/>
              </w:rPr>
              <w:t> </w:t>
            </w:r>
          </w:p>
        </w:tc>
      </w:tr>
      <w:tr w:rsidR="00144A6D" w:rsidRPr="00806248" w14:paraId="53F2BCF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2B5631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3A83DE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5BB61D" w14:textId="77777777" w:rsidR="00144A6D" w:rsidRPr="00806248" w:rsidRDefault="00144A6D" w:rsidP="004757EB">
            <w:pPr>
              <w:rPr>
                <w:rFonts w:cs="Arial"/>
                <w:color w:val="000000"/>
              </w:rPr>
            </w:pPr>
            <w:bookmarkStart w:id="613" w:name="_Toc114730862"/>
            <w:bookmarkStart w:id="614" w:name="_Toc114731773"/>
            <w:r w:rsidRPr="00806248">
              <w:rPr>
                <w:rFonts w:cs="Arial"/>
                <w:color w:val="000000"/>
              </w:rPr>
              <w:t>NotDetermined</w:t>
            </w:r>
            <w:bookmarkEnd w:id="613"/>
            <w:bookmarkEnd w:id="614"/>
          </w:p>
        </w:tc>
        <w:tc>
          <w:tcPr>
            <w:tcW w:w="466" w:type="pct"/>
            <w:tcBorders>
              <w:top w:val="nil"/>
              <w:left w:val="nil"/>
              <w:bottom w:val="single" w:sz="4" w:space="0" w:color="auto"/>
              <w:right w:val="single" w:sz="4" w:space="0" w:color="auto"/>
            </w:tcBorders>
            <w:shd w:val="clear" w:color="auto" w:fill="auto"/>
            <w:noWrap/>
            <w:vAlign w:val="center"/>
            <w:hideMark/>
          </w:tcPr>
          <w:p w14:paraId="11663F4B" w14:textId="77777777" w:rsidR="00144A6D" w:rsidRPr="00806248" w:rsidRDefault="00144A6D" w:rsidP="004757EB">
            <w:pPr>
              <w:rPr>
                <w:rFonts w:cs="Arial"/>
                <w:color w:val="000000"/>
              </w:rPr>
            </w:pPr>
            <w:bookmarkStart w:id="615" w:name="_Toc114730863"/>
            <w:bookmarkStart w:id="616" w:name="_Toc114731774"/>
            <w:r w:rsidRPr="00806248">
              <w:rPr>
                <w:rFonts w:cs="Arial"/>
                <w:color w:val="000000"/>
              </w:rPr>
              <w:t>0x5</w:t>
            </w:r>
            <w:bookmarkEnd w:id="615"/>
            <w:bookmarkEnd w:id="616"/>
          </w:p>
        </w:tc>
        <w:tc>
          <w:tcPr>
            <w:tcW w:w="705" w:type="pct"/>
            <w:tcBorders>
              <w:top w:val="nil"/>
              <w:left w:val="nil"/>
              <w:bottom w:val="single" w:sz="4" w:space="0" w:color="auto"/>
              <w:right w:val="single" w:sz="4" w:space="0" w:color="auto"/>
            </w:tcBorders>
            <w:shd w:val="clear" w:color="auto" w:fill="auto"/>
            <w:vAlign w:val="center"/>
            <w:hideMark/>
          </w:tcPr>
          <w:p w14:paraId="1A96E20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96A392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B205F3E" w14:textId="77777777" w:rsidR="00144A6D" w:rsidRPr="00806248" w:rsidRDefault="00144A6D" w:rsidP="004757EB">
            <w:pPr>
              <w:rPr>
                <w:rFonts w:cs="Arial"/>
                <w:color w:val="000000"/>
              </w:rPr>
            </w:pPr>
            <w:r w:rsidRPr="00806248">
              <w:rPr>
                <w:rFonts w:cs="Arial"/>
                <w:color w:val="000000"/>
              </w:rPr>
              <w:t> </w:t>
            </w:r>
          </w:p>
        </w:tc>
      </w:tr>
      <w:tr w:rsidR="00144A6D" w:rsidRPr="00806248" w14:paraId="1CC3B09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247474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3869E4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E72CCB3" w14:textId="77777777" w:rsidR="00144A6D" w:rsidRPr="00806248" w:rsidRDefault="00144A6D" w:rsidP="004757EB">
            <w:pPr>
              <w:rPr>
                <w:rFonts w:cs="Arial"/>
                <w:color w:val="000000"/>
              </w:rPr>
            </w:pPr>
            <w:bookmarkStart w:id="617" w:name="_Toc114730864"/>
            <w:bookmarkStart w:id="618" w:name="_Toc114731775"/>
            <w:r w:rsidRPr="00806248">
              <w:rPr>
                <w:rFonts w:cs="Arial"/>
                <w:color w:val="000000"/>
              </w:rPr>
              <w:t>Unused_2</w:t>
            </w:r>
            <w:bookmarkEnd w:id="617"/>
            <w:bookmarkEnd w:id="618"/>
          </w:p>
        </w:tc>
        <w:tc>
          <w:tcPr>
            <w:tcW w:w="466" w:type="pct"/>
            <w:tcBorders>
              <w:top w:val="nil"/>
              <w:left w:val="nil"/>
              <w:bottom w:val="single" w:sz="4" w:space="0" w:color="auto"/>
              <w:right w:val="single" w:sz="4" w:space="0" w:color="auto"/>
            </w:tcBorders>
            <w:shd w:val="clear" w:color="auto" w:fill="auto"/>
            <w:noWrap/>
            <w:vAlign w:val="center"/>
            <w:hideMark/>
          </w:tcPr>
          <w:p w14:paraId="1523F71A" w14:textId="77777777" w:rsidR="00144A6D" w:rsidRPr="00806248" w:rsidRDefault="00144A6D" w:rsidP="004757EB">
            <w:pPr>
              <w:rPr>
                <w:rFonts w:cs="Arial"/>
                <w:color w:val="000000"/>
              </w:rPr>
            </w:pPr>
            <w:bookmarkStart w:id="619" w:name="_Toc114730865"/>
            <w:bookmarkStart w:id="620" w:name="_Toc114731776"/>
            <w:r w:rsidRPr="00806248">
              <w:rPr>
                <w:rFonts w:cs="Arial"/>
                <w:color w:val="000000"/>
              </w:rPr>
              <w:t>0x6</w:t>
            </w:r>
            <w:bookmarkEnd w:id="619"/>
            <w:bookmarkEnd w:id="620"/>
          </w:p>
        </w:tc>
        <w:tc>
          <w:tcPr>
            <w:tcW w:w="705" w:type="pct"/>
            <w:tcBorders>
              <w:top w:val="nil"/>
              <w:left w:val="nil"/>
              <w:bottom w:val="single" w:sz="4" w:space="0" w:color="auto"/>
              <w:right w:val="single" w:sz="4" w:space="0" w:color="auto"/>
            </w:tcBorders>
            <w:shd w:val="clear" w:color="auto" w:fill="auto"/>
            <w:vAlign w:val="center"/>
            <w:hideMark/>
          </w:tcPr>
          <w:p w14:paraId="1FCB4E8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5905FB7"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EB4E50C" w14:textId="77777777" w:rsidR="00144A6D" w:rsidRPr="00806248" w:rsidRDefault="00144A6D" w:rsidP="004757EB">
            <w:pPr>
              <w:rPr>
                <w:rFonts w:cs="Arial"/>
                <w:color w:val="000000"/>
              </w:rPr>
            </w:pPr>
            <w:r w:rsidRPr="00806248">
              <w:rPr>
                <w:rFonts w:cs="Arial"/>
                <w:color w:val="000000"/>
              </w:rPr>
              <w:t> </w:t>
            </w:r>
          </w:p>
        </w:tc>
      </w:tr>
      <w:tr w:rsidR="00144A6D" w:rsidRPr="00806248" w14:paraId="3DA0D9B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A5B33C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7DF253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6A3EF2D" w14:textId="77777777" w:rsidR="00144A6D" w:rsidRPr="00806248" w:rsidRDefault="00144A6D" w:rsidP="004757EB">
            <w:pPr>
              <w:rPr>
                <w:rFonts w:cs="Arial"/>
                <w:color w:val="000000"/>
              </w:rPr>
            </w:pPr>
            <w:bookmarkStart w:id="621" w:name="_Toc114730866"/>
            <w:bookmarkStart w:id="622" w:name="_Toc114731777"/>
            <w:r w:rsidRPr="00806248">
              <w:rPr>
                <w:rFonts w:cs="Arial"/>
                <w:color w:val="000000"/>
              </w:rPr>
              <w:t>Unused_3</w:t>
            </w:r>
            <w:bookmarkEnd w:id="621"/>
            <w:bookmarkEnd w:id="622"/>
          </w:p>
        </w:tc>
        <w:tc>
          <w:tcPr>
            <w:tcW w:w="466" w:type="pct"/>
            <w:tcBorders>
              <w:top w:val="nil"/>
              <w:left w:val="nil"/>
              <w:bottom w:val="single" w:sz="4" w:space="0" w:color="auto"/>
              <w:right w:val="single" w:sz="4" w:space="0" w:color="auto"/>
            </w:tcBorders>
            <w:shd w:val="clear" w:color="auto" w:fill="auto"/>
            <w:noWrap/>
            <w:vAlign w:val="center"/>
            <w:hideMark/>
          </w:tcPr>
          <w:p w14:paraId="5A1B414D" w14:textId="77777777" w:rsidR="00144A6D" w:rsidRPr="00806248" w:rsidRDefault="00144A6D" w:rsidP="004757EB">
            <w:pPr>
              <w:rPr>
                <w:rFonts w:cs="Arial"/>
                <w:color w:val="000000"/>
              </w:rPr>
            </w:pPr>
            <w:bookmarkStart w:id="623" w:name="_Toc114730867"/>
            <w:bookmarkStart w:id="624" w:name="_Toc114731778"/>
            <w:r w:rsidRPr="00806248">
              <w:rPr>
                <w:rFonts w:cs="Arial"/>
                <w:color w:val="000000"/>
              </w:rPr>
              <w:t>0x7</w:t>
            </w:r>
            <w:bookmarkEnd w:id="623"/>
            <w:bookmarkEnd w:id="624"/>
          </w:p>
        </w:tc>
        <w:tc>
          <w:tcPr>
            <w:tcW w:w="705" w:type="pct"/>
            <w:tcBorders>
              <w:top w:val="nil"/>
              <w:left w:val="nil"/>
              <w:bottom w:val="single" w:sz="4" w:space="0" w:color="auto"/>
              <w:right w:val="single" w:sz="4" w:space="0" w:color="auto"/>
            </w:tcBorders>
            <w:shd w:val="clear" w:color="auto" w:fill="auto"/>
            <w:vAlign w:val="center"/>
            <w:hideMark/>
          </w:tcPr>
          <w:p w14:paraId="62A50A6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8CECA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960B230" w14:textId="77777777" w:rsidR="00144A6D" w:rsidRPr="00806248" w:rsidRDefault="00144A6D" w:rsidP="004757EB">
            <w:pPr>
              <w:rPr>
                <w:rFonts w:cs="Arial"/>
                <w:color w:val="000000"/>
              </w:rPr>
            </w:pPr>
            <w:r w:rsidRPr="00806248">
              <w:rPr>
                <w:rFonts w:cs="Arial"/>
                <w:color w:val="000000"/>
              </w:rPr>
              <w:t> </w:t>
            </w:r>
          </w:p>
        </w:tc>
      </w:tr>
      <w:tr w:rsidR="00144A6D" w:rsidRPr="00806248" w14:paraId="281BEFD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ECC379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5B7E537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8558089"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330BBF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FA8F04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F16373F"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02523DDD" w14:textId="77777777" w:rsidR="00144A6D" w:rsidRPr="00806248" w:rsidRDefault="00144A6D" w:rsidP="004757EB">
            <w:pPr>
              <w:rPr>
                <w:rFonts w:cs="Arial"/>
                <w:color w:val="000000"/>
              </w:rPr>
            </w:pPr>
            <w:r w:rsidRPr="00806248">
              <w:rPr>
                <w:rFonts w:cs="Arial"/>
                <w:color w:val="000000"/>
              </w:rPr>
              <w:t> </w:t>
            </w:r>
          </w:p>
        </w:tc>
      </w:tr>
      <w:tr w:rsidR="00144A6D" w:rsidRPr="00806248" w14:paraId="4CD78991" w14:textId="77777777" w:rsidTr="004757EB">
        <w:trPr>
          <w:trHeight w:val="178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2CC2F65" w14:textId="77777777" w:rsidR="00144A6D" w:rsidRPr="00806248" w:rsidRDefault="00144A6D" w:rsidP="004757EB">
            <w:pPr>
              <w:rPr>
                <w:rFonts w:cs="Arial"/>
                <w:color w:val="000000"/>
              </w:rPr>
            </w:pPr>
            <w:r w:rsidRPr="00806248">
              <w:rPr>
                <w:rFonts w:cs="Arial"/>
                <w:color w:val="000000"/>
              </w:rPr>
              <w:t>0x420</w:t>
            </w:r>
          </w:p>
        </w:tc>
        <w:tc>
          <w:tcPr>
            <w:tcW w:w="1520" w:type="pct"/>
            <w:tcBorders>
              <w:top w:val="nil"/>
              <w:left w:val="nil"/>
              <w:bottom w:val="single" w:sz="4" w:space="0" w:color="auto"/>
              <w:right w:val="single" w:sz="4" w:space="0" w:color="auto"/>
            </w:tcBorders>
            <w:shd w:val="clear" w:color="000000" w:fill="C0C0C0"/>
            <w:vAlign w:val="center"/>
            <w:hideMark/>
          </w:tcPr>
          <w:p w14:paraId="7E4319F1" w14:textId="77777777" w:rsidR="00144A6D" w:rsidRPr="00806248" w:rsidRDefault="00144A6D" w:rsidP="004757EB">
            <w:pPr>
              <w:rPr>
                <w:rFonts w:cs="Arial"/>
                <w:color w:val="000000"/>
              </w:rPr>
            </w:pPr>
            <w:r w:rsidRPr="00806248">
              <w:rPr>
                <w:rFonts w:cs="Arial"/>
                <w:color w:val="000000"/>
              </w:rPr>
              <w:t>SelectDriveModeData</w:t>
            </w:r>
          </w:p>
        </w:tc>
        <w:tc>
          <w:tcPr>
            <w:tcW w:w="705" w:type="pct"/>
            <w:tcBorders>
              <w:top w:val="nil"/>
              <w:left w:val="nil"/>
              <w:bottom w:val="single" w:sz="4" w:space="0" w:color="auto"/>
              <w:right w:val="single" w:sz="4" w:space="0" w:color="auto"/>
            </w:tcBorders>
            <w:shd w:val="clear" w:color="000000" w:fill="C0C0C0"/>
            <w:vAlign w:val="center"/>
            <w:hideMark/>
          </w:tcPr>
          <w:p w14:paraId="6F473419"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9A6A58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9293563" w14:textId="77777777" w:rsidR="00144A6D" w:rsidRPr="00806248" w:rsidRDefault="00144A6D" w:rsidP="004757EB">
            <w:pPr>
              <w:rPr>
                <w:rFonts w:cs="Arial"/>
                <w:color w:val="000000"/>
              </w:rPr>
            </w:pPr>
            <w:r w:rsidRPr="00806248">
              <w:rPr>
                <w:rFonts w:cs="Arial"/>
                <w:color w:val="000000"/>
              </w:rPr>
              <w:t>ABS</w:t>
            </w:r>
          </w:p>
        </w:tc>
        <w:tc>
          <w:tcPr>
            <w:tcW w:w="705" w:type="pct"/>
            <w:tcBorders>
              <w:top w:val="nil"/>
              <w:left w:val="nil"/>
              <w:bottom w:val="single" w:sz="4" w:space="0" w:color="auto"/>
              <w:right w:val="single" w:sz="4" w:space="0" w:color="auto"/>
            </w:tcBorders>
            <w:shd w:val="clear" w:color="000000" w:fill="C0C0C0"/>
            <w:vAlign w:val="center"/>
            <w:hideMark/>
          </w:tcPr>
          <w:p w14:paraId="2CF1EEC8" w14:textId="77777777" w:rsidR="00144A6D" w:rsidRPr="00806248" w:rsidRDefault="00144A6D" w:rsidP="004757EB">
            <w:pPr>
              <w:rPr>
                <w:rFonts w:cs="Arial"/>
                <w:color w:val="000000"/>
              </w:rPr>
            </w:pPr>
            <w:r w:rsidRPr="00806248">
              <w:rPr>
                <w:rFonts w:cs="Arial"/>
                <w:color w:val="000000"/>
              </w:rPr>
              <w:t xml:space="preserve">AWD_DLCM   BCM   ECM   ECM_DIESEL   ECM_HEV   GWM   IPMA_ADAS_FD1   PCM   PCM_HEV   SOBDMC_HPCM   TCCM   </w:t>
            </w:r>
          </w:p>
        </w:tc>
        <w:tc>
          <w:tcPr>
            <w:tcW w:w="537" w:type="pct"/>
            <w:tcBorders>
              <w:top w:val="nil"/>
              <w:left w:val="nil"/>
              <w:bottom w:val="single" w:sz="4" w:space="0" w:color="auto"/>
              <w:right w:val="single" w:sz="4" w:space="0" w:color="auto"/>
            </w:tcBorders>
            <w:shd w:val="clear" w:color="000000" w:fill="C0C0C0"/>
            <w:noWrap/>
            <w:vAlign w:val="center"/>
            <w:hideMark/>
          </w:tcPr>
          <w:p w14:paraId="58624400" w14:textId="77777777" w:rsidR="00144A6D" w:rsidRPr="00806248" w:rsidRDefault="00144A6D" w:rsidP="004757EB">
            <w:pPr>
              <w:rPr>
                <w:rFonts w:cs="Arial"/>
                <w:color w:val="000000"/>
              </w:rPr>
            </w:pPr>
            <w:r w:rsidRPr="00806248">
              <w:rPr>
                <w:rFonts w:cs="Arial"/>
                <w:color w:val="000000"/>
              </w:rPr>
              <w:t>Event Periodic</w:t>
            </w:r>
          </w:p>
        </w:tc>
      </w:tr>
      <w:tr w:rsidR="00144A6D" w:rsidRPr="00806248" w14:paraId="0237409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3C56A27"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78611EA" w14:textId="77777777" w:rsidR="00144A6D" w:rsidRPr="00806248" w:rsidRDefault="00144A6D" w:rsidP="004757EB">
            <w:pPr>
              <w:rPr>
                <w:rFonts w:cs="Arial"/>
                <w:color w:val="000000"/>
              </w:rPr>
            </w:pPr>
            <w:bookmarkStart w:id="625" w:name="_Toc114730868"/>
            <w:bookmarkStart w:id="626" w:name="_Toc114731779"/>
            <w:r w:rsidRPr="00806248">
              <w:rPr>
                <w:rFonts w:cs="Arial"/>
                <w:color w:val="000000"/>
              </w:rPr>
              <w:t>SelDrvMdeHmi03_D_Rq</w:t>
            </w:r>
            <w:bookmarkEnd w:id="625"/>
            <w:bookmarkEnd w:id="626"/>
          </w:p>
        </w:tc>
        <w:tc>
          <w:tcPr>
            <w:tcW w:w="705" w:type="pct"/>
            <w:tcBorders>
              <w:top w:val="nil"/>
              <w:left w:val="nil"/>
              <w:bottom w:val="single" w:sz="4" w:space="0" w:color="auto"/>
              <w:right w:val="single" w:sz="4" w:space="0" w:color="auto"/>
            </w:tcBorders>
            <w:shd w:val="clear" w:color="auto" w:fill="auto"/>
            <w:vAlign w:val="center"/>
            <w:hideMark/>
          </w:tcPr>
          <w:p w14:paraId="7D6A1D3D"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6AF0A83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D714388" w14:textId="77777777" w:rsidR="00144A6D" w:rsidRPr="00806248" w:rsidRDefault="00144A6D" w:rsidP="004757EB">
            <w:pPr>
              <w:rPr>
                <w:rFonts w:cs="Arial"/>
                <w:color w:val="000000"/>
              </w:rPr>
            </w:pPr>
            <w:bookmarkStart w:id="627" w:name="_Toc114730869"/>
            <w:bookmarkStart w:id="628" w:name="_Toc114731780"/>
            <w:r w:rsidRPr="00806248">
              <w:rPr>
                <w:rFonts w:cs="Arial"/>
                <w:color w:val="000000"/>
              </w:rPr>
              <w:t>ABS</w:t>
            </w:r>
            <w:bookmarkEnd w:id="627"/>
            <w:bookmarkEnd w:id="628"/>
          </w:p>
        </w:tc>
        <w:tc>
          <w:tcPr>
            <w:tcW w:w="705" w:type="pct"/>
            <w:tcBorders>
              <w:top w:val="nil"/>
              <w:left w:val="nil"/>
              <w:bottom w:val="single" w:sz="4" w:space="0" w:color="auto"/>
              <w:right w:val="single" w:sz="4" w:space="0" w:color="auto"/>
            </w:tcBorders>
            <w:shd w:val="clear" w:color="auto" w:fill="auto"/>
            <w:vAlign w:val="center"/>
            <w:hideMark/>
          </w:tcPr>
          <w:p w14:paraId="6D388940" w14:textId="77777777" w:rsidR="00144A6D" w:rsidRPr="00806248" w:rsidRDefault="00144A6D" w:rsidP="004757EB">
            <w:pPr>
              <w:rPr>
                <w:rFonts w:cs="Arial"/>
                <w:color w:val="000000"/>
              </w:rPr>
            </w:pPr>
            <w:bookmarkStart w:id="629" w:name="_Toc114730870"/>
            <w:bookmarkStart w:id="630" w:name="_Toc114731781"/>
            <w:r w:rsidRPr="00806248">
              <w:rPr>
                <w:rFonts w:cs="Arial"/>
                <w:color w:val="000000"/>
              </w:rPr>
              <w:t>BCM   GWM</w:t>
            </w:r>
            <w:bookmarkEnd w:id="629"/>
            <w:bookmarkEnd w:id="630"/>
          </w:p>
        </w:tc>
        <w:tc>
          <w:tcPr>
            <w:tcW w:w="537" w:type="pct"/>
            <w:tcBorders>
              <w:top w:val="nil"/>
              <w:left w:val="nil"/>
              <w:bottom w:val="single" w:sz="4" w:space="0" w:color="auto"/>
              <w:right w:val="single" w:sz="4" w:space="0" w:color="auto"/>
            </w:tcBorders>
            <w:shd w:val="clear" w:color="auto" w:fill="auto"/>
            <w:noWrap/>
            <w:vAlign w:val="center"/>
            <w:hideMark/>
          </w:tcPr>
          <w:p w14:paraId="2CF65C14" w14:textId="77777777" w:rsidR="00144A6D" w:rsidRPr="00806248" w:rsidRDefault="00144A6D" w:rsidP="004757EB">
            <w:pPr>
              <w:rPr>
                <w:rFonts w:cs="Arial"/>
                <w:color w:val="000000"/>
              </w:rPr>
            </w:pPr>
            <w:bookmarkStart w:id="631" w:name="_Toc114730871"/>
            <w:bookmarkStart w:id="632" w:name="_Toc114731782"/>
            <w:r w:rsidRPr="00806248">
              <w:rPr>
                <w:rFonts w:cs="Arial"/>
                <w:color w:val="000000"/>
              </w:rPr>
              <w:t>OnChange</w:t>
            </w:r>
            <w:bookmarkEnd w:id="631"/>
            <w:bookmarkEnd w:id="632"/>
          </w:p>
        </w:tc>
      </w:tr>
      <w:tr w:rsidR="00144A6D" w:rsidRPr="00806248" w14:paraId="1BCC5F4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CB6763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EE2ECA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9CF7F8" w14:textId="77777777" w:rsidR="00144A6D" w:rsidRPr="00806248" w:rsidRDefault="00144A6D" w:rsidP="004757EB">
            <w:pPr>
              <w:rPr>
                <w:rFonts w:cs="Arial"/>
                <w:color w:val="000000"/>
              </w:rPr>
            </w:pPr>
            <w:bookmarkStart w:id="633" w:name="_Toc114730872"/>
            <w:bookmarkStart w:id="634" w:name="_Toc114731783"/>
            <w:r w:rsidRPr="00806248">
              <w:rPr>
                <w:rFonts w:cs="Arial"/>
                <w:color w:val="000000"/>
              </w:rPr>
              <w:t>SelDrvMde01</w:t>
            </w:r>
            <w:bookmarkEnd w:id="633"/>
            <w:bookmarkEnd w:id="634"/>
          </w:p>
        </w:tc>
        <w:tc>
          <w:tcPr>
            <w:tcW w:w="466" w:type="pct"/>
            <w:tcBorders>
              <w:top w:val="nil"/>
              <w:left w:val="nil"/>
              <w:bottom w:val="single" w:sz="4" w:space="0" w:color="auto"/>
              <w:right w:val="single" w:sz="4" w:space="0" w:color="auto"/>
            </w:tcBorders>
            <w:shd w:val="clear" w:color="auto" w:fill="auto"/>
            <w:noWrap/>
            <w:vAlign w:val="center"/>
            <w:hideMark/>
          </w:tcPr>
          <w:p w14:paraId="5AE194E6" w14:textId="77777777" w:rsidR="00144A6D" w:rsidRPr="00806248" w:rsidRDefault="00144A6D" w:rsidP="004757EB">
            <w:pPr>
              <w:rPr>
                <w:rFonts w:cs="Arial"/>
                <w:color w:val="000000"/>
              </w:rPr>
            </w:pPr>
            <w:bookmarkStart w:id="635" w:name="_Toc114730873"/>
            <w:bookmarkStart w:id="636" w:name="_Toc114731784"/>
            <w:r w:rsidRPr="00806248">
              <w:rPr>
                <w:rFonts w:cs="Arial"/>
                <w:color w:val="000000"/>
              </w:rPr>
              <w:t>0x0</w:t>
            </w:r>
            <w:bookmarkEnd w:id="635"/>
            <w:bookmarkEnd w:id="636"/>
          </w:p>
        </w:tc>
        <w:tc>
          <w:tcPr>
            <w:tcW w:w="705" w:type="pct"/>
            <w:tcBorders>
              <w:top w:val="nil"/>
              <w:left w:val="nil"/>
              <w:bottom w:val="single" w:sz="4" w:space="0" w:color="auto"/>
              <w:right w:val="single" w:sz="4" w:space="0" w:color="auto"/>
            </w:tcBorders>
            <w:shd w:val="clear" w:color="auto" w:fill="auto"/>
            <w:vAlign w:val="center"/>
            <w:hideMark/>
          </w:tcPr>
          <w:p w14:paraId="1B1A110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20CF3D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5F464D0" w14:textId="77777777" w:rsidR="00144A6D" w:rsidRPr="00806248" w:rsidRDefault="00144A6D" w:rsidP="004757EB">
            <w:pPr>
              <w:rPr>
                <w:rFonts w:cs="Arial"/>
                <w:color w:val="000000"/>
              </w:rPr>
            </w:pPr>
            <w:r w:rsidRPr="00806248">
              <w:rPr>
                <w:rFonts w:cs="Arial"/>
                <w:color w:val="000000"/>
              </w:rPr>
              <w:t> </w:t>
            </w:r>
          </w:p>
        </w:tc>
      </w:tr>
      <w:tr w:rsidR="00144A6D" w:rsidRPr="00806248" w14:paraId="4F1AEA9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A6ECC02"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7950D3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C28E26E" w14:textId="77777777" w:rsidR="00144A6D" w:rsidRPr="00806248" w:rsidRDefault="00144A6D" w:rsidP="004757EB">
            <w:pPr>
              <w:rPr>
                <w:rFonts w:cs="Arial"/>
                <w:color w:val="000000"/>
              </w:rPr>
            </w:pPr>
            <w:bookmarkStart w:id="637" w:name="_Toc114730874"/>
            <w:bookmarkStart w:id="638" w:name="_Toc114731785"/>
            <w:r w:rsidRPr="00806248">
              <w:rPr>
                <w:rFonts w:cs="Arial"/>
                <w:color w:val="000000"/>
              </w:rPr>
              <w:t>SelDrvMde02</w:t>
            </w:r>
            <w:bookmarkEnd w:id="637"/>
            <w:bookmarkEnd w:id="638"/>
          </w:p>
        </w:tc>
        <w:tc>
          <w:tcPr>
            <w:tcW w:w="466" w:type="pct"/>
            <w:tcBorders>
              <w:top w:val="nil"/>
              <w:left w:val="nil"/>
              <w:bottom w:val="single" w:sz="4" w:space="0" w:color="auto"/>
              <w:right w:val="single" w:sz="4" w:space="0" w:color="auto"/>
            </w:tcBorders>
            <w:shd w:val="clear" w:color="auto" w:fill="auto"/>
            <w:noWrap/>
            <w:vAlign w:val="center"/>
            <w:hideMark/>
          </w:tcPr>
          <w:p w14:paraId="17835B92" w14:textId="77777777" w:rsidR="00144A6D" w:rsidRPr="00806248" w:rsidRDefault="00144A6D" w:rsidP="004757EB">
            <w:pPr>
              <w:rPr>
                <w:rFonts w:cs="Arial"/>
                <w:color w:val="000000"/>
              </w:rPr>
            </w:pPr>
            <w:bookmarkStart w:id="639" w:name="_Toc114730875"/>
            <w:bookmarkStart w:id="640" w:name="_Toc114731786"/>
            <w:r w:rsidRPr="00806248">
              <w:rPr>
                <w:rFonts w:cs="Arial"/>
                <w:color w:val="000000"/>
              </w:rPr>
              <w:t>0x1</w:t>
            </w:r>
            <w:bookmarkEnd w:id="639"/>
            <w:bookmarkEnd w:id="640"/>
          </w:p>
        </w:tc>
        <w:tc>
          <w:tcPr>
            <w:tcW w:w="705" w:type="pct"/>
            <w:tcBorders>
              <w:top w:val="nil"/>
              <w:left w:val="nil"/>
              <w:bottom w:val="single" w:sz="4" w:space="0" w:color="auto"/>
              <w:right w:val="single" w:sz="4" w:space="0" w:color="auto"/>
            </w:tcBorders>
            <w:shd w:val="clear" w:color="auto" w:fill="auto"/>
            <w:vAlign w:val="center"/>
            <w:hideMark/>
          </w:tcPr>
          <w:p w14:paraId="255CC01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40FF59"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290FBDB" w14:textId="77777777" w:rsidR="00144A6D" w:rsidRPr="00806248" w:rsidRDefault="00144A6D" w:rsidP="004757EB">
            <w:pPr>
              <w:rPr>
                <w:rFonts w:cs="Arial"/>
                <w:color w:val="000000"/>
              </w:rPr>
            </w:pPr>
            <w:r w:rsidRPr="00806248">
              <w:rPr>
                <w:rFonts w:cs="Arial"/>
                <w:color w:val="000000"/>
              </w:rPr>
              <w:t> </w:t>
            </w:r>
          </w:p>
        </w:tc>
      </w:tr>
      <w:tr w:rsidR="00144A6D" w:rsidRPr="00806248" w14:paraId="2F58631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6A630CB"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0AAAD5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C8DB63" w14:textId="77777777" w:rsidR="00144A6D" w:rsidRPr="00806248" w:rsidRDefault="00144A6D" w:rsidP="004757EB">
            <w:pPr>
              <w:rPr>
                <w:rFonts w:cs="Arial"/>
                <w:color w:val="000000"/>
              </w:rPr>
            </w:pPr>
            <w:bookmarkStart w:id="641" w:name="_Toc114730876"/>
            <w:bookmarkStart w:id="642" w:name="_Toc114731787"/>
            <w:r w:rsidRPr="00806248">
              <w:rPr>
                <w:rFonts w:cs="Arial"/>
                <w:color w:val="000000"/>
              </w:rPr>
              <w:t>SelDrvMde03</w:t>
            </w:r>
            <w:bookmarkEnd w:id="641"/>
            <w:bookmarkEnd w:id="642"/>
          </w:p>
        </w:tc>
        <w:tc>
          <w:tcPr>
            <w:tcW w:w="466" w:type="pct"/>
            <w:tcBorders>
              <w:top w:val="nil"/>
              <w:left w:val="nil"/>
              <w:bottom w:val="single" w:sz="4" w:space="0" w:color="auto"/>
              <w:right w:val="single" w:sz="4" w:space="0" w:color="auto"/>
            </w:tcBorders>
            <w:shd w:val="clear" w:color="auto" w:fill="auto"/>
            <w:noWrap/>
            <w:vAlign w:val="center"/>
            <w:hideMark/>
          </w:tcPr>
          <w:p w14:paraId="2A955DAD" w14:textId="77777777" w:rsidR="00144A6D" w:rsidRPr="00806248" w:rsidRDefault="00144A6D" w:rsidP="004757EB">
            <w:pPr>
              <w:rPr>
                <w:rFonts w:cs="Arial"/>
                <w:color w:val="000000"/>
              </w:rPr>
            </w:pPr>
            <w:bookmarkStart w:id="643" w:name="_Toc114730877"/>
            <w:bookmarkStart w:id="644" w:name="_Toc114731788"/>
            <w:r w:rsidRPr="00806248">
              <w:rPr>
                <w:rFonts w:cs="Arial"/>
                <w:color w:val="000000"/>
              </w:rPr>
              <w:t>0x2</w:t>
            </w:r>
            <w:bookmarkEnd w:id="643"/>
            <w:bookmarkEnd w:id="644"/>
          </w:p>
        </w:tc>
        <w:tc>
          <w:tcPr>
            <w:tcW w:w="705" w:type="pct"/>
            <w:tcBorders>
              <w:top w:val="nil"/>
              <w:left w:val="nil"/>
              <w:bottom w:val="single" w:sz="4" w:space="0" w:color="auto"/>
              <w:right w:val="single" w:sz="4" w:space="0" w:color="auto"/>
            </w:tcBorders>
            <w:shd w:val="clear" w:color="auto" w:fill="auto"/>
            <w:vAlign w:val="center"/>
            <w:hideMark/>
          </w:tcPr>
          <w:p w14:paraId="3F37814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683D7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D09E30D" w14:textId="77777777" w:rsidR="00144A6D" w:rsidRPr="00806248" w:rsidRDefault="00144A6D" w:rsidP="004757EB">
            <w:pPr>
              <w:rPr>
                <w:rFonts w:cs="Arial"/>
                <w:color w:val="000000"/>
              </w:rPr>
            </w:pPr>
            <w:r w:rsidRPr="00806248">
              <w:rPr>
                <w:rFonts w:cs="Arial"/>
                <w:color w:val="000000"/>
              </w:rPr>
              <w:t> </w:t>
            </w:r>
          </w:p>
        </w:tc>
      </w:tr>
      <w:tr w:rsidR="00144A6D" w:rsidRPr="00806248" w14:paraId="2A7A7A7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CDEE68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E3F0CE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3DEF2EE" w14:textId="77777777" w:rsidR="00144A6D" w:rsidRPr="00806248" w:rsidRDefault="00144A6D" w:rsidP="004757EB">
            <w:pPr>
              <w:rPr>
                <w:rFonts w:cs="Arial"/>
                <w:color w:val="000000"/>
              </w:rPr>
            </w:pPr>
            <w:bookmarkStart w:id="645" w:name="_Toc114730878"/>
            <w:bookmarkStart w:id="646" w:name="_Toc114731789"/>
            <w:r w:rsidRPr="00806248">
              <w:rPr>
                <w:rFonts w:cs="Arial"/>
                <w:color w:val="000000"/>
              </w:rPr>
              <w:t>SelDrvMde04</w:t>
            </w:r>
            <w:bookmarkEnd w:id="645"/>
            <w:bookmarkEnd w:id="646"/>
          </w:p>
        </w:tc>
        <w:tc>
          <w:tcPr>
            <w:tcW w:w="466" w:type="pct"/>
            <w:tcBorders>
              <w:top w:val="nil"/>
              <w:left w:val="nil"/>
              <w:bottom w:val="single" w:sz="4" w:space="0" w:color="auto"/>
              <w:right w:val="single" w:sz="4" w:space="0" w:color="auto"/>
            </w:tcBorders>
            <w:shd w:val="clear" w:color="auto" w:fill="auto"/>
            <w:noWrap/>
            <w:vAlign w:val="center"/>
            <w:hideMark/>
          </w:tcPr>
          <w:p w14:paraId="6B1A5559" w14:textId="77777777" w:rsidR="00144A6D" w:rsidRPr="00806248" w:rsidRDefault="00144A6D" w:rsidP="004757EB">
            <w:pPr>
              <w:rPr>
                <w:rFonts w:cs="Arial"/>
                <w:color w:val="000000"/>
              </w:rPr>
            </w:pPr>
            <w:bookmarkStart w:id="647" w:name="_Toc114730879"/>
            <w:bookmarkStart w:id="648" w:name="_Toc114731790"/>
            <w:r w:rsidRPr="00806248">
              <w:rPr>
                <w:rFonts w:cs="Arial"/>
                <w:color w:val="000000"/>
              </w:rPr>
              <w:t>0x3</w:t>
            </w:r>
            <w:bookmarkEnd w:id="647"/>
            <w:bookmarkEnd w:id="648"/>
          </w:p>
        </w:tc>
        <w:tc>
          <w:tcPr>
            <w:tcW w:w="705" w:type="pct"/>
            <w:tcBorders>
              <w:top w:val="nil"/>
              <w:left w:val="nil"/>
              <w:bottom w:val="single" w:sz="4" w:space="0" w:color="auto"/>
              <w:right w:val="single" w:sz="4" w:space="0" w:color="auto"/>
            </w:tcBorders>
            <w:shd w:val="clear" w:color="auto" w:fill="auto"/>
            <w:vAlign w:val="center"/>
            <w:hideMark/>
          </w:tcPr>
          <w:p w14:paraId="6C491CB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DF42D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F131787" w14:textId="77777777" w:rsidR="00144A6D" w:rsidRPr="00806248" w:rsidRDefault="00144A6D" w:rsidP="004757EB">
            <w:pPr>
              <w:rPr>
                <w:rFonts w:cs="Arial"/>
                <w:color w:val="000000"/>
              </w:rPr>
            </w:pPr>
            <w:r w:rsidRPr="00806248">
              <w:rPr>
                <w:rFonts w:cs="Arial"/>
                <w:color w:val="000000"/>
              </w:rPr>
              <w:t> </w:t>
            </w:r>
          </w:p>
        </w:tc>
      </w:tr>
      <w:tr w:rsidR="00144A6D" w:rsidRPr="00806248" w14:paraId="222E630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7B8508A"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4F691E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48279A" w14:textId="77777777" w:rsidR="00144A6D" w:rsidRPr="00806248" w:rsidRDefault="00144A6D" w:rsidP="004757EB">
            <w:pPr>
              <w:rPr>
                <w:rFonts w:cs="Arial"/>
                <w:color w:val="000000"/>
              </w:rPr>
            </w:pPr>
            <w:bookmarkStart w:id="649" w:name="_Toc114730880"/>
            <w:bookmarkStart w:id="650" w:name="_Toc114731791"/>
            <w:r w:rsidRPr="00806248">
              <w:rPr>
                <w:rFonts w:cs="Arial"/>
                <w:color w:val="000000"/>
              </w:rPr>
              <w:t>SelDrvMde05</w:t>
            </w:r>
            <w:bookmarkEnd w:id="649"/>
            <w:bookmarkEnd w:id="650"/>
          </w:p>
        </w:tc>
        <w:tc>
          <w:tcPr>
            <w:tcW w:w="466" w:type="pct"/>
            <w:tcBorders>
              <w:top w:val="nil"/>
              <w:left w:val="nil"/>
              <w:bottom w:val="single" w:sz="4" w:space="0" w:color="auto"/>
              <w:right w:val="single" w:sz="4" w:space="0" w:color="auto"/>
            </w:tcBorders>
            <w:shd w:val="clear" w:color="auto" w:fill="auto"/>
            <w:noWrap/>
            <w:vAlign w:val="center"/>
            <w:hideMark/>
          </w:tcPr>
          <w:p w14:paraId="5524333C" w14:textId="77777777" w:rsidR="00144A6D" w:rsidRPr="00806248" w:rsidRDefault="00144A6D" w:rsidP="004757EB">
            <w:pPr>
              <w:rPr>
                <w:rFonts w:cs="Arial"/>
                <w:color w:val="000000"/>
              </w:rPr>
            </w:pPr>
            <w:bookmarkStart w:id="651" w:name="_Toc114730881"/>
            <w:bookmarkStart w:id="652" w:name="_Toc114731792"/>
            <w:r w:rsidRPr="00806248">
              <w:rPr>
                <w:rFonts w:cs="Arial"/>
                <w:color w:val="000000"/>
              </w:rPr>
              <w:t>0x4</w:t>
            </w:r>
            <w:bookmarkEnd w:id="651"/>
            <w:bookmarkEnd w:id="652"/>
          </w:p>
        </w:tc>
        <w:tc>
          <w:tcPr>
            <w:tcW w:w="705" w:type="pct"/>
            <w:tcBorders>
              <w:top w:val="nil"/>
              <w:left w:val="nil"/>
              <w:bottom w:val="single" w:sz="4" w:space="0" w:color="auto"/>
              <w:right w:val="single" w:sz="4" w:space="0" w:color="auto"/>
            </w:tcBorders>
            <w:shd w:val="clear" w:color="auto" w:fill="auto"/>
            <w:vAlign w:val="center"/>
            <w:hideMark/>
          </w:tcPr>
          <w:p w14:paraId="68CE5B0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876B18"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24571B" w14:textId="77777777" w:rsidR="00144A6D" w:rsidRPr="00806248" w:rsidRDefault="00144A6D" w:rsidP="004757EB">
            <w:pPr>
              <w:rPr>
                <w:rFonts w:cs="Arial"/>
                <w:color w:val="000000"/>
              </w:rPr>
            </w:pPr>
            <w:r w:rsidRPr="00806248">
              <w:rPr>
                <w:rFonts w:cs="Arial"/>
                <w:color w:val="000000"/>
              </w:rPr>
              <w:t> </w:t>
            </w:r>
          </w:p>
        </w:tc>
      </w:tr>
      <w:tr w:rsidR="00144A6D" w:rsidRPr="00806248" w14:paraId="547B949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89AC50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486BA6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FA9AEC1" w14:textId="77777777" w:rsidR="00144A6D" w:rsidRPr="00806248" w:rsidRDefault="00144A6D" w:rsidP="004757EB">
            <w:pPr>
              <w:rPr>
                <w:rFonts w:cs="Arial"/>
                <w:color w:val="000000"/>
              </w:rPr>
            </w:pPr>
            <w:bookmarkStart w:id="653" w:name="_Toc114730882"/>
            <w:bookmarkStart w:id="654" w:name="_Toc114731793"/>
            <w:r w:rsidRPr="00806248">
              <w:rPr>
                <w:rFonts w:cs="Arial"/>
                <w:color w:val="000000"/>
              </w:rPr>
              <w:t>SelDrvMde06</w:t>
            </w:r>
            <w:bookmarkEnd w:id="653"/>
            <w:bookmarkEnd w:id="654"/>
          </w:p>
        </w:tc>
        <w:tc>
          <w:tcPr>
            <w:tcW w:w="466" w:type="pct"/>
            <w:tcBorders>
              <w:top w:val="nil"/>
              <w:left w:val="nil"/>
              <w:bottom w:val="single" w:sz="4" w:space="0" w:color="auto"/>
              <w:right w:val="single" w:sz="4" w:space="0" w:color="auto"/>
            </w:tcBorders>
            <w:shd w:val="clear" w:color="auto" w:fill="auto"/>
            <w:noWrap/>
            <w:vAlign w:val="center"/>
            <w:hideMark/>
          </w:tcPr>
          <w:p w14:paraId="7BA1D177" w14:textId="77777777" w:rsidR="00144A6D" w:rsidRPr="00806248" w:rsidRDefault="00144A6D" w:rsidP="004757EB">
            <w:pPr>
              <w:rPr>
                <w:rFonts w:cs="Arial"/>
                <w:color w:val="000000"/>
              </w:rPr>
            </w:pPr>
            <w:bookmarkStart w:id="655" w:name="_Toc114730883"/>
            <w:bookmarkStart w:id="656" w:name="_Toc114731794"/>
            <w:r w:rsidRPr="00806248">
              <w:rPr>
                <w:rFonts w:cs="Arial"/>
                <w:color w:val="000000"/>
              </w:rPr>
              <w:t>0x5</w:t>
            </w:r>
            <w:bookmarkEnd w:id="655"/>
            <w:bookmarkEnd w:id="656"/>
          </w:p>
        </w:tc>
        <w:tc>
          <w:tcPr>
            <w:tcW w:w="705" w:type="pct"/>
            <w:tcBorders>
              <w:top w:val="nil"/>
              <w:left w:val="nil"/>
              <w:bottom w:val="single" w:sz="4" w:space="0" w:color="auto"/>
              <w:right w:val="single" w:sz="4" w:space="0" w:color="auto"/>
            </w:tcBorders>
            <w:shd w:val="clear" w:color="auto" w:fill="auto"/>
            <w:vAlign w:val="center"/>
            <w:hideMark/>
          </w:tcPr>
          <w:p w14:paraId="09EDBAA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1DFB8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470445" w14:textId="77777777" w:rsidR="00144A6D" w:rsidRPr="00806248" w:rsidRDefault="00144A6D" w:rsidP="004757EB">
            <w:pPr>
              <w:rPr>
                <w:rFonts w:cs="Arial"/>
                <w:color w:val="000000"/>
              </w:rPr>
            </w:pPr>
            <w:r w:rsidRPr="00806248">
              <w:rPr>
                <w:rFonts w:cs="Arial"/>
                <w:color w:val="000000"/>
              </w:rPr>
              <w:t> </w:t>
            </w:r>
          </w:p>
        </w:tc>
      </w:tr>
      <w:tr w:rsidR="00144A6D" w:rsidRPr="00806248" w14:paraId="7686EA5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3FF948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EF1521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E6F06F" w14:textId="77777777" w:rsidR="00144A6D" w:rsidRPr="00806248" w:rsidRDefault="00144A6D" w:rsidP="004757EB">
            <w:pPr>
              <w:rPr>
                <w:rFonts w:cs="Arial"/>
                <w:color w:val="000000"/>
              </w:rPr>
            </w:pPr>
            <w:bookmarkStart w:id="657" w:name="_Toc114730884"/>
            <w:bookmarkStart w:id="658" w:name="_Toc114731795"/>
            <w:r w:rsidRPr="00806248">
              <w:rPr>
                <w:rFonts w:cs="Arial"/>
                <w:color w:val="000000"/>
              </w:rPr>
              <w:t>SelDrvMde07</w:t>
            </w:r>
            <w:bookmarkEnd w:id="657"/>
            <w:bookmarkEnd w:id="658"/>
          </w:p>
        </w:tc>
        <w:tc>
          <w:tcPr>
            <w:tcW w:w="466" w:type="pct"/>
            <w:tcBorders>
              <w:top w:val="nil"/>
              <w:left w:val="nil"/>
              <w:bottom w:val="single" w:sz="4" w:space="0" w:color="auto"/>
              <w:right w:val="single" w:sz="4" w:space="0" w:color="auto"/>
            </w:tcBorders>
            <w:shd w:val="clear" w:color="auto" w:fill="auto"/>
            <w:noWrap/>
            <w:vAlign w:val="center"/>
            <w:hideMark/>
          </w:tcPr>
          <w:p w14:paraId="78A28F03" w14:textId="77777777" w:rsidR="00144A6D" w:rsidRPr="00806248" w:rsidRDefault="00144A6D" w:rsidP="004757EB">
            <w:pPr>
              <w:rPr>
                <w:rFonts w:cs="Arial"/>
                <w:color w:val="000000"/>
              </w:rPr>
            </w:pPr>
            <w:bookmarkStart w:id="659" w:name="_Toc114730885"/>
            <w:bookmarkStart w:id="660" w:name="_Toc114731796"/>
            <w:r w:rsidRPr="00806248">
              <w:rPr>
                <w:rFonts w:cs="Arial"/>
                <w:color w:val="000000"/>
              </w:rPr>
              <w:t>0x6</w:t>
            </w:r>
            <w:bookmarkEnd w:id="659"/>
            <w:bookmarkEnd w:id="660"/>
          </w:p>
        </w:tc>
        <w:tc>
          <w:tcPr>
            <w:tcW w:w="705" w:type="pct"/>
            <w:tcBorders>
              <w:top w:val="nil"/>
              <w:left w:val="nil"/>
              <w:bottom w:val="single" w:sz="4" w:space="0" w:color="auto"/>
              <w:right w:val="single" w:sz="4" w:space="0" w:color="auto"/>
            </w:tcBorders>
            <w:shd w:val="clear" w:color="auto" w:fill="auto"/>
            <w:vAlign w:val="center"/>
            <w:hideMark/>
          </w:tcPr>
          <w:p w14:paraId="0F556B3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FFD47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386696B" w14:textId="77777777" w:rsidR="00144A6D" w:rsidRPr="00806248" w:rsidRDefault="00144A6D" w:rsidP="004757EB">
            <w:pPr>
              <w:rPr>
                <w:rFonts w:cs="Arial"/>
                <w:color w:val="000000"/>
              </w:rPr>
            </w:pPr>
            <w:r w:rsidRPr="00806248">
              <w:rPr>
                <w:rFonts w:cs="Arial"/>
                <w:color w:val="000000"/>
              </w:rPr>
              <w:t> </w:t>
            </w:r>
          </w:p>
        </w:tc>
      </w:tr>
      <w:tr w:rsidR="00144A6D" w:rsidRPr="00806248" w14:paraId="4AF41DA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0D8D57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982D3C9"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B038269" w14:textId="77777777" w:rsidR="00144A6D" w:rsidRPr="00806248" w:rsidRDefault="00144A6D" w:rsidP="004757EB">
            <w:pPr>
              <w:rPr>
                <w:rFonts w:cs="Arial"/>
                <w:color w:val="000000"/>
              </w:rPr>
            </w:pPr>
            <w:bookmarkStart w:id="661" w:name="_Toc114730886"/>
            <w:bookmarkStart w:id="662" w:name="_Toc114731797"/>
            <w:r w:rsidRPr="00806248">
              <w:rPr>
                <w:rFonts w:cs="Arial"/>
                <w:color w:val="000000"/>
              </w:rPr>
              <w:t>SelDrvMde08</w:t>
            </w:r>
            <w:bookmarkEnd w:id="661"/>
            <w:bookmarkEnd w:id="662"/>
          </w:p>
        </w:tc>
        <w:tc>
          <w:tcPr>
            <w:tcW w:w="466" w:type="pct"/>
            <w:tcBorders>
              <w:top w:val="nil"/>
              <w:left w:val="nil"/>
              <w:bottom w:val="single" w:sz="4" w:space="0" w:color="auto"/>
              <w:right w:val="single" w:sz="4" w:space="0" w:color="auto"/>
            </w:tcBorders>
            <w:shd w:val="clear" w:color="auto" w:fill="auto"/>
            <w:noWrap/>
            <w:vAlign w:val="center"/>
            <w:hideMark/>
          </w:tcPr>
          <w:p w14:paraId="50AEDF6B" w14:textId="77777777" w:rsidR="00144A6D" w:rsidRPr="00806248" w:rsidRDefault="00144A6D" w:rsidP="004757EB">
            <w:pPr>
              <w:rPr>
                <w:rFonts w:cs="Arial"/>
                <w:color w:val="000000"/>
              </w:rPr>
            </w:pPr>
            <w:bookmarkStart w:id="663" w:name="_Toc114730887"/>
            <w:bookmarkStart w:id="664" w:name="_Toc114731798"/>
            <w:r w:rsidRPr="00806248">
              <w:rPr>
                <w:rFonts w:cs="Arial"/>
                <w:color w:val="000000"/>
              </w:rPr>
              <w:t>0x7</w:t>
            </w:r>
            <w:bookmarkEnd w:id="663"/>
            <w:bookmarkEnd w:id="664"/>
          </w:p>
        </w:tc>
        <w:tc>
          <w:tcPr>
            <w:tcW w:w="705" w:type="pct"/>
            <w:tcBorders>
              <w:top w:val="nil"/>
              <w:left w:val="nil"/>
              <w:bottom w:val="single" w:sz="4" w:space="0" w:color="auto"/>
              <w:right w:val="single" w:sz="4" w:space="0" w:color="auto"/>
            </w:tcBorders>
            <w:shd w:val="clear" w:color="auto" w:fill="auto"/>
            <w:vAlign w:val="center"/>
            <w:hideMark/>
          </w:tcPr>
          <w:p w14:paraId="5FBDEDA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452FB1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E771F2F" w14:textId="77777777" w:rsidR="00144A6D" w:rsidRPr="00806248" w:rsidRDefault="00144A6D" w:rsidP="004757EB">
            <w:pPr>
              <w:rPr>
                <w:rFonts w:cs="Arial"/>
                <w:color w:val="000000"/>
              </w:rPr>
            </w:pPr>
            <w:r w:rsidRPr="00806248">
              <w:rPr>
                <w:rFonts w:cs="Arial"/>
                <w:color w:val="000000"/>
              </w:rPr>
              <w:t> </w:t>
            </w:r>
          </w:p>
        </w:tc>
      </w:tr>
      <w:tr w:rsidR="00144A6D" w:rsidRPr="00806248" w14:paraId="3FE8544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2223F67"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E6FA9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627E765" w14:textId="77777777" w:rsidR="00144A6D" w:rsidRPr="00806248" w:rsidRDefault="00144A6D" w:rsidP="004757EB">
            <w:pPr>
              <w:rPr>
                <w:rFonts w:cs="Arial"/>
                <w:color w:val="000000"/>
              </w:rPr>
            </w:pPr>
            <w:bookmarkStart w:id="665" w:name="_Toc114730888"/>
            <w:bookmarkStart w:id="666" w:name="_Toc114731799"/>
            <w:r w:rsidRPr="00806248">
              <w:rPr>
                <w:rFonts w:cs="Arial"/>
                <w:color w:val="000000"/>
              </w:rPr>
              <w:t>SelDrvMde09</w:t>
            </w:r>
            <w:bookmarkEnd w:id="665"/>
            <w:bookmarkEnd w:id="666"/>
          </w:p>
        </w:tc>
        <w:tc>
          <w:tcPr>
            <w:tcW w:w="466" w:type="pct"/>
            <w:tcBorders>
              <w:top w:val="nil"/>
              <w:left w:val="nil"/>
              <w:bottom w:val="single" w:sz="4" w:space="0" w:color="auto"/>
              <w:right w:val="single" w:sz="4" w:space="0" w:color="auto"/>
            </w:tcBorders>
            <w:shd w:val="clear" w:color="auto" w:fill="auto"/>
            <w:noWrap/>
            <w:vAlign w:val="center"/>
            <w:hideMark/>
          </w:tcPr>
          <w:p w14:paraId="63E4C92F" w14:textId="77777777" w:rsidR="00144A6D" w:rsidRPr="00806248" w:rsidRDefault="00144A6D" w:rsidP="004757EB">
            <w:pPr>
              <w:rPr>
                <w:rFonts w:cs="Arial"/>
                <w:color w:val="000000"/>
              </w:rPr>
            </w:pPr>
            <w:bookmarkStart w:id="667" w:name="_Toc114730889"/>
            <w:bookmarkStart w:id="668" w:name="_Toc114731800"/>
            <w:r w:rsidRPr="00806248">
              <w:rPr>
                <w:rFonts w:cs="Arial"/>
                <w:color w:val="000000"/>
              </w:rPr>
              <w:t>0x8</w:t>
            </w:r>
            <w:bookmarkEnd w:id="667"/>
            <w:bookmarkEnd w:id="668"/>
          </w:p>
        </w:tc>
        <w:tc>
          <w:tcPr>
            <w:tcW w:w="705" w:type="pct"/>
            <w:tcBorders>
              <w:top w:val="nil"/>
              <w:left w:val="nil"/>
              <w:bottom w:val="single" w:sz="4" w:space="0" w:color="auto"/>
              <w:right w:val="single" w:sz="4" w:space="0" w:color="auto"/>
            </w:tcBorders>
            <w:shd w:val="clear" w:color="auto" w:fill="auto"/>
            <w:vAlign w:val="center"/>
            <w:hideMark/>
          </w:tcPr>
          <w:p w14:paraId="5B06F27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9038F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BE51F23" w14:textId="77777777" w:rsidR="00144A6D" w:rsidRPr="00806248" w:rsidRDefault="00144A6D" w:rsidP="004757EB">
            <w:pPr>
              <w:rPr>
                <w:rFonts w:cs="Arial"/>
                <w:color w:val="000000"/>
              </w:rPr>
            </w:pPr>
            <w:r w:rsidRPr="00806248">
              <w:rPr>
                <w:rFonts w:cs="Arial"/>
                <w:color w:val="000000"/>
              </w:rPr>
              <w:t> </w:t>
            </w:r>
          </w:p>
        </w:tc>
      </w:tr>
      <w:tr w:rsidR="00144A6D" w:rsidRPr="00806248" w14:paraId="7E2FB6B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F654CD"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2025F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B5D91B4" w14:textId="77777777" w:rsidR="00144A6D" w:rsidRPr="00806248" w:rsidRDefault="00144A6D" w:rsidP="004757EB">
            <w:pPr>
              <w:rPr>
                <w:rFonts w:cs="Arial"/>
                <w:color w:val="000000"/>
              </w:rPr>
            </w:pPr>
            <w:bookmarkStart w:id="669" w:name="_Toc114730890"/>
            <w:bookmarkStart w:id="670" w:name="_Toc114731801"/>
            <w:r w:rsidRPr="00806248">
              <w:rPr>
                <w:rFonts w:cs="Arial"/>
                <w:color w:val="000000"/>
              </w:rPr>
              <w:t>SelDrvMde10</w:t>
            </w:r>
            <w:bookmarkEnd w:id="669"/>
            <w:bookmarkEnd w:id="670"/>
          </w:p>
        </w:tc>
        <w:tc>
          <w:tcPr>
            <w:tcW w:w="466" w:type="pct"/>
            <w:tcBorders>
              <w:top w:val="nil"/>
              <w:left w:val="nil"/>
              <w:bottom w:val="single" w:sz="4" w:space="0" w:color="auto"/>
              <w:right w:val="single" w:sz="4" w:space="0" w:color="auto"/>
            </w:tcBorders>
            <w:shd w:val="clear" w:color="auto" w:fill="auto"/>
            <w:noWrap/>
            <w:vAlign w:val="center"/>
            <w:hideMark/>
          </w:tcPr>
          <w:p w14:paraId="4FAB94D6" w14:textId="77777777" w:rsidR="00144A6D" w:rsidRPr="00806248" w:rsidRDefault="00144A6D" w:rsidP="004757EB">
            <w:pPr>
              <w:rPr>
                <w:rFonts w:cs="Arial"/>
                <w:color w:val="000000"/>
              </w:rPr>
            </w:pPr>
            <w:bookmarkStart w:id="671" w:name="_Toc114730891"/>
            <w:bookmarkStart w:id="672" w:name="_Toc114731802"/>
            <w:r w:rsidRPr="00806248">
              <w:rPr>
                <w:rFonts w:cs="Arial"/>
                <w:color w:val="000000"/>
              </w:rPr>
              <w:t>0x9</w:t>
            </w:r>
            <w:bookmarkEnd w:id="671"/>
            <w:bookmarkEnd w:id="672"/>
          </w:p>
        </w:tc>
        <w:tc>
          <w:tcPr>
            <w:tcW w:w="705" w:type="pct"/>
            <w:tcBorders>
              <w:top w:val="nil"/>
              <w:left w:val="nil"/>
              <w:bottom w:val="single" w:sz="4" w:space="0" w:color="auto"/>
              <w:right w:val="single" w:sz="4" w:space="0" w:color="auto"/>
            </w:tcBorders>
            <w:shd w:val="clear" w:color="auto" w:fill="auto"/>
            <w:vAlign w:val="center"/>
            <w:hideMark/>
          </w:tcPr>
          <w:p w14:paraId="0479A5B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D649DF"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CDCD04C" w14:textId="77777777" w:rsidR="00144A6D" w:rsidRPr="00806248" w:rsidRDefault="00144A6D" w:rsidP="004757EB">
            <w:pPr>
              <w:rPr>
                <w:rFonts w:cs="Arial"/>
                <w:color w:val="000000"/>
              </w:rPr>
            </w:pPr>
            <w:r w:rsidRPr="00806248">
              <w:rPr>
                <w:rFonts w:cs="Arial"/>
                <w:color w:val="000000"/>
              </w:rPr>
              <w:t> </w:t>
            </w:r>
          </w:p>
        </w:tc>
      </w:tr>
      <w:tr w:rsidR="00144A6D" w:rsidRPr="00806248" w14:paraId="21DC155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828DA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6806E5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8170947" w14:textId="77777777" w:rsidR="00144A6D" w:rsidRPr="00806248" w:rsidRDefault="00144A6D" w:rsidP="004757EB">
            <w:pPr>
              <w:rPr>
                <w:rFonts w:cs="Arial"/>
                <w:color w:val="000000"/>
              </w:rPr>
            </w:pPr>
            <w:bookmarkStart w:id="673" w:name="_Toc114730892"/>
            <w:bookmarkStart w:id="674" w:name="_Toc114731803"/>
            <w:r w:rsidRPr="00806248">
              <w:rPr>
                <w:rFonts w:cs="Arial"/>
                <w:color w:val="000000"/>
              </w:rPr>
              <w:t>SelDrvMde11</w:t>
            </w:r>
            <w:bookmarkEnd w:id="673"/>
            <w:bookmarkEnd w:id="674"/>
          </w:p>
        </w:tc>
        <w:tc>
          <w:tcPr>
            <w:tcW w:w="466" w:type="pct"/>
            <w:tcBorders>
              <w:top w:val="nil"/>
              <w:left w:val="nil"/>
              <w:bottom w:val="single" w:sz="4" w:space="0" w:color="auto"/>
              <w:right w:val="single" w:sz="4" w:space="0" w:color="auto"/>
            </w:tcBorders>
            <w:shd w:val="clear" w:color="auto" w:fill="auto"/>
            <w:noWrap/>
            <w:vAlign w:val="center"/>
            <w:hideMark/>
          </w:tcPr>
          <w:p w14:paraId="26CBCFAC" w14:textId="77777777" w:rsidR="00144A6D" w:rsidRPr="00806248" w:rsidRDefault="00144A6D" w:rsidP="004757EB">
            <w:pPr>
              <w:rPr>
                <w:rFonts w:cs="Arial"/>
                <w:color w:val="000000"/>
              </w:rPr>
            </w:pPr>
            <w:bookmarkStart w:id="675" w:name="_Toc114730893"/>
            <w:bookmarkStart w:id="676" w:name="_Toc114731804"/>
            <w:r w:rsidRPr="00806248">
              <w:rPr>
                <w:rFonts w:cs="Arial"/>
                <w:color w:val="000000"/>
              </w:rPr>
              <w:t>0xA</w:t>
            </w:r>
            <w:bookmarkEnd w:id="675"/>
            <w:bookmarkEnd w:id="676"/>
          </w:p>
        </w:tc>
        <w:tc>
          <w:tcPr>
            <w:tcW w:w="705" w:type="pct"/>
            <w:tcBorders>
              <w:top w:val="nil"/>
              <w:left w:val="nil"/>
              <w:bottom w:val="single" w:sz="4" w:space="0" w:color="auto"/>
              <w:right w:val="single" w:sz="4" w:space="0" w:color="auto"/>
            </w:tcBorders>
            <w:shd w:val="clear" w:color="auto" w:fill="auto"/>
            <w:vAlign w:val="center"/>
            <w:hideMark/>
          </w:tcPr>
          <w:p w14:paraId="73EABC1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F3ED0EB"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7E185EF" w14:textId="77777777" w:rsidR="00144A6D" w:rsidRPr="00806248" w:rsidRDefault="00144A6D" w:rsidP="004757EB">
            <w:pPr>
              <w:rPr>
                <w:rFonts w:cs="Arial"/>
                <w:color w:val="000000"/>
              </w:rPr>
            </w:pPr>
            <w:r w:rsidRPr="00806248">
              <w:rPr>
                <w:rFonts w:cs="Arial"/>
                <w:color w:val="000000"/>
              </w:rPr>
              <w:t> </w:t>
            </w:r>
          </w:p>
        </w:tc>
      </w:tr>
      <w:tr w:rsidR="00144A6D" w:rsidRPr="00806248" w14:paraId="246CB8D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32C6E3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A8D479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9003F41" w14:textId="77777777" w:rsidR="00144A6D" w:rsidRPr="00806248" w:rsidRDefault="00144A6D" w:rsidP="004757EB">
            <w:pPr>
              <w:rPr>
                <w:rFonts w:cs="Arial"/>
                <w:color w:val="000000"/>
              </w:rPr>
            </w:pPr>
            <w:bookmarkStart w:id="677" w:name="_Toc114730894"/>
            <w:bookmarkStart w:id="678" w:name="_Toc114731805"/>
            <w:r w:rsidRPr="00806248">
              <w:rPr>
                <w:rFonts w:cs="Arial"/>
                <w:color w:val="000000"/>
              </w:rPr>
              <w:t>SelDrvMde12</w:t>
            </w:r>
            <w:bookmarkEnd w:id="677"/>
            <w:bookmarkEnd w:id="678"/>
          </w:p>
        </w:tc>
        <w:tc>
          <w:tcPr>
            <w:tcW w:w="466" w:type="pct"/>
            <w:tcBorders>
              <w:top w:val="nil"/>
              <w:left w:val="nil"/>
              <w:bottom w:val="single" w:sz="4" w:space="0" w:color="auto"/>
              <w:right w:val="single" w:sz="4" w:space="0" w:color="auto"/>
            </w:tcBorders>
            <w:shd w:val="clear" w:color="auto" w:fill="auto"/>
            <w:noWrap/>
            <w:vAlign w:val="center"/>
            <w:hideMark/>
          </w:tcPr>
          <w:p w14:paraId="69875A75" w14:textId="77777777" w:rsidR="00144A6D" w:rsidRPr="00806248" w:rsidRDefault="00144A6D" w:rsidP="004757EB">
            <w:pPr>
              <w:rPr>
                <w:rFonts w:cs="Arial"/>
                <w:color w:val="000000"/>
              </w:rPr>
            </w:pPr>
            <w:bookmarkStart w:id="679" w:name="_Toc114730895"/>
            <w:bookmarkStart w:id="680" w:name="_Toc114731806"/>
            <w:r w:rsidRPr="00806248">
              <w:rPr>
                <w:rFonts w:cs="Arial"/>
                <w:color w:val="000000"/>
              </w:rPr>
              <w:t>0xB</w:t>
            </w:r>
            <w:bookmarkEnd w:id="679"/>
            <w:bookmarkEnd w:id="680"/>
          </w:p>
        </w:tc>
        <w:tc>
          <w:tcPr>
            <w:tcW w:w="705" w:type="pct"/>
            <w:tcBorders>
              <w:top w:val="nil"/>
              <w:left w:val="nil"/>
              <w:bottom w:val="single" w:sz="4" w:space="0" w:color="auto"/>
              <w:right w:val="single" w:sz="4" w:space="0" w:color="auto"/>
            </w:tcBorders>
            <w:shd w:val="clear" w:color="auto" w:fill="auto"/>
            <w:vAlign w:val="center"/>
            <w:hideMark/>
          </w:tcPr>
          <w:p w14:paraId="08A61D0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7B4B6A3"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ACF7949" w14:textId="77777777" w:rsidR="00144A6D" w:rsidRPr="00806248" w:rsidRDefault="00144A6D" w:rsidP="004757EB">
            <w:pPr>
              <w:rPr>
                <w:rFonts w:cs="Arial"/>
                <w:color w:val="000000"/>
              </w:rPr>
            </w:pPr>
            <w:r w:rsidRPr="00806248">
              <w:rPr>
                <w:rFonts w:cs="Arial"/>
                <w:color w:val="000000"/>
              </w:rPr>
              <w:t> </w:t>
            </w:r>
          </w:p>
        </w:tc>
      </w:tr>
      <w:tr w:rsidR="00144A6D" w:rsidRPr="00806248" w14:paraId="12B3CB1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9FBE95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033BB9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BB196E7" w14:textId="77777777" w:rsidR="00144A6D" w:rsidRPr="00806248" w:rsidRDefault="00144A6D" w:rsidP="004757EB">
            <w:pPr>
              <w:rPr>
                <w:rFonts w:cs="Arial"/>
                <w:color w:val="000000"/>
              </w:rPr>
            </w:pPr>
            <w:bookmarkStart w:id="681" w:name="_Toc114730896"/>
            <w:bookmarkStart w:id="682" w:name="_Toc114731807"/>
            <w:r w:rsidRPr="00806248">
              <w:rPr>
                <w:rFonts w:cs="Arial"/>
                <w:color w:val="000000"/>
              </w:rPr>
              <w:t>SelDrvMde13</w:t>
            </w:r>
            <w:bookmarkEnd w:id="681"/>
            <w:bookmarkEnd w:id="682"/>
          </w:p>
        </w:tc>
        <w:tc>
          <w:tcPr>
            <w:tcW w:w="466" w:type="pct"/>
            <w:tcBorders>
              <w:top w:val="nil"/>
              <w:left w:val="nil"/>
              <w:bottom w:val="single" w:sz="4" w:space="0" w:color="auto"/>
              <w:right w:val="single" w:sz="4" w:space="0" w:color="auto"/>
            </w:tcBorders>
            <w:shd w:val="clear" w:color="auto" w:fill="auto"/>
            <w:noWrap/>
            <w:vAlign w:val="center"/>
            <w:hideMark/>
          </w:tcPr>
          <w:p w14:paraId="16F71B73" w14:textId="77777777" w:rsidR="00144A6D" w:rsidRPr="00806248" w:rsidRDefault="00144A6D" w:rsidP="004757EB">
            <w:pPr>
              <w:rPr>
                <w:rFonts w:cs="Arial"/>
                <w:color w:val="000000"/>
              </w:rPr>
            </w:pPr>
            <w:bookmarkStart w:id="683" w:name="_Toc114730897"/>
            <w:bookmarkStart w:id="684" w:name="_Toc114731808"/>
            <w:r w:rsidRPr="00806248">
              <w:rPr>
                <w:rFonts w:cs="Arial"/>
                <w:color w:val="000000"/>
              </w:rPr>
              <w:t>0xC</w:t>
            </w:r>
            <w:bookmarkEnd w:id="683"/>
            <w:bookmarkEnd w:id="684"/>
          </w:p>
        </w:tc>
        <w:tc>
          <w:tcPr>
            <w:tcW w:w="705" w:type="pct"/>
            <w:tcBorders>
              <w:top w:val="nil"/>
              <w:left w:val="nil"/>
              <w:bottom w:val="single" w:sz="4" w:space="0" w:color="auto"/>
              <w:right w:val="single" w:sz="4" w:space="0" w:color="auto"/>
            </w:tcBorders>
            <w:shd w:val="clear" w:color="auto" w:fill="auto"/>
            <w:vAlign w:val="center"/>
            <w:hideMark/>
          </w:tcPr>
          <w:p w14:paraId="20E4C44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3498AF1"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764022A" w14:textId="77777777" w:rsidR="00144A6D" w:rsidRPr="00806248" w:rsidRDefault="00144A6D" w:rsidP="004757EB">
            <w:pPr>
              <w:rPr>
                <w:rFonts w:cs="Arial"/>
                <w:color w:val="000000"/>
              </w:rPr>
            </w:pPr>
            <w:r w:rsidRPr="00806248">
              <w:rPr>
                <w:rFonts w:cs="Arial"/>
                <w:color w:val="000000"/>
              </w:rPr>
              <w:t> </w:t>
            </w:r>
          </w:p>
        </w:tc>
      </w:tr>
      <w:tr w:rsidR="00144A6D" w:rsidRPr="00806248" w14:paraId="2700DE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6832D4A" w14:textId="77777777" w:rsidR="00144A6D" w:rsidRPr="00806248" w:rsidRDefault="00144A6D" w:rsidP="004757EB">
            <w:pPr>
              <w:rPr>
                <w:rFonts w:cs="Arial"/>
                <w:color w:val="000000"/>
              </w:rPr>
            </w:pPr>
            <w:r w:rsidRPr="00806248">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416D33FE"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5707563" w14:textId="77777777" w:rsidR="00144A6D" w:rsidRPr="00806248" w:rsidRDefault="00144A6D" w:rsidP="004757EB">
            <w:pPr>
              <w:rPr>
                <w:rFonts w:cs="Arial"/>
                <w:color w:val="000000"/>
              </w:rPr>
            </w:pPr>
            <w:bookmarkStart w:id="685" w:name="_Toc114730898"/>
            <w:bookmarkStart w:id="686" w:name="_Toc114731809"/>
            <w:r w:rsidRPr="00806248">
              <w:rPr>
                <w:rFonts w:cs="Arial"/>
                <w:color w:val="000000"/>
              </w:rPr>
              <w:t>SelDrvMde14</w:t>
            </w:r>
            <w:bookmarkEnd w:id="685"/>
            <w:bookmarkEnd w:id="686"/>
          </w:p>
        </w:tc>
        <w:tc>
          <w:tcPr>
            <w:tcW w:w="466" w:type="pct"/>
            <w:tcBorders>
              <w:top w:val="nil"/>
              <w:left w:val="nil"/>
              <w:bottom w:val="single" w:sz="4" w:space="0" w:color="auto"/>
              <w:right w:val="single" w:sz="4" w:space="0" w:color="auto"/>
            </w:tcBorders>
            <w:shd w:val="clear" w:color="auto" w:fill="auto"/>
            <w:noWrap/>
            <w:vAlign w:val="center"/>
            <w:hideMark/>
          </w:tcPr>
          <w:p w14:paraId="16540FD7" w14:textId="77777777" w:rsidR="00144A6D" w:rsidRPr="00806248" w:rsidRDefault="00144A6D" w:rsidP="004757EB">
            <w:pPr>
              <w:rPr>
                <w:rFonts w:cs="Arial"/>
                <w:color w:val="000000"/>
              </w:rPr>
            </w:pPr>
            <w:bookmarkStart w:id="687" w:name="_Toc114730899"/>
            <w:bookmarkStart w:id="688" w:name="_Toc114731810"/>
            <w:r w:rsidRPr="00806248">
              <w:rPr>
                <w:rFonts w:cs="Arial"/>
                <w:color w:val="000000"/>
              </w:rPr>
              <w:t>0xD</w:t>
            </w:r>
            <w:bookmarkEnd w:id="687"/>
            <w:bookmarkEnd w:id="688"/>
          </w:p>
        </w:tc>
        <w:tc>
          <w:tcPr>
            <w:tcW w:w="705" w:type="pct"/>
            <w:tcBorders>
              <w:top w:val="nil"/>
              <w:left w:val="nil"/>
              <w:bottom w:val="single" w:sz="4" w:space="0" w:color="auto"/>
              <w:right w:val="single" w:sz="4" w:space="0" w:color="auto"/>
            </w:tcBorders>
            <w:shd w:val="clear" w:color="auto" w:fill="auto"/>
            <w:vAlign w:val="center"/>
            <w:hideMark/>
          </w:tcPr>
          <w:p w14:paraId="31F0596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CA2F4B9"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2934668" w14:textId="77777777" w:rsidR="00144A6D" w:rsidRPr="00806248" w:rsidRDefault="00144A6D" w:rsidP="004757EB">
            <w:pPr>
              <w:rPr>
                <w:rFonts w:cs="Arial"/>
                <w:color w:val="000000"/>
              </w:rPr>
            </w:pPr>
            <w:r w:rsidRPr="00806248">
              <w:rPr>
                <w:rFonts w:cs="Arial"/>
                <w:color w:val="000000"/>
              </w:rPr>
              <w:t> </w:t>
            </w:r>
          </w:p>
        </w:tc>
      </w:tr>
      <w:tr w:rsidR="00144A6D" w:rsidRPr="00806248" w14:paraId="22362A0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7656CE1"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90EE86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BF68A24" w14:textId="77777777" w:rsidR="00144A6D" w:rsidRPr="00806248" w:rsidRDefault="00144A6D" w:rsidP="004757EB">
            <w:pPr>
              <w:rPr>
                <w:rFonts w:cs="Arial"/>
                <w:color w:val="000000"/>
              </w:rPr>
            </w:pPr>
            <w:bookmarkStart w:id="689" w:name="_Toc114730900"/>
            <w:bookmarkStart w:id="690" w:name="_Toc114731811"/>
            <w:r w:rsidRPr="00806248">
              <w:rPr>
                <w:rFonts w:cs="Arial"/>
                <w:color w:val="000000"/>
              </w:rPr>
              <w:t>SelDrvMde15</w:t>
            </w:r>
            <w:bookmarkEnd w:id="689"/>
            <w:bookmarkEnd w:id="690"/>
          </w:p>
        </w:tc>
        <w:tc>
          <w:tcPr>
            <w:tcW w:w="466" w:type="pct"/>
            <w:tcBorders>
              <w:top w:val="nil"/>
              <w:left w:val="nil"/>
              <w:bottom w:val="single" w:sz="4" w:space="0" w:color="auto"/>
              <w:right w:val="single" w:sz="4" w:space="0" w:color="auto"/>
            </w:tcBorders>
            <w:shd w:val="clear" w:color="auto" w:fill="auto"/>
            <w:noWrap/>
            <w:vAlign w:val="center"/>
            <w:hideMark/>
          </w:tcPr>
          <w:p w14:paraId="0C1E4EF0" w14:textId="77777777" w:rsidR="00144A6D" w:rsidRPr="00806248" w:rsidRDefault="00144A6D" w:rsidP="004757EB">
            <w:pPr>
              <w:rPr>
                <w:rFonts w:cs="Arial"/>
                <w:color w:val="000000"/>
              </w:rPr>
            </w:pPr>
            <w:bookmarkStart w:id="691" w:name="_Toc114730901"/>
            <w:bookmarkStart w:id="692" w:name="_Toc114731812"/>
            <w:r w:rsidRPr="00806248">
              <w:rPr>
                <w:rFonts w:cs="Arial"/>
                <w:color w:val="000000"/>
              </w:rPr>
              <w:t>0xE</w:t>
            </w:r>
            <w:bookmarkEnd w:id="691"/>
            <w:bookmarkEnd w:id="692"/>
          </w:p>
        </w:tc>
        <w:tc>
          <w:tcPr>
            <w:tcW w:w="705" w:type="pct"/>
            <w:tcBorders>
              <w:top w:val="nil"/>
              <w:left w:val="nil"/>
              <w:bottom w:val="single" w:sz="4" w:space="0" w:color="auto"/>
              <w:right w:val="single" w:sz="4" w:space="0" w:color="auto"/>
            </w:tcBorders>
            <w:shd w:val="clear" w:color="auto" w:fill="auto"/>
            <w:vAlign w:val="center"/>
            <w:hideMark/>
          </w:tcPr>
          <w:p w14:paraId="01C7081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8DDEA0"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A28788" w14:textId="77777777" w:rsidR="00144A6D" w:rsidRPr="00806248" w:rsidRDefault="00144A6D" w:rsidP="004757EB">
            <w:pPr>
              <w:rPr>
                <w:rFonts w:cs="Arial"/>
                <w:color w:val="000000"/>
              </w:rPr>
            </w:pPr>
            <w:r w:rsidRPr="00806248">
              <w:rPr>
                <w:rFonts w:cs="Arial"/>
                <w:color w:val="000000"/>
              </w:rPr>
              <w:t> </w:t>
            </w:r>
          </w:p>
        </w:tc>
      </w:tr>
      <w:tr w:rsidR="00144A6D" w:rsidRPr="00806248" w14:paraId="5E0EDE8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2F60151"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29D469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A8B663" w14:textId="77777777" w:rsidR="00144A6D" w:rsidRPr="00806248" w:rsidRDefault="00144A6D" w:rsidP="004757EB">
            <w:pPr>
              <w:rPr>
                <w:rFonts w:cs="Arial"/>
                <w:color w:val="000000"/>
              </w:rPr>
            </w:pPr>
            <w:bookmarkStart w:id="693" w:name="_Toc114730902"/>
            <w:bookmarkStart w:id="694" w:name="_Toc114731813"/>
            <w:r w:rsidRPr="00806248">
              <w:rPr>
                <w:rFonts w:cs="Arial"/>
                <w:color w:val="000000"/>
              </w:rPr>
              <w:t>SelDrvMde16</w:t>
            </w:r>
            <w:bookmarkEnd w:id="693"/>
            <w:bookmarkEnd w:id="694"/>
          </w:p>
        </w:tc>
        <w:tc>
          <w:tcPr>
            <w:tcW w:w="466" w:type="pct"/>
            <w:tcBorders>
              <w:top w:val="nil"/>
              <w:left w:val="nil"/>
              <w:bottom w:val="single" w:sz="4" w:space="0" w:color="auto"/>
              <w:right w:val="single" w:sz="4" w:space="0" w:color="auto"/>
            </w:tcBorders>
            <w:shd w:val="clear" w:color="auto" w:fill="auto"/>
            <w:noWrap/>
            <w:vAlign w:val="center"/>
            <w:hideMark/>
          </w:tcPr>
          <w:p w14:paraId="7169D705" w14:textId="77777777" w:rsidR="00144A6D" w:rsidRPr="00806248" w:rsidRDefault="00144A6D" w:rsidP="004757EB">
            <w:pPr>
              <w:rPr>
                <w:rFonts w:cs="Arial"/>
                <w:color w:val="000000"/>
              </w:rPr>
            </w:pPr>
            <w:bookmarkStart w:id="695" w:name="_Toc114730903"/>
            <w:bookmarkStart w:id="696" w:name="_Toc114731814"/>
            <w:r w:rsidRPr="00806248">
              <w:rPr>
                <w:rFonts w:cs="Arial"/>
                <w:color w:val="000000"/>
              </w:rPr>
              <w:t>0xF</w:t>
            </w:r>
            <w:bookmarkEnd w:id="695"/>
            <w:bookmarkEnd w:id="696"/>
          </w:p>
        </w:tc>
        <w:tc>
          <w:tcPr>
            <w:tcW w:w="705" w:type="pct"/>
            <w:tcBorders>
              <w:top w:val="nil"/>
              <w:left w:val="nil"/>
              <w:bottom w:val="single" w:sz="4" w:space="0" w:color="auto"/>
              <w:right w:val="single" w:sz="4" w:space="0" w:color="auto"/>
            </w:tcBorders>
            <w:shd w:val="clear" w:color="auto" w:fill="auto"/>
            <w:vAlign w:val="center"/>
            <w:hideMark/>
          </w:tcPr>
          <w:p w14:paraId="046AD09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0D19278"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2ECB5FF" w14:textId="77777777" w:rsidR="00144A6D" w:rsidRPr="00806248" w:rsidRDefault="00144A6D" w:rsidP="004757EB">
            <w:pPr>
              <w:rPr>
                <w:rFonts w:cs="Arial"/>
                <w:color w:val="000000"/>
              </w:rPr>
            </w:pPr>
            <w:r w:rsidRPr="00806248">
              <w:rPr>
                <w:rFonts w:cs="Arial"/>
                <w:color w:val="000000"/>
              </w:rPr>
              <w:t> </w:t>
            </w:r>
          </w:p>
        </w:tc>
      </w:tr>
      <w:tr w:rsidR="00144A6D" w:rsidRPr="00806248" w14:paraId="070FE5E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7B307C"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00010A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D8B2656" w14:textId="77777777" w:rsidR="00144A6D" w:rsidRPr="00806248" w:rsidRDefault="00144A6D" w:rsidP="004757EB">
            <w:pPr>
              <w:rPr>
                <w:rFonts w:cs="Arial"/>
                <w:color w:val="000000"/>
              </w:rPr>
            </w:pPr>
            <w:bookmarkStart w:id="697" w:name="_Toc114730904"/>
            <w:bookmarkStart w:id="698" w:name="_Toc114731815"/>
            <w:r w:rsidRPr="00806248">
              <w:rPr>
                <w:rFonts w:cs="Arial"/>
                <w:color w:val="000000"/>
              </w:rPr>
              <w:t>SelDrvMde17</w:t>
            </w:r>
            <w:bookmarkEnd w:id="697"/>
            <w:bookmarkEnd w:id="698"/>
          </w:p>
        </w:tc>
        <w:tc>
          <w:tcPr>
            <w:tcW w:w="466" w:type="pct"/>
            <w:tcBorders>
              <w:top w:val="nil"/>
              <w:left w:val="nil"/>
              <w:bottom w:val="single" w:sz="4" w:space="0" w:color="auto"/>
              <w:right w:val="single" w:sz="4" w:space="0" w:color="auto"/>
            </w:tcBorders>
            <w:shd w:val="clear" w:color="auto" w:fill="auto"/>
            <w:noWrap/>
            <w:vAlign w:val="center"/>
            <w:hideMark/>
          </w:tcPr>
          <w:p w14:paraId="3E4AAB60" w14:textId="77777777" w:rsidR="00144A6D" w:rsidRPr="00806248" w:rsidRDefault="00144A6D" w:rsidP="004757EB">
            <w:pPr>
              <w:rPr>
                <w:rFonts w:cs="Arial"/>
                <w:color w:val="000000"/>
              </w:rPr>
            </w:pPr>
            <w:bookmarkStart w:id="699" w:name="_Toc114730905"/>
            <w:bookmarkStart w:id="700" w:name="_Toc114731816"/>
            <w:r w:rsidRPr="00806248">
              <w:rPr>
                <w:rFonts w:cs="Arial"/>
                <w:color w:val="000000"/>
              </w:rPr>
              <w:t>0x10</w:t>
            </w:r>
            <w:bookmarkEnd w:id="699"/>
            <w:bookmarkEnd w:id="700"/>
          </w:p>
        </w:tc>
        <w:tc>
          <w:tcPr>
            <w:tcW w:w="705" w:type="pct"/>
            <w:tcBorders>
              <w:top w:val="nil"/>
              <w:left w:val="nil"/>
              <w:bottom w:val="single" w:sz="4" w:space="0" w:color="auto"/>
              <w:right w:val="single" w:sz="4" w:space="0" w:color="auto"/>
            </w:tcBorders>
            <w:shd w:val="clear" w:color="auto" w:fill="auto"/>
            <w:vAlign w:val="center"/>
            <w:hideMark/>
          </w:tcPr>
          <w:p w14:paraId="519D5E9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41883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6146266" w14:textId="77777777" w:rsidR="00144A6D" w:rsidRPr="00806248" w:rsidRDefault="00144A6D" w:rsidP="004757EB">
            <w:pPr>
              <w:rPr>
                <w:rFonts w:cs="Arial"/>
                <w:color w:val="000000"/>
              </w:rPr>
            </w:pPr>
            <w:r w:rsidRPr="00806248">
              <w:rPr>
                <w:rFonts w:cs="Arial"/>
                <w:color w:val="000000"/>
              </w:rPr>
              <w:t> </w:t>
            </w:r>
          </w:p>
        </w:tc>
      </w:tr>
      <w:tr w:rsidR="00144A6D" w:rsidRPr="00806248" w14:paraId="1FD38F9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F2C847"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7F9EF9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6A06C5" w14:textId="77777777" w:rsidR="00144A6D" w:rsidRPr="00806248" w:rsidRDefault="00144A6D" w:rsidP="004757EB">
            <w:pPr>
              <w:rPr>
                <w:rFonts w:cs="Arial"/>
                <w:color w:val="000000"/>
              </w:rPr>
            </w:pPr>
            <w:bookmarkStart w:id="701" w:name="_Toc114730906"/>
            <w:bookmarkStart w:id="702" w:name="_Toc114731817"/>
            <w:r w:rsidRPr="00806248">
              <w:rPr>
                <w:rFonts w:cs="Arial"/>
                <w:color w:val="000000"/>
              </w:rPr>
              <w:t>SelDrvMde18</w:t>
            </w:r>
            <w:bookmarkEnd w:id="701"/>
            <w:bookmarkEnd w:id="702"/>
          </w:p>
        </w:tc>
        <w:tc>
          <w:tcPr>
            <w:tcW w:w="466" w:type="pct"/>
            <w:tcBorders>
              <w:top w:val="nil"/>
              <w:left w:val="nil"/>
              <w:bottom w:val="single" w:sz="4" w:space="0" w:color="auto"/>
              <w:right w:val="single" w:sz="4" w:space="0" w:color="auto"/>
            </w:tcBorders>
            <w:shd w:val="clear" w:color="auto" w:fill="auto"/>
            <w:noWrap/>
            <w:vAlign w:val="center"/>
            <w:hideMark/>
          </w:tcPr>
          <w:p w14:paraId="709277E6" w14:textId="77777777" w:rsidR="00144A6D" w:rsidRPr="00806248" w:rsidRDefault="00144A6D" w:rsidP="004757EB">
            <w:pPr>
              <w:rPr>
                <w:rFonts w:cs="Arial"/>
                <w:color w:val="000000"/>
              </w:rPr>
            </w:pPr>
            <w:bookmarkStart w:id="703" w:name="_Toc114730907"/>
            <w:bookmarkStart w:id="704" w:name="_Toc114731818"/>
            <w:r w:rsidRPr="00806248">
              <w:rPr>
                <w:rFonts w:cs="Arial"/>
                <w:color w:val="000000"/>
              </w:rPr>
              <w:t>0x11</w:t>
            </w:r>
            <w:bookmarkEnd w:id="703"/>
            <w:bookmarkEnd w:id="704"/>
          </w:p>
        </w:tc>
        <w:tc>
          <w:tcPr>
            <w:tcW w:w="705" w:type="pct"/>
            <w:tcBorders>
              <w:top w:val="nil"/>
              <w:left w:val="nil"/>
              <w:bottom w:val="single" w:sz="4" w:space="0" w:color="auto"/>
              <w:right w:val="single" w:sz="4" w:space="0" w:color="auto"/>
            </w:tcBorders>
            <w:shd w:val="clear" w:color="auto" w:fill="auto"/>
            <w:vAlign w:val="center"/>
            <w:hideMark/>
          </w:tcPr>
          <w:p w14:paraId="3E0EA59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2F2A4FC"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1B0344F" w14:textId="77777777" w:rsidR="00144A6D" w:rsidRPr="00806248" w:rsidRDefault="00144A6D" w:rsidP="004757EB">
            <w:pPr>
              <w:rPr>
                <w:rFonts w:cs="Arial"/>
                <w:color w:val="000000"/>
              </w:rPr>
            </w:pPr>
            <w:r w:rsidRPr="00806248">
              <w:rPr>
                <w:rFonts w:cs="Arial"/>
                <w:color w:val="000000"/>
              </w:rPr>
              <w:t> </w:t>
            </w:r>
          </w:p>
        </w:tc>
      </w:tr>
      <w:tr w:rsidR="00144A6D" w:rsidRPr="00806248" w14:paraId="0976608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2388C58"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E6CC272"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D6C44EA" w14:textId="77777777" w:rsidR="00144A6D" w:rsidRPr="00806248" w:rsidRDefault="00144A6D" w:rsidP="004757EB">
            <w:pPr>
              <w:rPr>
                <w:rFonts w:cs="Arial"/>
                <w:color w:val="000000"/>
              </w:rPr>
            </w:pPr>
            <w:bookmarkStart w:id="705" w:name="_Toc114730908"/>
            <w:bookmarkStart w:id="706" w:name="_Toc114731819"/>
            <w:r w:rsidRPr="00806248">
              <w:rPr>
                <w:rFonts w:cs="Arial"/>
                <w:color w:val="000000"/>
              </w:rPr>
              <w:t>SelDrvMde19</w:t>
            </w:r>
            <w:bookmarkEnd w:id="705"/>
            <w:bookmarkEnd w:id="706"/>
          </w:p>
        </w:tc>
        <w:tc>
          <w:tcPr>
            <w:tcW w:w="466" w:type="pct"/>
            <w:tcBorders>
              <w:top w:val="nil"/>
              <w:left w:val="nil"/>
              <w:bottom w:val="single" w:sz="4" w:space="0" w:color="auto"/>
              <w:right w:val="single" w:sz="4" w:space="0" w:color="auto"/>
            </w:tcBorders>
            <w:shd w:val="clear" w:color="auto" w:fill="auto"/>
            <w:noWrap/>
            <w:vAlign w:val="center"/>
            <w:hideMark/>
          </w:tcPr>
          <w:p w14:paraId="4D9C9302" w14:textId="77777777" w:rsidR="00144A6D" w:rsidRPr="00806248" w:rsidRDefault="00144A6D" w:rsidP="004757EB">
            <w:pPr>
              <w:rPr>
                <w:rFonts w:cs="Arial"/>
                <w:color w:val="000000"/>
              </w:rPr>
            </w:pPr>
            <w:bookmarkStart w:id="707" w:name="_Toc114730909"/>
            <w:bookmarkStart w:id="708" w:name="_Toc114731820"/>
            <w:r w:rsidRPr="00806248">
              <w:rPr>
                <w:rFonts w:cs="Arial"/>
                <w:color w:val="000000"/>
              </w:rPr>
              <w:t>0x12</w:t>
            </w:r>
            <w:bookmarkEnd w:id="707"/>
            <w:bookmarkEnd w:id="708"/>
          </w:p>
        </w:tc>
        <w:tc>
          <w:tcPr>
            <w:tcW w:w="705" w:type="pct"/>
            <w:tcBorders>
              <w:top w:val="nil"/>
              <w:left w:val="nil"/>
              <w:bottom w:val="single" w:sz="4" w:space="0" w:color="auto"/>
              <w:right w:val="single" w:sz="4" w:space="0" w:color="auto"/>
            </w:tcBorders>
            <w:shd w:val="clear" w:color="auto" w:fill="auto"/>
            <w:vAlign w:val="center"/>
            <w:hideMark/>
          </w:tcPr>
          <w:p w14:paraId="0AC090F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851F88"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6175DCD" w14:textId="77777777" w:rsidR="00144A6D" w:rsidRPr="00806248" w:rsidRDefault="00144A6D" w:rsidP="004757EB">
            <w:pPr>
              <w:rPr>
                <w:rFonts w:cs="Arial"/>
                <w:color w:val="000000"/>
              </w:rPr>
            </w:pPr>
            <w:r w:rsidRPr="00806248">
              <w:rPr>
                <w:rFonts w:cs="Arial"/>
                <w:color w:val="000000"/>
              </w:rPr>
              <w:t> </w:t>
            </w:r>
          </w:p>
        </w:tc>
      </w:tr>
      <w:tr w:rsidR="00144A6D" w:rsidRPr="00806248" w14:paraId="63FE365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D6314A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D1D430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A1725B" w14:textId="77777777" w:rsidR="00144A6D" w:rsidRPr="00806248" w:rsidRDefault="00144A6D" w:rsidP="004757EB">
            <w:pPr>
              <w:rPr>
                <w:rFonts w:cs="Arial"/>
                <w:color w:val="000000"/>
              </w:rPr>
            </w:pPr>
            <w:bookmarkStart w:id="709" w:name="_Toc114730910"/>
            <w:bookmarkStart w:id="710" w:name="_Toc114731821"/>
            <w:r w:rsidRPr="00806248">
              <w:rPr>
                <w:rFonts w:cs="Arial"/>
                <w:color w:val="000000"/>
              </w:rPr>
              <w:t>SelDrvMde20</w:t>
            </w:r>
            <w:bookmarkEnd w:id="709"/>
            <w:bookmarkEnd w:id="710"/>
          </w:p>
        </w:tc>
        <w:tc>
          <w:tcPr>
            <w:tcW w:w="466" w:type="pct"/>
            <w:tcBorders>
              <w:top w:val="nil"/>
              <w:left w:val="nil"/>
              <w:bottom w:val="single" w:sz="4" w:space="0" w:color="auto"/>
              <w:right w:val="single" w:sz="4" w:space="0" w:color="auto"/>
            </w:tcBorders>
            <w:shd w:val="clear" w:color="auto" w:fill="auto"/>
            <w:noWrap/>
            <w:vAlign w:val="center"/>
            <w:hideMark/>
          </w:tcPr>
          <w:p w14:paraId="5AACEEFD" w14:textId="77777777" w:rsidR="00144A6D" w:rsidRPr="00806248" w:rsidRDefault="00144A6D" w:rsidP="004757EB">
            <w:pPr>
              <w:rPr>
                <w:rFonts w:cs="Arial"/>
                <w:color w:val="000000"/>
              </w:rPr>
            </w:pPr>
            <w:bookmarkStart w:id="711" w:name="_Toc114730911"/>
            <w:bookmarkStart w:id="712" w:name="_Toc114731822"/>
            <w:r w:rsidRPr="00806248">
              <w:rPr>
                <w:rFonts w:cs="Arial"/>
                <w:color w:val="000000"/>
              </w:rPr>
              <w:t>0x13</w:t>
            </w:r>
            <w:bookmarkEnd w:id="711"/>
            <w:bookmarkEnd w:id="712"/>
          </w:p>
        </w:tc>
        <w:tc>
          <w:tcPr>
            <w:tcW w:w="705" w:type="pct"/>
            <w:tcBorders>
              <w:top w:val="nil"/>
              <w:left w:val="nil"/>
              <w:bottom w:val="single" w:sz="4" w:space="0" w:color="auto"/>
              <w:right w:val="single" w:sz="4" w:space="0" w:color="auto"/>
            </w:tcBorders>
            <w:shd w:val="clear" w:color="auto" w:fill="auto"/>
            <w:vAlign w:val="center"/>
            <w:hideMark/>
          </w:tcPr>
          <w:p w14:paraId="3759494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5C51A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BB543FE" w14:textId="77777777" w:rsidR="00144A6D" w:rsidRPr="00806248" w:rsidRDefault="00144A6D" w:rsidP="004757EB">
            <w:pPr>
              <w:rPr>
                <w:rFonts w:cs="Arial"/>
                <w:color w:val="000000"/>
              </w:rPr>
            </w:pPr>
            <w:r w:rsidRPr="00806248">
              <w:rPr>
                <w:rFonts w:cs="Arial"/>
                <w:color w:val="000000"/>
              </w:rPr>
              <w:t> </w:t>
            </w:r>
          </w:p>
        </w:tc>
      </w:tr>
      <w:tr w:rsidR="00144A6D" w:rsidRPr="00806248" w14:paraId="49B5ECC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A76D9D5"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C8F856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FD0BF9" w14:textId="77777777" w:rsidR="00144A6D" w:rsidRPr="00806248" w:rsidRDefault="00144A6D" w:rsidP="004757EB">
            <w:pPr>
              <w:rPr>
                <w:rFonts w:cs="Arial"/>
                <w:color w:val="000000"/>
              </w:rPr>
            </w:pPr>
            <w:bookmarkStart w:id="713" w:name="_Toc114730912"/>
            <w:bookmarkStart w:id="714" w:name="_Toc114731823"/>
            <w:r w:rsidRPr="00806248">
              <w:rPr>
                <w:rFonts w:cs="Arial"/>
                <w:color w:val="000000"/>
              </w:rPr>
              <w:t>SelDrvMde21</w:t>
            </w:r>
            <w:bookmarkEnd w:id="713"/>
            <w:bookmarkEnd w:id="714"/>
          </w:p>
        </w:tc>
        <w:tc>
          <w:tcPr>
            <w:tcW w:w="466" w:type="pct"/>
            <w:tcBorders>
              <w:top w:val="nil"/>
              <w:left w:val="nil"/>
              <w:bottom w:val="single" w:sz="4" w:space="0" w:color="auto"/>
              <w:right w:val="single" w:sz="4" w:space="0" w:color="auto"/>
            </w:tcBorders>
            <w:shd w:val="clear" w:color="auto" w:fill="auto"/>
            <w:noWrap/>
            <w:vAlign w:val="center"/>
            <w:hideMark/>
          </w:tcPr>
          <w:p w14:paraId="3EC0FD3D" w14:textId="77777777" w:rsidR="00144A6D" w:rsidRPr="00806248" w:rsidRDefault="00144A6D" w:rsidP="004757EB">
            <w:pPr>
              <w:rPr>
                <w:rFonts w:cs="Arial"/>
                <w:color w:val="000000"/>
              </w:rPr>
            </w:pPr>
            <w:bookmarkStart w:id="715" w:name="_Toc114730913"/>
            <w:bookmarkStart w:id="716" w:name="_Toc114731824"/>
            <w:r w:rsidRPr="00806248">
              <w:rPr>
                <w:rFonts w:cs="Arial"/>
                <w:color w:val="000000"/>
              </w:rPr>
              <w:t>0x14</w:t>
            </w:r>
            <w:bookmarkEnd w:id="715"/>
            <w:bookmarkEnd w:id="716"/>
          </w:p>
        </w:tc>
        <w:tc>
          <w:tcPr>
            <w:tcW w:w="705" w:type="pct"/>
            <w:tcBorders>
              <w:top w:val="nil"/>
              <w:left w:val="nil"/>
              <w:bottom w:val="single" w:sz="4" w:space="0" w:color="auto"/>
              <w:right w:val="single" w:sz="4" w:space="0" w:color="auto"/>
            </w:tcBorders>
            <w:shd w:val="clear" w:color="auto" w:fill="auto"/>
            <w:vAlign w:val="center"/>
            <w:hideMark/>
          </w:tcPr>
          <w:p w14:paraId="0CBFE65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8F3DDD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E9232DB" w14:textId="77777777" w:rsidR="00144A6D" w:rsidRPr="00806248" w:rsidRDefault="00144A6D" w:rsidP="004757EB">
            <w:pPr>
              <w:rPr>
                <w:rFonts w:cs="Arial"/>
                <w:color w:val="000000"/>
              </w:rPr>
            </w:pPr>
            <w:r w:rsidRPr="00806248">
              <w:rPr>
                <w:rFonts w:cs="Arial"/>
                <w:color w:val="000000"/>
              </w:rPr>
              <w:t> </w:t>
            </w:r>
          </w:p>
        </w:tc>
      </w:tr>
      <w:tr w:rsidR="00144A6D" w:rsidRPr="00806248" w14:paraId="2A78315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3495373"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F1355B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CC3FBE" w14:textId="77777777" w:rsidR="00144A6D" w:rsidRPr="00806248" w:rsidRDefault="00144A6D" w:rsidP="004757EB">
            <w:pPr>
              <w:rPr>
                <w:rFonts w:cs="Arial"/>
                <w:color w:val="000000"/>
              </w:rPr>
            </w:pPr>
            <w:bookmarkStart w:id="717" w:name="_Toc114730914"/>
            <w:bookmarkStart w:id="718" w:name="_Toc114731825"/>
            <w:r w:rsidRPr="00806248">
              <w:rPr>
                <w:rFonts w:cs="Arial"/>
                <w:color w:val="000000"/>
              </w:rPr>
              <w:t>SelDrvMde22</w:t>
            </w:r>
            <w:bookmarkEnd w:id="717"/>
            <w:bookmarkEnd w:id="718"/>
          </w:p>
        </w:tc>
        <w:tc>
          <w:tcPr>
            <w:tcW w:w="466" w:type="pct"/>
            <w:tcBorders>
              <w:top w:val="nil"/>
              <w:left w:val="nil"/>
              <w:bottom w:val="single" w:sz="4" w:space="0" w:color="auto"/>
              <w:right w:val="single" w:sz="4" w:space="0" w:color="auto"/>
            </w:tcBorders>
            <w:shd w:val="clear" w:color="auto" w:fill="auto"/>
            <w:noWrap/>
            <w:vAlign w:val="center"/>
            <w:hideMark/>
          </w:tcPr>
          <w:p w14:paraId="7DB65C4C" w14:textId="77777777" w:rsidR="00144A6D" w:rsidRPr="00806248" w:rsidRDefault="00144A6D" w:rsidP="004757EB">
            <w:pPr>
              <w:rPr>
                <w:rFonts w:cs="Arial"/>
                <w:color w:val="000000"/>
              </w:rPr>
            </w:pPr>
            <w:bookmarkStart w:id="719" w:name="_Toc114730915"/>
            <w:bookmarkStart w:id="720" w:name="_Toc114731826"/>
            <w:r w:rsidRPr="00806248">
              <w:rPr>
                <w:rFonts w:cs="Arial"/>
                <w:color w:val="000000"/>
              </w:rPr>
              <w:t>0x15</w:t>
            </w:r>
            <w:bookmarkEnd w:id="719"/>
            <w:bookmarkEnd w:id="720"/>
          </w:p>
        </w:tc>
        <w:tc>
          <w:tcPr>
            <w:tcW w:w="705" w:type="pct"/>
            <w:tcBorders>
              <w:top w:val="nil"/>
              <w:left w:val="nil"/>
              <w:bottom w:val="single" w:sz="4" w:space="0" w:color="auto"/>
              <w:right w:val="single" w:sz="4" w:space="0" w:color="auto"/>
            </w:tcBorders>
            <w:shd w:val="clear" w:color="auto" w:fill="auto"/>
            <w:vAlign w:val="center"/>
            <w:hideMark/>
          </w:tcPr>
          <w:p w14:paraId="57FFCE9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BA63262"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1E788CF" w14:textId="77777777" w:rsidR="00144A6D" w:rsidRPr="00806248" w:rsidRDefault="00144A6D" w:rsidP="004757EB">
            <w:pPr>
              <w:rPr>
                <w:rFonts w:cs="Arial"/>
                <w:color w:val="000000"/>
              </w:rPr>
            </w:pPr>
            <w:r w:rsidRPr="00806248">
              <w:rPr>
                <w:rFonts w:cs="Arial"/>
                <w:color w:val="000000"/>
              </w:rPr>
              <w:t> </w:t>
            </w:r>
          </w:p>
        </w:tc>
      </w:tr>
      <w:tr w:rsidR="00144A6D" w:rsidRPr="00806248" w14:paraId="08BFFFD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00881CF"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168D870"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440C4A" w14:textId="77777777" w:rsidR="00144A6D" w:rsidRPr="00806248" w:rsidRDefault="00144A6D" w:rsidP="004757EB">
            <w:pPr>
              <w:rPr>
                <w:rFonts w:cs="Arial"/>
                <w:color w:val="000000"/>
              </w:rPr>
            </w:pPr>
            <w:bookmarkStart w:id="721" w:name="_Toc114730916"/>
            <w:bookmarkStart w:id="722" w:name="_Toc114731827"/>
            <w:r w:rsidRPr="00806248">
              <w:rPr>
                <w:rFonts w:cs="Arial"/>
                <w:color w:val="000000"/>
              </w:rPr>
              <w:t>SelDrvMde23</w:t>
            </w:r>
            <w:bookmarkEnd w:id="721"/>
            <w:bookmarkEnd w:id="722"/>
          </w:p>
        </w:tc>
        <w:tc>
          <w:tcPr>
            <w:tcW w:w="466" w:type="pct"/>
            <w:tcBorders>
              <w:top w:val="nil"/>
              <w:left w:val="nil"/>
              <w:bottom w:val="single" w:sz="4" w:space="0" w:color="auto"/>
              <w:right w:val="single" w:sz="4" w:space="0" w:color="auto"/>
            </w:tcBorders>
            <w:shd w:val="clear" w:color="auto" w:fill="auto"/>
            <w:noWrap/>
            <w:vAlign w:val="center"/>
            <w:hideMark/>
          </w:tcPr>
          <w:p w14:paraId="43985749" w14:textId="77777777" w:rsidR="00144A6D" w:rsidRPr="00806248" w:rsidRDefault="00144A6D" w:rsidP="004757EB">
            <w:pPr>
              <w:rPr>
                <w:rFonts w:cs="Arial"/>
                <w:color w:val="000000"/>
              </w:rPr>
            </w:pPr>
            <w:bookmarkStart w:id="723" w:name="_Toc114730917"/>
            <w:bookmarkStart w:id="724" w:name="_Toc114731828"/>
            <w:r w:rsidRPr="00806248">
              <w:rPr>
                <w:rFonts w:cs="Arial"/>
                <w:color w:val="000000"/>
              </w:rPr>
              <w:t>0x16</w:t>
            </w:r>
            <w:bookmarkEnd w:id="723"/>
            <w:bookmarkEnd w:id="724"/>
          </w:p>
        </w:tc>
        <w:tc>
          <w:tcPr>
            <w:tcW w:w="705" w:type="pct"/>
            <w:tcBorders>
              <w:top w:val="nil"/>
              <w:left w:val="nil"/>
              <w:bottom w:val="single" w:sz="4" w:space="0" w:color="auto"/>
              <w:right w:val="single" w:sz="4" w:space="0" w:color="auto"/>
            </w:tcBorders>
            <w:shd w:val="clear" w:color="auto" w:fill="auto"/>
            <w:vAlign w:val="center"/>
            <w:hideMark/>
          </w:tcPr>
          <w:p w14:paraId="465974A5"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DCB1B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D9A6FCD" w14:textId="77777777" w:rsidR="00144A6D" w:rsidRPr="00806248" w:rsidRDefault="00144A6D" w:rsidP="004757EB">
            <w:pPr>
              <w:rPr>
                <w:rFonts w:cs="Arial"/>
                <w:color w:val="000000"/>
              </w:rPr>
            </w:pPr>
            <w:r w:rsidRPr="00806248">
              <w:rPr>
                <w:rFonts w:cs="Arial"/>
                <w:color w:val="000000"/>
              </w:rPr>
              <w:t> </w:t>
            </w:r>
          </w:p>
        </w:tc>
      </w:tr>
      <w:tr w:rsidR="00144A6D" w:rsidRPr="00806248" w14:paraId="717B402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8C691F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4DA15F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D8A1DF1" w14:textId="77777777" w:rsidR="00144A6D" w:rsidRPr="00806248" w:rsidRDefault="00144A6D" w:rsidP="004757EB">
            <w:pPr>
              <w:rPr>
                <w:rFonts w:cs="Arial"/>
                <w:color w:val="000000"/>
              </w:rPr>
            </w:pPr>
            <w:bookmarkStart w:id="725" w:name="_Toc114730918"/>
            <w:bookmarkStart w:id="726" w:name="_Toc114731829"/>
            <w:r w:rsidRPr="00806248">
              <w:rPr>
                <w:rFonts w:cs="Arial"/>
                <w:color w:val="000000"/>
              </w:rPr>
              <w:t>SelDrvMde24</w:t>
            </w:r>
            <w:bookmarkEnd w:id="725"/>
            <w:bookmarkEnd w:id="726"/>
          </w:p>
        </w:tc>
        <w:tc>
          <w:tcPr>
            <w:tcW w:w="466" w:type="pct"/>
            <w:tcBorders>
              <w:top w:val="nil"/>
              <w:left w:val="nil"/>
              <w:bottom w:val="single" w:sz="4" w:space="0" w:color="auto"/>
              <w:right w:val="single" w:sz="4" w:space="0" w:color="auto"/>
            </w:tcBorders>
            <w:shd w:val="clear" w:color="auto" w:fill="auto"/>
            <w:noWrap/>
            <w:vAlign w:val="center"/>
            <w:hideMark/>
          </w:tcPr>
          <w:p w14:paraId="76AB85A2" w14:textId="77777777" w:rsidR="00144A6D" w:rsidRPr="00806248" w:rsidRDefault="00144A6D" w:rsidP="004757EB">
            <w:pPr>
              <w:rPr>
                <w:rFonts w:cs="Arial"/>
                <w:color w:val="000000"/>
              </w:rPr>
            </w:pPr>
            <w:bookmarkStart w:id="727" w:name="_Toc114730919"/>
            <w:bookmarkStart w:id="728" w:name="_Toc114731830"/>
            <w:r w:rsidRPr="00806248">
              <w:rPr>
                <w:rFonts w:cs="Arial"/>
                <w:color w:val="000000"/>
              </w:rPr>
              <w:t>0x17</w:t>
            </w:r>
            <w:bookmarkEnd w:id="727"/>
            <w:bookmarkEnd w:id="728"/>
          </w:p>
        </w:tc>
        <w:tc>
          <w:tcPr>
            <w:tcW w:w="705" w:type="pct"/>
            <w:tcBorders>
              <w:top w:val="nil"/>
              <w:left w:val="nil"/>
              <w:bottom w:val="single" w:sz="4" w:space="0" w:color="auto"/>
              <w:right w:val="single" w:sz="4" w:space="0" w:color="auto"/>
            </w:tcBorders>
            <w:shd w:val="clear" w:color="auto" w:fill="auto"/>
            <w:vAlign w:val="center"/>
            <w:hideMark/>
          </w:tcPr>
          <w:p w14:paraId="2D3284F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62323BD"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D1ECBC0" w14:textId="77777777" w:rsidR="00144A6D" w:rsidRPr="00806248" w:rsidRDefault="00144A6D" w:rsidP="004757EB">
            <w:pPr>
              <w:rPr>
                <w:rFonts w:cs="Arial"/>
                <w:color w:val="000000"/>
              </w:rPr>
            </w:pPr>
            <w:r w:rsidRPr="00806248">
              <w:rPr>
                <w:rFonts w:cs="Arial"/>
                <w:color w:val="000000"/>
              </w:rPr>
              <w:t> </w:t>
            </w:r>
          </w:p>
        </w:tc>
      </w:tr>
      <w:tr w:rsidR="00144A6D" w:rsidRPr="00806248" w14:paraId="6C9B377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0598D0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6845CD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EE9DA3A" w14:textId="77777777" w:rsidR="00144A6D" w:rsidRPr="00806248" w:rsidRDefault="00144A6D" w:rsidP="004757EB">
            <w:pPr>
              <w:rPr>
                <w:rFonts w:cs="Arial"/>
                <w:color w:val="000000"/>
              </w:rPr>
            </w:pPr>
            <w:bookmarkStart w:id="729" w:name="_Toc114730920"/>
            <w:bookmarkStart w:id="730" w:name="_Toc114731831"/>
            <w:r w:rsidRPr="00806248">
              <w:rPr>
                <w:rFonts w:cs="Arial"/>
                <w:color w:val="000000"/>
              </w:rPr>
              <w:t>SelDrvMde25</w:t>
            </w:r>
            <w:bookmarkEnd w:id="729"/>
            <w:bookmarkEnd w:id="730"/>
          </w:p>
        </w:tc>
        <w:tc>
          <w:tcPr>
            <w:tcW w:w="466" w:type="pct"/>
            <w:tcBorders>
              <w:top w:val="nil"/>
              <w:left w:val="nil"/>
              <w:bottom w:val="single" w:sz="4" w:space="0" w:color="auto"/>
              <w:right w:val="single" w:sz="4" w:space="0" w:color="auto"/>
            </w:tcBorders>
            <w:shd w:val="clear" w:color="auto" w:fill="auto"/>
            <w:noWrap/>
            <w:vAlign w:val="center"/>
            <w:hideMark/>
          </w:tcPr>
          <w:p w14:paraId="2C65B92A" w14:textId="77777777" w:rsidR="00144A6D" w:rsidRPr="00806248" w:rsidRDefault="00144A6D" w:rsidP="004757EB">
            <w:pPr>
              <w:rPr>
                <w:rFonts w:cs="Arial"/>
                <w:color w:val="000000"/>
              </w:rPr>
            </w:pPr>
            <w:bookmarkStart w:id="731" w:name="_Toc114730921"/>
            <w:bookmarkStart w:id="732" w:name="_Toc114731832"/>
            <w:r w:rsidRPr="00806248">
              <w:rPr>
                <w:rFonts w:cs="Arial"/>
                <w:color w:val="000000"/>
              </w:rPr>
              <w:t>0x18</w:t>
            </w:r>
            <w:bookmarkEnd w:id="731"/>
            <w:bookmarkEnd w:id="732"/>
          </w:p>
        </w:tc>
        <w:tc>
          <w:tcPr>
            <w:tcW w:w="705" w:type="pct"/>
            <w:tcBorders>
              <w:top w:val="nil"/>
              <w:left w:val="nil"/>
              <w:bottom w:val="single" w:sz="4" w:space="0" w:color="auto"/>
              <w:right w:val="single" w:sz="4" w:space="0" w:color="auto"/>
            </w:tcBorders>
            <w:shd w:val="clear" w:color="auto" w:fill="auto"/>
            <w:vAlign w:val="center"/>
            <w:hideMark/>
          </w:tcPr>
          <w:p w14:paraId="557D4EC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3443648"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AE34A04" w14:textId="77777777" w:rsidR="00144A6D" w:rsidRPr="00806248" w:rsidRDefault="00144A6D" w:rsidP="004757EB">
            <w:pPr>
              <w:rPr>
                <w:rFonts w:cs="Arial"/>
                <w:color w:val="000000"/>
              </w:rPr>
            </w:pPr>
            <w:r w:rsidRPr="00806248">
              <w:rPr>
                <w:rFonts w:cs="Arial"/>
                <w:color w:val="000000"/>
              </w:rPr>
              <w:t> </w:t>
            </w:r>
          </w:p>
        </w:tc>
      </w:tr>
      <w:tr w:rsidR="00144A6D" w:rsidRPr="00806248" w14:paraId="6582614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9ABE36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23F4346"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04CD5E" w14:textId="77777777" w:rsidR="00144A6D" w:rsidRPr="00806248" w:rsidRDefault="00144A6D" w:rsidP="004757EB">
            <w:pPr>
              <w:rPr>
                <w:rFonts w:cs="Arial"/>
                <w:color w:val="000000"/>
              </w:rPr>
            </w:pPr>
            <w:bookmarkStart w:id="733" w:name="_Toc114730922"/>
            <w:bookmarkStart w:id="734" w:name="_Toc114731833"/>
            <w:r w:rsidRPr="00806248">
              <w:rPr>
                <w:rFonts w:cs="Arial"/>
                <w:color w:val="000000"/>
              </w:rPr>
              <w:t>SelDrvMde26</w:t>
            </w:r>
            <w:bookmarkEnd w:id="733"/>
            <w:bookmarkEnd w:id="734"/>
          </w:p>
        </w:tc>
        <w:tc>
          <w:tcPr>
            <w:tcW w:w="466" w:type="pct"/>
            <w:tcBorders>
              <w:top w:val="nil"/>
              <w:left w:val="nil"/>
              <w:bottom w:val="single" w:sz="4" w:space="0" w:color="auto"/>
              <w:right w:val="single" w:sz="4" w:space="0" w:color="auto"/>
            </w:tcBorders>
            <w:shd w:val="clear" w:color="auto" w:fill="auto"/>
            <w:noWrap/>
            <w:vAlign w:val="center"/>
            <w:hideMark/>
          </w:tcPr>
          <w:p w14:paraId="53474938" w14:textId="77777777" w:rsidR="00144A6D" w:rsidRPr="00806248" w:rsidRDefault="00144A6D" w:rsidP="004757EB">
            <w:pPr>
              <w:rPr>
                <w:rFonts w:cs="Arial"/>
                <w:color w:val="000000"/>
              </w:rPr>
            </w:pPr>
            <w:bookmarkStart w:id="735" w:name="_Toc114730923"/>
            <w:bookmarkStart w:id="736" w:name="_Toc114731834"/>
            <w:r w:rsidRPr="00806248">
              <w:rPr>
                <w:rFonts w:cs="Arial"/>
                <w:color w:val="000000"/>
              </w:rPr>
              <w:t>0x19</w:t>
            </w:r>
            <w:bookmarkEnd w:id="735"/>
            <w:bookmarkEnd w:id="736"/>
          </w:p>
        </w:tc>
        <w:tc>
          <w:tcPr>
            <w:tcW w:w="705" w:type="pct"/>
            <w:tcBorders>
              <w:top w:val="nil"/>
              <w:left w:val="nil"/>
              <w:bottom w:val="single" w:sz="4" w:space="0" w:color="auto"/>
              <w:right w:val="single" w:sz="4" w:space="0" w:color="auto"/>
            </w:tcBorders>
            <w:shd w:val="clear" w:color="auto" w:fill="auto"/>
            <w:vAlign w:val="center"/>
            <w:hideMark/>
          </w:tcPr>
          <w:p w14:paraId="70D0BA6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8C70BE"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0CDE2CB" w14:textId="77777777" w:rsidR="00144A6D" w:rsidRPr="00806248" w:rsidRDefault="00144A6D" w:rsidP="004757EB">
            <w:pPr>
              <w:rPr>
                <w:rFonts w:cs="Arial"/>
                <w:color w:val="000000"/>
              </w:rPr>
            </w:pPr>
            <w:r w:rsidRPr="00806248">
              <w:rPr>
                <w:rFonts w:cs="Arial"/>
                <w:color w:val="000000"/>
              </w:rPr>
              <w:t> </w:t>
            </w:r>
          </w:p>
        </w:tc>
      </w:tr>
      <w:tr w:rsidR="00144A6D" w:rsidRPr="00806248" w14:paraId="61CEEE7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5DBEC3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100DB2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E37E31" w14:textId="77777777" w:rsidR="00144A6D" w:rsidRPr="00806248" w:rsidRDefault="00144A6D" w:rsidP="004757EB">
            <w:pPr>
              <w:rPr>
                <w:rFonts w:cs="Arial"/>
                <w:color w:val="000000"/>
              </w:rPr>
            </w:pPr>
            <w:bookmarkStart w:id="737" w:name="_Toc114730924"/>
            <w:bookmarkStart w:id="738" w:name="_Toc114731835"/>
            <w:r w:rsidRPr="00806248">
              <w:rPr>
                <w:rFonts w:cs="Arial"/>
                <w:color w:val="000000"/>
              </w:rPr>
              <w:t>SelDrvMde27</w:t>
            </w:r>
            <w:bookmarkEnd w:id="737"/>
            <w:bookmarkEnd w:id="738"/>
          </w:p>
        </w:tc>
        <w:tc>
          <w:tcPr>
            <w:tcW w:w="466" w:type="pct"/>
            <w:tcBorders>
              <w:top w:val="nil"/>
              <w:left w:val="nil"/>
              <w:bottom w:val="single" w:sz="4" w:space="0" w:color="auto"/>
              <w:right w:val="single" w:sz="4" w:space="0" w:color="auto"/>
            </w:tcBorders>
            <w:shd w:val="clear" w:color="auto" w:fill="auto"/>
            <w:noWrap/>
            <w:vAlign w:val="center"/>
            <w:hideMark/>
          </w:tcPr>
          <w:p w14:paraId="5A6D0BB8" w14:textId="77777777" w:rsidR="00144A6D" w:rsidRPr="00806248" w:rsidRDefault="00144A6D" w:rsidP="004757EB">
            <w:pPr>
              <w:rPr>
                <w:rFonts w:cs="Arial"/>
                <w:color w:val="000000"/>
              </w:rPr>
            </w:pPr>
            <w:bookmarkStart w:id="739" w:name="_Toc114730925"/>
            <w:bookmarkStart w:id="740" w:name="_Toc114731836"/>
            <w:r w:rsidRPr="00806248">
              <w:rPr>
                <w:rFonts w:cs="Arial"/>
                <w:color w:val="000000"/>
              </w:rPr>
              <w:t>0x1A</w:t>
            </w:r>
            <w:bookmarkEnd w:id="739"/>
            <w:bookmarkEnd w:id="740"/>
          </w:p>
        </w:tc>
        <w:tc>
          <w:tcPr>
            <w:tcW w:w="705" w:type="pct"/>
            <w:tcBorders>
              <w:top w:val="nil"/>
              <w:left w:val="nil"/>
              <w:bottom w:val="single" w:sz="4" w:space="0" w:color="auto"/>
              <w:right w:val="single" w:sz="4" w:space="0" w:color="auto"/>
            </w:tcBorders>
            <w:shd w:val="clear" w:color="auto" w:fill="auto"/>
            <w:vAlign w:val="center"/>
            <w:hideMark/>
          </w:tcPr>
          <w:p w14:paraId="24677D9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149EB57"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BD62824" w14:textId="77777777" w:rsidR="00144A6D" w:rsidRPr="00806248" w:rsidRDefault="00144A6D" w:rsidP="004757EB">
            <w:pPr>
              <w:rPr>
                <w:rFonts w:cs="Arial"/>
                <w:color w:val="000000"/>
              </w:rPr>
            </w:pPr>
            <w:r w:rsidRPr="00806248">
              <w:rPr>
                <w:rFonts w:cs="Arial"/>
                <w:color w:val="000000"/>
              </w:rPr>
              <w:t> </w:t>
            </w:r>
          </w:p>
        </w:tc>
      </w:tr>
      <w:tr w:rsidR="00144A6D" w:rsidRPr="00806248" w14:paraId="104E883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A9FB2D5"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B9C8087"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DFB8B23" w14:textId="77777777" w:rsidR="00144A6D" w:rsidRPr="00806248" w:rsidRDefault="00144A6D" w:rsidP="004757EB">
            <w:pPr>
              <w:rPr>
                <w:rFonts w:cs="Arial"/>
                <w:color w:val="000000"/>
              </w:rPr>
            </w:pPr>
            <w:bookmarkStart w:id="741" w:name="_Toc114730926"/>
            <w:bookmarkStart w:id="742" w:name="_Toc114731837"/>
            <w:r w:rsidRPr="00806248">
              <w:rPr>
                <w:rFonts w:cs="Arial"/>
                <w:color w:val="000000"/>
              </w:rPr>
              <w:t>SelDrvMde28</w:t>
            </w:r>
            <w:bookmarkEnd w:id="741"/>
            <w:bookmarkEnd w:id="742"/>
          </w:p>
        </w:tc>
        <w:tc>
          <w:tcPr>
            <w:tcW w:w="466" w:type="pct"/>
            <w:tcBorders>
              <w:top w:val="nil"/>
              <w:left w:val="nil"/>
              <w:bottom w:val="single" w:sz="4" w:space="0" w:color="auto"/>
              <w:right w:val="single" w:sz="4" w:space="0" w:color="auto"/>
            </w:tcBorders>
            <w:shd w:val="clear" w:color="auto" w:fill="auto"/>
            <w:noWrap/>
            <w:vAlign w:val="center"/>
            <w:hideMark/>
          </w:tcPr>
          <w:p w14:paraId="3615C496" w14:textId="77777777" w:rsidR="00144A6D" w:rsidRPr="00806248" w:rsidRDefault="00144A6D" w:rsidP="004757EB">
            <w:pPr>
              <w:rPr>
                <w:rFonts w:cs="Arial"/>
                <w:color w:val="000000"/>
              </w:rPr>
            </w:pPr>
            <w:bookmarkStart w:id="743" w:name="_Toc114730927"/>
            <w:bookmarkStart w:id="744" w:name="_Toc114731838"/>
            <w:r w:rsidRPr="00806248">
              <w:rPr>
                <w:rFonts w:cs="Arial"/>
                <w:color w:val="000000"/>
              </w:rPr>
              <w:t>0x1B</w:t>
            </w:r>
            <w:bookmarkEnd w:id="743"/>
            <w:bookmarkEnd w:id="744"/>
          </w:p>
        </w:tc>
        <w:tc>
          <w:tcPr>
            <w:tcW w:w="705" w:type="pct"/>
            <w:tcBorders>
              <w:top w:val="nil"/>
              <w:left w:val="nil"/>
              <w:bottom w:val="single" w:sz="4" w:space="0" w:color="auto"/>
              <w:right w:val="single" w:sz="4" w:space="0" w:color="auto"/>
            </w:tcBorders>
            <w:shd w:val="clear" w:color="auto" w:fill="auto"/>
            <w:vAlign w:val="center"/>
            <w:hideMark/>
          </w:tcPr>
          <w:p w14:paraId="7C238688"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9ECF9A7"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3326B64" w14:textId="77777777" w:rsidR="00144A6D" w:rsidRPr="00806248" w:rsidRDefault="00144A6D" w:rsidP="004757EB">
            <w:pPr>
              <w:rPr>
                <w:rFonts w:cs="Arial"/>
                <w:color w:val="000000"/>
              </w:rPr>
            </w:pPr>
            <w:r w:rsidRPr="00806248">
              <w:rPr>
                <w:rFonts w:cs="Arial"/>
                <w:color w:val="000000"/>
              </w:rPr>
              <w:t> </w:t>
            </w:r>
          </w:p>
        </w:tc>
      </w:tr>
      <w:tr w:rsidR="00144A6D" w:rsidRPr="00806248" w14:paraId="2F9F65C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FCC51E4"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C6E5C3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0D563C8" w14:textId="77777777" w:rsidR="00144A6D" w:rsidRPr="00806248" w:rsidRDefault="00144A6D" w:rsidP="004757EB">
            <w:pPr>
              <w:rPr>
                <w:rFonts w:cs="Arial"/>
                <w:color w:val="000000"/>
              </w:rPr>
            </w:pPr>
            <w:bookmarkStart w:id="745" w:name="_Toc114730928"/>
            <w:bookmarkStart w:id="746" w:name="_Toc114731839"/>
            <w:r w:rsidRPr="00806248">
              <w:rPr>
                <w:rFonts w:cs="Arial"/>
                <w:color w:val="000000"/>
              </w:rPr>
              <w:t>SelDrvMde29</w:t>
            </w:r>
            <w:bookmarkEnd w:id="745"/>
            <w:bookmarkEnd w:id="746"/>
          </w:p>
        </w:tc>
        <w:tc>
          <w:tcPr>
            <w:tcW w:w="466" w:type="pct"/>
            <w:tcBorders>
              <w:top w:val="nil"/>
              <w:left w:val="nil"/>
              <w:bottom w:val="single" w:sz="4" w:space="0" w:color="auto"/>
              <w:right w:val="single" w:sz="4" w:space="0" w:color="auto"/>
            </w:tcBorders>
            <w:shd w:val="clear" w:color="auto" w:fill="auto"/>
            <w:noWrap/>
            <w:vAlign w:val="center"/>
            <w:hideMark/>
          </w:tcPr>
          <w:p w14:paraId="5561BE68" w14:textId="77777777" w:rsidR="00144A6D" w:rsidRPr="00806248" w:rsidRDefault="00144A6D" w:rsidP="004757EB">
            <w:pPr>
              <w:rPr>
                <w:rFonts w:cs="Arial"/>
                <w:color w:val="000000"/>
              </w:rPr>
            </w:pPr>
            <w:bookmarkStart w:id="747" w:name="_Toc114730929"/>
            <w:bookmarkStart w:id="748" w:name="_Toc114731840"/>
            <w:r w:rsidRPr="00806248">
              <w:rPr>
                <w:rFonts w:cs="Arial"/>
                <w:color w:val="000000"/>
              </w:rPr>
              <w:t>0x1C</w:t>
            </w:r>
            <w:bookmarkEnd w:id="747"/>
            <w:bookmarkEnd w:id="748"/>
          </w:p>
        </w:tc>
        <w:tc>
          <w:tcPr>
            <w:tcW w:w="705" w:type="pct"/>
            <w:tcBorders>
              <w:top w:val="nil"/>
              <w:left w:val="nil"/>
              <w:bottom w:val="single" w:sz="4" w:space="0" w:color="auto"/>
              <w:right w:val="single" w:sz="4" w:space="0" w:color="auto"/>
            </w:tcBorders>
            <w:shd w:val="clear" w:color="auto" w:fill="auto"/>
            <w:vAlign w:val="center"/>
            <w:hideMark/>
          </w:tcPr>
          <w:p w14:paraId="21D271F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6A4CC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100513" w14:textId="77777777" w:rsidR="00144A6D" w:rsidRPr="00806248" w:rsidRDefault="00144A6D" w:rsidP="004757EB">
            <w:pPr>
              <w:rPr>
                <w:rFonts w:cs="Arial"/>
                <w:color w:val="000000"/>
              </w:rPr>
            </w:pPr>
            <w:r w:rsidRPr="00806248">
              <w:rPr>
                <w:rFonts w:cs="Arial"/>
                <w:color w:val="000000"/>
              </w:rPr>
              <w:t> </w:t>
            </w:r>
          </w:p>
        </w:tc>
      </w:tr>
      <w:tr w:rsidR="00144A6D" w:rsidRPr="00806248" w14:paraId="12F8B3B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110156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112CECA"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93ED35" w14:textId="77777777" w:rsidR="00144A6D" w:rsidRPr="00806248" w:rsidRDefault="00144A6D" w:rsidP="004757EB">
            <w:pPr>
              <w:rPr>
                <w:rFonts w:cs="Arial"/>
                <w:color w:val="000000"/>
              </w:rPr>
            </w:pPr>
            <w:bookmarkStart w:id="749" w:name="_Toc114730930"/>
            <w:bookmarkStart w:id="750" w:name="_Toc114731841"/>
            <w:r w:rsidRPr="00806248">
              <w:rPr>
                <w:rFonts w:cs="Arial"/>
                <w:color w:val="000000"/>
              </w:rPr>
              <w:t>SelDrvMde30</w:t>
            </w:r>
            <w:bookmarkEnd w:id="749"/>
            <w:bookmarkEnd w:id="750"/>
          </w:p>
        </w:tc>
        <w:tc>
          <w:tcPr>
            <w:tcW w:w="466" w:type="pct"/>
            <w:tcBorders>
              <w:top w:val="nil"/>
              <w:left w:val="nil"/>
              <w:bottom w:val="single" w:sz="4" w:space="0" w:color="auto"/>
              <w:right w:val="single" w:sz="4" w:space="0" w:color="auto"/>
            </w:tcBorders>
            <w:shd w:val="clear" w:color="auto" w:fill="auto"/>
            <w:noWrap/>
            <w:vAlign w:val="center"/>
            <w:hideMark/>
          </w:tcPr>
          <w:p w14:paraId="7AFFCB37" w14:textId="77777777" w:rsidR="00144A6D" w:rsidRPr="00806248" w:rsidRDefault="00144A6D" w:rsidP="004757EB">
            <w:pPr>
              <w:rPr>
                <w:rFonts w:cs="Arial"/>
                <w:color w:val="000000"/>
              </w:rPr>
            </w:pPr>
            <w:bookmarkStart w:id="751" w:name="_Toc114730931"/>
            <w:bookmarkStart w:id="752" w:name="_Toc114731842"/>
            <w:r w:rsidRPr="00806248">
              <w:rPr>
                <w:rFonts w:cs="Arial"/>
                <w:color w:val="000000"/>
              </w:rPr>
              <w:t>0x1D</w:t>
            </w:r>
            <w:bookmarkEnd w:id="751"/>
            <w:bookmarkEnd w:id="752"/>
          </w:p>
        </w:tc>
        <w:tc>
          <w:tcPr>
            <w:tcW w:w="705" w:type="pct"/>
            <w:tcBorders>
              <w:top w:val="nil"/>
              <w:left w:val="nil"/>
              <w:bottom w:val="single" w:sz="4" w:space="0" w:color="auto"/>
              <w:right w:val="single" w:sz="4" w:space="0" w:color="auto"/>
            </w:tcBorders>
            <w:shd w:val="clear" w:color="auto" w:fill="auto"/>
            <w:vAlign w:val="center"/>
            <w:hideMark/>
          </w:tcPr>
          <w:p w14:paraId="4223E95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6BB082A"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0352C7F" w14:textId="77777777" w:rsidR="00144A6D" w:rsidRPr="00806248" w:rsidRDefault="00144A6D" w:rsidP="004757EB">
            <w:pPr>
              <w:rPr>
                <w:rFonts w:cs="Arial"/>
                <w:color w:val="000000"/>
              </w:rPr>
            </w:pPr>
            <w:r w:rsidRPr="00806248">
              <w:rPr>
                <w:rFonts w:cs="Arial"/>
                <w:color w:val="000000"/>
              </w:rPr>
              <w:t> </w:t>
            </w:r>
          </w:p>
        </w:tc>
      </w:tr>
      <w:tr w:rsidR="00144A6D" w:rsidRPr="00806248" w14:paraId="200346D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135A6E"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3812C33"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D895E59" w14:textId="77777777" w:rsidR="00144A6D" w:rsidRPr="00806248" w:rsidRDefault="00144A6D" w:rsidP="004757EB">
            <w:pPr>
              <w:rPr>
                <w:rFonts w:cs="Arial"/>
                <w:color w:val="000000"/>
              </w:rPr>
            </w:pPr>
            <w:bookmarkStart w:id="753" w:name="_Toc114730932"/>
            <w:bookmarkStart w:id="754" w:name="_Toc114731843"/>
            <w:r w:rsidRPr="00806248">
              <w:rPr>
                <w:rFonts w:cs="Arial"/>
                <w:color w:val="000000"/>
              </w:rPr>
              <w:t>SelDrvMde31</w:t>
            </w:r>
            <w:bookmarkEnd w:id="753"/>
            <w:bookmarkEnd w:id="754"/>
          </w:p>
        </w:tc>
        <w:tc>
          <w:tcPr>
            <w:tcW w:w="466" w:type="pct"/>
            <w:tcBorders>
              <w:top w:val="nil"/>
              <w:left w:val="nil"/>
              <w:bottom w:val="single" w:sz="4" w:space="0" w:color="auto"/>
              <w:right w:val="single" w:sz="4" w:space="0" w:color="auto"/>
            </w:tcBorders>
            <w:shd w:val="clear" w:color="auto" w:fill="auto"/>
            <w:noWrap/>
            <w:vAlign w:val="center"/>
            <w:hideMark/>
          </w:tcPr>
          <w:p w14:paraId="69F52A30" w14:textId="77777777" w:rsidR="00144A6D" w:rsidRPr="00806248" w:rsidRDefault="00144A6D" w:rsidP="004757EB">
            <w:pPr>
              <w:rPr>
                <w:rFonts w:cs="Arial"/>
                <w:color w:val="000000"/>
              </w:rPr>
            </w:pPr>
            <w:bookmarkStart w:id="755" w:name="_Toc114730933"/>
            <w:bookmarkStart w:id="756" w:name="_Toc114731844"/>
            <w:r w:rsidRPr="00806248">
              <w:rPr>
                <w:rFonts w:cs="Arial"/>
                <w:color w:val="000000"/>
              </w:rPr>
              <w:t>0x1E</w:t>
            </w:r>
            <w:bookmarkEnd w:id="755"/>
            <w:bookmarkEnd w:id="756"/>
          </w:p>
        </w:tc>
        <w:tc>
          <w:tcPr>
            <w:tcW w:w="705" w:type="pct"/>
            <w:tcBorders>
              <w:top w:val="nil"/>
              <w:left w:val="nil"/>
              <w:bottom w:val="single" w:sz="4" w:space="0" w:color="auto"/>
              <w:right w:val="single" w:sz="4" w:space="0" w:color="auto"/>
            </w:tcBorders>
            <w:shd w:val="clear" w:color="auto" w:fill="auto"/>
            <w:vAlign w:val="center"/>
            <w:hideMark/>
          </w:tcPr>
          <w:p w14:paraId="7D605391"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72E399"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926397" w14:textId="77777777" w:rsidR="00144A6D" w:rsidRPr="00806248" w:rsidRDefault="00144A6D" w:rsidP="004757EB">
            <w:pPr>
              <w:rPr>
                <w:rFonts w:cs="Arial"/>
                <w:color w:val="000000"/>
              </w:rPr>
            </w:pPr>
            <w:r w:rsidRPr="00806248">
              <w:rPr>
                <w:rFonts w:cs="Arial"/>
                <w:color w:val="000000"/>
              </w:rPr>
              <w:t> </w:t>
            </w:r>
          </w:p>
        </w:tc>
      </w:tr>
      <w:tr w:rsidR="00144A6D" w:rsidRPr="00806248" w14:paraId="1D74010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8C15550"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BF2A22C"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6445018" w14:textId="77777777" w:rsidR="00144A6D" w:rsidRPr="00806248" w:rsidRDefault="00144A6D" w:rsidP="004757EB">
            <w:pPr>
              <w:rPr>
                <w:rFonts w:cs="Arial"/>
                <w:color w:val="000000"/>
              </w:rPr>
            </w:pPr>
            <w:bookmarkStart w:id="757" w:name="_Toc114730934"/>
            <w:bookmarkStart w:id="758" w:name="_Toc114731845"/>
            <w:r w:rsidRPr="00806248">
              <w:rPr>
                <w:rFonts w:cs="Arial"/>
                <w:color w:val="000000"/>
              </w:rPr>
              <w:t>Faulty</w:t>
            </w:r>
            <w:bookmarkEnd w:id="757"/>
            <w:bookmarkEnd w:id="758"/>
          </w:p>
        </w:tc>
        <w:tc>
          <w:tcPr>
            <w:tcW w:w="466" w:type="pct"/>
            <w:tcBorders>
              <w:top w:val="nil"/>
              <w:left w:val="nil"/>
              <w:bottom w:val="single" w:sz="4" w:space="0" w:color="auto"/>
              <w:right w:val="single" w:sz="4" w:space="0" w:color="auto"/>
            </w:tcBorders>
            <w:shd w:val="clear" w:color="auto" w:fill="auto"/>
            <w:noWrap/>
            <w:vAlign w:val="center"/>
            <w:hideMark/>
          </w:tcPr>
          <w:p w14:paraId="15C187F5" w14:textId="77777777" w:rsidR="00144A6D" w:rsidRPr="00806248" w:rsidRDefault="00144A6D" w:rsidP="004757EB">
            <w:pPr>
              <w:rPr>
                <w:rFonts w:cs="Arial"/>
                <w:color w:val="000000"/>
              </w:rPr>
            </w:pPr>
            <w:bookmarkStart w:id="759" w:name="_Toc114730935"/>
            <w:bookmarkStart w:id="760" w:name="_Toc114731846"/>
            <w:r w:rsidRPr="00806248">
              <w:rPr>
                <w:rFonts w:cs="Arial"/>
                <w:color w:val="000000"/>
              </w:rPr>
              <w:t>0x1F</w:t>
            </w:r>
            <w:bookmarkEnd w:id="759"/>
            <w:bookmarkEnd w:id="760"/>
          </w:p>
        </w:tc>
        <w:tc>
          <w:tcPr>
            <w:tcW w:w="705" w:type="pct"/>
            <w:tcBorders>
              <w:top w:val="nil"/>
              <w:left w:val="nil"/>
              <w:bottom w:val="single" w:sz="4" w:space="0" w:color="auto"/>
              <w:right w:val="single" w:sz="4" w:space="0" w:color="auto"/>
            </w:tcBorders>
            <w:shd w:val="clear" w:color="auto" w:fill="auto"/>
            <w:vAlign w:val="center"/>
            <w:hideMark/>
          </w:tcPr>
          <w:p w14:paraId="3C89704F"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A66A46"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E480EFE" w14:textId="77777777" w:rsidR="00144A6D" w:rsidRPr="00806248" w:rsidRDefault="00144A6D" w:rsidP="004757EB">
            <w:pPr>
              <w:rPr>
                <w:rFonts w:cs="Arial"/>
                <w:color w:val="000000"/>
              </w:rPr>
            </w:pPr>
            <w:r w:rsidRPr="00806248">
              <w:rPr>
                <w:rFonts w:cs="Arial"/>
                <w:color w:val="000000"/>
              </w:rPr>
              <w:t> </w:t>
            </w:r>
          </w:p>
        </w:tc>
      </w:tr>
      <w:tr w:rsidR="00144A6D" w:rsidRPr="00806248" w14:paraId="6213E80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657A8A9" w14:textId="77777777" w:rsidR="00144A6D" w:rsidRPr="00806248" w:rsidRDefault="00144A6D" w:rsidP="004757EB">
            <w:pPr>
              <w:rPr>
                <w:rFonts w:cs="Arial"/>
                <w:color w:val="000000"/>
              </w:rPr>
            </w:pPr>
            <w:r w:rsidRPr="00806248">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6BEE0354"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502A69A" w14:textId="77777777" w:rsidR="00144A6D" w:rsidRPr="00806248" w:rsidRDefault="00144A6D" w:rsidP="004757EB">
            <w:pPr>
              <w:rPr>
                <w:rFonts w:cs="Arial"/>
                <w:color w:val="000000"/>
              </w:rPr>
            </w:pPr>
            <w:r w:rsidRPr="00806248">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71BE29CD"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7567EBB" w14:textId="77777777" w:rsidR="00144A6D" w:rsidRPr="00806248" w:rsidRDefault="00144A6D" w:rsidP="004757EB">
            <w:pPr>
              <w:rPr>
                <w:rFonts w:cs="Arial"/>
                <w:color w:val="000000"/>
              </w:rPr>
            </w:pPr>
            <w:r w:rsidRPr="00806248">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C489D15" w14:textId="77777777" w:rsidR="00144A6D" w:rsidRPr="00806248" w:rsidRDefault="00144A6D" w:rsidP="004757EB">
            <w:pPr>
              <w:rPr>
                <w:rFonts w:cs="Arial"/>
                <w:color w:val="000000"/>
              </w:rPr>
            </w:pPr>
            <w:r w:rsidRPr="00806248">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8BEFD9A" w14:textId="77777777" w:rsidR="00144A6D" w:rsidRPr="00806248" w:rsidRDefault="00144A6D" w:rsidP="004757EB">
            <w:pPr>
              <w:rPr>
                <w:rFonts w:cs="Arial"/>
                <w:color w:val="000000"/>
              </w:rPr>
            </w:pPr>
            <w:r w:rsidRPr="00806248">
              <w:rPr>
                <w:rFonts w:cs="Arial"/>
                <w:color w:val="000000"/>
              </w:rPr>
              <w:t> </w:t>
            </w:r>
          </w:p>
        </w:tc>
      </w:tr>
    </w:tbl>
    <w:p w14:paraId="30B8D0F3" w14:textId="77777777" w:rsidR="00144A6D" w:rsidRDefault="00144A6D" w:rsidP="00144A6D">
      <w:pPr>
        <w:rPr>
          <w:highlight w:val="yellow"/>
        </w:rPr>
      </w:pPr>
    </w:p>
    <w:p w14:paraId="3D34B88B" w14:textId="77777777" w:rsidR="00144A6D" w:rsidRPr="004A0800" w:rsidRDefault="00144A6D" w:rsidP="00144A6D">
      <w:pPr>
        <w:rPr>
          <w:b/>
          <w:bCs/>
          <w:iCs/>
        </w:rPr>
      </w:pPr>
      <w:r w:rsidRPr="004A0800">
        <w:rPr>
          <w:b/>
          <w:bCs/>
          <w:iCs/>
        </w:rPr>
        <w:t>HS3 CAN:</w:t>
      </w:r>
    </w:p>
    <w:tbl>
      <w:tblPr>
        <w:tblW w:w="5000" w:type="pct"/>
        <w:tblLook w:val="04A0" w:firstRow="1" w:lastRow="0" w:firstColumn="1" w:lastColumn="0" w:noHBand="0" w:noVBand="1"/>
      </w:tblPr>
      <w:tblGrid>
        <w:gridCol w:w="757"/>
        <w:gridCol w:w="2515"/>
        <w:gridCol w:w="1366"/>
        <w:gridCol w:w="1404"/>
        <w:gridCol w:w="1251"/>
        <w:gridCol w:w="1461"/>
        <w:gridCol w:w="1584"/>
      </w:tblGrid>
      <w:tr w:rsidR="00144A6D" w:rsidRPr="00834021" w14:paraId="5A2125B0" w14:textId="77777777" w:rsidTr="004757EB">
        <w:trPr>
          <w:trHeight w:val="499"/>
        </w:trPr>
        <w:tc>
          <w:tcPr>
            <w:tcW w:w="3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8842A" w14:textId="77777777" w:rsidR="00144A6D" w:rsidRPr="00834021" w:rsidRDefault="00144A6D" w:rsidP="004757EB">
            <w:pPr>
              <w:rPr>
                <w:rFonts w:cs="Arial"/>
                <w:b/>
                <w:bCs/>
                <w:color w:val="000000"/>
              </w:rPr>
            </w:pPr>
            <w:r w:rsidRPr="00834021">
              <w:rPr>
                <w:rFonts w:cs="Arial"/>
                <w:b/>
                <w:bCs/>
                <w:color w:val="000000"/>
              </w:rPr>
              <w:t>Msg Id</w:t>
            </w:r>
          </w:p>
        </w:tc>
        <w:tc>
          <w:tcPr>
            <w:tcW w:w="1520" w:type="pct"/>
            <w:tcBorders>
              <w:top w:val="single" w:sz="4" w:space="0" w:color="auto"/>
              <w:left w:val="nil"/>
              <w:bottom w:val="single" w:sz="4" w:space="0" w:color="auto"/>
              <w:right w:val="single" w:sz="4" w:space="0" w:color="auto"/>
            </w:tcBorders>
            <w:shd w:val="clear" w:color="auto" w:fill="auto"/>
            <w:vAlign w:val="center"/>
            <w:hideMark/>
          </w:tcPr>
          <w:p w14:paraId="381306AA" w14:textId="77777777" w:rsidR="00144A6D" w:rsidRPr="00834021" w:rsidRDefault="00144A6D" w:rsidP="004757EB">
            <w:pPr>
              <w:rPr>
                <w:rFonts w:cs="Arial"/>
                <w:b/>
                <w:bCs/>
                <w:color w:val="000000"/>
              </w:rPr>
            </w:pPr>
            <w:r w:rsidRPr="00834021">
              <w:rPr>
                <w:rFonts w:cs="Arial"/>
                <w:b/>
                <w:bCs/>
                <w:color w:val="000000"/>
              </w:rPr>
              <w:t>Description</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4CF38591" w14:textId="77777777" w:rsidR="00144A6D" w:rsidRPr="00834021" w:rsidRDefault="00144A6D" w:rsidP="004757EB">
            <w:pPr>
              <w:rPr>
                <w:rFonts w:cs="Arial"/>
                <w:b/>
                <w:bCs/>
                <w:color w:val="000000"/>
              </w:rPr>
            </w:pPr>
            <w:r w:rsidRPr="00834021">
              <w:rPr>
                <w:rFonts w:cs="Arial"/>
                <w:b/>
                <w:bCs/>
                <w:color w:val="000000"/>
              </w:rPr>
              <w:t>Detailed Meaning</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3557F567" w14:textId="77777777" w:rsidR="00144A6D" w:rsidRPr="00834021" w:rsidRDefault="00144A6D" w:rsidP="004757EB">
            <w:pPr>
              <w:rPr>
                <w:rFonts w:cs="Arial"/>
                <w:b/>
                <w:bCs/>
                <w:color w:val="000000"/>
              </w:rPr>
            </w:pPr>
            <w:r w:rsidRPr="00834021">
              <w:rPr>
                <w:rFonts w:cs="Arial"/>
                <w:b/>
                <w:bCs/>
                <w:color w:val="000000"/>
              </w:rPr>
              <w:t>State Encoded</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0A6E2F36" w14:textId="77777777" w:rsidR="00144A6D" w:rsidRPr="00834021" w:rsidRDefault="00144A6D" w:rsidP="004757EB">
            <w:pPr>
              <w:rPr>
                <w:rFonts w:cs="Arial"/>
                <w:b/>
                <w:bCs/>
                <w:color w:val="000000"/>
              </w:rPr>
            </w:pPr>
            <w:r w:rsidRPr="00834021">
              <w:rPr>
                <w:rFonts w:cs="Arial"/>
                <w:b/>
                <w:bCs/>
                <w:color w:val="000000"/>
              </w:rPr>
              <w:t>Transmitters</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4015E656" w14:textId="77777777" w:rsidR="00144A6D" w:rsidRPr="00834021" w:rsidRDefault="00144A6D" w:rsidP="004757EB">
            <w:pPr>
              <w:rPr>
                <w:rFonts w:cs="Arial"/>
                <w:b/>
                <w:bCs/>
                <w:color w:val="000000"/>
              </w:rPr>
            </w:pPr>
            <w:r w:rsidRPr="00834021">
              <w:rPr>
                <w:rFonts w:cs="Arial"/>
                <w:b/>
                <w:bCs/>
                <w:color w:val="000000"/>
              </w:rPr>
              <w:t>Signal Receivers</w:t>
            </w:r>
          </w:p>
        </w:tc>
        <w:tc>
          <w:tcPr>
            <w:tcW w:w="537" w:type="pct"/>
            <w:tcBorders>
              <w:top w:val="single" w:sz="4" w:space="0" w:color="auto"/>
              <w:left w:val="nil"/>
              <w:bottom w:val="single" w:sz="4" w:space="0" w:color="auto"/>
              <w:right w:val="single" w:sz="4" w:space="0" w:color="auto"/>
            </w:tcBorders>
            <w:shd w:val="clear" w:color="auto" w:fill="auto"/>
            <w:noWrap/>
            <w:vAlign w:val="center"/>
            <w:hideMark/>
          </w:tcPr>
          <w:p w14:paraId="2332422B" w14:textId="77777777" w:rsidR="00144A6D" w:rsidRPr="00834021" w:rsidRDefault="00144A6D" w:rsidP="004757EB">
            <w:pPr>
              <w:rPr>
                <w:rFonts w:cs="Arial"/>
                <w:b/>
                <w:bCs/>
                <w:color w:val="000000"/>
              </w:rPr>
            </w:pPr>
            <w:r w:rsidRPr="00834021">
              <w:rPr>
                <w:rFonts w:cs="Arial"/>
                <w:b/>
                <w:bCs/>
                <w:color w:val="000000"/>
              </w:rPr>
              <w:t>Send Type</w:t>
            </w:r>
          </w:p>
        </w:tc>
      </w:tr>
      <w:tr w:rsidR="00144A6D" w:rsidRPr="00834021" w14:paraId="45BC7738"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4AFC860" w14:textId="77777777" w:rsidR="00144A6D" w:rsidRPr="00834021" w:rsidRDefault="00144A6D" w:rsidP="004757EB">
            <w:pPr>
              <w:rPr>
                <w:rFonts w:cs="Arial"/>
                <w:color w:val="000000"/>
              </w:rPr>
            </w:pPr>
            <w:r w:rsidRPr="00834021">
              <w:rPr>
                <w:rFonts w:cs="Arial"/>
                <w:color w:val="000000"/>
              </w:rPr>
              <w:t>0x215</w:t>
            </w:r>
          </w:p>
        </w:tc>
        <w:tc>
          <w:tcPr>
            <w:tcW w:w="1520" w:type="pct"/>
            <w:tcBorders>
              <w:top w:val="nil"/>
              <w:left w:val="nil"/>
              <w:bottom w:val="single" w:sz="4" w:space="0" w:color="auto"/>
              <w:right w:val="single" w:sz="4" w:space="0" w:color="auto"/>
            </w:tcBorders>
            <w:shd w:val="clear" w:color="000000" w:fill="C0C0C0"/>
            <w:vAlign w:val="center"/>
            <w:hideMark/>
          </w:tcPr>
          <w:p w14:paraId="26A6D2E2" w14:textId="77777777" w:rsidR="00144A6D" w:rsidRPr="00834021" w:rsidRDefault="00144A6D" w:rsidP="004757EB">
            <w:pPr>
              <w:rPr>
                <w:rFonts w:cs="Arial"/>
                <w:color w:val="000000"/>
              </w:rPr>
            </w:pPr>
            <w:r w:rsidRPr="00834021">
              <w:rPr>
                <w:rFonts w:cs="Arial"/>
                <w:color w:val="000000"/>
              </w:rPr>
              <w:t>APIM_Send_Signals_2</w:t>
            </w:r>
          </w:p>
        </w:tc>
        <w:tc>
          <w:tcPr>
            <w:tcW w:w="705" w:type="pct"/>
            <w:tcBorders>
              <w:top w:val="nil"/>
              <w:left w:val="nil"/>
              <w:bottom w:val="single" w:sz="4" w:space="0" w:color="auto"/>
              <w:right w:val="single" w:sz="4" w:space="0" w:color="auto"/>
            </w:tcBorders>
            <w:shd w:val="clear" w:color="000000" w:fill="C0C0C0"/>
            <w:vAlign w:val="center"/>
            <w:hideMark/>
          </w:tcPr>
          <w:p w14:paraId="68F4F0EE"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7CBC99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00011AEC" w14:textId="77777777" w:rsidR="00144A6D" w:rsidRPr="00834021" w:rsidRDefault="00144A6D" w:rsidP="004757EB">
            <w:pPr>
              <w:rPr>
                <w:rFonts w:cs="Arial"/>
                <w:color w:val="000000"/>
              </w:rPr>
            </w:pPr>
            <w:r w:rsidRPr="00834021">
              <w:rPr>
                <w:rFonts w:cs="Arial"/>
                <w:color w:val="000000"/>
              </w:rPr>
              <w:t>APIM APIM_CDC APIM_CIM APIM_CISM</w:t>
            </w:r>
          </w:p>
        </w:tc>
        <w:tc>
          <w:tcPr>
            <w:tcW w:w="705" w:type="pct"/>
            <w:tcBorders>
              <w:top w:val="nil"/>
              <w:left w:val="nil"/>
              <w:bottom w:val="single" w:sz="4" w:space="0" w:color="auto"/>
              <w:right w:val="single" w:sz="4" w:space="0" w:color="auto"/>
            </w:tcBorders>
            <w:shd w:val="clear" w:color="000000" w:fill="C0C0C0"/>
            <w:vAlign w:val="center"/>
            <w:hideMark/>
          </w:tcPr>
          <w:p w14:paraId="45726F47" w14:textId="77777777" w:rsidR="00144A6D" w:rsidRPr="00834021" w:rsidRDefault="00144A6D" w:rsidP="004757EB">
            <w:pPr>
              <w:rPr>
                <w:rFonts w:cs="Arial"/>
                <w:color w:val="000000"/>
              </w:rPr>
            </w:pPr>
            <w:r w:rsidRPr="00834021">
              <w:rPr>
                <w:rFonts w:cs="Arial"/>
                <w:color w:val="000000"/>
              </w:rPr>
              <w:t xml:space="preserve">GWM   TRM_ITRM   </w:t>
            </w:r>
          </w:p>
        </w:tc>
        <w:tc>
          <w:tcPr>
            <w:tcW w:w="537" w:type="pct"/>
            <w:tcBorders>
              <w:top w:val="nil"/>
              <w:left w:val="nil"/>
              <w:bottom w:val="single" w:sz="4" w:space="0" w:color="auto"/>
              <w:right w:val="single" w:sz="4" w:space="0" w:color="auto"/>
            </w:tcBorders>
            <w:shd w:val="clear" w:color="000000" w:fill="C0C0C0"/>
            <w:noWrap/>
            <w:vAlign w:val="center"/>
            <w:hideMark/>
          </w:tcPr>
          <w:p w14:paraId="5223E2B1" w14:textId="77777777" w:rsidR="00144A6D" w:rsidRPr="00834021" w:rsidRDefault="00144A6D" w:rsidP="004757EB">
            <w:pPr>
              <w:rPr>
                <w:rFonts w:cs="Arial"/>
                <w:color w:val="000000"/>
              </w:rPr>
            </w:pPr>
            <w:r w:rsidRPr="00834021">
              <w:rPr>
                <w:rFonts w:cs="Arial"/>
                <w:color w:val="000000"/>
              </w:rPr>
              <w:t>Event Periodic</w:t>
            </w:r>
          </w:p>
        </w:tc>
      </w:tr>
      <w:tr w:rsidR="00144A6D" w:rsidRPr="00834021" w14:paraId="6D04B2B1"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366DC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51EE567" w14:textId="77777777" w:rsidR="00144A6D" w:rsidRPr="00834021" w:rsidRDefault="00144A6D" w:rsidP="004757EB">
            <w:pPr>
              <w:rPr>
                <w:rFonts w:cs="Arial"/>
                <w:color w:val="000000"/>
              </w:rPr>
            </w:pPr>
            <w:bookmarkStart w:id="761" w:name="_Toc114730936"/>
            <w:bookmarkStart w:id="762" w:name="_Toc114731847"/>
            <w:r w:rsidRPr="00834021">
              <w:rPr>
                <w:rFonts w:cs="Arial"/>
                <w:color w:val="000000"/>
              </w:rPr>
              <w:t>LghtAmbDrvMde_D_Rq</w:t>
            </w:r>
            <w:bookmarkEnd w:id="761"/>
            <w:bookmarkEnd w:id="762"/>
          </w:p>
        </w:tc>
        <w:tc>
          <w:tcPr>
            <w:tcW w:w="705" w:type="pct"/>
            <w:tcBorders>
              <w:top w:val="nil"/>
              <w:left w:val="nil"/>
              <w:bottom w:val="single" w:sz="4" w:space="0" w:color="auto"/>
              <w:right w:val="single" w:sz="4" w:space="0" w:color="auto"/>
            </w:tcBorders>
            <w:shd w:val="clear" w:color="auto" w:fill="auto"/>
            <w:vAlign w:val="center"/>
            <w:hideMark/>
          </w:tcPr>
          <w:p w14:paraId="4D538665"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857B2B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6F46FA" w14:textId="77777777" w:rsidR="00144A6D" w:rsidRPr="00834021" w:rsidRDefault="00144A6D" w:rsidP="004757EB">
            <w:pPr>
              <w:rPr>
                <w:rFonts w:cs="Arial"/>
                <w:color w:val="000000"/>
              </w:rPr>
            </w:pPr>
            <w:bookmarkStart w:id="763" w:name="_Toc114730937"/>
            <w:bookmarkStart w:id="764" w:name="_Toc114731848"/>
            <w:r w:rsidRPr="00834021">
              <w:rPr>
                <w:rFonts w:cs="Arial"/>
                <w:color w:val="000000"/>
              </w:rPr>
              <w:t>APIM APIM_CDC APIM_CIM APIM_CISM</w:t>
            </w:r>
            <w:bookmarkEnd w:id="763"/>
            <w:bookmarkEnd w:id="764"/>
          </w:p>
        </w:tc>
        <w:tc>
          <w:tcPr>
            <w:tcW w:w="705" w:type="pct"/>
            <w:tcBorders>
              <w:top w:val="nil"/>
              <w:left w:val="nil"/>
              <w:bottom w:val="single" w:sz="4" w:space="0" w:color="auto"/>
              <w:right w:val="single" w:sz="4" w:space="0" w:color="auto"/>
            </w:tcBorders>
            <w:shd w:val="clear" w:color="auto" w:fill="auto"/>
            <w:vAlign w:val="center"/>
            <w:hideMark/>
          </w:tcPr>
          <w:p w14:paraId="0302EFBE" w14:textId="77777777" w:rsidR="00144A6D" w:rsidRPr="00834021" w:rsidRDefault="00144A6D" w:rsidP="004757EB">
            <w:pPr>
              <w:rPr>
                <w:rFonts w:cs="Arial"/>
                <w:color w:val="000000"/>
              </w:rPr>
            </w:pPr>
            <w:bookmarkStart w:id="765" w:name="_Toc114730938"/>
            <w:bookmarkStart w:id="766" w:name="_Toc114731849"/>
            <w:r w:rsidRPr="00834021">
              <w:rPr>
                <w:rFonts w:cs="Arial"/>
                <w:color w:val="000000"/>
              </w:rPr>
              <w:t>GWM</w:t>
            </w:r>
            <w:bookmarkEnd w:id="765"/>
            <w:bookmarkEnd w:id="766"/>
          </w:p>
        </w:tc>
        <w:tc>
          <w:tcPr>
            <w:tcW w:w="537" w:type="pct"/>
            <w:tcBorders>
              <w:top w:val="nil"/>
              <w:left w:val="nil"/>
              <w:bottom w:val="single" w:sz="4" w:space="0" w:color="auto"/>
              <w:right w:val="single" w:sz="4" w:space="0" w:color="auto"/>
            </w:tcBorders>
            <w:shd w:val="clear" w:color="auto" w:fill="auto"/>
            <w:noWrap/>
            <w:vAlign w:val="center"/>
            <w:hideMark/>
          </w:tcPr>
          <w:p w14:paraId="22B3F683" w14:textId="77777777" w:rsidR="00144A6D" w:rsidRPr="00834021" w:rsidRDefault="00144A6D" w:rsidP="004757EB">
            <w:pPr>
              <w:rPr>
                <w:rFonts w:cs="Arial"/>
                <w:color w:val="000000"/>
              </w:rPr>
            </w:pPr>
            <w:bookmarkStart w:id="767" w:name="_Toc114730939"/>
            <w:bookmarkStart w:id="768" w:name="_Toc114731850"/>
            <w:r w:rsidRPr="00834021">
              <w:rPr>
                <w:rFonts w:cs="Arial"/>
                <w:color w:val="000000"/>
              </w:rPr>
              <w:t>OnChange</w:t>
            </w:r>
            <w:bookmarkEnd w:id="767"/>
            <w:bookmarkEnd w:id="768"/>
          </w:p>
        </w:tc>
      </w:tr>
      <w:tr w:rsidR="00144A6D" w:rsidRPr="00834021" w14:paraId="4EFA9C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8481C7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17A191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206E5A" w14:textId="77777777" w:rsidR="00144A6D" w:rsidRPr="00834021" w:rsidRDefault="00144A6D" w:rsidP="004757EB">
            <w:pPr>
              <w:rPr>
                <w:rFonts w:cs="Arial"/>
                <w:color w:val="000000"/>
              </w:rPr>
            </w:pPr>
            <w:bookmarkStart w:id="769" w:name="_Toc114730940"/>
            <w:bookmarkStart w:id="770" w:name="_Toc114731851"/>
            <w:r w:rsidRPr="00834021">
              <w:rPr>
                <w:rFonts w:cs="Arial"/>
                <w:color w:val="000000"/>
              </w:rPr>
              <w:t>Null</w:t>
            </w:r>
            <w:bookmarkEnd w:id="769"/>
            <w:bookmarkEnd w:id="770"/>
          </w:p>
        </w:tc>
        <w:tc>
          <w:tcPr>
            <w:tcW w:w="466" w:type="pct"/>
            <w:tcBorders>
              <w:top w:val="nil"/>
              <w:left w:val="nil"/>
              <w:bottom w:val="single" w:sz="4" w:space="0" w:color="auto"/>
              <w:right w:val="single" w:sz="4" w:space="0" w:color="auto"/>
            </w:tcBorders>
            <w:shd w:val="clear" w:color="auto" w:fill="auto"/>
            <w:noWrap/>
            <w:vAlign w:val="center"/>
            <w:hideMark/>
          </w:tcPr>
          <w:p w14:paraId="5B364FFB" w14:textId="77777777" w:rsidR="00144A6D" w:rsidRPr="00834021" w:rsidRDefault="00144A6D" w:rsidP="004757EB">
            <w:pPr>
              <w:rPr>
                <w:rFonts w:cs="Arial"/>
                <w:color w:val="000000"/>
              </w:rPr>
            </w:pPr>
            <w:bookmarkStart w:id="771" w:name="_Toc114730941"/>
            <w:bookmarkStart w:id="772" w:name="_Toc114731852"/>
            <w:r w:rsidRPr="00834021">
              <w:rPr>
                <w:rFonts w:cs="Arial"/>
                <w:color w:val="000000"/>
              </w:rPr>
              <w:t>0x0</w:t>
            </w:r>
            <w:bookmarkEnd w:id="771"/>
            <w:bookmarkEnd w:id="772"/>
          </w:p>
        </w:tc>
        <w:tc>
          <w:tcPr>
            <w:tcW w:w="705" w:type="pct"/>
            <w:tcBorders>
              <w:top w:val="nil"/>
              <w:left w:val="nil"/>
              <w:bottom w:val="single" w:sz="4" w:space="0" w:color="auto"/>
              <w:right w:val="single" w:sz="4" w:space="0" w:color="auto"/>
            </w:tcBorders>
            <w:shd w:val="clear" w:color="auto" w:fill="auto"/>
            <w:vAlign w:val="center"/>
            <w:hideMark/>
          </w:tcPr>
          <w:p w14:paraId="4DA72F7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D5D06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2A92B9B" w14:textId="77777777" w:rsidR="00144A6D" w:rsidRPr="00834021" w:rsidRDefault="00144A6D" w:rsidP="004757EB">
            <w:pPr>
              <w:rPr>
                <w:rFonts w:cs="Arial"/>
                <w:color w:val="000000"/>
              </w:rPr>
            </w:pPr>
            <w:r w:rsidRPr="00834021">
              <w:rPr>
                <w:rFonts w:cs="Arial"/>
                <w:color w:val="000000"/>
              </w:rPr>
              <w:t> </w:t>
            </w:r>
          </w:p>
        </w:tc>
      </w:tr>
      <w:tr w:rsidR="00144A6D" w:rsidRPr="00834021" w14:paraId="0DE2AB4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F53718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F3758B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53CE2E" w14:textId="77777777" w:rsidR="00144A6D" w:rsidRPr="00834021" w:rsidRDefault="00144A6D" w:rsidP="004757EB">
            <w:pPr>
              <w:rPr>
                <w:rFonts w:cs="Arial"/>
                <w:color w:val="000000"/>
              </w:rPr>
            </w:pPr>
            <w:bookmarkStart w:id="773" w:name="_Toc114730942"/>
            <w:bookmarkStart w:id="774" w:name="_Toc114731853"/>
            <w:r w:rsidRPr="00834021">
              <w:rPr>
                <w:rFonts w:cs="Arial"/>
                <w:color w:val="000000"/>
              </w:rPr>
              <w:t>Manual</w:t>
            </w:r>
            <w:bookmarkEnd w:id="773"/>
            <w:bookmarkEnd w:id="774"/>
          </w:p>
        </w:tc>
        <w:tc>
          <w:tcPr>
            <w:tcW w:w="466" w:type="pct"/>
            <w:tcBorders>
              <w:top w:val="nil"/>
              <w:left w:val="nil"/>
              <w:bottom w:val="single" w:sz="4" w:space="0" w:color="auto"/>
              <w:right w:val="single" w:sz="4" w:space="0" w:color="auto"/>
            </w:tcBorders>
            <w:shd w:val="clear" w:color="auto" w:fill="auto"/>
            <w:noWrap/>
            <w:vAlign w:val="center"/>
            <w:hideMark/>
          </w:tcPr>
          <w:p w14:paraId="2F19A928" w14:textId="77777777" w:rsidR="00144A6D" w:rsidRPr="00834021" w:rsidRDefault="00144A6D" w:rsidP="004757EB">
            <w:pPr>
              <w:rPr>
                <w:rFonts w:cs="Arial"/>
                <w:color w:val="000000"/>
              </w:rPr>
            </w:pPr>
            <w:bookmarkStart w:id="775" w:name="_Toc114730943"/>
            <w:bookmarkStart w:id="776" w:name="_Toc114731854"/>
            <w:r w:rsidRPr="00834021">
              <w:rPr>
                <w:rFonts w:cs="Arial"/>
                <w:color w:val="000000"/>
              </w:rPr>
              <w:t>0x1</w:t>
            </w:r>
            <w:bookmarkEnd w:id="775"/>
            <w:bookmarkEnd w:id="776"/>
          </w:p>
        </w:tc>
        <w:tc>
          <w:tcPr>
            <w:tcW w:w="705" w:type="pct"/>
            <w:tcBorders>
              <w:top w:val="nil"/>
              <w:left w:val="nil"/>
              <w:bottom w:val="single" w:sz="4" w:space="0" w:color="auto"/>
              <w:right w:val="single" w:sz="4" w:space="0" w:color="auto"/>
            </w:tcBorders>
            <w:shd w:val="clear" w:color="auto" w:fill="auto"/>
            <w:vAlign w:val="center"/>
            <w:hideMark/>
          </w:tcPr>
          <w:p w14:paraId="067B335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6D088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4EC721D" w14:textId="77777777" w:rsidR="00144A6D" w:rsidRPr="00834021" w:rsidRDefault="00144A6D" w:rsidP="004757EB">
            <w:pPr>
              <w:rPr>
                <w:rFonts w:cs="Arial"/>
                <w:color w:val="000000"/>
              </w:rPr>
            </w:pPr>
            <w:r w:rsidRPr="00834021">
              <w:rPr>
                <w:rFonts w:cs="Arial"/>
                <w:color w:val="000000"/>
              </w:rPr>
              <w:t> </w:t>
            </w:r>
          </w:p>
        </w:tc>
      </w:tr>
      <w:tr w:rsidR="00144A6D" w:rsidRPr="00834021" w14:paraId="4B16BE9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D1E6D0" w14:textId="77777777" w:rsidR="00144A6D" w:rsidRPr="00834021" w:rsidRDefault="00144A6D" w:rsidP="004757EB">
            <w:pPr>
              <w:rPr>
                <w:rFonts w:cs="Arial"/>
                <w:color w:val="000000"/>
              </w:rPr>
            </w:pPr>
            <w:r w:rsidRPr="00834021">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4E90847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37A1D4" w14:textId="77777777" w:rsidR="00144A6D" w:rsidRPr="00834021" w:rsidRDefault="00144A6D" w:rsidP="004757EB">
            <w:pPr>
              <w:rPr>
                <w:rFonts w:cs="Arial"/>
                <w:color w:val="000000"/>
              </w:rPr>
            </w:pPr>
            <w:bookmarkStart w:id="777" w:name="_Toc114730944"/>
            <w:bookmarkStart w:id="778" w:name="_Toc114731855"/>
            <w:r w:rsidRPr="00834021">
              <w:rPr>
                <w:rFonts w:cs="Arial"/>
                <w:color w:val="000000"/>
              </w:rPr>
              <w:t>Automatic</w:t>
            </w:r>
            <w:bookmarkEnd w:id="777"/>
            <w:bookmarkEnd w:id="778"/>
          </w:p>
        </w:tc>
        <w:tc>
          <w:tcPr>
            <w:tcW w:w="466" w:type="pct"/>
            <w:tcBorders>
              <w:top w:val="nil"/>
              <w:left w:val="nil"/>
              <w:bottom w:val="single" w:sz="4" w:space="0" w:color="auto"/>
              <w:right w:val="single" w:sz="4" w:space="0" w:color="auto"/>
            </w:tcBorders>
            <w:shd w:val="clear" w:color="auto" w:fill="auto"/>
            <w:noWrap/>
            <w:vAlign w:val="center"/>
            <w:hideMark/>
          </w:tcPr>
          <w:p w14:paraId="06480382" w14:textId="77777777" w:rsidR="00144A6D" w:rsidRPr="00834021" w:rsidRDefault="00144A6D" w:rsidP="004757EB">
            <w:pPr>
              <w:rPr>
                <w:rFonts w:cs="Arial"/>
                <w:color w:val="000000"/>
              </w:rPr>
            </w:pPr>
            <w:bookmarkStart w:id="779" w:name="_Toc114730945"/>
            <w:bookmarkStart w:id="780" w:name="_Toc114731856"/>
            <w:r w:rsidRPr="00834021">
              <w:rPr>
                <w:rFonts w:cs="Arial"/>
                <w:color w:val="000000"/>
              </w:rPr>
              <w:t>0x2</w:t>
            </w:r>
            <w:bookmarkEnd w:id="779"/>
            <w:bookmarkEnd w:id="780"/>
          </w:p>
        </w:tc>
        <w:tc>
          <w:tcPr>
            <w:tcW w:w="705" w:type="pct"/>
            <w:tcBorders>
              <w:top w:val="nil"/>
              <w:left w:val="nil"/>
              <w:bottom w:val="single" w:sz="4" w:space="0" w:color="auto"/>
              <w:right w:val="single" w:sz="4" w:space="0" w:color="auto"/>
            </w:tcBorders>
            <w:shd w:val="clear" w:color="auto" w:fill="auto"/>
            <w:vAlign w:val="center"/>
            <w:hideMark/>
          </w:tcPr>
          <w:p w14:paraId="13BB3C4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103AC5C"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4F80CFA" w14:textId="77777777" w:rsidR="00144A6D" w:rsidRPr="00834021" w:rsidRDefault="00144A6D" w:rsidP="004757EB">
            <w:pPr>
              <w:rPr>
                <w:rFonts w:cs="Arial"/>
                <w:color w:val="000000"/>
              </w:rPr>
            </w:pPr>
            <w:r w:rsidRPr="00834021">
              <w:rPr>
                <w:rFonts w:cs="Arial"/>
                <w:color w:val="000000"/>
              </w:rPr>
              <w:t> </w:t>
            </w:r>
          </w:p>
        </w:tc>
      </w:tr>
      <w:tr w:rsidR="00144A6D" w:rsidRPr="00834021" w14:paraId="73BDE64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299A22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AEEBE7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40C835C" w14:textId="77777777" w:rsidR="00144A6D" w:rsidRPr="00834021" w:rsidRDefault="00144A6D" w:rsidP="004757EB">
            <w:pPr>
              <w:rPr>
                <w:rFonts w:cs="Arial"/>
                <w:color w:val="000000"/>
              </w:rPr>
            </w:pPr>
            <w:bookmarkStart w:id="781" w:name="_Toc114730946"/>
            <w:bookmarkStart w:id="782" w:name="_Toc114731857"/>
            <w:r w:rsidRPr="00834021">
              <w:rPr>
                <w:rFonts w:cs="Arial"/>
                <w:color w:val="000000"/>
              </w:rPr>
              <w:t>NotUsed</w:t>
            </w:r>
            <w:bookmarkEnd w:id="781"/>
            <w:bookmarkEnd w:id="782"/>
          </w:p>
        </w:tc>
        <w:tc>
          <w:tcPr>
            <w:tcW w:w="466" w:type="pct"/>
            <w:tcBorders>
              <w:top w:val="nil"/>
              <w:left w:val="nil"/>
              <w:bottom w:val="single" w:sz="4" w:space="0" w:color="auto"/>
              <w:right w:val="single" w:sz="4" w:space="0" w:color="auto"/>
            </w:tcBorders>
            <w:shd w:val="clear" w:color="auto" w:fill="auto"/>
            <w:noWrap/>
            <w:vAlign w:val="center"/>
            <w:hideMark/>
          </w:tcPr>
          <w:p w14:paraId="7F1854DB" w14:textId="77777777" w:rsidR="00144A6D" w:rsidRPr="00834021" w:rsidRDefault="00144A6D" w:rsidP="004757EB">
            <w:pPr>
              <w:rPr>
                <w:rFonts w:cs="Arial"/>
                <w:color w:val="000000"/>
              </w:rPr>
            </w:pPr>
            <w:bookmarkStart w:id="783" w:name="_Toc114730947"/>
            <w:bookmarkStart w:id="784" w:name="_Toc114731858"/>
            <w:r w:rsidRPr="00834021">
              <w:rPr>
                <w:rFonts w:cs="Arial"/>
                <w:color w:val="000000"/>
              </w:rPr>
              <w:t>0x3</w:t>
            </w:r>
            <w:bookmarkEnd w:id="783"/>
            <w:bookmarkEnd w:id="784"/>
          </w:p>
        </w:tc>
        <w:tc>
          <w:tcPr>
            <w:tcW w:w="705" w:type="pct"/>
            <w:tcBorders>
              <w:top w:val="nil"/>
              <w:left w:val="nil"/>
              <w:bottom w:val="single" w:sz="4" w:space="0" w:color="auto"/>
              <w:right w:val="single" w:sz="4" w:space="0" w:color="auto"/>
            </w:tcBorders>
            <w:shd w:val="clear" w:color="auto" w:fill="auto"/>
            <w:vAlign w:val="center"/>
            <w:hideMark/>
          </w:tcPr>
          <w:p w14:paraId="637C601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57F99BE"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B39CEC2" w14:textId="77777777" w:rsidR="00144A6D" w:rsidRPr="00834021" w:rsidRDefault="00144A6D" w:rsidP="004757EB">
            <w:pPr>
              <w:rPr>
                <w:rFonts w:cs="Arial"/>
                <w:color w:val="000000"/>
              </w:rPr>
            </w:pPr>
            <w:r w:rsidRPr="00834021">
              <w:rPr>
                <w:rFonts w:cs="Arial"/>
                <w:color w:val="000000"/>
              </w:rPr>
              <w:t> </w:t>
            </w:r>
          </w:p>
        </w:tc>
      </w:tr>
      <w:tr w:rsidR="00144A6D" w:rsidRPr="00834021" w14:paraId="291EED9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738311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1C056F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AD3FA45"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135150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C74F0B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D44167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81DC517" w14:textId="77777777" w:rsidR="00144A6D" w:rsidRPr="00834021" w:rsidRDefault="00144A6D" w:rsidP="004757EB">
            <w:pPr>
              <w:rPr>
                <w:rFonts w:cs="Arial"/>
                <w:color w:val="000000"/>
              </w:rPr>
            </w:pPr>
            <w:r w:rsidRPr="00834021">
              <w:rPr>
                <w:rFonts w:cs="Arial"/>
                <w:color w:val="000000"/>
              </w:rPr>
              <w:t> </w:t>
            </w:r>
          </w:p>
        </w:tc>
      </w:tr>
      <w:tr w:rsidR="00144A6D" w:rsidRPr="00834021" w14:paraId="3710007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28E1CAA" w14:textId="77777777" w:rsidR="00144A6D" w:rsidRPr="00834021" w:rsidRDefault="00144A6D" w:rsidP="004757EB">
            <w:pPr>
              <w:rPr>
                <w:rFonts w:cs="Arial"/>
                <w:color w:val="000000"/>
              </w:rPr>
            </w:pPr>
            <w:r w:rsidRPr="00834021">
              <w:rPr>
                <w:rFonts w:cs="Arial"/>
                <w:color w:val="000000"/>
              </w:rPr>
              <w:t>0x2A5</w:t>
            </w:r>
          </w:p>
        </w:tc>
        <w:tc>
          <w:tcPr>
            <w:tcW w:w="1520" w:type="pct"/>
            <w:tcBorders>
              <w:top w:val="nil"/>
              <w:left w:val="nil"/>
              <w:bottom w:val="single" w:sz="4" w:space="0" w:color="auto"/>
              <w:right w:val="single" w:sz="4" w:space="0" w:color="auto"/>
            </w:tcBorders>
            <w:shd w:val="clear" w:color="000000" w:fill="C0C0C0"/>
            <w:vAlign w:val="center"/>
            <w:hideMark/>
          </w:tcPr>
          <w:p w14:paraId="40EE78EE" w14:textId="77777777" w:rsidR="00144A6D" w:rsidRPr="00834021" w:rsidRDefault="00144A6D" w:rsidP="004757EB">
            <w:pPr>
              <w:rPr>
                <w:rFonts w:cs="Arial"/>
                <w:color w:val="000000"/>
              </w:rPr>
            </w:pPr>
            <w:r w:rsidRPr="00834021">
              <w:rPr>
                <w:rFonts w:cs="Arial"/>
                <w:color w:val="000000"/>
              </w:rPr>
              <w:t>Rear_Climate_Data3</w:t>
            </w:r>
          </w:p>
        </w:tc>
        <w:tc>
          <w:tcPr>
            <w:tcW w:w="705" w:type="pct"/>
            <w:tcBorders>
              <w:top w:val="nil"/>
              <w:left w:val="nil"/>
              <w:bottom w:val="single" w:sz="4" w:space="0" w:color="auto"/>
              <w:right w:val="single" w:sz="4" w:space="0" w:color="auto"/>
            </w:tcBorders>
            <w:shd w:val="clear" w:color="000000" w:fill="C0C0C0"/>
            <w:vAlign w:val="center"/>
            <w:hideMark/>
          </w:tcPr>
          <w:p w14:paraId="17A20DC4"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EF6E0B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0185F8B" w14:textId="77777777" w:rsidR="00144A6D" w:rsidRPr="00834021" w:rsidRDefault="00144A6D" w:rsidP="004757EB">
            <w:pPr>
              <w:rPr>
                <w:rFonts w:cs="Arial"/>
                <w:color w:val="000000"/>
              </w:rPr>
            </w:pPr>
            <w:r w:rsidRPr="00834021">
              <w:rPr>
                <w:rFonts w:cs="Arial"/>
                <w:color w:val="000000"/>
              </w:rPr>
              <w:t>RACM_RCIM</w:t>
            </w:r>
          </w:p>
        </w:tc>
        <w:tc>
          <w:tcPr>
            <w:tcW w:w="705" w:type="pct"/>
            <w:tcBorders>
              <w:top w:val="nil"/>
              <w:left w:val="nil"/>
              <w:bottom w:val="single" w:sz="4" w:space="0" w:color="auto"/>
              <w:right w:val="single" w:sz="4" w:space="0" w:color="auto"/>
            </w:tcBorders>
            <w:shd w:val="clear" w:color="000000" w:fill="C0C0C0"/>
            <w:vAlign w:val="center"/>
            <w:hideMark/>
          </w:tcPr>
          <w:p w14:paraId="621629C4" w14:textId="77777777" w:rsidR="00144A6D" w:rsidRPr="00834021" w:rsidRDefault="00144A6D" w:rsidP="004757EB">
            <w:pPr>
              <w:rPr>
                <w:rFonts w:cs="Arial"/>
                <w:color w:val="000000"/>
              </w:rPr>
            </w:pPr>
            <w:r w:rsidRPr="00834021">
              <w:rPr>
                <w:rFonts w:cs="Arial"/>
                <w:color w:val="000000"/>
              </w:rPr>
              <w:t xml:space="preserve">GWM   </w:t>
            </w:r>
          </w:p>
        </w:tc>
        <w:tc>
          <w:tcPr>
            <w:tcW w:w="537" w:type="pct"/>
            <w:tcBorders>
              <w:top w:val="nil"/>
              <w:left w:val="nil"/>
              <w:bottom w:val="single" w:sz="4" w:space="0" w:color="auto"/>
              <w:right w:val="single" w:sz="4" w:space="0" w:color="auto"/>
            </w:tcBorders>
            <w:shd w:val="clear" w:color="000000" w:fill="C0C0C0"/>
            <w:noWrap/>
            <w:vAlign w:val="center"/>
            <w:hideMark/>
          </w:tcPr>
          <w:p w14:paraId="074D2EFB" w14:textId="77777777" w:rsidR="00144A6D" w:rsidRPr="00834021" w:rsidRDefault="00144A6D" w:rsidP="004757EB">
            <w:pPr>
              <w:rPr>
                <w:rFonts w:cs="Arial"/>
                <w:color w:val="000000"/>
              </w:rPr>
            </w:pPr>
            <w:r w:rsidRPr="00834021">
              <w:rPr>
                <w:rFonts w:cs="Arial"/>
                <w:color w:val="000000"/>
              </w:rPr>
              <w:t>Event Periodic</w:t>
            </w:r>
          </w:p>
        </w:tc>
      </w:tr>
      <w:tr w:rsidR="00144A6D" w:rsidRPr="00834021" w14:paraId="072C914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EDBDC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A9737A3" w14:textId="77777777" w:rsidR="00144A6D" w:rsidRPr="00834021" w:rsidRDefault="00144A6D" w:rsidP="004757EB">
            <w:pPr>
              <w:rPr>
                <w:rFonts w:cs="Arial"/>
                <w:color w:val="000000"/>
              </w:rPr>
            </w:pPr>
            <w:bookmarkStart w:id="785" w:name="_Toc114730948"/>
            <w:bookmarkStart w:id="786" w:name="_Toc114731859"/>
            <w:r w:rsidRPr="00834021">
              <w:rPr>
                <w:rFonts w:cs="Arial"/>
                <w:color w:val="000000"/>
              </w:rPr>
              <w:t>LghtAmbColr_No_Rq</w:t>
            </w:r>
            <w:bookmarkEnd w:id="785"/>
            <w:bookmarkEnd w:id="786"/>
          </w:p>
        </w:tc>
        <w:tc>
          <w:tcPr>
            <w:tcW w:w="705" w:type="pct"/>
            <w:tcBorders>
              <w:top w:val="nil"/>
              <w:left w:val="nil"/>
              <w:bottom w:val="single" w:sz="4" w:space="0" w:color="auto"/>
              <w:right w:val="single" w:sz="4" w:space="0" w:color="auto"/>
            </w:tcBorders>
            <w:shd w:val="clear" w:color="auto" w:fill="auto"/>
            <w:vAlign w:val="center"/>
            <w:hideMark/>
          </w:tcPr>
          <w:p w14:paraId="463E6439"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6297A9C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F595E01" w14:textId="77777777" w:rsidR="00144A6D" w:rsidRPr="00834021" w:rsidRDefault="00144A6D" w:rsidP="004757EB">
            <w:pPr>
              <w:rPr>
                <w:rFonts w:cs="Arial"/>
                <w:color w:val="000000"/>
              </w:rPr>
            </w:pPr>
            <w:bookmarkStart w:id="787" w:name="_Toc114730949"/>
            <w:bookmarkStart w:id="788" w:name="_Toc114731860"/>
            <w:r w:rsidRPr="00834021">
              <w:rPr>
                <w:rFonts w:cs="Arial"/>
                <w:color w:val="000000"/>
              </w:rPr>
              <w:t>RACM_RCIM</w:t>
            </w:r>
            <w:bookmarkEnd w:id="787"/>
            <w:bookmarkEnd w:id="788"/>
          </w:p>
        </w:tc>
        <w:tc>
          <w:tcPr>
            <w:tcW w:w="705" w:type="pct"/>
            <w:tcBorders>
              <w:top w:val="nil"/>
              <w:left w:val="nil"/>
              <w:bottom w:val="single" w:sz="4" w:space="0" w:color="auto"/>
              <w:right w:val="single" w:sz="4" w:space="0" w:color="auto"/>
            </w:tcBorders>
            <w:shd w:val="clear" w:color="auto" w:fill="auto"/>
            <w:vAlign w:val="center"/>
            <w:hideMark/>
          </w:tcPr>
          <w:p w14:paraId="52785256" w14:textId="77777777" w:rsidR="00144A6D" w:rsidRPr="00834021" w:rsidRDefault="00144A6D" w:rsidP="004757EB">
            <w:pPr>
              <w:rPr>
                <w:rFonts w:cs="Arial"/>
                <w:color w:val="000000"/>
              </w:rPr>
            </w:pPr>
            <w:bookmarkStart w:id="789" w:name="_Toc114730950"/>
            <w:bookmarkStart w:id="790" w:name="_Toc114731861"/>
            <w:r w:rsidRPr="00834021">
              <w:rPr>
                <w:rFonts w:cs="Arial"/>
                <w:color w:val="000000"/>
              </w:rPr>
              <w:t>GWM</w:t>
            </w:r>
            <w:bookmarkEnd w:id="789"/>
            <w:bookmarkEnd w:id="790"/>
          </w:p>
        </w:tc>
        <w:tc>
          <w:tcPr>
            <w:tcW w:w="537" w:type="pct"/>
            <w:tcBorders>
              <w:top w:val="nil"/>
              <w:left w:val="nil"/>
              <w:bottom w:val="single" w:sz="4" w:space="0" w:color="auto"/>
              <w:right w:val="single" w:sz="4" w:space="0" w:color="auto"/>
            </w:tcBorders>
            <w:shd w:val="clear" w:color="auto" w:fill="auto"/>
            <w:noWrap/>
            <w:vAlign w:val="center"/>
            <w:hideMark/>
          </w:tcPr>
          <w:p w14:paraId="6CFB7E63" w14:textId="77777777" w:rsidR="00144A6D" w:rsidRPr="00834021" w:rsidRDefault="00144A6D" w:rsidP="004757EB">
            <w:pPr>
              <w:rPr>
                <w:rFonts w:cs="Arial"/>
                <w:color w:val="000000"/>
              </w:rPr>
            </w:pPr>
            <w:bookmarkStart w:id="791" w:name="_Toc114730951"/>
            <w:bookmarkStart w:id="792" w:name="_Toc114731862"/>
            <w:r w:rsidRPr="00834021">
              <w:rPr>
                <w:rFonts w:cs="Arial"/>
                <w:color w:val="000000"/>
              </w:rPr>
              <w:t>OnChange</w:t>
            </w:r>
            <w:bookmarkEnd w:id="791"/>
            <w:bookmarkEnd w:id="792"/>
          </w:p>
        </w:tc>
      </w:tr>
      <w:tr w:rsidR="00144A6D" w:rsidRPr="00834021" w14:paraId="5E5174A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3CF223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4C5FAF3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DD246D3"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56F3BEB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FE7E61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E73E7DC"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F92D065" w14:textId="77777777" w:rsidR="00144A6D" w:rsidRPr="00834021" w:rsidRDefault="00144A6D" w:rsidP="004757EB">
            <w:pPr>
              <w:rPr>
                <w:rFonts w:cs="Arial"/>
                <w:color w:val="000000"/>
              </w:rPr>
            </w:pPr>
            <w:r w:rsidRPr="00834021">
              <w:rPr>
                <w:rFonts w:cs="Arial"/>
                <w:color w:val="000000"/>
              </w:rPr>
              <w:t> </w:t>
            </w:r>
          </w:p>
        </w:tc>
      </w:tr>
      <w:tr w:rsidR="00144A6D" w:rsidRPr="00834021" w14:paraId="1CD1B2A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5F41854"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0565889" w14:textId="77777777" w:rsidR="00144A6D" w:rsidRPr="00834021" w:rsidRDefault="00144A6D" w:rsidP="004757EB">
            <w:pPr>
              <w:rPr>
                <w:rFonts w:cs="Arial"/>
                <w:color w:val="000000"/>
              </w:rPr>
            </w:pPr>
            <w:bookmarkStart w:id="793" w:name="_Toc114730952"/>
            <w:bookmarkStart w:id="794" w:name="_Toc114731863"/>
            <w:r w:rsidRPr="00834021">
              <w:rPr>
                <w:rFonts w:cs="Arial"/>
                <w:color w:val="000000"/>
              </w:rPr>
              <w:t>LghtAmbIntns_No_Rq</w:t>
            </w:r>
            <w:bookmarkEnd w:id="793"/>
            <w:bookmarkEnd w:id="794"/>
          </w:p>
        </w:tc>
        <w:tc>
          <w:tcPr>
            <w:tcW w:w="705" w:type="pct"/>
            <w:tcBorders>
              <w:top w:val="nil"/>
              <w:left w:val="nil"/>
              <w:bottom w:val="single" w:sz="4" w:space="0" w:color="auto"/>
              <w:right w:val="single" w:sz="4" w:space="0" w:color="auto"/>
            </w:tcBorders>
            <w:shd w:val="clear" w:color="auto" w:fill="auto"/>
            <w:vAlign w:val="center"/>
            <w:hideMark/>
          </w:tcPr>
          <w:p w14:paraId="7B8F49B8"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30C22C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39E63B0" w14:textId="77777777" w:rsidR="00144A6D" w:rsidRPr="00834021" w:rsidRDefault="00144A6D" w:rsidP="004757EB">
            <w:pPr>
              <w:rPr>
                <w:rFonts w:cs="Arial"/>
                <w:color w:val="000000"/>
              </w:rPr>
            </w:pPr>
            <w:bookmarkStart w:id="795" w:name="_Toc114730953"/>
            <w:bookmarkStart w:id="796" w:name="_Toc114731864"/>
            <w:r w:rsidRPr="00834021">
              <w:rPr>
                <w:rFonts w:cs="Arial"/>
                <w:color w:val="000000"/>
              </w:rPr>
              <w:t>RACM_RCIM</w:t>
            </w:r>
            <w:bookmarkEnd w:id="795"/>
            <w:bookmarkEnd w:id="796"/>
          </w:p>
        </w:tc>
        <w:tc>
          <w:tcPr>
            <w:tcW w:w="705" w:type="pct"/>
            <w:tcBorders>
              <w:top w:val="nil"/>
              <w:left w:val="nil"/>
              <w:bottom w:val="single" w:sz="4" w:space="0" w:color="auto"/>
              <w:right w:val="single" w:sz="4" w:space="0" w:color="auto"/>
            </w:tcBorders>
            <w:shd w:val="clear" w:color="auto" w:fill="auto"/>
            <w:vAlign w:val="center"/>
            <w:hideMark/>
          </w:tcPr>
          <w:p w14:paraId="2E633067" w14:textId="77777777" w:rsidR="00144A6D" w:rsidRPr="00834021" w:rsidRDefault="00144A6D" w:rsidP="004757EB">
            <w:pPr>
              <w:rPr>
                <w:rFonts w:cs="Arial"/>
                <w:color w:val="000000"/>
              </w:rPr>
            </w:pPr>
            <w:bookmarkStart w:id="797" w:name="_Toc114730954"/>
            <w:bookmarkStart w:id="798" w:name="_Toc114731865"/>
            <w:r w:rsidRPr="00834021">
              <w:rPr>
                <w:rFonts w:cs="Arial"/>
                <w:color w:val="000000"/>
              </w:rPr>
              <w:t>GWM</w:t>
            </w:r>
            <w:bookmarkEnd w:id="797"/>
            <w:bookmarkEnd w:id="798"/>
          </w:p>
        </w:tc>
        <w:tc>
          <w:tcPr>
            <w:tcW w:w="537" w:type="pct"/>
            <w:tcBorders>
              <w:top w:val="nil"/>
              <w:left w:val="nil"/>
              <w:bottom w:val="single" w:sz="4" w:space="0" w:color="auto"/>
              <w:right w:val="single" w:sz="4" w:space="0" w:color="auto"/>
            </w:tcBorders>
            <w:shd w:val="clear" w:color="auto" w:fill="auto"/>
            <w:noWrap/>
            <w:vAlign w:val="center"/>
            <w:hideMark/>
          </w:tcPr>
          <w:p w14:paraId="2E44B49D" w14:textId="77777777" w:rsidR="00144A6D" w:rsidRPr="00834021" w:rsidRDefault="00144A6D" w:rsidP="004757EB">
            <w:pPr>
              <w:rPr>
                <w:rFonts w:cs="Arial"/>
                <w:color w:val="000000"/>
              </w:rPr>
            </w:pPr>
            <w:bookmarkStart w:id="799" w:name="_Toc114730955"/>
            <w:bookmarkStart w:id="800" w:name="_Toc114731866"/>
            <w:r w:rsidRPr="00834021">
              <w:rPr>
                <w:rFonts w:cs="Arial"/>
                <w:color w:val="000000"/>
              </w:rPr>
              <w:t>OnChange</w:t>
            </w:r>
            <w:bookmarkEnd w:id="799"/>
            <w:bookmarkEnd w:id="800"/>
          </w:p>
        </w:tc>
      </w:tr>
      <w:tr w:rsidR="00144A6D" w:rsidRPr="00834021" w14:paraId="07B39C0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3C01679"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6B2AFD5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B44F2B3"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F1FBAF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F55161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E3C265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498098F" w14:textId="77777777" w:rsidR="00144A6D" w:rsidRPr="00834021" w:rsidRDefault="00144A6D" w:rsidP="004757EB">
            <w:pPr>
              <w:rPr>
                <w:rFonts w:cs="Arial"/>
                <w:color w:val="000000"/>
              </w:rPr>
            </w:pPr>
            <w:r w:rsidRPr="00834021">
              <w:rPr>
                <w:rFonts w:cs="Arial"/>
                <w:color w:val="000000"/>
              </w:rPr>
              <w:t> </w:t>
            </w:r>
          </w:p>
        </w:tc>
      </w:tr>
      <w:tr w:rsidR="00144A6D" w:rsidRPr="00834021" w14:paraId="14C45246" w14:textId="77777777" w:rsidTr="004757EB">
        <w:trPr>
          <w:trHeight w:val="178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07478F4" w14:textId="77777777" w:rsidR="00144A6D" w:rsidRPr="00834021" w:rsidRDefault="00144A6D" w:rsidP="004757EB">
            <w:pPr>
              <w:rPr>
                <w:rFonts w:cs="Arial"/>
                <w:color w:val="000000"/>
              </w:rPr>
            </w:pPr>
            <w:r w:rsidRPr="00834021">
              <w:rPr>
                <w:rFonts w:cs="Arial"/>
                <w:color w:val="000000"/>
              </w:rPr>
              <w:t>0x3BA</w:t>
            </w:r>
          </w:p>
        </w:tc>
        <w:tc>
          <w:tcPr>
            <w:tcW w:w="1520" w:type="pct"/>
            <w:tcBorders>
              <w:top w:val="nil"/>
              <w:left w:val="nil"/>
              <w:bottom w:val="single" w:sz="4" w:space="0" w:color="auto"/>
              <w:right w:val="single" w:sz="4" w:space="0" w:color="auto"/>
            </w:tcBorders>
            <w:shd w:val="clear" w:color="000000" w:fill="C0C0C0"/>
            <w:vAlign w:val="center"/>
            <w:hideMark/>
          </w:tcPr>
          <w:p w14:paraId="5F50F105" w14:textId="77777777" w:rsidR="00144A6D" w:rsidRPr="00834021" w:rsidRDefault="00144A6D" w:rsidP="004757EB">
            <w:pPr>
              <w:rPr>
                <w:rFonts w:cs="Arial"/>
                <w:color w:val="000000"/>
              </w:rPr>
            </w:pPr>
            <w:r w:rsidRPr="00834021">
              <w:rPr>
                <w:rFonts w:cs="Arial"/>
                <w:color w:val="000000"/>
              </w:rPr>
              <w:t>Body_Info_10_HS3</w:t>
            </w:r>
          </w:p>
        </w:tc>
        <w:tc>
          <w:tcPr>
            <w:tcW w:w="705" w:type="pct"/>
            <w:tcBorders>
              <w:top w:val="nil"/>
              <w:left w:val="nil"/>
              <w:bottom w:val="single" w:sz="4" w:space="0" w:color="auto"/>
              <w:right w:val="single" w:sz="4" w:space="0" w:color="auto"/>
            </w:tcBorders>
            <w:shd w:val="clear" w:color="000000" w:fill="C0C0C0"/>
            <w:vAlign w:val="center"/>
            <w:hideMark/>
          </w:tcPr>
          <w:p w14:paraId="3F3B387D"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5DF2EDE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B9E60C2" w14:textId="77777777" w:rsidR="00144A6D" w:rsidRPr="00834021" w:rsidRDefault="00144A6D" w:rsidP="004757EB">
            <w:pPr>
              <w:rPr>
                <w:rFonts w:cs="Arial"/>
                <w:color w:val="000000"/>
              </w:rPr>
            </w:pPr>
            <w:r w:rsidRPr="00834021">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15F2CD25" w14:textId="77777777" w:rsidR="00144A6D" w:rsidRPr="00834021" w:rsidRDefault="00144A6D" w:rsidP="004757EB">
            <w:pPr>
              <w:rPr>
                <w:rFonts w:cs="Arial"/>
                <w:color w:val="000000"/>
              </w:rPr>
            </w:pPr>
            <w:r w:rsidRPr="00834021">
              <w:rPr>
                <w:rFonts w:cs="Arial"/>
                <w:color w:val="000000"/>
              </w:rPr>
              <w:t xml:space="preserve">APIM   APIM_CDC   APIM_CIM   APIM_CISM   GENERIC   IPC   RACM_RCIM   TRM_ITRM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1EB4AFAD" w14:textId="77777777" w:rsidR="00144A6D" w:rsidRPr="00834021" w:rsidRDefault="00144A6D" w:rsidP="004757EB">
            <w:pPr>
              <w:rPr>
                <w:rFonts w:cs="Arial"/>
                <w:color w:val="000000"/>
              </w:rPr>
            </w:pPr>
            <w:r w:rsidRPr="00834021">
              <w:rPr>
                <w:rFonts w:cs="Arial"/>
                <w:color w:val="000000"/>
              </w:rPr>
              <w:t>NoMsgSend Type</w:t>
            </w:r>
          </w:p>
        </w:tc>
      </w:tr>
      <w:tr w:rsidR="00144A6D" w:rsidRPr="00834021" w14:paraId="3B7C8DF2"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94F36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F4AF4E3" w14:textId="77777777" w:rsidR="00144A6D" w:rsidRPr="00834021" w:rsidRDefault="00144A6D" w:rsidP="004757EB">
            <w:pPr>
              <w:rPr>
                <w:rFonts w:cs="Arial"/>
                <w:color w:val="000000"/>
              </w:rPr>
            </w:pPr>
            <w:bookmarkStart w:id="801" w:name="_Toc114730956"/>
            <w:bookmarkStart w:id="802" w:name="_Toc114731867"/>
            <w:r w:rsidRPr="00834021">
              <w:rPr>
                <w:rFonts w:cs="Arial"/>
                <w:color w:val="000000"/>
              </w:rPr>
              <w:t>LghtAmbDrvMde_B_Stat</w:t>
            </w:r>
            <w:bookmarkEnd w:id="801"/>
            <w:bookmarkEnd w:id="802"/>
          </w:p>
        </w:tc>
        <w:tc>
          <w:tcPr>
            <w:tcW w:w="705" w:type="pct"/>
            <w:tcBorders>
              <w:top w:val="nil"/>
              <w:left w:val="nil"/>
              <w:bottom w:val="single" w:sz="4" w:space="0" w:color="auto"/>
              <w:right w:val="single" w:sz="4" w:space="0" w:color="auto"/>
            </w:tcBorders>
            <w:shd w:val="clear" w:color="auto" w:fill="auto"/>
            <w:vAlign w:val="center"/>
            <w:hideMark/>
          </w:tcPr>
          <w:p w14:paraId="09A177F8"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2840DD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F145D34" w14:textId="77777777" w:rsidR="00144A6D" w:rsidRPr="00834021" w:rsidRDefault="00144A6D" w:rsidP="004757EB">
            <w:pPr>
              <w:rPr>
                <w:rFonts w:cs="Arial"/>
                <w:color w:val="000000"/>
              </w:rPr>
            </w:pPr>
            <w:bookmarkStart w:id="803" w:name="_Toc114730957"/>
            <w:bookmarkStart w:id="804" w:name="_Toc114731868"/>
            <w:r w:rsidRPr="00834021">
              <w:rPr>
                <w:rFonts w:cs="Arial"/>
                <w:color w:val="000000"/>
              </w:rPr>
              <w:t>GWM</w:t>
            </w:r>
            <w:bookmarkEnd w:id="803"/>
            <w:bookmarkEnd w:id="804"/>
          </w:p>
        </w:tc>
        <w:tc>
          <w:tcPr>
            <w:tcW w:w="705" w:type="pct"/>
            <w:tcBorders>
              <w:top w:val="nil"/>
              <w:left w:val="nil"/>
              <w:bottom w:val="single" w:sz="4" w:space="0" w:color="auto"/>
              <w:right w:val="single" w:sz="4" w:space="0" w:color="auto"/>
            </w:tcBorders>
            <w:shd w:val="clear" w:color="auto" w:fill="auto"/>
            <w:vAlign w:val="center"/>
            <w:hideMark/>
          </w:tcPr>
          <w:p w14:paraId="7B487B23" w14:textId="77777777" w:rsidR="00144A6D" w:rsidRPr="00834021" w:rsidRDefault="00144A6D" w:rsidP="004757EB">
            <w:pPr>
              <w:rPr>
                <w:rFonts w:cs="Arial"/>
                <w:color w:val="000000"/>
              </w:rPr>
            </w:pPr>
            <w:bookmarkStart w:id="805" w:name="_Toc114730958"/>
            <w:bookmarkStart w:id="806" w:name="_Toc114731869"/>
            <w:r w:rsidRPr="00834021">
              <w:rPr>
                <w:rFonts w:cs="Arial"/>
                <w:color w:val="000000"/>
              </w:rPr>
              <w:t>APIM   APIM_CDC   APIM_CIM   APIM_CISM</w:t>
            </w:r>
            <w:bookmarkEnd w:id="805"/>
            <w:bookmarkEnd w:id="806"/>
          </w:p>
        </w:tc>
        <w:tc>
          <w:tcPr>
            <w:tcW w:w="537" w:type="pct"/>
            <w:tcBorders>
              <w:top w:val="nil"/>
              <w:left w:val="nil"/>
              <w:bottom w:val="single" w:sz="4" w:space="0" w:color="auto"/>
              <w:right w:val="single" w:sz="4" w:space="0" w:color="auto"/>
            </w:tcBorders>
            <w:shd w:val="clear" w:color="auto" w:fill="auto"/>
            <w:noWrap/>
            <w:vAlign w:val="center"/>
            <w:hideMark/>
          </w:tcPr>
          <w:p w14:paraId="26A8F99C" w14:textId="77777777" w:rsidR="00144A6D" w:rsidRPr="00834021" w:rsidRDefault="00144A6D" w:rsidP="004757EB">
            <w:pPr>
              <w:rPr>
                <w:rFonts w:cs="Arial"/>
                <w:color w:val="000000"/>
              </w:rPr>
            </w:pPr>
            <w:bookmarkStart w:id="807" w:name="_Toc114730959"/>
            <w:bookmarkStart w:id="808" w:name="_Toc114731870"/>
            <w:r w:rsidRPr="00834021">
              <w:rPr>
                <w:rFonts w:cs="Arial"/>
                <w:color w:val="000000"/>
              </w:rPr>
              <w:t>No Send Type</w:t>
            </w:r>
            <w:bookmarkEnd w:id="807"/>
            <w:bookmarkEnd w:id="808"/>
          </w:p>
        </w:tc>
      </w:tr>
      <w:tr w:rsidR="00144A6D" w:rsidRPr="00834021" w14:paraId="4DD0D8A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45E403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ED1C2B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27A651" w14:textId="77777777" w:rsidR="00144A6D" w:rsidRPr="00834021" w:rsidRDefault="00144A6D" w:rsidP="004757EB">
            <w:pPr>
              <w:rPr>
                <w:rFonts w:cs="Arial"/>
                <w:color w:val="000000"/>
              </w:rPr>
            </w:pPr>
            <w:bookmarkStart w:id="809" w:name="_Toc114730960"/>
            <w:bookmarkStart w:id="810" w:name="_Toc114731871"/>
            <w:r w:rsidRPr="00834021">
              <w:rPr>
                <w:rFonts w:cs="Arial"/>
                <w:color w:val="000000"/>
              </w:rPr>
              <w:t>Manual</w:t>
            </w:r>
            <w:bookmarkEnd w:id="809"/>
            <w:bookmarkEnd w:id="810"/>
          </w:p>
        </w:tc>
        <w:tc>
          <w:tcPr>
            <w:tcW w:w="466" w:type="pct"/>
            <w:tcBorders>
              <w:top w:val="nil"/>
              <w:left w:val="nil"/>
              <w:bottom w:val="single" w:sz="4" w:space="0" w:color="auto"/>
              <w:right w:val="single" w:sz="4" w:space="0" w:color="auto"/>
            </w:tcBorders>
            <w:shd w:val="clear" w:color="auto" w:fill="auto"/>
            <w:noWrap/>
            <w:vAlign w:val="center"/>
            <w:hideMark/>
          </w:tcPr>
          <w:p w14:paraId="3C246856" w14:textId="77777777" w:rsidR="00144A6D" w:rsidRPr="00834021" w:rsidRDefault="00144A6D" w:rsidP="004757EB">
            <w:pPr>
              <w:rPr>
                <w:rFonts w:cs="Arial"/>
                <w:color w:val="000000"/>
              </w:rPr>
            </w:pPr>
            <w:bookmarkStart w:id="811" w:name="_Toc114730961"/>
            <w:bookmarkStart w:id="812" w:name="_Toc114731872"/>
            <w:r w:rsidRPr="00834021">
              <w:rPr>
                <w:rFonts w:cs="Arial"/>
                <w:color w:val="000000"/>
              </w:rPr>
              <w:t>0x0</w:t>
            </w:r>
            <w:bookmarkEnd w:id="811"/>
            <w:bookmarkEnd w:id="812"/>
          </w:p>
        </w:tc>
        <w:tc>
          <w:tcPr>
            <w:tcW w:w="705" w:type="pct"/>
            <w:tcBorders>
              <w:top w:val="nil"/>
              <w:left w:val="nil"/>
              <w:bottom w:val="single" w:sz="4" w:space="0" w:color="auto"/>
              <w:right w:val="single" w:sz="4" w:space="0" w:color="auto"/>
            </w:tcBorders>
            <w:shd w:val="clear" w:color="auto" w:fill="auto"/>
            <w:vAlign w:val="center"/>
            <w:hideMark/>
          </w:tcPr>
          <w:p w14:paraId="5BC38F4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85C36B6"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4ABCC7F" w14:textId="77777777" w:rsidR="00144A6D" w:rsidRPr="00834021" w:rsidRDefault="00144A6D" w:rsidP="004757EB">
            <w:pPr>
              <w:rPr>
                <w:rFonts w:cs="Arial"/>
                <w:color w:val="000000"/>
              </w:rPr>
            </w:pPr>
            <w:r w:rsidRPr="00834021">
              <w:rPr>
                <w:rFonts w:cs="Arial"/>
                <w:color w:val="000000"/>
              </w:rPr>
              <w:t> </w:t>
            </w:r>
          </w:p>
        </w:tc>
      </w:tr>
      <w:tr w:rsidR="00144A6D" w:rsidRPr="00834021" w14:paraId="61F8675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014B1E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4F98A9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477C81" w14:textId="77777777" w:rsidR="00144A6D" w:rsidRPr="00834021" w:rsidRDefault="00144A6D" w:rsidP="004757EB">
            <w:pPr>
              <w:rPr>
                <w:rFonts w:cs="Arial"/>
                <w:color w:val="000000"/>
              </w:rPr>
            </w:pPr>
            <w:bookmarkStart w:id="813" w:name="_Toc114730962"/>
            <w:bookmarkStart w:id="814" w:name="_Toc114731873"/>
            <w:r w:rsidRPr="00834021">
              <w:rPr>
                <w:rFonts w:cs="Arial"/>
                <w:color w:val="000000"/>
              </w:rPr>
              <w:t>Automatic</w:t>
            </w:r>
            <w:bookmarkEnd w:id="813"/>
            <w:bookmarkEnd w:id="814"/>
          </w:p>
        </w:tc>
        <w:tc>
          <w:tcPr>
            <w:tcW w:w="466" w:type="pct"/>
            <w:tcBorders>
              <w:top w:val="nil"/>
              <w:left w:val="nil"/>
              <w:bottom w:val="single" w:sz="4" w:space="0" w:color="auto"/>
              <w:right w:val="single" w:sz="4" w:space="0" w:color="auto"/>
            </w:tcBorders>
            <w:shd w:val="clear" w:color="auto" w:fill="auto"/>
            <w:noWrap/>
            <w:vAlign w:val="center"/>
            <w:hideMark/>
          </w:tcPr>
          <w:p w14:paraId="0580480B" w14:textId="77777777" w:rsidR="00144A6D" w:rsidRPr="00834021" w:rsidRDefault="00144A6D" w:rsidP="004757EB">
            <w:pPr>
              <w:rPr>
                <w:rFonts w:cs="Arial"/>
                <w:color w:val="000000"/>
              </w:rPr>
            </w:pPr>
            <w:bookmarkStart w:id="815" w:name="_Toc114730963"/>
            <w:bookmarkStart w:id="816" w:name="_Toc114731874"/>
            <w:r w:rsidRPr="00834021">
              <w:rPr>
                <w:rFonts w:cs="Arial"/>
                <w:color w:val="000000"/>
              </w:rPr>
              <w:t>0x1</w:t>
            </w:r>
            <w:bookmarkEnd w:id="815"/>
            <w:bookmarkEnd w:id="816"/>
          </w:p>
        </w:tc>
        <w:tc>
          <w:tcPr>
            <w:tcW w:w="705" w:type="pct"/>
            <w:tcBorders>
              <w:top w:val="nil"/>
              <w:left w:val="nil"/>
              <w:bottom w:val="single" w:sz="4" w:space="0" w:color="auto"/>
              <w:right w:val="single" w:sz="4" w:space="0" w:color="auto"/>
            </w:tcBorders>
            <w:shd w:val="clear" w:color="auto" w:fill="auto"/>
            <w:vAlign w:val="center"/>
            <w:hideMark/>
          </w:tcPr>
          <w:p w14:paraId="2558860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01B28BD"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CF6C535" w14:textId="77777777" w:rsidR="00144A6D" w:rsidRPr="00834021" w:rsidRDefault="00144A6D" w:rsidP="004757EB">
            <w:pPr>
              <w:rPr>
                <w:rFonts w:cs="Arial"/>
                <w:color w:val="000000"/>
              </w:rPr>
            </w:pPr>
            <w:r w:rsidRPr="00834021">
              <w:rPr>
                <w:rFonts w:cs="Arial"/>
                <w:color w:val="000000"/>
              </w:rPr>
              <w:t> </w:t>
            </w:r>
          </w:p>
        </w:tc>
      </w:tr>
      <w:tr w:rsidR="00144A6D" w:rsidRPr="00834021" w14:paraId="4BB7953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1A102F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68FC9F5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E78C67C"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3A6357A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0260B3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E881DC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6EA75D7" w14:textId="77777777" w:rsidR="00144A6D" w:rsidRPr="00834021" w:rsidRDefault="00144A6D" w:rsidP="004757EB">
            <w:pPr>
              <w:rPr>
                <w:rFonts w:cs="Arial"/>
                <w:color w:val="000000"/>
              </w:rPr>
            </w:pPr>
            <w:r w:rsidRPr="00834021">
              <w:rPr>
                <w:rFonts w:cs="Arial"/>
                <w:color w:val="000000"/>
              </w:rPr>
              <w:t> </w:t>
            </w:r>
          </w:p>
        </w:tc>
      </w:tr>
      <w:tr w:rsidR="00144A6D" w:rsidRPr="00834021" w14:paraId="2F7F4C8E"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CE35BB4" w14:textId="77777777" w:rsidR="00144A6D" w:rsidRPr="00834021" w:rsidRDefault="00144A6D" w:rsidP="004757EB">
            <w:pPr>
              <w:rPr>
                <w:rFonts w:cs="Arial"/>
                <w:color w:val="000000"/>
              </w:rPr>
            </w:pPr>
            <w:r w:rsidRPr="00834021">
              <w:rPr>
                <w:rFonts w:cs="Arial"/>
                <w:color w:val="000000"/>
              </w:rPr>
              <w:t>0x3DA</w:t>
            </w:r>
          </w:p>
        </w:tc>
        <w:tc>
          <w:tcPr>
            <w:tcW w:w="1520" w:type="pct"/>
            <w:tcBorders>
              <w:top w:val="nil"/>
              <w:left w:val="nil"/>
              <w:bottom w:val="single" w:sz="4" w:space="0" w:color="auto"/>
              <w:right w:val="single" w:sz="4" w:space="0" w:color="auto"/>
            </w:tcBorders>
            <w:shd w:val="clear" w:color="000000" w:fill="C0C0C0"/>
            <w:vAlign w:val="center"/>
            <w:hideMark/>
          </w:tcPr>
          <w:p w14:paraId="1941FF9B" w14:textId="77777777" w:rsidR="00144A6D" w:rsidRPr="00834021" w:rsidRDefault="00144A6D" w:rsidP="004757EB">
            <w:pPr>
              <w:rPr>
                <w:rFonts w:cs="Arial"/>
                <w:color w:val="000000"/>
              </w:rPr>
            </w:pPr>
            <w:r w:rsidRPr="00834021">
              <w:rPr>
                <w:rFonts w:cs="Arial"/>
                <w:color w:val="000000"/>
              </w:rPr>
              <w:t>Personality_APIM_Data3</w:t>
            </w:r>
          </w:p>
        </w:tc>
        <w:tc>
          <w:tcPr>
            <w:tcW w:w="705" w:type="pct"/>
            <w:tcBorders>
              <w:top w:val="nil"/>
              <w:left w:val="nil"/>
              <w:bottom w:val="single" w:sz="4" w:space="0" w:color="auto"/>
              <w:right w:val="single" w:sz="4" w:space="0" w:color="auto"/>
            </w:tcBorders>
            <w:shd w:val="clear" w:color="000000" w:fill="C0C0C0"/>
            <w:vAlign w:val="center"/>
            <w:hideMark/>
          </w:tcPr>
          <w:p w14:paraId="13F7906A"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B6BE15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14B08E3D" w14:textId="77777777" w:rsidR="00144A6D" w:rsidRPr="00834021" w:rsidRDefault="00144A6D" w:rsidP="004757EB">
            <w:pPr>
              <w:rPr>
                <w:rFonts w:cs="Arial"/>
                <w:color w:val="000000"/>
              </w:rPr>
            </w:pPr>
            <w:r w:rsidRPr="00834021">
              <w:rPr>
                <w:rFonts w:cs="Arial"/>
                <w:color w:val="000000"/>
              </w:rPr>
              <w:t>APIM APIM_CDC APIM_CIM APIM_CISM</w:t>
            </w:r>
          </w:p>
        </w:tc>
        <w:tc>
          <w:tcPr>
            <w:tcW w:w="705" w:type="pct"/>
            <w:tcBorders>
              <w:top w:val="nil"/>
              <w:left w:val="nil"/>
              <w:bottom w:val="single" w:sz="4" w:space="0" w:color="auto"/>
              <w:right w:val="single" w:sz="4" w:space="0" w:color="auto"/>
            </w:tcBorders>
            <w:shd w:val="clear" w:color="000000" w:fill="C0C0C0"/>
            <w:vAlign w:val="center"/>
            <w:hideMark/>
          </w:tcPr>
          <w:p w14:paraId="544D8683" w14:textId="77777777" w:rsidR="00144A6D" w:rsidRPr="00834021" w:rsidRDefault="00144A6D" w:rsidP="004757EB">
            <w:pPr>
              <w:rPr>
                <w:rFonts w:cs="Arial"/>
                <w:color w:val="000000"/>
              </w:rPr>
            </w:pPr>
            <w:r w:rsidRPr="00834021">
              <w:rPr>
                <w:rFonts w:cs="Arial"/>
                <w:color w:val="000000"/>
              </w:rPr>
              <w:t xml:space="preserve">GWM   RACM_RCIM   </w:t>
            </w:r>
          </w:p>
        </w:tc>
        <w:tc>
          <w:tcPr>
            <w:tcW w:w="537" w:type="pct"/>
            <w:tcBorders>
              <w:top w:val="nil"/>
              <w:left w:val="nil"/>
              <w:bottom w:val="single" w:sz="4" w:space="0" w:color="auto"/>
              <w:right w:val="single" w:sz="4" w:space="0" w:color="auto"/>
            </w:tcBorders>
            <w:shd w:val="clear" w:color="000000" w:fill="C0C0C0"/>
            <w:noWrap/>
            <w:vAlign w:val="center"/>
            <w:hideMark/>
          </w:tcPr>
          <w:p w14:paraId="3D2E2CF3" w14:textId="77777777" w:rsidR="00144A6D" w:rsidRPr="00834021" w:rsidRDefault="00144A6D" w:rsidP="004757EB">
            <w:pPr>
              <w:rPr>
                <w:rFonts w:cs="Arial"/>
                <w:color w:val="000000"/>
              </w:rPr>
            </w:pPr>
            <w:r w:rsidRPr="00834021">
              <w:rPr>
                <w:rFonts w:cs="Arial"/>
                <w:color w:val="000000"/>
              </w:rPr>
              <w:t>Event Periodic</w:t>
            </w:r>
          </w:p>
        </w:tc>
      </w:tr>
      <w:tr w:rsidR="00144A6D" w:rsidRPr="00834021" w14:paraId="66FB0BA6"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1A8BB1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11EB448" w14:textId="77777777" w:rsidR="00144A6D" w:rsidRPr="00834021" w:rsidRDefault="00144A6D" w:rsidP="004757EB">
            <w:pPr>
              <w:rPr>
                <w:rFonts w:cs="Arial"/>
                <w:color w:val="000000"/>
              </w:rPr>
            </w:pPr>
            <w:bookmarkStart w:id="817" w:name="_Toc114730964"/>
            <w:bookmarkStart w:id="818" w:name="_Toc114731875"/>
            <w:r w:rsidRPr="00834021">
              <w:rPr>
                <w:rFonts w:cs="Arial"/>
                <w:color w:val="000000"/>
              </w:rPr>
              <w:t>LightAmbColor_No_Rq</w:t>
            </w:r>
            <w:bookmarkEnd w:id="817"/>
            <w:bookmarkEnd w:id="818"/>
          </w:p>
        </w:tc>
        <w:tc>
          <w:tcPr>
            <w:tcW w:w="705" w:type="pct"/>
            <w:tcBorders>
              <w:top w:val="nil"/>
              <w:left w:val="nil"/>
              <w:bottom w:val="single" w:sz="4" w:space="0" w:color="auto"/>
              <w:right w:val="single" w:sz="4" w:space="0" w:color="auto"/>
            </w:tcBorders>
            <w:shd w:val="clear" w:color="auto" w:fill="auto"/>
            <w:vAlign w:val="center"/>
            <w:hideMark/>
          </w:tcPr>
          <w:p w14:paraId="11F6EDD9"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90F607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DF3C6BF" w14:textId="77777777" w:rsidR="00144A6D" w:rsidRPr="00834021" w:rsidRDefault="00144A6D" w:rsidP="004757EB">
            <w:pPr>
              <w:rPr>
                <w:rFonts w:cs="Arial"/>
                <w:color w:val="000000"/>
              </w:rPr>
            </w:pPr>
            <w:bookmarkStart w:id="819" w:name="_Toc114730965"/>
            <w:bookmarkStart w:id="820" w:name="_Toc114731876"/>
            <w:r w:rsidRPr="00834021">
              <w:rPr>
                <w:rFonts w:cs="Arial"/>
                <w:color w:val="000000"/>
              </w:rPr>
              <w:t>APIM APIM_CDC APIM_CIM APIM_CISM</w:t>
            </w:r>
            <w:bookmarkEnd w:id="819"/>
            <w:bookmarkEnd w:id="820"/>
          </w:p>
        </w:tc>
        <w:tc>
          <w:tcPr>
            <w:tcW w:w="705" w:type="pct"/>
            <w:tcBorders>
              <w:top w:val="nil"/>
              <w:left w:val="nil"/>
              <w:bottom w:val="single" w:sz="4" w:space="0" w:color="auto"/>
              <w:right w:val="single" w:sz="4" w:space="0" w:color="auto"/>
            </w:tcBorders>
            <w:shd w:val="clear" w:color="auto" w:fill="auto"/>
            <w:vAlign w:val="center"/>
            <w:hideMark/>
          </w:tcPr>
          <w:p w14:paraId="3C1C80ED" w14:textId="77777777" w:rsidR="00144A6D" w:rsidRPr="00834021" w:rsidRDefault="00144A6D" w:rsidP="004757EB">
            <w:pPr>
              <w:rPr>
                <w:rFonts w:cs="Arial"/>
                <w:color w:val="000000"/>
              </w:rPr>
            </w:pPr>
            <w:bookmarkStart w:id="821" w:name="_Toc114730966"/>
            <w:bookmarkStart w:id="822" w:name="_Toc114731877"/>
            <w:r w:rsidRPr="00834021">
              <w:rPr>
                <w:rFonts w:cs="Arial"/>
                <w:color w:val="000000"/>
              </w:rPr>
              <w:t>GWM</w:t>
            </w:r>
            <w:bookmarkEnd w:id="821"/>
            <w:bookmarkEnd w:id="822"/>
          </w:p>
        </w:tc>
        <w:tc>
          <w:tcPr>
            <w:tcW w:w="537" w:type="pct"/>
            <w:tcBorders>
              <w:top w:val="nil"/>
              <w:left w:val="nil"/>
              <w:bottom w:val="single" w:sz="4" w:space="0" w:color="auto"/>
              <w:right w:val="single" w:sz="4" w:space="0" w:color="auto"/>
            </w:tcBorders>
            <w:shd w:val="clear" w:color="auto" w:fill="auto"/>
            <w:noWrap/>
            <w:vAlign w:val="center"/>
            <w:hideMark/>
          </w:tcPr>
          <w:p w14:paraId="2C8AE189" w14:textId="77777777" w:rsidR="00144A6D" w:rsidRPr="00834021" w:rsidRDefault="00144A6D" w:rsidP="004757EB">
            <w:pPr>
              <w:rPr>
                <w:rFonts w:cs="Arial"/>
                <w:color w:val="000000"/>
              </w:rPr>
            </w:pPr>
            <w:bookmarkStart w:id="823" w:name="_Toc114730967"/>
            <w:bookmarkStart w:id="824" w:name="_Toc114731878"/>
            <w:r w:rsidRPr="00834021">
              <w:rPr>
                <w:rFonts w:cs="Arial"/>
                <w:color w:val="000000"/>
              </w:rPr>
              <w:t>OnChange</w:t>
            </w:r>
            <w:bookmarkEnd w:id="823"/>
            <w:bookmarkEnd w:id="824"/>
          </w:p>
        </w:tc>
      </w:tr>
      <w:tr w:rsidR="00144A6D" w:rsidRPr="00834021" w14:paraId="6B6A14B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7FAD91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D661B0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1277159"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713437C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B4C9BF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508487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9CFFEAD" w14:textId="77777777" w:rsidR="00144A6D" w:rsidRPr="00834021" w:rsidRDefault="00144A6D" w:rsidP="004757EB">
            <w:pPr>
              <w:rPr>
                <w:rFonts w:cs="Arial"/>
                <w:color w:val="000000"/>
              </w:rPr>
            </w:pPr>
            <w:r w:rsidRPr="00834021">
              <w:rPr>
                <w:rFonts w:cs="Arial"/>
                <w:color w:val="000000"/>
              </w:rPr>
              <w:t> </w:t>
            </w:r>
          </w:p>
        </w:tc>
      </w:tr>
      <w:tr w:rsidR="00144A6D" w:rsidRPr="00834021" w14:paraId="598A0BA2"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FA91FC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634B56F" w14:textId="77777777" w:rsidR="00144A6D" w:rsidRPr="00834021" w:rsidRDefault="00144A6D" w:rsidP="004757EB">
            <w:pPr>
              <w:rPr>
                <w:rFonts w:cs="Arial"/>
                <w:color w:val="000000"/>
              </w:rPr>
            </w:pPr>
            <w:bookmarkStart w:id="825" w:name="_Toc114730968"/>
            <w:bookmarkStart w:id="826" w:name="_Toc114731879"/>
            <w:r w:rsidRPr="00834021">
              <w:rPr>
                <w:rFonts w:cs="Arial"/>
                <w:color w:val="000000"/>
              </w:rPr>
              <w:t>LightAmbIntsty_No_Rq</w:t>
            </w:r>
            <w:bookmarkEnd w:id="825"/>
            <w:bookmarkEnd w:id="826"/>
          </w:p>
        </w:tc>
        <w:tc>
          <w:tcPr>
            <w:tcW w:w="705" w:type="pct"/>
            <w:tcBorders>
              <w:top w:val="nil"/>
              <w:left w:val="nil"/>
              <w:bottom w:val="single" w:sz="4" w:space="0" w:color="auto"/>
              <w:right w:val="single" w:sz="4" w:space="0" w:color="auto"/>
            </w:tcBorders>
            <w:shd w:val="clear" w:color="auto" w:fill="auto"/>
            <w:vAlign w:val="center"/>
            <w:hideMark/>
          </w:tcPr>
          <w:p w14:paraId="5F21609A"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E83E8C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853B22" w14:textId="77777777" w:rsidR="00144A6D" w:rsidRPr="00834021" w:rsidRDefault="00144A6D" w:rsidP="004757EB">
            <w:pPr>
              <w:rPr>
                <w:rFonts w:cs="Arial"/>
                <w:color w:val="000000"/>
              </w:rPr>
            </w:pPr>
            <w:bookmarkStart w:id="827" w:name="_Toc114730969"/>
            <w:bookmarkStart w:id="828" w:name="_Toc114731880"/>
            <w:r w:rsidRPr="00834021">
              <w:rPr>
                <w:rFonts w:cs="Arial"/>
                <w:color w:val="000000"/>
              </w:rPr>
              <w:t>APIM APIM_CDC APIM_CIM APIM_CISM</w:t>
            </w:r>
            <w:bookmarkEnd w:id="827"/>
            <w:bookmarkEnd w:id="828"/>
          </w:p>
        </w:tc>
        <w:tc>
          <w:tcPr>
            <w:tcW w:w="705" w:type="pct"/>
            <w:tcBorders>
              <w:top w:val="nil"/>
              <w:left w:val="nil"/>
              <w:bottom w:val="single" w:sz="4" w:space="0" w:color="auto"/>
              <w:right w:val="single" w:sz="4" w:space="0" w:color="auto"/>
            </w:tcBorders>
            <w:shd w:val="clear" w:color="auto" w:fill="auto"/>
            <w:vAlign w:val="center"/>
            <w:hideMark/>
          </w:tcPr>
          <w:p w14:paraId="233A6D55" w14:textId="77777777" w:rsidR="00144A6D" w:rsidRPr="00834021" w:rsidRDefault="00144A6D" w:rsidP="004757EB">
            <w:pPr>
              <w:rPr>
                <w:rFonts w:cs="Arial"/>
                <w:color w:val="000000"/>
              </w:rPr>
            </w:pPr>
            <w:bookmarkStart w:id="829" w:name="_Toc114730970"/>
            <w:bookmarkStart w:id="830" w:name="_Toc114731881"/>
            <w:r w:rsidRPr="00834021">
              <w:rPr>
                <w:rFonts w:cs="Arial"/>
                <w:color w:val="000000"/>
              </w:rPr>
              <w:t>GWM</w:t>
            </w:r>
            <w:bookmarkEnd w:id="829"/>
            <w:bookmarkEnd w:id="830"/>
          </w:p>
        </w:tc>
        <w:tc>
          <w:tcPr>
            <w:tcW w:w="537" w:type="pct"/>
            <w:tcBorders>
              <w:top w:val="nil"/>
              <w:left w:val="nil"/>
              <w:bottom w:val="single" w:sz="4" w:space="0" w:color="auto"/>
              <w:right w:val="single" w:sz="4" w:space="0" w:color="auto"/>
            </w:tcBorders>
            <w:shd w:val="clear" w:color="auto" w:fill="auto"/>
            <w:noWrap/>
            <w:vAlign w:val="center"/>
            <w:hideMark/>
          </w:tcPr>
          <w:p w14:paraId="13811186" w14:textId="77777777" w:rsidR="00144A6D" w:rsidRPr="00834021" w:rsidRDefault="00144A6D" w:rsidP="004757EB">
            <w:pPr>
              <w:rPr>
                <w:rFonts w:cs="Arial"/>
                <w:color w:val="000000"/>
              </w:rPr>
            </w:pPr>
            <w:bookmarkStart w:id="831" w:name="_Toc114730971"/>
            <w:bookmarkStart w:id="832" w:name="_Toc114731882"/>
            <w:r w:rsidRPr="00834021">
              <w:rPr>
                <w:rFonts w:cs="Arial"/>
                <w:color w:val="000000"/>
              </w:rPr>
              <w:t>OnChange</w:t>
            </w:r>
            <w:bookmarkEnd w:id="831"/>
            <w:bookmarkEnd w:id="832"/>
          </w:p>
        </w:tc>
      </w:tr>
      <w:tr w:rsidR="00144A6D" w:rsidRPr="00834021" w14:paraId="20F9D1D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FED2A6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880A87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CC4237" w14:textId="77777777" w:rsidR="00144A6D" w:rsidRPr="00834021" w:rsidRDefault="00144A6D" w:rsidP="004757EB">
            <w:pPr>
              <w:rPr>
                <w:rFonts w:cs="Arial"/>
                <w:color w:val="000000"/>
              </w:rPr>
            </w:pPr>
            <w:bookmarkStart w:id="833" w:name="_Toc114730972"/>
            <w:bookmarkStart w:id="834" w:name="_Toc114731883"/>
            <w:r w:rsidRPr="00834021">
              <w:rPr>
                <w:rFonts w:cs="Arial"/>
                <w:color w:val="000000"/>
              </w:rPr>
              <w:t>Off</w:t>
            </w:r>
            <w:bookmarkEnd w:id="833"/>
            <w:bookmarkEnd w:id="834"/>
          </w:p>
        </w:tc>
        <w:tc>
          <w:tcPr>
            <w:tcW w:w="466" w:type="pct"/>
            <w:tcBorders>
              <w:top w:val="nil"/>
              <w:left w:val="nil"/>
              <w:bottom w:val="single" w:sz="4" w:space="0" w:color="auto"/>
              <w:right w:val="single" w:sz="4" w:space="0" w:color="auto"/>
            </w:tcBorders>
            <w:shd w:val="clear" w:color="auto" w:fill="auto"/>
            <w:noWrap/>
            <w:vAlign w:val="center"/>
            <w:hideMark/>
          </w:tcPr>
          <w:p w14:paraId="7914EF0D" w14:textId="77777777" w:rsidR="00144A6D" w:rsidRPr="00834021" w:rsidRDefault="00144A6D" w:rsidP="004757EB">
            <w:pPr>
              <w:rPr>
                <w:rFonts w:cs="Arial"/>
                <w:color w:val="000000"/>
              </w:rPr>
            </w:pPr>
            <w:bookmarkStart w:id="835" w:name="_Toc114730973"/>
            <w:bookmarkStart w:id="836" w:name="_Toc114731884"/>
            <w:r w:rsidRPr="00834021">
              <w:rPr>
                <w:rFonts w:cs="Arial"/>
                <w:color w:val="000000"/>
              </w:rPr>
              <w:t>0x0</w:t>
            </w:r>
            <w:bookmarkEnd w:id="835"/>
            <w:bookmarkEnd w:id="836"/>
          </w:p>
        </w:tc>
        <w:tc>
          <w:tcPr>
            <w:tcW w:w="705" w:type="pct"/>
            <w:tcBorders>
              <w:top w:val="nil"/>
              <w:left w:val="nil"/>
              <w:bottom w:val="single" w:sz="4" w:space="0" w:color="auto"/>
              <w:right w:val="single" w:sz="4" w:space="0" w:color="auto"/>
            </w:tcBorders>
            <w:shd w:val="clear" w:color="auto" w:fill="auto"/>
            <w:vAlign w:val="center"/>
            <w:hideMark/>
          </w:tcPr>
          <w:p w14:paraId="3323B2F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B95A7A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74D065C" w14:textId="77777777" w:rsidR="00144A6D" w:rsidRPr="00834021" w:rsidRDefault="00144A6D" w:rsidP="004757EB">
            <w:pPr>
              <w:rPr>
                <w:rFonts w:cs="Arial"/>
                <w:color w:val="000000"/>
              </w:rPr>
            </w:pPr>
            <w:r w:rsidRPr="00834021">
              <w:rPr>
                <w:rFonts w:cs="Arial"/>
                <w:color w:val="000000"/>
              </w:rPr>
              <w:t> </w:t>
            </w:r>
          </w:p>
        </w:tc>
      </w:tr>
      <w:tr w:rsidR="00144A6D" w:rsidRPr="00834021" w14:paraId="13EA15F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AF4C7F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BA8A09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F262B87"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5660D65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C0BFB4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2B3E906"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5AFF6C49" w14:textId="77777777" w:rsidR="00144A6D" w:rsidRPr="00834021" w:rsidRDefault="00144A6D" w:rsidP="004757EB">
            <w:pPr>
              <w:rPr>
                <w:rFonts w:cs="Arial"/>
                <w:color w:val="000000"/>
              </w:rPr>
            </w:pPr>
            <w:r w:rsidRPr="00834021">
              <w:rPr>
                <w:rFonts w:cs="Arial"/>
                <w:color w:val="000000"/>
              </w:rPr>
              <w:t> </w:t>
            </w:r>
          </w:p>
        </w:tc>
      </w:tr>
      <w:tr w:rsidR="00144A6D" w:rsidRPr="00834021" w14:paraId="0F0D1A3C"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658AE3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31F805D" w14:textId="77777777" w:rsidR="00144A6D" w:rsidRPr="00834021" w:rsidRDefault="00144A6D" w:rsidP="004757EB">
            <w:pPr>
              <w:rPr>
                <w:rFonts w:cs="Arial"/>
                <w:color w:val="000000"/>
              </w:rPr>
            </w:pPr>
            <w:bookmarkStart w:id="837" w:name="_Toc114730974"/>
            <w:bookmarkStart w:id="838" w:name="_Toc114731885"/>
            <w:r w:rsidRPr="00834021">
              <w:rPr>
                <w:rFonts w:cs="Arial"/>
                <w:color w:val="000000"/>
              </w:rPr>
              <w:t>LghtAmbRqSrc_B_Stat</w:t>
            </w:r>
            <w:bookmarkEnd w:id="837"/>
            <w:bookmarkEnd w:id="838"/>
          </w:p>
        </w:tc>
        <w:tc>
          <w:tcPr>
            <w:tcW w:w="705" w:type="pct"/>
            <w:tcBorders>
              <w:top w:val="nil"/>
              <w:left w:val="nil"/>
              <w:bottom w:val="single" w:sz="4" w:space="0" w:color="auto"/>
              <w:right w:val="single" w:sz="4" w:space="0" w:color="auto"/>
            </w:tcBorders>
            <w:shd w:val="clear" w:color="auto" w:fill="auto"/>
            <w:vAlign w:val="center"/>
            <w:hideMark/>
          </w:tcPr>
          <w:p w14:paraId="4A8C6592"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721809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B4DC4B8" w14:textId="77777777" w:rsidR="00144A6D" w:rsidRPr="00834021" w:rsidRDefault="00144A6D" w:rsidP="004757EB">
            <w:pPr>
              <w:rPr>
                <w:rFonts w:cs="Arial"/>
                <w:color w:val="000000"/>
              </w:rPr>
            </w:pPr>
            <w:bookmarkStart w:id="839" w:name="_Toc114730975"/>
            <w:bookmarkStart w:id="840" w:name="_Toc114731886"/>
            <w:r w:rsidRPr="00834021">
              <w:rPr>
                <w:rFonts w:cs="Arial"/>
                <w:color w:val="000000"/>
              </w:rPr>
              <w:t>APIM APIM_CDC APIM_CIM APIM_CISM</w:t>
            </w:r>
            <w:bookmarkEnd w:id="839"/>
            <w:bookmarkEnd w:id="840"/>
          </w:p>
        </w:tc>
        <w:tc>
          <w:tcPr>
            <w:tcW w:w="705" w:type="pct"/>
            <w:tcBorders>
              <w:top w:val="nil"/>
              <w:left w:val="nil"/>
              <w:bottom w:val="single" w:sz="4" w:space="0" w:color="auto"/>
              <w:right w:val="single" w:sz="4" w:space="0" w:color="auto"/>
            </w:tcBorders>
            <w:shd w:val="clear" w:color="auto" w:fill="auto"/>
            <w:vAlign w:val="center"/>
            <w:hideMark/>
          </w:tcPr>
          <w:p w14:paraId="6180875B" w14:textId="77777777" w:rsidR="00144A6D" w:rsidRPr="00834021" w:rsidRDefault="00144A6D" w:rsidP="004757EB">
            <w:pPr>
              <w:rPr>
                <w:rFonts w:cs="Arial"/>
                <w:color w:val="000000"/>
              </w:rPr>
            </w:pPr>
            <w:bookmarkStart w:id="841" w:name="_Toc114730976"/>
            <w:bookmarkStart w:id="842" w:name="_Toc114731887"/>
            <w:r w:rsidRPr="00834021">
              <w:rPr>
                <w:rFonts w:cs="Arial"/>
                <w:color w:val="000000"/>
              </w:rPr>
              <w:t>GWM   RACM_RCIM</w:t>
            </w:r>
            <w:bookmarkEnd w:id="841"/>
            <w:bookmarkEnd w:id="842"/>
          </w:p>
        </w:tc>
        <w:tc>
          <w:tcPr>
            <w:tcW w:w="537" w:type="pct"/>
            <w:tcBorders>
              <w:top w:val="nil"/>
              <w:left w:val="nil"/>
              <w:bottom w:val="single" w:sz="4" w:space="0" w:color="auto"/>
              <w:right w:val="single" w:sz="4" w:space="0" w:color="auto"/>
            </w:tcBorders>
            <w:shd w:val="clear" w:color="auto" w:fill="auto"/>
            <w:noWrap/>
            <w:vAlign w:val="center"/>
            <w:hideMark/>
          </w:tcPr>
          <w:p w14:paraId="1AD596F6" w14:textId="77777777" w:rsidR="00144A6D" w:rsidRPr="00834021" w:rsidRDefault="00144A6D" w:rsidP="004757EB">
            <w:pPr>
              <w:rPr>
                <w:rFonts w:cs="Arial"/>
                <w:color w:val="000000"/>
              </w:rPr>
            </w:pPr>
            <w:bookmarkStart w:id="843" w:name="_Toc114730977"/>
            <w:bookmarkStart w:id="844" w:name="_Toc114731888"/>
            <w:r w:rsidRPr="00834021">
              <w:rPr>
                <w:rFonts w:cs="Arial"/>
                <w:color w:val="000000"/>
              </w:rPr>
              <w:t>OnChange</w:t>
            </w:r>
            <w:bookmarkEnd w:id="843"/>
            <w:bookmarkEnd w:id="844"/>
          </w:p>
        </w:tc>
      </w:tr>
      <w:tr w:rsidR="00144A6D" w:rsidRPr="00834021" w14:paraId="3207CB8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4B4327D"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0018BD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65EE4A4" w14:textId="77777777" w:rsidR="00144A6D" w:rsidRPr="00834021" w:rsidRDefault="00144A6D" w:rsidP="004757EB">
            <w:pPr>
              <w:rPr>
                <w:rFonts w:cs="Arial"/>
                <w:color w:val="000000"/>
              </w:rPr>
            </w:pPr>
            <w:bookmarkStart w:id="845" w:name="_Toc114730978"/>
            <w:bookmarkStart w:id="846" w:name="_Toc114731889"/>
            <w:r w:rsidRPr="00834021">
              <w:rPr>
                <w:rFonts w:cs="Arial"/>
                <w:color w:val="000000"/>
              </w:rPr>
              <w:t>Manual</w:t>
            </w:r>
            <w:bookmarkEnd w:id="845"/>
            <w:bookmarkEnd w:id="846"/>
          </w:p>
        </w:tc>
        <w:tc>
          <w:tcPr>
            <w:tcW w:w="466" w:type="pct"/>
            <w:tcBorders>
              <w:top w:val="nil"/>
              <w:left w:val="nil"/>
              <w:bottom w:val="single" w:sz="4" w:space="0" w:color="auto"/>
              <w:right w:val="single" w:sz="4" w:space="0" w:color="auto"/>
            </w:tcBorders>
            <w:shd w:val="clear" w:color="auto" w:fill="auto"/>
            <w:noWrap/>
            <w:vAlign w:val="center"/>
            <w:hideMark/>
          </w:tcPr>
          <w:p w14:paraId="21763522" w14:textId="77777777" w:rsidR="00144A6D" w:rsidRPr="00834021" w:rsidRDefault="00144A6D" w:rsidP="004757EB">
            <w:pPr>
              <w:rPr>
                <w:rFonts w:cs="Arial"/>
                <w:color w:val="000000"/>
              </w:rPr>
            </w:pPr>
            <w:bookmarkStart w:id="847" w:name="_Toc114730979"/>
            <w:bookmarkStart w:id="848" w:name="_Toc114731890"/>
            <w:r w:rsidRPr="00834021">
              <w:rPr>
                <w:rFonts w:cs="Arial"/>
                <w:color w:val="000000"/>
              </w:rPr>
              <w:t>0x0</w:t>
            </w:r>
            <w:bookmarkEnd w:id="847"/>
            <w:bookmarkEnd w:id="848"/>
          </w:p>
        </w:tc>
        <w:tc>
          <w:tcPr>
            <w:tcW w:w="705" w:type="pct"/>
            <w:tcBorders>
              <w:top w:val="nil"/>
              <w:left w:val="nil"/>
              <w:bottom w:val="single" w:sz="4" w:space="0" w:color="auto"/>
              <w:right w:val="single" w:sz="4" w:space="0" w:color="auto"/>
            </w:tcBorders>
            <w:shd w:val="clear" w:color="auto" w:fill="auto"/>
            <w:vAlign w:val="center"/>
            <w:hideMark/>
          </w:tcPr>
          <w:p w14:paraId="4EE10CC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B312D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E5B970" w14:textId="77777777" w:rsidR="00144A6D" w:rsidRPr="00834021" w:rsidRDefault="00144A6D" w:rsidP="004757EB">
            <w:pPr>
              <w:rPr>
                <w:rFonts w:cs="Arial"/>
                <w:color w:val="000000"/>
              </w:rPr>
            </w:pPr>
            <w:r w:rsidRPr="00834021">
              <w:rPr>
                <w:rFonts w:cs="Arial"/>
                <w:color w:val="000000"/>
              </w:rPr>
              <w:t> </w:t>
            </w:r>
          </w:p>
        </w:tc>
      </w:tr>
      <w:tr w:rsidR="00144A6D" w:rsidRPr="00834021" w14:paraId="5EB9B31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0183C6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CD2425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948C8DE" w14:textId="77777777" w:rsidR="00144A6D" w:rsidRPr="00834021" w:rsidRDefault="00144A6D" w:rsidP="004757EB">
            <w:pPr>
              <w:rPr>
                <w:rFonts w:cs="Arial"/>
                <w:color w:val="000000"/>
              </w:rPr>
            </w:pPr>
            <w:bookmarkStart w:id="849" w:name="_Toc114730980"/>
            <w:bookmarkStart w:id="850" w:name="_Toc114731891"/>
            <w:r w:rsidRPr="00834021">
              <w:rPr>
                <w:rFonts w:cs="Arial"/>
                <w:color w:val="000000"/>
              </w:rPr>
              <w:t>Automatic</w:t>
            </w:r>
            <w:bookmarkEnd w:id="849"/>
            <w:bookmarkEnd w:id="850"/>
          </w:p>
        </w:tc>
        <w:tc>
          <w:tcPr>
            <w:tcW w:w="466" w:type="pct"/>
            <w:tcBorders>
              <w:top w:val="nil"/>
              <w:left w:val="nil"/>
              <w:bottom w:val="single" w:sz="4" w:space="0" w:color="auto"/>
              <w:right w:val="single" w:sz="4" w:space="0" w:color="auto"/>
            </w:tcBorders>
            <w:shd w:val="clear" w:color="auto" w:fill="auto"/>
            <w:noWrap/>
            <w:vAlign w:val="center"/>
            <w:hideMark/>
          </w:tcPr>
          <w:p w14:paraId="584ED9D1" w14:textId="77777777" w:rsidR="00144A6D" w:rsidRPr="00834021" w:rsidRDefault="00144A6D" w:rsidP="004757EB">
            <w:pPr>
              <w:rPr>
                <w:rFonts w:cs="Arial"/>
                <w:color w:val="000000"/>
              </w:rPr>
            </w:pPr>
            <w:bookmarkStart w:id="851" w:name="_Toc114730981"/>
            <w:bookmarkStart w:id="852" w:name="_Toc114731892"/>
            <w:r w:rsidRPr="00834021">
              <w:rPr>
                <w:rFonts w:cs="Arial"/>
                <w:color w:val="000000"/>
              </w:rPr>
              <w:t>0x1</w:t>
            </w:r>
            <w:bookmarkEnd w:id="851"/>
            <w:bookmarkEnd w:id="852"/>
          </w:p>
        </w:tc>
        <w:tc>
          <w:tcPr>
            <w:tcW w:w="705" w:type="pct"/>
            <w:tcBorders>
              <w:top w:val="nil"/>
              <w:left w:val="nil"/>
              <w:bottom w:val="single" w:sz="4" w:space="0" w:color="auto"/>
              <w:right w:val="single" w:sz="4" w:space="0" w:color="auto"/>
            </w:tcBorders>
            <w:shd w:val="clear" w:color="auto" w:fill="auto"/>
            <w:vAlign w:val="center"/>
            <w:hideMark/>
          </w:tcPr>
          <w:p w14:paraId="640719B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7265CE"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2B8985A" w14:textId="77777777" w:rsidR="00144A6D" w:rsidRPr="00834021" w:rsidRDefault="00144A6D" w:rsidP="004757EB">
            <w:pPr>
              <w:rPr>
                <w:rFonts w:cs="Arial"/>
                <w:color w:val="000000"/>
              </w:rPr>
            </w:pPr>
            <w:r w:rsidRPr="00834021">
              <w:rPr>
                <w:rFonts w:cs="Arial"/>
                <w:color w:val="000000"/>
              </w:rPr>
              <w:t> </w:t>
            </w:r>
          </w:p>
        </w:tc>
      </w:tr>
      <w:tr w:rsidR="00144A6D" w:rsidRPr="00834021" w14:paraId="26B8196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518B055" w14:textId="77777777" w:rsidR="00144A6D" w:rsidRPr="00834021" w:rsidRDefault="00144A6D" w:rsidP="004757EB">
            <w:pPr>
              <w:rPr>
                <w:rFonts w:cs="Arial"/>
                <w:color w:val="000000"/>
              </w:rPr>
            </w:pPr>
            <w:r w:rsidRPr="00834021">
              <w:rPr>
                <w:rFonts w:cs="Arial"/>
                <w:color w:val="000000"/>
              </w:rPr>
              <w:lastRenderedPageBreak/>
              <w:t> </w:t>
            </w:r>
          </w:p>
        </w:tc>
        <w:tc>
          <w:tcPr>
            <w:tcW w:w="1520" w:type="pct"/>
            <w:tcBorders>
              <w:top w:val="nil"/>
              <w:left w:val="nil"/>
              <w:bottom w:val="single" w:sz="4" w:space="0" w:color="auto"/>
              <w:right w:val="single" w:sz="4" w:space="0" w:color="auto"/>
            </w:tcBorders>
            <w:shd w:val="clear" w:color="000000" w:fill="FEB4AC"/>
            <w:vAlign w:val="center"/>
            <w:hideMark/>
          </w:tcPr>
          <w:p w14:paraId="6F31761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78BEF3A"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E65579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0DF102F"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87C8F0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2D86C81F" w14:textId="77777777" w:rsidR="00144A6D" w:rsidRPr="00834021" w:rsidRDefault="00144A6D" w:rsidP="004757EB">
            <w:pPr>
              <w:rPr>
                <w:rFonts w:cs="Arial"/>
                <w:color w:val="000000"/>
              </w:rPr>
            </w:pPr>
            <w:r w:rsidRPr="00834021">
              <w:rPr>
                <w:rFonts w:cs="Arial"/>
                <w:color w:val="000000"/>
              </w:rPr>
              <w:t> </w:t>
            </w:r>
          </w:p>
        </w:tc>
      </w:tr>
      <w:tr w:rsidR="00144A6D" w:rsidRPr="00834021" w14:paraId="638947EC"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FB449B7" w14:textId="77777777" w:rsidR="00144A6D" w:rsidRPr="00834021" w:rsidRDefault="00144A6D" w:rsidP="004757EB">
            <w:pPr>
              <w:rPr>
                <w:rFonts w:cs="Arial"/>
                <w:color w:val="000000"/>
              </w:rPr>
            </w:pPr>
            <w:r w:rsidRPr="00834021">
              <w:rPr>
                <w:rFonts w:cs="Arial"/>
                <w:color w:val="000000"/>
              </w:rPr>
              <w:t>0x3E2</w:t>
            </w:r>
          </w:p>
        </w:tc>
        <w:tc>
          <w:tcPr>
            <w:tcW w:w="1520" w:type="pct"/>
            <w:tcBorders>
              <w:top w:val="nil"/>
              <w:left w:val="nil"/>
              <w:bottom w:val="single" w:sz="4" w:space="0" w:color="auto"/>
              <w:right w:val="single" w:sz="4" w:space="0" w:color="auto"/>
            </w:tcBorders>
            <w:shd w:val="clear" w:color="000000" w:fill="C0C0C0"/>
            <w:vAlign w:val="center"/>
            <w:hideMark/>
          </w:tcPr>
          <w:p w14:paraId="427CF53E" w14:textId="77777777" w:rsidR="00144A6D" w:rsidRPr="00834021" w:rsidRDefault="00144A6D" w:rsidP="004757EB">
            <w:pPr>
              <w:rPr>
                <w:rFonts w:cs="Arial"/>
                <w:color w:val="000000"/>
              </w:rPr>
            </w:pPr>
            <w:r w:rsidRPr="00834021">
              <w:rPr>
                <w:rFonts w:cs="Arial"/>
                <w:color w:val="000000"/>
              </w:rPr>
              <w:t>Personality_APIM_Data</w:t>
            </w:r>
          </w:p>
        </w:tc>
        <w:tc>
          <w:tcPr>
            <w:tcW w:w="705" w:type="pct"/>
            <w:tcBorders>
              <w:top w:val="nil"/>
              <w:left w:val="nil"/>
              <w:bottom w:val="single" w:sz="4" w:space="0" w:color="auto"/>
              <w:right w:val="single" w:sz="4" w:space="0" w:color="auto"/>
            </w:tcBorders>
            <w:shd w:val="clear" w:color="000000" w:fill="C0C0C0"/>
            <w:vAlign w:val="center"/>
            <w:hideMark/>
          </w:tcPr>
          <w:p w14:paraId="4ED92237"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7B0277E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8BE2C7D" w14:textId="77777777" w:rsidR="00144A6D" w:rsidRPr="00834021" w:rsidRDefault="00144A6D" w:rsidP="004757EB">
            <w:pPr>
              <w:rPr>
                <w:rFonts w:cs="Arial"/>
                <w:color w:val="000000"/>
              </w:rPr>
            </w:pPr>
            <w:r w:rsidRPr="00834021">
              <w:rPr>
                <w:rFonts w:cs="Arial"/>
                <w:color w:val="000000"/>
              </w:rPr>
              <w:t>APIM APIM_CDC APIM_CIM APIM_CISM</w:t>
            </w:r>
          </w:p>
        </w:tc>
        <w:tc>
          <w:tcPr>
            <w:tcW w:w="705" w:type="pct"/>
            <w:tcBorders>
              <w:top w:val="nil"/>
              <w:left w:val="nil"/>
              <w:bottom w:val="single" w:sz="4" w:space="0" w:color="auto"/>
              <w:right w:val="single" w:sz="4" w:space="0" w:color="auto"/>
            </w:tcBorders>
            <w:shd w:val="clear" w:color="000000" w:fill="C0C0C0"/>
            <w:vAlign w:val="center"/>
            <w:hideMark/>
          </w:tcPr>
          <w:p w14:paraId="22BD75FA" w14:textId="77777777" w:rsidR="00144A6D" w:rsidRPr="00834021" w:rsidRDefault="00144A6D" w:rsidP="004757EB">
            <w:pPr>
              <w:rPr>
                <w:rFonts w:cs="Arial"/>
                <w:color w:val="000000"/>
              </w:rPr>
            </w:pPr>
            <w:r w:rsidRPr="00834021">
              <w:rPr>
                <w:rFonts w:cs="Arial"/>
                <w:color w:val="000000"/>
              </w:rPr>
              <w:t xml:space="preserve">ACM   DSP   GWM   IPC   </w:t>
            </w:r>
          </w:p>
        </w:tc>
        <w:tc>
          <w:tcPr>
            <w:tcW w:w="537" w:type="pct"/>
            <w:tcBorders>
              <w:top w:val="nil"/>
              <w:left w:val="nil"/>
              <w:bottom w:val="single" w:sz="4" w:space="0" w:color="auto"/>
              <w:right w:val="single" w:sz="4" w:space="0" w:color="auto"/>
            </w:tcBorders>
            <w:shd w:val="clear" w:color="000000" w:fill="C0C0C0"/>
            <w:noWrap/>
            <w:vAlign w:val="center"/>
            <w:hideMark/>
          </w:tcPr>
          <w:p w14:paraId="5963C4FF" w14:textId="77777777" w:rsidR="00144A6D" w:rsidRPr="00834021" w:rsidRDefault="00144A6D" w:rsidP="004757EB">
            <w:pPr>
              <w:rPr>
                <w:rFonts w:cs="Arial"/>
                <w:color w:val="000000"/>
              </w:rPr>
            </w:pPr>
            <w:r w:rsidRPr="00834021">
              <w:rPr>
                <w:rFonts w:cs="Arial"/>
                <w:color w:val="000000"/>
              </w:rPr>
              <w:t>Event Periodic</w:t>
            </w:r>
          </w:p>
        </w:tc>
      </w:tr>
      <w:tr w:rsidR="00144A6D" w:rsidRPr="00834021" w14:paraId="4E410FDA"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499080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DD669A3" w14:textId="77777777" w:rsidR="00144A6D" w:rsidRPr="00834021" w:rsidRDefault="00144A6D" w:rsidP="004757EB">
            <w:pPr>
              <w:rPr>
                <w:rFonts w:cs="Arial"/>
                <w:color w:val="000000"/>
              </w:rPr>
            </w:pPr>
            <w:bookmarkStart w:id="853" w:name="_Toc114730982"/>
            <w:bookmarkStart w:id="854" w:name="_Toc114731893"/>
            <w:r w:rsidRPr="00834021">
              <w:rPr>
                <w:rFonts w:cs="Arial"/>
                <w:color w:val="000000"/>
              </w:rPr>
              <w:t>CtrStkPersIndex_D_Actl</w:t>
            </w:r>
            <w:bookmarkEnd w:id="853"/>
            <w:bookmarkEnd w:id="854"/>
          </w:p>
        </w:tc>
        <w:tc>
          <w:tcPr>
            <w:tcW w:w="705" w:type="pct"/>
            <w:tcBorders>
              <w:top w:val="nil"/>
              <w:left w:val="nil"/>
              <w:bottom w:val="single" w:sz="4" w:space="0" w:color="auto"/>
              <w:right w:val="single" w:sz="4" w:space="0" w:color="auto"/>
            </w:tcBorders>
            <w:shd w:val="clear" w:color="auto" w:fill="auto"/>
            <w:vAlign w:val="center"/>
            <w:hideMark/>
          </w:tcPr>
          <w:p w14:paraId="459F4B4F"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B18FF4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905F7A5" w14:textId="77777777" w:rsidR="00144A6D" w:rsidRPr="00834021" w:rsidRDefault="00144A6D" w:rsidP="004757EB">
            <w:pPr>
              <w:rPr>
                <w:rFonts w:cs="Arial"/>
                <w:color w:val="000000"/>
              </w:rPr>
            </w:pPr>
            <w:bookmarkStart w:id="855" w:name="_Toc114730983"/>
            <w:bookmarkStart w:id="856" w:name="_Toc114731894"/>
            <w:r w:rsidRPr="00834021">
              <w:rPr>
                <w:rFonts w:cs="Arial"/>
                <w:color w:val="000000"/>
              </w:rPr>
              <w:t>APIM APIM_CDC APIM_CIM APIM_CISM</w:t>
            </w:r>
            <w:bookmarkEnd w:id="855"/>
            <w:bookmarkEnd w:id="856"/>
          </w:p>
        </w:tc>
        <w:tc>
          <w:tcPr>
            <w:tcW w:w="705" w:type="pct"/>
            <w:tcBorders>
              <w:top w:val="nil"/>
              <w:left w:val="nil"/>
              <w:bottom w:val="single" w:sz="4" w:space="0" w:color="auto"/>
              <w:right w:val="single" w:sz="4" w:space="0" w:color="auto"/>
            </w:tcBorders>
            <w:shd w:val="clear" w:color="auto" w:fill="auto"/>
            <w:vAlign w:val="center"/>
            <w:hideMark/>
          </w:tcPr>
          <w:p w14:paraId="54FA5F44" w14:textId="77777777" w:rsidR="00144A6D" w:rsidRPr="00834021" w:rsidRDefault="00144A6D" w:rsidP="004757EB">
            <w:pPr>
              <w:rPr>
                <w:rFonts w:cs="Arial"/>
                <w:color w:val="000000"/>
              </w:rPr>
            </w:pPr>
            <w:bookmarkStart w:id="857" w:name="_Toc114730984"/>
            <w:bookmarkStart w:id="858" w:name="_Toc114731895"/>
            <w:r w:rsidRPr="00834021">
              <w:rPr>
                <w:rFonts w:cs="Arial"/>
                <w:color w:val="000000"/>
              </w:rPr>
              <w:t>ACM   DSP   GWM   IPC</w:t>
            </w:r>
            <w:bookmarkEnd w:id="857"/>
            <w:bookmarkEnd w:id="858"/>
          </w:p>
        </w:tc>
        <w:tc>
          <w:tcPr>
            <w:tcW w:w="537" w:type="pct"/>
            <w:tcBorders>
              <w:top w:val="nil"/>
              <w:left w:val="nil"/>
              <w:bottom w:val="single" w:sz="4" w:space="0" w:color="auto"/>
              <w:right w:val="single" w:sz="4" w:space="0" w:color="auto"/>
            </w:tcBorders>
            <w:shd w:val="clear" w:color="auto" w:fill="auto"/>
            <w:noWrap/>
            <w:vAlign w:val="center"/>
            <w:hideMark/>
          </w:tcPr>
          <w:p w14:paraId="242583E1" w14:textId="77777777" w:rsidR="00144A6D" w:rsidRPr="00834021" w:rsidRDefault="00144A6D" w:rsidP="004757EB">
            <w:pPr>
              <w:rPr>
                <w:rFonts w:cs="Arial"/>
                <w:color w:val="000000"/>
              </w:rPr>
            </w:pPr>
            <w:bookmarkStart w:id="859" w:name="_Toc114730985"/>
            <w:bookmarkStart w:id="860" w:name="_Toc114731896"/>
            <w:r w:rsidRPr="00834021">
              <w:rPr>
                <w:rFonts w:cs="Arial"/>
                <w:color w:val="000000"/>
              </w:rPr>
              <w:t>OnChange</w:t>
            </w:r>
            <w:bookmarkEnd w:id="859"/>
            <w:bookmarkEnd w:id="860"/>
          </w:p>
        </w:tc>
      </w:tr>
      <w:tr w:rsidR="00144A6D" w:rsidRPr="00834021" w14:paraId="3EF8D01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109F21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59A2D2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C34393" w14:textId="77777777" w:rsidR="00144A6D" w:rsidRPr="00834021" w:rsidRDefault="00144A6D" w:rsidP="004757EB">
            <w:pPr>
              <w:rPr>
                <w:rFonts w:cs="Arial"/>
                <w:color w:val="000000"/>
              </w:rPr>
            </w:pPr>
            <w:bookmarkStart w:id="861" w:name="_Toc114730986"/>
            <w:bookmarkStart w:id="862" w:name="_Toc114731897"/>
            <w:r w:rsidRPr="00834021">
              <w:rPr>
                <w:rFonts w:cs="Arial"/>
                <w:color w:val="000000"/>
              </w:rPr>
              <w:t>PERS_1</w:t>
            </w:r>
            <w:bookmarkEnd w:id="861"/>
            <w:bookmarkEnd w:id="862"/>
          </w:p>
        </w:tc>
        <w:tc>
          <w:tcPr>
            <w:tcW w:w="466" w:type="pct"/>
            <w:tcBorders>
              <w:top w:val="nil"/>
              <w:left w:val="nil"/>
              <w:bottom w:val="single" w:sz="4" w:space="0" w:color="auto"/>
              <w:right w:val="single" w:sz="4" w:space="0" w:color="auto"/>
            </w:tcBorders>
            <w:shd w:val="clear" w:color="auto" w:fill="auto"/>
            <w:noWrap/>
            <w:vAlign w:val="center"/>
            <w:hideMark/>
          </w:tcPr>
          <w:p w14:paraId="6C045BC1" w14:textId="77777777" w:rsidR="00144A6D" w:rsidRPr="00834021" w:rsidRDefault="00144A6D" w:rsidP="004757EB">
            <w:pPr>
              <w:rPr>
                <w:rFonts w:cs="Arial"/>
                <w:color w:val="000000"/>
              </w:rPr>
            </w:pPr>
            <w:bookmarkStart w:id="863" w:name="_Toc114730987"/>
            <w:bookmarkStart w:id="864" w:name="_Toc114731898"/>
            <w:r w:rsidRPr="00834021">
              <w:rPr>
                <w:rFonts w:cs="Arial"/>
                <w:color w:val="000000"/>
              </w:rPr>
              <w:t>0x0</w:t>
            </w:r>
            <w:bookmarkEnd w:id="863"/>
            <w:bookmarkEnd w:id="864"/>
          </w:p>
        </w:tc>
        <w:tc>
          <w:tcPr>
            <w:tcW w:w="705" w:type="pct"/>
            <w:tcBorders>
              <w:top w:val="nil"/>
              <w:left w:val="nil"/>
              <w:bottom w:val="single" w:sz="4" w:space="0" w:color="auto"/>
              <w:right w:val="single" w:sz="4" w:space="0" w:color="auto"/>
            </w:tcBorders>
            <w:shd w:val="clear" w:color="auto" w:fill="auto"/>
            <w:vAlign w:val="center"/>
            <w:hideMark/>
          </w:tcPr>
          <w:p w14:paraId="7E40F6E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4C8BBB"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994500" w14:textId="77777777" w:rsidR="00144A6D" w:rsidRPr="00834021" w:rsidRDefault="00144A6D" w:rsidP="004757EB">
            <w:pPr>
              <w:rPr>
                <w:rFonts w:cs="Arial"/>
                <w:color w:val="000000"/>
              </w:rPr>
            </w:pPr>
            <w:r w:rsidRPr="00834021">
              <w:rPr>
                <w:rFonts w:cs="Arial"/>
                <w:color w:val="000000"/>
              </w:rPr>
              <w:t> </w:t>
            </w:r>
          </w:p>
        </w:tc>
      </w:tr>
      <w:tr w:rsidR="00144A6D" w:rsidRPr="00834021" w14:paraId="42EE67D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53D9F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DDCFFB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4AF16A" w14:textId="77777777" w:rsidR="00144A6D" w:rsidRPr="00834021" w:rsidRDefault="00144A6D" w:rsidP="004757EB">
            <w:pPr>
              <w:rPr>
                <w:rFonts w:cs="Arial"/>
                <w:color w:val="000000"/>
              </w:rPr>
            </w:pPr>
            <w:bookmarkStart w:id="865" w:name="_Toc114730988"/>
            <w:bookmarkStart w:id="866" w:name="_Toc114731899"/>
            <w:r w:rsidRPr="00834021">
              <w:rPr>
                <w:rFonts w:cs="Arial"/>
                <w:color w:val="000000"/>
              </w:rPr>
              <w:t>PERS_2</w:t>
            </w:r>
            <w:bookmarkEnd w:id="865"/>
            <w:bookmarkEnd w:id="866"/>
          </w:p>
        </w:tc>
        <w:tc>
          <w:tcPr>
            <w:tcW w:w="466" w:type="pct"/>
            <w:tcBorders>
              <w:top w:val="nil"/>
              <w:left w:val="nil"/>
              <w:bottom w:val="single" w:sz="4" w:space="0" w:color="auto"/>
              <w:right w:val="single" w:sz="4" w:space="0" w:color="auto"/>
            </w:tcBorders>
            <w:shd w:val="clear" w:color="auto" w:fill="auto"/>
            <w:noWrap/>
            <w:vAlign w:val="center"/>
            <w:hideMark/>
          </w:tcPr>
          <w:p w14:paraId="601C327E" w14:textId="77777777" w:rsidR="00144A6D" w:rsidRPr="00834021" w:rsidRDefault="00144A6D" w:rsidP="004757EB">
            <w:pPr>
              <w:rPr>
                <w:rFonts w:cs="Arial"/>
                <w:color w:val="000000"/>
              </w:rPr>
            </w:pPr>
            <w:bookmarkStart w:id="867" w:name="_Toc114730989"/>
            <w:bookmarkStart w:id="868" w:name="_Toc114731900"/>
            <w:r w:rsidRPr="00834021">
              <w:rPr>
                <w:rFonts w:cs="Arial"/>
                <w:color w:val="000000"/>
              </w:rPr>
              <w:t>0x1</w:t>
            </w:r>
            <w:bookmarkEnd w:id="867"/>
            <w:bookmarkEnd w:id="868"/>
          </w:p>
        </w:tc>
        <w:tc>
          <w:tcPr>
            <w:tcW w:w="705" w:type="pct"/>
            <w:tcBorders>
              <w:top w:val="nil"/>
              <w:left w:val="nil"/>
              <w:bottom w:val="single" w:sz="4" w:space="0" w:color="auto"/>
              <w:right w:val="single" w:sz="4" w:space="0" w:color="auto"/>
            </w:tcBorders>
            <w:shd w:val="clear" w:color="auto" w:fill="auto"/>
            <w:vAlign w:val="center"/>
            <w:hideMark/>
          </w:tcPr>
          <w:p w14:paraId="34C9F47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2B3B01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277A480" w14:textId="77777777" w:rsidR="00144A6D" w:rsidRPr="00834021" w:rsidRDefault="00144A6D" w:rsidP="004757EB">
            <w:pPr>
              <w:rPr>
                <w:rFonts w:cs="Arial"/>
                <w:color w:val="000000"/>
              </w:rPr>
            </w:pPr>
            <w:r w:rsidRPr="00834021">
              <w:rPr>
                <w:rFonts w:cs="Arial"/>
                <w:color w:val="000000"/>
              </w:rPr>
              <w:t> </w:t>
            </w:r>
          </w:p>
        </w:tc>
      </w:tr>
      <w:tr w:rsidR="00144A6D" w:rsidRPr="00834021" w14:paraId="3152AD3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F1181F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DB2A9D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A2A1B74" w14:textId="77777777" w:rsidR="00144A6D" w:rsidRPr="00834021" w:rsidRDefault="00144A6D" w:rsidP="004757EB">
            <w:pPr>
              <w:rPr>
                <w:rFonts w:cs="Arial"/>
                <w:color w:val="000000"/>
              </w:rPr>
            </w:pPr>
            <w:bookmarkStart w:id="869" w:name="_Toc114730990"/>
            <w:bookmarkStart w:id="870" w:name="_Toc114731901"/>
            <w:r w:rsidRPr="00834021">
              <w:rPr>
                <w:rFonts w:cs="Arial"/>
                <w:color w:val="000000"/>
              </w:rPr>
              <w:t>PERS_3</w:t>
            </w:r>
            <w:bookmarkEnd w:id="869"/>
            <w:bookmarkEnd w:id="870"/>
          </w:p>
        </w:tc>
        <w:tc>
          <w:tcPr>
            <w:tcW w:w="466" w:type="pct"/>
            <w:tcBorders>
              <w:top w:val="nil"/>
              <w:left w:val="nil"/>
              <w:bottom w:val="single" w:sz="4" w:space="0" w:color="auto"/>
              <w:right w:val="single" w:sz="4" w:space="0" w:color="auto"/>
            </w:tcBorders>
            <w:shd w:val="clear" w:color="auto" w:fill="auto"/>
            <w:noWrap/>
            <w:vAlign w:val="center"/>
            <w:hideMark/>
          </w:tcPr>
          <w:p w14:paraId="3C6C31A5" w14:textId="77777777" w:rsidR="00144A6D" w:rsidRPr="00834021" w:rsidRDefault="00144A6D" w:rsidP="004757EB">
            <w:pPr>
              <w:rPr>
                <w:rFonts w:cs="Arial"/>
                <w:color w:val="000000"/>
              </w:rPr>
            </w:pPr>
            <w:bookmarkStart w:id="871" w:name="_Toc114730991"/>
            <w:bookmarkStart w:id="872" w:name="_Toc114731902"/>
            <w:r w:rsidRPr="00834021">
              <w:rPr>
                <w:rFonts w:cs="Arial"/>
                <w:color w:val="000000"/>
              </w:rPr>
              <w:t>0x2</w:t>
            </w:r>
            <w:bookmarkEnd w:id="871"/>
            <w:bookmarkEnd w:id="872"/>
          </w:p>
        </w:tc>
        <w:tc>
          <w:tcPr>
            <w:tcW w:w="705" w:type="pct"/>
            <w:tcBorders>
              <w:top w:val="nil"/>
              <w:left w:val="nil"/>
              <w:bottom w:val="single" w:sz="4" w:space="0" w:color="auto"/>
              <w:right w:val="single" w:sz="4" w:space="0" w:color="auto"/>
            </w:tcBorders>
            <w:shd w:val="clear" w:color="auto" w:fill="auto"/>
            <w:vAlign w:val="center"/>
            <w:hideMark/>
          </w:tcPr>
          <w:p w14:paraId="1DB94E3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F9CA66"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1D69D05" w14:textId="77777777" w:rsidR="00144A6D" w:rsidRPr="00834021" w:rsidRDefault="00144A6D" w:rsidP="004757EB">
            <w:pPr>
              <w:rPr>
                <w:rFonts w:cs="Arial"/>
                <w:color w:val="000000"/>
              </w:rPr>
            </w:pPr>
            <w:r w:rsidRPr="00834021">
              <w:rPr>
                <w:rFonts w:cs="Arial"/>
                <w:color w:val="000000"/>
              </w:rPr>
              <w:t> </w:t>
            </w:r>
          </w:p>
        </w:tc>
      </w:tr>
      <w:tr w:rsidR="00144A6D" w:rsidRPr="00834021" w14:paraId="027438F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CC267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1EC9D5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5DD579" w14:textId="77777777" w:rsidR="00144A6D" w:rsidRPr="00834021" w:rsidRDefault="00144A6D" w:rsidP="004757EB">
            <w:pPr>
              <w:rPr>
                <w:rFonts w:cs="Arial"/>
                <w:color w:val="000000"/>
              </w:rPr>
            </w:pPr>
            <w:bookmarkStart w:id="873" w:name="_Toc114730992"/>
            <w:bookmarkStart w:id="874" w:name="_Toc114731903"/>
            <w:r w:rsidRPr="00834021">
              <w:rPr>
                <w:rFonts w:cs="Arial"/>
                <w:color w:val="000000"/>
              </w:rPr>
              <w:t>PERS_4</w:t>
            </w:r>
            <w:bookmarkEnd w:id="873"/>
            <w:bookmarkEnd w:id="874"/>
          </w:p>
        </w:tc>
        <w:tc>
          <w:tcPr>
            <w:tcW w:w="466" w:type="pct"/>
            <w:tcBorders>
              <w:top w:val="nil"/>
              <w:left w:val="nil"/>
              <w:bottom w:val="single" w:sz="4" w:space="0" w:color="auto"/>
              <w:right w:val="single" w:sz="4" w:space="0" w:color="auto"/>
            </w:tcBorders>
            <w:shd w:val="clear" w:color="auto" w:fill="auto"/>
            <w:noWrap/>
            <w:vAlign w:val="center"/>
            <w:hideMark/>
          </w:tcPr>
          <w:p w14:paraId="33D350F5" w14:textId="77777777" w:rsidR="00144A6D" w:rsidRPr="00834021" w:rsidRDefault="00144A6D" w:rsidP="004757EB">
            <w:pPr>
              <w:rPr>
                <w:rFonts w:cs="Arial"/>
                <w:color w:val="000000"/>
              </w:rPr>
            </w:pPr>
            <w:bookmarkStart w:id="875" w:name="_Toc114730993"/>
            <w:bookmarkStart w:id="876" w:name="_Toc114731904"/>
            <w:r w:rsidRPr="00834021">
              <w:rPr>
                <w:rFonts w:cs="Arial"/>
                <w:color w:val="000000"/>
              </w:rPr>
              <w:t>0x3</w:t>
            </w:r>
            <w:bookmarkEnd w:id="875"/>
            <w:bookmarkEnd w:id="876"/>
          </w:p>
        </w:tc>
        <w:tc>
          <w:tcPr>
            <w:tcW w:w="705" w:type="pct"/>
            <w:tcBorders>
              <w:top w:val="nil"/>
              <w:left w:val="nil"/>
              <w:bottom w:val="single" w:sz="4" w:space="0" w:color="auto"/>
              <w:right w:val="single" w:sz="4" w:space="0" w:color="auto"/>
            </w:tcBorders>
            <w:shd w:val="clear" w:color="auto" w:fill="auto"/>
            <w:vAlign w:val="center"/>
            <w:hideMark/>
          </w:tcPr>
          <w:p w14:paraId="4CD5A43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09AA5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CD7EB8B" w14:textId="77777777" w:rsidR="00144A6D" w:rsidRPr="00834021" w:rsidRDefault="00144A6D" w:rsidP="004757EB">
            <w:pPr>
              <w:rPr>
                <w:rFonts w:cs="Arial"/>
                <w:color w:val="000000"/>
              </w:rPr>
            </w:pPr>
            <w:r w:rsidRPr="00834021">
              <w:rPr>
                <w:rFonts w:cs="Arial"/>
                <w:color w:val="000000"/>
              </w:rPr>
              <w:t> </w:t>
            </w:r>
          </w:p>
        </w:tc>
      </w:tr>
      <w:tr w:rsidR="00144A6D" w:rsidRPr="00834021" w14:paraId="5A27585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FB962B9"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0D1FA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838530" w14:textId="77777777" w:rsidR="00144A6D" w:rsidRPr="00834021" w:rsidRDefault="00144A6D" w:rsidP="004757EB">
            <w:pPr>
              <w:rPr>
                <w:rFonts w:cs="Arial"/>
                <w:color w:val="000000"/>
              </w:rPr>
            </w:pPr>
            <w:bookmarkStart w:id="877" w:name="_Toc114730994"/>
            <w:bookmarkStart w:id="878" w:name="_Toc114731905"/>
            <w:r w:rsidRPr="00834021">
              <w:rPr>
                <w:rFonts w:cs="Arial"/>
                <w:color w:val="000000"/>
              </w:rPr>
              <w:t>Vehicle</w:t>
            </w:r>
            <w:bookmarkEnd w:id="877"/>
            <w:bookmarkEnd w:id="878"/>
          </w:p>
        </w:tc>
        <w:tc>
          <w:tcPr>
            <w:tcW w:w="466" w:type="pct"/>
            <w:tcBorders>
              <w:top w:val="nil"/>
              <w:left w:val="nil"/>
              <w:bottom w:val="single" w:sz="4" w:space="0" w:color="auto"/>
              <w:right w:val="single" w:sz="4" w:space="0" w:color="auto"/>
            </w:tcBorders>
            <w:shd w:val="clear" w:color="auto" w:fill="auto"/>
            <w:noWrap/>
            <w:vAlign w:val="center"/>
            <w:hideMark/>
          </w:tcPr>
          <w:p w14:paraId="5099352A" w14:textId="77777777" w:rsidR="00144A6D" w:rsidRPr="00834021" w:rsidRDefault="00144A6D" w:rsidP="004757EB">
            <w:pPr>
              <w:rPr>
                <w:rFonts w:cs="Arial"/>
                <w:color w:val="000000"/>
              </w:rPr>
            </w:pPr>
            <w:bookmarkStart w:id="879" w:name="_Toc114730995"/>
            <w:bookmarkStart w:id="880" w:name="_Toc114731906"/>
            <w:r w:rsidRPr="00834021">
              <w:rPr>
                <w:rFonts w:cs="Arial"/>
                <w:color w:val="000000"/>
              </w:rPr>
              <w:t>0x4</w:t>
            </w:r>
            <w:bookmarkEnd w:id="879"/>
            <w:bookmarkEnd w:id="880"/>
          </w:p>
        </w:tc>
        <w:tc>
          <w:tcPr>
            <w:tcW w:w="705" w:type="pct"/>
            <w:tcBorders>
              <w:top w:val="nil"/>
              <w:left w:val="nil"/>
              <w:bottom w:val="single" w:sz="4" w:space="0" w:color="auto"/>
              <w:right w:val="single" w:sz="4" w:space="0" w:color="auto"/>
            </w:tcBorders>
            <w:shd w:val="clear" w:color="auto" w:fill="auto"/>
            <w:vAlign w:val="center"/>
            <w:hideMark/>
          </w:tcPr>
          <w:p w14:paraId="209964F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7C38C2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E4C35B" w14:textId="77777777" w:rsidR="00144A6D" w:rsidRPr="00834021" w:rsidRDefault="00144A6D" w:rsidP="004757EB">
            <w:pPr>
              <w:rPr>
                <w:rFonts w:cs="Arial"/>
                <w:color w:val="000000"/>
              </w:rPr>
            </w:pPr>
            <w:r w:rsidRPr="00834021">
              <w:rPr>
                <w:rFonts w:cs="Arial"/>
                <w:color w:val="000000"/>
              </w:rPr>
              <w:t> </w:t>
            </w:r>
          </w:p>
        </w:tc>
      </w:tr>
      <w:tr w:rsidR="00144A6D" w:rsidRPr="00834021" w14:paraId="71EF8E2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2740899"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87AA20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3A60B0F" w14:textId="77777777" w:rsidR="00144A6D" w:rsidRPr="00834021" w:rsidRDefault="00144A6D" w:rsidP="004757EB">
            <w:pPr>
              <w:rPr>
                <w:rFonts w:cs="Arial"/>
                <w:color w:val="000000"/>
              </w:rPr>
            </w:pPr>
            <w:bookmarkStart w:id="881" w:name="_Toc114730996"/>
            <w:bookmarkStart w:id="882" w:name="_Toc114731907"/>
            <w:r w:rsidRPr="00834021">
              <w:rPr>
                <w:rFonts w:cs="Arial"/>
                <w:color w:val="000000"/>
              </w:rPr>
              <w:t>Unused_1</w:t>
            </w:r>
            <w:bookmarkEnd w:id="881"/>
            <w:bookmarkEnd w:id="882"/>
          </w:p>
        </w:tc>
        <w:tc>
          <w:tcPr>
            <w:tcW w:w="466" w:type="pct"/>
            <w:tcBorders>
              <w:top w:val="nil"/>
              <w:left w:val="nil"/>
              <w:bottom w:val="single" w:sz="4" w:space="0" w:color="auto"/>
              <w:right w:val="single" w:sz="4" w:space="0" w:color="auto"/>
            </w:tcBorders>
            <w:shd w:val="clear" w:color="auto" w:fill="auto"/>
            <w:noWrap/>
            <w:vAlign w:val="center"/>
            <w:hideMark/>
          </w:tcPr>
          <w:p w14:paraId="1402FA3F" w14:textId="77777777" w:rsidR="00144A6D" w:rsidRPr="00834021" w:rsidRDefault="00144A6D" w:rsidP="004757EB">
            <w:pPr>
              <w:rPr>
                <w:rFonts w:cs="Arial"/>
                <w:color w:val="000000"/>
              </w:rPr>
            </w:pPr>
            <w:bookmarkStart w:id="883" w:name="_Toc114730997"/>
            <w:bookmarkStart w:id="884" w:name="_Toc114731908"/>
            <w:r w:rsidRPr="00834021">
              <w:rPr>
                <w:rFonts w:cs="Arial"/>
                <w:color w:val="000000"/>
              </w:rPr>
              <w:t>0x5</w:t>
            </w:r>
            <w:bookmarkEnd w:id="883"/>
            <w:bookmarkEnd w:id="884"/>
          </w:p>
        </w:tc>
        <w:tc>
          <w:tcPr>
            <w:tcW w:w="705" w:type="pct"/>
            <w:tcBorders>
              <w:top w:val="nil"/>
              <w:left w:val="nil"/>
              <w:bottom w:val="single" w:sz="4" w:space="0" w:color="auto"/>
              <w:right w:val="single" w:sz="4" w:space="0" w:color="auto"/>
            </w:tcBorders>
            <w:shd w:val="clear" w:color="auto" w:fill="auto"/>
            <w:vAlign w:val="center"/>
            <w:hideMark/>
          </w:tcPr>
          <w:p w14:paraId="5146F46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1B62D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7AAE3BC" w14:textId="77777777" w:rsidR="00144A6D" w:rsidRPr="00834021" w:rsidRDefault="00144A6D" w:rsidP="004757EB">
            <w:pPr>
              <w:rPr>
                <w:rFonts w:cs="Arial"/>
                <w:color w:val="000000"/>
              </w:rPr>
            </w:pPr>
            <w:r w:rsidRPr="00834021">
              <w:rPr>
                <w:rFonts w:cs="Arial"/>
                <w:color w:val="000000"/>
              </w:rPr>
              <w:t> </w:t>
            </w:r>
          </w:p>
        </w:tc>
      </w:tr>
      <w:tr w:rsidR="00144A6D" w:rsidRPr="00834021" w14:paraId="1E416C2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E2CFC2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ED3495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AB1D6F7" w14:textId="77777777" w:rsidR="00144A6D" w:rsidRPr="00834021" w:rsidRDefault="00144A6D" w:rsidP="004757EB">
            <w:pPr>
              <w:rPr>
                <w:rFonts w:cs="Arial"/>
                <w:color w:val="000000"/>
              </w:rPr>
            </w:pPr>
            <w:bookmarkStart w:id="885" w:name="_Toc114730998"/>
            <w:bookmarkStart w:id="886" w:name="_Toc114731909"/>
            <w:r w:rsidRPr="00834021">
              <w:rPr>
                <w:rFonts w:cs="Arial"/>
                <w:color w:val="000000"/>
              </w:rPr>
              <w:t>Unused_2</w:t>
            </w:r>
            <w:bookmarkEnd w:id="885"/>
            <w:bookmarkEnd w:id="886"/>
          </w:p>
        </w:tc>
        <w:tc>
          <w:tcPr>
            <w:tcW w:w="466" w:type="pct"/>
            <w:tcBorders>
              <w:top w:val="nil"/>
              <w:left w:val="nil"/>
              <w:bottom w:val="single" w:sz="4" w:space="0" w:color="auto"/>
              <w:right w:val="single" w:sz="4" w:space="0" w:color="auto"/>
            </w:tcBorders>
            <w:shd w:val="clear" w:color="auto" w:fill="auto"/>
            <w:noWrap/>
            <w:vAlign w:val="center"/>
            <w:hideMark/>
          </w:tcPr>
          <w:p w14:paraId="5390907B" w14:textId="77777777" w:rsidR="00144A6D" w:rsidRPr="00834021" w:rsidRDefault="00144A6D" w:rsidP="004757EB">
            <w:pPr>
              <w:rPr>
                <w:rFonts w:cs="Arial"/>
                <w:color w:val="000000"/>
              </w:rPr>
            </w:pPr>
            <w:bookmarkStart w:id="887" w:name="_Toc114730999"/>
            <w:bookmarkStart w:id="888" w:name="_Toc114731910"/>
            <w:r w:rsidRPr="00834021">
              <w:rPr>
                <w:rFonts w:cs="Arial"/>
                <w:color w:val="000000"/>
              </w:rPr>
              <w:t>0x6</w:t>
            </w:r>
            <w:bookmarkEnd w:id="887"/>
            <w:bookmarkEnd w:id="888"/>
          </w:p>
        </w:tc>
        <w:tc>
          <w:tcPr>
            <w:tcW w:w="705" w:type="pct"/>
            <w:tcBorders>
              <w:top w:val="nil"/>
              <w:left w:val="nil"/>
              <w:bottom w:val="single" w:sz="4" w:space="0" w:color="auto"/>
              <w:right w:val="single" w:sz="4" w:space="0" w:color="auto"/>
            </w:tcBorders>
            <w:shd w:val="clear" w:color="auto" w:fill="auto"/>
            <w:vAlign w:val="center"/>
            <w:hideMark/>
          </w:tcPr>
          <w:p w14:paraId="6C0394D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07244B0"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AC1F785" w14:textId="77777777" w:rsidR="00144A6D" w:rsidRPr="00834021" w:rsidRDefault="00144A6D" w:rsidP="004757EB">
            <w:pPr>
              <w:rPr>
                <w:rFonts w:cs="Arial"/>
                <w:color w:val="000000"/>
              </w:rPr>
            </w:pPr>
            <w:r w:rsidRPr="00834021">
              <w:rPr>
                <w:rFonts w:cs="Arial"/>
                <w:color w:val="000000"/>
              </w:rPr>
              <w:t> </w:t>
            </w:r>
          </w:p>
        </w:tc>
      </w:tr>
      <w:tr w:rsidR="00144A6D" w:rsidRPr="00834021" w14:paraId="63B1B66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DEEEE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98012D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5FDD22" w14:textId="77777777" w:rsidR="00144A6D" w:rsidRPr="00834021" w:rsidRDefault="00144A6D" w:rsidP="004757EB">
            <w:pPr>
              <w:rPr>
                <w:rFonts w:cs="Arial"/>
                <w:color w:val="000000"/>
              </w:rPr>
            </w:pPr>
            <w:bookmarkStart w:id="889" w:name="_Toc114731000"/>
            <w:bookmarkStart w:id="890" w:name="_Toc114731911"/>
            <w:r w:rsidRPr="00834021">
              <w:rPr>
                <w:rFonts w:cs="Arial"/>
                <w:color w:val="000000"/>
              </w:rPr>
              <w:t>Unused_3</w:t>
            </w:r>
            <w:bookmarkEnd w:id="889"/>
            <w:bookmarkEnd w:id="890"/>
          </w:p>
        </w:tc>
        <w:tc>
          <w:tcPr>
            <w:tcW w:w="466" w:type="pct"/>
            <w:tcBorders>
              <w:top w:val="nil"/>
              <w:left w:val="nil"/>
              <w:bottom w:val="single" w:sz="4" w:space="0" w:color="auto"/>
              <w:right w:val="single" w:sz="4" w:space="0" w:color="auto"/>
            </w:tcBorders>
            <w:shd w:val="clear" w:color="auto" w:fill="auto"/>
            <w:noWrap/>
            <w:vAlign w:val="center"/>
            <w:hideMark/>
          </w:tcPr>
          <w:p w14:paraId="75B33412" w14:textId="77777777" w:rsidR="00144A6D" w:rsidRPr="00834021" w:rsidRDefault="00144A6D" w:rsidP="004757EB">
            <w:pPr>
              <w:rPr>
                <w:rFonts w:cs="Arial"/>
                <w:color w:val="000000"/>
              </w:rPr>
            </w:pPr>
            <w:bookmarkStart w:id="891" w:name="_Toc114731001"/>
            <w:bookmarkStart w:id="892" w:name="_Toc114731912"/>
            <w:r w:rsidRPr="00834021">
              <w:rPr>
                <w:rFonts w:cs="Arial"/>
                <w:color w:val="000000"/>
              </w:rPr>
              <w:t>0x7</w:t>
            </w:r>
            <w:bookmarkEnd w:id="891"/>
            <w:bookmarkEnd w:id="892"/>
          </w:p>
        </w:tc>
        <w:tc>
          <w:tcPr>
            <w:tcW w:w="705" w:type="pct"/>
            <w:tcBorders>
              <w:top w:val="nil"/>
              <w:left w:val="nil"/>
              <w:bottom w:val="single" w:sz="4" w:space="0" w:color="auto"/>
              <w:right w:val="single" w:sz="4" w:space="0" w:color="auto"/>
            </w:tcBorders>
            <w:shd w:val="clear" w:color="auto" w:fill="auto"/>
            <w:vAlign w:val="center"/>
            <w:hideMark/>
          </w:tcPr>
          <w:p w14:paraId="76E184C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AEE7CF"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4FFC83E" w14:textId="77777777" w:rsidR="00144A6D" w:rsidRPr="00834021" w:rsidRDefault="00144A6D" w:rsidP="004757EB">
            <w:pPr>
              <w:rPr>
                <w:rFonts w:cs="Arial"/>
                <w:color w:val="000000"/>
              </w:rPr>
            </w:pPr>
            <w:r w:rsidRPr="00834021">
              <w:rPr>
                <w:rFonts w:cs="Arial"/>
                <w:color w:val="000000"/>
              </w:rPr>
              <w:t> </w:t>
            </w:r>
          </w:p>
        </w:tc>
      </w:tr>
      <w:tr w:rsidR="00144A6D" w:rsidRPr="00834021" w14:paraId="18ED97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3AFA35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41A78E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69E1602"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9BF129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238BF6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61309F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37209C5" w14:textId="77777777" w:rsidR="00144A6D" w:rsidRPr="00834021" w:rsidRDefault="00144A6D" w:rsidP="004757EB">
            <w:pPr>
              <w:rPr>
                <w:rFonts w:cs="Arial"/>
                <w:color w:val="000000"/>
              </w:rPr>
            </w:pPr>
            <w:r w:rsidRPr="00834021">
              <w:rPr>
                <w:rFonts w:cs="Arial"/>
                <w:color w:val="000000"/>
              </w:rPr>
              <w:t> </w:t>
            </w:r>
          </w:p>
        </w:tc>
      </w:tr>
      <w:tr w:rsidR="00144A6D" w:rsidRPr="00834021" w14:paraId="4EFB9EE1"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DDA91B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5144555" w14:textId="77777777" w:rsidR="00144A6D" w:rsidRPr="00834021" w:rsidRDefault="00144A6D" w:rsidP="004757EB">
            <w:pPr>
              <w:rPr>
                <w:rFonts w:cs="Arial"/>
                <w:color w:val="000000"/>
              </w:rPr>
            </w:pPr>
            <w:bookmarkStart w:id="893" w:name="_Toc114731002"/>
            <w:bookmarkStart w:id="894" w:name="_Toc114731913"/>
            <w:r w:rsidRPr="00834021">
              <w:rPr>
                <w:rFonts w:cs="Arial"/>
                <w:color w:val="000000"/>
              </w:rPr>
              <w:t>CtrStkDsplyOp_D_Rq</w:t>
            </w:r>
            <w:bookmarkEnd w:id="893"/>
            <w:bookmarkEnd w:id="894"/>
          </w:p>
        </w:tc>
        <w:tc>
          <w:tcPr>
            <w:tcW w:w="705" w:type="pct"/>
            <w:tcBorders>
              <w:top w:val="nil"/>
              <w:left w:val="nil"/>
              <w:bottom w:val="single" w:sz="4" w:space="0" w:color="auto"/>
              <w:right w:val="single" w:sz="4" w:space="0" w:color="auto"/>
            </w:tcBorders>
            <w:shd w:val="clear" w:color="auto" w:fill="auto"/>
            <w:vAlign w:val="center"/>
            <w:hideMark/>
          </w:tcPr>
          <w:p w14:paraId="25B4CED5"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46F8C1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5DDF23" w14:textId="77777777" w:rsidR="00144A6D" w:rsidRPr="00834021" w:rsidRDefault="00144A6D" w:rsidP="004757EB">
            <w:pPr>
              <w:rPr>
                <w:rFonts w:cs="Arial"/>
                <w:color w:val="000000"/>
              </w:rPr>
            </w:pPr>
            <w:bookmarkStart w:id="895" w:name="_Toc114731003"/>
            <w:bookmarkStart w:id="896" w:name="_Toc114731914"/>
            <w:r w:rsidRPr="00834021">
              <w:rPr>
                <w:rFonts w:cs="Arial"/>
                <w:color w:val="000000"/>
              </w:rPr>
              <w:t>APIM APIM_CDC APIM_CIM APIM_CISM</w:t>
            </w:r>
            <w:bookmarkEnd w:id="895"/>
            <w:bookmarkEnd w:id="896"/>
          </w:p>
        </w:tc>
        <w:tc>
          <w:tcPr>
            <w:tcW w:w="705" w:type="pct"/>
            <w:tcBorders>
              <w:top w:val="nil"/>
              <w:left w:val="nil"/>
              <w:bottom w:val="single" w:sz="4" w:space="0" w:color="auto"/>
              <w:right w:val="single" w:sz="4" w:space="0" w:color="auto"/>
            </w:tcBorders>
            <w:shd w:val="clear" w:color="auto" w:fill="auto"/>
            <w:vAlign w:val="center"/>
            <w:hideMark/>
          </w:tcPr>
          <w:p w14:paraId="3A4635EE" w14:textId="77777777" w:rsidR="00144A6D" w:rsidRPr="00834021" w:rsidRDefault="00144A6D" w:rsidP="004757EB">
            <w:pPr>
              <w:rPr>
                <w:rFonts w:cs="Arial"/>
                <w:color w:val="000000"/>
              </w:rPr>
            </w:pPr>
            <w:bookmarkStart w:id="897" w:name="_Toc114731004"/>
            <w:bookmarkStart w:id="898" w:name="_Toc114731915"/>
            <w:r w:rsidRPr="00834021">
              <w:rPr>
                <w:rFonts w:cs="Arial"/>
                <w:color w:val="000000"/>
              </w:rPr>
              <w:t>ACM   DSP   GWM   IPC</w:t>
            </w:r>
            <w:bookmarkEnd w:id="897"/>
            <w:bookmarkEnd w:id="898"/>
          </w:p>
        </w:tc>
        <w:tc>
          <w:tcPr>
            <w:tcW w:w="537" w:type="pct"/>
            <w:tcBorders>
              <w:top w:val="nil"/>
              <w:left w:val="nil"/>
              <w:bottom w:val="single" w:sz="4" w:space="0" w:color="auto"/>
              <w:right w:val="single" w:sz="4" w:space="0" w:color="auto"/>
            </w:tcBorders>
            <w:shd w:val="clear" w:color="auto" w:fill="auto"/>
            <w:noWrap/>
            <w:vAlign w:val="center"/>
            <w:hideMark/>
          </w:tcPr>
          <w:p w14:paraId="328FBABC" w14:textId="77777777" w:rsidR="00144A6D" w:rsidRPr="00834021" w:rsidRDefault="00144A6D" w:rsidP="004757EB">
            <w:pPr>
              <w:rPr>
                <w:rFonts w:cs="Arial"/>
                <w:color w:val="000000"/>
              </w:rPr>
            </w:pPr>
            <w:bookmarkStart w:id="899" w:name="_Toc114731005"/>
            <w:bookmarkStart w:id="900" w:name="_Toc114731916"/>
            <w:r w:rsidRPr="00834021">
              <w:rPr>
                <w:rFonts w:cs="Arial"/>
                <w:color w:val="000000"/>
              </w:rPr>
              <w:t>OnChange</w:t>
            </w:r>
            <w:bookmarkEnd w:id="899"/>
            <w:bookmarkEnd w:id="900"/>
          </w:p>
        </w:tc>
      </w:tr>
      <w:tr w:rsidR="00144A6D" w:rsidRPr="00834021" w14:paraId="1479A41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60AFCC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E8F118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9FBE89" w14:textId="77777777" w:rsidR="00144A6D" w:rsidRPr="00834021" w:rsidRDefault="00144A6D" w:rsidP="004757EB">
            <w:pPr>
              <w:rPr>
                <w:rFonts w:cs="Arial"/>
                <w:color w:val="000000"/>
              </w:rPr>
            </w:pPr>
            <w:bookmarkStart w:id="901" w:name="_Toc114731006"/>
            <w:bookmarkStart w:id="902" w:name="_Toc114731917"/>
            <w:r w:rsidRPr="00834021">
              <w:rPr>
                <w:rFonts w:cs="Arial"/>
                <w:color w:val="000000"/>
              </w:rPr>
              <w:t>Null</w:t>
            </w:r>
            <w:bookmarkEnd w:id="901"/>
            <w:bookmarkEnd w:id="902"/>
          </w:p>
        </w:tc>
        <w:tc>
          <w:tcPr>
            <w:tcW w:w="466" w:type="pct"/>
            <w:tcBorders>
              <w:top w:val="nil"/>
              <w:left w:val="nil"/>
              <w:bottom w:val="single" w:sz="4" w:space="0" w:color="auto"/>
              <w:right w:val="single" w:sz="4" w:space="0" w:color="auto"/>
            </w:tcBorders>
            <w:shd w:val="clear" w:color="auto" w:fill="auto"/>
            <w:noWrap/>
            <w:vAlign w:val="center"/>
            <w:hideMark/>
          </w:tcPr>
          <w:p w14:paraId="085D4F7C" w14:textId="77777777" w:rsidR="00144A6D" w:rsidRPr="00834021" w:rsidRDefault="00144A6D" w:rsidP="004757EB">
            <w:pPr>
              <w:rPr>
                <w:rFonts w:cs="Arial"/>
                <w:color w:val="000000"/>
              </w:rPr>
            </w:pPr>
            <w:bookmarkStart w:id="903" w:name="_Toc114731007"/>
            <w:bookmarkStart w:id="904" w:name="_Toc114731918"/>
            <w:r w:rsidRPr="00834021">
              <w:rPr>
                <w:rFonts w:cs="Arial"/>
                <w:color w:val="000000"/>
              </w:rPr>
              <w:t>0x0</w:t>
            </w:r>
            <w:bookmarkEnd w:id="903"/>
            <w:bookmarkEnd w:id="904"/>
          </w:p>
        </w:tc>
        <w:tc>
          <w:tcPr>
            <w:tcW w:w="705" w:type="pct"/>
            <w:tcBorders>
              <w:top w:val="nil"/>
              <w:left w:val="nil"/>
              <w:bottom w:val="single" w:sz="4" w:space="0" w:color="auto"/>
              <w:right w:val="single" w:sz="4" w:space="0" w:color="auto"/>
            </w:tcBorders>
            <w:shd w:val="clear" w:color="auto" w:fill="auto"/>
            <w:vAlign w:val="center"/>
            <w:hideMark/>
          </w:tcPr>
          <w:p w14:paraId="7EBF06F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17BE19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889406F" w14:textId="77777777" w:rsidR="00144A6D" w:rsidRPr="00834021" w:rsidRDefault="00144A6D" w:rsidP="004757EB">
            <w:pPr>
              <w:rPr>
                <w:rFonts w:cs="Arial"/>
                <w:color w:val="000000"/>
              </w:rPr>
            </w:pPr>
            <w:r w:rsidRPr="00834021">
              <w:rPr>
                <w:rFonts w:cs="Arial"/>
                <w:color w:val="000000"/>
              </w:rPr>
              <w:t> </w:t>
            </w:r>
          </w:p>
        </w:tc>
      </w:tr>
      <w:tr w:rsidR="00144A6D" w:rsidRPr="00834021" w14:paraId="3EB2011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999BDF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A18C11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2B4A58C" w14:textId="77777777" w:rsidR="00144A6D" w:rsidRPr="00834021" w:rsidRDefault="00144A6D" w:rsidP="004757EB">
            <w:pPr>
              <w:rPr>
                <w:rFonts w:cs="Arial"/>
                <w:color w:val="000000"/>
              </w:rPr>
            </w:pPr>
            <w:bookmarkStart w:id="905" w:name="_Toc114731008"/>
            <w:bookmarkStart w:id="906" w:name="_Toc114731919"/>
            <w:r w:rsidRPr="00834021">
              <w:rPr>
                <w:rFonts w:cs="Arial"/>
                <w:color w:val="000000"/>
              </w:rPr>
              <w:t>Query</w:t>
            </w:r>
            <w:bookmarkEnd w:id="905"/>
            <w:bookmarkEnd w:id="906"/>
          </w:p>
        </w:tc>
        <w:tc>
          <w:tcPr>
            <w:tcW w:w="466" w:type="pct"/>
            <w:tcBorders>
              <w:top w:val="nil"/>
              <w:left w:val="nil"/>
              <w:bottom w:val="single" w:sz="4" w:space="0" w:color="auto"/>
              <w:right w:val="single" w:sz="4" w:space="0" w:color="auto"/>
            </w:tcBorders>
            <w:shd w:val="clear" w:color="auto" w:fill="auto"/>
            <w:noWrap/>
            <w:vAlign w:val="center"/>
            <w:hideMark/>
          </w:tcPr>
          <w:p w14:paraId="473FDCB4" w14:textId="77777777" w:rsidR="00144A6D" w:rsidRPr="00834021" w:rsidRDefault="00144A6D" w:rsidP="004757EB">
            <w:pPr>
              <w:rPr>
                <w:rFonts w:cs="Arial"/>
                <w:color w:val="000000"/>
              </w:rPr>
            </w:pPr>
            <w:bookmarkStart w:id="907" w:name="_Toc114731009"/>
            <w:bookmarkStart w:id="908" w:name="_Toc114731920"/>
            <w:r w:rsidRPr="00834021">
              <w:rPr>
                <w:rFonts w:cs="Arial"/>
                <w:color w:val="000000"/>
              </w:rPr>
              <w:t>0x1</w:t>
            </w:r>
            <w:bookmarkEnd w:id="907"/>
            <w:bookmarkEnd w:id="908"/>
          </w:p>
        </w:tc>
        <w:tc>
          <w:tcPr>
            <w:tcW w:w="705" w:type="pct"/>
            <w:tcBorders>
              <w:top w:val="nil"/>
              <w:left w:val="nil"/>
              <w:bottom w:val="single" w:sz="4" w:space="0" w:color="auto"/>
              <w:right w:val="single" w:sz="4" w:space="0" w:color="auto"/>
            </w:tcBorders>
            <w:shd w:val="clear" w:color="auto" w:fill="auto"/>
            <w:vAlign w:val="center"/>
            <w:hideMark/>
          </w:tcPr>
          <w:p w14:paraId="7802ADF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D9E9D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7ED1E58" w14:textId="77777777" w:rsidR="00144A6D" w:rsidRPr="00834021" w:rsidRDefault="00144A6D" w:rsidP="004757EB">
            <w:pPr>
              <w:rPr>
                <w:rFonts w:cs="Arial"/>
                <w:color w:val="000000"/>
              </w:rPr>
            </w:pPr>
            <w:r w:rsidRPr="00834021">
              <w:rPr>
                <w:rFonts w:cs="Arial"/>
                <w:color w:val="000000"/>
              </w:rPr>
              <w:t> </w:t>
            </w:r>
          </w:p>
        </w:tc>
      </w:tr>
      <w:tr w:rsidR="00144A6D" w:rsidRPr="00834021" w14:paraId="6A1398F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DE1ABF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590362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7A017B" w14:textId="77777777" w:rsidR="00144A6D" w:rsidRPr="00834021" w:rsidRDefault="00144A6D" w:rsidP="004757EB">
            <w:pPr>
              <w:rPr>
                <w:rFonts w:cs="Arial"/>
                <w:color w:val="000000"/>
              </w:rPr>
            </w:pPr>
            <w:bookmarkStart w:id="909" w:name="_Toc114731010"/>
            <w:bookmarkStart w:id="910" w:name="_Toc114731921"/>
            <w:r w:rsidRPr="00834021">
              <w:rPr>
                <w:rFonts w:cs="Arial"/>
                <w:color w:val="000000"/>
              </w:rPr>
              <w:t>Set</w:t>
            </w:r>
            <w:bookmarkEnd w:id="909"/>
            <w:bookmarkEnd w:id="910"/>
          </w:p>
        </w:tc>
        <w:tc>
          <w:tcPr>
            <w:tcW w:w="466" w:type="pct"/>
            <w:tcBorders>
              <w:top w:val="nil"/>
              <w:left w:val="nil"/>
              <w:bottom w:val="single" w:sz="4" w:space="0" w:color="auto"/>
              <w:right w:val="single" w:sz="4" w:space="0" w:color="auto"/>
            </w:tcBorders>
            <w:shd w:val="clear" w:color="auto" w:fill="auto"/>
            <w:noWrap/>
            <w:vAlign w:val="center"/>
            <w:hideMark/>
          </w:tcPr>
          <w:p w14:paraId="2B97B5EF" w14:textId="77777777" w:rsidR="00144A6D" w:rsidRPr="00834021" w:rsidRDefault="00144A6D" w:rsidP="004757EB">
            <w:pPr>
              <w:rPr>
                <w:rFonts w:cs="Arial"/>
                <w:color w:val="000000"/>
              </w:rPr>
            </w:pPr>
            <w:bookmarkStart w:id="911" w:name="_Toc114731011"/>
            <w:bookmarkStart w:id="912" w:name="_Toc114731922"/>
            <w:r w:rsidRPr="00834021">
              <w:rPr>
                <w:rFonts w:cs="Arial"/>
                <w:color w:val="000000"/>
              </w:rPr>
              <w:t>0x2</w:t>
            </w:r>
            <w:bookmarkEnd w:id="911"/>
            <w:bookmarkEnd w:id="912"/>
          </w:p>
        </w:tc>
        <w:tc>
          <w:tcPr>
            <w:tcW w:w="705" w:type="pct"/>
            <w:tcBorders>
              <w:top w:val="nil"/>
              <w:left w:val="nil"/>
              <w:bottom w:val="single" w:sz="4" w:space="0" w:color="auto"/>
              <w:right w:val="single" w:sz="4" w:space="0" w:color="auto"/>
            </w:tcBorders>
            <w:shd w:val="clear" w:color="auto" w:fill="auto"/>
            <w:vAlign w:val="center"/>
            <w:hideMark/>
          </w:tcPr>
          <w:p w14:paraId="762B5B0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850072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12EC3A0" w14:textId="77777777" w:rsidR="00144A6D" w:rsidRPr="00834021" w:rsidRDefault="00144A6D" w:rsidP="004757EB">
            <w:pPr>
              <w:rPr>
                <w:rFonts w:cs="Arial"/>
                <w:color w:val="000000"/>
              </w:rPr>
            </w:pPr>
            <w:r w:rsidRPr="00834021">
              <w:rPr>
                <w:rFonts w:cs="Arial"/>
                <w:color w:val="000000"/>
              </w:rPr>
              <w:t> </w:t>
            </w:r>
          </w:p>
        </w:tc>
      </w:tr>
      <w:tr w:rsidR="00144A6D" w:rsidRPr="00834021" w14:paraId="1AFE161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E0B67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3C3DE0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2A59C3" w14:textId="77777777" w:rsidR="00144A6D" w:rsidRPr="00834021" w:rsidRDefault="00144A6D" w:rsidP="004757EB">
            <w:pPr>
              <w:rPr>
                <w:rFonts w:cs="Arial"/>
                <w:color w:val="000000"/>
              </w:rPr>
            </w:pPr>
            <w:bookmarkStart w:id="913" w:name="_Toc114731012"/>
            <w:bookmarkStart w:id="914" w:name="_Toc114731923"/>
            <w:r w:rsidRPr="00834021">
              <w:rPr>
                <w:rFonts w:cs="Arial"/>
                <w:color w:val="000000"/>
              </w:rPr>
              <w:t>Upload</w:t>
            </w:r>
            <w:bookmarkEnd w:id="913"/>
            <w:bookmarkEnd w:id="914"/>
          </w:p>
        </w:tc>
        <w:tc>
          <w:tcPr>
            <w:tcW w:w="466" w:type="pct"/>
            <w:tcBorders>
              <w:top w:val="nil"/>
              <w:left w:val="nil"/>
              <w:bottom w:val="single" w:sz="4" w:space="0" w:color="auto"/>
              <w:right w:val="single" w:sz="4" w:space="0" w:color="auto"/>
            </w:tcBorders>
            <w:shd w:val="clear" w:color="auto" w:fill="auto"/>
            <w:noWrap/>
            <w:vAlign w:val="center"/>
            <w:hideMark/>
          </w:tcPr>
          <w:p w14:paraId="6FC25ACA" w14:textId="77777777" w:rsidR="00144A6D" w:rsidRPr="00834021" w:rsidRDefault="00144A6D" w:rsidP="004757EB">
            <w:pPr>
              <w:rPr>
                <w:rFonts w:cs="Arial"/>
                <w:color w:val="000000"/>
              </w:rPr>
            </w:pPr>
            <w:bookmarkStart w:id="915" w:name="_Toc114731013"/>
            <w:bookmarkStart w:id="916" w:name="_Toc114731924"/>
            <w:r w:rsidRPr="00834021">
              <w:rPr>
                <w:rFonts w:cs="Arial"/>
                <w:color w:val="000000"/>
              </w:rPr>
              <w:t>0x3</w:t>
            </w:r>
            <w:bookmarkEnd w:id="915"/>
            <w:bookmarkEnd w:id="916"/>
          </w:p>
        </w:tc>
        <w:tc>
          <w:tcPr>
            <w:tcW w:w="705" w:type="pct"/>
            <w:tcBorders>
              <w:top w:val="nil"/>
              <w:left w:val="nil"/>
              <w:bottom w:val="single" w:sz="4" w:space="0" w:color="auto"/>
              <w:right w:val="single" w:sz="4" w:space="0" w:color="auto"/>
            </w:tcBorders>
            <w:shd w:val="clear" w:color="auto" w:fill="auto"/>
            <w:vAlign w:val="center"/>
            <w:hideMark/>
          </w:tcPr>
          <w:p w14:paraId="0E21E62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86457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B230EDD" w14:textId="77777777" w:rsidR="00144A6D" w:rsidRPr="00834021" w:rsidRDefault="00144A6D" w:rsidP="004757EB">
            <w:pPr>
              <w:rPr>
                <w:rFonts w:cs="Arial"/>
                <w:color w:val="000000"/>
              </w:rPr>
            </w:pPr>
            <w:r w:rsidRPr="00834021">
              <w:rPr>
                <w:rFonts w:cs="Arial"/>
                <w:color w:val="000000"/>
              </w:rPr>
              <w:t> </w:t>
            </w:r>
          </w:p>
        </w:tc>
      </w:tr>
      <w:tr w:rsidR="00144A6D" w:rsidRPr="00834021" w14:paraId="2353CD1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0A16597"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AC31C6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25B7B8" w14:textId="77777777" w:rsidR="00144A6D" w:rsidRPr="00834021" w:rsidRDefault="00144A6D" w:rsidP="004757EB">
            <w:pPr>
              <w:rPr>
                <w:rFonts w:cs="Arial"/>
                <w:color w:val="000000"/>
              </w:rPr>
            </w:pPr>
            <w:bookmarkStart w:id="917" w:name="_Toc114731014"/>
            <w:bookmarkStart w:id="918" w:name="_Toc114731925"/>
            <w:r w:rsidRPr="00834021">
              <w:rPr>
                <w:rFonts w:cs="Arial"/>
                <w:color w:val="000000"/>
              </w:rPr>
              <w:t>Restore</w:t>
            </w:r>
            <w:bookmarkEnd w:id="917"/>
            <w:bookmarkEnd w:id="918"/>
          </w:p>
        </w:tc>
        <w:tc>
          <w:tcPr>
            <w:tcW w:w="466" w:type="pct"/>
            <w:tcBorders>
              <w:top w:val="nil"/>
              <w:left w:val="nil"/>
              <w:bottom w:val="single" w:sz="4" w:space="0" w:color="auto"/>
              <w:right w:val="single" w:sz="4" w:space="0" w:color="auto"/>
            </w:tcBorders>
            <w:shd w:val="clear" w:color="auto" w:fill="auto"/>
            <w:noWrap/>
            <w:vAlign w:val="center"/>
            <w:hideMark/>
          </w:tcPr>
          <w:p w14:paraId="7405E3EF" w14:textId="77777777" w:rsidR="00144A6D" w:rsidRPr="00834021" w:rsidRDefault="00144A6D" w:rsidP="004757EB">
            <w:pPr>
              <w:rPr>
                <w:rFonts w:cs="Arial"/>
                <w:color w:val="000000"/>
              </w:rPr>
            </w:pPr>
            <w:bookmarkStart w:id="919" w:name="_Toc114731015"/>
            <w:bookmarkStart w:id="920" w:name="_Toc114731926"/>
            <w:r w:rsidRPr="00834021">
              <w:rPr>
                <w:rFonts w:cs="Arial"/>
                <w:color w:val="000000"/>
              </w:rPr>
              <w:t>0x4</w:t>
            </w:r>
            <w:bookmarkEnd w:id="919"/>
            <w:bookmarkEnd w:id="920"/>
          </w:p>
        </w:tc>
        <w:tc>
          <w:tcPr>
            <w:tcW w:w="705" w:type="pct"/>
            <w:tcBorders>
              <w:top w:val="nil"/>
              <w:left w:val="nil"/>
              <w:bottom w:val="single" w:sz="4" w:space="0" w:color="auto"/>
              <w:right w:val="single" w:sz="4" w:space="0" w:color="auto"/>
            </w:tcBorders>
            <w:shd w:val="clear" w:color="auto" w:fill="auto"/>
            <w:vAlign w:val="center"/>
            <w:hideMark/>
          </w:tcPr>
          <w:p w14:paraId="21063CB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753F9BF"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BA0CFE1" w14:textId="77777777" w:rsidR="00144A6D" w:rsidRPr="00834021" w:rsidRDefault="00144A6D" w:rsidP="004757EB">
            <w:pPr>
              <w:rPr>
                <w:rFonts w:cs="Arial"/>
                <w:color w:val="000000"/>
              </w:rPr>
            </w:pPr>
            <w:r w:rsidRPr="00834021">
              <w:rPr>
                <w:rFonts w:cs="Arial"/>
                <w:color w:val="000000"/>
              </w:rPr>
              <w:t> </w:t>
            </w:r>
          </w:p>
        </w:tc>
      </w:tr>
      <w:tr w:rsidR="00144A6D" w:rsidRPr="00834021" w14:paraId="70689A7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0F0E4B1"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482509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5B699B" w14:textId="77777777" w:rsidR="00144A6D" w:rsidRPr="00834021" w:rsidRDefault="00144A6D" w:rsidP="004757EB">
            <w:pPr>
              <w:rPr>
                <w:rFonts w:cs="Arial"/>
                <w:color w:val="000000"/>
              </w:rPr>
            </w:pPr>
            <w:bookmarkStart w:id="921" w:name="_Toc114731016"/>
            <w:bookmarkStart w:id="922" w:name="_Toc114731927"/>
            <w:r w:rsidRPr="00834021">
              <w:rPr>
                <w:rFonts w:cs="Arial"/>
                <w:color w:val="000000"/>
              </w:rPr>
              <w:t>Copy</w:t>
            </w:r>
            <w:bookmarkEnd w:id="921"/>
            <w:bookmarkEnd w:id="922"/>
          </w:p>
        </w:tc>
        <w:tc>
          <w:tcPr>
            <w:tcW w:w="466" w:type="pct"/>
            <w:tcBorders>
              <w:top w:val="nil"/>
              <w:left w:val="nil"/>
              <w:bottom w:val="single" w:sz="4" w:space="0" w:color="auto"/>
              <w:right w:val="single" w:sz="4" w:space="0" w:color="auto"/>
            </w:tcBorders>
            <w:shd w:val="clear" w:color="auto" w:fill="auto"/>
            <w:noWrap/>
            <w:vAlign w:val="center"/>
            <w:hideMark/>
          </w:tcPr>
          <w:p w14:paraId="5BEF3F97" w14:textId="77777777" w:rsidR="00144A6D" w:rsidRPr="00834021" w:rsidRDefault="00144A6D" w:rsidP="004757EB">
            <w:pPr>
              <w:rPr>
                <w:rFonts w:cs="Arial"/>
                <w:color w:val="000000"/>
              </w:rPr>
            </w:pPr>
            <w:bookmarkStart w:id="923" w:name="_Toc114731017"/>
            <w:bookmarkStart w:id="924" w:name="_Toc114731928"/>
            <w:r w:rsidRPr="00834021">
              <w:rPr>
                <w:rFonts w:cs="Arial"/>
                <w:color w:val="000000"/>
              </w:rPr>
              <w:t>0x5</w:t>
            </w:r>
            <w:bookmarkEnd w:id="923"/>
            <w:bookmarkEnd w:id="924"/>
          </w:p>
        </w:tc>
        <w:tc>
          <w:tcPr>
            <w:tcW w:w="705" w:type="pct"/>
            <w:tcBorders>
              <w:top w:val="nil"/>
              <w:left w:val="nil"/>
              <w:bottom w:val="single" w:sz="4" w:space="0" w:color="auto"/>
              <w:right w:val="single" w:sz="4" w:space="0" w:color="auto"/>
            </w:tcBorders>
            <w:shd w:val="clear" w:color="auto" w:fill="auto"/>
            <w:vAlign w:val="center"/>
            <w:hideMark/>
          </w:tcPr>
          <w:p w14:paraId="04676D5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DB0C4F"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473FAC9" w14:textId="77777777" w:rsidR="00144A6D" w:rsidRPr="00834021" w:rsidRDefault="00144A6D" w:rsidP="004757EB">
            <w:pPr>
              <w:rPr>
                <w:rFonts w:cs="Arial"/>
                <w:color w:val="000000"/>
              </w:rPr>
            </w:pPr>
            <w:r w:rsidRPr="00834021">
              <w:rPr>
                <w:rFonts w:cs="Arial"/>
                <w:color w:val="000000"/>
              </w:rPr>
              <w:t> </w:t>
            </w:r>
          </w:p>
        </w:tc>
      </w:tr>
      <w:tr w:rsidR="00144A6D" w:rsidRPr="00834021" w14:paraId="03925A5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7FA3F2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6550A3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76AEFD" w14:textId="77777777" w:rsidR="00144A6D" w:rsidRPr="00834021" w:rsidRDefault="00144A6D" w:rsidP="004757EB">
            <w:pPr>
              <w:rPr>
                <w:rFonts w:cs="Arial"/>
                <w:color w:val="000000"/>
              </w:rPr>
            </w:pPr>
            <w:bookmarkStart w:id="925" w:name="_Toc114731018"/>
            <w:bookmarkStart w:id="926" w:name="_Toc114731929"/>
            <w:r w:rsidRPr="00834021">
              <w:rPr>
                <w:rFonts w:cs="Arial"/>
                <w:color w:val="000000"/>
              </w:rPr>
              <w:t>Unused_1</w:t>
            </w:r>
            <w:bookmarkEnd w:id="925"/>
            <w:bookmarkEnd w:id="926"/>
          </w:p>
        </w:tc>
        <w:tc>
          <w:tcPr>
            <w:tcW w:w="466" w:type="pct"/>
            <w:tcBorders>
              <w:top w:val="nil"/>
              <w:left w:val="nil"/>
              <w:bottom w:val="single" w:sz="4" w:space="0" w:color="auto"/>
              <w:right w:val="single" w:sz="4" w:space="0" w:color="auto"/>
            </w:tcBorders>
            <w:shd w:val="clear" w:color="auto" w:fill="auto"/>
            <w:noWrap/>
            <w:vAlign w:val="center"/>
            <w:hideMark/>
          </w:tcPr>
          <w:p w14:paraId="3F23D7CF" w14:textId="77777777" w:rsidR="00144A6D" w:rsidRPr="00834021" w:rsidRDefault="00144A6D" w:rsidP="004757EB">
            <w:pPr>
              <w:rPr>
                <w:rFonts w:cs="Arial"/>
                <w:color w:val="000000"/>
              </w:rPr>
            </w:pPr>
            <w:bookmarkStart w:id="927" w:name="_Toc114731019"/>
            <w:bookmarkStart w:id="928" w:name="_Toc114731930"/>
            <w:r w:rsidRPr="00834021">
              <w:rPr>
                <w:rFonts w:cs="Arial"/>
                <w:color w:val="000000"/>
              </w:rPr>
              <w:t>0x6</w:t>
            </w:r>
            <w:bookmarkEnd w:id="927"/>
            <w:bookmarkEnd w:id="928"/>
          </w:p>
        </w:tc>
        <w:tc>
          <w:tcPr>
            <w:tcW w:w="705" w:type="pct"/>
            <w:tcBorders>
              <w:top w:val="nil"/>
              <w:left w:val="nil"/>
              <w:bottom w:val="single" w:sz="4" w:space="0" w:color="auto"/>
              <w:right w:val="single" w:sz="4" w:space="0" w:color="auto"/>
            </w:tcBorders>
            <w:shd w:val="clear" w:color="auto" w:fill="auto"/>
            <w:vAlign w:val="center"/>
            <w:hideMark/>
          </w:tcPr>
          <w:p w14:paraId="5D1AE70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C1D042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0353080" w14:textId="77777777" w:rsidR="00144A6D" w:rsidRPr="00834021" w:rsidRDefault="00144A6D" w:rsidP="004757EB">
            <w:pPr>
              <w:rPr>
                <w:rFonts w:cs="Arial"/>
                <w:color w:val="000000"/>
              </w:rPr>
            </w:pPr>
            <w:r w:rsidRPr="00834021">
              <w:rPr>
                <w:rFonts w:cs="Arial"/>
                <w:color w:val="000000"/>
              </w:rPr>
              <w:t> </w:t>
            </w:r>
          </w:p>
        </w:tc>
      </w:tr>
      <w:tr w:rsidR="00144A6D" w:rsidRPr="00834021" w14:paraId="025F65F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0A1A70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490CFE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853C31" w14:textId="77777777" w:rsidR="00144A6D" w:rsidRPr="00834021" w:rsidRDefault="00144A6D" w:rsidP="004757EB">
            <w:pPr>
              <w:rPr>
                <w:rFonts w:cs="Arial"/>
                <w:color w:val="000000"/>
              </w:rPr>
            </w:pPr>
            <w:bookmarkStart w:id="929" w:name="_Toc114731020"/>
            <w:bookmarkStart w:id="930" w:name="_Toc114731931"/>
            <w:r w:rsidRPr="00834021">
              <w:rPr>
                <w:rFonts w:cs="Arial"/>
                <w:color w:val="000000"/>
              </w:rPr>
              <w:t>Unused_2</w:t>
            </w:r>
            <w:bookmarkEnd w:id="929"/>
            <w:bookmarkEnd w:id="930"/>
          </w:p>
        </w:tc>
        <w:tc>
          <w:tcPr>
            <w:tcW w:w="466" w:type="pct"/>
            <w:tcBorders>
              <w:top w:val="nil"/>
              <w:left w:val="nil"/>
              <w:bottom w:val="single" w:sz="4" w:space="0" w:color="auto"/>
              <w:right w:val="single" w:sz="4" w:space="0" w:color="auto"/>
            </w:tcBorders>
            <w:shd w:val="clear" w:color="auto" w:fill="auto"/>
            <w:noWrap/>
            <w:vAlign w:val="center"/>
            <w:hideMark/>
          </w:tcPr>
          <w:p w14:paraId="7C630B20" w14:textId="77777777" w:rsidR="00144A6D" w:rsidRPr="00834021" w:rsidRDefault="00144A6D" w:rsidP="004757EB">
            <w:pPr>
              <w:rPr>
                <w:rFonts w:cs="Arial"/>
                <w:color w:val="000000"/>
              </w:rPr>
            </w:pPr>
            <w:bookmarkStart w:id="931" w:name="_Toc114731021"/>
            <w:bookmarkStart w:id="932" w:name="_Toc114731932"/>
            <w:r w:rsidRPr="00834021">
              <w:rPr>
                <w:rFonts w:cs="Arial"/>
                <w:color w:val="000000"/>
              </w:rPr>
              <w:t>0x7</w:t>
            </w:r>
            <w:bookmarkEnd w:id="931"/>
            <w:bookmarkEnd w:id="932"/>
          </w:p>
        </w:tc>
        <w:tc>
          <w:tcPr>
            <w:tcW w:w="705" w:type="pct"/>
            <w:tcBorders>
              <w:top w:val="nil"/>
              <w:left w:val="nil"/>
              <w:bottom w:val="single" w:sz="4" w:space="0" w:color="auto"/>
              <w:right w:val="single" w:sz="4" w:space="0" w:color="auto"/>
            </w:tcBorders>
            <w:shd w:val="clear" w:color="auto" w:fill="auto"/>
            <w:vAlign w:val="center"/>
            <w:hideMark/>
          </w:tcPr>
          <w:p w14:paraId="7EAEB70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FB11AE8"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861FE24" w14:textId="77777777" w:rsidR="00144A6D" w:rsidRPr="00834021" w:rsidRDefault="00144A6D" w:rsidP="004757EB">
            <w:pPr>
              <w:rPr>
                <w:rFonts w:cs="Arial"/>
                <w:color w:val="000000"/>
              </w:rPr>
            </w:pPr>
            <w:r w:rsidRPr="00834021">
              <w:rPr>
                <w:rFonts w:cs="Arial"/>
                <w:color w:val="000000"/>
              </w:rPr>
              <w:t> </w:t>
            </w:r>
          </w:p>
        </w:tc>
      </w:tr>
      <w:tr w:rsidR="00144A6D" w:rsidRPr="00834021" w14:paraId="33BA25F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0D7D27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12B1938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1761F73"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BA1647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997A2A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94721A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8E2E6B8" w14:textId="77777777" w:rsidR="00144A6D" w:rsidRPr="00834021" w:rsidRDefault="00144A6D" w:rsidP="004757EB">
            <w:pPr>
              <w:rPr>
                <w:rFonts w:cs="Arial"/>
                <w:color w:val="000000"/>
              </w:rPr>
            </w:pPr>
            <w:r w:rsidRPr="00834021">
              <w:rPr>
                <w:rFonts w:cs="Arial"/>
                <w:color w:val="000000"/>
              </w:rPr>
              <w:t> </w:t>
            </w:r>
          </w:p>
        </w:tc>
      </w:tr>
      <w:tr w:rsidR="00144A6D" w:rsidRPr="00834021" w14:paraId="062A988E"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505293" w14:textId="77777777" w:rsidR="00144A6D" w:rsidRPr="00834021" w:rsidRDefault="00144A6D" w:rsidP="004757EB">
            <w:pPr>
              <w:rPr>
                <w:rFonts w:cs="Arial"/>
                <w:color w:val="000000"/>
              </w:rPr>
            </w:pPr>
            <w:r w:rsidRPr="00834021">
              <w:rPr>
                <w:rFonts w:cs="Arial"/>
                <w:color w:val="000000"/>
              </w:rPr>
              <w:t>0x3E3</w:t>
            </w:r>
          </w:p>
        </w:tc>
        <w:tc>
          <w:tcPr>
            <w:tcW w:w="1520" w:type="pct"/>
            <w:tcBorders>
              <w:top w:val="nil"/>
              <w:left w:val="nil"/>
              <w:bottom w:val="single" w:sz="4" w:space="0" w:color="auto"/>
              <w:right w:val="single" w:sz="4" w:space="0" w:color="auto"/>
            </w:tcBorders>
            <w:shd w:val="clear" w:color="000000" w:fill="C0C0C0"/>
            <w:vAlign w:val="center"/>
            <w:hideMark/>
          </w:tcPr>
          <w:p w14:paraId="2F7C87F4" w14:textId="77777777" w:rsidR="00144A6D" w:rsidRPr="00834021" w:rsidRDefault="00144A6D" w:rsidP="004757EB">
            <w:pPr>
              <w:rPr>
                <w:rFonts w:cs="Arial"/>
                <w:color w:val="000000"/>
              </w:rPr>
            </w:pPr>
            <w:r w:rsidRPr="00834021">
              <w:rPr>
                <w:rFonts w:cs="Arial"/>
                <w:color w:val="000000"/>
              </w:rPr>
              <w:t>Personality_BCM_Data_HS3</w:t>
            </w:r>
          </w:p>
        </w:tc>
        <w:tc>
          <w:tcPr>
            <w:tcW w:w="705" w:type="pct"/>
            <w:tcBorders>
              <w:top w:val="nil"/>
              <w:left w:val="nil"/>
              <w:bottom w:val="single" w:sz="4" w:space="0" w:color="auto"/>
              <w:right w:val="single" w:sz="4" w:space="0" w:color="auto"/>
            </w:tcBorders>
            <w:shd w:val="clear" w:color="000000" w:fill="C0C0C0"/>
            <w:vAlign w:val="center"/>
            <w:hideMark/>
          </w:tcPr>
          <w:p w14:paraId="5778581B"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ED8F40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417744F" w14:textId="77777777" w:rsidR="00144A6D" w:rsidRPr="00834021" w:rsidRDefault="00144A6D" w:rsidP="004757EB">
            <w:pPr>
              <w:rPr>
                <w:rFonts w:cs="Arial"/>
                <w:color w:val="000000"/>
              </w:rPr>
            </w:pPr>
            <w:r w:rsidRPr="00834021">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32D5CF85" w14:textId="77777777" w:rsidR="00144A6D" w:rsidRPr="00834021" w:rsidRDefault="00144A6D" w:rsidP="004757EB">
            <w:pPr>
              <w:rPr>
                <w:rFonts w:cs="Arial"/>
                <w:color w:val="000000"/>
              </w:rPr>
            </w:pPr>
            <w:r w:rsidRPr="00834021">
              <w:rPr>
                <w:rFonts w:cs="Arial"/>
                <w:color w:val="000000"/>
              </w:rPr>
              <w:t xml:space="preserve">APIM   APIM_CDC   APIM_CIM   APIM_CISM   IPC   </w:t>
            </w:r>
          </w:p>
        </w:tc>
        <w:tc>
          <w:tcPr>
            <w:tcW w:w="537" w:type="pct"/>
            <w:tcBorders>
              <w:top w:val="nil"/>
              <w:left w:val="nil"/>
              <w:bottom w:val="single" w:sz="4" w:space="0" w:color="auto"/>
              <w:right w:val="single" w:sz="4" w:space="0" w:color="auto"/>
            </w:tcBorders>
            <w:shd w:val="clear" w:color="000000" w:fill="C0C0C0"/>
            <w:noWrap/>
            <w:vAlign w:val="center"/>
            <w:hideMark/>
          </w:tcPr>
          <w:p w14:paraId="4F86EC78" w14:textId="77777777" w:rsidR="00144A6D" w:rsidRPr="00834021" w:rsidRDefault="00144A6D" w:rsidP="004757EB">
            <w:pPr>
              <w:rPr>
                <w:rFonts w:cs="Arial"/>
                <w:color w:val="000000"/>
              </w:rPr>
            </w:pPr>
            <w:r w:rsidRPr="00834021">
              <w:rPr>
                <w:rFonts w:cs="Arial"/>
                <w:color w:val="000000"/>
              </w:rPr>
              <w:t>NoMsgSend Type</w:t>
            </w:r>
          </w:p>
        </w:tc>
      </w:tr>
      <w:tr w:rsidR="00144A6D" w:rsidRPr="00834021" w14:paraId="753D4545"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B2B34B6"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391FBA4" w14:textId="77777777" w:rsidR="00144A6D" w:rsidRPr="00834021" w:rsidRDefault="00144A6D" w:rsidP="004757EB">
            <w:pPr>
              <w:rPr>
                <w:rFonts w:cs="Arial"/>
                <w:color w:val="000000"/>
              </w:rPr>
            </w:pPr>
            <w:bookmarkStart w:id="933" w:name="_Toc114731022"/>
            <w:bookmarkStart w:id="934" w:name="_Toc114731933"/>
            <w:r w:rsidRPr="00834021">
              <w:rPr>
                <w:rFonts w:cs="Arial"/>
                <w:color w:val="000000"/>
              </w:rPr>
              <w:t>LightAmbColor_No_Actl</w:t>
            </w:r>
            <w:bookmarkEnd w:id="933"/>
            <w:bookmarkEnd w:id="934"/>
          </w:p>
        </w:tc>
        <w:tc>
          <w:tcPr>
            <w:tcW w:w="705" w:type="pct"/>
            <w:tcBorders>
              <w:top w:val="nil"/>
              <w:left w:val="nil"/>
              <w:bottom w:val="single" w:sz="4" w:space="0" w:color="auto"/>
              <w:right w:val="single" w:sz="4" w:space="0" w:color="auto"/>
            </w:tcBorders>
            <w:shd w:val="clear" w:color="auto" w:fill="auto"/>
            <w:vAlign w:val="center"/>
            <w:hideMark/>
          </w:tcPr>
          <w:p w14:paraId="026F8E09"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CA89F6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F6F0E2" w14:textId="77777777" w:rsidR="00144A6D" w:rsidRPr="00834021" w:rsidRDefault="00144A6D" w:rsidP="004757EB">
            <w:pPr>
              <w:rPr>
                <w:rFonts w:cs="Arial"/>
                <w:color w:val="000000"/>
              </w:rPr>
            </w:pPr>
            <w:bookmarkStart w:id="935" w:name="_Toc114731023"/>
            <w:bookmarkStart w:id="936" w:name="_Toc114731934"/>
            <w:r w:rsidRPr="00834021">
              <w:rPr>
                <w:rFonts w:cs="Arial"/>
                <w:color w:val="000000"/>
              </w:rPr>
              <w:t>GWM</w:t>
            </w:r>
            <w:bookmarkEnd w:id="935"/>
            <w:bookmarkEnd w:id="936"/>
          </w:p>
        </w:tc>
        <w:tc>
          <w:tcPr>
            <w:tcW w:w="705" w:type="pct"/>
            <w:tcBorders>
              <w:top w:val="nil"/>
              <w:left w:val="nil"/>
              <w:bottom w:val="single" w:sz="4" w:space="0" w:color="auto"/>
              <w:right w:val="single" w:sz="4" w:space="0" w:color="auto"/>
            </w:tcBorders>
            <w:shd w:val="clear" w:color="auto" w:fill="auto"/>
            <w:vAlign w:val="center"/>
            <w:hideMark/>
          </w:tcPr>
          <w:p w14:paraId="0B83D1C2" w14:textId="77777777" w:rsidR="00144A6D" w:rsidRPr="00834021" w:rsidRDefault="00144A6D" w:rsidP="004757EB">
            <w:pPr>
              <w:rPr>
                <w:rFonts w:cs="Arial"/>
                <w:color w:val="000000"/>
              </w:rPr>
            </w:pPr>
            <w:bookmarkStart w:id="937" w:name="_Toc114731024"/>
            <w:bookmarkStart w:id="938" w:name="_Toc114731935"/>
            <w:r w:rsidRPr="00834021">
              <w:rPr>
                <w:rFonts w:cs="Arial"/>
                <w:color w:val="000000"/>
              </w:rPr>
              <w:t>APIM   APIM_CDC   APIM_CIM   APIM_CISM</w:t>
            </w:r>
            <w:bookmarkEnd w:id="937"/>
            <w:bookmarkEnd w:id="938"/>
          </w:p>
        </w:tc>
        <w:tc>
          <w:tcPr>
            <w:tcW w:w="537" w:type="pct"/>
            <w:tcBorders>
              <w:top w:val="nil"/>
              <w:left w:val="nil"/>
              <w:bottom w:val="single" w:sz="4" w:space="0" w:color="auto"/>
              <w:right w:val="single" w:sz="4" w:space="0" w:color="auto"/>
            </w:tcBorders>
            <w:shd w:val="clear" w:color="auto" w:fill="auto"/>
            <w:noWrap/>
            <w:vAlign w:val="center"/>
            <w:hideMark/>
          </w:tcPr>
          <w:p w14:paraId="5B12A47D" w14:textId="77777777" w:rsidR="00144A6D" w:rsidRPr="00834021" w:rsidRDefault="00144A6D" w:rsidP="004757EB">
            <w:pPr>
              <w:rPr>
                <w:rFonts w:cs="Arial"/>
                <w:color w:val="000000"/>
              </w:rPr>
            </w:pPr>
            <w:bookmarkStart w:id="939" w:name="_Toc114731025"/>
            <w:bookmarkStart w:id="940" w:name="_Toc114731936"/>
            <w:r w:rsidRPr="00834021">
              <w:rPr>
                <w:rFonts w:cs="Arial"/>
                <w:color w:val="000000"/>
              </w:rPr>
              <w:t>No Send Type</w:t>
            </w:r>
            <w:bookmarkEnd w:id="939"/>
            <w:bookmarkEnd w:id="940"/>
          </w:p>
        </w:tc>
      </w:tr>
      <w:tr w:rsidR="00144A6D" w:rsidRPr="00834021" w14:paraId="73476E0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975D8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BECE33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9D635AF"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9D65FF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02BE44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EE0C944"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095F0E5" w14:textId="77777777" w:rsidR="00144A6D" w:rsidRPr="00834021" w:rsidRDefault="00144A6D" w:rsidP="004757EB">
            <w:pPr>
              <w:rPr>
                <w:rFonts w:cs="Arial"/>
                <w:color w:val="000000"/>
              </w:rPr>
            </w:pPr>
            <w:r w:rsidRPr="00834021">
              <w:rPr>
                <w:rFonts w:cs="Arial"/>
                <w:color w:val="000000"/>
              </w:rPr>
              <w:t> </w:t>
            </w:r>
          </w:p>
        </w:tc>
      </w:tr>
      <w:tr w:rsidR="00144A6D" w:rsidRPr="00834021" w14:paraId="2B1EC18A" w14:textId="77777777" w:rsidTr="004757EB">
        <w:trPr>
          <w:trHeight w:val="76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65632B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3E4FE63" w14:textId="77777777" w:rsidR="00144A6D" w:rsidRPr="00834021" w:rsidRDefault="00144A6D" w:rsidP="004757EB">
            <w:pPr>
              <w:rPr>
                <w:rFonts w:cs="Arial"/>
                <w:color w:val="000000"/>
              </w:rPr>
            </w:pPr>
            <w:bookmarkStart w:id="941" w:name="_Toc114731026"/>
            <w:bookmarkStart w:id="942" w:name="_Toc114731937"/>
            <w:r w:rsidRPr="00834021">
              <w:rPr>
                <w:rFonts w:cs="Arial"/>
                <w:color w:val="000000"/>
              </w:rPr>
              <w:t>LightAmbIntsty_No_Actl</w:t>
            </w:r>
            <w:bookmarkEnd w:id="941"/>
            <w:bookmarkEnd w:id="942"/>
          </w:p>
        </w:tc>
        <w:tc>
          <w:tcPr>
            <w:tcW w:w="705" w:type="pct"/>
            <w:tcBorders>
              <w:top w:val="nil"/>
              <w:left w:val="nil"/>
              <w:bottom w:val="single" w:sz="4" w:space="0" w:color="auto"/>
              <w:right w:val="single" w:sz="4" w:space="0" w:color="auto"/>
            </w:tcBorders>
            <w:shd w:val="clear" w:color="auto" w:fill="auto"/>
            <w:vAlign w:val="center"/>
            <w:hideMark/>
          </w:tcPr>
          <w:p w14:paraId="02FFD643"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BCB87F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A2B7DA6" w14:textId="77777777" w:rsidR="00144A6D" w:rsidRPr="00834021" w:rsidRDefault="00144A6D" w:rsidP="004757EB">
            <w:pPr>
              <w:rPr>
                <w:rFonts w:cs="Arial"/>
                <w:color w:val="000000"/>
              </w:rPr>
            </w:pPr>
            <w:bookmarkStart w:id="943" w:name="_Toc114731027"/>
            <w:bookmarkStart w:id="944" w:name="_Toc114731938"/>
            <w:r w:rsidRPr="00834021">
              <w:rPr>
                <w:rFonts w:cs="Arial"/>
                <w:color w:val="000000"/>
              </w:rPr>
              <w:t>GWM</w:t>
            </w:r>
            <w:bookmarkEnd w:id="943"/>
            <w:bookmarkEnd w:id="944"/>
          </w:p>
        </w:tc>
        <w:tc>
          <w:tcPr>
            <w:tcW w:w="705" w:type="pct"/>
            <w:tcBorders>
              <w:top w:val="nil"/>
              <w:left w:val="nil"/>
              <w:bottom w:val="single" w:sz="4" w:space="0" w:color="auto"/>
              <w:right w:val="single" w:sz="4" w:space="0" w:color="auto"/>
            </w:tcBorders>
            <w:shd w:val="clear" w:color="auto" w:fill="auto"/>
            <w:vAlign w:val="center"/>
            <w:hideMark/>
          </w:tcPr>
          <w:p w14:paraId="31802A43" w14:textId="77777777" w:rsidR="00144A6D" w:rsidRPr="00834021" w:rsidRDefault="00144A6D" w:rsidP="004757EB">
            <w:pPr>
              <w:rPr>
                <w:rFonts w:cs="Arial"/>
                <w:color w:val="000000"/>
              </w:rPr>
            </w:pPr>
            <w:bookmarkStart w:id="945" w:name="_Toc114731028"/>
            <w:bookmarkStart w:id="946" w:name="_Toc114731939"/>
            <w:r w:rsidRPr="00834021">
              <w:rPr>
                <w:rFonts w:cs="Arial"/>
                <w:color w:val="000000"/>
              </w:rPr>
              <w:t>APIM   APIM_CDC   APIM_CIM   APIM_CISM</w:t>
            </w:r>
            <w:bookmarkEnd w:id="945"/>
            <w:bookmarkEnd w:id="946"/>
          </w:p>
        </w:tc>
        <w:tc>
          <w:tcPr>
            <w:tcW w:w="537" w:type="pct"/>
            <w:tcBorders>
              <w:top w:val="nil"/>
              <w:left w:val="nil"/>
              <w:bottom w:val="single" w:sz="4" w:space="0" w:color="auto"/>
              <w:right w:val="single" w:sz="4" w:space="0" w:color="auto"/>
            </w:tcBorders>
            <w:shd w:val="clear" w:color="auto" w:fill="auto"/>
            <w:noWrap/>
            <w:vAlign w:val="center"/>
            <w:hideMark/>
          </w:tcPr>
          <w:p w14:paraId="1CE227D4" w14:textId="77777777" w:rsidR="00144A6D" w:rsidRPr="00834021" w:rsidRDefault="00144A6D" w:rsidP="004757EB">
            <w:pPr>
              <w:rPr>
                <w:rFonts w:cs="Arial"/>
                <w:color w:val="000000"/>
              </w:rPr>
            </w:pPr>
            <w:bookmarkStart w:id="947" w:name="_Toc114731029"/>
            <w:bookmarkStart w:id="948" w:name="_Toc114731940"/>
            <w:r w:rsidRPr="00834021">
              <w:rPr>
                <w:rFonts w:cs="Arial"/>
                <w:color w:val="000000"/>
              </w:rPr>
              <w:t>No Send Type</w:t>
            </w:r>
            <w:bookmarkEnd w:id="947"/>
            <w:bookmarkEnd w:id="948"/>
          </w:p>
        </w:tc>
      </w:tr>
      <w:tr w:rsidR="00144A6D" w:rsidRPr="00834021" w14:paraId="3281032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5F39696"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CE4CEF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E47E5E" w14:textId="77777777" w:rsidR="00144A6D" w:rsidRPr="00834021" w:rsidRDefault="00144A6D" w:rsidP="004757EB">
            <w:pPr>
              <w:rPr>
                <w:rFonts w:cs="Arial"/>
                <w:color w:val="000000"/>
              </w:rPr>
            </w:pPr>
            <w:bookmarkStart w:id="949" w:name="_Toc114731030"/>
            <w:bookmarkStart w:id="950" w:name="_Toc114731941"/>
            <w:r w:rsidRPr="00834021">
              <w:rPr>
                <w:rFonts w:cs="Arial"/>
                <w:color w:val="000000"/>
              </w:rPr>
              <w:t>Off</w:t>
            </w:r>
            <w:bookmarkEnd w:id="949"/>
            <w:bookmarkEnd w:id="950"/>
          </w:p>
        </w:tc>
        <w:tc>
          <w:tcPr>
            <w:tcW w:w="466" w:type="pct"/>
            <w:tcBorders>
              <w:top w:val="nil"/>
              <w:left w:val="nil"/>
              <w:bottom w:val="single" w:sz="4" w:space="0" w:color="auto"/>
              <w:right w:val="single" w:sz="4" w:space="0" w:color="auto"/>
            </w:tcBorders>
            <w:shd w:val="clear" w:color="auto" w:fill="auto"/>
            <w:noWrap/>
            <w:vAlign w:val="center"/>
            <w:hideMark/>
          </w:tcPr>
          <w:p w14:paraId="08D0D59C" w14:textId="77777777" w:rsidR="00144A6D" w:rsidRPr="00834021" w:rsidRDefault="00144A6D" w:rsidP="004757EB">
            <w:pPr>
              <w:rPr>
                <w:rFonts w:cs="Arial"/>
                <w:color w:val="000000"/>
              </w:rPr>
            </w:pPr>
            <w:bookmarkStart w:id="951" w:name="_Toc114731031"/>
            <w:bookmarkStart w:id="952" w:name="_Toc114731942"/>
            <w:r w:rsidRPr="00834021">
              <w:rPr>
                <w:rFonts w:cs="Arial"/>
                <w:color w:val="000000"/>
              </w:rPr>
              <w:t>0x0</w:t>
            </w:r>
            <w:bookmarkEnd w:id="951"/>
            <w:bookmarkEnd w:id="952"/>
          </w:p>
        </w:tc>
        <w:tc>
          <w:tcPr>
            <w:tcW w:w="705" w:type="pct"/>
            <w:tcBorders>
              <w:top w:val="nil"/>
              <w:left w:val="nil"/>
              <w:bottom w:val="single" w:sz="4" w:space="0" w:color="auto"/>
              <w:right w:val="single" w:sz="4" w:space="0" w:color="auto"/>
            </w:tcBorders>
            <w:shd w:val="clear" w:color="auto" w:fill="auto"/>
            <w:vAlign w:val="center"/>
            <w:hideMark/>
          </w:tcPr>
          <w:p w14:paraId="4E9F861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E7A73F"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A081100" w14:textId="77777777" w:rsidR="00144A6D" w:rsidRPr="00834021" w:rsidRDefault="00144A6D" w:rsidP="004757EB">
            <w:pPr>
              <w:rPr>
                <w:rFonts w:cs="Arial"/>
                <w:color w:val="000000"/>
              </w:rPr>
            </w:pPr>
            <w:r w:rsidRPr="00834021">
              <w:rPr>
                <w:rFonts w:cs="Arial"/>
                <w:color w:val="000000"/>
              </w:rPr>
              <w:t> </w:t>
            </w:r>
          </w:p>
        </w:tc>
      </w:tr>
      <w:tr w:rsidR="00144A6D" w:rsidRPr="00834021" w14:paraId="321A28B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A635E1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11E620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5A3FBDD"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6F022C3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1673F8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0FC05B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F740CC1" w14:textId="77777777" w:rsidR="00144A6D" w:rsidRPr="00834021" w:rsidRDefault="00144A6D" w:rsidP="004757EB">
            <w:pPr>
              <w:rPr>
                <w:rFonts w:cs="Arial"/>
                <w:color w:val="000000"/>
              </w:rPr>
            </w:pPr>
            <w:r w:rsidRPr="00834021">
              <w:rPr>
                <w:rFonts w:cs="Arial"/>
                <w:color w:val="000000"/>
              </w:rPr>
              <w:t> </w:t>
            </w:r>
          </w:p>
        </w:tc>
      </w:tr>
      <w:tr w:rsidR="00144A6D" w:rsidRPr="00834021" w14:paraId="679FA88D" w14:textId="77777777" w:rsidTr="004757EB">
        <w:trPr>
          <w:trHeight w:val="153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09813AD" w14:textId="77777777" w:rsidR="00144A6D" w:rsidRPr="00834021" w:rsidRDefault="00144A6D" w:rsidP="004757EB">
            <w:pPr>
              <w:rPr>
                <w:rFonts w:cs="Arial"/>
                <w:color w:val="000000"/>
              </w:rPr>
            </w:pPr>
            <w:r w:rsidRPr="00834021">
              <w:rPr>
                <w:rFonts w:cs="Arial"/>
                <w:color w:val="000000"/>
              </w:rPr>
              <w:lastRenderedPageBreak/>
              <w:t>0x3EC</w:t>
            </w:r>
          </w:p>
        </w:tc>
        <w:tc>
          <w:tcPr>
            <w:tcW w:w="1520" w:type="pct"/>
            <w:tcBorders>
              <w:top w:val="nil"/>
              <w:left w:val="nil"/>
              <w:bottom w:val="single" w:sz="4" w:space="0" w:color="auto"/>
              <w:right w:val="single" w:sz="4" w:space="0" w:color="auto"/>
            </w:tcBorders>
            <w:shd w:val="clear" w:color="000000" w:fill="C0C0C0"/>
            <w:vAlign w:val="center"/>
            <w:hideMark/>
          </w:tcPr>
          <w:p w14:paraId="5537939C" w14:textId="77777777" w:rsidR="00144A6D" w:rsidRPr="00834021" w:rsidRDefault="00144A6D" w:rsidP="004757EB">
            <w:pPr>
              <w:rPr>
                <w:rFonts w:cs="Arial"/>
                <w:color w:val="000000"/>
              </w:rPr>
            </w:pPr>
            <w:r w:rsidRPr="00834021">
              <w:rPr>
                <w:rFonts w:cs="Arial"/>
                <w:color w:val="000000"/>
              </w:rPr>
              <w:t>Personality_BCM2_Data_HS3</w:t>
            </w:r>
          </w:p>
        </w:tc>
        <w:tc>
          <w:tcPr>
            <w:tcW w:w="705" w:type="pct"/>
            <w:tcBorders>
              <w:top w:val="nil"/>
              <w:left w:val="nil"/>
              <w:bottom w:val="single" w:sz="4" w:space="0" w:color="auto"/>
              <w:right w:val="single" w:sz="4" w:space="0" w:color="auto"/>
            </w:tcBorders>
            <w:shd w:val="clear" w:color="000000" w:fill="C0C0C0"/>
            <w:vAlign w:val="center"/>
            <w:hideMark/>
          </w:tcPr>
          <w:p w14:paraId="5026B79D"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785EEA1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6C481979" w14:textId="77777777" w:rsidR="00144A6D" w:rsidRPr="00834021" w:rsidRDefault="00144A6D" w:rsidP="004757EB">
            <w:pPr>
              <w:rPr>
                <w:rFonts w:cs="Arial"/>
                <w:color w:val="000000"/>
              </w:rPr>
            </w:pPr>
            <w:r w:rsidRPr="00834021">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250626FA" w14:textId="77777777" w:rsidR="00144A6D" w:rsidRPr="00834021" w:rsidRDefault="00144A6D" w:rsidP="004757EB">
            <w:pPr>
              <w:rPr>
                <w:rFonts w:cs="Arial"/>
                <w:color w:val="000000"/>
              </w:rPr>
            </w:pPr>
            <w:r w:rsidRPr="00834021">
              <w:rPr>
                <w:rFonts w:cs="Arial"/>
                <w:color w:val="000000"/>
              </w:rPr>
              <w:t xml:space="preserve">ACM   APIM   APIM_CDC   APIM_CIM   APIM_CISM   DSP   HUD_ADV   IPC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78120D93" w14:textId="77777777" w:rsidR="00144A6D" w:rsidRPr="00834021" w:rsidRDefault="00144A6D" w:rsidP="004757EB">
            <w:pPr>
              <w:rPr>
                <w:rFonts w:cs="Arial"/>
                <w:color w:val="000000"/>
              </w:rPr>
            </w:pPr>
            <w:r w:rsidRPr="00834021">
              <w:rPr>
                <w:rFonts w:cs="Arial"/>
                <w:color w:val="000000"/>
              </w:rPr>
              <w:t>NoMsgSend Type</w:t>
            </w:r>
          </w:p>
        </w:tc>
      </w:tr>
      <w:tr w:rsidR="00144A6D" w:rsidRPr="00834021" w14:paraId="39586889"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31215A4"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7D52E6A" w14:textId="77777777" w:rsidR="00144A6D" w:rsidRPr="00834021" w:rsidRDefault="00144A6D" w:rsidP="004757EB">
            <w:pPr>
              <w:rPr>
                <w:rFonts w:cs="Arial"/>
                <w:color w:val="000000"/>
              </w:rPr>
            </w:pPr>
            <w:bookmarkStart w:id="953" w:name="_Toc114731032"/>
            <w:bookmarkStart w:id="954" w:name="_Toc114731943"/>
            <w:r w:rsidRPr="00834021">
              <w:rPr>
                <w:rFonts w:cs="Arial"/>
                <w:color w:val="000000"/>
              </w:rPr>
              <w:t>PersNo_D_Actl</w:t>
            </w:r>
            <w:bookmarkEnd w:id="953"/>
            <w:bookmarkEnd w:id="954"/>
          </w:p>
        </w:tc>
        <w:tc>
          <w:tcPr>
            <w:tcW w:w="705" w:type="pct"/>
            <w:tcBorders>
              <w:top w:val="nil"/>
              <w:left w:val="nil"/>
              <w:bottom w:val="single" w:sz="4" w:space="0" w:color="auto"/>
              <w:right w:val="single" w:sz="4" w:space="0" w:color="auto"/>
            </w:tcBorders>
            <w:shd w:val="clear" w:color="auto" w:fill="auto"/>
            <w:vAlign w:val="center"/>
            <w:hideMark/>
          </w:tcPr>
          <w:p w14:paraId="68625978"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00F3CF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3A1B60E" w14:textId="77777777" w:rsidR="00144A6D" w:rsidRPr="00834021" w:rsidRDefault="00144A6D" w:rsidP="004757EB">
            <w:pPr>
              <w:rPr>
                <w:rFonts w:cs="Arial"/>
                <w:color w:val="000000"/>
              </w:rPr>
            </w:pPr>
            <w:bookmarkStart w:id="955" w:name="_Toc114731033"/>
            <w:bookmarkStart w:id="956" w:name="_Toc114731944"/>
            <w:r w:rsidRPr="00834021">
              <w:rPr>
                <w:rFonts w:cs="Arial"/>
                <w:color w:val="000000"/>
              </w:rPr>
              <w:t>GWM</w:t>
            </w:r>
            <w:bookmarkEnd w:id="955"/>
            <w:bookmarkEnd w:id="956"/>
          </w:p>
        </w:tc>
        <w:tc>
          <w:tcPr>
            <w:tcW w:w="705" w:type="pct"/>
            <w:tcBorders>
              <w:top w:val="nil"/>
              <w:left w:val="nil"/>
              <w:bottom w:val="single" w:sz="4" w:space="0" w:color="auto"/>
              <w:right w:val="single" w:sz="4" w:space="0" w:color="auto"/>
            </w:tcBorders>
            <w:shd w:val="clear" w:color="auto" w:fill="auto"/>
            <w:vAlign w:val="center"/>
            <w:hideMark/>
          </w:tcPr>
          <w:p w14:paraId="6DD1FC04" w14:textId="77777777" w:rsidR="00144A6D" w:rsidRPr="00834021" w:rsidRDefault="00144A6D" w:rsidP="004757EB">
            <w:pPr>
              <w:rPr>
                <w:rFonts w:cs="Arial"/>
                <w:color w:val="000000"/>
              </w:rPr>
            </w:pPr>
            <w:bookmarkStart w:id="957" w:name="_Toc114731034"/>
            <w:bookmarkStart w:id="958" w:name="_Toc114731945"/>
            <w:r w:rsidRPr="00834021">
              <w:rPr>
                <w:rFonts w:cs="Arial"/>
                <w:color w:val="000000"/>
              </w:rPr>
              <w:t>ACM   APIM   APIM_CDC   APIM_CIM   APIM_CISM   DSP   IPC</w:t>
            </w:r>
            <w:bookmarkEnd w:id="957"/>
            <w:bookmarkEnd w:id="958"/>
          </w:p>
        </w:tc>
        <w:tc>
          <w:tcPr>
            <w:tcW w:w="537" w:type="pct"/>
            <w:tcBorders>
              <w:top w:val="nil"/>
              <w:left w:val="nil"/>
              <w:bottom w:val="single" w:sz="4" w:space="0" w:color="auto"/>
              <w:right w:val="single" w:sz="4" w:space="0" w:color="auto"/>
            </w:tcBorders>
            <w:shd w:val="clear" w:color="auto" w:fill="auto"/>
            <w:noWrap/>
            <w:vAlign w:val="center"/>
            <w:hideMark/>
          </w:tcPr>
          <w:p w14:paraId="2BBE29DA" w14:textId="77777777" w:rsidR="00144A6D" w:rsidRPr="00834021" w:rsidRDefault="00144A6D" w:rsidP="004757EB">
            <w:pPr>
              <w:rPr>
                <w:rFonts w:cs="Arial"/>
                <w:color w:val="000000"/>
              </w:rPr>
            </w:pPr>
            <w:bookmarkStart w:id="959" w:name="_Toc114731035"/>
            <w:bookmarkStart w:id="960" w:name="_Toc114731946"/>
            <w:r w:rsidRPr="00834021">
              <w:rPr>
                <w:rFonts w:cs="Arial"/>
                <w:color w:val="000000"/>
              </w:rPr>
              <w:t>No Send Type</w:t>
            </w:r>
            <w:bookmarkEnd w:id="959"/>
            <w:bookmarkEnd w:id="960"/>
          </w:p>
        </w:tc>
      </w:tr>
      <w:tr w:rsidR="00144A6D" w:rsidRPr="00834021" w14:paraId="24FC182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FAF2F8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EBF2D2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3311B9" w14:textId="77777777" w:rsidR="00144A6D" w:rsidRPr="00834021" w:rsidRDefault="00144A6D" w:rsidP="004757EB">
            <w:pPr>
              <w:rPr>
                <w:rFonts w:cs="Arial"/>
                <w:color w:val="000000"/>
              </w:rPr>
            </w:pPr>
            <w:bookmarkStart w:id="961" w:name="_Toc114731036"/>
            <w:bookmarkStart w:id="962" w:name="_Toc114731947"/>
            <w:r w:rsidRPr="00834021">
              <w:rPr>
                <w:rFonts w:cs="Arial"/>
                <w:color w:val="000000"/>
              </w:rPr>
              <w:t>PERS_1</w:t>
            </w:r>
            <w:bookmarkEnd w:id="961"/>
            <w:bookmarkEnd w:id="962"/>
          </w:p>
        </w:tc>
        <w:tc>
          <w:tcPr>
            <w:tcW w:w="466" w:type="pct"/>
            <w:tcBorders>
              <w:top w:val="nil"/>
              <w:left w:val="nil"/>
              <w:bottom w:val="single" w:sz="4" w:space="0" w:color="auto"/>
              <w:right w:val="single" w:sz="4" w:space="0" w:color="auto"/>
            </w:tcBorders>
            <w:shd w:val="clear" w:color="auto" w:fill="auto"/>
            <w:noWrap/>
            <w:vAlign w:val="center"/>
            <w:hideMark/>
          </w:tcPr>
          <w:p w14:paraId="1D3BABAB" w14:textId="77777777" w:rsidR="00144A6D" w:rsidRPr="00834021" w:rsidRDefault="00144A6D" w:rsidP="004757EB">
            <w:pPr>
              <w:rPr>
                <w:rFonts w:cs="Arial"/>
                <w:color w:val="000000"/>
              </w:rPr>
            </w:pPr>
            <w:bookmarkStart w:id="963" w:name="_Toc114731037"/>
            <w:bookmarkStart w:id="964" w:name="_Toc114731948"/>
            <w:r w:rsidRPr="00834021">
              <w:rPr>
                <w:rFonts w:cs="Arial"/>
                <w:color w:val="000000"/>
              </w:rPr>
              <w:t>0x0</w:t>
            </w:r>
            <w:bookmarkEnd w:id="963"/>
            <w:bookmarkEnd w:id="964"/>
          </w:p>
        </w:tc>
        <w:tc>
          <w:tcPr>
            <w:tcW w:w="705" w:type="pct"/>
            <w:tcBorders>
              <w:top w:val="nil"/>
              <w:left w:val="nil"/>
              <w:bottom w:val="single" w:sz="4" w:space="0" w:color="auto"/>
              <w:right w:val="single" w:sz="4" w:space="0" w:color="auto"/>
            </w:tcBorders>
            <w:shd w:val="clear" w:color="auto" w:fill="auto"/>
            <w:vAlign w:val="center"/>
            <w:hideMark/>
          </w:tcPr>
          <w:p w14:paraId="1535813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0AAB00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F3024AE" w14:textId="77777777" w:rsidR="00144A6D" w:rsidRPr="00834021" w:rsidRDefault="00144A6D" w:rsidP="004757EB">
            <w:pPr>
              <w:rPr>
                <w:rFonts w:cs="Arial"/>
                <w:color w:val="000000"/>
              </w:rPr>
            </w:pPr>
            <w:r w:rsidRPr="00834021">
              <w:rPr>
                <w:rFonts w:cs="Arial"/>
                <w:color w:val="000000"/>
              </w:rPr>
              <w:t> </w:t>
            </w:r>
          </w:p>
        </w:tc>
      </w:tr>
      <w:tr w:rsidR="00144A6D" w:rsidRPr="00834021" w14:paraId="6D90121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63679A2"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2E53F4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B95159" w14:textId="77777777" w:rsidR="00144A6D" w:rsidRPr="00834021" w:rsidRDefault="00144A6D" w:rsidP="004757EB">
            <w:pPr>
              <w:rPr>
                <w:rFonts w:cs="Arial"/>
                <w:color w:val="000000"/>
              </w:rPr>
            </w:pPr>
            <w:bookmarkStart w:id="965" w:name="_Toc114731038"/>
            <w:bookmarkStart w:id="966" w:name="_Toc114731949"/>
            <w:r w:rsidRPr="00834021">
              <w:rPr>
                <w:rFonts w:cs="Arial"/>
                <w:color w:val="000000"/>
              </w:rPr>
              <w:t>PERS_2</w:t>
            </w:r>
            <w:bookmarkEnd w:id="965"/>
            <w:bookmarkEnd w:id="966"/>
          </w:p>
        </w:tc>
        <w:tc>
          <w:tcPr>
            <w:tcW w:w="466" w:type="pct"/>
            <w:tcBorders>
              <w:top w:val="nil"/>
              <w:left w:val="nil"/>
              <w:bottom w:val="single" w:sz="4" w:space="0" w:color="auto"/>
              <w:right w:val="single" w:sz="4" w:space="0" w:color="auto"/>
            </w:tcBorders>
            <w:shd w:val="clear" w:color="auto" w:fill="auto"/>
            <w:noWrap/>
            <w:vAlign w:val="center"/>
            <w:hideMark/>
          </w:tcPr>
          <w:p w14:paraId="137292E9" w14:textId="77777777" w:rsidR="00144A6D" w:rsidRPr="00834021" w:rsidRDefault="00144A6D" w:rsidP="004757EB">
            <w:pPr>
              <w:rPr>
                <w:rFonts w:cs="Arial"/>
                <w:color w:val="000000"/>
              </w:rPr>
            </w:pPr>
            <w:bookmarkStart w:id="967" w:name="_Toc114731039"/>
            <w:bookmarkStart w:id="968" w:name="_Toc114731950"/>
            <w:r w:rsidRPr="00834021">
              <w:rPr>
                <w:rFonts w:cs="Arial"/>
                <w:color w:val="000000"/>
              </w:rPr>
              <w:t>0x1</w:t>
            </w:r>
            <w:bookmarkEnd w:id="967"/>
            <w:bookmarkEnd w:id="968"/>
          </w:p>
        </w:tc>
        <w:tc>
          <w:tcPr>
            <w:tcW w:w="705" w:type="pct"/>
            <w:tcBorders>
              <w:top w:val="nil"/>
              <w:left w:val="nil"/>
              <w:bottom w:val="single" w:sz="4" w:space="0" w:color="auto"/>
              <w:right w:val="single" w:sz="4" w:space="0" w:color="auto"/>
            </w:tcBorders>
            <w:shd w:val="clear" w:color="auto" w:fill="auto"/>
            <w:vAlign w:val="center"/>
            <w:hideMark/>
          </w:tcPr>
          <w:p w14:paraId="2D7AA46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500C566"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A1C1AF" w14:textId="77777777" w:rsidR="00144A6D" w:rsidRPr="00834021" w:rsidRDefault="00144A6D" w:rsidP="004757EB">
            <w:pPr>
              <w:rPr>
                <w:rFonts w:cs="Arial"/>
                <w:color w:val="000000"/>
              </w:rPr>
            </w:pPr>
            <w:r w:rsidRPr="00834021">
              <w:rPr>
                <w:rFonts w:cs="Arial"/>
                <w:color w:val="000000"/>
              </w:rPr>
              <w:t> </w:t>
            </w:r>
          </w:p>
        </w:tc>
      </w:tr>
      <w:tr w:rsidR="00144A6D" w:rsidRPr="00834021" w14:paraId="198CBB1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11F88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B794C7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76FB6C" w14:textId="77777777" w:rsidR="00144A6D" w:rsidRPr="00834021" w:rsidRDefault="00144A6D" w:rsidP="004757EB">
            <w:pPr>
              <w:rPr>
                <w:rFonts w:cs="Arial"/>
                <w:color w:val="000000"/>
              </w:rPr>
            </w:pPr>
            <w:bookmarkStart w:id="969" w:name="_Toc114731040"/>
            <w:bookmarkStart w:id="970" w:name="_Toc114731951"/>
            <w:r w:rsidRPr="00834021">
              <w:rPr>
                <w:rFonts w:cs="Arial"/>
                <w:color w:val="000000"/>
              </w:rPr>
              <w:t>PERS_3</w:t>
            </w:r>
            <w:bookmarkEnd w:id="969"/>
            <w:bookmarkEnd w:id="970"/>
          </w:p>
        </w:tc>
        <w:tc>
          <w:tcPr>
            <w:tcW w:w="466" w:type="pct"/>
            <w:tcBorders>
              <w:top w:val="nil"/>
              <w:left w:val="nil"/>
              <w:bottom w:val="single" w:sz="4" w:space="0" w:color="auto"/>
              <w:right w:val="single" w:sz="4" w:space="0" w:color="auto"/>
            </w:tcBorders>
            <w:shd w:val="clear" w:color="auto" w:fill="auto"/>
            <w:noWrap/>
            <w:vAlign w:val="center"/>
            <w:hideMark/>
          </w:tcPr>
          <w:p w14:paraId="3A982CAF" w14:textId="77777777" w:rsidR="00144A6D" w:rsidRPr="00834021" w:rsidRDefault="00144A6D" w:rsidP="004757EB">
            <w:pPr>
              <w:rPr>
                <w:rFonts w:cs="Arial"/>
                <w:color w:val="000000"/>
              </w:rPr>
            </w:pPr>
            <w:bookmarkStart w:id="971" w:name="_Toc114731041"/>
            <w:bookmarkStart w:id="972" w:name="_Toc114731952"/>
            <w:r w:rsidRPr="00834021">
              <w:rPr>
                <w:rFonts w:cs="Arial"/>
                <w:color w:val="000000"/>
              </w:rPr>
              <w:t>0x2</w:t>
            </w:r>
            <w:bookmarkEnd w:id="971"/>
            <w:bookmarkEnd w:id="972"/>
          </w:p>
        </w:tc>
        <w:tc>
          <w:tcPr>
            <w:tcW w:w="705" w:type="pct"/>
            <w:tcBorders>
              <w:top w:val="nil"/>
              <w:left w:val="nil"/>
              <w:bottom w:val="single" w:sz="4" w:space="0" w:color="auto"/>
              <w:right w:val="single" w:sz="4" w:space="0" w:color="auto"/>
            </w:tcBorders>
            <w:shd w:val="clear" w:color="auto" w:fill="auto"/>
            <w:vAlign w:val="center"/>
            <w:hideMark/>
          </w:tcPr>
          <w:p w14:paraId="7AF7163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41CBB68"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D4E8D3B" w14:textId="77777777" w:rsidR="00144A6D" w:rsidRPr="00834021" w:rsidRDefault="00144A6D" w:rsidP="004757EB">
            <w:pPr>
              <w:rPr>
                <w:rFonts w:cs="Arial"/>
                <w:color w:val="000000"/>
              </w:rPr>
            </w:pPr>
            <w:r w:rsidRPr="00834021">
              <w:rPr>
                <w:rFonts w:cs="Arial"/>
                <w:color w:val="000000"/>
              </w:rPr>
              <w:t> </w:t>
            </w:r>
          </w:p>
        </w:tc>
      </w:tr>
      <w:tr w:rsidR="00144A6D" w:rsidRPr="00834021" w14:paraId="5D0DA5D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6F16294"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55F94B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ED91F3A" w14:textId="77777777" w:rsidR="00144A6D" w:rsidRPr="00834021" w:rsidRDefault="00144A6D" w:rsidP="004757EB">
            <w:pPr>
              <w:rPr>
                <w:rFonts w:cs="Arial"/>
                <w:color w:val="000000"/>
              </w:rPr>
            </w:pPr>
            <w:bookmarkStart w:id="973" w:name="_Toc114731042"/>
            <w:bookmarkStart w:id="974" w:name="_Toc114731953"/>
            <w:r w:rsidRPr="00834021">
              <w:rPr>
                <w:rFonts w:cs="Arial"/>
                <w:color w:val="000000"/>
              </w:rPr>
              <w:t>PERS_4</w:t>
            </w:r>
            <w:bookmarkEnd w:id="973"/>
            <w:bookmarkEnd w:id="974"/>
          </w:p>
        </w:tc>
        <w:tc>
          <w:tcPr>
            <w:tcW w:w="466" w:type="pct"/>
            <w:tcBorders>
              <w:top w:val="nil"/>
              <w:left w:val="nil"/>
              <w:bottom w:val="single" w:sz="4" w:space="0" w:color="auto"/>
              <w:right w:val="single" w:sz="4" w:space="0" w:color="auto"/>
            </w:tcBorders>
            <w:shd w:val="clear" w:color="auto" w:fill="auto"/>
            <w:noWrap/>
            <w:vAlign w:val="center"/>
            <w:hideMark/>
          </w:tcPr>
          <w:p w14:paraId="5A8FB961" w14:textId="77777777" w:rsidR="00144A6D" w:rsidRPr="00834021" w:rsidRDefault="00144A6D" w:rsidP="004757EB">
            <w:pPr>
              <w:rPr>
                <w:rFonts w:cs="Arial"/>
                <w:color w:val="000000"/>
              </w:rPr>
            </w:pPr>
            <w:bookmarkStart w:id="975" w:name="_Toc114731043"/>
            <w:bookmarkStart w:id="976" w:name="_Toc114731954"/>
            <w:r w:rsidRPr="00834021">
              <w:rPr>
                <w:rFonts w:cs="Arial"/>
                <w:color w:val="000000"/>
              </w:rPr>
              <w:t>0x3</w:t>
            </w:r>
            <w:bookmarkEnd w:id="975"/>
            <w:bookmarkEnd w:id="976"/>
          </w:p>
        </w:tc>
        <w:tc>
          <w:tcPr>
            <w:tcW w:w="705" w:type="pct"/>
            <w:tcBorders>
              <w:top w:val="nil"/>
              <w:left w:val="nil"/>
              <w:bottom w:val="single" w:sz="4" w:space="0" w:color="auto"/>
              <w:right w:val="single" w:sz="4" w:space="0" w:color="auto"/>
            </w:tcBorders>
            <w:shd w:val="clear" w:color="auto" w:fill="auto"/>
            <w:vAlign w:val="center"/>
            <w:hideMark/>
          </w:tcPr>
          <w:p w14:paraId="56C798C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23BE7C6"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F377199" w14:textId="77777777" w:rsidR="00144A6D" w:rsidRPr="00834021" w:rsidRDefault="00144A6D" w:rsidP="004757EB">
            <w:pPr>
              <w:rPr>
                <w:rFonts w:cs="Arial"/>
                <w:color w:val="000000"/>
              </w:rPr>
            </w:pPr>
            <w:r w:rsidRPr="00834021">
              <w:rPr>
                <w:rFonts w:cs="Arial"/>
                <w:color w:val="000000"/>
              </w:rPr>
              <w:t> </w:t>
            </w:r>
          </w:p>
        </w:tc>
      </w:tr>
      <w:tr w:rsidR="00144A6D" w:rsidRPr="00834021" w14:paraId="117DB2C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F9F1558"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502C9A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6FFE3AB" w14:textId="77777777" w:rsidR="00144A6D" w:rsidRPr="00834021" w:rsidRDefault="00144A6D" w:rsidP="004757EB">
            <w:pPr>
              <w:rPr>
                <w:rFonts w:cs="Arial"/>
                <w:color w:val="000000"/>
              </w:rPr>
            </w:pPr>
            <w:bookmarkStart w:id="977" w:name="_Toc114731044"/>
            <w:bookmarkStart w:id="978" w:name="_Toc114731955"/>
            <w:r w:rsidRPr="00834021">
              <w:rPr>
                <w:rFonts w:cs="Arial"/>
                <w:color w:val="000000"/>
              </w:rPr>
              <w:t>Vehicle</w:t>
            </w:r>
            <w:bookmarkEnd w:id="977"/>
            <w:bookmarkEnd w:id="978"/>
          </w:p>
        </w:tc>
        <w:tc>
          <w:tcPr>
            <w:tcW w:w="466" w:type="pct"/>
            <w:tcBorders>
              <w:top w:val="nil"/>
              <w:left w:val="nil"/>
              <w:bottom w:val="single" w:sz="4" w:space="0" w:color="auto"/>
              <w:right w:val="single" w:sz="4" w:space="0" w:color="auto"/>
            </w:tcBorders>
            <w:shd w:val="clear" w:color="auto" w:fill="auto"/>
            <w:noWrap/>
            <w:vAlign w:val="center"/>
            <w:hideMark/>
          </w:tcPr>
          <w:p w14:paraId="71CDC739" w14:textId="77777777" w:rsidR="00144A6D" w:rsidRPr="00834021" w:rsidRDefault="00144A6D" w:rsidP="004757EB">
            <w:pPr>
              <w:rPr>
                <w:rFonts w:cs="Arial"/>
                <w:color w:val="000000"/>
              </w:rPr>
            </w:pPr>
            <w:bookmarkStart w:id="979" w:name="_Toc114731045"/>
            <w:bookmarkStart w:id="980" w:name="_Toc114731956"/>
            <w:r w:rsidRPr="00834021">
              <w:rPr>
                <w:rFonts w:cs="Arial"/>
                <w:color w:val="000000"/>
              </w:rPr>
              <w:t>0x4</w:t>
            </w:r>
            <w:bookmarkEnd w:id="979"/>
            <w:bookmarkEnd w:id="980"/>
          </w:p>
        </w:tc>
        <w:tc>
          <w:tcPr>
            <w:tcW w:w="705" w:type="pct"/>
            <w:tcBorders>
              <w:top w:val="nil"/>
              <w:left w:val="nil"/>
              <w:bottom w:val="single" w:sz="4" w:space="0" w:color="auto"/>
              <w:right w:val="single" w:sz="4" w:space="0" w:color="auto"/>
            </w:tcBorders>
            <w:shd w:val="clear" w:color="auto" w:fill="auto"/>
            <w:vAlign w:val="center"/>
            <w:hideMark/>
          </w:tcPr>
          <w:p w14:paraId="7E60C71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1C1F6FF"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92D7F68" w14:textId="77777777" w:rsidR="00144A6D" w:rsidRPr="00834021" w:rsidRDefault="00144A6D" w:rsidP="004757EB">
            <w:pPr>
              <w:rPr>
                <w:rFonts w:cs="Arial"/>
                <w:color w:val="000000"/>
              </w:rPr>
            </w:pPr>
            <w:r w:rsidRPr="00834021">
              <w:rPr>
                <w:rFonts w:cs="Arial"/>
                <w:color w:val="000000"/>
              </w:rPr>
              <w:t> </w:t>
            </w:r>
          </w:p>
        </w:tc>
      </w:tr>
      <w:tr w:rsidR="00144A6D" w:rsidRPr="00834021" w14:paraId="6FAE39B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E3FD7F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24C81D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C1CB7B2" w14:textId="77777777" w:rsidR="00144A6D" w:rsidRPr="00834021" w:rsidRDefault="00144A6D" w:rsidP="004757EB">
            <w:pPr>
              <w:rPr>
                <w:rFonts w:cs="Arial"/>
                <w:color w:val="000000"/>
              </w:rPr>
            </w:pPr>
            <w:bookmarkStart w:id="981" w:name="_Toc114731046"/>
            <w:bookmarkStart w:id="982" w:name="_Toc114731957"/>
            <w:r w:rsidRPr="00834021">
              <w:rPr>
                <w:rFonts w:cs="Arial"/>
                <w:color w:val="000000"/>
              </w:rPr>
              <w:t>NotDetermined</w:t>
            </w:r>
            <w:bookmarkEnd w:id="981"/>
            <w:bookmarkEnd w:id="982"/>
          </w:p>
        </w:tc>
        <w:tc>
          <w:tcPr>
            <w:tcW w:w="466" w:type="pct"/>
            <w:tcBorders>
              <w:top w:val="nil"/>
              <w:left w:val="nil"/>
              <w:bottom w:val="single" w:sz="4" w:space="0" w:color="auto"/>
              <w:right w:val="single" w:sz="4" w:space="0" w:color="auto"/>
            </w:tcBorders>
            <w:shd w:val="clear" w:color="auto" w:fill="auto"/>
            <w:noWrap/>
            <w:vAlign w:val="center"/>
            <w:hideMark/>
          </w:tcPr>
          <w:p w14:paraId="14BFE4CF" w14:textId="77777777" w:rsidR="00144A6D" w:rsidRPr="00834021" w:rsidRDefault="00144A6D" w:rsidP="004757EB">
            <w:pPr>
              <w:rPr>
                <w:rFonts w:cs="Arial"/>
                <w:color w:val="000000"/>
              </w:rPr>
            </w:pPr>
            <w:bookmarkStart w:id="983" w:name="_Toc114731047"/>
            <w:bookmarkStart w:id="984" w:name="_Toc114731958"/>
            <w:r w:rsidRPr="00834021">
              <w:rPr>
                <w:rFonts w:cs="Arial"/>
                <w:color w:val="000000"/>
              </w:rPr>
              <w:t>0x5</w:t>
            </w:r>
            <w:bookmarkEnd w:id="983"/>
            <w:bookmarkEnd w:id="984"/>
          </w:p>
        </w:tc>
        <w:tc>
          <w:tcPr>
            <w:tcW w:w="705" w:type="pct"/>
            <w:tcBorders>
              <w:top w:val="nil"/>
              <w:left w:val="nil"/>
              <w:bottom w:val="single" w:sz="4" w:space="0" w:color="auto"/>
              <w:right w:val="single" w:sz="4" w:space="0" w:color="auto"/>
            </w:tcBorders>
            <w:shd w:val="clear" w:color="auto" w:fill="auto"/>
            <w:vAlign w:val="center"/>
            <w:hideMark/>
          </w:tcPr>
          <w:p w14:paraId="20B9951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A988C0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410D76" w14:textId="77777777" w:rsidR="00144A6D" w:rsidRPr="00834021" w:rsidRDefault="00144A6D" w:rsidP="004757EB">
            <w:pPr>
              <w:rPr>
                <w:rFonts w:cs="Arial"/>
                <w:color w:val="000000"/>
              </w:rPr>
            </w:pPr>
            <w:r w:rsidRPr="00834021">
              <w:rPr>
                <w:rFonts w:cs="Arial"/>
                <w:color w:val="000000"/>
              </w:rPr>
              <w:t> </w:t>
            </w:r>
          </w:p>
        </w:tc>
      </w:tr>
      <w:tr w:rsidR="00144A6D" w:rsidRPr="00834021" w14:paraId="448CD33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9E7FC44"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3C582C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B36464F" w14:textId="77777777" w:rsidR="00144A6D" w:rsidRPr="00834021" w:rsidRDefault="00144A6D" w:rsidP="004757EB">
            <w:pPr>
              <w:rPr>
                <w:rFonts w:cs="Arial"/>
                <w:color w:val="000000"/>
              </w:rPr>
            </w:pPr>
            <w:bookmarkStart w:id="985" w:name="_Toc114731048"/>
            <w:bookmarkStart w:id="986" w:name="_Toc114731959"/>
            <w:r w:rsidRPr="00834021">
              <w:rPr>
                <w:rFonts w:cs="Arial"/>
                <w:color w:val="000000"/>
              </w:rPr>
              <w:t>Unused_2</w:t>
            </w:r>
            <w:bookmarkEnd w:id="985"/>
            <w:bookmarkEnd w:id="986"/>
          </w:p>
        </w:tc>
        <w:tc>
          <w:tcPr>
            <w:tcW w:w="466" w:type="pct"/>
            <w:tcBorders>
              <w:top w:val="nil"/>
              <w:left w:val="nil"/>
              <w:bottom w:val="single" w:sz="4" w:space="0" w:color="auto"/>
              <w:right w:val="single" w:sz="4" w:space="0" w:color="auto"/>
            </w:tcBorders>
            <w:shd w:val="clear" w:color="auto" w:fill="auto"/>
            <w:noWrap/>
            <w:vAlign w:val="center"/>
            <w:hideMark/>
          </w:tcPr>
          <w:p w14:paraId="1C342BE1" w14:textId="77777777" w:rsidR="00144A6D" w:rsidRPr="00834021" w:rsidRDefault="00144A6D" w:rsidP="004757EB">
            <w:pPr>
              <w:rPr>
                <w:rFonts w:cs="Arial"/>
                <w:color w:val="000000"/>
              </w:rPr>
            </w:pPr>
            <w:bookmarkStart w:id="987" w:name="_Toc114731049"/>
            <w:bookmarkStart w:id="988" w:name="_Toc114731960"/>
            <w:r w:rsidRPr="00834021">
              <w:rPr>
                <w:rFonts w:cs="Arial"/>
                <w:color w:val="000000"/>
              </w:rPr>
              <w:t>0x6</w:t>
            </w:r>
            <w:bookmarkEnd w:id="987"/>
            <w:bookmarkEnd w:id="988"/>
          </w:p>
        </w:tc>
        <w:tc>
          <w:tcPr>
            <w:tcW w:w="705" w:type="pct"/>
            <w:tcBorders>
              <w:top w:val="nil"/>
              <w:left w:val="nil"/>
              <w:bottom w:val="single" w:sz="4" w:space="0" w:color="auto"/>
              <w:right w:val="single" w:sz="4" w:space="0" w:color="auto"/>
            </w:tcBorders>
            <w:shd w:val="clear" w:color="auto" w:fill="auto"/>
            <w:vAlign w:val="center"/>
            <w:hideMark/>
          </w:tcPr>
          <w:p w14:paraId="18840ED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3AE9A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821D247" w14:textId="77777777" w:rsidR="00144A6D" w:rsidRPr="00834021" w:rsidRDefault="00144A6D" w:rsidP="004757EB">
            <w:pPr>
              <w:rPr>
                <w:rFonts w:cs="Arial"/>
                <w:color w:val="000000"/>
              </w:rPr>
            </w:pPr>
            <w:r w:rsidRPr="00834021">
              <w:rPr>
                <w:rFonts w:cs="Arial"/>
                <w:color w:val="000000"/>
              </w:rPr>
              <w:t> </w:t>
            </w:r>
          </w:p>
        </w:tc>
      </w:tr>
      <w:tr w:rsidR="00144A6D" w:rsidRPr="00834021" w14:paraId="3559350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990EFA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845C1D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72B14FA" w14:textId="77777777" w:rsidR="00144A6D" w:rsidRPr="00834021" w:rsidRDefault="00144A6D" w:rsidP="004757EB">
            <w:pPr>
              <w:rPr>
                <w:rFonts w:cs="Arial"/>
                <w:color w:val="000000"/>
              </w:rPr>
            </w:pPr>
            <w:bookmarkStart w:id="989" w:name="_Toc114731050"/>
            <w:bookmarkStart w:id="990" w:name="_Toc114731961"/>
            <w:r w:rsidRPr="00834021">
              <w:rPr>
                <w:rFonts w:cs="Arial"/>
                <w:color w:val="000000"/>
              </w:rPr>
              <w:t>Unused_3</w:t>
            </w:r>
            <w:bookmarkEnd w:id="989"/>
            <w:bookmarkEnd w:id="990"/>
          </w:p>
        </w:tc>
        <w:tc>
          <w:tcPr>
            <w:tcW w:w="466" w:type="pct"/>
            <w:tcBorders>
              <w:top w:val="nil"/>
              <w:left w:val="nil"/>
              <w:bottom w:val="single" w:sz="4" w:space="0" w:color="auto"/>
              <w:right w:val="single" w:sz="4" w:space="0" w:color="auto"/>
            </w:tcBorders>
            <w:shd w:val="clear" w:color="auto" w:fill="auto"/>
            <w:noWrap/>
            <w:vAlign w:val="center"/>
            <w:hideMark/>
          </w:tcPr>
          <w:p w14:paraId="3AD07EA2" w14:textId="77777777" w:rsidR="00144A6D" w:rsidRPr="00834021" w:rsidRDefault="00144A6D" w:rsidP="004757EB">
            <w:pPr>
              <w:rPr>
                <w:rFonts w:cs="Arial"/>
                <w:color w:val="000000"/>
              </w:rPr>
            </w:pPr>
            <w:bookmarkStart w:id="991" w:name="_Toc114731051"/>
            <w:bookmarkStart w:id="992" w:name="_Toc114731962"/>
            <w:r w:rsidRPr="00834021">
              <w:rPr>
                <w:rFonts w:cs="Arial"/>
                <w:color w:val="000000"/>
              </w:rPr>
              <w:t>0x7</w:t>
            </w:r>
            <w:bookmarkEnd w:id="991"/>
            <w:bookmarkEnd w:id="992"/>
          </w:p>
        </w:tc>
        <w:tc>
          <w:tcPr>
            <w:tcW w:w="705" w:type="pct"/>
            <w:tcBorders>
              <w:top w:val="nil"/>
              <w:left w:val="nil"/>
              <w:bottom w:val="single" w:sz="4" w:space="0" w:color="auto"/>
              <w:right w:val="single" w:sz="4" w:space="0" w:color="auto"/>
            </w:tcBorders>
            <w:shd w:val="clear" w:color="auto" w:fill="auto"/>
            <w:vAlign w:val="center"/>
            <w:hideMark/>
          </w:tcPr>
          <w:p w14:paraId="6B96CF1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3936EB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A0B0F5D" w14:textId="77777777" w:rsidR="00144A6D" w:rsidRPr="00834021" w:rsidRDefault="00144A6D" w:rsidP="004757EB">
            <w:pPr>
              <w:rPr>
                <w:rFonts w:cs="Arial"/>
                <w:color w:val="000000"/>
              </w:rPr>
            </w:pPr>
            <w:r w:rsidRPr="00834021">
              <w:rPr>
                <w:rFonts w:cs="Arial"/>
                <w:color w:val="000000"/>
              </w:rPr>
              <w:t> </w:t>
            </w:r>
          </w:p>
        </w:tc>
      </w:tr>
      <w:tr w:rsidR="00144A6D" w:rsidRPr="00834021" w14:paraId="23EB12D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5544D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43F7F8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30CC63F"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5C1E352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DE90F7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1028E2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A149D81" w14:textId="77777777" w:rsidR="00144A6D" w:rsidRPr="00834021" w:rsidRDefault="00144A6D" w:rsidP="004757EB">
            <w:pPr>
              <w:rPr>
                <w:rFonts w:cs="Arial"/>
                <w:color w:val="000000"/>
              </w:rPr>
            </w:pPr>
            <w:r w:rsidRPr="00834021">
              <w:rPr>
                <w:rFonts w:cs="Arial"/>
                <w:color w:val="000000"/>
              </w:rPr>
              <w:t> </w:t>
            </w:r>
          </w:p>
        </w:tc>
      </w:tr>
      <w:tr w:rsidR="00144A6D" w:rsidRPr="00834021" w14:paraId="53030818" w14:textId="77777777" w:rsidTr="004757EB">
        <w:trPr>
          <w:trHeight w:val="153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3E85B2" w14:textId="77777777" w:rsidR="00144A6D" w:rsidRPr="00834021" w:rsidRDefault="00144A6D" w:rsidP="004757EB">
            <w:pPr>
              <w:rPr>
                <w:rFonts w:cs="Arial"/>
                <w:color w:val="000000"/>
              </w:rPr>
            </w:pPr>
            <w:r w:rsidRPr="00834021">
              <w:rPr>
                <w:rFonts w:cs="Arial"/>
                <w:color w:val="000000"/>
              </w:rPr>
              <w:t>0x420</w:t>
            </w:r>
          </w:p>
        </w:tc>
        <w:tc>
          <w:tcPr>
            <w:tcW w:w="1520" w:type="pct"/>
            <w:tcBorders>
              <w:top w:val="nil"/>
              <w:left w:val="nil"/>
              <w:bottom w:val="single" w:sz="4" w:space="0" w:color="auto"/>
              <w:right w:val="single" w:sz="4" w:space="0" w:color="auto"/>
            </w:tcBorders>
            <w:shd w:val="clear" w:color="000000" w:fill="C0C0C0"/>
            <w:vAlign w:val="center"/>
            <w:hideMark/>
          </w:tcPr>
          <w:p w14:paraId="559BAAFF" w14:textId="77777777" w:rsidR="00144A6D" w:rsidRPr="00834021" w:rsidRDefault="00144A6D" w:rsidP="004757EB">
            <w:pPr>
              <w:rPr>
                <w:rFonts w:cs="Arial"/>
                <w:color w:val="000000"/>
              </w:rPr>
            </w:pPr>
            <w:r w:rsidRPr="00834021">
              <w:rPr>
                <w:rFonts w:cs="Arial"/>
                <w:color w:val="000000"/>
              </w:rPr>
              <w:t>SelectDriveModeData_HS3</w:t>
            </w:r>
          </w:p>
        </w:tc>
        <w:tc>
          <w:tcPr>
            <w:tcW w:w="705" w:type="pct"/>
            <w:tcBorders>
              <w:top w:val="nil"/>
              <w:left w:val="nil"/>
              <w:bottom w:val="single" w:sz="4" w:space="0" w:color="auto"/>
              <w:right w:val="single" w:sz="4" w:space="0" w:color="auto"/>
            </w:tcBorders>
            <w:shd w:val="clear" w:color="000000" w:fill="C0C0C0"/>
            <w:vAlign w:val="center"/>
            <w:hideMark/>
          </w:tcPr>
          <w:p w14:paraId="4FFBCE5B"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0A284B1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6D620AD" w14:textId="77777777" w:rsidR="00144A6D" w:rsidRPr="00834021" w:rsidRDefault="00144A6D" w:rsidP="004757EB">
            <w:pPr>
              <w:rPr>
                <w:rFonts w:cs="Arial"/>
                <w:color w:val="000000"/>
              </w:rPr>
            </w:pPr>
            <w:r w:rsidRPr="00834021">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1FB06CD5" w14:textId="77777777" w:rsidR="00144A6D" w:rsidRPr="00834021" w:rsidRDefault="00144A6D" w:rsidP="004757EB">
            <w:pPr>
              <w:rPr>
                <w:rFonts w:cs="Arial"/>
                <w:color w:val="000000"/>
              </w:rPr>
            </w:pPr>
            <w:r w:rsidRPr="00834021">
              <w:rPr>
                <w:rFonts w:cs="Arial"/>
                <w:color w:val="000000"/>
              </w:rPr>
              <w:t xml:space="preserve">ACM   APIM   APIM_CDC   APIM_CIM   APIM_CISM   GENERIC   HUD_ADV   IPC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4E4BF501" w14:textId="77777777" w:rsidR="00144A6D" w:rsidRPr="00834021" w:rsidRDefault="00144A6D" w:rsidP="004757EB">
            <w:pPr>
              <w:rPr>
                <w:rFonts w:cs="Arial"/>
                <w:color w:val="000000"/>
              </w:rPr>
            </w:pPr>
            <w:r w:rsidRPr="00834021">
              <w:rPr>
                <w:rFonts w:cs="Arial"/>
                <w:color w:val="000000"/>
              </w:rPr>
              <w:t>NoMsgSend Type</w:t>
            </w:r>
          </w:p>
        </w:tc>
      </w:tr>
      <w:tr w:rsidR="00144A6D" w:rsidRPr="00834021" w14:paraId="27BB0B7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5A6DA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2DF0A5" w14:textId="77777777" w:rsidR="00144A6D" w:rsidRPr="00834021" w:rsidRDefault="00144A6D" w:rsidP="004757EB">
            <w:pPr>
              <w:rPr>
                <w:rFonts w:cs="Arial"/>
                <w:color w:val="000000"/>
              </w:rPr>
            </w:pPr>
            <w:bookmarkStart w:id="993" w:name="_Toc114731052"/>
            <w:bookmarkStart w:id="994" w:name="_Toc114731963"/>
            <w:r w:rsidRPr="00834021">
              <w:rPr>
                <w:rFonts w:cs="Arial"/>
                <w:color w:val="000000"/>
              </w:rPr>
              <w:t>SelDrvMdeHmi03_D_Rq</w:t>
            </w:r>
            <w:bookmarkEnd w:id="993"/>
            <w:bookmarkEnd w:id="994"/>
          </w:p>
        </w:tc>
        <w:tc>
          <w:tcPr>
            <w:tcW w:w="705" w:type="pct"/>
            <w:tcBorders>
              <w:top w:val="nil"/>
              <w:left w:val="nil"/>
              <w:bottom w:val="single" w:sz="4" w:space="0" w:color="auto"/>
              <w:right w:val="single" w:sz="4" w:space="0" w:color="auto"/>
            </w:tcBorders>
            <w:shd w:val="clear" w:color="auto" w:fill="auto"/>
            <w:vAlign w:val="center"/>
            <w:hideMark/>
          </w:tcPr>
          <w:p w14:paraId="6B75B445"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D919C1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61E4D9C" w14:textId="77777777" w:rsidR="00144A6D" w:rsidRPr="00834021" w:rsidRDefault="00144A6D" w:rsidP="004757EB">
            <w:pPr>
              <w:rPr>
                <w:rFonts w:cs="Arial"/>
                <w:color w:val="000000"/>
              </w:rPr>
            </w:pPr>
            <w:bookmarkStart w:id="995" w:name="_Toc114731053"/>
            <w:bookmarkStart w:id="996" w:name="_Toc114731964"/>
            <w:r w:rsidRPr="00834021">
              <w:rPr>
                <w:rFonts w:cs="Arial"/>
                <w:color w:val="000000"/>
              </w:rPr>
              <w:t>GWM</w:t>
            </w:r>
            <w:bookmarkEnd w:id="995"/>
            <w:bookmarkEnd w:id="996"/>
          </w:p>
        </w:tc>
        <w:tc>
          <w:tcPr>
            <w:tcW w:w="705" w:type="pct"/>
            <w:tcBorders>
              <w:top w:val="nil"/>
              <w:left w:val="nil"/>
              <w:bottom w:val="single" w:sz="4" w:space="0" w:color="auto"/>
              <w:right w:val="single" w:sz="4" w:space="0" w:color="auto"/>
            </w:tcBorders>
            <w:shd w:val="clear" w:color="auto" w:fill="auto"/>
            <w:vAlign w:val="center"/>
            <w:hideMark/>
          </w:tcPr>
          <w:p w14:paraId="03945469" w14:textId="77777777" w:rsidR="00144A6D" w:rsidRPr="00834021" w:rsidRDefault="00144A6D" w:rsidP="004757EB">
            <w:pPr>
              <w:rPr>
                <w:rFonts w:cs="Arial"/>
                <w:color w:val="000000"/>
              </w:rPr>
            </w:pPr>
            <w:bookmarkStart w:id="997" w:name="_Toc114731054"/>
            <w:bookmarkStart w:id="998" w:name="_Toc114731965"/>
            <w:r w:rsidRPr="00834021">
              <w:rPr>
                <w:rFonts w:cs="Arial"/>
                <w:color w:val="000000"/>
              </w:rPr>
              <w:t>VECTOR__XXX</w:t>
            </w:r>
            <w:bookmarkEnd w:id="997"/>
            <w:bookmarkEnd w:id="998"/>
          </w:p>
        </w:tc>
        <w:tc>
          <w:tcPr>
            <w:tcW w:w="537" w:type="pct"/>
            <w:tcBorders>
              <w:top w:val="nil"/>
              <w:left w:val="nil"/>
              <w:bottom w:val="single" w:sz="4" w:space="0" w:color="auto"/>
              <w:right w:val="single" w:sz="4" w:space="0" w:color="auto"/>
            </w:tcBorders>
            <w:shd w:val="clear" w:color="auto" w:fill="auto"/>
            <w:noWrap/>
            <w:vAlign w:val="center"/>
            <w:hideMark/>
          </w:tcPr>
          <w:p w14:paraId="6C76E1A3" w14:textId="77777777" w:rsidR="00144A6D" w:rsidRPr="00834021" w:rsidRDefault="00144A6D" w:rsidP="004757EB">
            <w:pPr>
              <w:rPr>
                <w:rFonts w:cs="Arial"/>
                <w:color w:val="000000"/>
              </w:rPr>
            </w:pPr>
            <w:bookmarkStart w:id="999" w:name="_Toc114731055"/>
            <w:bookmarkStart w:id="1000" w:name="_Toc114731966"/>
            <w:r w:rsidRPr="00834021">
              <w:rPr>
                <w:rFonts w:cs="Arial"/>
                <w:color w:val="000000"/>
              </w:rPr>
              <w:t>No Send Type</w:t>
            </w:r>
            <w:bookmarkEnd w:id="999"/>
            <w:bookmarkEnd w:id="1000"/>
          </w:p>
        </w:tc>
      </w:tr>
      <w:tr w:rsidR="00144A6D" w:rsidRPr="00834021" w14:paraId="52FE592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DB3F21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B5BC4C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9917BA" w14:textId="77777777" w:rsidR="00144A6D" w:rsidRPr="00834021" w:rsidRDefault="00144A6D" w:rsidP="004757EB">
            <w:pPr>
              <w:rPr>
                <w:rFonts w:cs="Arial"/>
                <w:color w:val="000000"/>
              </w:rPr>
            </w:pPr>
            <w:bookmarkStart w:id="1001" w:name="_Toc114731056"/>
            <w:bookmarkStart w:id="1002" w:name="_Toc114731967"/>
            <w:r w:rsidRPr="00834021">
              <w:rPr>
                <w:rFonts w:cs="Arial"/>
                <w:color w:val="000000"/>
              </w:rPr>
              <w:t>SelDrvMde01</w:t>
            </w:r>
            <w:bookmarkEnd w:id="1001"/>
            <w:bookmarkEnd w:id="1002"/>
          </w:p>
        </w:tc>
        <w:tc>
          <w:tcPr>
            <w:tcW w:w="466" w:type="pct"/>
            <w:tcBorders>
              <w:top w:val="nil"/>
              <w:left w:val="nil"/>
              <w:bottom w:val="single" w:sz="4" w:space="0" w:color="auto"/>
              <w:right w:val="single" w:sz="4" w:space="0" w:color="auto"/>
            </w:tcBorders>
            <w:shd w:val="clear" w:color="auto" w:fill="auto"/>
            <w:noWrap/>
            <w:vAlign w:val="center"/>
            <w:hideMark/>
          </w:tcPr>
          <w:p w14:paraId="3E302A10" w14:textId="77777777" w:rsidR="00144A6D" w:rsidRPr="00834021" w:rsidRDefault="00144A6D" w:rsidP="004757EB">
            <w:pPr>
              <w:rPr>
                <w:rFonts w:cs="Arial"/>
                <w:color w:val="000000"/>
              </w:rPr>
            </w:pPr>
            <w:bookmarkStart w:id="1003" w:name="_Toc114731057"/>
            <w:bookmarkStart w:id="1004" w:name="_Toc114731968"/>
            <w:r w:rsidRPr="00834021">
              <w:rPr>
                <w:rFonts w:cs="Arial"/>
                <w:color w:val="000000"/>
              </w:rPr>
              <w:t>0x0</w:t>
            </w:r>
            <w:bookmarkEnd w:id="1003"/>
            <w:bookmarkEnd w:id="1004"/>
          </w:p>
        </w:tc>
        <w:tc>
          <w:tcPr>
            <w:tcW w:w="705" w:type="pct"/>
            <w:tcBorders>
              <w:top w:val="nil"/>
              <w:left w:val="nil"/>
              <w:bottom w:val="single" w:sz="4" w:space="0" w:color="auto"/>
              <w:right w:val="single" w:sz="4" w:space="0" w:color="auto"/>
            </w:tcBorders>
            <w:shd w:val="clear" w:color="auto" w:fill="auto"/>
            <w:vAlign w:val="center"/>
            <w:hideMark/>
          </w:tcPr>
          <w:p w14:paraId="58CA8C7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D7AA2B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4C13441" w14:textId="77777777" w:rsidR="00144A6D" w:rsidRPr="00834021" w:rsidRDefault="00144A6D" w:rsidP="004757EB">
            <w:pPr>
              <w:rPr>
                <w:rFonts w:cs="Arial"/>
                <w:color w:val="000000"/>
              </w:rPr>
            </w:pPr>
            <w:r w:rsidRPr="00834021">
              <w:rPr>
                <w:rFonts w:cs="Arial"/>
                <w:color w:val="000000"/>
              </w:rPr>
              <w:t> </w:t>
            </w:r>
          </w:p>
        </w:tc>
      </w:tr>
      <w:tr w:rsidR="00144A6D" w:rsidRPr="00834021" w14:paraId="32E7267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2AE5E0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65AAD0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FACC801" w14:textId="77777777" w:rsidR="00144A6D" w:rsidRPr="00834021" w:rsidRDefault="00144A6D" w:rsidP="004757EB">
            <w:pPr>
              <w:rPr>
                <w:rFonts w:cs="Arial"/>
                <w:color w:val="000000"/>
              </w:rPr>
            </w:pPr>
            <w:bookmarkStart w:id="1005" w:name="_Toc114731058"/>
            <w:bookmarkStart w:id="1006" w:name="_Toc114731969"/>
            <w:r w:rsidRPr="00834021">
              <w:rPr>
                <w:rFonts w:cs="Arial"/>
                <w:color w:val="000000"/>
              </w:rPr>
              <w:t>SelDrvMde02</w:t>
            </w:r>
            <w:bookmarkEnd w:id="1005"/>
            <w:bookmarkEnd w:id="1006"/>
          </w:p>
        </w:tc>
        <w:tc>
          <w:tcPr>
            <w:tcW w:w="466" w:type="pct"/>
            <w:tcBorders>
              <w:top w:val="nil"/>
              <w:left w:val="nil"/>
              <w:bottom w:val="single" w:sz="4" w:space="0" w:color="auto"/>
              <w:right w:val="single" w:sz="4" w:space="0" w:color="auto"/>
            </w:tcBorders>
            <w:shd w:val="clear" w:color="auto" w:fill="auto"/>
            <w:noWrap/>
            <w:vAlign w:val="center"/>
            <w:hideMark/>
          </w:tcPr>
          <w:p w14:paraId="72818C7A" w14:textId="77777777" w:rsidR="00144A6D" w:rsidRPr="00834021" w:rsidRDefault="00144A6D" w:rsidP="004757EB">
            <w:pPr>
              <w:rPr>
                <w:rFonts w:cs="Arial"/>
                <w:color w:val="000000"/>
              </w:rPr>
            </w:pPr>
            <w:bookmarkStart w:id="1007" w:name="_Toc114731059"/>
            <w:bookmarkStart w:id="1008" w:name="_Toc114731970"/>
            <w:r w:rsidRPr="00834021">
              <w:rPr>
                <w:rFonts w:cs="Arial"/>
                <w:color w:val="000000"/>
              </w:rPr>
              <w:t>0x1</w:t>
            </w:r>
            <w:bookmarkEnd w:id="1007"/>
            <w:bookmarkEnd w:id="1008"/>
          </w:p>
        </w:tc>
        <w:tc>
          <w:tcPr>
            <w:tcW w:w="705" w:type="pct"/>
            <w:tcBorders>
              <w:top w:val="nil"/>
              <w:left w:val="nil"/>
              <w:bottom w:val="single" w:sz="4" w:space="0" w:color="auto"/>
              <w:right w:val="single" w:sz="4" w:space="0" w:color="auto"/>
            </w:tcBorders>
            <w:shd w:val="clear" w:color="auto" w:fill="auto"/>
            <w:vAlign w:val="center"/>
            <w:hideMark/>
          </w:tcPr>
          <w:p w14:paraId="6EF7146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D6F62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CAE39AB" w14:textId="77777777" w:rsidR="00144A6D" w:rsidRPr="00834021" w:rsidRDefault="00144A6D" w:rsidP="004757EB">
            <w:pPr>
              <w:rPr>
                <w:rFonts w:cs="Arial"/>
                <w:color w:val="000000"/>
              </w:rPr>
            </w:pPr>
            <w:r w:rsidRPr="00834021">
              <w:rPr>
                <w:rFonts w:cs="Arial"/>
                <w:color w:val="000000"/>
              </w:rPr>
              <w:t> </w:t>
            </w:r>
          </w:p>
        </w:tc>
      </w:tr>
      <w:tr w:rsidR="00144A6D" w:rsidRPr="00834021" w14:paraId="5D936DF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8BC93A7"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5794C6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73EF7E" w14:textId="77777777" w:rsidR="00144A6D" w:rsidRPr="00834021" w:rsidRDefault="00144A6D" w:rsidP="004757EB">
            <w:pPr>
              <w:rPr>
                <w:rFonts w:cs="Arial"/>
                <w:color w:val="000000"/>
              </w:rPr>
            </w:pPr>
            <w:bookmarkStart w:id="1009" w:name="_Toc114731060"/>
            <w:bookmarkStart w:id="1010" w:name="_Toc114731971"/>
            <w:r w:rsidRPr="00834021">
              <w:rPr>
                <w:rFonts w:cs="Arial"/>
                <w:color w:val="000000"/>
              </w:rPr>
              <w:t>SelDrvMde03</w:t>
            </w:r>
            <w:bookmarkEnd w:id="1009"/>
            <w:bookmarkEnd w:id="1010"/>
          </w:p>
        </w:tc>
        <w:tc>
          <w:tcPr>
            <w:tcW w:w="466" w:type="pct"/>
            <w:tcBorders>
              <w:top w:val="nil"/>
              <w:left w:val="nil"/>
              <w:bottom w:val="single" w:sz="4" w:space="0" w:color="auto"/>
              <w:right w:val="single" w:sz="4" w:space="0" w:color="auto"/>
            </w:tcBorders>
            <w:shd w:val="clear" w:color="auto" w:fill="auto"/>
            <w:noWrap/>
            <w:vAlign w:val="center"/>
            <w:hideMark/>
          </w:tcPr>
          <w:p w14:paraId="2FB78ED7" w14:textId="77777777" w:rsidR="00144A6D" w:rsidRPr="00834021" w:rsidRDefault="00144A6D" w:rsidP="004757EB">
            <w:pPr>
              <w:rPr>
                <w:rFonts w:cs="Arial"/>
                <w:color w:val="000000"/>
              </w:rPr>
            </w:pPr>
            <w:bookmarkStart w:id="1011" w:name="_Toc114731061"/>
            <w:bookmarkStart w:id="1012" w:name="_Toc114731972"/>
            <w:r w:rsidRPr="00834021">
              <w:rPr>
                <w:rFonts w:cs="Arial"/>
                <w:color w:val="000000"/>
              </w:rPr>
              <w:t>0x2</w:t>
            </w:r>
            <w:bookmarkEnd w:id="1011"/>
            <w:bookmarkEnd w:id="1012"/>
          </w:p>
        </w:tc>
        <w:tc>
          <w:tcPr>
            <w:tcW w:w="705" w:type="pct"/>
            <w:tcBorders>
              <w:top w:val="nil"/>
              <w:left w:val="nil"/>
              <w:bottom w:val="single" w:sz="4" w:space="0" w:color="auto"/>
              <w:right w:val="single" w:sz="4" w:space="0" w:color="auto"/>
            </w:tcBorders>
            <w:shd w:val="clear" w:color="auto" w:fill="auto"/>
            <w:vAlign w:val="center"/>
            <w:hideMark/>
          </w:tcPr>
          <w:p w14:paraId="2FEF8E5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433ACD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D799D47" w14:textId="77777777" w:rsidR="00144A6D" w:rsidRPr="00834021" w:rsidRDefault="00144A6D" w:rsidP="004757EB">
            <w:pPr>
              <w:rPr>
                <w:rFonts w:cs="Arial"/>
                <w:color w:val="000000"/>
              </w:rPr>
            </w:pPr>
            <w:r w:rsidRPr="00834021">
              <w:rPr>
                <w:rFonts w:cs="Arial"/>
                <w:color w:val="000000"/>
              </w:rPr>
              <w:t> </w:t>
            </w:r>
          </w:p>
        </w:tc>
      </w:tr>
      <w:tr w:rsidR="00144A6D" w:rsidRPr="00834021" w14:paraId="5E59CCD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EF1111"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D6EC60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DB05A0E" w14:textId="77777777" w:rsidR="00144A6D" w:rsidRPr="00834021" w:rsidRDefault="00144A6D" w:rsidP="004757EB">
            <w:pPr>
              <w:rPr>
                <w:rFonts w:cs="Arial"/>
                <w:color w:val="000000"/>
              </w:rPr>
            </w:pPr>
            <w:bookmarkStart w:id="1013" w:name="_Toc114731062"/>
            <w:bookmarkStart w:id="1014" w:name="_Toc114731973"/>
            <w:r w:rsidRPr="00834021">
              <w:rPr>
                <w:rFonts w:cs="Arial"/>
                <w:color w:val="000000"/>
              </w:rPr>
              <w:t>SelDrvMde04</w:t>
            </w:r>
            <w:bookmarkEnd w:id="1013"/>
            <w:bookmarkEnd w:id="1014"/>
          </w:p>
        </w:tc>
        <w:tc>
          <w:tcPr>
            <w:tcW w:w="466" w:type="pct"/>
            <w:tcBorders>
              <w:top w:val="nil"/>
              <w:left w:val="nil"/>
              <w:bottom w:val="single" w:sz="4" w:space="0" w:color="auto"/>
              <w:right w:val="single" w:sz="4" w:space="0" w:color="auto"/>
            </w:tcBorders>
            <w:shd w:val="clear" w:color="auto" w:fill="auto"/>
            <w:noWrap/>
            <w:vAlign w:val="center"/>
            <w:hideMark/>
          </w:tcPr>
          <w:p w14:paraId="317B9E8F" w14:textId="77777777" w:rsidR="00144A6D" w:rsidRPr="00834021" w:rsidRDefault="00144A6D" w:rsidP="004757EB">
            <w:pPr>
              <w:rPr>
                <w:rFonts w:cs="Arial"/>
                <w:color w:val="000000"/>
              </w:rPr>
            </w:pPr>
            <w:bookmarkStart w:id="1015" w:name="_Toc114731063"/>
            <w:bookmarkStart w:id="1016" w:name="_Toc114731974"/>
            <w:r w:rsidRPr="00834021">
              <w:rPr>
                <w:rFonts w:cs="Arial"/>
                <w:color w:val="000000"/>
              </w:rPr>
              <w:t>0x3</w:t>
            </w:r>
            <w:bookmarkEnd w:id="1015"/>
            <w:bookmarkEnd w:id="1016"/>
          </w:p>
        </w:tc>
        <w:tc>
          <w:tcPr>
            <w:tcW w:w="705" w:type="pct"/>
            <w:tcBorders>
              <w:top w:val="nil"/>
              <w:left w:val="nil"/>
              <w:bottom w:val="single" w:sz="4" w:space="0" w:color="auto"/>
              <w:right w:val="single" w:sz="4" w:space="0" w:color="auto"/>
            </w:tcBorders>
            <w:shd w:val="clear" w:color="auto" w:fill="auto"/>
            <w:vAlign w:val="center"/>
            <w:hideMark/>
          </w:tcPr>
          <w:p w14:paraId="6E7E94C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91DDB4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970FAFE" w14:textId="77777777" w:rsidR="00144A6D" w:rsidRPr="00834021" w:rsidRDefault="00144A6D" w:rsidP="004757EB">
            <w:pPr>
              <w:rPr>
                <w:rFonts w:cs="Arial"/>
                <w:color w:val="000000"/>
              </w:rPr>
            </w:pPr>
            <w:r w:rsidRPr="00834021">
              <w:rPr>
                <w:rFonts w:cs="Arial"/>
                <w:color w:val="000000"/>
              </w:rPr>
              <w:t> </w:t>
            </w:r>
          </w:p>
        </w:tc>
      </w:tr>
      <w:tr w:rsidR="00144A6D" w:rsidRPr="00834021" w14:paraId="1D33B79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13795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423E64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0456D63" w14:textId="77777777" w:rsidR="00144A6D" w:rsidRPr="00834021" w:rsidRDefault="00144A6D" w:rsidP="004757EB">
            <w:pPr>
              <w:rPr>
                <w:rFonts w:cs="Arial"/>
                <w:color w:val="000000"/>
              </w:rPr>
            </w:pPr>
            <w:bookmarkStart w:id="1017" w:name="_Toc114731064"/>
            <w:bookmarkStart w:id="1018" w:name="_Toc114731975"/>
            <w:r w:rsidRPr="00834021">
              <w:rPr>
                <w:rFonts w:cs="Arial"/>
                <w:color w:val="000000"/>
              </w:rPr>
              <w:t>SelDrvMde05</w:t>
            </w:r>
            <w:bookmarkEnd w:id="1017"/>
            <w:bookmarkEnd w:id="1018"/>
          </w:p>
        </w:tc>
        <w:tc>
          <w:tcPr>
            <w:tcW w:w="466" w:type="pct"/>
            <w:tcBorders>
              <w:top w:val="nil"/>
              <w:left w:val="nil"/>
              <w:bottom w:val="single" w:sz="4" w:space="0" w:color="auto"/>
              <w:right w:val="single" w:sz="4" w:space="0" w:color="auto"/>
            </w:tcBorders>
            <w:shd w:val="clear" w:color="auto" w:fill="auto"/>
            <w:noWrap/>
            <w:vAlign w:val="center"/>
            <w:hideMark/>
          </w:tcPr>
          <w:p w14:paraId="528228A9" w14:textId="77777777" w:rsidR="00144A6D" w:rsidRPr="00834021" w:rsidRDefault="00144A6D" w:rsidP="004757EB">
            <w:pPr>
              <w:rPr>
                <w:rFonts w:cs="Arial"/>
                <w:color w:val="000000"/>
              </w:rPr>
            </w:pPr>
            <w:bookmarkStart w:id="1019" w:name="_Toc114731065"/>
            <w:bookmarkStart w:id="1020" w:name="_Toc114731976"/>
            <w:r w:rsidRPr="00834021">
              <w:rPr>
                <w:rFonts w:cs="Arial"/>
                <w:color w:val="000000"/>
              </w:rPr>
              <w:t>0x4</w:t>
            </w:r>
            <w:bookmarkEnd w:id="1019"/>
            <w:bookmarkEnd w:id="1020"/>
          </w:p>
        </w:tc>
        <w:tc>
          <w:tcPr>
            <w:tcW w:w="705" w:type="pct"/>
            <w:tcBorders>
              <w:top w:val="nil"/>
              <w:left w:val="nil"/>
              <w:bottom w:val="single" w:sz="4" w:space="0" w:color="auto"/>
              <w:right w:val="single" w:sz="4" w:space="0" w:color="auto"/>
            </w:tcBorders>
            <w:shd w:val="clear" w:color="auto" w:fill="auto"/>
            <w:vAlign w:val="center"/>
            <w:hideMark/>
          </w:tcPr>
          <w:p w14:paraId="665EAFF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9925985"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E8130A3" w14:textId="77777777" w:rsidR="00144A6D" w:rsidRPr="00834021" w:rsidRDefault="00144A6D" w:rsidP="004757EB">
            <w:pPr>
              <w:rPr>
                <w:rFonts w:cs="Arial"/>
                <w:color w:val="000000"/>
              </w:rPr>
            </w:pPr>
            <w:r w:rsidRPr="00834021">
              <w:rPr>
                <w:rFonts w:cs="Arial"/>
                <w:color w:val="000000"/>
              </w:rPr>
              <w:t> </w:t>
            </w:r>
          </w:p>
        </w:tc>
      </w:tr>
      <w:tr w:rsidR="00144A6D" w:rsidRPr="00834021" w14:paraId="75059D3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41684D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EF3821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D2F04A" w14:textId="77777777" w:rsidR="00144A6D" w:rsidRPr="00834021" w:rsidRDefault="00144A6D" w:rsidP="004757EB">
            <w:pPr>
              <w:rPr>
                <w:rFonts w:cs="Arial"/>
                <w:color w:val="000000"/>
              </w:rPr>
            </w:pPr>
            <w:bookmarkStart w:id="1021" w:name="_Toc114731066"/>
            <w:bookmarkStart w:id="1022" w:name="_Toc114731977"/>
            <w:r w:rsidRPr="00834021">
              <w:rPr>
                <w:rFonts w:cs="Arial"/>
                <w:color w:val="000000"/>
              </w:rPr>
              <w:t>SelDrvMde06</w:t>
            </w:r>
            <w:bookmarkEnd w:id="1021"/>
            <w:bookmarkEnd w:id="1022"/>
          </w:p>
        </w:tc>
        <w:tc>
          <w:tcPr>
            <w:tcW w:w="466" w:type="pct"/>
            <w:tcBorders>
              <w:top w:val="nil"/>
              <w:left w:val="nil"/>
              <w:bottom w:val="single" w:sz="4" w:space="0" w:color="auto"/>
              <w:right w:val="single" w:sz="4" w:space="0" w:color="auto"/>
            </w:tcBorders>
            <w:shd w:val="clear" w:color="auto" w:fill="auto"/>
            <w:noWrap/>
            <w:vAlign w:val="center"/>
            <w:hideMark/>
          </w:tcPr>
          <w:p w14:paraId="2D5946B6" w14:textId="77777777" w:rsidR="00144A6D" w:rsidRPr="00834021" w:rsidRDefault="00144A6D" w:rsidP="004757EB">
            <w:pPr>
              <w:rPr>
                <w:rFonts w:cs="Arial"/>
                <w:color w:val="000000"/>
              </w:rPr>
            </w:pPr>
            <w:bookmarkStart w:id="1023" w:name="_Toc114731067"/>
            <w:bookmarkStart w:id="1024" w:name="_Toc114731978"/>
            <w:r w:rsidRPr="00834021">
              <w:rPr>
                <w:rFonts w:cs="Arial"/>
                <w:color w:val="000000"/>
              </w:rPr>
              <w:t>0x5</w:t>
            </w:r>
            <w:bookmarkEnd w:id="1023"/>
            <w:bookmarkEnd w:id="1024"/>
          </w:p>
        </w:tc>
        <w:tc>
          <w:tcPr>
            <w:tcW w:w="705" w:type="pct"/>
            <w:tcBorders>
              <w:top w:val="nil"/>
              <w:left w:val="nil"/>
              <w:bottom w:val="single" w:sz="4" w:space="0" w:color="auto"/>
              <w:right w:val="single" w:sz="4" w:space="0" w:color="auto"/>
            </w:tcBorders>
            <w:shd w:val="clear" w:color="auto" w:fill="auto"/>
            <w:vAlign w:val="center"/>
            <w:hideMark/>
          </w:tcPr>
          <w:p w14:paraId="54FA897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784970"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A611CC" w14:textId="77777777" w:rsidR="00144A6D" w:rsidRPr="00834021" w:rsidRDefault="00144A6D" w:rsidP="004757EB">
            <w:pPr>
              <w:rPr>
                <w:rFonts w:cs="Arial"/>
                <w:color w:val="000000"/>
              </w:rPr>
            </w:pPr>
            <w:r w:rsidRPr="00834021">
              <w:rPr>
                <w:rFonts w:cs="Arial"/>
                <w:color w:val="000000"/>
              </w:rPr>
              <w:t> </w:t>
            </w:r>
          </w:p>
        </w:tc>
      </w:tr>
      <w:tr w:rsidR="00144A6D" w:rsidRPr="00834021" w14:paraId="09422AC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36D4C9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31F9E8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F10CBDA" w14:textId="77777777" w:rsidR="00144A6D" w:rsidRPr="00834021" w:rsidRDefault="00144A6D" w:rsidP="004757EB">
            <w:pPr>
              <w:rPr>
                <w:rFonts w:cs="Arial"/>
                <w:color w:val="000000"/>
              </w:rPr>
            </w:pPr>
            <w:bookmarkStart w:id="1025" w:name="_Toc114731068"/>
            <w:bookmarkStart w:id="1026" w:name="_Toc114731979"/>
            <w:r w:rsidRPr="00834021">
              <w:rPr>
                <w:rFonts w:cs="Arial"/>
                <w:color w:val="000000"/>
              </w:rPr>
              <w:t>SelDrvMde07</w:t>
            </w:r>
            <w:bookmarkEnd w:id="1025"/>
            <w:bookmarkEnd w:id="1026"/>
          </w:p>
        </w:tc>
        <w:tc>
          <w:tcPr>
            <w:tcW w:w="466" w:type="pct"/>
            <w:tcBorders>
              <w:top w:val="nil"/>
              <w:left w:val="nil"/>
              <w:bottom w:val="single" w:sz="4" w:space="0" w:color="auto"/>
              <w:right w:val="single" w:sz="4" w:space="0" w:color="auto"/>
            </w:tcBorders>
            <w:shd w:val="clear" w:color="auto" w:fill="auto"/>
            <w:noWrap/>
            <w:vAlign w:val="center"/>
            <w:hideMark/>
          </w:tcPr>
          <w:p w14:paraId="32692FE1" w14:textId="77777777" w:rsidR="00144A6D" w:rsidRPr="00834021" w:rsidRDefault="00144A6D" w:rsidP="004757EB">
            <w:pPr>
              <w:rPr>
                <w:rFonts w:cs="Arial"/>
                <w:color w:val="000000"/>
              </w:rPr>
            </w:pPr>
            <w:bookmarkStart w:id="1027" w:name="_Toc114731069"/>
            <w:bookmarkStart w:id="1028" w:name="_Toc114731980"/>
            <w:r w:rsidRPr="00834021">
              <w:rPr>
                <w:rFonts w:cs="Arial"/>
                <w:color w:val="000000"/>
              </w:rPr>
              <w:t>0x6</w:t>
            </w:r>
            <w:bookmarkEnd w:id="1027"/>
            <w:bookmarkEnd w:id="1028"/>
          </w:p>
        </w:tc>
        <w:tc>
          <w:tcPr>
            <w:tcW w:w="705" w:type="pct"/>
            <w:tcBorders>
              <w:top w:val="nil"/>
              <w:left w:val="nil"/>
              <w:bottom w:val="single" w:sz="4" w:space="0" w:color="auto"/>
              <w:right w:val="single" w:sz="4" w:space="0" w:color="auto"/>
            </w:tcBorders>
            <w:shd w:val="clear" w:color="auto" w:fill="auto"/>
            <w:vAlign w:val="center"/>
            <w:hideMark/>
          </w:tcPr>
          <w:p w14:paraId="085EA1B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16F585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79D513C" w14:textId="77777777" w:rsidR="00144A6D" w:rsidRPr="00834021" w:rsidRDefault="00144A6D" w:rsidP="004757EB">
            <w:pPr>
              <w:rPr>
                <w:rFonts w:cs="Arial"/>
                <w:color w:val="000000"/>
              </w:rPr>
            </w:pPr>
            <w:r w:rsidRPr="00834021">
              <w:rPr>
                <w:rFonts w:cs="Arial"/>
                <w:color w:val="000000"/>
              </w:rPr>
              <w:t> </w:t>
            </w:r>
          </w:p>
        </w:tc>
      </w:tr>
      <w:tr w:rsidR="00144A6D" w:rsidRPr="00834021" w14:paraId="6F1AC6A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703F81"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F41139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98D4D5" w14:textId="77777777" w:rsidR="00144A6D" w:rsidRPr="00834021" w:rsidRDefault="00144A6D" w:rsidP="004757EB">
            <w:pPr>
              <w:rPr>
                <w:rFonts w:cs="Arial"/>
                <w:color w:val="000000"/>
              </w:rPr>
            </w:pPr>
            <w:bookmarkStart w:id="1029" w:name="_Toc114731070"/>
            <w:bookmarkStart w:id="1030" w:name="_Toc114731981"/>
            <w:r w:rsidRPr="00834021">
              <w:rPr>
                <w:rFonts w:cs="Arial"/>
                <w:color w:val="000000"/>
              </w:rPr>
              <w:t>SelDrvMde08</w:t>
            </w:r>
            <w:bookmarkEnd w:id="1029"/>
            <w:bookmarkEnd w:id="1030"/>
          </w:p>
        </w:tc>
        <w:tc>
          <w:tcPr>
            <w:tcW w:w="466" w:type="pct"/>
            <w:tcBorders>
              <w:top w:val="nil"/>
              <w:left w:val="nil"/>
              <w:bottom w:val="single" w:sz="4" w:space="0" w:color="auto"/>
              <w:right w:val="single" w:sz="4" w:space="0" w:color="auto"/>
            </w:tcBorders>
            <w:shd w:val="clear" w:color="auto" w:fill="auto"/>
            <w:noWrap/>
            <w:vAlign w:val="center"/>
            <w:hideMark/>
          </w:tcPr>
          <w:p w14:paraId="1829AE79" w14:textId="77777777" w:rsidR="00144A6D" w:rsidRPr="00834021" w:rsidRDefault="00144A6D" w:rsidP="004757EB">
            <w:pPr>
              <w:rPr>
                <w:rFonts w:cs="Arial"/>
                <w:color w:val="000000"/>
              </w:rPr>
            </w:pPr>
            <w:bookmarkStart w:id="1031" w:name="_Toc114731071"/>
            <w:bookmarkStart w:id="1032" w:name="_Toc114731982"/>
            <w:r w:rsidRPr="00834021">
              <w:rPr>
                <w:rFonts w:cs="Arial"/>
                <w:color w:val="000000"/>
              </w:rPr>
              <w:t>0x7</w:t>
            </w:r>
            <w:bookmarkEnd w:id="1031"/>
            <w:bookmarkEnd w:id="1032"/>
          </w:p>
        </w:tc>
        <w:tc>
          <w:tcPr>
            <w:tcW w:w="705" w:type="pct"/>
            <w:tcBorders>
              <w:top w:val="nil"/>
              <w:left w:val="nil"/>
              <w:bottom w:val="single" w:sz="4" w:space="0" w:color="auto"/>
              <w:right w:val="single" w:sz="4" w:space="0" w:color="auto"/>
            </w:tcBorders>
            <w:shd w:val="clear" w:color="auto" w:fill="auto"/>
            <w:vAlign w:val="center"/>
            <w:hideMark/>
          </w:tcPr>
          <w:p w14:paraId="1217093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C836E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3EE114E" w14:textId="77777777" w:rsidR="00144A6D" w:rsidRPr="00834021" w:rsidRDefault="00144A6D" w:rsidP="004757EB">
            <w:pPr>
              <w:rPr>
                <w:rFonts w:cs="Arial"/>
                <w:color w:val="000000"/>
              </w:rPr>
            </w:pPr>
            <w:r w:rsidRPr="00834021">
              <w:rPr>
                <w:rFonts w:cs="Arial"/>
                <w:color w:val="000000"/>
              </w:rPr>
              <w:t> </w:t>
            </w:r>
          </w:p>
        </w:tc>
      </w:tr>
      <w:tr w:rsidR="00144A6D" w:rsidRPr="00834021" w14:paraId="2AE46A2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145103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18D37A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9CB166" w14:textId="77777777" w:rsidR="00144A6D" w:rsidRPr="00834021" w:rsidRDefault="00144A6D" w:rsidP="004757EB">
            <w:pPr>
              <w:rPr>
                <w:rFonts w:cs="Arial"/>
                <w:color w:val="000000"/>
              </w:rPr>
            </w:pPr>
            <w:bookmarkStart w:id="1033" w:name="_Toc114731072"/>
            <w:bookmarkStart w:id="1034" w:name="_Toc114731983"/>
            <w:r w:rsidRPr="00834021">
              <w:rPr>
                <w:rFonts w:cs="Arial"/>
                <w:color w:val="000000"/>
              </w:rPr>
              <w:t>SelDrvMde09</w:t>
            </w:r>
            <w:bookmarkEnd w:id="1033"/>
            <w:bookmarkEnd w:id="1034"/>
          </w:p>
        </w:tc>
        <w:tc>
          <w:tcPr>
            <w:tcW w:w="466" w:type="pct"/>
            <w:tcBorders>
              <w:top w:val="nil"/>
              <w:left w:val="nil"/>
              <w:bottom w:val="single" w:sz="4" w:space="0" w:color="auto"/>
              <w:right w:val="single" w:sz="4" w:space="0" w:color="auto"/>
            </w:tcBorders>
            <w:shd w:val="clear" w:color="auto" w:fill="auto"/>
            <w:noWrap/>
            <w:vAlign w:val="center"/>
            <w:hideMark/>
          </w:tcPr>
          <w:p w14:paraId="134E6495" w14:textId="77777777" w:rsidR="00144A6D" w:rsidRPr="00834021" w:rsidRDefault="00144A6D" w:rsidP="004757EB">
            <w:pPr>
              <w:rPr>
                <w:rFonts w:cs="Arial"/>
                <w:color w:val="000000"/>
              </w:rPr>
            </w:pPr>
            <w:bookmarkStart w:id="1035" w:name="_Toc114731073"/>
            <w:bookmarkStart w:id="1036" w:name="_Toc114731984"/>
            <w:r w:rsidRPr="00834021">
              <w:rPr>
                <w:rFonts w:cs="Arial"/>
                <w:color w:val="000000"/>
              </w:rPr>
              <w:t>0x8</w:t>
            </w:r>
            <w:bookmarkEnd w:id="1035"/>
            <w:bookmarkEnd w:id="1036"/>
          </w:p>
        </w:tc>
        <w:tc>
          <w:tcPr>
            <w:tcW w:w="705" w:type="pct"/>
            <w:tcBorders>
              <w:top w:val="nil"/>
              <w:left w:val="nil"/>
              <w:bottom w:val="single" w:sz="4" w:space="0" w:color="auto"/>
              <w:right w:val="single" w:sz="4" w:space="0" w:color="auto"/>
            </w:tcBorders>
            <w:shd w:val="clear" w:color="auto" w:fill="auto"/>
            <w:vAlign w:val="center"/>
            <w:hideMark/>
          </w:tcPr>
          <w:p w14:paraId="417574E5"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2123F55"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11482A3" w14:textId="77777777" w:rsidR="00144A6D" w:rsidRPr="00834021" w:rsidRDefault="00144A6D" w:rsidP="004757EB">
            <w:pPr>
              <w:rPr>
                <w:rFonts w:cs="Arial"/>
                <w:color w:val="000000"/>
              </w:rPr>
            </w:pPr>
            <w:r w:rsidRPr="00834021">
              <w:rPr>
                <w:rFonts w:cs="Arial"/>
                <w:color w:val="000000"/>
              </w:rPr>
              <w:t> </w:t>
            </w:r>
          </w:p>
        </w:tc>
      </w:tr>
      <w:tr w:rsidR="00144A6D" w:rsidRPr="00834021" w14:paraId="32B8BED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7C82F56" w14:textId="77777777" w:rsidR="00144A6D" w:rsidRPr="00834021" w:rsidRDefault="00144A6D" w:rsidP="004757EB">
            <w:pPr>
              <w:rPr>
                <w:rFonts w:cs="Arial"/>
                <w:color w:val="000000"/>
              </w:rPr>
            </w:pPr>
            <w:r w:rsidRPr="00834021">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75CCA45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6C8D2D4" w14:textId="77777777" w:rsidR="00144A6D" w:rsidRPr="00834021" w:rsidRDefault="00144A6D" w:rsidP="004757EB">
            <w:pPr>
              <w:rPr>
                <w:rFonts w:cs="Arial"/>
                <w:color w:val="000000"/>
              </w:rPr>
            </w:pPr>
            <w:bookmarkStart w:id="1037" w:name="_Toc114731074"/>
            <w:bookmarkStart w:id="1038" w:name="_Toc114731985"/>
            <w:r w:rsidRPr="00834021">
              <w:rPr>
                <w:rFonts w:cs="Arial"/>
                <w:color w:val="000000"/>
              </w:rPr>
              <w:t>SelDrvMde10</w:t>
            </w:r>
            <w:bookmarkEnd w:id="1037"/>
            <w:bookmarkEnd w:id="1038"/>
          </w:p>
        </w:tc>
        <w:tc>
          <w:tcPr>
            <w:tcW w:w="466" w:type="pct"/>
            <w:tcBorders>
              <w:top w:val="nil"/>
              <w:left w:val="nil"/>
              <w:bottom w:val="single" w:sz="4" w:space="0" w:color="auto"/>
              <w:right w:val="single" w:sz="4" w:space="0" w:color="auto"/>
            </w:tcBorders>
            <w:shd w:val="clear" w:color="auto" w:fill="auto"/>
            <w:noWrap/>
            <w:vAlign w:val="center"/>
            <w:hideMark/>
          </w:tcPr>
          <w:p w14:paraId="214CDE5E" w14:textId="77777777" w:rsidR="00144A6D" w:rsidRPr="00834021" w:rsidRDefault="00144A6D" w:rsidP="004757EB">
            <w:pPr>
              <w:rPr>
                <w:rFonts w:cs="Arial"/>
                <w:color w:val="000000"/>
              </w:rPr>
            </w:pPr>
            <w:bookmarkStart w:id="1039" w:name="_Toc114731075"/>
            <w:bookmarkStart w:id="1040" w:name="_Toc114731986"/>
            <w:r w:rsidRPr="00834021">
              <w:rPr>
                <w:rFonts w:cs="Arial"/>
                <w:color w:val="000000"/>
              </w:rPr>
              <w:t>0x9</w:t>
            </w:r>
            <w:bookmarkEnd w:id="1039"/>
            <w:bookmarkEnd w:id="1040"/>
          </w:p>
        </w:tc>
        <w:tc>
          <w:tcPr>
            <w:tcW w:w="705" w:type="pct"/>
            <w:tcBorders>
              <w:top w:val="nil"/>
              <w:left w:val="nil"/>
              <w:bottom w:val="single" w:sz="4" w:space="0" w:color="auto"/>
              <w:right w:val="single" w:sz="4" w:space="0" w:color="auto"/>
            </w:tcBorders>
            <w:shd w:val="clear" w:color="auto" w:fill="auto"/>
            <w:vAlign w:val="center"/>
            <w:hideMark/>
          </w:tcPr>
          <w:p w14:paraId="1CFB7D5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042721"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55E037D" w14:textId="77777777" w:rsidR="00144A6D" w:rsidRPr="00834021" w:rsidRDefault="00144A6D" w:rsidP="004757EB">
            <w:pPr>
              <w:rPr>
                <w:rFonts w:cs="Arial"/>
                <w:color w:val="000000"/>
              </w:rPr>
            </w:pPr>
            <w:r w:rsidRPr="00834021">
              <w:rPr>
                <w:rFonts w:cs="Arial"/>
                <w:color w:val="000000"/>
              </w:rPr>
              <w:t> </w:t>
            </w:r>
          </w:p>
        </w:tc>
      </w:tr>
      <w:tr w:rsidR="00144A6D" w:rsidRPr="00834021" w14:paraId="2BE6532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47DC4E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7F87FE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34EB52E" w14:textId="77777777" w:rsidR="00144A6D" w:rsidRPr="00834021" w:rsidRDefault="00144A6D" w:rsidP="004757EB">
            <w:pPr>
              <w:rPr>
                <w:rFonts w:cs="Arial"/>
                <w:color w:val="000000"/>
              </w:rPr>
            </w:pPr>
            <w:bookmarkStart w:id="1041" w:name="_Toc114731076"/>
            <w:bookmarkStart w:id="1042" w:name="_Toc114731987"/>
            <w:r w:rsidRPr="00834021">
              <w:rPr>
                <w:rFonts w:cs="Arial"/>
                <w:color w:val="000000"/>
              </w:rPr>
              <w:t>SelDrvMde11</w:t>
            </w:r>
            <w:bookmarkEnd w:id="1041"/>
            <w:bookmarkEnd w:id="1042"/>
          </w:p>
        </w:tc>
        <w:tc>
          <w:tcPr>
            <w:tcW w:w="466" w:type="pct"/>
            <w:tcBorders>
              <w:top w:val="nil"/>
              <w:left w:val="nil"/>
              <w:bottom w:val="single" w:sz="4" w:space="0" w:color="auto"/>
              <w:right w:val="single" w:sz="4" w:space="0" w:color="auto"/>
            </w:tcBorders>
            <w:shd w:val="clear" w:color="auto" w:fill="auto"/>
            <w:noWrap/>
            <w:vAlign w:val="center"/>
            <w:hideMark/>
          </w:tcPr>
          <w:p w14:paraId="6D896267" w14:textId="77777777" w:rsidR="00144A6D" w:rsidRPr="00834021" w:rsidRDefault="00144A6D" w:rsidP="004757EB">
            <w:pPr>
              <w:rPr>
                <w:rFonts w:cs="Arial"/>
                <w:color w:val="000000"/>
              </w:rPr>
            </w:pPr>
            <w:bookmarkStart w:id="1043" w:name="_Toc114731077"/>
            <w:bookmarkStart w:id="1044" w:name="_Toc114731988"/>
            <w:r w:rsidRPr="00834021">
              <w:rPr>
                <w:rFonts w:cs="Arial"/>
                <w:color w:val="000000"/>
              </w:rPr>
              <w:t>0xA</w:t>
            </w:r>
            <w:bookmarkEnd w:id="1043"/>
            <w:bookmarkEnd w:id="1044"/>
          </w:p>
        </w:tc>
        <w:tc>
          <w:tcPr>
            <w:tcW w:w="705" w:type="pct"/>
            <w:tcBorders>
              <w:top w:val="nil"/>
              <w:left w:val="nil"/>
              <w:bottom w:val="single" w:sz="4" w:space="0" w:color="auto"/>
              <w:right w:val="single" w:sz="4" w:space="0" w:color="auto"/>
            </w:tcBorders>
            <w:shd w:val="clear" w:color="auto" w:fill="auto"/>
            <w:vAlign w:val="center"/>
            <w:hideMark/>
          </w:tcPr>
          <w:p w14:paraId="4A90E83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28E430"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FC6E25A" w14:textId="77777777" w:rsidR="00144A6D" w:rsidRPr="00834021" w:rsidRDefault="00144A6D" w:rsidP="004757EB">
            <w:pPr>
              <w:rPr>
                <w:rFonts w:cs="Arial"/>
                <w:color w:val="000000"/>
              </w:rPr>
            </w:pPr>
            <w:r w:rsidRPr="00834021">
              <w:rPr>
                <w:rFonts w:cs="Arial"/>
                <w:color w:val="000000"/>
              </w:rPr>
              <w:t> </w:t>
            </w:r>
          </w:p>
        </w:tc>
      </w:tr>
      <w:tr w:rsidR="00144A6D" w:rsidRPr="00834021" w14:paraId="614C41D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E113C2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63CE84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9A8A6CA" w14:textId="77777777" w:rsidR="00144A6D" w:rsidRPr="00834021" w:rsidRDefault="00144A6D" w:rsidP="004757EB">
            <w:pPr>
              <w:rPr>
                <w:rFonts w:cs="Arial"/>
                <w:color w:val="000000"/>
              </w:rPr>
            </w:pPr>
            <w:bookmarkStart w:id="1045" w:name="_Toc114731078"/>
            <w:bookmarkStart w:id="1046" w:name="_Toc114731989"/>
            <w:r w:rsidRPr="00834021">
              <w:rPr>
                <w:rFonts w:cs="Arial"/>
                <w:color w:val="000000"/>
              </w:rPr>
              <w:t>SelDrvMde12</w:t>
            </w:r>
            <w:bookmarkEnd w:id="1045"/>
            <w:bookmarkEnd w:id="1046"/>
          </w:p>
        </w:tc>
        <w:tc>
          <w:tcPr>
            <w:tcW w:w="466" w:type="pct"/>
            <w:tcBorders>
              <w:top w:val="nil"/>
              <w:left w:val="nil"/>
              <w:bottom w:val="single" w:sz="4" w:space="0" w:color="auto"/>
              <w:right w:val="single" w:sz="4" w:space="0" w:color="auto"/>
            </w:tcBorders>
            <w:shd w:val="clear" w:color="auto" w:fill="auto"/>
            <w:noWrap/>
            <w:vAlign w:val="center"/>
            <w:hideMark/>
          </w:tcPr>
          <w:p w14:paraId="361384E6" w14:textId="77777777" w:rsidR="00144A6D" w:rsidRPr="00834021" w:rsidRDefault="00144A6D" w:rsidP="004757EB">
            <w:pPr>
              <w:rPr>
                <w:rFonts w:cs="Arial"/>
                <w:color w:val="000000"/>
              </w:rPr>
            </w:pPr>
            <w:bookmarkStart w:id="1047" w:name="_Toc114731079"/>
            <w:bookmarkStart w:id="1048" w:name="_Toc114731990"/>
            <w:r w:rsidRPr="00834021">
              <w:rPr>
                <w:rFonts w:cs="Arial"/>
                <w:color w:val="000000"/>
              </w:rPr>
              <w:t>0xB</w:t>
            </w:r>
            <w:bookmarkEnd w:id="1047"/>
            <w:bookmarkEnd w:id="1048"/>
          </w:p>
        </w:tc>
        <w:tc>
          <w:tcPr>
            <w:tcW w:w="705" w:type="pct"/>
            <w:tcBorders>
              <w:top w:val="nil"/>
              <w:left w:val="nil"/>
              <w:bottom w:val="single" w:sz="4" w:space="0" w:color="auto"/>
              <w:right w:val="single" w:sz="4" w:space="0" w:color="auto"/>
            </w:tcBorders>
            <w:shd w:val="clear" w:color="auto" w:fill="auto"/>
            <w:vAlign w:val="center"/>
            <w:hideMark/>
          </w:tcPr>
          <w:p w14:paraId="25DE4C8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2A191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610E5C9" w14:textId="77777777" w:rsidR="00144A6D" w:rsidRPr="00834021" w:rsidRDefault="00144A6D" w:rsidP="004757EB">
            <w:pPr>
              <w:rPr>
                <w:rFonts w:cs="Arial"/>
                <w:color w:val="000000"/>
              </w:rPr>
            </w:pPr>
            <w:r w:rsidRPr="00834021">
              <w:rPr>
                <w:rFonts w:cs="Arial"/>
                <w:color w:val="000000"/>
              </w:rPr>
              <w:t> </w:t>
            </w:r>
          </w:p>
        </w:tc>
      </w:tr>
      <w:tr w:rsidR="00144A6D" w:rsidRPr="00834021" w14:paraId="07DDF71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5868536"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4B1339F"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D162DC9" w14:textId="77777777" w:rsidR="00144A6D" w:rsidRPr="00834021" w:rsidRDefault="00144A6D" w:rsidP="004757EB">
            <w:pPr>
              <w:rPr>
                <w:rFonts w:cs="Arial"/>
                <w:color w:val="000000"/>
              </w:rPr>
            </w:pPr>
            <w:bookmarkStart w:id="1049" w:name="_Toc114731080"/>
            <w:bookmarkStart w:id="1050" w:name="_Toc114731991"/>
            <w:r w:rsidRPr="00834021">
              <w:rPr>
                <w:rFonts w:cs="Arial"/>
                <w:color w:val="000000"/>
              </w:rPr>
              <w:t>SelDrvMde13</w:t>
            </w:r>
            <w:bookmarkEnd w:id="1049"/>
            <w:bookmarkEnd w:id="1050"/>
          </w:p>
        </w:tc>
        <w:tc>
          <w:tcPr>
            <w:tcW w:w="466" w:type="pct"/>
            <w:tcBorders>
              <w:top w:val="nil"/>
              <w:left w:val="nil"/>
              <w:bottom w:val="single" w:sz="4" w:space="0" w:color="auto"/>
              <w:right w:val="single" w:sz="4" w:space="0" w:color="auto"/>
            </w:tcBorders>
            <w:shd w:val="clear" w:color="auto" w:fill="auto"/>
            <w:noWrap/>
            <w:vAlign w:val="center"/>
            <w:hideMark/>
          </w:tcPr>
          <w:p w14:paraId="46E73563" w14:textId="77777777" w:rsidR="00144A6D" w:rsidRPr="00834021" w:rsidRDefault="00144A6D" w:rsidP="004757EB">
            <w:pPr>
              <w:rPr>
                <w:rFonts w:cs="Arial"/>
                <w:color w:val="000000"/>
              </w:rPr>
            </w:pPr>
            <w:bookmarkStart w:id="1051" w:name="_Toc114731081"/>
            <w:bookmarkStart w:id="1052" w:name="_Toc114731992"/>
            <w:r w:rsidRPr="00834021">
              <w:rPr>
                <w:rFonts w:cs="Arial"/>
                <w:color w:val="000000"/>
              </w:rPr>
              <w:t>0xC</w:t>
            </w:r>
            <w:bookmarkEnd w:id="1051"/>
            <w:bookmarkEnd w:id="1052"/>
          </w:p>
        </w:tc>
        <w:tc>
          <w:tcPr>
            <w:tcW w:w="705" w:type="pct"/>
            <w:tcBorders>
              <w:top w:val="nil"/>
              <w:left w:val="nil"/>
              <w:bottom w:val="single" w:sz="4" w:space="0" w:color="auto"/>
              <w:right w:val="single" w:sz="4" w:space="0" w:color="auto"/>
            </w:tcBorders>
            <w:shd w:val="clear" w:color="auto" w:fill="auto"/>
            <w:vAlign w:val="center"/>
            <w:hideMark/>
          </w:tcPr>
          <w:p w14:paraId="2EF7E7B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82102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3B2A7D8" w14:textId="77777777" w:rsidR="00144A6D" w:rsidRPr="00834021" w:rsidRDefault="00144A6D" w:rsidP="004757EB">
            <w:pPr>
              <w:rPr>
                <w:rFonts w:cs="Arial"/>
                <w:color w:val="000000"/>
              </w:rPr>
            </w:pPr>
            <w:r w:rsidRPr="00834021">
              <w:rPr>
                <w:rFonts w:cs="Arial"/>
                <w:color w:val="000000"/>
              </w:rPr>
              <w:t> </w:t>
            </w:r>
          </w:p>
        </w:tc>
      </w:tr>
      <w:tr w:rsidR="00144A6D" w:rsidRPr="00834021" w14:paraId="4FA55BB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95CFD3A"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F6B8C0A"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E819AC" w14:textId="77777777" w:rsidR="00144A6D" w:rsidRPr="00834021" w:rsidRDefault="00144A6D" w:rsidP="004757EB">
            <w:pPr>
              <w:rPr>
                <w:rFonts w:cs="Arial"/>
                <w:color w:val="000000"/>
              </w:rPr>
            </w:pPr>
            <w:bookmarkStart w:id="1053" w:name="_Toc114731082"/>
            <w:bookmarkStart w:id="1054" w:name="_Toc114731993"/>
            <w:r w:rsidRPr="00834021">
              <w:rPr>
                <w:rFonts w:cs="Arial"/>
                <w:color w:val="000000"/>
              </w:rPr>
              <w:t>SelDrvMde14</w:t>
            </w:r>
            <w:bookmarkEnd w:id="1053"/>
            <w:bookmarkEnd w:id="1054"/>
          </w:p>
        </w:tc>
        <w:tc>
          <w:tcPr>
            <w:tcW w:w="466" w:type="pct"/>
            <w:tcBorders>
              <w:top w:val="nil"/>
              <w:left w:val="nil"/>
              <w:bottom w:val="single" w:sz="4" w:space="0" w:color="auto"/>
              <w:right w:val="single" w:sz="4" w:space="0" w:color="auto"/>
            </w:tcBorders>
            <w:shd w:val="clear" w:color="auto" w:fill="auto"/>
            <w:noWrap/>
            <w:vAlign w:val="center"/>
            <w:hideMark/>
          </w:tcPr>
          <w:p w14:paraId="222DC49C" w14:textId="77777777" w:rsidR="00144A6D" w:rsidRPr="00834021" w:rsidRDefault="00144A6D" w:rsidP="004757EB">
            <w:pPr>
              <w:rPr>
                <w:rFonts w:cs="Arial"/>
                <w:color w:val="000000"/>
              </w:rPr>
            </w:pPr>
            <w:bookmarkStart w:id="1055" w:name="_Toc114731083"/>
            <w:bookmarkStart w:id="1056" w:name="_Toc114731994"/>
            <w:r w:rsidRPr="00834021">
              <w:rPr>
                <w:rFonts w:cs="Arial"/>
                <w:color w:val="000000"/>
              </w:rPr>
              <w:t>0xD</w:t>
            </w:r>
            <w:bookmarkEnd w:id="1055"/>
            <w:bookmarkEnd w:id="1056"/>
          </w:p>
        </w:tc>
        <w:tc>
          <w:tcPr>
            <w:tcW w:w="705" w:type="pct"/>
            <w:tcBorders>
              <w:top w:val="nil"/>
              <w:left w:val="nil"/>
              <w:bottom w:val="single" w:sz="4" w:space="0" w:color="auto"/>
              <w:right w:val="single" w:sz="4" w:space="0" w:color="auto"/>
            </w:tcBorders>
            <w:shd w:val="clear" w:color="auto" w:fill="auto"/>
            <w:vAlign w:val="center"/>
            <w:hideMark/>
          </w:tcPr>
          <w:p w14:paraId="50DC6871"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29F93BD"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EF38796" w14:textId="77777777" w:rsidR="00144A6D" w:rsidRPr="00834021" w:rsidRDefault="00144A6D" w:rsidP="004757EB">
            <w:pPr>
              <w:rPr>
                <w:rFonts w:cs="Arial"/>
                <w:color w:val="000000"/>
              </w:rPr>
            </w:pPr>
            <w:r w:rsidRPr="00834021">
              <w:rPr>
                <w:rFonts w:cs="Arial"/>
                <w:color w:val="000000"/>
              </w:rPr>
              <w:t> </w:t>
            </w:r>
          </w:p>
        </w:tc>
      </w:tr>
      <w:tr w:rsidR="00144A6D" w:rsidRPr="00834021" w14:paraId="482A2E8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5BD17C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2454CD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7A27688" w14:textId="77777777" w:rsidR="00144A6D" w:rsidRPr="00834021" w:rsidRDefault="00144A6D" w:rsidP="004757EB">
            <w:pPr>
              <w:rPr>
                <w:rFonts w:cs="Arial"/>
                <w:color w:val="000000"/>
              </w:rPr>
            </w:pPr>
            <w:bookmarkStart w:id="1057" w:name="_Toc114731084"/>
            <w:bookmarkStart w:id="1058" w:name="_Toc114731995"/>
            <w:r w:rsidRPr="00834021">
              <w:rPr>
                <w:rFonts w:cs="Arial"/>
                <w:color w:val="000000"/>
              </w:rPr>
              <w:t>SelDrvMde15</w:t>
            </w:r>
            <w:bookmarkEnd w:id="1057"/>
            <w:bookmarkEnd w:id="1058"/>
          </w:p>
        </w:tc>
        <w:tc>
          <w:tcPr>
            <w:tcW w:w="466" w:type="pct"/>
            <w:tcBorders>
              <w:top w:val="nil"/>
              <w:left w:val="nil"/>
              <w:bottom w:val="single" w:sz="4" w:space="0" w:color="auto"/>
              <w:right w:val="single" w:sz="4" w:space="0" w:color="auto"/>
            </w:tcBorders>
            <w:shd w:val="clear" w:color="auto" w:fill="auto"/>
            <w:noWrap/>
            <w:vAlign w:val="center"/>
            <w:hideMark/>
          </w:tcPr>
          <w:p w14:paraId="7EA9F461" w14:textId="77777777" w:rsidR="00144A6D" w:rsidRPr="00834021" w:rsidRDefault="00144A6D" w:rsidP="004757EB">
            <w:pPr>
              <w:rPr>
                <w:rFonts w:cs="Arial"/>
                <w:color w:val="000000"/>
              </w:rPr>
            </w:pPr>
            <w:bookmarkStart w:id="1059" w:name="_Toc114731085"/>
            <w:bookmarkStart w:id="1060" w:name="_Toc114731996"/>
            <w:r w:rsidRPr="00834021">
              <w:rPr>
                <w:rFonts w:cs="Arial"/>
                <w:color w:val="000000"/>
              </w:rPr>
              <w:t>0xE</w:t>
            </w:r>
            <w:bookmarkEnd w:id="1059"/>
            <w:bookmarkEnd w:id="1060"/>
          </w:p>
        </w:tc>
        <w:tc>
          <w:tcPr>
            <w:tcW w:w="705" w:type="pct"/>
            <w:tcBorders>
              <w:top w:val="nil"/>
              <w:left w:val="nil"/>
              <w:bottom w:val="single" w:sz="4" w:space="0" w:color="auto"/>
              <w:right w:val="single" w:sz="4" w:space="0" w:color="auto"/>
            </w:tcBorders>
            <w:shd w:val="clear" w:color="auto" w:fill="auto"/>
            <w:vAlign w:val="center"/>
            <w:hideMark/>
          </w:tcPr>
          <w:p w14:paraId="5911173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B3604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F818DD0" w14:textId="77777777" w:rsidR="00144A6D" w:rsidRPr="00834021" w:rsidRDefault="00144A6D" w:rsidP="004757EB">
            <w:pPr>
              <w:rPr>
                <w:rFonts w:cs="Arial"/>
                <w:color w:val="000000"/>
              </w:rPr>
            </w:pPr>
            <w:r w:rsidRPr="00834021">
              <w:rPr>
                <w:rFonts w:cs="Arial"/>
                <w:color w:val="000000"/>
              </w:rPr>
              <w:t> </w:t>
            </w:r>
          </w:p>
        </w:tc>
      </w:tr>
      <w:tr w:rsidR="00144A6D" w:rsidRPr="00834021" w14:paraId="73239E0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5476283"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E9AE5E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7380A0" w14:textId="77777777" w:rsidR="00144A6D" w:rsidRPr="00834021" w:rsidRDefault="00144A6D" w:rsidP="004757EB">
            <w:pPr>
              <w:rPr>
                <w:rFonts w:cs="Arial"/>
                <w:color w:val="000000"/>
              </w:rPr>
            </w:pPr>
            <w:bookmarkStart w:id="1061" w:name="_Toc114731086"/>
            <w:bookmarkStart w:id="1062" w:name="_Toc114731997"/>
            <w:r w:rsidRPr="00834021">
              <w:rPr>
                <w:rFonts w:cs="Arial"/>
                <w:color w:val="000000"/>
              </w:rPr>
              <w:t>SelDrvMde16</w:t>
            </w:r>
            <w:bookmarkEnd w:id="1061"/>
            <w:bookmarkEnd w:id="1062"/>
          </w:p>
        </w:tc>
        <w:tc>
          <w:tcPr>
            <w:tcW w:w="466" w:type="pct"/>
            <w:tcBorders>
              <w:top w:val="nil"/>
              <w:left w:val="nil"/>
              <w:bottom w:val="single" w:sz="4" w:space="0" w:color="auto"/>
              <w:right w:val="single" w:sz="4" w:space="0" w:color="auto"/>
            </w:tcBorders>
            <w:shd w:val="clear" w:color="auto" w:fill="auto"/>
            <w:noWrap/>
            <w:vAlign w:val="center"/>
            <w:hideMark/>
          </w:tcPr>
          <w:p w14:paraId="351A5790" w14:textId="77777777" w:rsidR="00144A6D" w:rsidRPr="00834021" w:rsidRDefault="00144A6D" w:rsidP="004757EB">
            <w:pPr>
              <w:rPr>
                <w:rFonts w:cs="Arial"/>
                <w:color w:val="000000"/>
              </w:rPr>
            </w:pPr>
            <w:bookmarkStart w:id="1063" w:name="_Toc114731087"/>
            <w:bookmarkStart w:id="1064" w:name="_Toc114731998"/>
            <w:r w:rsidRPr="00834021">
              <w:rPr>
                <w:rFonts w:cs="Arial"/>
                <w:color w:val="000000"/>
              </w:rPr>
              <w:t>0xF</w:t>
            </w:r>
            <w:bookmarkEnd w:id="1063"/>
            <w:bookmarkEnd w:id="1064"/>
          </w:p>
        </w:tc>
        <w:tc>
          <w:tcPr>
            <w:tcW w:w="705" w:type="pct"/>
            <w:tcBorders>
              <w:top w:val="nil"/>
              <w:left w:val="nil"/>
              <w:bottom w:val="single" w:sz="4" w:space="0" w:color="auto"/>
              <w:right w:val="single" w:sz="4" w:space="0" w:color="auto"/>
            </w:tcBorders>
            <w:shd w:val="clear" w:color="auto" w:fill="auto"/>
            <w:vAlign w:val="center"/>
            <w:hideMark/>
          </w:tcPr>
          <w:p w14:paraId="4E9DF63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CFAAF90"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82DE128" w14:textId="77777777" w:rsidR="00144A6D" w:rsidRPr="00834021" w:rsidRDefault="00144A6D" w:rsidP="004757EB">
            <w:pPr>
              <w:rPr>
                <w:rFonts w:cs="Arial"/>
                <w:color w:val="000000"/>
              </w:rPr>
            </w:pPr>
            <w:r w:rsidRPr="00834021">
              <w:rPr>
                <w:rFonts w:cs="Arial"/>
                <w:color w:val="000000"/>
              </w:rPr>
              <w:t> </w:t>
            </w:r>
          </w:p>
        </w:tc>
      </w:tr>
      <w:tr w:rsidR="00144A6D" w:rsidRPr="00834021" w14:paraId="5008CE4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873A02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D4F2E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7875B7" w14:textId="77777777" w:rsidR="00144A6D" w:rsidRPr="00834021" w:rsidRDefault="00144A6D" w:rsidP="004757EB">
            <w:pPr>
              <w:rPr>
                <w:rFonts w:cs="Arial"/>
                <w:color w:val="000000"/>
              </w:rPr>
            </w:pPr>
            <w:bookmarkStart w:id="1065" w:name="_Toc114731088"/>
            <w:bookmarkStart w:id="1066" w:name="_Toc114731999"/>
            <w:r w:rsidRPr="00834021">
              <w:rPr>
                <w:rFonts w:cs="Arial"/>
                <w:color w:val="000000"/>
              </w:rPr>
              <w:t>SelDrvMde17</w:t>
            </w:r>
            <w:bookmarkEnd w:id="1065"/>
            <w:bookmarkEnd w:id="1066"/>
          </w:p>
        </w:tc>
        <w:tc>
          <w:tcPr>
            <w:tcW w:w="466" w:type="pct"/>
            <w:tcBorders>
              <w:top w:val="nil"/>
              <w:left w:val="nil"/>
              <w:bottom w:val="single" w:sz="4" w:space="0" w:color="auto"/>
              <w:right w:val="single" w:sz="4" w:space="0" w:color="auto"/>
            </w:tcBorders>
            <w:shd w:val="clear" w:color="auto" w:fill="auto"/>
            <w:noWrap/>
            <w:vAlign w:val="center"/>
            <w:hideMark/>
          </w:tcPr>
          <w:p w14:paraId="1248E4D8" w14:textId="77777777" w:rsidR="00144A6D" w:rsidRPr="00834021" w:rsidRDefault="00144A6D" w:rsidP="004757EB">
            <w:pPr>
              <w:rPr>
                <w:rFonts w:cs="Arial"/>
                <w:color w:val="000000"/>
              </w:rPr>
            </w:pPr>
            <w:bookmarkStart w:id="1067" w:name="_Toc114731089"/>
            <w:bookmarkStart w:id="1068" w:name="_Toc114732000"/>
            <w:r w:rsidRPr="00834021">
              <w:rPr>
                <w:rFonts w:cs="Arial"/>
                <w:color w:val="000000"/>
              </w:rPr>
              <w:t>0x10</w:t>
            </w:r>
            <w:bookmarkEnd w:id="1067"/>
            <w:bookmarkEnd w:id="1068"/>
          </w:p>
        </w:tc>
        <w:tc>
          <w:tcPr>
            <w:tcW w:w="705" w:type="pct"/>
            <w:tcBorders>
              <w:top w:val="nil"/>
              <w:left w:val="nil"/>
              <w:bottom w:val="single" w:sz="4" w:space="0" w:color="auto"/>
              <w:right w:val="single" w:sz="4" w:space="0" w:color="auto"/>
            </w:tcBorders>
            <w:shd w:val="clear" w:color="auto" w:fill="auto"/>
            <w:vAlign w:val="center"/>
            <w:hideMark/>
          </w:tcPr>
          <w:p w14:paraId="117FF39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4B06F0C"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FA109FC" w14:textId="77777777" w:rsidR="00144A6D" w:rsidRPr="00834021" w:rsidRDefault="00144A6D" w:rsidP="004757EB">
            <w:pPr>
              <w:rPr>
                <w:rFonts w:cs="Arial"/>
                <w:color w:val="000000"/>
              </w:rPr>
            </w:pPr>
            <w:r w:rsidRPr="00834021">
              <w:rPr>
                <w:rFonts w:cs="Arial"/>
                <w:color w:val="000000"/>
              </w:rPr>
              <w:t> </w:t>
            </w:r>
          </w:p>
        </w:tc>
      </w:tr>
      <w:tr w:rsidR="00144A6D" w:rsidRPr="00834021" w14:paraId="3B355DC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CDF644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11788E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EEC0945" w14:textId="77777777" w:rsidR="00144A6D" w:rsidRPr="00834021" w:rsidRDefault="00144A6D" w:rsidP="004757EB">
            <w:pPr>
              <w:rPr>
                <w:rFonts w:cs="Arial"/>
                <w:color w:val="000000"/>
              </w:rPr>
            </w:pPr>
            <w:bookmarkStart w:id="1069" w:name="_Toc114731090"/>
            <w:bookmarkStart w:id="1070" w:name="_Toc114732001"/>
            <w:r w:rsidRPr="00834021">
              <w:rPr>
                <w:rFonts w:cs="Arial"/>
                <w:color w:val="000000"/>
              </w:rPr>
              <w:t>SelDrvMde18</w:t>
            </w:r>
            <w:bookmarkEnd w:id="1069"/>
            <w:bookmarkEnd w:id="1070"/>
          </w:p>
        </w:tc>
        <w:tc>
          <w:tcPr>
            <w:tcW w:w="466" w:type="pct"/>
            <w:tcBorders>
              <w:top w:val="nil"/>
              <w:left w:val="nil"/>
              <w:bottom w:val="single" w:sz="4" w:space="0" w:color="auto"/>
              <w:right w:val="single" w:sz="4" w:space="0" w:color="auto"/>
            </w:tcBorders>
            <w:shd w:val="clear" w:color="auto" w:fill="auto"/>
            <w:noWrap/>
            <w:vAlign w:val="center"/>
            <w:hideMark/>
          </w:tcPr>
          <w:p w14:paraId="602C5F80" w14:textId="77777777" w:rsidR="00144A6D" w:rsidRPr="00834021" w:rsidRDefault="00144A6D" w:rsidP="004757EB">
            <w:pPr>
              <w:rPr>
                <w:rFonts w:cs="Arial"/>
                <w:color w:val="000000"/>
              </w:rPr>
            </w:pPr>
            <w:bookmarkStart w:id="1071" w:name="_Toc114731091"/>
            <w:bookmarkStart w:id="1072" w:name="_Toc114732002"/>
            <w:r w:rsidRPr="00834021">
              <w:rPr>
                <w:rFonts w:cs="Arial"/>
                <w:color w:val="000000"/>
              </w:rPr>
              <w:t>0x11</w:t>
            </w:r>
            <w:bookmarkEnd w:id="1071"/>
            <w:bookmarkEnd w:id="1072"/>
          </w:p>
        </w:tc>
        <w:tc>
          <w:tcPr>
            <w:tcW w:w="705" w:type="pct"/>
            <w:tcBorders>
              <w:top w:val="nil"/>
              <w:left w:val="nil"/>
              <w:bottom w:val="single" w:sz="4" w:space="0" w:color="auto"/>
              <w:right w:val="single" w:sz="4" w:space="0" w:color="auto"/>
            </w:tcBorders>
            <w:shd w:val="clear" w:color="auto" w:fill="auto"/>
            <w:vAlign w:val="center"/>
            <w:hideMark/>
          </w:tcPr>
          <w:p w14:paraId="21589DA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FA3BAB8"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73F1C82" w14:textId="77777777" w:rsidR="00144A6D" w:rsidRPr="00834021" w:rsidRDefault="00144A6D" w:rsidP="004757EB">
            <w:pPr>
              <w:rPr>
                <w:rFonts w:cs="Arial"/>
                <w:color w:val="000000"/>
              </w:rPr>
            </w:pPr>
            <w:r w:rsidRPr="00834021">
              <w:rPr>
                <w:rFonts w:cs="Arial"/>
                <w:color w:val="000000"/>
              </w:rPr>
              <w:t> </w:t>
            </w:r>
          </w:p>
        </w:tc>
      </w:tr>
      <w:tr w:rsidR="00144A6D" w:rsidRPr="00834021" w14:paraId="6A957D5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95B57C4"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0429DB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A9796D" w14:textId="77777777" w:rsidR="00144A6D" w:rsidRPr="00834021" w:rsidRDefault="00144A6D" w:rsidP="004757EB">
            <w:pPr>
              <w:rPr>
                <w:rFonts w:cs="Arial"/>
                <w:color w:val="000000"/>
              </w:rPr>
            </w:pPr>
            <w:bookmarkStart w:id="1073" w:name="_Toc114731092"/>
            <w:bookmarkStart w:id="1074" w:name="_Toc114732003"/>
            <w:r w:rsidRPr="00834021">
              <w:rPr>
                <w:rFonts w:cs="Arial"/>
                <w:color w:val="000000"/>
              </w:rPr>
              <w:t>SelDrvMde19</w:t>
            </w:r>
            <w:bookmarkEnd w:id="1073"/>
            <w:bookmarkEnd w:id="1074"/>
          </w:p>
        </w:tc>
        <w:tc>
          <w:tcPr>
            <w:tcW w:w="466" w:type="pct"/>
            <w:tcBorders>
              <w:top w:val="nil"/>
              <w:left w:val="nil"/>
              <w:bottom w:val="single" w:sz="4" w:space="0" w:color="auto"/>
              <w:right w:val="single" w:sz="4" w:space="0" w:color="auto"/>
            </w:tcBorders>
            <w:shd w:val="clear" w:color="auto" w:fill="auto"/>
            <w:noWrap/>
            <w:vAlign w:val="center"/>
            <w:hideMark/>
          </w:tcPr>
          <w:p w14:paraId="0EA445C8" w14:textId="77777777" w:rsidR="00144A6D" w:rsidRPr="00834021" w:rsidRDefault="00144A6D" w:rsidP="004757EB">
            <w:pPr>
              <w:rPr>
                <w:rFonts w:cs="Arial"/>
                <w:color w:val="000000"/>
              </w:rPr>
            </w:pPr>
            <w:bookmarkStart w:id="1075" w:name="_Toc114731093"/>
            <w:bookmarkStart w:id="1076" w:name="_Toc114732004"/>
            <w:r w:rsidRPr="00834021">
              <w:rPr>
                <w:rFonts w:cs="Arial"/>
                <w:color w:val="000000"/>
              </w:rPr>
              <w:t>0x12</w:t>
            </w:r>
            <w:bookmarkEnd w:id="1075"/>
            <w:bookmarkEnd w:id="1076"/>
          </w:p>
        </w:tc>
        <w:tc>
          <w:tcPr>
            <w:tcW w:w="705" w:type="pct"/>
            <w:tcBorders>
              <w:top w:val="nil"/>
              <w:left w:val="nil"/>
              <w:bottom w:val="single" w:sz="4" w:space="0" w:color="auto"/>
              <w:right w:val="single" w:sz="4" w:space="0" w:color="auto"/>
            </w:tcBorders>
            <w:shd w:val="clear" w:color="auto" w:fill="auto"/>
            <w:vAlign w:val="center"/>
            <w:hideMark/>
          </w:tcPr>
          <w:p w14:paraId="4F15D4CF"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391EA29"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FD0DC04" w14:textId="77777777" w:rsidR="00144A6D" w:rsidRPr="00834021" w:rsidRDefault="00144A6D" w:rsidP="004757EB">
            <w:pPr>
              <w:rPr>
                <w:rFonts w:cs="Arial"/>
                <w:color w:val="000000"/>
              </w:rPr>
            </w:pPr>
            <w:r w:rsidRPr="00834021">
              <w:rPr>
                <w:rFonts w:cs="Arial"/>
                <w:color w:val="000000"/>
              </w:rPr>
              <w:t> </w:t>
            </w:r>
          </w:p>
        </w:tc>
      </w:tr>
      <w:tr w:rsidR="00144A6D" w:rsidRPr="00834021" w14:paraId="5DFFAF4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3F63E1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8B79BE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6E55160" w14:textId="77777777" w:rsidR="00144A6D" w:rsidRPr="00834021" w:rsidRDefault="00144A6D" w:rsidP="004757EB">
            <w:pPr>
              <w:rPr>
                <w:rFonts w:cs="Arial"/>
                <w:color w:val="000000"/>
              </w:rPr>
            </w:pPr>
            <w:bookmarkStart w:id="1077" w:name="_Toc114731094"/>
            <w:bookmarkStart w:id="1078" w:name="_Toc114732005"/>
            <w:r w:rsidRPr="00834021">
              <w:rPr>
                <w:rFonts w:cs="Arial"/>
                <w:color w:val="000000"/>
              </w:rPr>
              <w:t>SelDrvMde20</w:t>
            </w:r>
            <w:bookmarkEnd w:id="1077"/>
            <w:bookmarkEnd w:id="1078"/>
          </w:p>
        </w:tc>
        <w:tc>
          <w:tcPr>
            <w:tcW w:w="466" w:type="pct"/>
            <w:tcBorders>
              <w:top w:val="nil"/>
              <w:left w:val="nil"/>
              <w:bottom w:val="single" w:sz="4" w:space="0" w:color="auto"/>
              <w:right w:val="single" w:sz="4" w:space="0" w:color="auto"/>
            </w:tcBorders>
            <w:shd w:val="clear" w:color="auto" w:fill="auto"/>
            <w:noWrap/>
            <w:vAlign w:val="center"/>
            <w:hideMark/>
          </w:tcPr>
          <w:p w14:paraId="366FA2E5" w14:textId="77777777" w:rsidR="00144A6D" w:rsidRPr="00834021" w:rsidRDefault="00144A6D" w:rsidP="004757EB">
            <w:pPr>
              <w:rPr>
                <w:rFonts w:cs="Arial"/>
                <w:color w:val="000000"/>
              </w:rPr>
            </w:pPr>
            <w:bookmarkStart w:id="1079" w:name="_Toc114731095"/>
            <w:bookmarkStart w:id="1080" w:name="_Toc114732006"/>
            <w:r w:rsidRPr="00834021">
              <w:rPr>
                <w:rFonts w:cs="Arial"/>
                <w:color w:val="000000"/>
              </w:rPr>
              <w:t>0x13</w:t>
            </w:r>
            <w:bookmarkEnd w:id="1079"/>
            <w:bookmarkEnd w:id="1080"/>
          </w:p>
        </w:tc>
        <w:tc>
          <w:tcPr>
            <w:tcW w:w="705" w:type="pct"/>
            <w:tcBorders>
              <w:top w:val="nil"/>
              <w:left w:val="nil"/>
              <w:bottom w:val="single" w:sz="4" w:space="0" w:color="auto"/>
              <w:right w:val="single" w:sz="4" w:space="0" w:color="auto"/>
            </w:tcBorders>
            <w:shd w:val="clear" w:color="auto" w:fill="auto"/>
            <w:vAlign w:val="center"/>
            <w:hideMark/>
          </w:tcPr>
          <w:p w14:paraId="73C90EEB"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34E448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CA701DF" w14:textId="77777777" w:rsidR="00144A6D" w:rsidRPr="00834021" w:rsidRDefault="00144A6D" w:rsidP="004757EB">
            <w:pPr>
              <w:rPr>
                <w:rFonts w:cs="Arial"/>
                <w:color w:val="000000"/>
              </w:rPr>
            </w:pPr>
            <w:r w:rsidRPr="00834021">
              <w:rPr>
                <w:rFonts w:cs="Arial"/>
                <w:color w:val="000000"/>
              </w:rPr>
              <w:t> </w:t>
            </w:r>
          </w:p>
        </w:tc>
      </w:tr>
      <w:tr w:rsidR="00144A6D" w:rsidRPr="00834021" w14:paraId="38365F9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4F399C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05FF5A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C5F2F79" w14:textId="77777777" w:rsidR="00144A6D" w:rsidRPr="00834021" w:rsidRDefault="00144A6D" w:rsidP="004757EB">
            <w:pPr>
              <w:rPr>
                <w:rFonts w:cs="Arial"/>
                <w:color w:val="000000"/>
              </w:rPr>
            </w:pPr>
            <w:bookmarkStart w:id="1081" w:name="_Toc114731096"/>
            <w:bookmarkStart w:id="1082" w:name="_Toc114732007"/>
            <w:r w:rsidRPr="00834021">
              <w:rPr>
                <w:rFonts w:cs="Arial"/>
                <w:color w:val="000000"/>
              </w:rPr>
              <w:t>SelDrvMde21</w:t>
            </w:r>
            <w:bookmarkEnd w:id="1081"/>
            <w:bookmarkEnd w:id="1082"/>
          </w:p>
        </w:tc>
        <w:tc>
          <w:tcPr>
            <w:tcW w:w="466" w:type="pct"/>
            <w:tcBorders>
              <w:top w:val="nil"/>
              <w:left w:val="nil"/>
              <w:bottom w:val="single" w:sz="4" w:space="0" w:color="auto"/>
              <w:right w:val="single" w:sz="4" w:space="0" w:color="auto"/>
            </w:tcBorders>
            <w:shd w:val="clear" w:color="auto" w:fill="auto"/>
            <w:noWrap/>
            <w:vAlign w:val="center"/>
            <w:hideMark/>
          </w:tcPr>
          <w:p w14:paraId="6AAD3D2D" w14:textId="77777777" w:rsidR="00144A6D" w:rsidRPr="00834021" w:rsidRDefault="00144A6D" w:rsidP="004757EB">
            <w:pPr>
              <w:rPr>
                <w:rFonts w:cs="Arial"/>
                <w:color w:val="000000"/>
              </w:rPr>
            </w:pPr>
            <w:bookmarkStart w:id="1083" w:name="_Toc114731097"/>
            <w:bookmarkStart w:id="1084" w:name="_Toc114732008"/>
            <w:r w:rsidRPr="00834021">
              <w:rPr>
                <w:rFonts w:cs="Arial"/>
                <w:color w:val="000000"/>
              </w:rPr>
              <w:t>0x14</w:t>
            </w:r>
            <w:bookmarkEnd w:id="1083"/>
            <w:bookmarkEnd w:id="1084"/>
          </w:p>
        </w:tc>
        <w:tc>
          <w:tcPr>
            <w:tcW w:w="705" w:type="pct"/>
            <w:tcBorders>
              <w:top w:val="nil"/>
              <w:left w:val="nil"/>
              <w:bottom w:val="single" w:sz="4" w:space="0" w:color="auto"/>
              <w:right w:val="single" w:sz="4" w:space="0" w:color="auto"/>
            </w:tcBorders>
            <w:shd w:val="clear" w:color="auto" w:fill="auto"/>
            <w:vAlign w:val="center"/>
            <w:hideMark/>
          </w:tcPr>
          <w:p w14:paraId="1310D81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83FB88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F973E1C" w14:textId="77777777" w:rsidR="00144A6D" w:rsidRPr="00834021" w:rsidRDefault="00144A6D" w:rsidP="004757EB">
            <w:pPr>
              <w:rPr>
                <w:rFonts w:cs="Arial"/>
                <w:color w:val="000000"/>
              </w:rPr>
            </w:pPr>
            <w:r w:rsidRPr="00834021">
              <w:rPr>
                <w:rFonts w:cs="Arial"/>
                <w:color w:val="000000"/>
              </w:rPr>
              <w:t> </w:t>
            </w:r>
          </w:p>
        </w:tc>
      </w:tr>
      <w:tr w:rsidR="00144A6D" w:rsidRPr="00834021" w14:paraId="6762025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8FDC5CD"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A9A07D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22A9532" w14:textId="77777777" w:rsidR="00144A6D" w:rsidRPr="00834021" w:rsidRDefault="00144A6D" w:rsidP="004757EB">
            <w:pPr>
              <w:rPr>
                <w:rFonts w:cs="Arial"/>
                <w:color w:val="000000"/>
              </w:rPr>
            </w:pPr>
            <w:bookmarkStart w:id="1085" w:name="_Toc114731098"/>
            <w:bookmarkStart w:id="1086" w:name="_Toc114732009"/>
            <w:r w:rsidRPr="00834021">
              <w:rPr>
                <w:rFonts w:cs="Arial"/>
                <w:color w:val="000000"/>
              </w:rPr>
              <w:t>SelDrvMde22</w:t>
            </w:r>
            <w:bookmarkEnd w:id="1085"/>
            <w:bookmarkEnd w:id="1086"/>
          </w:p>
        </w:tc>
        <w:tc>
          <w:tcPr>
            <w:tcW w:w="466" w:type="pct"/>
            <w:tcBorders>
              <w:top w:val="nil"/>
              <w:left w:val="nil"/>
              <w:bottom w:val="single" w:sz="4" w:space="0" w:color="auto"/>
              <w:right w:val="single" w:sz="4" w:space="0" w:color="auto"/>
            </w:tcBorders>
            <w:shd w:val="clear" w:color="auto" w:fill="auto"/>
            <w:noWrap/>
            <w:vAlign w:val="center"/>
            <w:hideMark/>
          </w:tcPr>
          <w:p w14:paraId="16AA88D1" w14:textId="77777777" w:rsidR="00144A6D" w:rsidRPr="00834021" w:rsidRDefault="00144A6D" w:rsidP="004757EB">
            <w:pPr>
              <w:rPr>
                <w:rFonts w:cs="Arial"/>
                <w:color w:val="000000"/>
              </w:rPr>
            </w:pPr>
            <w:bookmarkStart w:id="1087" w:name="_Toc114731099"/>
            <w:bookmarkStart w:id="1088" w:name="_Toc114732010"/>
            <w:r w:rsidRPr="00834021">
              <w:rPr>
                <w:rFonts w:cs="Arial"/>
                <w:color w:val="000000"/>
              </w:rPr>
              <w:t>0x15</w:t>
            </w:r>
            <w:bookmarkEnd w:id="1087"/>
            <w:bookmarkEnd w:id="1088"/>
          </w:p>
        </w:tc>
        <w:tc>
          <w:tcPr>
            <w:tcW w:w="705" w:type="pct"/>
            <w:tcBorders>
              <w:top w:val="nil"/>
              <w:left w:val="nil"/>
              <w:bottom w:val="single" w:sz="4" w:space="0" w:color="auto"/>
              <w:right w:val="single" w:sz="4" w:space="0" w:color="auto"/>
            </w:tcBorders>
            <w:shd w:val="clear" w:color="auto" w:fill="auto"/>
            <w:vAlign w:val="center"/>
            <w:hideMark/>
          </w:tcPr>
          <w:p w14:paraId="274F71C0"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DCB9297"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5C37B67" w14:textId="77777777" w:rsidR="00144A6D" w:rsidRPr="00834021" w:rsidRDefault="00144A6D" w:rsidP="004757EB">
            <w:pPr>
              <w:rPr>
                <w:rFonts w:cs="Arial"/>
                <w:color w:val="000000"/>
              </w:rPr>
            </w:pPr>
            <w:r w:rsidRPr="00834021">
              <w:rPr>
                <w:rFonts w:cs="Arial"/>
                <w:color w:val="000000"/>
              </w:rPr>
              <w:t> </w:t>
            </w:r>
          </w:p>
        </w:tc>
      </w:tr>
      <w:tr w:rsidR="00144A6D" w:rsidRPr="00834021" w14:paraId="49936AA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01DC57"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06EC9A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53BC40C" w14:textId="77777777" w:rsidR="00144A6D" w:rsidRPr="00834021" w:rsidRDefault="00144A6D" w:rsidP="004757EB">
            <w:pPr>
              <w:rPr>
                <w:rFonts w:cs="Arial"/>
                <w:color w:val="000000"/>
              </w:rPr>
            </w:pPr>
            <w:bookmarkStart w:id="1089" w:name="_Toc114731100"/>
            <w:bookmarkStart w:id="1090" w:name="_Toc114732011"/>
            <w:r w:rsidRPr="00834021">
              <w:rPr>
                <w:rFonts w:cs="Arial"/>
                <w:color w:val="000000"/>
              </w:rPr>
              <w:t>SelDrvMde23</w:t>
            </w:r>
            <w:bookmarkEnd w:id="1089"/>
            <w:bookmarkEnd w:id="1090"/>
          </w:p>
        </w:tc>
        <w:tc>
          <w:tcPr>
            <w:tcW w:w="466" w:type="pct"/>
            <w:tcBorders>
              <w:top w:val="nil"/>
              <w:left w:val="nil"/>
              <w:bottom w:val="single" w:sz="4" w:space="0" w:color="auto"/>
              <w:right w:val="single" w:sz="4" w:space="0" w:color="auto"/>
            </w:tcBorders>
            <w:shd w:val="clear" w:color="auto" w:fill="auto"/>
            <w:noWrap/>
            <w:vAlign w:val="center"/>
            <w:hideMark/>
          </w:tcPr>
          <w:p w14:paraId="50DCBDCD" w14:textId="77777777" w:rsidR="00144A6D" w:rsidRPr="00834021" w:rsidRDefault="00144A6D" w:rsidP="004757EB">
            <w:pPr>
              <w:rPr>
                <w:rFonts w:cs="Arial"/>
                <w:color w:val="000000"/>
              </w:rPr>
            </w:pPr>
            <w:bookmarkStart w:id="1091" w:name="_Toc114731101"/>
            <w:bookmarkStart w:id="1092" w:name="_Toc114732012"/>
            <w:r w:rsidRPr="00834021">
              <w:rPr>
                <w:rFonts w:cs="Arial"/>
                <w:color w:val="000000"/>
              </w:rPr>
              <w:t>0x16</w:t>
            </w:r>
            <w:bookmarkEnd w:id="1091"/>
            <w:bookmarkEnd w:id="1092"/>
          </w:p>
        </w:tc>
        <w:tc>
          <w:tcPr>
            <w:tcW w:w="705" w:type="pct"/>
            <w:tcBorders>
              <w:top w:val="nil"/>
              <w:left w:val="nil"/>
              <w:bottom w:val="single" w:sz="4" w:space="0" w:color="auto"/>
              <w:right w:val="single" w:sz="4" w:space="0" w:color="auto"/>
            </w:tcBorders>
            <w:shd w:val="clear" w:color="auto" w:fill="auto"/>
            <w:vAlign w:val="center"/>
            <w:hideMark/>
          </w:tcPr>
          <w:p w14:paraId="3F6A44B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ADAFD8A"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E3D87E6" w14:textId="77777777" w:rsidR="00144A6D" w:rsidRPr="00834021" w:rsidRDefault="00144A6D" w:rsidP="004757EB">
            <w:pPr>
              <w:rPr>
                <w:rFonts w:cs="Arial"/>
                <w:color w:val="000000"/>
              </w:rPr>
            </w:pPr>
            <w:r w:rsidRPr="00834021">
              <w:rPr>
                <w:rFonts w:cs="Arial"/>
                <w:color w:val="000000"/>
              </w:rPr>
              <w:t> </w:t>
            </w:r>
          </w:p>
        </w:tc>
      </w:tr>
      <w:tr w:rsidR="00144A6D" w:rsidRPr="00834021" w14:paraId="43CC527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76E87DE"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65F204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65E1FE" w14:textId="77777777" w:rsidR="00144A6D" w:rsidRPr="00834021" w:rsidRDefault="00144A6D" w:rsidP="004757EB">
            <w:pPr>
              <w:rPr>
                <w:rFonts w:cs="Arial"/>
                <w:color w:val="000000"/>
              </w:rPr>
            </w:pPr>
            <w:bookmarkStart w:id="1093" w:name="_Toc114731102"/>
            <w:bookmarkStart w:id="1094" w:name="_Toc114732013"/>
            <w:r w:rsidRPr="00834021">
              <w:rPr>
                <w:rFonts w:cs="Arial"/>
                <w:color w:val="000000"/>
              </w:rPr>
              <w:t>SelDrvMde24</w:t>
            </w:r>
            <w:bookmarkEnd w:id="1093"/>
            <w:bookmarkEnd w:id="1094"/>
          </w:p>
        </w:tc>
        <w:tc>
          <w:tcPr>
            <w:tcW w:w="466" w:type="pct"/>
            <w:tcBorders>
              <w:top w:val="nil"/>
              <w:left w:val="nil"/>
              <w:bottom w:val="single" w:sz="4" w:space="0" w:color="auto"/>
              <w:right w:val="single" w:sz="4" w:space="0" w:color="auto"/>
            </w:tcBorders>
            <w:shd w:val="clear" w:color="auto" w:fill="auto"/>
            <w:noWrap/>
            <w:vAlign w:val="center"/>
            <w:hideMark/>
          </w:tcPr>
          <w:p w14:paraId="219B8878" w14:textId="77777777" w:rsidR="00144A6D" w:rsidRPr="00834021" w:rsidRDefault="00144A6D" w:rsidP="004757EB">
            <w:pPr>
              <w:rPr>
                <w:rFonts w:cs="Arial"/>
                <w:color w:val="000000"/>
              </w:rPr>
            </w:pPr>
            <w:bookmarkStart w:id="1095" w:name="_Toc114731103"/>
            <w:bookmarkStart w:id="1096" w:name="_Toc114732014"/>
            <w:r w:rsidRPr="00834021">
              <w:rPr>
                <w:rFonts w:cs="Arial"/>
                <w:color w:val="000000"/>
              </w:rPr>
              <w:t>0x17</w:t>
            </w:r>
            <w:bookmarkEnd w:id="1095"/>
            <w:bookmarkEnd w:id="1096"/>
          </w:p>
        </w:tc>
        <w:tc>
          <w:tcPr>
            <w:tcW w:w="705" w:type="pct"/>
            <w:tcBorders>
              <w:top w:val="nil"/>
              <w:left w:val="nil"/>
              <w:bottom w:val="single" w:sz="4" w:space="0" w:color="auto"/>
              <w:right w:val="single" w:sz="4" w:space="0" w:color="auto"/>
            </w:tcBorders>
            <w:shd w:val="clear" w:color="auto" w:fill="auto"/>
            <w:vAlign w:val="center"/>
            <w:hideMark/>
          </w:tcPr>
          <w:p w14:paraId="66CF2A1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8EFE5D"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CC1043C" w14:textId="77777777" w:rsidR="00144A6D" w:rsidRPr="00834021" w:rsidRDefault="00144A6D" w:rsidP="004757EB">
            <w:pPr>
              <w:rPr>
                <w:rFonts w:cs="Arial"/>
                <w:color w:val="000000"/>
              </w:rPr>
            </w:pPr>
            <w:r w:rsidRPr="00834021">
              <w:rPr>
                <w:rFonts w:cs="Arial"/>
                <w:color w:val="000000"/>
              </w:rPr>
              <w:t> </w:t>
            </w:r>
          </w:p>
        </w:tc>
      </w:tr>
      <w:tr w:rsidR="00144A6D" w:rsidRPr="00834021" w14:paraId="3927E76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084124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5BDAAA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486404" w14:textId="77777777" w:rsidR="00144A6D" w:rsidRPr="00834021" w:rsidRDefault="00144A6D" w:rsidP="004757EB">
            <w:pPr>
              <w:rPr>
                <w:rFonts w:cs="Arial"/>
                <w:color w:val="000000"/>
              </w:rPr>
            </w:pPr>
            <w:bookmarkStart w:id="1097" w:name="_Toc114731104"/>
            <w:bookmarkStart w:id="1098" w:name="_Toc114732015"/>
            <w:r w:rsidRPr="00834021">
              <w:rPr>
                <w:rFonts w:cs="Arial"/>
                <w:color w:val="000000"/>
              </w:rPr>
              <w:t>SelDrvMde25</w:t>
            </w:r>
            <w:bookmarkEnd w:id="1097"/>
            <w:bookmarkEnd w:id="1098"/>
          </w:p>
        </w:tc>
        <w:tc>
          <w:tcPr>
            <w:tcW w:w="466" w:type="pct"/>
            <w:tcBorders>
              <w:top w:val="nil"/>
              <w:left w:val="nil"/>
              <w:bottom w:val="single" w:sz="4" w:space="0" w:color="auto"/>
              <w:right w:val="single" w:sz="4" w:space="0" w:color="auto"/>
            </w:tcBorders>
            <w:shd w:val="clear" w:color="auto" w:fill="auto"/>
            <w:noWrap/>
            <w:vAlign w:val="center"/>
            <w:hideMark/>
          </w:tcPr>
          <w:p w14:paraId="1C31D2C2" w14:textId="77777777" w:rsidR="00144A6D" w:rsidRPr="00834021" w:rsidRDefault="00144A6D" w:rsidP="004757EB">
            <w:pPr>
              <w:rPr>
                <w:rFonts w:cs="Arial"/>
                <w:color w:val="000000"/>
              </w:rPr>
            </w:pPr>
            <w:bookmarkStart w:id="1099" w:name="_Toc114731105"/>
            <w:bookmarkStart w:id="1100" w:name="_Toc114732016"/>
            <w:r w:rsidRPr="00834021">
              <w:rPr>
                <w:rFonts w:cs="Arial"/>
                <w:color w:val="000000"/>
              </w:rPr>
              <w:t>0x18</w:t>
            </w:r>
            <w:bookmarkEnd w:id="1099"/>
            <w:bookmarkEnd w:id="1100"/>
          </w:p>
        </w:tc>
        <w:tc>
          <w:tcPr>
            <w:tcW w:w="705" w:type="pct"/>
            <w:tcBorders>
              <w:top w:val="nil"/>
              <w:left w:val="nil"/>
              <w:bottom w:val="single" w:sz="4" w:space="0" w:color="auto"/>
              <w:right w:val="single" w:sz="4" w:space="0" w:color="auto"/>
            </w:tcBorders>
            <w:shd w:val="clear" w:color="auto" w:fill="auto"/>
            <w:vAlign w:val="center"/>
            <w:hideMark/>
          </w:tcPr>
          <w:p w14:paraId="3E6F2622"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16AF08"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45A718" w14:textId="77777777" w:rsidR="00144A6D" w:rsidRPr="00834021" w:rsidRDefault="00144A6D" w:rsidP="004757EB">
            <w:pPr>
              <w:rPr>
                <w:rFonts w:cs="Arial"/>
                <w:color w:val="000000"/>
              </w:rPr>
            </w:pPr>
            <w:r w:rsidRPr="00834021">
              <w:rPr>
                <w:rFonts w:cs="Arial"/>
                <w:color w:val="000000"/>
              </w:rPr>
              <w:t> </w:t>
            </w:r>
          </w:p>
        </w:tc>
      </w:tr>
      <w:tr w:rsidR="00144A6D" w:rsidRPr="00834021" w14:paraId="0290038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E48620"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BFA463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B6404CC" w14:textId="77777777" w:rsidR="00144A6D" w:rsidRPr="00834021" w:rsidRDefault="00144A6D" w:rsidP="004757EB">
            <w:pPr>
              <w:rPr>
                <w:rFonts w:cs="Arial"/>
                <w:color w:val="000000"/>
              </w:rPr>
            </w:pPr>
            <w:bookmarkStart w:id="1101" w:name="_Toc114731106"/>
            <w:bookmarkStart w:id="1102" w:name="_Toc114732017"/>
            <w:r w:rsidRPr="00834021">
              <w:rPr>
                <w:rFonts w:cs="Arial"/>
                <w:color w:val="000000"/>
              </w:rPr>
              <w:t>SelDrvMde26</w:t>
            </w:r>
            <w:bookmarkEnd w:id="1101"/>
            <w:bookmarkEnd w:id="1102"/>
          </w:p>
        </w:tc>
        <w:tc>
          <w:tcPr>
            <w:tcW w:w="466" w:type="pct"/>
            <w:tcBorders>
              <w:top w:val="nil"/>
              <w:left w:val="nil"/>
              <w:bottom w:val="single" w:sz="4" w:space="0" w:color="auto"/>
              <w:right w:val="single" w:sz="4" w:space="0" w:color="auto"/>
            </w:tcBorders>
            <w:shd w:val="clear" w:color="auto" w:fill="auto"/>
            <w:noWrap/>
            <w:vAlign w:val="center"/>
            <w:hideMark/>
          </w:tcPr>
          <w:p w14:paraId="1718B9AA" w14:textId="77777777" w:rsidR="00144A6D" w:rsidRPr="00834021" w:rsidRDefault="00144A6D" w:rsidP="004757EB">
            <w:pPr>
              <w:rPr>
                <w:rFonts w:cs="Arial"/>
                <w:color w:val="000000"/>
              </w:rPr>
            </w:pPr>
            <w:bookmarkStart w:id="1103" w:name="_Toc114731107"/>
            <w:bookmarkStart w:id="1104" w:name="_Toc114732018"/>
            <w:r w:rsidRPr="00834021">
              <w:rPr>
                <w:rFonts w:cs="Arial"/>
                <w:color w:val="000000"/>
              </w:rPr>
              <w:t>0x19</w:t>
            </w:r>
            <w:bookmarkEnd w:id="1103"/>
            <w:bookmarkEnd w:id="1104"/>
          </w:p>
        </w:tc>
        <w:tc>
          <w:tcPr>
            <w:tcW w:w="705" w:type="pct"/>
            <w:tcBorders>
              <w:top w:val="nil"/>
              <w:left w:val="nil"/>
              <w:bottom w:val="single" w:sz="4" w:space="0" w:color="auto"/>
              <w:right w:val="single" w:sz="4" w:space="0" w:color="auto"/>
            </w:tcBorders>
            <w:shd w:val="clear" w:color="auto" w:fill="auto"/>
            <w:vAlign w:val="center"/>
            <w:hideMark/>
          </w:tcPr>
          <w:p w14:paraId="2A97610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C726B8B"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945BBC" w14:textId="77777777" w:rsidR="00144A6D" w:rsidRPr="00834021" w:rsidRDefault="00144A6D" w:rsidP="004757EB">
            <w:pPr>
              <w:rPr>
                <w:rFonts w:cs="Arial"/>
                <w:color w:val="000000"/>
              </w:rPr>
            </w:pPr>
            <w:r w:rsidRPr="00834021">
              <w:rPr>
                <w:rFonts w:cs="Arial"/>
                <w:color w:val="000000"/>
              </w:rPr>
              <w:t> </w:t>
            </w:r>
          </w:p>
        </w:tc>
      </w:tr>
      <w:tr w:rsidR="00144A6D" w:rsidRPr="00834021" w14:paraId="2B50316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9E42FC7"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209C80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C4C74A2" w14:textId="77777777" w:rsidR="00144A6D" w:rsidRPr="00834021" w:rsidRDefault="00144A6D" w:rsidP="004757EB">
            <w:pPr>
              <w:rPr>
                <w:rFonts w:cs="Arial"/>
                <w:color w:val="000000"/>
              </w:rPr>
            </w:pPr>
            <w:bookmarkStart w:id="1105" w:name="_Toc114731108"/>
            <w:bookmarkStart w:id="1106" w:name="_Toc114732019"/>
            <w:r w:rsidRPr="00834021">
              <w:rPr>
                <w:rFonts w:cs="Arial"/>
                <w:color w:val="000000"/>
              </w:rPr>
              <w:t>SelDrvMde27</w:t>
            </w:r>
            <w:bookmarkEnd w:id="1105"/>
            <w:bookmarkEnd w:id="1106"/>
          </w:p>
        </w:tc>
        <w:tc>
          <w:tcPr>
            <w:tcW w:w="466" w:type="pct"/>
            <w:tcBorders>
              <w:top w:val="nil"/>
              <w:left w:val="nil"/>
              <w:bottom w:val="single" w:sz="4" w:space="0" w:color="auto"/>
              <w:right w:val="single" w:sz="4" w:space="0" w:color="auto"/>
            </w:tcBorders>
            <w:shd w:val="clear" w:color="auto" w:fill="auto"/>
            <w:noWrap/>
            <w:vAlign w:val="center"/>
            <w:hideMark/>
          </w:tcPr>
          <w:p w14:paraId="1C2369DC" w14:textId="77777777" w:rsidR="00144A6D" w:rsidRPr="00834021" w:rsidRDefault="00144A6D" w:rsidP="004757EB">
            <w:pPr>
              <w:rPr>
                <w:rFonts w:cs="Arial"/>
                <w:color w:val="000000"/>
              </w:rPr>
            </w:pPr>
            <w:bookmarkStart w:id="1107" w:name="_Toc114731109"/>
            <w:bookmarkStart w:id="1108" w:name="_Toc114732020"/>
            <w:r w:rsidRPr="00834021">
              <w:rPr>
                <w:rFonts w:cs="Arial"/>
                <w:color w:val="000000"/>
              </w:rPr>
              <w:t>0x1A</w:t>
            </w:r>
            <w:bookmarkEnd w:id="1107"/>
            <w:bookmarkEnd w:id="1108"/>
          </w:p>
        </w:tc>
        <w:tc>
          <w:tcPr>
            <w:tcW w:w="705" w:type="pct"/>
            <w:tcBorders>
              <w:top w:val="nil"/>
              <w:left w:val="nil"/>
              <w:bottom w:val="single" w:sz="4" w:space="0" w:color="auto"/>
              <w:right w:val="single" w:sz="4" w:space="0" w:color="auto"/>
            </w:tcBorders>
            <w:shd w:val="clear" w:color="auto" w:fill="auto"/>
            <w:vAlign w:val="center"/>
            <w:hideMark/>
          </w:tcPr>
          <w:p w14:paraId="15A0CBE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4BB327C"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C8CA986" w14:textId="77777777" w:rsidR="00144A6D" w:rsidRPr="00834021" w:rsidRDefault="00144A6D" w:rsidP="004757EB">
            <w:pPr>
              <w:rPr>
                <w:rFonts w:cs="Arial"/>
                <w:color w:val="000000"/>
              </w:rPr>
            </w:pPr>
            <w:r w:rsidRPr="00834021">
              <w:rPr>
                <w:rFonts w:cs="Arial"/>
                <w:color w:val="000000"/>
              </w:rPr>
              <w:t> </w:t>
            </w:r>
          </w:p>
        </w:tc>
      </w:tr>
      <w:tr w:rsidR="00144A6D" w:rsidRPr="00834021" w14:paraId="4928150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E8501D5"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FA41D0D"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5FB38F1" w14:textId="77777777" w:rsidR="00144A6D" w:rsidRPr="00834021" w:rsidRDefault="00144A6D" w:rsidP="004757EB">
            <w:pPr>
              <w:rPr>
                <w:rFonts w:cs="Arial"/>
                <w:color w:val="000000"/>
              </w:rPr>
            </w:pPr>
            <w:bookmarkStart w:id="1109" w:name="_Toc114731110"/>
            <w:bookmarkStart w:id="1110" w:name="_Toc114732021"/>
            <w:r w:rsidRPr="00834021">
              <w:rPr>
                <w:rFonts w:cs="Arial"/>
                <w:color w:val="000000"/>
              </w:rPr>
              <w:t>SelDrvMde28</w:t>
            </w:r>
            <w:bookmarkEnd w:id="1109"/>
            <w:bookmarkEnd w:id="1110"/>
          </w:p>
        </w:tc>
        <w:tc>
          <w:tcPr>
            <w:tcW w:w="466" w:type="pct"/>
            <w:tcBorders>
              <w:top w:val="nil"/>
              <w:left w:val="nil"/>
              <w:bottom w:val="single" w:sz="4" w:space="0" w:color="auto"/>
              <w:right w:val="single" w:sz="4" w:space="0" w:color="auto"/>
            </w:tcBorders>
            <w:shd w:val="clear" w:color="auto" w:fill="auto"/>
            <w:noWrap/>
            <w:vAlign w:val="center"/>
            <w:hideMark/>
          </w:tcPr>
          <w:p w14:paraId="31C43863" w14:textId="77777777" w:rsidR="00144A6D" w:rsidRPr="00834021" w:rsidRDefault="00144A6D" w:rsidP="004757EB">
            <w:pPr>
              <w:rPr>
                <w:rFonts w:cs="Arial"/>
                <w:color w:val="000000"/>
              </w:rPr>
            </w:pPr>
            <w:bookmarkStart w:id="1111" w:name="_Toc114731111"/>
            <w:bookmarkStart w:id="1112" w:name="_Toc114732022"/>
            <w:r w:rsidRPr="00834021">
              <w:rPr>
                <w:rFonts w:cs="Arial"/>
                <w:color w:val="000000"/>
              </w:rPr>
              <w:t>0x1B</w:t>
            </w:r>
            <w:bookmarkEnd w:id="1111"/>
            <w:bookmarkEnd w:id="1112"/>
          </w:p>
        </w:tc>
        <w:tc>
          <w:tcPr>
            <w:tcW w:w="705" w:type="pct"/>
            <w:tcBorders>
              <w:top w:val="nil"/>
              <w:left w:val="nil"/>
              <w:bottom w:val="single" w:sz="4" w:space="0" w:color="auto"/>
              <w:right w:val="single" w:sz="4" w:space="0" w:color="auto"/>
            </w:tcBorders>
            <w:shd w:val="clear" w:color="auto" w:fill="auto"/>
            <w:vAlign w:val="center"/>
            <w:hideMark/>
          </w:tcPr>
          <w:p w14:paraId="4FB408B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BEB9F5"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7F0BA4E" w14:textId="77777777" w:rsidR="00144A6D" w:rsidRPr="00834021" w:rsidRDefault="00144A6D" w:rsidP="004757EB">
            <w:pPr>
              <w:rPr>
                <w:rFonts w:cs="Arial"/>
                <w:color w:val="000000"/>
              </w:rPr>
            </w:pPr>
            <w:r w:rsidRPr="00834021">
              <w:rPr>
                <w:rFonts w:cs="Arial"/>
                <w:color w:val="000000"/>
              </w:rPr>
              <w:t> </w:t>
            </w:r>
          </w:p>
        </w:tc>
      </w:tr>
      <w:tr w:rsidR="00144A6D" w:rsidRPr="00834021" w14:paraId="7C362DE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1BCA84F"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D919997"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5BE2D38" w14:textId="77777777" w:rsidR="00144A6D" w:rsidRPr="00834021" w:rsidRDefault="00144A6D" w:rsidP="004757EB">
            <w:pPr>
              <w:rPr>
                <w:rFonts w:cs="Arial"/>
                <w:color w:val="000000"/>
              </w:rPr>
            </w:pPr>
            <w:bookmarkStart w:id="1113" w:name="_Toc114731112"/>
            <w:bookmarkStart w:id="1114" w:name="_Toc114732023"/>
            <w:r w:rsidRPr="00834021">
              <w:rPr>
                <w:rFonts w:cs="Arial"/>
                <w:color w:val="000000"/>
              </w:rPr>
              <w:t>SelDrvMde29</w:t>
            </w:r>
            <w:bookmarkEnd w:id="1113"/>
            <w:bookmarkEnd w:id="1114"/>
          </w:p>
        </w:tc>
        <w:tc>
          <w:tcPr>
            <w:tcW w:w="466" w:type="pct"/>
            <w:tcBorders>
              <w:top w:val="nil"/>
              <w:left w:val="nil"/>
              <w:bottom w:val="single" w:sz="4" w:space="0" w:color="auto"/>
              <w:right w:val="single" w:sz="4" w:space="0" w:color="auto"/>
            </w:tcBorders>
            <w:shd w:val="clear" w:color="auto" w:fill="auto"/>
            <w:noWrap/>
            <w:vAlign w:val="center"/>
            <w:hideMark/>
          </w:tcPr>
          <w:p w14:paraId="5BD97E61" w14:textId="77777777" w:rsidR="00144A6D" w:rsidRPr="00834021" w:rsidRDefault="00144A6D" w:rsidP="004757EB">
            <w:pPr>
              <w:rPr>
                <w:rFonts w:cs="Arial"/>
                <w:color w:val="000000"/>
              </w:rPr>
            </w:pPr>
            <w:bookmarkStart w:id="1115" w:name="_Toc114731113"/>
            <w:bookmarkStart w:id="1116" w:name="_Toc114732024"/>
            <w:r w:rsidRPr="00834021">
              <w:rPr>
                <w:rFonts w:cs="Arial"/>
                <w:color w:val="000000"/>
              </w:rPr>
              <w:t>0x1C</w:t>
            </w:r>
            <w:bookmarkEnd w:id="1115"/>
            <w:bookmarkEnd w:id="1116"/>
          </w:p>
        </w:tc>
        <w:tc>
          <w:tcPr>
            <w:tcW w:w="705" w:type="pct"/>
            <w:tcBorders>
              <w:top w:val="nil"/>
              <w:left w:val="nil"/>
              <w:bottom w:val="single" w:sz="4" w:space="0" w:color="auto"/>
              <w:right w:val="single" w:sz="4" w:space="0" w:color="auto"/>
            </w:tcBorders>
            <w:shd w:val="clear" w:color="auto" w:fill="auto"/>
            <w:vAlign w:val="center"/>
            <w:hideMark/>
          </w:tcPr>
          <w:p w14:paraId="41D2428E"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A5009F8"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B9B3467" w14:textId="77777777" w:rsidR="00144A6D" w:rsidRPr="00834021" w:rsidRDefault="00144A6D" w:rsidP="004757EB">
            <w:pPr>
              <w:rPr>
                <w:rFonts w:cs="Arial"/>
                <w:color w:val="000000"/>
              </w:rPr>
            </w:pPr>
            <w:r w:rsidRPr="00834021">
              <w:rPr>
                <w:rFonts w:cs="Arial"/>
                <w:color w:val="000000"/>
              </w:rPr>
              <w:t> </w:t>
            </w:r>
          </w:p>
        </w:tc>
      </w:tr>
      <w:tr w:rsidR="00144A6D" w:rsidRPr="00834021" w14:paraId="5297BF4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58CED7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A7F88C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AF5F96" w14:textId="77777777" w:rsidR="00144A6D" w:rsidRPr="00834021" w:rsidRDefault="00144A6D" w:rsidP="004757EB">
            <w:pPr>
              <w:rPr>
                <w:rFonts w:cs="Arial"/>
                <w:color w:val="000000"/>
              </w:rPr>
            </w:pPr>
            <w:bookmarkStart w:id="1117" w:name="_Toc114731114"/>
            <w:bookmarkStart w:id="1118" w:name="_Toc114732025"/>
            <w:r w:rsidRPr="00834021">
              <w:rPr>
                <w:rFonts w:cs="Arial"/>
                <w:color w:val="000000"/>
              </w:rPr>
              <w:t>SelDrvMde30</w:t>
            </w:r>
            <w:bookmarkEnd w:id="1117"/>
            <w:bookmarkEnd w:id="1118"/>
          </w:p>
        </w:tc>
        <w:tc>
          <w:tcPr>
            <w:tcW w:w="466" w:type="pct"/>
            <w:tcBorders>
              <w:top w:val="nil"/>
              <w:left w:val="nil"/>
              <w:bottom w:val="single" w:sz="4" w:space="0" w:color="auto"/>
              <w:right w:val="single" w:sz="4" w:space="0" w:color="auto"/>
            </w:tcBorders>
            <w:shd w:val="clear" w:color="auto" w:fill="auto"/>
            <w:noWrap/>
            <w:vAlign w:val="center"/>
            <w:hideMark/>
          </w:tcPr>
          <w:p w14:paraId="77F2CBCA" w14:textId="77777777" w:rsidR="00144A6D" w:rsidRPr="00834021" w:rsidRDefault="00144A6D" w:rsidP="004757EB">
            <w:pPr>
              <w:rPr>
                <w:rFonts w:cs="Arial"/>
                <w:color w:val="000000"/>
              </w:rPr>
            </w:pPr>
            <w:bookmarkStart w:id="1119" w:name="_Toc114731115"/>
            <w:bookmarkStart w:id="1120" w:name="_Toc114732026"/>
            <w:r w:rsidRPr="00834021">
              <w:rPr>
                <w:rFonts w:cs="Arial"/>
                <w:color w:val="000000"/>
              </w:rPr>
              <w:t>0x1D</w:t>
            </w:r>
            <w:bookmarkEnd w:id="1119"/>
            <w:bookmarkEnd w:id="1120"/>
          </w:p>
        </w:tc>
        <w:tc>
          <w:tcPr>
            <w:tcW w:w="705" w:type="pct"/>
            <w:tcBorders>
              <w:top w:val="nil"/>
              <w:left w:val="nil"/>
              <w:bottom w:val="single" w:sz="4" w:space="0" w:color="auto"/>
              <w:right w:val="single" w:sz="4" w:space="0" w:color="auto"/>
            </w:tcBorders>
            <w:shd w:val="clear" w:color="auto" w:fill="auto"/>
            <w:vAlign w:val="center"/>
            <w:hideMark/>
          </w:tcPr>
          <w:p w14:paraId="3880FD7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88AC73"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14C9908" w14:textId="77777777" w:rsidR="00144A6D" w:rsidRPr="00834021" w:rsidRDefault="00144A6D" w:rsidP="004757EB">
            <w:pPr>
              <w:rPr>
                <w:rFonts w:cs="Arial"/>
                <w:color w:val="000000"/>
              </w:rPr>
            </w:pPr>
            <w:r w:rsidRPr="00834021">
              <w:rPr>
                <w:rFonts w:cs="Arial"/>
                <w:color w:val="000000"/>
              </w:rPr>
              <w:t> </w:t>
            </w:r>
          </w:p>
        </w:tc>
      </w:tr>
      <w:tr w:rsidR="00144A6D" w:rsidRPr="00834021" w14:paraId="2B4151E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2917B1B"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22C87C3"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1610C39" w14:textId="77777777" w:rsidR="00144A6D" w:rsidRPr="00834021" w:rsidRDefault="00144A6D" w:rsidP="004757EB">
            <w:pPr>
              <w:rPr>
                <w:rFonts w:cs="Arial"/>
                <w:color w:val="000000"/>
              </w:rPr>
            </w:pPr>
            <w:bookmarkStart w:id="1121" w:name="_Toc114731116"/>
            <w:bookmarkStart w:id="1122" w:name="_Toc114732027"/>
            <w:r w:rsidRPr="00834021">
              <w:rPr>
                <w:rFonts w:cs="Arial"/>
                <w:color w:val="000000"/>
              </w:rPr>
              <w:t>SelDrvMde31</w:t>
            </w:r>
            <w:bookmarkEnd w:id="1121"/>
            <w:bookmarkEnd w:id="1122"/>
          </w:p>
        </w:tc>
        <w:tc>
          <w:tcPr>
            <w:tcW w:w="466" w:type="pct"/>
            <w:tcBorders>
              <w:top w:val="nil"/>
              <w:left w:val="nil"/>
              <w:bottom w:val="single" w:sz="4" w:space="0" w:color="auto"/>
              <w:right w:val="single" w:sz="4" w:space="0" w:color="auto"/>
            </w:tcBorders>
            <w:shd w:val="clear" w:color="auto" w:fill="auto"/>
            <w:noWrap/>
            <w:vAlign w:val="center"/>
            <w:hideMark/>
          </w:tcPr>
          <w:p w14:paraId="431EAC04" w14:textId="77777777" w:rsidR="00144A6D" w:rsidRPr="00834021" w:rsidRDefault="00144A6D" w:rsidP="004757EB">
            <w:pPr>
              <w:rPr>
                <w:rFonts w:cs="Arial"/>
                <w:color w:val="000000"/>
              </w:rPr>
            </w:pPr>
            <w:bookmarkStart w:id="1123" w:name="_Toc114731117"/>
            <w:bookmarkStart w:id="1124" w:name="_Toc114732028"/>
            <w:r w:rsidRPr="00834021">
              <w:rPr>
                <w:rFonts w:cs="Arial"/>
                <w:color w:val="000000"/>
              </w:rPr>
              <w:t>0x1E</w:t>
            </w:r>
            <w:bookmarkEnd w:id="1123"/>
            <w:bookmarkEnd w:id="1124"/>
          </w:p>
        </w:tc>
        <w:tc>
          <w:tcPr>
            <w:tcW w:w="705" w:type="pct"/>
            <w:tcBorders>
              <w:top w:val="nil"/>
              <w:left w:val="nil"/>
              <w:bottom w:val="single" w:sz="4" w:space="0" w:color="auto"/>
              <w:right w:val="single" w:sz="4" w:space="0" w:color="auto"/>
            </w:tcBorders>
            <w:shd w:val="clear" w:color="auto" w:fill="auto"/>
            <w:vAlign w:val="center"/>
            <w:hideMark/>
          </w:tcPr>
          <w:p w14:paraId="0AB9EFF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37C0C2"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7EA86C6" w14:textId="77777777" w:rsidR="00144A6D" w:rsidRPr="00834021" w:rsidRDefault="00144A6D" w:rsidP="004757EB">
            <w:pPr>
              <w:rPr>
                <w:rFonts w:cs="Arial"/>
                <w:color w:val="000000"/>
              </w:rPr>
            </w:pPr>
            <w:r w:rsidRPr="00834021">
              <w:rPr>
                <w:rFonts w:cs="Arial"/>
                <w:color w:val="000000"/>
              </w:rPr>
              <w:t> </w:t>
            </w:r>
          </w:p>
        </w:tc>
      </w:tr>
      <w:tr w:rsidR="00144A6D" w:rsidRPr="00834021" w14:paraId="4218660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3EF6A41"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2CBEB99"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1A17F6" w14:textId="77777777" w:rsidR="00144A6D" w:rsidRPr="00834021" w:rsidRDefault="00144A6D" w:rsidP="004757EB">
            <w:pPr>
              <w:rPr>
                <w:rFonts w:cs="Arial"/>
                <w:color w:val="000000"/>
              </w:rPr>
            </w:pPr>
            <w:bookmarkStart w:id="1125" w:name="_Toc114731118"/>
            <w:bookmarkStart w:id="1126" w:name="_Toc114732029"/>
            <w:r w:rsidRPr="00834021">
              <w:rPr>
                <w:rFonts w:cs="Arial"/>
                <w:color w:val="000000"/>
              </w:rPr>
              <w:t>Faulty</w:t>
            </w:r>
            <w:bookmarkEnd w:id="1125"/>
            <w:bookmarkEnd w:id="1126"/>
          </w:p>
        </w:tc>
        <w:tc>
          <w:tcPr>
            <w:tcW w:w="466" w:type="pct"/>
            <w:tcBorders>
              <w:top w:val="nil"/>
              <w:left w:val="nil"/>
              <w:bottom w:val="single" w:sz="4" w:space="0" w:color="auto"/>
              <w:right w:val="single" w:sz="4" w:space="0" w:color="auto"/>
            </w:tcBorders>
            <w:shd w:val="clear" w:color="auto" w:fill="auto"/>
            <w:noWrap/>
            <w:vAlign w:val="center"/>
            <w:hideMark/>
          </w:tcPr>
          <w:p w14:paraId="681607DD" w14:textId="77777777" w:rsidR="00144A6D" w:rsidRPr="00834021" w:rsidRDefault="00144A6D" w:rsidP="004757EB">
            <w:pPr>
              <w:rPr>
                <w:rFonts w:cs="Arial"/>
                <w:color w:val="000000"/>
              </w:rPr>
            </w:pPr>
            <w:bookmarkStart w:id="1127" w:name="_Toc114731119"/>
            <w:bookmarkStart w:id="1128" w:name="_Toc114732030"/>
            <w:r w:rsidRPr="00834021">
              <w:rPr>
                <w:rFonts w:cs="Arial"/>
                <w:color w:val="000000"/>
              </w:rPr>
              <w:t>0x1F</w:t>
            </w:r>
            <w:bookmarkEnd w:id="1127"/>
            <w:bookmarkEnd w:id="1128"/>
          </w:p>
        </w:tc>
        <w:tc>
          <w:tcPr>
            <w:tcW w:w="705" w:type="pct"/>
            <w:tcBorders>
              <w:top w:val="nil"/>
              <w:left w:val="nil"/>
              <w:bottom w:val="single" w:sz="4" w:space="0" w:color="auto"/>
              <w:right w:val="single" w:sz="4" w:space="0" w:color="auto"/>
            </w:tcBorders>
            <w:shd w:val="clear" w:color="auto" w:fill="auto"/>
            <w:vAlign w:val="center"/>
            <w:hideMark/>
          </w:tcPr>
          <w:p w14:paraId="30389EC6"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72FE494"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360C2A7" w14:textId="77777777" w:rsidR="00144A6D" w:rsidRPr="00834021" w:rsidRDefault="00144A6D" w:rsidP="004757EB">
            <w:pPr>
              <w:rPr>
                <w:rFonts w:cs="Arial"/>
                <w:color w:val="000000"/>
              </w:rPr>
            </w:pPr>
            <w:r w:rsidRPr="00834021">
              <w:rPr>
                <w:rFonts w:cs="Arial"/>
                <w:color w:val="000000"/>
              </w:rPr>
              <w:t> </w:t>
            </w:r>
          </w:p>
        </w:tc>
      </w:tr>
      <w:tr w:rsidR="00144A6D" w:rsidRPr="00834021" w14:paraId="68CD9D0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D0FAAFC" w14:textId="77777777" w:rsidR="00144A6D" w:rsidRPr="00834021" w:rsidRDefault="00144A6D" w:rsidP="004757EB">
            <w:pPr>
              <w:rPr>
                <w:rFonts w:cs="Arial"/>
                <w:color w:val="000000"/>
              </w:rPr>
            </w:pPr>
            <w:r w:rsidRPr="00834021">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1D1F4A1C"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46ACF5D" w14:textId="77777777" w:rsidR="00144A6D" w:rsidRPr="00834021" w:rsidRDefault="00144A6D" w:rsidP="004757EB">
            <w:pPr>
              <w:rPr>
                <w:rFonts w:cs="Arial"/>
                <w:color w:val="000000"/>
              </w:rPr>
            </w:pPr>
            <w:r w:rsidRPr="00834021">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0A20FA8"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43F76F4" w14:textId="77777777" w:rsidR="00144A6D" w:rsidRPr="00834021" w:rsidRDefault="00144A6D" w:rsidP="004757EB">
            <w:pPr>
              <w:rPr>
                <w:rFonts w:cs="Arial"/>
                <w:color w:val="000000"/>
              </w:rPr>
            </w:pPr>
            <w:r w:rsidRPr="00834021">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1C316BB" w14:textId="77777777" w:rsidR="00144A6D" w:rsidRPr="00834021" w:rsidRDefault="00144A6D" w:rsidP="004757EB">
            <w:pPr>
              <w:rPr>
                <w:rFonts w:cs="Arial"/>
                <w:color w:val="000000"/>
              </w:rPr>
            </w:pPr>
            <w:r w:rsidRPr="00834021">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044BBE3B" w14:textId="77777777" w:rsidR="00144A6D" w:rsidRPr="00834021" w:rsidRDefault="00144A6D" w:rsidP="004757EB">
            <w:pPr>
              <w:rPr>
                <w:rFonts w:cs="Arial"/>
                <w:color w:val="000000"/>
              </w:rPr>
            </w:pPr>
            <w:r w:rsidRPr="00834021">
              <w:rPr>
                <w:rFonts w:cs="Arial"/>
                <w:color w:val="000000"/>
              </w:rPr>
              <w:t> </w:t>
            </w:r>
          </w:p>
        </w:tc>
      </w:tr>
    </w:tbl>
    <w:p w14:paraId="330EB75E" w14:textId="77777777" w:rsidR="00144A6D" w:rsidRDefault="00144A6D" w:rsidP="00144A6D">
      <w:pPr>
        <w:rPr>
          <w:highlight w:val="yellow"/>
        </w:rPr>
      </w:pPr>
    </w:p>
    <w:p w14:paraId="569D5B1A" w14:textId="77777777" w:rsidR="00144A6D" w:rsidRDefault="00144A6D" w:rsidP="00144A6D">
      <w:pPr>
        <w:rPr>
          <w:highlight w:val="yellow"/>
        </w:rPr>
      </w:pPr>
    </w:p>
    <w:p w14:paraId="6DBCD8FF" w14:textId="77777777" w:rsidR="00144A6D" w:rsidRPr="003C1695" w:rsidRDefault="00144A6D" w:rsidP="00144A6D">
      <w:pPr>
        <w:rPr>
          <w:b/>
          <w:bCs/>
          <w:iCs/>
          <w:sz w:val="24"/>
          <w:szCs w:val="24"/>
        </w:rPr>
      </w:pPr>
      <w:r>
        <w:rPr>
          <w:b/>
          <w:bCs/>
          <w:iCs/>
          <w:sz w:val="24"/>
          <w:szCs w:val="24"/>
        </w:rPr>
        <w:t>2.</w:t>
      </w:r>
      <w:r w:rsidRPr="003C1695">
        <w:rPr>
          <w:b/>
          <w:bCs/>
          <w:iCs/>
          <w:sz w:val="24"/>
          <w:szCs w:val="24"/>
        </w:rPr>
        <w:t>FNV</w:t>
      </w:r>
      <w:r>
        <w:rPr>
          <w:b/>
          <w:bCs/>
          <w:iCs/>
          <w:sz w:val="24"/>
          <w:szCs w:val="24"/>
        </w:rPr>
        <w:t>2</w:t>
      </w:r>
    </w:p>
    <w:p w14:paraId="00DDA5B4" w14:textId="77777777" w:rsidR="00144A6D" w:rsidRPr="003C1695" w:rsidRDefault="00144A6D" w:rsidP="00144A6D">
      <w:pPr>
        <w:rPr>
          <w:b/>
          <w:bCs/>
          <w:iCs/>
        </w:rPr>
      </w:pPr>
      <w:r>
        <w:rPr>
          <w:b/>
          <w:bCs/>
          <w:iCs/>
        </w:rPr>
        <w:t>HS</w:t>
      </w:r>
      <w:r w:rsidRPr="003C1695">
        <w:rPr>
          <w:b/>
          <w:bCs/>
          <w:iCs/>
        </w:rPr>
        <w:t>1 CAN:</w:t>
      </w:r>
    </w:p>
    <w:tbl>
      <w:tblPr>
        <w:tblW w:w="5000" w:type="pct"/>
        <w:tblLook w:val="04A0" w:firstRow="1" w:lastRow="0" w:firstColumn="1" w:lastColumn="0" w:noHBand="0" w:noVBand="1"/>
      </w:tblPr>
      <w:tblGrid>
        <w:gridCol w:w="756"/>
        <w:gridCol w:w="2543"/>
        <w:gridCol w:w="1361"/>
        <w:gridCol w:w="1398"/>
        <w:gridCol w:w="1247"/>
        <w:gridCol w:w="1455"/>
        <w:gridCol w:w="1578"/>
      </w:tblGrid>
      <w:tr w:rsidR="00144A6D" w:rsidRPr="002B6415" w14:paraId="4AA247EA" w14:textId="77777777" w:rsidTr="004757EB">
        <w:trPr>
          <w:trHeight w:val="499"/>
        </w:trPr>
        <w:tc>
          <w:tcPr>
            <w:tcW w:w="3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A8FA1" w14:textId="77777777" w:rsidR="00144A6D" w:rsidRPr="002B6415" w:rsidRDefault="00144A6D" w:rsidP="004757EB">
            <w:pPr>
              <w:rPr>
                <w:rFonts w:cs="Arial"/>
                <w:b/>
                <w:bCs/>
                <w:color w:val="000000"/>
              </w:rPr>
            </w:pPr>
            <w:r w:rsidRPr="002B6415">
              <w:rPr>
                <w:rFonts w:cs="Arial"/>
                <w:b/>
                <w:bCs/>
                <w:color w:val="000000"/>
              </w:rPr>
              <w:t>Msg Id</w:t>
            </w:r>
          </w:p>
        </w:tc>
        <w:tc>
          <w:tcPr>
            <w:tcW w:w="1520" w:type="pct"/>
            <w:tcBorders>
              <w:top w:val="single" w:sz="4" w:space="0" w:color="auto"/>
              <w:left w:val="nil"/>
              <w:bottom w:val="single" w:sz="4" w:space="0" w:color="auto"/>
              <w:right w:val="single" w:sz="4" w:space="0" w:color="auto"/>
            </w:tcBorders>
            <w:shd w:val="clear" w:color="auto" w:fill="auto"/>
            <w:vAlign w:val="center"/>
            <w:hideMark/>
          </w:tcPr>
          <w:p w14:paraId="45D4F7E5" w14:textId="77777777" w:rsidR="00144A6D" w:rsidRPr="002B6415" w:rsidRDefault="00144A6D" w:rsidP="004757EB">
            <w:pPr>
              <w:rPr>
                <w:rFonts w:cs="Arial"/>
                <w:b/>
                <w:bCs/>
                <w:color w:val="000000"/>
              </w:rPr>
            </w:pPr>
            <w:r w:rsidRPr="002B6415">
              <w:rPr>
                <w:rFonts w:cs="Arial"/>
                <w:b/>
                <w:bCs/>
                <w:color w:val="000000"/>
              </w:rPr>
              <w:t>Description</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1636DA6B" w14:textId="77777777" w:rsidR="00144A6D" w:rsidRPr="002B6415" w:rsidRDefault="00144A6D" w:rsidP="004757EB">
            <w:pPr>
              <w:rPr>
                <w:rFonts w:cs="Arial"/>
                <w:b/>
                <w:bCs/>
                <w:color w:val="000000"/>
              </w:rPr>
            </w:pPr>
            <w:r w:rsidRPr="002B6415">
              <w:rPr>
                <w:rFonts w:cs="Arial"/>
                <w:b/>
                <w:bCs/>
                <w:color w:val="000000"/>
              </w:rPr>
              <w:t>Detailed Meaning</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5166069F" w14:textId="77777777" w:rsidR="00144A6D" w:rsidRPr="002B6415" w:rsidRDefault="00144A6D" w:rsidP="004757EB">
            <w:pPr>
              <w:rPr>
                <w:rFonts w:cs="Arial"/>
                <w:b/>
                <w:bCs/>
                <w:color w:val="000000"/>
              </w:rPr>
            </w:pPr>
            <w:r w:rsidRPr="002B6415">
              <w:rPr>
                <w:rFonts w:cs="Arial"/>
                <w:b/>
                <w:bCs/>
                <w:color w:val="000000"/>
              </w:rPr>
              <w:t>State Encoded</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5218F41A" w14:textId="77777777" w:rsidR="00144A6D" w:rsidRPr="002B6415" w:rsidRDefault="00144A6D" w:rsidP="004757EB">
            <w:pPr>
              <w:rPr>
                <w:rFonts w:cs="Arial"/>
                <w:b/>
                <w:bCs/>
                <w:color w:val="000000"/>
              </w:rPr>
            </w:pPr>
            <w:r w:rsidRPr="002B6415">
              <w:rPr>
                <w:rFonts w:cs="Arial"/>
                <w:b/>
                <w:bCs/>
                <w:color w:val="000000"/>
              </w:rPr>
              <w:t>Transmitters</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22596A54" w14:textId="77777777" w:rsidR="00144A6D" w:rsidRPr="002B6415" w:rsidRDefault="00144A6D" w:rsidP="004757EB">
            <w:pPr>
              <w:rPr>
                <w:rFonts w:cs="Arial"/>
                <w:b/>
                <w:bCs/>
                <w:color w:val="000000"/>
              </w:rPr>
            </w:pPr>
            <w:r w:rsidRPr="002B6415">
              <w:rPr>
                <w:rFonts w:cs="Arial"/>
                <w:b/>
                <w:bCs/>
                <w:color w:val="000000"/>
              </w:rPr>
              <w:t>Signal Receivers</w:t>
            </w:r>
          </w:p>
        </w:tc>
        <w:tc>
          <w:tcPr>
            <w:tcW w:w="537" w:type="pct"/>
            <w:tcBorders>
              <w:top w:val="single" w:sz="4" w:space="0" w:color="auto"/>
              <w:left w:val="nil"/>
              <w:bottom w:val="single" w:sz="4" w:space="0" w:color="auto"/>
              <w:right w:val="single" w:sz="4" w:space="0" w:color="auto"/>
            </w:tcBorders>
            <w:shd w:val="clear" w:color="auto" w:fill="auto"/>
            <w:noWrap/>
            <w:vAlign w:val="center"/>
            <w:hideMark/>
          </w:tcPr>
          <w:p w14:paraId="5B50ED09" w14:textId="77777777" w:rsidR="00144A6D" w:rsidRPr="002B6415" w:rsidRDefault="00144A6D" w:rsidP="004757EB">
            <w:pPr>
              <w:rPr>
                <w:rFonts w:cs="Arial"/>
                <w:b/>
                <w:bCs/>
                <w:color w:val="000000"/>
              </w:rPr>
            </w:pPr>
            <w:r w:rsidRPr="002B6415">
              <w:rPr>
                <w:rFonts w:cs="Arial"/>
                <w:b/>
                <w:bCs/>
                <w:color w:val="000000"/>
              </w:rPr>
              <w:t>Send Type</w:t>
            </w:r>
          </w:p>
        </w:tc>
      </w:tr>
      <w:tr w:rsidR="00144A6D" w:rsidRPr="002B6415" w14:paraId="53BDFD5B" w14:textId="77777777" w:rsidTr="004757EB">
        <w:trPr>
          <w:trHeight w:val="51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ADA716" w14:textId="77777777" w:rsidR="00144A6D" w:rsidRPr="002B6415" w:rsidRDefault="00144A6D" w:rsidP="004757EB">
            <w:pPr>
              <w:rPr>
                <w:rFonts w:cs="Arial"/>
                <w:color w:val="000000"/>
              </w:rPr>
            </w:pPr>
            <w:r w:rsidRPr="002B6415">
              <w:rPr>
                <w:rFonts w:cs="Arial"/>
                <w:color w:val="000000"/>
              </w:rPr>
              <w:t>0x215</w:t>
            </w:r>
          </w:p>
        </w:tc>
        <w:tc>
          <w:tcPr>
            <w:tcW w:w="1520" w:type="pct"/>
            <w:tcBorders>
              <w:top w:val="nil"/>
              <w:left w:val="nil"/>
              <w:bottom w:val="single" w:sz="4" w:space="0" w:color="auto"/>
              <w:right w:val="single" w:sz="4" w:space="0" w:color="auto"/>
            </w:tcBorders>
            <w:shd w:val="clear" w:color="000000" w:fill="C0C0C0"/>
            <w:vAlign w:val="center"/>
            <w:hideMark/>
          </w:tcPr>
          <w:p w14:paraId="76EFD0FA" w14:textId="77777777" w:rsidR="00144A6D" w:rsidRPr="002B6415" w:rsidRDefault="00144A6D" w:rsidP="004757EB">
            <w:pPr>
              <w:rPr>
                <w:rFonts w:cs="Arial"/>
                <w:color w:val="000000"/>
              </w:rPr>
            </w:pPr>
            <w:r w:rsidRPr="002B6415">
              <w:rPr>
                <w:rFonts w:cs="Arial"/>
                <w:color w:val="000000"/>
              </w:rPr>
              <w:t>APIM_Send_Signals_2_HS1</w:t>
            </w:r>
          </w:p>
        </w:tc>
        <w:tc>
          <w:tcPr>
            <w:tcW w:w="705" w:type="pct"/>
            <w:tcBorders>
              <w:top w:val="nil"/>
              <w:left w:val="nil"/>
              <w:bottom w:val="single" w:sz="4" w:space="0" w:color="auto"/>
              <w:right w:val="single" w:sz="4" w:space="0" w:color="auto"/>
            </w:tcBorders>
            <w:shd w:val="clear" w:color="000000" w:fill="C0C0C0"/>
            <w:vAlign w:val="center"/>
            <w:hideMark/>
          </w:tcPr>
          <w:p w14:paraId="69310CCA"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19C498E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262A582B" w14:textId="77777777" w:rsidR="00144A6D" w:rsidRPr="002B6415" w:rsidRDefault="00144A6D" w:rsidP="004757EB">
            <w:pPr>
              <w:rPr>
                <w:rFonts w:cs="Arial"/>
                <w:color w:val="000000"/>
              </w:rPr>
            </w:pPr>
            <w:r w:rsidRPr="002B6415">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41852E55" w14:textId="77777777" w:rsidR="00144A6D" w:rsidRPr="002B6415" w:rsidRDefault="00144A6D" w:rsidP="004757EB">
            <w:pPr>
              <w:rPr>
                <w:rFonts w:cs="Arial"/>
                <w:color w:val="000000"/>
              </w:rPr>
            </w:pPr>
            <w:r w:rsidRPr="002B6415">
              <w:rPr>
                <w:rFonts w:cs="Arial"/>
                <w:color w:val="000000"/>
              </w:rPr>
              <w:t xml:space="preserve">BCM   GENERIC   </w:t>
            </w:r>
            <w:r w:rsidRPr="002B6415">
              <w:rPr>
                <w:rFonts w:cs="Arial"/>
                <w:color w:val="000000"/>
              </w:rPr>
              <w:lastRenderedPageBreak/>
              <w:t xml:space="preserve">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2D4F3C03" w14:textId="77777777" w:rsidR="00144A6D" w:rsidRPr="002B6415" w:rsidRDefault="00144A6D" w:rsidP="004757EB">
            <w:pPr>
              <w:rPr>
                <w:rFonts w:cs="Arial"/>
                <w:color w:val="000000"/>
              </w:rPr>
            </w:pPr>
            <w:r w:rsidRPr="002B6415">
              <w:rPr>
                <w:rFonts w:cs="Arial"/>
                <w:color w:val="000000"/>
              </w:rPr>
              <w:lastRenderedPageBreak/>
              <w:t>NoMsgSend Type</w:t>
            </w:r>
          </w:p>
        </w:tc>
      </w:tr>
      <w:tr w:rsidR="00144A6D" w:rsidRPr="002B6415" w14:paraId="78213CC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AD63BA"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8D79DFB" w14:textId="77777777" w:rsidR="00144A6D" w:rsidRPr="002B6415" w:rsidRDefault="00144A6D" w:rsidP="004757EB">
            <w:pPr>
              <w:rPr>
                <w:rFonts w:cs="Arial"/>
                <w:color w:val="000000"/>
              </w:rPr>
            </w:pPr>
            <w:bookmarkStart w:id="1129" w:name="_Toc114731120"/>
            <w:bookmarkStart w:id="1130" w:name="_Toc114732031"/>
            <w:r w:rsidRPr="002B6415">
              <w:rPr>
                <w:rFonts w:cs="Arial"/>
                <w:color w:val="000000"/>
              </w:rPr>
              <w:t>LghtAmbDrvMde_D_Rq</w:t>
            </w:r>
            <w:bookmarkEnd w:id="1129"/>
            <w:bookmarkEnd w:id="1130"/>
          </w:p>
        </w:tc>
        <w:tc>
          <w:tcPr>
            <w:tcW w:w="705" w:type="pct"/>
            <w:tcBorders>
              <w:top w:val="nil"/>
              <w:left w:val="nil"/>
              <w:bottom w:val="single" w:sz="4" w:space="0" w:color="auto"/>
              <w:right w:val="single" w:sz="4" w:space="0" w:color="auto"/>
            </w:tcBorders>
            <w:shd w:val="clear" w:color="auto" w:fill="auto"/>
            <w:vAlign w:val="center"/>
            <w:hideMark/>
          </w:tcPr>
          <w:p w14:paraId="72D45DA1"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5818D33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6BA3D8" w14:textId="77777777" w:rsidR="00144A6D" w:rsidRPr="002B6415" w:rsidRDefault="00144A6D" w:rsidP="004757EB">
            <w:pPr>
              <w:rPr>
                <w:rFonts w:cs="Arial"/>
                <w:color w:val="000000"/>
              </w:rPr>
            </w:pPr>
            <w:bookmarkStart w:id="1131" w:name="_Toc114731121"/>
            <w:bookmarkStart w:id="1132" w:name="_Toc114732032"/>
            <w:r w:rsidRPr="002B6415">
              <w:rPr>
                <w:rFonts w:cs="Arial"/>
                <w:color w:val="000000"/>
              </w:rPr>
              <w:t>GWM</w:t>
            </w:r>
            <w:bookmarkEnd w:id="1131"/>
            <w:bookmarkEnd w:id="1132"/>
          </w:p>
        </w:tc>
        <w:tc>
          <w:tcPr>
            <w:tcW w:w="705" w:type="pct"/>
            <w:tcBorders>
              <w:top w:val="nil"/>
              <w:left w:val="nil"/>
              <w:bottom w:val="single" w:sz="4" w:space="0" w:color="auto"/>
              <w:right w:val="single" w:sz="4" w:space="0" w:color="auto"/>
            </w:tcBorders>
            <w:shd w:val="clear" w:color="auto" w:fill="auto"/>
            <w:vAlign w:val="center"/>
            <w:hideMark/>
          </w:tcPr>
          <w:p w14:paraId="7B797E84" w14:textId="77777777" w:rsidR="00144A6D" w:rsidRPr="002B6415" w:rsidRDefault="00144A6D" w:rsidP="004757EB">
            <w:pPr>
              <w:rPr>
                <w:rFonts w:cs="Arial"/>
                <w:color w:val="000000"/>
              </w:rPr>
            </w:pPr>
            <w:bookmarkStart w:id="1133" w:name="_Toc114731122"/>
            <w:bookmarkStart w:id="1134" w:name="_Toc114732033"/>
            <w:r w:rsidRPr="002B6415">
              <w:rPr>
                <w:rFonts w:cs="Arial"/>
                <w:color w:val="000000"/>
              </w:rPr>
              <w:t>BCM</w:t>
            </w:r>
            <w:bookmarkEnd w:id="1133"/>
            <w:bookmarkEnd w:id="1134"/>
          </w:p>
        </w:tc>
        <w:tc>
          <w:tcPr>
            <w:tcW w:w="537" w:type="pct"/>
            <w:tcBorders>
              <w:top w:val="nil"/>
              <w:left w:val="nil"/>
              <w:bottom w:val="single" w:sz="4" w:space="0" w:color="auto"/>
              <w:right w:val="single" w:sz="4" w:space="0" w:color="auto"/>
            </w:tcBorders>
            <w:shd w:val="clear" w:color="auto" w:fill="auto"/>
            <w:noWrap/>
            <w:vAlign w:val="center"/>
            <w:hideMark/>
          </w:tcPr>
          <w:p w14:paraId="7EF7811D" w14:textId="77777777" w:rsidR="00144A6D" w:rsidRPr="002B6415" w:rsidRDefault="00144A6D" w:rsidP="004757EB">
            <w:pPr>
              <w:rPr>
                <w:rFonts w:cs="Arial"/>
                <w:color w:val="000000"/>
              </w:rPr>
            </w:pPr>
            <w:bookmarkStart w:id="1135" w:name="_Toc114731123"/>
            <w:bookmarkStart w:id="1136" w:name="_Toc114732034"/>
            <w:r w:rsidRPr="002B6415">
              <w:rPr>
                <w:rFonts w:cs="Arial"/>
                <w:color w:val="000000"/>
              </w:rPr>
              <w:t>No Send Type</w:t>
            </w:r>
            <w:bookmarkEnd w:id="1135"/>
            <w:bookmarkEnd w:id="1136"/>
          </w:p>
        </w:tc>
      </w:tr>
      <w:tr w:rsidR="00144A6D" w:rsidRPr="002B6415" w14:paraId="4D87269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E25994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37508E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BE4AD1C" w14:textId="77777777" w:rsidR="00144A6D" w:rsidRPr="002B6415" w:rsidRDefault="00144A6D" w:rsidP="004757EB">
            <w:pPr>
              <w:rPr>
                <w:rFonts w:cs="Arial"/>
                <w:color w:val="000000"/>
              </w:rPr>
            </w:pPr>
            <w:bookmarkStart w:id="1137" w:name="_Toc114731124"/>
            <w:bookmarkStart w:id="1138" w:name="_Toc114732035"/>
            <w:r w:rsidRPr="002B6415">
              <w:rPr>
                <w:rFonts w:cs="Arial"/>
                <w:color w:val="000000"/>
              </w:rPr>
              <w:t>Null</w:t>
            </w:r>
            <w:bookmarkEnd w:id="1137"/>
            <w:bookmarkEnd w:id="1138"/>
          </w:p>
        </w:tc>
        <w:tc>
          <w:tcPr>
            <w:tcW w:w="466" w:type="pct"/>
            <w:tcBorders>
              <w:top w:val="nil"/>
              <w:left w:val="nil"/>
              <w:bottom w:val="single" w:sz="4" w:space="0" w:color="auto"/>
              <w:right w:val="single" w:sz="4" w:space="0" w:color="auto"/>
            </w:tcBorders>
            <w:shd w:val="clear" w:color="auto" w:fill="auto"/>
            <w:noWrap/>
            <w:vAlign w:val="center"/>
            <w:hideMark/>
          </w:tcPr>
          <w:p w14:paraId="3ED207C7" w14:textId="77777777" w:rsidR="00144A6D" w:rsidRPr="002B6415" w:rsidRDefault="00144A6D" w:rsidP="004757EB">
            <w:pPr>
              <w:rPr>
                <w:rFonts w:cs="Arial"/>
                <w:color w:val="000000"/>
              </w:rPr>
            </w:pPr>
            <w:bookmarkStart w:id="1139" w:name="_Toc114731125"/>
            <w:bookmarkStart w:id="1140" w:name="_Toc114732036"/>
            <w:r w:rsidRPr="002B6415">
              <w:rPr>
                <w:rFonts w:cs="Arial"/>
                <w:color w:val="000000"/>
              </w:rPr>
              <w:t>0x0</w:t>
            </w:r>
            <w:bookmarkEnd w:id="1139"/>
            <w:bookmarkEnd w:id="1140"/>
          </w:p>
        </w:tc>
        <w:tc>
          <w:tcPr>
            <w:tcW w:w="705" w:type="pct"/>
            <w:tcBorders>
              <w:top w:val="nil"/>
              <w:left w:val="nil"/>
              <w:bottom w:val="single" w:sz="4" w:space="0" w:color="auto"/>
              <w:right w:val="single" w:sz="4" w:space="0" w:color="auto"/>
            </w:tcBorders>
            <w:shd w:val="clear" w:color="auto" w:fill="auto"/>
            <w:vAlign w:val="center"/>
            <w:hideMark/>
          </w:tcPr>
          <w:p w14:paraId="1A8139D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A94605E"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941D4A2" w14:textId="77777777" w:rsidR="00144A6D" w:rsidRPr="002B6415" w:rsidRDefault="00144A6D" w:rsidP="004757EB">
            <w:pPr>
              <w:rPr>
                <w:rFonts w:cs="Arial"/>
                <w:color w:val="000000"/>
              </w:rPr>
            </w:pPr>
            <w:r w:rsidRPr="002B6415">
              <w:rPr>
                <w:rFonts w:cs="Arial"/>
                <w:color w:val="000000"/>
              </w:rPr>
              <w:t> </w:t>
            </w:r>
          </w:p>
        </w:tc>
      </w:tr>
      <w:tr w:rsidR="00144A6D" w:rsidRPr="002B6415" w14:paraId="36E00A9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4DF48BD"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4F6601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AD21020" w14:textId="77777777" w:rsidR="00144A6D" w:rsidRPr="002B6415" w:rsidRDefault="00144A6D" w:rsidP="004757EB">
            <w:pPr>
              <w:rPr>
                <w:rFonts w:cs="Arial"/>
                <w:color w:val="000000"/>
              </w:rPr>
            </w:pPr>
            <w:bookmarkStart w:id="1141" w:name="_Toc114731126"/>
            <w:bookmarkStart w:id="1142" w:name="_Toc114732037"/>
            <w:r w:rsidRPr="002B6415">
              <w:rPr>
                <w:rFonts w:cs="Arial"/>
                <w:color w:val="000000"/>
              </w:rPr>
              <w:t>Manual</w:t>
            </w:r>
            <w:bookmarkEnd w:id="1141"/>
            <w:bookmarkEnd w:id="1142"/>
          </w:p>
        </w:tc>
        <w:tc>
          <w:tcPr>
            <w:tcW w:w="466" w:type="pct"/>
            <w:tcBorders>
              <w:top w:val="nil"/>
              <w:left w:val="nil"/>
              <w:bottom w:val="single" w:sz="4" w:space="0" w:color="auto"/>
              <w:right w:val="single" w:sz="4" w:space="0" w:color="auto"/>
            </w:tcBorders>
            <w:shd w:val="clear" w:color="auto" w:fill="auto"/>
            <w:noWrap/>
            <w:vAlign w:val="center"/>
            <w:hideMark/>
          </w:tcPr>
          <w:p w14:paraId="77C1826C" w14:textId="77777777" w:rsidR="00144A6D" w:rsidRPr="002B6415" w:rsidRDefault="00144A6D" w:rsidP="004757EB">
            <w:pPr>
              <w:rPr>
                <w:rFonts w:cs="Arial"/>
                <w:color w:val="000000"/>
              </w:rPr>
            </w:pPr>
            <w:bookmarkStart w:id="1143" w:name="_Toc114731127"/>
            <w:bookmarkStart w:id="1144" w:name="_Toc114732038"/>
            <w:r w:rsidRPr="002B6415">
              <w:rPr>
                <w:rFonts w:cs="Arial"/>
                <w:color w:val="000000"/>
              </w:rPr>
              <w:t>0x1</w:t>
            </w:r>
            <w:bookmarkEnd w:id="1143"/>
            <w:bookmarkEnd w:id="1144"/>
          </w:p>
        </w:tc>
        <w:tc>
          <w:tcPr>
            <w:tcW w:w="705" w:type="pct"/>
            <w:tcBorders>
              <w:top w:val="nil"/>
              <w:left w:val="nil"/>
              <w:bottom w:val="single" w:sz="4" w:space="0" w:color="auto"/>
              <w:right w:val="single" w:sz="4" w:space="0" w:color="auto"/>
            </w:tcBorders>
            <w:shd w:val="clear" w:color="auto" w:fill="auto"/>
            <w:vAlign w:val="center"/>
            <w:hideMark/>
          </w:tcPr>
          <w:p w14:paraId="55B5718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D13178"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06391DF" w14:textId="77777777" w:rsidR="00144A6D" w:rsidRPr="002B6415" w:rsidRDefault="00144A6D" w:rsidP="004757EB">
            <w:pPr>
              <w:rPr>
                <w:rFonts w:cs="Arial"/>
                <w:color w:val="000000"/>
              </w:rPr>
            </w:pPr>
            <w:r w:rsidRPr="002B6415">
              <w:rPr>
                <w:rFonts w:cs="Arial"/>
                <w:color w:val="000000"/>
              </w:rPr>
              <w:t> </w:t>
            </w:r>
          </w:p>
        </w:tc>
      </w:tr>
      <w:tr w:rsidR="00144A6D" w:rsidRPr="002B6415" w14:paraId="128BB4B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C029F4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BA4C2D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D311AA" w14:textId="77777777" w:rsidR="00144A6D" w:rsidRPr="002B6415" w:rsidRDefault="00144A6D" w:rsidP="004757EB">
            <w:pPr>
              <w:rPr>
                <w:rFonts w:cs="Arial"/>
                <w:color w:val="000000"/>
              </w:rPr>
            </w:pPr>
            <w:bookmarkStart w:id="1145" w:name="_Toc114731128"/>
            <w:bookmarkStart w:id="1146" w:name="_Toc114732039"/>
            <w:r w:rsidRPr="002B6415">
              <w:rPr>
                <w:rFonts w:cs="Arial"/>
                <w:color w:val="000000"/>
              </w:rPr>
              <w:t>Automatic</w:t>
            </w:r>
            <w:bookmarkEnd w:id="1145"/>
            <w:bookmarkEnd w:id="1146"/>
          </w:p>
        </w:tc>
        <w:tc>
          <w:tcPr>
            <w:tcW w:w="466" w:type="pct"/>
            <w:tcBorders>
              <w:top w:val="nil"/>
              <w:left w:val="nil"/>
              <w:bottom w:val="single" w:sz="4" w:space="0" w:color="auto"/>
              <w:right w:val="single" w:sz="4" w:space="0" w:color="auto"/>
            </w:tcBorders>
            <w:shd w:val="clear" w:color="auto" w:fill="auto"/>
            <w:noWrap/>
            <w:vAlign w:val="center"/>
            <w:hideMark/>
          </w:tcPr>
          <w:p w14:paraId="2E5967A6" w14:textId="77777777" w:rsidR="00144A6D" w:rsidRPr="002B6415" w:rsidRDefault="00144A6D" w:rsidP="004757EB">
            <w:pPr>
              <w:rPr>
                <w:rFonts w:cs="Arial"/>
                <w:color w:val="000000"/>
              </w:rPr>
            </w:pPr>
            <w:bookmarkStart w:id="1147" w:name="_Toc114731129"/>
            <w:bookmarkStart w:id="1148" w:name="_Toc114732040"/>
            <w:r w:rsidRPr="002B6415">
              <w:rPr>
                <w:rFonts w:cs="Arial"/>
                <w:color w:val="000000"/>
              </w:rPr>
              <w:t>0x2</w:t>
            </w:r>
            <w:bookmarkEnd w:id="1147"/>
            <w:bookmarkEnd w:id="1148"/>
          </w:p>
        </w:tc>
        <w:tc>
          <w:tcPr>
            <w:tcW w:w="705" w:type="pct"/>
            <w:tcBorders>
              <w:top w:val="nil"/>
              <w:left w:val="nil"/>
              <w:bottom w:val="single" w:sz="4" w:space="0" w:color="auto"/>
              <w:right w:val="single" w:sz="4" w:space="0" w:color="auto"/>
            </w:tcBorders>
            <w:shd w:val="clear" w:color="auto" w:fill="auto"/>
            <w:vAlign w:val="center"/>
            <w:hideMark/>
          </w:tcPr>
          <w:p w14:paraId="36EA0A5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9ABC6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A3AF312" w14:textId="77777777" w:rsidR="00144A6D" w:rsidRPr="002B6415" w:rsidRDefault="00144A6D" w:rsidP="004757EB">
            <w:pPr>
              <w:rPr>
                <w:rFonts w:cs="Arial"/>
                <w:color w:val="000000"/>
              </w:rPr>
            </w:pPr>
            <w:r w:rsidRPr="002B6415">
              <w:rPr>
                <w:rFonts w:cs="Arial"/>
                <w:color w:val="000000"/>
              </w:rPr>
              <w:t> </w:t>
            </w:r>
          </w:p>
        </w:tc>
      </w:tr>
      <w:tr w:rsidR="00144A6D" w:rsidRPr="002B6415" w14:paraId="683B09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4A156CF"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C8BF3C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130190" w14:textId="77777777" w:rsidR="00144A6D" w:rsidRPr="002B6415" w:rsidRDefault="00144A6D" w:rsidP="004757EB">
            <w:pPr>
              <w:rPr>
                <w:rFonts w:cs="Arial"/>
                <w:color w:val="000000"/>
              </w:rPr>
            </w:pPr>
            <w:bookmarkStart w:id="1149" w:name="_Toc114731130"/>
            <w:bookmarkStart w:id="1150" w:name="_Toc114732041"/>
            <w:r w:rsidRPr="002B6415">
              <w:rPr>
                <w:rFonts w:cs="Arial"/>
                <w:color w:val="000000"/>
              </w:rPr>
              <w:t>NotUsed</w:t>
            </w:r>
            <w:bookmarkEnd w:id="1149"/>
            <w:bookmarkEnd w:id="1150"/>
          </w:p>
        </w:tc>
        <w:tc>
          <w:tcPr>
            <w:tcW w:w="466" w:type="pct"/>
            <w:tcBorders>
              <w:top w:val="nil"/>
              <w:left w:val="nil"/>
              <w:bottom w:val="single" w:sz="4" w:space="0" w:color="auto"/>
              <w:right w:val="single" w:sz="4" w:space="0" w:color="auto"/>
            </w:tcBorders>
            <w:shd w:val="clear" w:color="auto" w:fill="auto"/>
            <w:noWrap/>
            <w:vAlign w:val="center"/>
            <w:hideMark/>
          </w:tcPr>
          <w:p w14:paraId="242FD1F9" w14:textId="77777777" w:rsidR="00144A6D" w:rsidRPr="002B6415" w:rsidRDefault="00144A6D" w:rsidP="004757EB">
            <w:pPr>
              <w:rPr>
                <w:rFonts w:cs="Arial"/>
                <w:color w:val="000000"/>
              </w:rPr>
            </w:pPr>
            <w:bookmarkStart w:id="1151" w:name="_Toc114731131"/>
            <w:bookmarkStart w:id="1152" w:name="_Toc114732042"/>
            <w:r w:rsidRPr="002B6415">
              <w:rPr>
                <w:rFonts w:cs="Arial"/>
                <w:color w:val="000000"/>
              </w:rPr>
              <w:t>0x3</w:t>
            </w:r>
            <w:bookmarkEnd w:id="1151"/>
            <w:bookmarkEnd w:id="1152"/>
          </w:p>
        </w:tc>
        <w:tc>
          <w:tcPr>
            <w:tcW w:w="705" w:type="pct"/>
            <w:tcBorders>
              <w:top w:val="nil"/>
              <w:left w:val="nil"/>
              <w:bottom w:val="single" w:sz="4" w:space="0" w:color="auto"/>
              <w:right w:val="single" w:sz="4" w:space="0" w:color="auto"/>
            </w:tcBorders>
            <w:shd w:val="clear" w:color="auto" w:fill="auto"/>
            <w:vAlign w:val="center"/>
            <w:hideMark/>
          </w:tcPr>
          <w:p w14:paraId="5996FD3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07D3D4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FA50199" w14:textId="77777777" w:rsidR="00144A6D" w:rsidRPr="002B6415" w:rsidRDefault="00144A6D" w:rsidP="004757EB">
            <w:pPr>
              <w:rPr>
                <w:rFonts w:cs="Arial"/>
                <w:color w:val="000000"/>
              </w:rPr>
            </w:pPr>
            <w:r w:rsidRPr="002B6415">
              <w:rPr>
                <w:rFonts w:cs="Arial"/>
                <w:color w:val="000000"/>
              </w:rPr>
              <w:t> </w:t>
            </w:r>
          </w:p>
        </w:tc>
      </w:tr>
      <w:tr w:rsidR="00144A6D" w:rsidRPr="002B6415" w14:paraId="7BE1422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BE9235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79FD62E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8C8D8EC"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C36797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0DF097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77A493C"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9584F26" w14:textId="77777777" w:rsidR="00144A6D" w:rsidRPr="002B6415" w:rsidRDefault="00144A6D" w:rsidP="004757EB">
            <w:pPr>
              <w:rPr>
                <w:rFonts w:cs="Arial"/>
                <w:color w:val="000000"/>
              </w:rPr>
            </w:pPr>
            <w:r w:rsidRPr="002B6415">
              <w:rPr>
                <w:rFonts w:cs="Arial"/>
                <w:color w:val="000000"/>
              </w:rPr>
              <w:t> </w:t>
            </w:r>
          </w:p>
        </w:tc>
      </w:tr>
      <w:tr w:rsidR="00144A6D" w:rsidRPr="002B6415" w14:paraId="1A0E52D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BB42B8A" w14:textId="77777777" w:rsidR="00144A6D" w:rsidRPr="002B6415" w:rsidRDefault="00144A6D" w:rsidP="004757EB">
            <w:pPr>
              <w:rPr>
                <w:rFonts w:cs="Arial"/>
                <w:color w:val="000000"/>
              </w:rPr>
            </w:pPr>
            <w:r w:rsidRPr="002B6415">
              <w:rPr>
                <w:rFonts w:cs="Arial"/>
                <w:color w:val="000000"/>
              </w:rPr>
              <w:t>0x3BA</w:t>
            </w:r>
          </w:p>
        </w:tc>
        <w:tc>
          <w:tcPr>
            <w:tcW w:w="1520" w:type="pct"/>
            <w:tcBorders>
              <w:top w:val="nil"/>
              <w:left w:val="nil"/>
              <w:bottom w:val="single" w:sz="4" w:space="0" w:color="auto"/>
              <w:right w:val="single" w:sz="4" w:space="0" w:color="auto"/>
            </w:tcBorders>
            <w:shd w:val="clear" w:color="000000" w:fill="C0C0C0"/>
            <w:vAlign w:val="center"/>
            <w:hideMark/>
          </w:tcPr>
          <w:p w14:paraId="19F6FE5D" w14:textId="77777777" w:rsidR="00144A6D" w:rsidRPr="002B6415" w:rsidRDefault="00144A6D" w:rsidP="004757EB">
            <w:pPr>
              <w:rPr>
                <w:rFonts w:cs="Arial"/>
                <w:color w:val="000000"/>
              </w:rPr>
            </w:pPr>
            <w:r w:rsidRPr="002B6415">
              <w:rPr>
                <w:rFonts w:cs="Arial"/>
                <w:color w:val="000000"/>
              </w:rPr>
              <w:t>Body_Info_10</w:t>
            </w:r>
          </w:p>
        </w:tc>
        <w:tc>
          <w:tcPr>
            <w:tcW w:w="705" w:type="pct"/>
            <w:tcBorders>
              <w:top w:val="nil"/>
              <w:left w:val="nil"/>
              <w:bottom w:val="single" w:sz="4" w:space="0" w:color="auto"/>
              <w:right w:val="single" w:sz="4" w:space="0" w:color="auto"/>
            </w:tcBorders>
            <w:shd w:val="clear" w:color="000000" w:fill="C0C0C0"/>
            <w:vAlign w:val="center"/>
            <w:hideMark/>
          </w:tcPr>
          <w:p w14:paraId="3388F639"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285ACAA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3E1CB891" w14:textId="77777777" w:rsidR="00144A6D" w:rsidRPr="002B6415" w:rsidRDefault="00144A6D" w:rsidP="004757EB">
            <w:pPr>
              <w:rPr>
                <w:rFonts w:cs="Arial"/>
                <w:color w:val="000000"/>
              </w:rPr>
            </w:pPr>
            <w:r w:rsidRPr="002B6415">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6EE154FC" w14:textId="77777777" w:rsidR="00144A6D" w:rsidRPr="002B6415" w:rsidRDefault="00144A6D" w:rsidP="004757EB">
            <w:pPr>
              <w:rPr>
                <w:rFonts w:cs="Arial"/>
                <w:color w:val="000000"/>
              </w:rPr>
            </w:pPr>
            <w:r w:rsidRPr="002B6415">
              <w:rPr>
                <w:rFonts w:cs="Arial"/>
                <w:color w:val="000000"/>
              </w:rPr>
              <w:t xml:space="preserve">GWM   </w:t>
            </w:r>
          </w:p>
        </w:tc>
        <w:tc>
          <w:tcPr>
            <w:tcW w:w="537" w:type="pct"/>
            <w:tcBorders>
              <w:top w:val="nil"/>
              <w:left w:val="nil"/>
              <w:bottom w:val="single" w:sz="4" w:space="0" w:color="auto"/>
              <w:right w:val="single" w:sz="4" w:space="0" w:color="auto"/>
            </w:tcBorders>
            <w:shd w:val="clear" w:color="000000" w:fill="C0C0C0"/>
            <w:noWrap/>
            <w:vAlign w:val="center"/>
            <w:hideMark/>
          </w:tcPr>
          <w:p w14:paraId="55863E3B" w14:textId="77777777" w:rsidR="00144A6D" w:rsidRPr="002B6415" w:rsidRDefault="00144A6D" w:rsidP="004757EB">
            <w:pPr>
              <w:rPr>
                <w:rFonts w:cs="Arial"/>
                <w:color w:val="000000"/>
              </w:rPr>
            </w:pPr>
            <w:r w:rsidRPr="002B6415">
              <w:rPr>
                <w:rFonts w:cs="Arial"/>
                <w:color w:val="000000"/>
              </w:rPr>
              <w:t>Event Periodic</w:t>
            </w:r>
          </w:p>
        </w:tc>
      </w:tr>
      <w:tr w:rsidR="00144A6D" w:rsidRPr="002B6415" w14:paraId="067EED0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28D1A8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A3ED899" w14:textId="77777777" w:rsidR="00144A6D" w:rsidRPr="002B6415" w:rsidRDefault="00144A6D" w:rsidP="004757EB">
            <w:pPr>
              <w:rPr>
                <w:rFonts w:cs="Arial"/>
                <w:color w:val="000000"/>
              </w:rPr>
            </w:pPr>
            <w:bookmarkStart w:id="1153" w:name="_Toc114731132"/>
            <w:bookmarkStart w:id="1154" w:name="_Toc114732043"/>
            <w:r w:rsidRPr="002B6415">
              <w:rPr>
                <w:rFonts w:cs="Arial"/>
                <w:color w:val="000000"/>
              </w:rPr>
              <w:t>LghtAmbDrvMde_B_Stat</w:t>
            </w:r>
            <w:bookmarkEnd w:id="1153"/>
            <w:bookmarkEnd w:id="1154"/>
          </w:p>
        </w:tc>
        <w:tc>
          <w:tcPr>
            <w:tcW w:w="705" w:type="pct"/>
            <w:tcBorders>
              <w:top w:val="nil"/>
              <w:left w:val="nil"/>
              <w:bottom w:val="single" w:sz="4" w:space="0" w:color="auto"/>
              <w:right w:val="single" w:sz="4" w:space="0" w:color="auto"/>
            </w:tcBorders>
            <w:shd w:val="clear" w:color="auto" w:fill="auto"/>
            <w:vAlign w:val="center"/>
            <w:hideMark/>
          </w:tcPr>
          <w:p w14:paraId="08084A97"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12230A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B0B661" w14:textId="77777777" w:rsidR="00144A6D" w:rsidRPr="002B6415" w:rsidRDefault="00144A6D" w:rsidP="004757EB">
            <w:pPr>
              <w:rPr>
                <w:rFonts w:cs="Arial"/>
                <w:color w:val="000000"/>
              </w:rPr>
            </w:pPr>
            <w:bookmarkStart w:id="1155" w:name="_Toc114731133"/>
            <w:bookmarkStart w:id="1156" w:name="_Toc114732044"/>
            <w:r w:rsidRPr="002B6415">
              <w:rPr>
                <w:rFonts w:cs="Arial"/>
                <w:color w:val="000000"/>
              </w:rPr>
              <w:t>BCM</w:t>
            </w:r>
            <w:bookmarkEnd w:id="1155"/>
            <w:bookmarkEnd w:id="1156"/>
          </w:p>
        </w:tc>
        <w:tc>
          <w:tcPr>
            <w:tcW w:w="705" w:type="pct"/>
            <w:tcBorders>
              <w:top w:val="nil"/>
              <w:left w:val="nil"/>
              <w:bottom w:val="single" w:sz="4" w:space="0" w:color="auto"/>
              <w:right w:val="single" w:sz="4" w:space="0" w:color="auto"/>
            </w:tcBorders>
            <w:shd w:val="clear" w:color="auto" w:fill="auto"/>
            <w:vAlign w:val="center"/>
            <w:hideMark/>
          </w:tcPr>
          <w:p w14:paraId="315186EC" w14:textId="77777777" w:rsidR="00144A6D" w:rsidRPr="002B6415" w:rsidRDefault="00144A6D" w:rsidP="004757EB">
            <w:pPr>
              <w:rPr>
                <w:rFonts w:cs="Arial"/>
                <w:color w:val="000000"/>
              </w:rPr>
            </w:pPr>
            <w:bookmarkStart w:id="1157" w:name="_Toc114731134"/>
            <w:bookmarkStart w:id="1158" w:name="_Toc114732045"/>
            <w:r w:rsidRPr="002B6415">
              <w:rPr>
                <w:rFonts w:cs="Arial"/>
                <w:color w:val="000000"/>
              </w:rPr>
              <w:t>GWM</w:t>
            </w:r>
            <w:bookmarkEnd w:id="1157"/>
            <w:bookmarkEnd w:id="1158"/>
          </w:p>
        </w:tc>
        <w:tc>
          <w:tcPr>
            <w:tcW w:w="537" w:type="pct"/>
            <w:tcBorders>
              <w:top w:val="nil"/>
              <w:left w:val="nil"/>
              <w:bottom w:val="single" w:sz="4" w:space="0" w:color="auto"/>
              <w:right w:val="single" w:sz="4" w:space="0" w:color="auto"/>
            </w:tcBorders>
            <w:shd w:val="clear" w:color="auto" w:fill="auto"/>
            <w:noWrap/>
            <w:vAlign w:val="center"/>
            <w:hideMark/>
          </w:tcPr>
          <w:p w14:paraId="1FB1E3DA" w14:textId="77777777" w:rsidR="00144A6D" w:rsidRPr="002B6415" w:rsidRDefault="00144A6D" w:rsidP="004757EB">
            <w:pPr>
              <w:rPr>
                <w:rFonts w:cs="Arial"/>
                <w:color w:val="000000"/>
              </w:rPr>
            </w:pPr>
            <w:bookmarkStart w:id="1159" w:name="_Toc114731135"/>
            <w:bookmarkStart w:id="1160" w:name="_Toc114732046"/>
            <w:r w:rsidRPr="002B6415">
              <w:rPr>
                <w:rFonts w:cs="Arial"/>
                <w:color w:val="000000"/>
              </w:rPr>
              <w:t>OnChange</w:t>
            </w:r>
            <w:bookmarkEnd w:id="1159"/>
            <w:bookmarkEnd w:id="1160"/>
          </w:p>
        </w:tc>
      </w:tr>
      <w:tr w:rsidR="00144A6D" w:rsidRPr="002B6415" w14:paraId="561C56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58D0C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04F5AC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5B8739" w14:textId="77777777" w:rsidR="00144A6D" w:rsidRPr="002B6415" w:rsidRDefault="00144A6D" w:rsidP="004757EB">
            <w:pPr>
              <w:rPr>
                <w:rFonts w:cs="Arial"/>
                <w:color w:val="000000"/>
              </w:rPr>
            </w:pPr>
            <w:bookmarkStart w:id="1161" w:name="_Toc114731136"/>
            <w:bookmarkStart w:id="1162" w:name="_Toc114732047"/>
            <w:r w:rsidRPr="002B6415">
              <w:rPr>
                <w:rFonts w:cs="Arial"/>
                <w:color w:val="000000"/>
              </w:rPr>
              <w:t>Manual</w:t>
            </w:r>
            <w:bookmarkEnd w:id="1161"/>
            <w:bookmarkEnd w:id="1162"/>
          </w:p>
        </w:tc>
        <w:tc>
          <w:tcPr>
            <w:tcW w:w="466" w:type="pct"/>
            <w:tcBorders>
              <w:top w:val="nil"/>
              <w:left w:val="nil"/>
              <w:bottom w:val="single" w:sz="4" w:space="0" w:color="auto"/>
              <w:right w:val="single" w:sz="4" w:space="0" w:color="auto"/>
            </w:tcBorders>
            <w:shd w:val="clear" w:color="auto" w:fill="auto"/>
            <w:noWrap/>
            <w:vAlign w:val="center"/>
            <w:hideMark/>
          </w:tcPr>
          <w:p w14:paraId="355F6F3F" w14:textId="77777777" w:rsidR="00144A6D" w:rsidRPr="002B6415" w:rsidRDefault="00144A6D" w:rsidP="004757EB">
            <w:pPr>
              <w:rPr>
                <w:rFonts w:cs="Arial"/>
                <w:color w:val="000000"/>
              </w:rPr>
            </w:pPr>
            <w:bookmarkStart w:id="1163" w:name="_Toc114731137"/>
            <w:bookmarkStart w:id="1164" w:name="_Toc114732048"/>
            <w:r w:rsidRPr="002B6415">
              <w:rPr>
                <w:rFonts w:cs="Arial"/>
                <w:color w:val="000000"/>
              </w:rPr>
              <w:t>0x0</w:t>
            </w:r>
            <w:bookmarkEnd w:id="1163"/>
            <w:bookmarkEnd w:id="1164"/>
          </w:p>
        </w:tc>
        <w:tc>
          <w:tcPr>
            <w:tcW w:w="705" w:type="pct"/>
            <w:tcBorders>
              <w:top w:val="nil"/>
              <w:left w:val="nil"/>
              <w:bottom w:val="single" w:sz="4" w:space="0" w:color="auto"/>
              <w:right w:val="single" w:sz="4" w:space="0" w:color="auto"/>
            </w:tcBorders>
            <w:shd w:val="clear" w:color="auto" w:fill="auto"/>
            <w:vAlign w:val="center"/>
            <w:hideMark/>
          </w:tcPr>
          <w:p w14:paraId="293BA00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F77D63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628886" w14:textId="77777777" w:rsidR="00144A6D" w:rsidRPr="002B6415" w:rsidRDefault="00144A6D" w:rsidP="004757EB">
            <w:pPr>
              <w:rPr>
                <w:rFonts w:cs="Arial"/>
                <w:color w:val="000000"/>
              </w:rPr>
            </w:pPr>
            <w:r w:rsidRPr="002B6415">
              <w:rPr>
                <w:rFonts w:cs="Arial"/>
                <w:color w:val="000000"/>
              </w:rPr>
              <w:t> </w:t>
            </w:r>
          </w:p>
        </w:tc>
      </w:tr>
      <w:tr w:rsidR="00144A6D" w:rsidRPr="002B6415" w14:paraId="2E1D45F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82FFDF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42FAC4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3F1D433" w14:textId="77777777" w:rsidR="00144A6D" w:rsidRPr="002B6415" w:rsidRDefault="00144A6D" w:rsidP="004757EB">
            <w:pPr>
              <w:rPr>
                <w:rFonts w:cs="Arial"/>
                <w:color w:val="000000"/>
              </w:rPr>
            </w:pPr>
            <w:bookmarkStart w:id="1165" w:name="_Toc114731138"/>
            <w:bookmarkStart w:id="1166" w:name="_Toc114732049"/>
            <w:r w:rsidRPr="002B6415">
              <w:rPr>
                <w:rFonts w:cs="Arial"/>
                <w:color w:val="000000"/>
              </w:rPr>
              <w:t>Automatic</w:t>
            </w:r>
            <w:bookmarkEnd w:id="1165"/>
            <w:bookmarkEnd w:id="1166"/>
          </w:p>
        </w:tc>
        <w:tc>
          <w:tcPr>
            <w:tcW w:w="466" w:type="pct"/>
            <w:tcBorders>
              <w:top w:val="nil"/>
              <w:left w:val="nil"/>
              <w:bottom w:val="single" w:sz="4" w:space="0" w:color="auto"/>
              <w:right w:val="single" w:sz="4" w:space="0" w:color="auto"/>
            </w:tcBorders>
            <w:shd w:val="clear" w:color="auto" w:fill="auto"/>
            <w:noWrap/>
            <w:vAlign w:val="center"/>
            <w:hideMark/>
          </w:tcPr>
          <w:p w14:paraId="5F667447" w14:textId="77777777" w:rsidR="00144A6D" w:rsidRPr="002B6415" w:rsidRDefault="00144A6D" w:rsidP="004757EB">
            <w:pPr>
              <w:rPr>
                <w:rFonts w:cs="Arial"/>
                <w:color w:val="000000"/>
              </w:rPr>
            </w:pPr>
            <w:bookmarkStart w:id="1167" w:name="_Toc114731139"/>
            <w:bookmarkStart w:id="1168" w:name="_Toc114732050"/>
            <w:r w:rsidRPr="002B6415">
              <w:rPr>
                <w:rFonts w:cs="Arial"/>
                <w:color w:val="000000"/>
              </w:rPr>
              <w:t>0x1</w:t>
            </w:r>
            <w:bookmarkEnd w:id="1167"/>
            <w:bookmarkEnd w:id="1168"/>
          </w:p>
        </w:tc>
        <w:tc>
          <w:tcPr>
            <w:tcW w:w="705" w:type="pct"/>
            <w:tcBorders>
              <w:top w:val="nil"/>
              <w:left w:val="nil"/>
              <w:bottom w:val="single" w:sz="4" w:space="0" w:color="auto"/>
              <w:right w:val="single" w:sz="4" w:space="0" w:color="auto"/>
            </w:tcBorders>
            <w:shd w:val="clear" w:color="auto" w:fill="auto"/>
            <w:vAlign w:val="center"/>
            <w:hideMark/>
          </w:tcPr>
          <w:p w14:paraId="7887BA2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9FC8B3D"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8765164" w14:textId="77777777" w:rsidR="00144A6D" w:rsidRPr="002B6415" w:rsidRDefault="00144A6D" w:rsidP="004757EB">
            <w:pPr>
              <w:rPr>
                <w:rFonts w:cs="Arial"/>
                <w:color w:val="000000"/>
              </w:rPr>
            </w:pPr>
            <w:r w:rsidRPr="002B6415">
              <w:rPr>
                <w:rFonts w:cs="Arial"/>
                <w:color w:val="000000"/>
              </w:rPr>
              <w:t> </w:t>
            </w:r>
          </w:p>
        </w:tc>
      </w:tr>
      <w:tr w:rsidR="00144A6D" w:rsidRPr="002B6415" w14:paraId="337E80F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410F582"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9A7569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3B1BAF1"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45D927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4C8635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6984D28"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BD4F316" w14:textId="77777777" w:rsidR="00144A6D" w:rsidRPr="002B6415" w:rsidRDefault="00144A6D" w:rsidP="004757EB">
            <w:pPr>
              <w:rPr>
                <w:rFonts w:cs="Arial"/>
                <w:color w:val="000000"/>
              </w:rPr>
            </w:pPr>
            <w:r w:rsidRPr="002B6415">
              <w:rPr>
                <w:rFonts w:cs="Arial"/>
                <w:color w:val="000000"/>
              </w:rPr>
              <w:t> </w:t>
            </w:r>
          </w:p>
        </w:tc>
      </w:tr>
      <w:tr w:rsidR="00144A6D" w:rsidRPr="002B6415" w14:paraId="2551E6E2" w14:textId="77777777" w:rsidTr="004757EB">
        <w:trPr>
          <w:trHeight w:val="51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7273644" w14:textId="77777777" w:rsidR="00144A6D" w:rsidRPr="002B6415" w:rsidRDefault="00144A6D" w:rsidP="004757EB">
            <w:pPr>
              <w:rPr>
                <w:rFonts w:cs="Arial"/>
                <w:color w:val="000000"/>
              </w:rPr>
            </w:pPr>
            <w:r w:rsidRPr="002B6415">
              <w:rPr>
                <w:rFonts w:cs="Arial"/>
                <w:color w:val="000000"/>
              </w:rPr>
              <w:t>0x3DA</w:t>
            </w:r>
          </w:p>
        </w:tc>
        <w:tc>
          <w:tcPr>
            <w:tcW w:w="1520" w:type="pct"/>
            <w:tcBorders>
              <w:top w:val="nil"/>
              <w:left w:val="nil"/>
              <w:bottom w:val="single" w:sz="4" w:space="0" w:color="auto"/>
              <w:right w:val="single" w:sz="4" w:space="0" w:color="auto"/>
            </w:tcBorders>
            <w:shd w:val="clear" w:color="000000" w:fill="C0C0C0"/>
            <w:vAlign w:val="center"/>
            <w:hideMark/>
          </w:tcPr>
          <w:p w14:paraId="565985B3" w14:textId="77777777" w:rsidR="00144A6D" w:rsidRPr="002B6415" w:rsidRDefault="00144A6D" w:rsidP="004757EB">
            <w:pPr>
              <w:rPr>
                <w:rFonts w:cs="Arial"/>
                <w:color w:val="000000"/>
              </w:rPr>
            </w:pPr>
            <w:r w:rsidRPr="002B6415">
              <w:rPr>
                <w:rFonts w:cs="Arial"/>
                <w:color w:val="000000"/>
              </w:rPr>
              <w:t>Personality_APIM_Data3_HS1</w:t>
            </w:r>
          </w:p>
        </w:tc>
        <w:tc>
          <w:tcPr>
            <w:tcW w:w="705" w:type="pct"/>
            <w:tcBorders>
              <w:top w:val="nil"/>
              <w:left w:val="nil"/>
              <w:bottom w:val="single" w:sz="4" w:space="0" w:color="auto"/>
              <w:right w:val="single" w:sz="4" w:space="0" w:color="auto"/>
            </w:tcBorders>
            <w:shd w:val="clear" w:color="000000" w:fill="C0C0C0"/>
            <w:vAlign w:val="center"/>
            <w:hideMark/>
          </w:tcPr>
          <w:p w14:paraId="436B0A4E"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7C7729D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028D7008" w14:textId="77777777" w:rsidR="00144A6D" w:rsidRPr="002B6415" w:rsidRDefault="00144A6D" w:rsidP="004757EB">
            <w:pPr>
              <w:rPr>
                <w:rFonts w:cs="Arial"/>
                <w:color w:val="000000"/>
              </w:rPr>
            </w:pPr>
            <w:r w:rsidRPr="002B6415">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070FA2AD" w14:textId="77777777" w:rsidR="00144A6D" w:rsidRPr="002B6415" w:rsidRDefault="00144A6D" w:rsidP="004757EB">
            <w:pPr>
              <w:rPr>
                <w:rFonts w:cs="Arial"/>
                <w:color w:val="000000"/>
              </w:rPr>
            </w:pPr>
            <w:r w:rsidRPr="002B6415">
              <w:rPr>
                <w:rFonts w:cs="Arial"/>
                <w:color w:val="000000"/>
              </w:rPr>
              <w:t xml:space="preserve">BCM   GENERIC   PACM   </w:t>
            </w:r>
          </w:p>
        </w:tc>
        <w:tc>
          <w:tcPr>
            <w:tcW w:w="537" w:type="pct"/>
            <w:tcBorders>
              <w:top w:val="nil"/>
              <w:left w:val="nil"/>
              <w:bottom w:val="single" w:sz="4" w:space="0" w:color="auto"/>
              <w:right w:val="single" w:sz="4" w:space="0" w:color="auto"/>
            </w:tcBorders>
            <w:shd w:val="clear" w:color="000000" w:fill="C0C0C0"/>
            <w:noWrap/>
            <w:vAlign w:val="center"/>
            <w:hideMark/>
          </w:tcPr>
          <w:p w14:paraId="7DE06A10" w14:textId="77777777" w:rsidR="00144A6D" w:rsidRPr="002B6415" w:rsidRDefault="00144A6D" w:rsidP="004757EB">
            <w:pPr>
              <w:rPr>
                <w:rFonts w:cs="Arial"/>
                <w:color w:val="000000"/>
              </w:rPr>
            </w:pPr>
            <w:r w:rsidRPr="002B6415">
              <w:rPr>
                <w:rFonts w:cs="Arial"/>
                <w:color w:val="000000"/>
              </w:rPr>
              <w:t>NoMsgSend Type</w:t>
            </w:r>
          </w:p>
        </w:tc>
      </w:tr>
      <w:tr w:rsidR="00144A6D" w:rsidRPr="002B6415" w14:paraId="4131744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213393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865635" w14:textId="77777777" w:rsidR="00144A6D" w:rsidRPr="002B6415" w:rsidRDefault="00144A6D" w:rsidP="004757EB">
            <w:pPr>
              <w:rPr>
                <w:rFonts w:cs="Arial"/>
                <w:color w:val="000000"/>
              </w:rPr>
            </w:pPr>
            <w:bookmarkStart w:id="1169" w:name="_Toc114731140"/>
            <w:bookmarkStart w:id="1170" w:name="_Toc114732051"/>
            <w:r w:rsidRPr="002B6415">
              <w:rPr>
                <w:rFonts w:cs="Arial"/>
                <w:color w:val="000000"/>
              </w:rPr>
              <w:t>LightAmbColor_No_Rq</w:t>
            </w:r>
            <w:bookmarkEnd w:id="1169"/>
            <w:bookmarkEnd w:id="1170"/>
          </w:p>
        </w:tc>
        <w:tc>
          <w:tcPr>
            <w:tcW w:w="705" w:type="pct"/>
            <w:tcBorders>
              <w:top w:val="nil"/>
              <w:left w:val="nil"/>
              <w:bottom w:val="single" w:sz="4" w:space="0" w:color="auto"/>
              <w:right w:val="single" w:sz="4" w:space="0" w:color="auto"/>
            </w:tcBorders>
            <w:shd w:val="clear" w:color="auto" w:fill="auto"/>
            <w:vAlign w:val="center"/>
            <w:hideMark/>
          </w:tcPr>
          <w:p w14:paraId="2AA612AF"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0279ED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B055AB9" w14:textId="77777777" w:rsidR="00144A6D" w:rsidRPr="002B6415" w:rsidRDefault="00144A6D" w:rsidP="004757EB">
            <w:pPr>
              <w:rPr>
                <w:rFonts w:cs="Arial"/>
                <w:color w:val="000000"/>
              </w:rPr>
            </w:pPr>
            <w:bookmarkStart w:id="1171" w:name="_Toc114731141"/>
            <w:bookmarkStart w:id="1172" w:name="_Toc114732052"/>
            <w:r w:rsidRPr="002B6415">
              <w:rPr>
                <w:rFonts w:cs="Arial"/>
                <w:color w:val="000000"/>
              </w:rPr>
              <w:t>GWM</w:t>
            </w:r>
            <w:bookmarkEnd w:id="1171"/>
            <w:bookmarkEnd w:id="1172"/>
          </w:p>
        </w:tc>
        <w:tc>
          <w:tcPr>
            <w:tcW w:w="705" w:type="pct"/>
            <w:tcBorders>
              <w:top w:val="nil"/>
              <w:left w:val="nil"/>
              <w:bottom w:val="single" w:sz="4" w:space="0" w:color="auto"/>
              <w:right w:val="single" w:sz="4" w:space="0" w:color="auto"/>
            </w:tcBorders>
            <w:shd w:val="clear" w:color="auto" w:fill="auto"/>
            <w:vAlign w:val="center"/>
            <w:hideMark/>
          </w:tcPr>
          <w:p w14:paraId="27764306" w14:textId="77777777" w:rsidR="00144A6D" w:rsidRPr="002B6415" w:rsidRDefault="00144A6D" w:rsidP="004757EB">
            <w:pPr>
              <w:rPr>
                <w:rFonts w:cs="Arial"/>
                <w:color w:val="000000"/>
              </w:rPr>
            </w:pPr>
            <w:bookmarkStart w:id="1173" w:name="_Toc114731142"/>
            <w:bookmarkStart w:id="1174" w:name="_Toc114732053"/>
            <w:r w:rsidRPr="002B6415">
              <w:rPr>
                <w:rFonts w:cs="Arial"/>
                <w:color w:val="000000"/>
              </w:rPr>
              <w:t>BCM</w:t>
            </w:r>
            <w:bookmarkEnd w:id="1173"/>
            <w:bookmarkEnd w:id="1174"/>
          </w:p>
        </w:tc>
        <w:tc>
          <w:tcPr>
            <w:tcW w:w="537" w:type="pct"/>
            <w:tcBorders>
              <w:top w:val="nil"/>
              <w:left w:val="nil"/>
              <w:bottom w:val="single" w:sz="4" w:space="0" w:color="auto"/>
              <w:right w:val="single" w:sz="4" w:space="0" w:color="auto"/>
            </w:tcBorders>
            <w:shd w:val="clear" w:color="auto" w:fill="auto"/>
            <w:noWrap/>
            <w:vAlign w:val="center"/>
            <w:hideMark/>
          </w:tcPr>
          <w:p w14:paraId="7EF61285" w14:textId="77777777" w:rsidR="00144A6D" w:rsidRPr="002B6415" w:rsidRDefault="00144A6D" w:rsidP="004757EB">
            <w:pPr>
              <w:rPr>
                <w:rFonts w:cs="Arial"/>
                <w:color w:val="000000"/>
              </w:rPr>
            </w:pPr>
            <w:bookmarkStart w:id="1175" w:name="_Toc114731143"/>
            <w:bookmarkStart w:id="1176" w:name="_Toc114732054"/>
            <w:r w:rsidRPr="002B6415">
              <w:rPr>
                <w:rFonts w:cs="Arial"/>
                <w:color w:val="000000"/>
              </w:rPr>
              <w:t>No Send Type</w:t>
            </w:r>
            <w:bookmarkEnd w:id="1175"/>
            <w:bookmarkEnd w:id="1176"/>
          </w:p>
        </w:tc>
      </w:tr>
      <w:tr w:rsidR="00144A6D" w:rsidRPr="002B6415" w14:paraId="4E5575E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1457F8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2398A4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47A766B"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91DE2A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A8D144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14FF26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3138154" w14:textId="77777777" w:rsidR="00144A6D" w:rsidRPr="002B6415" w:rsidRDefault="00144A6D" w:rsidP="004757EB">
            <w:pPr>
              <w:rPr>
                <w:rFonts w:cs="Arial"/>
                <w:color w:val="000000"/>
              </w:rPr>
            </w:pPr>
            <w:r w:rsidRPr="002B6415">
              <w:rPr>
                <w:rFonts w:cs="Arial"/>
                <w:color w:val="000000"/>
              </w:rPr>
              <w:t> </w:t>
            </w:r>
          </w:p>
        </w:tc>
      </w:tr>
      <w:tr w:rsidR="00144A6D" w:rsidRPr="002B6415" w14:paraId="3857D98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F98934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57EB41" w14:textId="77777777" w:rsidR="00144A6D" w:rsidRPr="002B6415" w:rsidRDefault="00144A6D" w:rsidP="004757EB">
            <w:pPr>
              <w:rPr>
                <w:rFonts w:cs="Arial"/>
                <w:color w:val="000000"/>
              </w:rPr>
            </w:pPr>
            <w:bookmarkStart w:id="1177" w:name="_Toc114731144"/>
            <w:bookmarkStart w:id="1178" w:name="_Toc114732055"/>
            <w:r w:rsidRPr="002B6415">
              <w:rPr>
                <w:rFonts w:cs="Arial"/>
                <w:color w:val="000000"/>
              </w:rPr>
              <w:t>LightAmbIntsty_No_Rq</w:t>
            </w:r>
            <w:bookmarkEnd w:id="1177"/>
            <w:bookmarkEnd w:id="1178"/>
          </w:p>
        </w:tc>
        <w:tc>
          <w:tcPr>
            <w:tcW w:w="705" w:type="pct"/>
            <w:tcBorders>
              <w:top w:val="nil"/>
              <w:left w:val="nil"/>
              <w:bottom w:val="single" w:sz="4" w:space="0" w:color="auto"/>
              <w:right w:val="single" w:sz="4" w:space="0" w:color="auto"/>
            </w:tcBorders>
            <w:shd w:val="clear" w:color="auto" w:fill="auto"/>
            <w:vAlign w:val="center"/>
            <w:hideMark/>
          </w:tcPr>
          <w:p w14:paraId="56E9073C"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4C774D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2DA5976" w14:textId="77777777" w:rsidR="00144A6D" w:rsidRPr="002B6415" w:rsidRDefault="00144A6D" w:rsidP="004757EB">
            <w:pPr>
              <w:rPr>
                <w:rFonts w:cs="Arial"/>
                <w:color w:val="000000"/>
              </w:rPr>
            </w:pPr>
            <w:bookmarkStart w:id="1179" w:name="_Toc114731145"/>
            <w:bookmarkStart w:id="1180" w:name="_Toc114732056"/>
            <w:r w:rsidRPr="002B6415">
              <w:rPr>
                <w:rFonts w:cs="Arial"/>
                <w:color w:val="000000"/>
              </w:rPr>
              <w:t>GWM</w:t>
            </w:r>
            <w:bookmarkEnd w:id="1179"/>
            <w:bookmarkEnd w:id="1180"/>
          </w:p>
        </w:tc>
        <w:tc>
          <w:tcPr>
            <w:tcW w:w="705" w:type="pct"/>
            <w:tcBorders>
              <w:top w:val="nil"/>
              <w:left w:val="nil"/>
              <w:bottom w:val="single" w:sz="4" w:space="0" w:color="auto"/>
              <w:right w:val="single" w:sz="4" w:space="0" w:color="auto"/>
            </w:tcBorders>
            <w:shd w:val="clear" w:color="auto" w:fill="auto"/>
            <w:vAlign w:val="center"/>
            <w:hideMark/>
          </w:tcPr>
          <w:p w14:paraId="7DA6D948" w14:textId="77777777" w:rsidR="00144A6D" w:rsidRPr="002B6415" w:rsidRDefault="00144A6D" w:rsidP="004757EB">
            <w:pPr>
              <w:rPr>
                <w:rFonts w:cs="Arial"/>
                <w:color w:val="000000"/>
              </w:rPr>
            </w:pPr>
            <w:bookmarkStart w:id="1181" w:name="_Toc114731146"/>
            <w:bookmarkStart w:id="1182" w:name="_Toc114732057"/>
            <w:r w:rsidRPr="002B6415">
              <w:rPr>
                <w:rFonts w:cs="Arial"/>
                <w:color w:val="000000"/>
              </w:rPr>
              <w:t>BCM</w:t>
            </w:r>
            <w:bookmarkEnd w:id="1181"/>
            <w:bookmarkEnd w:id="1182"/>
          </w:p>
        </w:tc>
        <w:tc>
          <w:tcPr>
            <w:tcW w:w="537" w:type="pct"/>
            <w:tcBorders>
              <w:top w:val="nil"/>
              <w:left w:val="nil"/>
              <w:bottom w:val="single" w:sz="4" w:space="0" w:color="auto"/>
              <w:right w:val="single" w:sz="4" w:space="0" w:color="auto"/>
            </w:tcBorders>
            <w:shd w:val="clear" w:color="auto" w:fill="auto"/>
            <w:noWrap/>
            <w:vAlign w:val="center"/>
            <w:hideMark/>
          </w:tcPr>
          <w:p w14:paraId="04EAA20F" w14:textId="77777777" w:rsidR="00144A6D" w:rsidRPr="002B6415" w:rsidRDefault="00144A6D" w:rsidP="004757EB">
            <w:pPr>
              <w:rPr>
                <w:rFonts w:cs="Arial"/>
                <w:color w:val="000000"/>
              </w:rPr>
            </w:pPr>
            <w:bookmarkStart w:id="1183" w:name="_Toc114731147"/>
            <w:bookmarkStart w:id="1184" w:name="_Toc114732058"/>
            <w:r w:rsidRPr="002B6415">
              <w:rPr>
                <w:rFonts w:cs="Arial"/>
                <w:color w:val="000000"/>
              </w:rPr>
              <w:t>No Send Type</w:t>
            </w:r>
            <w:bookmarkEnd w:id="1183"/>
            <w:bookmarkEnd w:id="1184"/>
          </w:p>
        </w:tc>
      </w:tr>
      <w:tr w:rsidR="00144A6D" w:rsidRPr="002B6415" w14:paraId="60894B6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D405C0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917E99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569064B" w14:textId="77777777" w:rsidR="00144A6D" w:rsidRPr="002B6415" w:rsidRDefault="00144A6D" w:rsidP="004757EB">
            <w:pPr>
              <w:rPr>
                <w:rFonts w:cs="Arial"/>
                <w:color w:val="000000"/>
              </w:rPr>
            </w:pPr>
            <w:bookmarkStart w:id="1185" w:name="_Toc114731148"/>
            <w:bookmarkStart w:id="1186" w:name="_Toc114732059"/>
            <w:r w:rsidRPr="002B6415">
              <w:rPr>
                <w:rFonts w:cs="Arial"/>
                <w:color w:val="000000"/>
              </w:rPr>
              <w:t>Off</w:t>
            </w:r>
            <w:bookmarkEnd w:id="1185"/>
            <w:bookmarkEnd w:id="1186"/>
          </w:p>
        </w:tc>
        <w:tc>
          <w:tcPr>
            <w:tcW w:w="466" w:type="pct"/>
            <w:tcBorders>
              <w:top w:val="nil"/>
              <w:left w:val="nil"/>
              <w:bottom w:val="single" w:sz="4" w:space="0" w:color="auto"/>
              <w:right w:val="single" w:sz="4" w:space="0" w:color="auto"/>
            </w:tcBorders>
            <w:shd w:val="clear" w:color="auto" w:fill="auto"/>
            <w:noWrap/>
            <w:vAlign w:val="center"/>
            <w:hideMark/>
          </w:tcPr>
          <w:p w14:paraId="19234D2E" w14:textId="77777777" w:rsidR="00144A6D" w:rsidRPr="002B6415" w:rsidRDefault="00144A6D" w:rsidP="004757EB">
            <w:pPr>
              <w:rPr>
                <w:rFonts w:cs="Arial"/>
                <w:color w:val="000000"/>
              </w:rPr>
            </w:pPr>
            <w:bookmarkStart w:id="1187" w:name="_Toc114731149"/>
            <w:bookmarkStart w:id="1188" w:name="_Toc114732060"/>
            <w:r w:rsidRPr="002B6415">
              <w:rPr>
                <w:rFonts w:cs="Arial"/>
                <w:color w:val="000000"/>
              </w:rPr>
              <w:t>0x0</w:t>
            </w:r>
            <w:bookmarkEnd w:id="1187"/>
            <w:bookmarkEnd w:id="1188"/>
          </w:p>
        </w:tc>
        <w:tc>
          <w:tcPr>
            <w:tcW w:w="705" w:type="pct"/>
            <w:tcBorders>
              <w:top w:val="nil"/>
              <w:left w:val="nil"/>
              <w:bottom w:val="single" w:sz="4" w:space="0" w:color="auto"/>
              <w:right w:val="single" w:sz="4" w:space="0" w:color="auto"/>
            </w:tcBorders>
            <w:shd w:val="clear" w:color="auto" w:fill="auto"/>
            <w:vAlign w:val="center"/>
            <w:hideMark/>
          </w:tcPr>
          <w:p w14:paraId="7A54A0B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BA5B557"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F2A9B01" w14:textId="77777777" w:rsidR="00144A6D" w:rsidRPr="002B6415" w:rsidRDefault="00144A6D" w:rsidP="004757EB">
            <w:pPr>
              <w:rPr>
                <w:rFonts w:cs="Arial"/>
                <w:color w:val="000000"/>
              </w:rPr>
            </w:pPr>
            <w:r w:rsidRPr="002B6415">
              <w:rPr>
                <w:rFonts w:cs="Arial"/>
                <w:color w:val="000000"/>
              </w:rPr>
              <w:t> </w:t>
            </w:r>
          </w:p>
        </w:tc>
      </w:tr>
      <w:tr w:rsidR="00144A6D" w:rsidRPr="002B6415" w14:paraId="79CBAC6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E1DB629"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4E2084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E646D47"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3DC0FC5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F9D23E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A77BC72"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E854598" w14:textId="77777777" w:rsidR="00144A6D" w:rsidRPr="002B6415" w:rsidRDefault="00144A6D" w:rsidP="004757EB">
            <w:pPr>
              <w:rPr>
                <w:rFonts w:cs="Arial"/>
                <w:color w:val="000000"/>
              </w:rPr>
            </w:pPr>
            <w:r w:rsidRPr="002B6415">
              <w:rPr>
                <w:rFonts w:cs="Arial"/>
                <w:color w:val="000000"/>
              </w:rPr>
              <w:t> </w:t>
            </w:r>
          </w:p>
        </w:tc>
      </w:tr>
      <w:tr w:rsidR="00144A6D" w:rsidRPr="002B6415" w14:paraId="7576D55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5A324D3" w14:textId="77777777" w:rsidR="00144A6D" w:rsidRPr="002B6415" w:rsidRDefault="00144A6D" w:rsidP="004757EB">
            <w:pPr>
              <w:rPr>
                <w:rFonts w:cs="Arial"/>
                <w:color w:val="000000"/>
              </w:rPr>
            </w:pPr>
            <w:r w:rsidRPr="002B6415">
              <w:rPr>
                <w:rFonts w:cs="Arial"/>
                <w:color w:val="000000"/>
              </w:rPr>
              <w:t>0x3E2</w:t>
            </w:r>
          </w:p>
        </w:tc>
        <w:tc>
          <w:tcPr>
            <w:tcW w:w="1520" w:type="pct"/>
            <w:tcBorders>
              <w:top w:val="nil"/>
              <w:left w:val="nil"/>
              <w:bottom w:val="single" w:sz="4" w:space="0" w:color="auto"/>
              <w:right w:val="single" w:sz="4" w:space="0" w:color="auto"/>
            </w:tcBorders>
            <w:shd w:val="clear" w:color="000000" w:fill="C0C0C0"/>
            <w:vAlign w:val="center"/>
            <w:hideMark/>
          </w:tcPr>
          <w:p w14:paraId="2EC867EE" w14:textId="77777777" w:rsidR="00144A6D" w:rsidRPr="002B6415" w:rsidRDefault="00144A6D" w:rsidP="004757EB">
            <w:pPr>
              <w:rPr>
                <w:rFonts w:cs="Arial"/>
                <w:color w:val="000000"/>
              </w:rPr>
            </w:pPr>
            <w:r w:rsidRPr="002B6415">
              <w:rPr>
                <w:rFonts w:cs="Arial"/>
                <w:color w:val="000000"/>
              </w:rPr>
              <w:t>Personality_APIM_Data_HS1</w:t>
            </w:r>
          </w:p>
        </w:tc>
        <w:tc>
          <w:tcPr>
            <w:tcW w:w="705" w:type="pct"/>
            <w:tcBorders>
              <w:top w:val="nil"/>
              <w:left w:val="nil"/>
              <w:bottom w:val="single" w:sz="4" w:space="0" w:color="auto"/>
              <w:right w:val="single" w:sz="4" w:space="0" w:color="auto"/>
            </w:tcBorders>
            <w:shd w:val="clear" w:color="000000" w:fill="C0C0C0"/>
            <w:vAlign w:val="center"/>
            <w:hideMark/>
          </w:tcPr>
          <w:p w14:paraId="5947CE8E"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2CC072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583B871C" w14:textId="77777777" w:rsidR="00144A6D" w:rsidRPr="002B6415" w:rsidRDefault="00144A6D" w:rsidP="004757EB">
            <w:pPr>
              <w:rPr>
                <w:rFonts w:cs="Arial"/>
                <w:color w:val="000000"/>
              </w:rPr>
            </w:pPr>
            <w:r w:rsidRPr="002B6415">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7EBB277E" w14:textId="77777777" w:rsidR="00144A6D" w:rsidRPr="002B6415" w:rsidRDefault="00144A6D" w:rsidP="004757EB">
            <w:pPr>
              <w:rPr>
                <w:rFonts w:cs="Arial"/>
                <w:color w:val="000000"/>
              </w:rPr>
            </w:pPr>
            <w:r w:rsidRPr="002B6415">
              <w:rPr>
                <w:rFonts w:cs="Arial"/>
                <w:color w:val="000000"/>
              </w:rPr>
              <w:t xml:space="preserve">BCM   GENERIC   </w:t>
            </w:r>
          </w:p>
        </w:tc>
        <w:tc>
          <w:tcPr>
            <w:tcW w:w="537" w:type="pct"/>
            <w:tcBorders>
              <w:top w:val="nil"/>
              <w:left w:val="nil"/>
              <w:bottom w:val="single" w:sz="4" w:space="0" w:color="auto"/>
              <w:right w:val="single" w:sz="4" w:space="0" w:color="auto"/>
            </w:tcBorders>
            <w:shd w:val="clear" w:color="000000" w:fill="C0C0C0"/>
            <w:noWrap/>
            <w:vAlign w:val="center"/>
            <w:hideMark/>
          </w:tcPr>
          <w:p w14:paraId="6CE7034F" w14:textId="77777777" w:rsidR="00144A6D" w:rsidRPr="002B6415" w:rsidRDefault="00144A6D" w:rsidP="004757EB">
            <w:pPr>
              <w:rPr>
                <w:rFonts w:cs="Arial"/>
                <w:color w:val="000000"/>
              </w:rPr>
            </w:pPr>
            <w:r w:rsidRPr="002B6415">
              <w:rPr>
                <w:rFonts w:cs="Arial"/>
                <w:color w:val="000000"/>
              </w:rPr>
              <w:t>NoMsgSend Type</w:t>
            </w:r>
          </w:p>
        </w:tc>
      </w:tr>
      <w:tr w:rsidR="00144A6D" w:rsidRPr="002B6415" w14:paraId="2C64A40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E2B31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5FD160E" w14:textId="77777777" w:rsidR="00144A6D" w:rsidRPr="002B6415" w:rsidRDefault="00144A6D" w:rsidP="004757EB">
            <w:pPr>
              <w:rPr>
                <w:rFonts w:cs="Arial"/>
                <w:color w:val="000000"/>
              </w:rPr>
            </w:pPr>
            <w:bookmarkStart w:id="1189" w:name="_Toc114731150"/>
            <w:bookmarkStart w:id="1190" w:name="_Toc114732061"/>
            <w:r w:rsidRPr="002B6415">
              <w:rPr>
                <w:rFonts w:cs="Arial"/>
                <w:color w:val="000000"/>
              </w:rPr>
              <w:t>CtrStkPersIndex_D_Actl</w:t>
            </w:r>
            <w:bookmarkEnd w:id="1189"/>
            <w:bookmarkEnd w:id="1190"/>
          </w:p>
        </w:tc>
        <w:tc>
          <w:tcPr>
            <w:tcW w:w="705" w:type="pct"/>
            <w:tcBorders>
              <w:top w:val="nil"/>
              <w:left w:val="nil"/>
              <w:bottom w:val="single" w:sz="4" w:space="0" w:color="auto"/>
              <w:right w:val="single" w:sz="4" w:space="0" w:color="auto"/>
            </w:tcBorders>
            <w:shd w:val="clear" w:color="auto" w:fill="auto"/>
            <w:vAlign w:val="center"/>
            <w:hideMark/>
          </w:tcPr>
          <w:p w14:paraId="2943E071"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C06223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5BB004" w14:textId="77777777" w:rsidR="00144A6D" w:rsidRPr="002B6415" w:rsidRDefault="00144A6D" w:rsidP="004757EB">
            <w:pPr>
              <w:rPr>
                <w:rFonts w:cs="Arial"/>
                <w:color w:val="000000"/>
              </w:rPr>
            </w:pPr>
            <w:bookmarkStart w:id="1191" w:name="_Toc114731151"/>
            <w:bookmarkStart w:id="1192" w:name="_Toc114732062"/>
            <w:r w:rsidRPr="002B6415">
              <w:rPr>
                <w:rFonts w:cs="Arial"/>
                <w:color w:val="000000"/>
              </w:rPr>
              <w:t>GWM</w:t>
            </w:r>
            <w:bookmarkEnd w:id="1191"/>
            <w:bookmarkEnd w:id="1192"/>
          </w:p>
        </w:tc>
        <w:tc>
          <w:tcPr>
            <w:tcW w:w="705" w:type="pct"/>
            <w:tcBorders>
              <w:top w:val="nil"/>
              <w:left w:val="nil"/>
              <w:bottom w:val="single" w:sz="4" w:space="0" w:color="auto"/>
              <w:right w:val="single" w:sz="4" w:space="0" w:color="auto"/>
            </w:tcBorders>
            <w:shd w:val="clear" w:color="auto" w:fill="auto"/>
            <w:vAlign w:val="center"/>
            <w:hideMark/>
          </w:tcPr>
          <w:p w14:paraId="127C2BA0" w14:textId="77777777" w:rsidR="00144A6D" w:rsidRPr="002B6415" w:rsidRDefault="00144A6D" w:rsidP="004757EB">
            <w:pPr>
              <w:rPr>
                <w:rFonts w:cs="Arial"/>
                <w:color w:val="000000"/>
              </w:rPr>
            </w:pPr>
            <w:bookmarkStart w:id="1193" w:name="_Toc114731152"/>
            <w:bookmarkStart w:id="1194" w:name="_Toc114732063"/>
            <w:r w:rsidRPr="002B6415">
              <w:rPr>
                <w:rFonts w:cs="Arial"/>
                <w:color w:val="000000"/>
              </w:rPr>
              <w:t>BCM</w:t>
            </w:r>
            <w:bookmarkEnd w:id="1193"/>
            <w:bookmarkEnd w:id="1194"/>
          </w:p>
        </w:tc>
        <w:tc>
          <w:tcPr>
            <w:tcW w:w="537" w:type="pct"/>
            <w:tcBorders>
              <w:top w:val="nil"/>
              <w:left w:val="nil"/>
              <w:bottom w:val="single" w:sz="4" w:space="0" w:color="auto"/>
              <w:right w:val="single" w:sz="4" w:space="0" w:color="auto"/>
            </w:tcBorders>
            <w:shd w:val="clear" w:color="auto" w:fill="auto"/>
            <w:noWrap/>
            <w:vAlign w:val="center"/>
            <w:hideMark/>
          </w:tcPr>
          <w:p w14:paraId="40A24602" w14:textId="77777777" w:rsidR="00144A6D" w:rsidRPr="002B6415" w:rsidRDefault="00144A6D" w:rsidP="004757EB">
            <w:pPr>
              <w:rPr>
                <w:rFonts w:cs="Arial"/>
                <w:color w:val="000000"/>
              </w:rPr>
            </w:pPr>
            <w:bookmarkStart w:id="1195" w:name="_Toc114731153"/>
            <w:bookmarkStart w:id="1196" w:name="_Toc114732064"/>
            <w:r w:rsidRPr="002B6415">
              <w:rPr>
                <w:rFonts w:cs="Arial"/>
                <w:color w:val="000000"/>
              </w:rPr>
              <w:t>No Send Type</w:t>
            </w:r>
            <w:bookmarkEnd w:id="1195"/>
            <w:bookmarkEnd w:id="1196"/>
          </w:p>
        </w:tc>
      </w:tr>
      <w:tr w:rsidR="00144A6D" w:rsidRPr="002B6415" w14:paraId="06D075F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BF475B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C54753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F20F434" w14:textId="77777777" w:rsidR="00144A6D" w:rsidRPr="002B6415" w:rsidRDefault="00144A6D" w:rsidP="004757EB">
            <w:pPr>
              <w:rPr>
                <w:rFonts w:cs="Arial"/>
                <w:color w:val="000000"/>
              </w:rPr>
            </w:pPr>
            <w:bookmarkStart w:id="1197" w:name="_Toc114731154"/>
            <w:bookmarkStart w:id="1198" w:name="_Toc114732065"/>
            <w:r w:rsidRPr="002B6415">
              <w:rPr>
                <w:rFonts w:cs="Arial"/>
                <w:color w:val="000000"/>
              </w:rPr>
              <w:t>PERS_1</w:t>
            </w:r>
            <w:bookmarkEnd w:id="1197"/>
            <w:bookmarkEnd w:id="1198"/>
          </w:p>
        </w:tc>
        <w:tc>
          <w:tcPr>
            <w:tcW w:w="466" w:type="pct"/>
            <w:tcBorders>
              <w:top w:val="nil"/>
              <w:left w:val="nil"/>
              <w:bottom w:val="single" w:sz="4" w:space="0" w:color="auto"/>
              <w:right w:val="single" w:sz="4" w:space="0" w:color="auto"/>
            </w:tcBorders>
            <w:shd w:val="clear" w:color="auto" w:fill="auto"/>
            <w:noWrap/>
            <w:vAlign w:val="center"/>
            <w:hideMark/>
          </w:tcPr>
          <w:p w14:paraId="1E453E18" w14:textId="77777777" w:rsidR="00144A6D" w:rsidRPr="002B6415" w:rsidRDefault="00144A6D" w:rsidP="004757EB">
            <w:pPr>
              <w:rPr>
                <w:rFonts w:cs="Arial"/>
                <w:color w:val="000000"/>
              </w:rPr>
            </w:pPr>
            <w:bookmarkStart w:id="1199" w:name="_Toc114731155"/>
            <w:bookmarkStart w:id="1200" w:name="_Toc114732066"/>
            <w:r w:rsidRPr="002B6415">
              <w:rPr>
                <w:rFonts w:cs="Arial"/>
                <w:color w:val="000000"/>
              </w:rPr>
              <w:t>0x0</w:t>
            </w:r>
            <w:bookmarkEnd w:id="1199"/>
            <w:bookmarkEnd w:id="1200"/>
          </w:p>
        </w:tc>
        <w:tc>
          <w:tcPr>
            <w:tcW w:w="705" w:type="pct"/>
            <w:tcBorders>
              <w:top w:val="nil"/>
              <w:left w:val="nil"/>
              <w:bottom w:val="single" w:sz="4" w:space="0" w:color="auto"/>
              <w:right w:val="single" w:sz="4" w:space="0" w:color="auto"/>
            </w:tcBorders>
            <w:shd w:val="clear" w:color="auto" w:fill="auto"/>
            <w:vAlign w:val="center"/>
            <w:hideMark/>
          </w:tcPr>
          <w:p w14:paraId="616BD1F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62FA3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0264275" w14:textId="77777777" w:rsidR="00144A6D" w:rsidRPr="002B6415" w:rsidRDefault="00144A6D" w:rsidP="004757EB">
            <w:pPr>
              <w:rPr>
                <w:rFonts w:cs="Arial"/>
                <w:color w:val="000000"/>
              </w:rPr>
            </w:pPr>
            <w:r w:rsidRPr="002B6415">
              <w:rPr>
                <w:rFonts w:cs="Arial"/>
                <w:color w:val="000000"/>
              </w:rPr>
              <w:t> </w:t>
            </w:r>
          </w:p>
        </w:tc>
      </w:tr>
      <w:tr w:rsidR="00144A6D" w:rsidRPr="002B6415" w14:paraId="71244C2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64A8FE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57E439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7F4C391" w14:textId="77777777" w:rsidR="00144A6D" w:rsidRPr="002B6415" w:rsidRDefault="00144A6D" w:rsidP="004757EB">
            <w:pPr>
              <w:rPr>
                <w:rFonts w:cs="Arial"/>
                <w:color w:val="000000"/>
              </w:rPr>
            </w:pPr>
            <w:bookmarkStart w:id="1201" w:name="_Toc114731156"/>
            <w:bookmarkStart w:id="1202" w:name="_Toc114732067"/>
            <w:r w:rsidRPr="002B6415">
              <w:rPr>
                <w:rFonts w:cs="Arial"/>
                <w:color w:val="000000"/>
              </w:rPr>
              <w:t>PERS_2</w:t>
            </w:r>
            <w:bookmarkEnd w:id="1201"/>
            <w:bookmarkEnd w:id="1202"/>
          </w:p>
        </w:tc>
        <w:tc>
          <w:tcPr>
            <w:tcW w:w="466" w:type="pct"/>
            <w:tcBorders>
              <w:top w:val="nil"/>
              <w:left w:val="nil"/>
              <w:bottom w:val="single" w:sz="4" w:space="0" w:color="auto"/>
              <w:right w:val="single" w:sz="4" w:space="0" w:color="auto"/>
            </w:tcBorders>
            <w:shd w:val="clear" w:color="auto" w:fill="auto"/>
            <w:noWrap/>
            <w:vAlign w:val="center"/>
            <w:hideMark/>
          </w:tcPr>
          <w:p w14:paraId="53FF49F2" w14:textId="77777777" w:rsidR="00144A6D" w:rsidRPr="002B6415" w:rsidRDefault="00144A6D" w:rsidP="004757EB">
            <w:pPr>
              <w:rPr>
                <w:rFonts w:cs="Arial"/>
                <w:color w:val="000000"/>
              </w:rPr>
            </w:pPr>
            <w:bookmarkStart w:id="1203" w:name="_Toc114731157"/>
            <w:bookmarkStart w:id="1204" w:name="_Toc114732068"/>
            <w:r w:rsidRPr="002B6415">
              <w:rPr>
                <w:rFonts w:cs="Arial"/>
                <w:color w:val="000000"/>
              </w:rPr>
              <w:t>0x1</w:t>
            </w:r>
            <w:bookmarkEnd w:id="1203"/>
            <w:bookmarkEnd w:id="1204"/>
          </w:p>
        </w:tc>
        <w:tc>
          <w:tcPr>
            <w:tcW w:w="705" w:type="pct"/>
            <w:tcBorders>
              <w:top w:val="nil"/>
              <w:left w:val="nil"/>
              <w:bottom w:val="single" w:sz="4" w:space="0" w:color="auto"/>
              <w:right w:val="single" w:sz="4" w:space="0" w:color="auto"/>
            </w:tcBorders>
            <w:shd w:val="clear" w:color="auto" w:fill="auto"/>
            <w:vAlign w:val="center"/>
            <w:hideMark/>
          </w:tcPr>
          <w:p w14:paraId="03C4B29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031C80"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E691A58" w14:textId="77777777" w:rsidR="00144A6D" w:rsidRPr="002B6415" w:rsidRDefault="00144A6D" w:rsidP="004757EB">
            <w:pPr>
              <w:rPr>
                <w:rFonts w:cs="Arial"/>
                <w:color w:val="000000"/>
              </w:rPr>
            </w:pPr>
            <w:r w:rsidRPr="002B6415">
              <w:rPr>
                <w:rFonts w:cs="Arial"/>
                <w:color w:val="000000"/>
              </w:rPr>
              <w:t> </w:t>
            </w:r>
          </w:p>
        </w:tc>
      </w:tr>
      <w:tr w:rsidR="00144A6D" w:rsidRPr="002B6415" w14:paraId="69C8E27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88A582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E63831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A8DD6D" w14:textId="77777777" w:rsidR="00144A6D" w:rsidRPr="002B6415" w:rsidRDefault="00144A6D" w:rsidP="004757EB">
            <w:pPr>
              <w:rPr>
                <w:rFonts w:cs="Arial"/>
                <w:color w:val="000000"/>
              </w:rPr>
            </w:pPr>
            <w:bookmarkStart w:id="1205" w:name="_Toc114731158"/>
            <w:bookmarkStart w:id="1206" w:name="_Toc114732069"/>
            <w:r w:rsidRPr="002B6415">
              <w:rPr>
                <w:rFonts w:cs="Arial"/>
                <w:color w:val="000000"/>
              </w:rPr>
              <w:t>PERS_3</w:t>
            </w:r>
            <w:bookmarkEnd w:id="1205"/>
            <w:bookmarkEnd w:id="1206"/>
          </w:p>
        </w:tc>
        <w:tc>
          <w:tcPr>
            <w:tcW w:w="466" w:type="pct"/>
            <w:tcBorders>
              <w:top w:val="nil"/>
              <w:left w:val="nil"/>
              <w:bottom w:val="single" w:sz="4" w:space="0" w:color="auto"/>
              <w:right w:val="single" w:sz="4" w:space="0" w:color="auto"/>
            </w:tcBorders>
            <w:shd w:val="clear" w:color="auto" w:fill="auto"/>
            <w:noWrap/>
            <w:vAlign w:val="center"/>
            <w:hideMark/>
          </w:tcPr>
          <w:p w14:paraId="5B4370CB" w14:textId="77777777" w:rsidR="00144A6D" w:rsidRPr="002B6415" w:rsidRDefault="00144A6D" w:rsidP="004757EB">
            <w:pPr>
              <w:rPr>
                <w:rFonts w:cs="Arial"/>
                <w:color w:val="000000"/>
              </w:rPr>
            </w:pPr>
            <w:bookmarkStart w:id="1207" w:name="_Toc114731159"/>
            <w:bookmarkStart w:id="1208" w:name="_Toc114732070"/>
            <w:r w:rsidRPr="002B6415">
              <w:rPr>
                <w:rFonts w:cs="Arial"/>
                <w:color w:val="000000"/>
              </w:rPr>
              <w:t>0x2</w:t>
            </w:r>
            <w:bookmarkEnd w:id="1207"/>
            <w:bookmarkEnd w:id="1208"/>
          </w:p>
        </w:tc>
        <w:tc>
          <w:tcPr>
            <w:tcW w:w="705" w:type="pct"/>
            <w:tcBorders>
              <w:top w:val="nil"/>
              <w:left w:val="nil"/>
              <w:bottom w:val="single" w:sz="4" w:space="0" w:color="auto"/>
              <w:right w:val="single" w:sz="4" w:space="0" w:color="auto"/>
            </w:tcBorders>
            <w:shd w:val="clear" w:color="auto" w:fill="auto"/>
            <w:vAlign w:val="center"/>
            <w:hideMark/>
          </w:tcPr>
          <w:p w14:paraId="454AFF8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93A9BF6"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87E211C" w14:textId="77777777" w:rsidR="00144A6D" w:rsidRPr="002B6415" w:rsidRDefault="00144A6D" w:rsidP="004757EB">
            <w:pPr>
              <w:rPr>
                <w:rFonts w:cs="Arial"/>
                <w:color w:val="000000"/>
              </w:rPr>
            </w:pPr>
            <w:r w:rsidRPr="002B6415">
              <w:rPr>
                <w:rFonts w:cs="Arial"/>
                <w:color w:val="000000"/>
              </w:rPr>
              <w:t> </w:t>
            </w:r>
          </w:p>
        </w:tc>
      </w:tr>
      <w:tr w:rsidR="00144A6D" w:rsidRPr="002B6415" w14:paraId="299C731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AA60C3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F303B6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64B86F" w14:textId="77777777" w:rsidR="00144A6D" w:rsidRPr="002B6415" w:rsidRDefault="00144A6D" w:rsidP="004757EB">
            <w:pPr>
              <w:rPr>
                <w:rFonts w:cs="Arial"/>
                <w:color w:val="000000"/>
              </w:rPr>
            </w:pPr>
            <w:bookmarkStart w:id="1209" w:name="_Toc114731160"/>
            <w:bookmarkStart w:id="1210" w:name="_Toc114732071"/>
            <w:r w:rsidRPr="002B6415">
              <w:rPr>
                <w:rFonts w:cs="Arial"/>
                <w:color w:val="000000"/>
              </w:rPr>
              <w:t>PERS_4</w:t>
            </w:r>
            <w:bookmarkEnd w:id="1209"/>
            <w:bookmarkEnd w:id="1210"/>
          </w:p>
        </w:tc>
        <w:tc>
          <w:tcPr>
            <w:tcW w:w="466" w:type="pct"/>
            <w:tcBorders>
              <w:top w:val="nil"/>
              <w:left w:val="nil"/>
              <w:bottom w:val="single" w:sz="4" w:space="0" w:color="auto"/>
              <w:right w:val="single" w:sz="4" w:space="0" w:color="auto"/>
            </w:tcBorders>
            <w:shd w:val="clear" w:color="auto" w:fill="auto"/>
            <w:noWrap/>
            <w:vAlign w:val="center"/>
            <w:hideMark/>
          </w:tcPr>
          <w:p w14:paraId="7B04737B" w14:textId="77777777" w:rsidR="00144A6D" w:rsidRPr="002B6415" w:rsidRDefault="00144A6D" w:rsidP="004757EB">
            <w:pPr>
              <w:rPr>
                <w:rFonts w:cs="Arial"/>
                <w:color w:val="000000"/>
              </w:rPr>
            </w:pPr>
            <w:bookmarkStart w:id="1211" w:name="_Toc114731161"/>
            <w:bookmarkStart w:id="1212" w:name="_Toc114732072"/>
            <w:r w:rsidRPr="002B6415">
              <w:rPr>
                <w:rFonts w:cs="Arial"/>
                <w:color w:val="000000"/>
              </w:rPr>
              <w:t>0x3</w:t>
            </w:r>
            <w:bookmarkEnd w:id="1211"/>
            <w:bookmarkEnd w:id="1212"/>
          </w:p>
        </w:tc>
        <w:tc>
          <w:tcPr>
            <w:tcW w:w="705" w:type="pct"/>
            <w:tcBorders>
              <w:top w:val="nil"/>
              <w:left w:val="nil"/>
              <w:bottom w:val="single" w:sz="4" w:space="0" w:color="auto"/>
              <w:right w:val="single" w:sz="4" w:space="0" w:color="auto"/>
            </w:tcBorders>
            <w:shd w:val="clear" w:color="auto" w:fill="auto"/>
            <w:vAlign w:val="center"/>
            <w:hideMark/>
          </w:tcPr>
          <w:p w14:paraId="74CF2AD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AAC8A26"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83CA540" w14:textId="77777777" w:rsidR="00144A6D" w:rsidRPr="002B6415" w:rsidRDefault="00144A6D" w:rsidP="004757EB">
            <w:pPr>
              <w:rPr>
                <w:rFonts w:cs="Arial"/>
                <w:color w:val="000000"/>
              </w:rPr>
            </w:pPr>
            <w:r w:rsidRPr="002B6415">
              <w:rPr>
                <w:rFonts w:cs="Arial"/>
                <w:color w:val="000000"/>
              </w:rPr>
              <w:t> </w:t>
            </w:r>
          </w:p>
        </w:tc>
      </w:tr>
      <w:tr w:rsidR="00144A6D" w:rsidRPr="002B6415" w14:paraId="0986A10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1F860AB"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0A1711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7D3C14" w14:textId="77777777" w:rsidR="00144A6D" w:rsidRPr="002B6415" w:rsidRDefault="00144A6D" w:rsidP="004757EB">
            <w:pPr>
              <w:rPr>
                <w:rFonts w:cs="Arial"/>
                <w:color w:val="000000"/>
              </w:rPr>
            </w:pPr>
            <w:bookmarkStart w:id="1213" w:name="_Toc114731162"/>
            <w:bookmarkStart w:id="1214" w:name="_Toc114732073"/>
            <w:r w:rsidRPr="002B6415">
              <w:rPr>
                <w:rFonts w:cs="Arial"/>
                <w:color w:val="000000"/>
              </w:rPr>
              <w:t>Vehicle</w:t>
            </w:r>
            <w:bookmarkEnd w:id="1213"/>
            <w:bookmarkEnd w:id="1214"/>
          </w:p>
        </w:tc>
        <w:tc>
          <w:tcPr>
            <w:tcW w:w="466" w:type="pct"/>
            <w:tcBorders>
              <w:top w:val="nil"/>
              <w:left w:val="nil"/>
              <w:bottom w:val="single" w:sz="4" w:space="0" w:color="auto"/>
              <w:right w:val="single" w:sz="4" w:space="0" w:color="auto"/>
            </w:tcBorders>
            <w:shd w:val="clear" w:color="auto" w:fill="auto"/>
            <w:noWrap/>
            <w:vAlign w:val="center"/>
            <w:hideMark/>
          </w:tcPr>
          <w:p w14:paraId="5B769D3C" w14:textId="77777777" w:rsidR="00144A6D" w:rsidRPr="002B6415" w:rsidRDefault="00144A6D" w:rsidP="004757EB">
            <w:pPr>
              <w:rPr>
                <w:rFonts w:cs="Arial"/>
                <w:color w:val="000000"/>
              </w:rPr>
            </w:pPr>
            <w:bookmarkStart w:id="1215" w:name="_Toc114731163"/>
            <w:bookmarkStart w:id="1216" w:name="_Toc114732074"/>
            <w:r w:rsidRPr="002B6415">
              <w:rPr>
                <w:rFonts w:cs="Arial"/>
                <w:color w:val="000000"/>
              </w:rPr>
              <w:t>0x4</w:t>
            </w:r>
            <w:bookmarkEnd w:id="1215"/>
            <w:bookmarkEnd w:id="1216"/>
          </w:p>
        </w:tc>
        <w:tc>
          <w:tcPr>
            <w:tcW w:w="705" w:type="pct"/>
            <w:tcBorders>
              <w:top w:val="nil"/>
              <w:left w:val="nil"/>
              <w:bottom w:val="single" w:sz="4" w:space="0" w:color="auto"/>
              <w:right w:val="single" w:sz="4" w:space="0" w:color="auto"/>
            </w:tcBorders>
            <w:shd w:val="clear" w:color="auto" w:fill="auto"/>
            <w:vAlign w:val="center"/>
            <w:hideMark/>
          </w:tcPr>
          <w:p w14:paraId="707AFC0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24AF8E"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F6FA7D6" w14:textId="77777777" w:rsidR="00144A6D" w:rsidRPr="002B6415" w:rsidRDefault="00144A6D" w:rsidP="004757EB">
            <w:pPr>
              <w:rPr>
                <w:rFonts w:cs="Arial"/>
                <w:color w:val="000000"/>
              </w:rPr>
            </w:pPr>
            <w:r w:rsidRPr="002B6415">
              <w:rPr>
                <w:rFonts w:cs="Arial"/>
                <w:color w:val="000000"/>
              </w:rPr>
              <w:t> </w:t>
            </w:r>
          </w:p>
        </w:tc>
      </w:tr>
      <w:tr w:rsidR="00144A6D" w:rsidRPr="002B6415" w14:paraId="19FAF60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DB31D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01347A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B120B3" w14:textId="77777777" w:rsidR="00144A6D" w:rsidRPr="002B6415" w:rsidRDefault="00144A6D" w:rsidP="004757EB">
            <w:pPr>
              <w:rPr>
                <w:rFonts w:cs="Arial"/>
                <w:color w:val="000000"/>
              </w:rPr>
            </w:pPr>
            <w:bookmarkStart w:id="1217" w:name="_Toc114731164"/>
            <w:bookmarkStart w:id="1218" w:name="_Toc114732075"/>
            <w:r w:rsidRPr="002B6415">
              <w:rPr>
                <w:rFonts w:cs="Arial"/>
                <w:color w:val="000000"/>
              </w:rPr>
              <w:t>Unused_1</w:t>
            </w:r>
            <w:bookmarkEnd w:id="1217"/>
            <w:bookmarkEnd w:id="1218"/>
          </w:p>
        </w:tc>
        <w:tc>
          <w:tcPr>
            <w:tcW w:w="466" w:type="pct"/>
            <w:tcBorders>
              <w:top w:val="nil"/>
              <w:left w:val="nil"/>
              <w:bottom w:val="single" w:sz="4" w:space="0" w:color="auto"/>
              <w:right w:val="single" w:sz="4" w:space="0" w:color="auto"/>
            </w:tcBorders>
            <w:shd w:val="clear" w:color="auto" w:fill="auto"/>
            <w:noWrap/>
            <w:vAlign w:val="center"/>
            <w:hideMark/>
          </w:tcPr>
          <w:p w14:paraId="3C4021A2" w14:textId="77777777" w:rsidR="00144A6D" w:rsidRPr="002B6415" w:rsidRDefault="00144A6D" w:rsidP="004757EB">
            <w:pPr>
              <w:rPr>
                <w:rFonts w:cs="Arial"/>
                <w:color w:val="000000"/>
              </w:rPr>
            </w:pPr>
            <w:bookmarkStart w:id="1219" w:name="_Toc114731165"/>
            <w:bookmarkStart w:id="1220" w:name="_Toc114732076"/>
            <w:r w:rsidRPr="002B6415">
              <w:rPr>
                <w:rFonts w:cs="Arial"/>
                <w:color w:val="000000"/>
              </w:rPr>
              <w:t>0x5</w:t>
            </w:r>
            <w:bookmarkEnd w:id="1219"/>
            <w:bookmarkEnd w:id="1220"/>
          </w:p>
        </w:tc>
        <w:tc>
          <w:tcPr>
            <w:tcW w:w="705" w:type="pct"/>
            <w:tcBorders>
              <w:top w:val="nil"/>
              <w:left w:val="nil"/>
              <w:bottom w:val="single" w:sz="4" w:space="0" w:color="auto"/>
              <w:right w:val="single" w:sz="4" w:space="0" w:color="auto"/>
            </w:tcBorders>
            <w:shd w:val="clear" w:color="auto" w:fill="auto"/>
            <w:vAlign w:val="center"/>
            <w:hideMark/>
          </w:tcPr>
          <w:p w14:paraId="03571CF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FE224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37566F1" w14:textId="77777777" w:rsidR="00144A6D" w:rsidRPr="002B6415" w:rsidRDefault="00144A6D" w:rsidP="004757EB">
            <w:pPr>
              <w:rPr>
                <w:rFonts w:cs="Arial"/>
                <w:color w:val="000000"/>
              </w:rPr>
            </w:pPr>
            <w:r w:rsidRPr="002B6415">
              <w:rPr>
                <w:rFonts w:cs="Arial"/>
                <w:color w:val="000000"/>
              </w:rPr>
              <w:t> </w:t>
            </w:r>
          </w:p>
        </w:tc>
      </w:tr>
      <w:tr w:rsidR="00144A6D" w:rsidRPr="002B6415" w14:paraId="116E242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BD598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A1FD0C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19A3CFC" w14:textId="77777777" w:rsidR="00144A6D" w:rsidRPr="002B6415" w:rsidRDefault="00144A6D" w:rsidP="004757EB">
            <w:pPr>
              <w:rPr>
                <w:rFonts w:cs="Arial"/>
                <w:color w:val="000000"/>
              </w:rPr>
            </w:pPr>
            <w:bookmarkStart w:id="1221" w:name="_Toc114731166"/>
            <w:bookmarkStart w:id="1222" w:name="_Toc114732077"/>
            <w:r w:rsidRPr="002B6415">
              <w:rPr>
                <w:rFonts w:cs="Arial"/>
                <w:color w:val="000000"/>
              </w:rPr>
              <w:t>Unused_2</w:t>
            </w:r>
            <w:bookmarkEnd w:id="1221"/>
            <w:bookmarkEnd w:id="1222"/>
          </w:p>
        </w:tc>
        <w:tc>
          <w:tcPr>
            <w:tcW w:w="466" w:type="pct"/>
            <w:tcBorders>
              <w:top w:val="nil"/>
              <w:left w:val="nil"/>
              <w:bottom w:val="single" w:sz="4" w:space="0" w:color="auto"/>
              <w:right w:val="single" w:sz="4" w:space="0" w:color="auto"/>
            </w:tcBorders>
            <w:shd w:val="clear" w:color="auto" w:fill="auto"/>
            <w:noWrap/>
            <w:vAlign w:val="center"/>
            <w:hideMark/>
          </w:tcPr>
          <w:p w14:paraId="45227AB2" w14:textId="77777777" w:rsidR="00144A6D" w:rsidRPr="002B6415" w:rsidRDefault="00144A6D" w:rsidP="004757EB">
            <w:pPr>
              <w:rPr>
                <w:rFonts w:cs="Arial"/>
                <w:color w:val="000000"/>
              </w:rPr>
            </w:pPr>
            <w:bookmarkStart w:id="1223" w:name="_Toc114731167"/>
            <w:bookmarkStart w:id="1224" w:name="_Toc114732078"/>
            <w:r w:rsidRPr="002B6415">
              <w:rPr>
                <w:rFonts w:cs="Arial"/>
                <w:color w:val="000000"/>
              </w:rPr>
              <w:t>0x6</w:t>
            </w:r>
            <w:bookmarkEnd w:id="1223"/>
            <w:bookmarkEnd w:id="1224"/>
          </w:p>
        </w:tc>
        <w:tc>
          <w:tcPr>
            <w:tcW w:w="705" w:type="pct"/>
            <w:tcBorders>
              <w:top w:val="nil"/>
              <w:left w:val="nil"/>
              <w:bottom w:val="single" w:sz="4" w:space="0" w:color="auto"/>
              <w:right w:val="single" w:sz="4" w:space="0" w:color="auto"/>
            </w:tcBorders>
            <w:shd w:val="clear" w:color="auto" w:fill="auto"/>
            <w:vAlign w:val="center"/>
            <w:hideMark/>
          </w:tcPr>
          <w:p w14:paraId="56C9CEE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13AF17"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930D527" w14:textId="77777777" w:rsidR="00144A6D" w:rsidRPr="002B6415" w:rsidRDefault="00144A6D" w:rsidP="004757EB">
            <w:pPr>
              <w:rPr>
                <w:rFonts w:cs="Arial"/>
                <w:color w:val="000000"/>
              </w:rPr>
            </w:pPr>
            <w:r w:rsidRPr="002B6415">
              <w:rPr>
                <w:rFonts w:cs="Arial"/>
                <w:color w:val="000000"/>
              </w:rPr>
              <w:t> </w:t>
            </w:r>
          </w:p>
        </w:tc>
      </w:tr>
      <w:tr w:rsidR="00144A6D" w:rsidRPr="002B6415" w14:paraId="6919F86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96E47C8"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6C4AC6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216E912" w14:textId="77777777" w:rsidR="00144A6D" w:rsidRPr="002B6415" w:rsidRDefault="00144A6D" w:rsidP="004757EB">
            <w:pPr>
              <w:rPr>
                <w:rFonts w:cs="Arial"/>
                <w:color w:val="000000"/>
              </w:rPr>
            </w:pPr>
            <w:bookmarkStart w:id="1225" w:name="_Toc114731168"/>
            <w:bookmarkStart w:id="1226" w:name="_Toc114732079"/>
            <w:r w:rsidRPr="002B6415">
              <w:rPr>
                <w:rFonts w:cs="Arial"/>
                <w:color w:val="000000"/>
              </w:rPr>
              <w:t>Unused_3</w:t>
            </w:r>
            <w:bookmarkEnd w:id="1225"/>
            <w:bookmarkEnd w:id="1226"/>
          </w:p>
        </w:tc>
        <w:tc>
          <w:tcPr>
            <w:tcW w:w="466" w:type="pct"/>
            <w:tcBorders>
              <w:top w:val="nil"/>
              <w:left w:val="nil"/>
              <w:bottom w:val="single" w:sz="4" w:space="0" w:color="auto"/>
              <w:right w:val="single" w:sz="4" w:space="0" w:color="auto"/>
            </w:tcBorders>
            <w:shd w:val="clear" w:color="auto" w:fill="auto"/>
            <w:noWrap/>
            <w:vAlign w:val="center"/>
            <w:hideMark/>
          </w:tcPr>
          <w:p w14:paraId="23F848D5" w14:textId="77777777" w:rsidR="00144A6D" w:rsidRPr="002B6415" w:rsidRDefault="00144A6D" w:rsidP="004757EB">
            <w:pPr>
              <w:rPr>
                <w:rFonts w:cs="Arial"/>
                <w:color w:val="000000"/>
              </w:rPr>
            </w:pPr>
            <w:bookmarkStart w:id="1227" w:name="_Toc114731169"/>
            <w:bookmarkStart w:id="1228" w:name="_Toc114732080"/>
            <w:r w:rsidRPr="002B6415">
              <w:rPr>
                <w:rFonts w:cs="Arial"/>
                <w:color w:val="000000"/>
              </w:rPr>
              <w:t>0x7</w:t>
            </w:r>
            <w:bookmarkEnd w:id="1227"/>
            <w:bookmarkEnd w:id="1228"/>
          </w:p>
        </w:tc>
        <w:tc>
          <w:tcPr>
            <w:tcW w:w="705" w:type="pct"/>
            <w:tcBorders>
              <w:top w:val="nil"/>
              <w:left w:val="nil"/>
              <w:bottom w:val="single" w:sz="4" w:space="0" w:color="auto"/>
              <w:right w:val="single" w:sz="4" w:space="0" w:color="auto"/>
            </w:tcBorders>
            <w:shd w:val="clear" w:color="auto" w:fill="auto"/>
            <w:vAlign w:val="center"/>
            <w:hideMark/>
          </w:tcPr>
          <w:p w14:paraId="070EDF6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09E66C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7DB09F6" w14:textId="77777777" w:rsidR="00144A6D" w:rsidRPr="002B6415" w:rsidRDefault="00144A6D" w:rsidP="004757EB">
            <w:pPr>
              <w:rPr>
                <w:rFonts w:cs="Arial"/>
                <w:color w:val="000000"/>
              </w:rPr>
            </w:pPr>
            <w:r w:rsidRPr="002B6415">
              <w:rPr>
                <w:rFonts w:cs="Arial"/>
                <w:color w:val="000000"/>
              </w:rPr>
              <w:t> </w:t>
            </w:r>
          </w:p>
        </w:tc>
      </w:tr>
      <w:tr w:rsidR="00144A6D" w:rsidRPr="002B6415" w14:paraId="331A521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45AB58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46F29B1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433964B"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A19A12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44809D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AAE718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2146C5AD" w14:textId="77777777" w:rsidR="00144A6D" w:rsidRPr="002B6415" w:rsidRDefault="00144A6D" w:rsidP="004757EB">
            <w:pPr>
              <w:rPr>
                <w:rFonts w:cs="Arial"/>
                <w:color w:val="000000"/>
              </w:rPr>
            </w:pPr>
            <w:r w:rsidRPr="002B6415">
              <w:rPr>
                <w:rFonts w:cs="Arial"/>
                <w:color w:val="000000"/>
              </w:rPr>
              <w:t> </w:t>
            </w:r>
          </w:p>
        </w:tc>
      </w:tr>
      <w:tr w:rsidR="00144A6D" w:rsidRPr="002B6415" w14:paraId="7E7E3ED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3CB365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5EF5042" w14:textId="77777777" w:rsidR="00144A6D" w:rsidRPr="002B6415" w:rsidRDefault="00144A6D" w:rsidP="004757EB">
            <w:pPr>
              <w:rPr>
                <w:rFonts w:cs="Arial"/>
                <w:color w:val="000000"/>
              </w:rPr>
            </w:pPr>
            <w:bookmarkStart w:id="1229" w:name="_Toc114731170"/>
            <w:bookmarkStart w:id="1230" w:name="_Toc114732081"/>
            <w:r w:rsidRPr="002B6415">
              <w:rPr>
                <w:rFonts w:cs="Arial"/>
                <w:color w:val="000000"/>
              </w:rPr>
              <w:t>CtrStkDsplyOp_D_Rq</w:t>
            </w:r>
            <w:bookmarkEnd w:id="1229"/>
            <w:bookmarkEnd w:id="1230"/>
          </w:p>
        </w:tc>
        <w:tc>
          <w:tcPr>
            <w:tcW w:w="705" w:type="pct"/>
            <w:tcBorders>
              <w:top w:val="nil"/>
              <w:left w:val="nil"/>
              <w:bottom w:val="single" w:sz="4" w:space="0" w:color="auto"/>
              <w:right w:val="single" w:sz="4" w:space="0" w:color="auto"/>
            </w:tcBorders>
            <w:shd w:val="clear" w:color="auto" w:fill="auto"/>
            <w:vAlign w:val="center"/>
            <w:hideMark/>
          </w:tcPr>
          <w:p w14:paraId="78E6F2D4"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4EFE9CC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D1A8E8" w14:textId="77777777" w:rsidR="00144A6D" w:rsidRPr="002B6415" w:rsidRDefault="00144A6D" w:rsidP="004757EB">
            <w:pPr>
              <w:rPr>
                <w:rFonts w:cs="Arial"/>
                <w:color w:val="000000"/>
              </w:rPr>
            </w:pPr>
            <w:bookmarkStart w:id="1231" w:name="_Toc114731171"/>
            <w:bookmarkStart w:id="1232" w:name="_Toc114732082"/>
            <w:r w:rsidRPr="002B6415">
              <w:rPr>
                <w:rFonts w:cs="Arial"/>
                <w:color w:val="000000"/>
              </w:rPr>
              <w:t>GWM</w:t>
            </w:r>
            <w:bookmarkEnd w:id="1231"/>
            <w:bookmarkEnd w:id="1232"/>
          </w:p>
        </w:tc>
        <w:tc>
          <w:tcPr>
            <w:tcW w:w="705" w:type="pct"/>
            <w:tcBorders>
              <w:top w:val="nil"/>
              <w:left w:val="nil"/>
              <w:bottom w:val="single" w:sz="4" w:space="0" w:color="auto"/>
              <w:right w:val="single" w:sz="4" w:space="0" w:color="auto"/>
            </w:tcBorders>
            <w:shd w:val="clear" w:color="auto" w:fill="auto"/>
            <w:vAlign w:val="center"/>
            <w:hideMark/>
          </w:tcPr>
          <w:p w14:paraId="3E49969C" w14:textId="77777777" w:rsidR="00144A6D" w:rsidRPr="002B6415" w:rsidRDefault="00144A6D" w:rsidP="004757EB">
            <w:pPr>
              <w:rPr>
                <w:rFonts w:cs="Arial"/>
                <w:color w:val="000000"/>
              </w:rPr>
            </w:pPr>
            <w:bookmarkStart w:id="1233" w:name="_Toc114731172"/>
            <w:bookmarkStart w:id="1234" w:name="_Toc114732083"/>
            <w:r w:rsidRPr="002B6415">
              <w:rPr>
                <w:rFonts w:cs="Arial"/>
                <w:color w:val="000000"/>
              </w:rPr>
              <w:t>BCM</w:t>
            </w:r>
            <w:bookmarkEnd w:id="1233"/>
            <w:bookmarkEnd w:id="1234"/>
          </w:p>
        </w:tc>
        <w:tc>
          <w:tcPr>
            <w:tcW w:w="537" w:type="pct"/>
            <w:tcBorders>
              <w:top w:val="nil"/>
              <w:left w:val="nil"/>
              <w:bottom w:val="single" w:sz="4" w:space="0" w:color="auto"/>
              <w:right w:val="single" w:sz="4" w:space="0" w:color="auto"/>
            </w:tcBorders>
            <w:shd w:val="clear" w:color="auto" w:fill="auto"/>
            <w:noWrap/>
            <w:vAlign w:val="center"/>
            <w:hideMark/>
          </w:tcPr>
          <w:p w14:paraId="2823BFB5" w14:textId="77777777" w:rsidR="00144A6D" w:rsidRPr="002B6415" w:rsidRDefault="00144A6D" w:rsidP="004757EB">
            <w:pPr>
              <w:rPr>
                <w:rFonts w:cs="Arial"/>
                <w:color w:val="000000"/>
              </w:rPr>
            </w:pPr>
            <w:bookmarkStart w:id="1235" w:name="_Toc114731173"/>
            <w:bookmarkStart w:id="1236" w:name="_Toc114732084"/>
            <w:r w:rsidRPr="002B6415">
              <w:rPr>
                <w:rFonts w:cs="Arial"/>
                <w:color w:val="000000"/>
              </w:rPr>
              <w:t>No Send Type</w:t>
            </w:r>
            <w:bookmarkEnd w:id="1235"/>
            <w:bookmarkEnd w:id="1236"/>
          </w:p>
        </w:tc>
      </w:tr>
      <w:tr w:rsidR="00144A6D" w:rsidRPr="002B6415" w14:paraId="68F1BEC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C3DD83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B9D41B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EE49F1" w14:textId="77777777" w:rsidR="00144A6D" w:rsidRPr="002B6415" w:rsidRDefault="00144A6D" w:rsidP="004757EB">
            <w:pPr>
              <w:rPr>
                <w:rFonts w:cs="Arial"/>
                <w:color w:val="000000"/>
              </w:rPr>
            </w:pPr>
            <w:bookmarkStart w:id="1237" w:name="_Toc114731174"/>
            <w:bookmarkStart w:id="1238" w:name="_Toc114732085"/>
            <w:r w:rsidRPr="002B6415">
              <w:rPr>
                <w:rFonts w:cs="Arial"/>
                <w:color w:val="000000"/>
              </w:rPr>
              <w:t>Null</w:t>
            </w:r>
            <w:bookmarkEnd w:id="1237"/>
            <w:bookmarkEnd w:id="1238"/>
          </w:p>
        </w:tc>
        <w:tc>
          <w:tcPr>
            <w:tcW w:w="466" w:type="pct"/>
            <w:tcBorders>
              <w:top w:val="nil"/>
              <w:left w:val="nil"/>
              <w:bottom w:val="single" w:sz="4" w:space="0" w:color="auto"/>
              <w:right w:val="single" w:sz="4" w:space="0" w:color="auto"/>
            </w:tcBorders>
            <w:shd w:val="clear" w:color="auto" w:fill="auto"/>
            <w:noWrap/>
            <w:vAlign w:val="center"/>
            <w:hideMark/>
          </w:tcPr>
          <w:p w14:paraId="02977B32" w14:textId="77777777" w:rsidR="00144A6D" w:rsidRPr="002B6415" w:rsidRDefault="00144A6D" w:rsidP="004757EB">
            <w:pPr>
              <w:rPr>
                <w:rFonts w:cs="Arial"/>
                <w:color w:val="000000"/>
              </w:rPr>
            </w:pPr>
            <w:bookmarkStart w:id="1239" w:name="_Toc114731175"/>
            <w:bookmarkStart w:id="1240" w:name="_Toc114732086"/>
            <w:r w:rsidRPr="002B6415">
              <w:rPr>
                <w:rFonts w:cs="Arial"/>
                <w:color w:val="000000"/>
              </w:rPr>
              <w:t>0x0</w:t>
            </w:r>
            <w:bookmarkEnd w:id="1239"/>
            <w:bookmarkEnd w:id="1240"/>
          </w:p>
        </w:tc>
        <w:tc>
          <w:tcPr>
            <w:tcW w:w="705" w:type="pct"/>
            <w:tcBorders>
              <w:top w:val="nil"/>
              <w:left w:val="nil"/>
              <w:bottom w:val="single" w:sz="4" w:space="0" w:color="auto"/>
              <w:right w:val="single" w:sz="4" w:space="0" w:color="auto"/>
            </w:tcBorders>
            <w:shd w:val="clear" w:color="auto" w:fill="auto"/>
            <w:vAlign w:val="center"/>
            <w:hideMark/>
          </w:tcPr>
          <w:p w14:paraId="085DDC1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3D06D25"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DF7DD4E" w14:textId="77777777" w:rsidR="00144A6D" w:rsidRPr="002B6415" w:rsidRDefault="00144A6D" w:rsidP="004757EB">
            <w:pPr>
              <w:rPr>
                <w:rFonts w:cs="Arial"/>
                <w:color w:val="000000"/>
              </w:rPr>
            </w:pPr>
            <w:r w:rsidRPr="002B6415">
              <w:rPr>
                <w:rFonts w:cs="Arial"/>
                <w:color w:val="000000"/>
              </w:rPr>
              <w:t> </w:t>
            </w:r>
          </w:p>
        </w:tc>
      </w:tr>
      <w:tr w:rsidR="00144A6D" w:rsidRPr="002B6415" w14:paraId="519E24A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D2FEA4D"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23C4CE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60592B" w14:textId="77777777" w:rsidR="00144A6D" w:rsidRPr="002B6415" w:rsidRDefault="00144A6D" w:rsidP="004757EB">
            <w:pPr>
              <w:rPr>
                <w:rFonts w:cs="Arial"/>
                <w:color w:val="000000"/>
              </w:rPr>
            </w:pPr>
            <w:bookmarkStart w:id="1241" w:name="_Toc114731176"/>
            <w:bookmarkStart w:id="1242" w:name="_Toc114732087"/>
            <w:r w:rsidRPr="002B6415">
              <w:rPr>
                <w:rFonts w:cs="Arial"/>
                <w:color w:val="000000"/>
              </w:rPr>
              <w:t>Query</w:t>
            </w:r>
            <w:bookmarkEnd w:id="1241"/>
            <w:bookmarkEnd w:id="1242"/>
          </w:p>
        </w:tc>
        <w:tc>
          <w:tcPr>
            <w:tcW w:w="466" w:type="pct"/>
            <w:tcBorders>
              <w:top w:val="nil"/>
              <w:left w:val="nil"/>
              <w:bottom w:val="single" w:sz="4" w:space="0" w:color="auto"/>
              <w:right w:val="single" w:sz="4" w:space="0" w:color="auto"/>
            </w:tcBorders>
            <w:shd w:val="clear" w:color="auto" w:fill="auto"/>
            <w:noWrap/>
            <w:vAlign w:val="center"/>
            <w:hideMark/>
          </w:tcPr>
          <w:p w14:paraId="0149B97E" w14:textId="77777777" w:rsidR="00144A6D" w:rsidRPr="002B6415" w:rsidRDefault="00144A6D" w:rsidP="004757EB">
            <w:pPr>
              <w:rPr>
                <w:rFonts w:cs="Arial"/>
                <w:color w:val="000000"/>
              </w:rPr>
            </w:pPr>
            <w:bookmarkStart w:id="1243" w:name="_Toc114731177"/>
            <w:bookmarkStart w:id="1244" w:name="_Toc114732088"/>
            <w:r w:rsidRPr="002B6415">
              <w:rPr>
                <w:rFonts w:cs="Arial"/>
                <w:color w:val="000000"/>
              </w:rPr>
              <w:t>0x1</w:t>
            </w:r>
            <w:bookmarkEnd w:id="1243"/>
            <w:bookmarkEnd w:id="1244"/>
          </w:p>
        </w:tc>
        <w:tc>
          <w:tcPr>
            <w:tcW w:w="705" w:type="pct"/>
            <w:tcBorders>
              <w:top w:val="nil"/>
              <w:left w:val="nil"/>
              <w:bottom w:val="single" w:sz="4" w:space="0" w:color="auto"/>
              <w:right w:val="single" w:sz="4" w:space="0" w:color="auto"/>
            </w:tcBorders>
            <w:shd w:val="clear" w:color="auto" w:fill="auto"/>
            <w:vAlign w:val="center"/>
            <w:hideMark/>
          </w:tcPr>
          <w:p w14:paraId="045DB56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05AEE1"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712A704" w14:textId="77777777" w:rsidR="00144A6D" w:rsidRPr="002B6415" w:rsidRDefault="00144A6D" w:rsidP="004757EB">
            <w:pPr>
              <w:rPr>
                <w:rFonts w:cs="Arial"/>
                <w:color w:val="000000"/>
              </w:rPr>
            </w:pPr>
            <w:r w:rsidRPr="002B6415">
              <w:rPr>
                <w:rFonts w:cs="Arial"/>
                <w:color w:val="000000"/>
              </w:rPr>
              <w:t> </w:t>
            </w:r>
          </w:p>
        </w:tc>
      </w:tr>
      <w:tr w:rsidR="00144A6D" w:rsidRPr="002B6415" w14:paraId="0CA3183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F091FA"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A1CFAF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4D492BA" w14:textId="77777777" w:rsidR="00144A6D" w:rsidRPr="002B6415" w:rsidRDefault="00144A6D" w:rsidP="004757EB">
            <w:pPr>
              <w:rPr>
                <w:rFonts w:cs="Arial"/>
                <w:color w:val="000000"/>
              </w:rPr>
            </w:pPr>
            <w:bookmarkStart w:id="1245" w:name="_Toc114731178"/>
            <w:bookmarkStart w:id="1246" w:name="_Toc114732089"/>
            <w:r w:rsidRPr="002B6415">
              <w:rPr>
                <w:rFonts w:cs="Arial"/>
                <w:color w:val="000000"/>
              </w:rPr>
              <w:t>Set</w:t>
            </w:r>
            <w:bookmarkEnd w:id="1245"/>
            <w:bookmarkEnd w:id="1246"/>
          </w:p>
        </w:tc>
        <w:tc>
          <w:tcPr>
            <w:tcW w:w="466" w:type="pct"/>
            <w:tcBorders>
              <w:top w:val="nil"/>
              <w:left w:val="nil"/>
              <w:bottom w:val="single" w:sz="4" w:space="0" w:color="auto"/>
              <w:right w:val="single" w:sz="4" w:space="0" w:color="auto"/>
            </w:tcBorders>
            <w:shd w:val="clear" w:color="auto" w:fill="auto"/>
            <w:noWrap/>
            <w:vAlign w:val="center"/>
            <w:hideMark/>
          </w:tcPr>
          <w:p w14:paraId="6A0D9780" w14:textId="77777777" w:rsidR="00144A6D" w:rsidRPr="002B6415" w:rsidRDefault="00144A6D" w:rsidP="004757EB">
            <w:pPr>
              <w:rPr>
                <w:rFonts w:cs="Arial"/>
                <w:color w:val="000000"/>
              </w:rPr>
            </w:pPr>
            <w:bookmarkStart w:id="1247" w:name="_Toc114731179"/>
            <w:bookmarkStart w:id="1248" w:name="_Toc114732090"/>
            <w:r w:rsidRPr="002B6415">
              <w:rPr>
                <w:rFonts w:cs="Arial"/>
                <w:color w:val="000000"/>
              </w:rPr>
              <w:t>0x2</w:t>
            </w:r>
            <w:bookmarkEnd w:id="1247"/>
            <w:bookmarkEnd w:id="1248"/>
          </w:p>
        </w:tc>
        <w:tc>
          <w:tcPr>
            <w:tcW w:w="705" w:type="pct"/>
            <w:tcBorders>
              <w:top w:val="nil"/>
              <w:left w:val="nil"/>
              <w:bottom w:val="single" w:sz="4" w:space="0" w:color="auto"/>
              <w:right w:val="single" w:sz="4" w:space="0" w:color="auto"/>
            </w:tcBorders>
            <w:shd w:val="clear" w:color="auto" w:fill="auto"/>
            <w:vAlign w:val="center"/>
            <w:hideMark/>
          </w:tcPr>
          <w:p w14:paraId="2679F09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F101B63"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7F77DD5" w14:textId="77777777" w:rsidR="00144A6D" w:rsidRPr="002B6415" w:rsidRDefault="00144A6D" w:rsidP="004757EB">
            <w:pPr>
              <w:rPr>
                <w:rFonts w:cs="Arial"/>
                <w:color w:val="000000"/>
              </w:rPr>
            </w:pPr>
            <w:r w:rsidRPr="002B6415">
              <w:rPr>
                <w:rFonts w:cs="Arial"/>
                <w:color w:val="000000"/>
              </w:rPr>
              <w:t> </w:t>
            </w:r>
          </w:p>
        </w:tc>
      </w:tr>
      <w:tr w:rsidR="00144A6D" w:rsidRPr="002B6415" w14:paraId="71BE7D4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7E3D209"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9FD92F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FCC714" w14:textId="77777777" w:rsidR="00144A6D" w:rsidRPr="002B6415" w:rsidRDefault="00144A6D" w:rsidP="004757EB">
            <w:pPr>
              <w:rPr>
                <w:rFonts w:cs="Arial"/>
                <w:color w:val="000000"/>
              </w:rPr>
            </w:pPr>
            <w:bookmarkStart w:id="1249" w:name="_Toc114731180"/>
            <w:bookmarkStart w:id="1250" w:name="_Toc114732091"/>
            <w:r w:rsidRPr="002B6415">
              <w:rPr>
                <w:rFonts w:cs="Arial"/>
                <w:color w:val="000000"/>
              </w:rPr>
              <w:t>Upload</w:t>
            </w:r>
            <w:bookmarkEnd w:id="1249"/>
            <w:bookmarkEnd w:id="1250"/>
          </w:p>
        </w:tc>
        <w:tc>
          <w:tcPr>
            <w:tcW w:w="466" w:type="pct"/>
            <w:tcBorders>
              <w:top w:val="nil"/>
              <w:left w:val="nil"/>
              <w:bottom w:val="single" w:sz="4" w:space="0" w:color="auto"/>
              <w:right w:val="single" w:sz="4" w:space="0" w:color="auto"/>
            </w:tcBorders>
            <w:shd w:val="clear" w:color="auto" w:fill="auto"/>
            <w:noWrap/>
            <w:vAlign w:val="center"/>
            <w:hideMark/>
          </w:tcPr>
          <w:p w14:paraId="1F6E3BEF" w14:textId="77777777" w:rsidR="00144A6D" w:rsidRPr="002B6415" w:rsidRDefault="00144A6D" w:rsidP="004757EB">
            <w:pPr>
              <w:rPr>
                <w:rFonts w:cs="Arial"/>
                <w:color w:val="000000"/>
              </w:rPr>
            </w:pPr>
            <w:bookmarkStart w:id="1251" w:name="_Toc114731181"/>
            <w:bookmarkStart w:id="1252" w:name="_Toc114732092"/>
            <w:r w:rsidRPr="002B6415">
              <w:rPr>
                <w:rFonts w:cs="Arial"/>
                <w:color w:val="000000"/>
              </w:rPr>
              <w:t>0x3</w:t>
            </w:r>
            <w:bookmarkEnd w:id="1251"/>
            <w:bookmarkEnd w:id="1252"/>
          </w:p>
        </w:tc>
        <w:tc>
          <w:tcPr>
            <w:tcW w:w="705" w:type="pct"/>
            <w:tcBorders>
              <w:top w:val="nil"/>
              <w:left w:val="nil"/>
              <w:bottom w:val="single" w:sz="4" w:space="0" w:color="auto"/>
              <w:right w:val="single" w:sz="4" w:space="0" w:color="auto"/>
            </w:tcBorders>
            <w:shd w:val="clear" w:color="auto" w:fill="auto"/>
            <w:vAlign w:val="center"/>
            <w:hideMark/>
          </w:tcPr>
          <w:p w14:paraId="62FE086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6963E2D"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CDC1280" w14:textId="77777777" w:rsidR="00144A6D" w:rsidRPr="002B6415" w:rsidRDefault="00144A6D" w:rsidP="004757EB">
            <w:pPr>
              <w:rPr>
                <w:rFonts w:cs="Arial"/>
                <w:color w:val="000000"/>
              </w:rPr>
            </w:pPr>
            <w:r w:rsidRPr="002B6415">
              <w:rPr>
                <w:rFonts w:cs="Arial"/>
                <w:color w:val="000000"/>
              </w:rPr>
              <w:t> </w:t>
            </w:r>
          </w:p>
        </w:tc>
      </w:tr>
      <w:tr w:rsidR="00144A6D" w:rsidRPr="002B6415" w14:paraId="45468BE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3D9299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D1E72F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42DE632" w14:textId="77777777" w:rsidR="00144A6D" w:rsidRPr="002B6415" w:rsidRDefault="00144A6D" w:rsidP="004757EB">
            <w:pPr>
              <w:rPr>
                <w:rFonts w:cs="Arial"/>
                <w:color w:val="000000"/>
              </w:rPr>
            </w:pPr>
            <w:bookmarkStart w:id="1253" w:name="_Toc114731182"/>
            <w:bookmarkStart w:id="1254" w:name="_Toc114732093"/>
            <w:r w:rsidRPr="002B6415">
              <w:rPr>
                <w:rFonts w:cs="Arial"/>
                <w:color w:val="000000"/>
              </w:rPr>
              <w:t>Restore</w:t>
            </w:r>
            <w:bookmarkEnd w:id="1253"/>
            <w:bookmarkEnd w:id="1254"/>
          </w:p>
        </w:tc>
        <w:tc>
          <w:tcPr>
            <w:tcW w:w="466" w:type="pct"/>
            <w:tcBorders>
              <w:top w:val="nil"/>
              <w:left w:val="nil"/>
              <w:bottom w:val="single" w:sz="4" w:space="0" w:color="auto"/>
              <w:right w:val="single" w:sz="4" w:space="0" w:color="auto"/>
            </w:tcBorders>
            <w:shd w:val="clear" w:color="auto" w:fill="auto"/>
            <w:noWrap/>
            <w:vAlign w:val="center"/>
            <w:hideMark/>
          </w:tcPr>
          <w:p w14:paraId="6FE4CBED" w14:textId="77777777" w:rsidR="00144A6D" w:rsidRPr="002B6415" w:rsidRDefault="00144A6D" w:rsidP="004757EB">
            <w:pPr>
              <w:rPr>
                <w:rFonts w:cs="Arial"/>
                <w:color w:val="000000"/>
              </w:rPr>
            </w:pPr>
            <w:bookmarkStart w:id="1255" w:name="_Toc114731183"/>
            <w:bookmarkStart w:id="1256" w:name="_Toc114732094"/>
            <w:r w:rsidRPr="002B6415">
              <w:rPr>
                <w:rFonts w:cs="Arial"/>
                <w:color w:val="000000"/>
              </w:rPr>
              <w:t>0x4</w:t>
            </w:r>
            <w:bookmarkEnd w:id="1255"/>
            <w:bookmarkEnd w:id="1256"/>
          </w:p>
        </w:tc>
        <w:tc>
          <w:tcPr>
            <w:tcW w:w="705" w:type="pct"/>
            <w:tcBorders>
              <w:top w:val="nil"/>
              <w:left w:val="nil"/>
              <w:bottom w:val="single" w:sz="4" w:space="0" w:color="auto"/>
              <w:right w:val="single" w:sz="4" w:space="0" w:color="auto"/>
            </w:tcBorders>
            <w:shd w:val="clear" w:color="auto" w:fill="auto"/>
            <w:vAlign w:val="center"/>
            <w:hideMark/>
          </w:tcPr>
          <w:p w14:paraId="3770330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62EED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C723ACC" w14:textId="77777777" w:rsidR="00144A6D" w:rsidRPr="002B6415" w:rsidRDefault="00144A6D" w:rsidP="004757EB">
            <w:pPr>
              <w:rPr>
                <w:rFonts w:cs="Arial"/>
                <w:color w:val="000000"/>
              </w:rPr>
            </w:pPr>
            <w:r w:rsidRPr="002B6415">
              <w:rPr>
                <w:rFonts w:cs="Arial"/>
                <w:color w:val="000000"/>
              </w:rPr>
              <w:t> </w:t>
            </w:r>
          </w:p>
        </w:tc>
      </w:tr>
      <w:tr w:rsidR="00144A6D" w:rsidRPr="002B6415" w14:paraId="2EAEA5A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E714CF8"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BA2A73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F538F3" w14:textId="77777777" w:rsidR="00144A6D" w:rsidRPr="002B6415" w:rsidRDefault="00144A6D" w:rsidP="004757EB">
            <w:pPr>
              <w:rPr>
                <w:rFonts w:cs="Arial"/>
                <w:color w:val="000000"/>
              </w:rPr>
            </w:pPr>
            <w:bookmarkStart w:id="1257" w:name="_Toc114731184"/>
            <w:bookmarkStart w:id="1258" w:name="_Toc114732095"/>
            <w:r w:rsidRPr="002B6415">
              <w:rPr>
                <w:rFonts w:cs="Arial"/>
                <w:color w:val="000000"/>
              </w:rPr>
              <w:t>Copy</w:t>
            </w:r>
            <w:bookmarkEnd w:id="1257"/>
            <w:bookmarkEnd w:id="1258"/>
          </w:p>
        </w:tc>
        <w:tc>
          <w:tcPr>
            <w:tcW w:w="466" w:type="pct"/>
            <w:tcBorders>
              <w:top w:val="nil"/>
              <w:left w:val="nil"/>
              <w:bottom w:val="single" w:sz="4" w:space="0" w:color="auto"/>
              <w:right w:val="single" w:sz="4" w:space="0" w:color="auto"/>
            </w:tcBorders>
            <w:shd w:val="clear" w:color="auto" w:fill="auto"/>
            <w:noWrap/>
            <w:vAlign w:val="center"/>
            <w:hideMark/>
          </w:tcPr>
          <w:p w14:paraId="5F96B1EB" w14:textId="77777777" w:rsidR="00144A6D" w:rsidRPr="002B6415" w:rsidRDefault="00144A6D" w:rsidP="004757EB">
            <w:pPr>
              <w:rPr>
                <w:rFonts w:cs="Arial"/>
                <w:color w:val="000000"/>
              </w:rPr>
            </w:pPr>
            <w:bookmarkStart w:id="1259" w:name="_Toc114731185"/>
            <w:bookmarkStart w:id="1260" w:name="_Toc114732096"/>
            <w:r w:rsidRPr="002B6415">
              <w:rPr>
                <w:rFonts w:cs="Arial"/>
                <w:color w:val="000000"/>
              </w:rPr>
              <w:t>0x5</w:t>
            </w:r>
            <w:bookmarkEnd w:id="1259"/>
            <w:bookmarkEnd w:id="1260"/>
          </w:p>
        </w:tc>
        <w:tc>
          <w:tcPr>
            <w:tcW w:w="705" w:type="pct"/>
            <w:tcBorders>
              <w:top w:val="nil"/>
              <w:left w:val="nil"/>
              <w:bottom w:val="single" w:sz="4" w:space="0" w:color="auto"/>
              <w:right w:val="single" w:sz="4" w:space="0" w:color="auto"/>
            </w:tcBorders>
            <w:shd w:val="clear" w:color="auto" w:fill="auto"/>
            <w:vAlign w:val="center"/>
            <w:hideMark/>
          </w:tcPr>
          <w:p w14:paraId="333476F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EC3A49C"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8EE331" w14:textId="77777777" w:rsidR="00144A6D" w:rsidRPr="002B6415" w:rsidRDefault="00144A6D" w:rsidP="004757EB">
            <w:pPr>
              <w:rPr>
                <w:rFonts w:cs="Arial"/>
                <w:color w:val="000000"/>
              </w:rPr>
            </w:pPr>
            <w:r w:rsidRPr="002B6415">
              <w:rPr>
                <w:rFonts w:cs="Arial"/>
                <w:color w:val="000000"/>
              </w:rPr>
              <w:t> </w:t>
            </w:r>
          </w:p>
        </w:tc>
      </w:tr>
      <w:tr w:rsidR="00144A6D" w:rsidRPr="002B6415" w14:paraId="1F138E8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D15726B"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AD37E0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961EC4" w14:textId="77777777" w:rsidR="00144A6D" w:rsidRPr="002B6415" w:rsidRDefault="00144A6D" w:rsidP="004757EB">
            <w:pPr>
              <w:rPr>
                <w:rFonts w:cs="Arial"/>
                <w:color w:val="000000"/>
              </w:rPr>
            </w:pPr>
            <w:bookmarkStart w:id="1261" w:name="_Toc114731186"/>
            <w:bookmarkStart w:id="1262" w:name="_Toc114732097"/>
            <w:r w:rsidRPr="002B6415">
              <w:rPr>
                <w:rFonts w:cs="Arial"/>
                <w:color w:val="000000"/>
              </w:rPr>
              <w:t>Unused_1</w:t>
            </w:r>
            <w:bookmarkEnd w:id="1261"/>
            <w:bookmarkEnd w:id="1262"/>
          </w:p>
        </w:tc>
        <w:tc>
          <w:tcPr>
            <w:tcW w:w="466" w:type="pct"/>
            <w:tcBorders>
              <w:top w:val="nil"/>
              <w:left w:val="nil"/>
              <w:bottom w:val="single" w:sz="4" w:space="0" w:color="auto"/>
              <w:right w:val="single" w:sz="4" w:space="0" w:color="auto"/>
            </w:tcBorders>
            <w:shd w:val="clear" w:color="auto" w:fill="auto"/>
            <w:noWrap/>
            <w:vAlign w:val="center"/>
            <w:hideMark/>
          </w:tcPr>
          <w:p w14:paraId="402731B3" w14:textId="77777777" w:rsidR="00144A6D" w:rsidRPr="002B6415" w:rsidRDefault="00144A6D" w:rsidP="004757EB">
            <w:pPr>
              <w:rPr>
                <w:rFonts w:cs="Arial"/>
                <w:color w:val="000000"/>
              </w:rPr>
            </w:pPr>
            <w:bookmarkStart w:id="1263" w:name="_Toc114731187"/>
            <w:bookmarkStart w:id="1264" w:name="_Toc114732098"/>
            <w:r w:rsidRPr="002B6415">
              <w:rPr>
                <w:rFonts w:cs="Arial"/>
                <w:color w:val="000000"/>
              </w:rPr>
              <w:t>0x6</w:t>
            </w:r>
            <w:bookmarkEnd w:id="1263"/>
            <w:bookmarkEnd w:id="1264"/>
          </w:p>
        </w:tc>
        <w:tc>
          <w:tcPr>
            <w:tcW w:w="705" w:type="pct"/>
            <w:tcBorders>
              <w:top w:val="nil"/>
              <w:left w:val="nil"/>
              <w:bottom w:val="single" w:sz="4" w:space="0" w:color="auto"/>
              <w:right w:val="single" w:sz="4" w:space="0" w:color="auto"/>
            </w:tcBorders>
            <w:shd w:val="clear" w:color="auto" w:fill="auto"/>
            <w:vAlign w:val="center"/>
            <w:hideMark/>
          </w:tcPr>
          <w:p w14:paraId="3AAA7A7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290A4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67C714D" w14:textId="77777777" w:rsidR="00144A6D" w:rsidRPr="002B6415" w:rsidRDefault="00144A6D" w:rsidP="004757EB">
            <w:pPr>
              <w:rPr>
                <w:rFonts w:cs="Arial"/>
                <w:color w:val="000000"/>
              </w:rPr>
            </w:pPr>
            <w:r w:rsidRPr="002B6415">
              <w:rPr>
                <w:rFonts w:cs="Arial"/>
                <w:color w:val="000000"/>
              </w:rPr>
              <w:t> </w:t>
            </w:r>
          </w:p>
        </w:tc>
      </w:tr>
      <w:tr w:rsidR="00144A6D" w:rsidRPr="002B6415" w14:paraId="10D494F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C50D9E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4C3E6C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A795028" w14:textId="77777777" w:rsidR="00144A6D" w:rsidRPr="002B6415" w:rsidRDefault="00144A6D" w:rsidP="004757EB">
            <w:pPr>
              <w:rPr>
                <w:rFonts w:cs="Arial"/>
                <w:color w:val="000000"/>
              </w:rPr>
            </w:pPr>
            <w:bookmarkStart w:id="1265" w:name="_Toc114731188"/>
            <w:bookmarkStart w:id="1266" w:name="_Toc114732099"/>
            <w:r w:rsidRPr="002B6415">
              <w:rPr>
                <w:rFonts w:cs="Arial"/>
                <w:color w:val="000000"/>
              </w:rPr>
              <w:t>Unused_2</w:t>
            </w:r>
            <w:bookmarkEnd w:id="1265"/>
            <w:bookmarkEnd w:id="1266"/>
          </w:p>
        </w:tc>
        <w:tc>
          <w:tcPr>
            <w:tcW w:w="466" w:type="pct"/>
            <w:tcBorders>
              <w:top w:val="nil"/>
              <w:left w:val="nil"/>
              <w:bottom w:val="single" w:sz="4" w:space="0" w:color="auto"/>
              <w:right w:val="single" w:sz="4" w:space="0" w:color="auto"/>
            </w:tcBorders>
            <w:shd w:val="clear" w:color="auto" w:fill="auto"/>
            <w:noWrap/>
            <w:vAlign w:val="center"/>
            <w:hideMark/>
          </w:tcPr>
          <w:p w14:paraId="1B051601" w14:textId="77777777" w:rsidR="00144A6D" w:rsidRPr="002B6415" w:rsidRDefault="00144A6D" w:rsidP="004757EB">
            <w:pPr>
              <w:rPr>
                <w:rFonts w:cs="Arial"/>
                <w:color w:val="000000"/>
              </w:rPr>
            </w:pPr>
            <w:bookmarkStart w:id="1267" w:name="_Toc114731189"/>
            <w:bookmarkStart w:id="1268" w:name="_Toc114732100"/>
            <w:r w:rsidRPr="002B6415">
              <w:rPr>
                <w:rFonts w:cs="Arial"/>
                <w:color w:val="000000"/>
              </w:rPr>
              <w:t>0x7</w:t>
            </w:r>
            <w:bookmarkEnd w:id="1267"/>
            <w:bookmarkEnd w:id="1268"/>
          </w:p>
        </w:tc>
        <w:tc>
          <w:tcPr>
            <w:tcW w:w="705" w:type="pct"/>
            <w:tcBorders>
              <w:top w:val="nil"/>
              <w:left w:val="nil"/>
              <w:bottom w:val="single" w:sz="4" w:space="0" w:color="auto"/>
              <w:right w:val="single" w:sz="4" w:space="0" w:color="auto"/>
            </w:tcBorders>
            <w:shd w:val="clear" w:color="auto" w:fill="auto"/>
            <w:vAlign w:val="center"/>
            <w:hideMark/>
          </w:tcPr>
          <w:p w14:paraId="2D29E76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A009E1"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5A7C8F2" w14:textId="77777777" w:rsidR="00144A6D" w:rsidRPr="002B6415" w:rsidRDefault="00144A6D" w:rsidP="004757EB">
            <w:pPr>
              <w:rPr>
                <w:rFonts w:cs="Arial"/>
                <w:color w:val="000000"/>
              </w:rPr>
            </w:pPr>
            <w:r w:rsidRPr="002B6415">
              <w:rPr>
                <w:rFonts w:cs="Arial"/>
                <w:color w:val="000000"/>
              </w:rPr>
              <w:t> </w:t>
            </w:r>
          </w:p>
        </w:tc>
      </w:tr>
      <w:tr w:rsidR="00144A6D" w:rsidRPr="002B6415" w14:paraId="3592B36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66402FA"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5D3079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BD6EC5F"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F36BB0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1B2A09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CC7838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D0E384D" w14:textId="77777777" w:rsidR="00144A6D" w:rsidRPr="002B6415" w:rsidRDefault="00144A6D" w:rsidP="004757EB">
            <w:pPr>
              <w:rPr>
                <w:rFonts w:cs="Arial"/>
                <w:color w:val="000000"/>
              </w:rPr>
            </w:pPr>
            <w:r w:rsidRPr="002B6415">
              <w:rPr>
                <w:rFonts w:cs="Arial"/>
                <w:color w:val="000000"/>
              </w:rPr>
              <w:t> </w:t>
            </w:r>
          </w:p>
        </w:tc>
      </w:tr>
      <w:tr w:rsidR="00144A6D" w:rsidRPr="002B6415" w14:paraId="4075EFE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7F9FAB8" w14:textId="77777777" w:rsidR="00144A6D" w:rsidRPr="002B6415" w:rsidRDefault="00144A6D" w:rsidP="004757EB">
            <w:pPr>
              <w:rPr>
                <w:rFonts w:cs="Arial"/>
                <w:color w:val="000000"/>
              </w:rPr>
            </w:pPr>
            <w:r w:rsidRPr="002B6415">
              <w:rPr>
                <w:rFonts w:cs="Arial"/>
                <w:color w:val="000000"/>
              </w:rPr>
              <w:t>0x3E3</w:t>
            </w:r>
          </w:p>
        </w:tc>
        <w:tc>
          <w:tcPr>
            <w:tcW w:w="1520" w:type="pct"/>
            <w:tcBorders>
              <w:top w:val="nil"/>
              <w:left w:val="nil"/>
              <w:bottom w:val="single" w:sz="4" w:space="0" w:color="auto"/>
              <w:right w:val="single" w:sz="4" w:space="0" w:color="auto"/>
            </w:tcBorders>
            <w:shd w:val="clear" w:color="000000" w:fill="C0C0C0"/>
            <w:vAlign w:val="center"/>
            <w:hideMark/>
          </w:tcPr>
          <w:p w14:paraId="2C143F6F" w14:textId="77777777" w:rsidR="00144A6D" w:rsidRPr="002B6415" w:rsidRDefault="00144A6D" w:rsidP="004757EB">
            <w:pPr>
              <w:rPr>
                <w:rFonts w:cs="Arial"/>
                <w:color w:val="000000"/>
              </w:rPr>
            </w:pPr>
            <w:r w:rsidRPr="002B6415">
              <w:rPr>
                <w:rFonts w:cs="Arial"/>
                <w:color w:val="000000"/>
              </w:rPr>
              <w:t>Personality_BCM_Data</w:t>
            </w:r>
          </w:p>
        </w:tc>
        <w:tc>
          <w:tcPr>
            <w:tcW w:w="705" w:type="pct"/>
            <w:tcBorders>
              <w:top w:val="nil"/>
              <w:left w:val="nil"/>
              <w:bottom w:val="single" w:sz="4" w:space="0" w:color="auto"/>
              <w:right w:val="single" w:sz="4" w:space="0" w:color="auto"/>
            </w:tcBorders>
            <w:shd w:val="clear" w:color="000000" w:fill="C0C0C0"/>
            <w:vAlign w:val="center"/>
            <w:hideMark/>
          </w:tcPr>
          <w:p w14:paraId="1FD24FF5"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62521A2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02C34F0D" w14:textId="77777777" w:rsidR="00144A6D" w:rsidRPr="002B6415" w:rsidRDefault="00144A6D" w:rsidP="004757EB">
            <w:pPr>
              <w:rPr>
                <w:rFonts w:cs="Arial"/>
                <w:color w:val="000000"/>
              </w:rPr>
            </w:pPr>
            <w:r w:rsidRPr="002B6415">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19BC4E43" w14:textId="77777777" w:rsidR="00144A6D" w:rsidRPr="002B6415" w:rsidRDefault="00144A6D" w:rsidP="004757EB">
            <w:pPr>
              <w:rPr>
                <w:rFonts w:cs="Arial"/>
                <w:color w:val="000000"/>
              </w:rPr>
            </w:pPr>
            <w:r w:rsidRPr="002B6415">
              <w:rPr>
                <w:rFonts w:cs="Arial"/>
                <w:color w:val="000000"/>
              </w:rPr>
              <w:t xml:space="preserve">GWM   </w:t>
            </w:r>
          </w:p>
        </w:tc>
        <w:tc>
          <w:tcPr>
            <w:tcW w:w="537" w:type="pct"/>
            <w:tcBorders>
              <w:top w:val="nil"/>
              <w:left w:val="nil"/>
              <w:bottom w:val="single" w:sz="4" w:space="0" w:color="auto"/>
              <w:right w:val="single" w:sz="4" w:space="0" w:color="auto"/>
            </w:tcBorders>
            <w:shd w:val="clear" w:color="000000" w:fill="C0C0C0"/>
            <w:noWrap/>
            <w:vAlign w:val="center"/>
            <w:hideMark/>
          </w:tcPr>
          <w:p w14:paraId="68131E15" w14:textId="77777777" w:rsidR="00144A6D" w:rsidRPr="002B6415" w:rsidRDefault="00144A6D" w:rsidP="004757EB">
            <w:pPr>
              <w:rPr>
                <w:rFonts w:cs="Arial"/>
                <w:color w:val="000000"/>
              </w:rPr>
            </w:pPr>
            <w:r w:rsidRPr="002B6415">
              <w:rPr>
                <w:rFonts w:cs="Arial"/>
                <w:color w:val="000000"/>
              </w:rPr>
              <w:t>Event Periodic</w:t>
            </w:r>
          </w:p>
        </w:tc>
      </w:tr>
      <w:tr w:rsidR="00144A6D" w:rsidRPr="002B6415" w14:paraId="693C84A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808C4B"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992CEE4" w14:textId="77777777" w:rsidR="00144A6D" w:rsidRPr="002B6415" w:rsidRDefault="00144A6D" w:rsidP="004757EB">
            <w:pPr>
              <w:rPr>
                <w:rFonts w:cs="Arial"/>
                <w:color w:val="000000"/>
              </w:rPr>
            </w:pPr>
            <w:bookmarkStart w:id="1269" w:name="_Toc114731190"/>
            <w:bookmarkStart w:id="1270" w:name="_Toc114732101"/>
            <w:r w:rsidRPr="002B6415">
              <w:rPr>
                <w:rFonts w:cs="Arial"/>
                <w:color w:val="000000"/>
              </w:rPr>
              <w:t>LightAmbColor_No_Actl</w:t>
            </w:r>
            <w:bookmarkEnd w:id="1269"/>
            <w:bookmarkEnd w:id="1270"/>
          </w:p>
        </w:tc>
        <w:tc>
          <w:tcPr>
            <w:tcW w:w="705" w:type="pct"/>
            <w:tcBorders>
              <w:top w:val="nil"/>
              <w:left w:val="nil"/>
              <w:bottom w:val="single" w:sz="4" w:space="0" w:color="auto"/>
              <w:right w:val="single" w:sz="4" w:space="0" w:color="auto"/>
            </w:tcBorders>
            <w:shd w:val="clear" w:color="auto" w:fill="auto"/>
            <w:vAlign w:val="center"/>
            <w:hideMark/>
          </w:tcPr>
          <w:p w14:paraId="40180321"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743CDDF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1BD918" w14:textId="77777777" w:rsidR="00144A6D" w:rsidRPr="002B6415" w:rsidRDefault="00144A6D" w:rsidP="004757EB">
            <w:pPr>
              <w:rPr>
                <w:rFonts w:cs="Arial"/>
                <w:color w:val="000000"/>
              </w:rPr>
            </w:pPr>
            <w:bookmarkStart w:id="1271" w:name="_Toc114731191"/>
            <w:bookmarkStart w:id="1272" w:name="_Toc114732102"/>
            <w:r w:rsidRPr="002B6415">
              <w:rPr>
                <w:rFonts w:cs="Arial"/>
                <w:color w:val="000000"/>
              </w:rPr>
              <w:t>BCM</w:t>
            </w:r>
            <w:bookmarkEnd w:id="1271"/>
            <w:bookmarkEnd w:id="1272"/>
          </w:p>
        </w:tc>
        <w:tc>
          <w:tcPr>
            <w:tcW w:w="705" w:type="pct"/>
            <w:tcBorders>
              <w:top w:val="nil"/>
              <w:left w:val="nil"/>
              <w:bottom w:val="single" w:sz="4" w:space="0" w:color="auto"/>
              <w:right w:val="single" w:sz="4" w:space="0" w:color="auto"/>
            </w:tcBorders>
            <w:shd w:val="clear" w:color="auto" w:fill="auto"/>
            <w:vAlign w:val="center"/>
            <w:hideMark/>
          </w:tcPr>
          <w:p w14:paraId="6D644682" w14:textId="77777777" w:rsidR="00144A6D" w:rsidRPr="002B6415" w:rsidRDefault="00144A6D" w:rsidP="004757EB">
            <w:pPr>
              <w:rPr>
                <w:rFonts w:cs="Arial"/>
                <w:color w:val="000000"/>
              </w:rPr>
            </w:pPr>
            <w:bookmarkStart w:id="1273" w:name="_Toc114731192"/>
            <w:bookmarkStart w:id="1274" w:name="_Toc114732103"/>
            <w:r w:rsidRPr="002B6415">
              <w:rPr>
                <w:rFonts w:cs="Arial"/>
                <w:color w:val="000000"/>
              </w:rPr>
              <w:t>GWM</w:t>
            </w:r>
            <w:bookmarkEnd w:id="1273"/>
            <w:bookmarkEnd w:id="1274"/>
          </w:p>
        </w:tc>
        <w:tc>
          <w:tcPr>
            <w:tcW w:w="537" w:type="pct"/>
            <w:tcBorders>
              <w:top w:val="nil"/>
              <w:left w:val="nil"/>
              <w:bottom w:val="single" w:sz="4" w:space="0" w:color="auto"/>
              <w:right w:val="single" w:sz="4" w:space="0" w:color="auto"/>
            </w:tcBorders>
            <w:shd w:val="clear" w:color="auto" w:fill="auto"/>
            <w:noWrap/>
            <w:vAlign w:val="center"/>
            <w:hideMark/>
          </w:tcPr>
          <w:p w14:paraId="3AF1CC6F" w14:textId="77777777" w:rsidR="00144A6D" w:rsidRPr="002B6415" w:rsidRDefault="00144A6D" w:rsidP="004757EB">
            <w:pPr>
              <w:rPr>
                <w:rFonts w:cs="Arial"/>
                <w:color w:val="000000"/>
              </w:rPr>
            </w:pPr>
            <w:bookmarkStart w:id="1275" w:name="_Toc114731193"/>
            <w:bookmarkStart w:id="1276" w:name="_Toc114732104"/>
            <w:r w:rsidRPr="002B6415">
              <w:rPr>
                <w:rFonts w:cs="Arial"/>
                <w:color w:val="000000"/>
              </w:rPr>
              <w:t>OnChange</w:t>
            </w:r>
            <w:bookmarkEnd w:id="1275"/>
            <w:bookmarkEnd w:id="1276"/>
          </w:p>
        </w:tc>
      </w:tr>
      <w:tr w:rsidR="00144A6D" w:rsidRPr="002B6415" w14:paraId="7BCA836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1BAF68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C917C4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4598FB4"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3AEAB30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8E3B83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31EDC30"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1F1FED8" w14:textId="77777777" w:rsidR="00144A6D" w:rsidRPr="002B6415" w:rsidRDefault="00144A6D" w:rsidP="004757EB">
            <w:pPr>
              <w:rPr>
                <w:rFonts w:cs="Arial"/>
                <w:color w:val="000000"/>
              </w:rPr>
            </w:pPr>
            <w:r w:rsidRPr="002B6415">
              <w:rPr>
                <w:rFonts w:cs="Arial"/>
                <w:color w:val="000000"/>
              </w:rPr>
              <w:t> </w:t>
            </w:r>
          </w:p>
        </w:tc>
      </w:tr>
      <w:tr w:rsidR="00144A6D" w:rsidRPr="002B6415" w14:paraId="0C4466A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31FE59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9B72C9E" w14:textId="77777777" w:rsidR="00144A6D" w:rsidRPr="002B6415" w:rsidRDefault="00144A6D" w:rsidP="004757EB">
            <w:pPr>
              <w:rPr>
                <w:rFonts w:cs="Arial"/>
                <w:color w:val="000000"/>
              </w:rPr>
            </w:pPr>
            <w:bookmarkStart w:id="1277" w:name="_Toc114731194"/>
            <w:bookmarkStart w:id="1278" w:name="_Toc114732105"/>
            <w:r w:rsidRPr="002B6415">
              <w:rPr>
                <w:rFonts w:cs="Arial"/>
                <w:color w:val="000000"/>
              </w:rPr>
              <w:t>LightAmbIntsty_No_Actl</w:t>
            </w:r>
            <w:bookmarkEnd w:id="1277"/>
            <w:bookmarkEnd w:id="1278"/>
          </w:p>
        </w:tc>
        <w:tc>
          <w:tcPr>
            <w:tcW w:w="705" w:type="pct"/>
            <w:tcBorders>
              <w:top w:val="nil"/>
              <w:left w:val="nil"/>
              <w:bottom w:val="single" w:sz="4" w:space="0" w:color="auto"/>
              <w:right w:val="single" w:sz="4" w:space="0" w:color="auto"/>
            </w:tcBorders>
            <w:shd w:val="clear" w:color="auto" w:fill="auto"/>
            <w:vAlign w:val="center"/>
            <w:hideMark/>
          </w:tcPr>
          <w:p w14:paraId="233778AD"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21D3F1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094E2F" w14:textId="77777777" w:rsidR="00144A6D" w:rsidRPr="002B6415" w:rsidRDefault="00144A6D" w:rsidP="004757EB">
            <w:pPr>
              <w:rPr>
                <w:rFonts w:cs="Arial"/>
                <w:color w:val="000000"/>
              </w:rPr>
            </w:pPr>
            <w:bookmarkStart w:id="1279" w:name="_Toc114731195"/>
            <w:bookmarkStart w:id="1280" w:name="_Toc114732106"/>
            <w:r w:rsidRPr="002B6415">
              <w:rPr>
                <w:rFonts w:cs="Arial"/>
                <w:color w:val="000000"/>
              </w:rPr>
              <w:t>BCM</w:t>
            </w:r>
            <w:bookmarkEnd w:id="1279"/>
            <w:bookmarkEnd w:id="1280"/>
          </w:p>
        </w:tc>
        <w:tc>
          <w:tcPr>
            <w:tcW w:w="705" w:type="pct"/>
            <w:tcBorders>
              <w:top w:val="nil"/>
              <w:left w:val="nil"/>
              <w:bottom w:val="single" w:sz="4" w:space="0" w:color="auto"/>
              <w:right w:val="single" w:sz="4" w:space="0" w:color="auto"/>
            </w:tcBorders>
            <w:shd w:val="clear" w:color="auto" w:fill="auto"/>
            <w:vAlign w:val="center"/>
            <w:hideMark/>
          </w:tcPr>
          <w:p w14:paraId="1B094734" w14:textId="77777777" w:rsidR="00144A6D" w:rsidRPr="002B6415" w:rsidRDefault="00144A6D" w:rsidP="004757EB">
            <w:pPr>
              <w:rPr>
                <w:rFonts w:cs="Arial"/>
                <w:color w:val="000000"/>
              </w:rPr>
            </w:pPr>
            <w:bookmarkStart w:id="1281" w:name="_Toc114731196"/>
            <w:bookmarkStart w:id="1282" w:name="_Toc114732107"/>
            <w:r w:rsidRPr="002B6415">
              <w:rPr>
                <w:rFonts w:cs="Arial"/>
                <w:color w:val="000000"/>
              </w:rPr>
              <w:t>GWM</w:t>
            </w:r>
            <w:bookmarkEnd w:id="1281"/>
            <w:bookmarkEnd w:id="1282"/>
          </w:p>
        </w:tc>
        <w:tc>
          <w:tcPr>
            <w:tcW w:w="537" w:type="pct"/>
            <w:tcBorders>
              <w:top w:val="nil"/>
              <w:left w:val="nil"/>
              <w:bottom w:val="single" w:sz="4" w:space="0" w:color="auto"/>
              <w:right w:val="single" w:sz="4" w:space="0" w:color="auto"/>
            </w:tcBorders>
            <w:shd w:val="clear" w:color="auto" w:fill="auto"/>
            <w:noWrap/>
            <w:vAlign w:val="center"/>
            <w:hideMark/>
          </w:tcPr>
          <w:p w14:paraId="4DFD5F78" w14:textId="77777777" w:rsidR="00144A6D" w:rsidRPr="002B6415" w:rsidRDefault="00144A6D" w:rsidP="004757EB">
            <w:pPr>
              <w:rPr>
                <w:rFonts w:cs="Arial"/>
                <w:color w:val="000000"/>
              </w:rPr>
            </w:pPr>
            <w:bookmarkStart w:id="1283" w:name="_Toc114731197"/>
            <w:bookmarkStart w:id="1284" w:name="_Toc114732108"/>
            <w:r w:rsidRPr="002B6415">
              <w:rPr>
                <w:rFonts w:cs="Arial"/>
                <w:color w:val="000000"/>
              </w:rPr>
              <w:t>OnChange</w:t>
            </w:r>
            <w:bookmarkEnd w:id="1283"/>
            <w:bookmarkEnd w:id="1284"/>
          </w:p>
        </w:tc>
      </w:tr>
      <w:tr w:rsidR="00144A6D" w:rsidRPr="002B6415" w14:paraId="5FE042F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723936D" w14:textId="77777777" w:rsidR="00144A6D" w:rsidRPr="002B6415" w:rsidRDefault="00144A6D" w:rsidP="004757EB">
            <w:pPr>
              <w:rPr>
                <w:rFonts w:cs="Arial"/>
                <w:color w:val="000000"/>
              </w:rPr>
            </w:pPr>
            <w:r w:rsidRPr="002B6415">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6ADB864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BA344C" w14:textId="77777777" w:rsidR="00144A6D" w:rsidRPr="002B6415" w:rsidRDefault="00144A6D" w:rsidP="004757EB">
            <w:pPr>
              <w:rPr>
                <w:rFonts w:cs="Arial"/>
                <w:color w:val="000000"/>
              </w:rPr>
            </w:pPr>
            <w:bookmarkStart w:id="1285" w:name="_Toc114731198"/>
            <w:bookmarkStart w:id="1286" w:name="_Toc114732109"/>
            <w:r w:rsidRPr="002B6415">
              <w:rPr>
                <w:rFonts w:cs="Arial"/>
                <w:color w:val="000000"/>
              </w:rPr>
              <w:t>Off</w:t>
            </w:r>
            <w:bookmarkEnd w:id="1285"/>
            <w:bookmarkEnd w:id="1286"/>
          </w:p>
        </w:tc>
        <w:tc>
          <w:tcPr>
            <w:tcW w:w="466" w:type="pct"/>
            <w:tcBorders>
              <w:top w:val="nil"/>
              <w:left w:val="nil"/>
              <w:bottom w:val="single" w:sz="4" w:space="0" w:color="auto"/>
              <w:right w:val="single" w:sz="4" w:space="0" w:color="auto"/>
            </w:tcBorders>
            <w:shd w:val="clear" w:color="auto" w:fill="auto"/>
            <w:noWrap/>
            <w:vAlign w:val="center"/>
            <w:hideMark/>
          </w:tcPr>
          <w:p w14:paraId="3C750294" w14:textId="77777777" w:rsidR="00144A6D" w:rsidRPr="002B6415" w:rsidRDefault="00144A6D" w:rsidP="004757EB">
            <w:pPr>
              <w:rPr>
                <w:rFonts w:cs="Arial"/>
                <w:color w:val="000000"/>
              </w:rPr>
            </w:pPr>
            <w:bookmarkStart w:id="1287" w:name="_Toc114731199"/>
            <w:bookmarkStart w:id="1288" w:name="_Toc114732110"/>
            <w:r w:rsidRPr="002B6415">
              <w:rPr>
                <w:rFonts w:cs="Arial"/>
                <w:color w:val="000000"/>
              </w:rPr>
              <w:t>0x0</w:t>
            </w:r>
            <w:bookmarkEnd w:id="1287"/>
            <w:bookmarkEnd w:id="1288"/>
          </w:p>
        </w:tc>
        <w:tc>
          <w:tcPr>
            <w:tcW w:w="705" w:type="pct"/>
            <w:tcBorders>
              <w:top w:val="nil"/>
              <w:left w:val="nil"/>
              <w:bottom w:val="single" w:sz="4" w:space="0" w:color="auto"/>
              <w:right w:val="single" w:sz="4" w:space="0" w:color="auto"/>
            </w:tcBorders>
            <w:shd w:val="clear" w:color="auto" w:fill="auto"/>
            <w:vAlign w:val="center"/>
            <w:hideMark/>
          </w:tcPr>
          <w:p w14:paraId="6FF0BFB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1F86338"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1031F9B" w14:textId="77777777" w:rsidR="00144A6D" w:rsidRPr="002B6415" w:rsidRDefault="00144A6D" w:rsidP="004757EB">
            <w:pPr>
              <w:rPr>
                <w:rFonts w:cs="Arial"/>
                <w:color w:val="000000"/>
              </w:rPr>
            </w:pPr>
            <w:r w:rsidRPr="002B6415">
              <w:rPr>
                <w:rFonts w:cs="Arial"/>
                <w:color w:val="000000"/>
              </w:rPr>
              <w:t> </w:t>
            </w:r>
          </w:p>
        </w:tc>
      </w:tr>
      <w:tr w:rsidR="00144A6D" w:rsidRPr="002B6415" w14:paraId="540E8B1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976F84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41F3B6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D37553B"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ECD9EB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14E83A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C1CBDA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55A5C8A0" w14:textId="77777777" w:rsidR="00144A6D" w:rsidRPr="002B6415" w:rsidRDefault="00144A6D" w:rsidP="004757EB">
            <w:pPr>
              <w:rPr>
                <w:rFonts w:cs="Arial"/>
                <w:color w:val="000000"/>
              </w:rPr>
            </w:pPr>
            <w:r w:rsidRPr="002B6415">
              <w:rPr>
                <w:rFonts w:cs="Arial"/>
                <w:color w:val="000000"/>
              </w:rPr>
              <w:t> </w:t>
            </w:r>
          </w:p>
        </w:tc>
      </w:tr>
      <w:tr w:rsidR="00144A6D" w:rsidRPr="002B6415" w14:paraId="3EEE55D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CFB2A47" w14:textId="77777777" w:rsidR="00144A6D" w:rsidRPr="002B6415" w:rsidRDefault="00144A6D" w:rsidP="004757EB">
            <w:pPr>
              <w:rPr>
                <w:rFonts w:cs="Arial"/>
                <w:color w:val="000000"/>
              </w:rPr>
            </w:pPr>
            <w:r w:rsidRPr="002B6415">
              <w:rPr>
                <w:rFonts w:cs="Arial"/>
                <w:color w:val="000000"/>
              </w:rPr>
              <w:t>0x3EB</w:t>
            </w:r>
          </w:p>
        </w:tc>
        <w:tc>
          <w:tcPr>
            <w:tcW w:w="1520" w:type="pct"/>
            <w:tcBorders>
              <w:top w:val="nil"/>
              <w:left w:val="nil"/>
              <w:bottom w:val="single" w:sz="4" w:space="0" w:color="auto"/>
              <w:right w:val="single" w:sz="4" w:space="0" w:color="auto"/>
            </w:tcBorders>
            <w:shd w:val="clear" w:color="000000" w:fill="C0C0C0"/>
            <w:vAlign w:val="center"/>
            <w:hideMark/>
          </w:tcPr>
          <w:p w14:paraId="5A91CAB8" w14:textId="77777777" w:rsidR="00144A6D" w:rsidRPr="002B6415" w:rsidRDefault="00144A6D" w:rsidP="004757EB">
            <w:pPr>
              <w:rPr>
                <w:rFonts w:cs="Arial"/>
                <w:color w:val="000000"/>
              </w:rPr>
            </w:pPr>
            <w:r w:rsidRPr="002B6415">
              <w:rPr>
                <w:rFonts w:cs="Arial"/>
                <w:color w:val="000000"/>
              </w:rPr>
              <w:t>Personality_BCM2_Data</w:t>
            </w:r>
          </w:p>
        </w:tc>
        <w:tc>
          <w:tcPr>
            <w:tcW w:w="705" w:type="pct"/>
            <w:tcBorders>
              <w:top w:val="nil"/>
              <w:left w:val="nil"/>
              <w:bottom w:val="single" w:sz="4" w:space="0" w:color="auto"/>
              <w:right w:val="single" w:sz="4" w:space="0" w:color="auto"/>
            </w:tcBorders>
            <w:shd w:val="clear" w:color="000000" w:fill="C0C0C0"/>
            <w:vAlign w:val="center"/>
            <w:hideMark/>
          </w:tcPr>
          <w:p w14:paraId="261AE863"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7151D4E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6B60E7C5" w14:textId="77777777" w:rsidR="00144A6D" w:rsidRPr="002B6415" w:rsidRDefault="00144A6D" w:rsidP="004757EB">
            <w:pPr>
              <w:rPr>
                <w:rFonts w:cs="Arial"/>
                <w:color w:val="000000"/>
              </w:rPr>
            </w:pPr>
            <w:r w:rsidRPr="002B6415">
              <w:rPr>
                <w:rFonts w:cs="Arial"/>
                <w:color w:val="000000"/>
              </w:rPr>
              <w:t>BCM</w:t>
            </w:r>
          </w:p>
        </w:tc>
        <w:tc>
          <w:tcPr>
            <w:tcW w:w="705" w:type="pct"/>
            <w:tcBorders>
              <w:top w:val="nil"/>
              <w:left w:val="nil"/>
              <w:bottom w:val="single" w:sz="4" w:space="0" w:color="auto"/>
              <w:right w:val="single" w:sz="4" w:space="0" w:color="auto"/>
            </w:tcBorders>
            <w:shd w:val="clear" w:color="000000" w:fill="C0C0C0"/>
            <w:vAlign w:val="center"/>
            <w:hideMark/>
          </w:tcPr>
          <w:p w14:paraId="7FA87290" w14:textId="77777777" w:rsidR="00144A6D" w:rsidRPr="002B6415" w:rsidRDefault="00144A6D" w:rsidP="004757EB">
            <w:pPr>
              <w:rPr>
                <w:rFonts w:cs="Arial"/>
                <w:color w:val="000000"/>
              </w:rPr>
            </w:pPr>
            <w:r w:rsidRPr="002B6415">
              <w:rPr>
                <w:rFonts w:cs="Arial"/>
                <w:color w:val="000000"/>
              </w:rPr>
              <w:t xml:space="preserve">GWM   </w:t>
            </w:r>
          </w:p>
        </w:tc>
        <w:tc>
          <w:tcPr>
            <w:tcW w:w="537" w:type="pct"/>
            <w:tcBorders>
              <w:top w:val="nil"/>
              <w:left w:val="nil"/>
              <w:bottom w:val="single" w:sz="4" w:space="0" w:color="auto"/>
              <w:right w:val="single" w:sz="4" w:space="0" w:color="auto"/>
            </w:tcBorders>
            <w:shd w:val="clear" w:color="000000" w:fill="C0C0C0"/>
            <w:noWrap/>
            <w:vAlign w:val="center"/>
            <w:hideMark/>
          </w:tcPr>
          <w:p w14:paraId="7C400435" w14:textId="77777777" w:rsidR="00144A6D" w:rsidRPr="002B6415" w:rsidRDefault="00144A6D" w:rsidP="004757EB">
            <w:pPr>
              <w:rPr>
                <w:rFonts w:cs="Arial"/>
                <w:color w:val="000000"/>
              </w:rPr>
            </w:pPr>
            <w:r w:rsidRPr="002B6415">
              <w:rPr>
                <w:rFonts w:cs="Arial"/>
                <w:color w:val="000000"/>
              </w:rPr>
              <w:t>Event Periodic</w:t>
            </w:r>
          </w:p>
        </w:tc>
      </w:tr>
      <w:tr w:rsidR="00144A6D" w:rsidRPr="002B6415" w14:paraId="061BABE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861262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2016D5A" w14:textId="77777777" w:rsidR="00144A6D" w:rsidRPr="002B6415" w:rsidRDefault="00144A6D" w:rsidP="004757EB">
            <w:pPr>
              <w:rPr>
                <w:rFonts w:cs="Arial"/>
                <w:color w:val="000000"/>
              </w:rPr>
            </w:pPr>
            <w:bookmarkStart w:id="1289" w:name="_Toc114731200"/>
            <w:bookmarkStart w:id="1290" w:name="_Toc114732111"/>
            <w:r w:rsidRPr="002B6415">
              <w:rPr>
                <w:rFonts w:cs="Arial"/>
                <w:color w:val="000000"/>
              </w:rPr>
              <w:t>PersNo_D_Actl</w:t>
            </w:r>
            <w:bookmarkEnd w:id="1289"/>
            <w:bookmarkEnd w:id="1290"/>
          </w:p>
        </w:tc>
        <w:tc>
          <w:tcPr>
            <w:tcW w:w="705" w:type="pct"/>
            <w:tcBorders>
              <w:top w:val="nil"/>
              <w:left w:val="nil"/>
              <w:bottom w:val="single" w:sz="4" w:space="0" w:color="auto"/>
              <w:right w:val="single" w:sz="4" w:space="0" w:color="auto"/>
            </w:tcBorders>
            <w:shd w:val="clear" w:color="auto" w:fill="auto"/>
            <w:vAlign w:val="center"/>
            <w:hideMark/>
          </w:tcPr>
          <w:p w14:paraId="2BCCDE9A"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6D8489A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0A24927" w14:textId="77777777" w:rsidR="00144A6D" w:rsidRPr="002B6415" w:rsidRDefault="00144A6D" w:rsidP="004757EB">
            <w:pPr>
              <w:rPr>
                <w:rFonts w:cs="Arial"/>
                <w:color w:val="000000"/>
              </w:rPr>
            </w:pPr>
            <w:bookmarkStart w:id="1291" w:name="_Toc114731201"/>
            <w:bookmarkStart w:id="1292" w:name="_Toc114732112"/>
            <w:r w:rsidRPr="002B6415">
              <w:rPr>
                <w:rFonts w:cs="Arial"/>
                <w:color w:val="000000"/>
              </w:rPr>
              <w:t>BCM</w:t>
            </w:r>
            <w:bookmarkEnd w:id="1291"/>
            <w:bookmarkEnd w:id="1292"/>
          </w:p>
        </w:tc>
        <w:tc>
          <w:tcPr>
            <w:tcW w:w="705" w:type="pct"/>
            <w:tcBorders>
              <w:top w:val="nil"/>
              <w:left w:val="nil"/>
              <w:bottom w:val="single" w:sz="4" w:space="0" w:color="auto"/>
              <w:right w:val="single" w:sz="4" w:space="0" w:color="auto"/>
            </w:tcBorders>
            <w:shd w:val="clear" w:color="auto" w:fill="auto"/>
            <w:vAlign w:val="center"/>
            <w:hideMark/>
          </w:tcPr>
          <w:p w14:paraId="3CDD2387" w14:textId="77777777" w:rsidR="00144A6D" w:rsidRPr="002B6415" w:rsidRDefault="00144A6D" w:rsidP="004757EB">
            <w:pPr>
              <w:rPr>
                <w:rFonts w:cs="Arial"/>
                <w:color w:val="000000"/>
              </w:rPr>
            </w:pPr>
            <w:bookmarkStart w:id="1293" w:name="_Toc114731202"/>
            <w:bookmarkStart w:id="1294" w:name="_Toc114732113"/>
            <w:r w:rsidRPr="002B6415">
              <w:rPr>
                <w:rFonts w:cs="Arial"/>
                <w:color w:val="000000"/>
              </w:rPr>
              <w:t>GWM</w:t>
            </w:r>
            <w:bookmarkEnd w:id="1293"/>
            <w:bookmarkEnd w:id="1294"/>
          </w:p>
        </w:tc>
        <w:tc>
          <w:tcPr>
            <w:tcW w:w="537" w:type="pct"/>
            <w:tcBorders>
              <w:top w:val="nil"/>
              <w:left w:val="nil"/>
              <w:bottom w:val="single" w:sz="4" w:space="0" w:color="auto"/>
              <w:right w:val="single" w:sz="4" w:space="0" w:color="auto"/>
            </w:tcBorders>
            <w:shd w:val="clear" w:color="auto" w:fill="auto"/>
            <w:noWrap/>
            <w:vAlign w:val="center"/>
            <w:hideMark/>
          </w:tcPr>
          <w:p w14:paraId="0AA8BB07" w14:textId="77777777" w:rsidR="00144A6D" w:rsidRPr="002B6415" w:rsidRDefault="00144A6D" w:rsidP="004757EB">
            <w:pPr>
              <w:rPr>
                <w:rFonts w:cs="Arial"/>
                <w:color w:val="000000"/>
              </w:rPr>
            </w:pPr>
            <w:bookmarkStart w:id="1295" w:name="_Toc114731203"/>
            <w:bookmarkStart w:id="1296" w:name="_Toc114732114"/>
            <w:r w:rsidRPr="002B6415">
              <w:rPr>
                <w:rFonts w:cs="Arial"/>
                <w:color w:val="000000"/>
              </w:rPr>
              <w:t>OnChange</w:t>
            </w:r>
            <w:bookmarkEnd w:id="1295"/>
            <w:bookmarkEnd w:id="1296"/>
          </w:p>
        </w:tc>
      </w:tr>
      <w:tr w:rsidR="00144A6D" w:rsidRPr="002B6415" w14:paraId="5E059E0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E9D69EB"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7F5496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80D6643" w14:textId="77777777" w:rsidR="00144A6D" w:rsidRPr="002B6415" w:rsidRDefault="00144A6D" w:rsidP="004757EB">
            <w:pPr>
              <w:rPr>
                <w:rFonts w:cs="Arial"/>
                <w:color w:val="000000"/>
              </w:rPr>
            </w:pPr>
            <w:bookmarkStart w:id="1297" w:name="_Toc114731204"/>
            <w:bookmarkStart w:id="1298" w:name="_Toc114732115"/>
            <w:r w:rsidRPr="002B6415">
              <w:rPr>
                <w:rFonts w:cs="Arial"/>
                <w:color w:val="000000"/>
              </w:rPr>
              <w:t>PERS_1</w:t>
            </w:r>
            <w:bookmarkEnd w:id="1297"/>
            <w:bookmarkEnd w:id="1298"/>
          </w:p>
        </w:tc>
        <w:tc>
          <w:tcPr>
            <w:tcW w:w="466" w:type="pct"/>
            <w:tcBorders>
              <w:top w:val="nil"/>
              <w:left w:val="nil"/>
              <w:bottom w:val="single" w:sz="4" w:space="0" w:color="auto"/>
              <w:right w:val="single" w:sz="4" w:space="0" w:color="auto"/>
            </w:tcBorders>
            <w:shd w:val="clear" w:color="auto" w:fill="auto"/>
            <w:noWrap/>
            <w:vAlign w:val="center"/>
            <w:hideMark/>
          </w:tcPr>
          <w:p w14:paraId="0518BF28" w14:textId="77777777" w:rsidR="00144A6D" w:rsidRPr="002B6415" w:rsidRDefault="00144A6D" w:rsidP="004757EB">
            <w:pPr>
              <w:rPr>
                <w:rFonts w:cs="Arial"/>
                <w:color w:val="000000"/>
              </w:rPr>
            </w:pPr>
            <w:bookmarkStart w:id="1299" w:name="_Toc114731205"/>
            <w:bookmarkStart w:id="1300" w:name="_Toc114732116"/>
            <w:r w:rsidRPr="002B6415">
              <w:rPr>
                <w:rFonts w:cs="Arial"/>
                <w:color w:val="000000"/>
              </w:rPr>
              <w:t>0x0</w:t>
            </w:r>
            <w:bookmarkEnd w:id="1299"/>
            <w:bookmarkEnd w:id="1300"/>
          </w:p>
        </w:tc>
        <w:tc>
          <w:tcPr>
            <w:tcW w:w="705" w:type="pct"/>
            <w:tcBorders>
              <w:top w:val="nil"/>
              <w:left w:val="nil"/>
              <w:bottom w:val="single" w:sz="4" w:space="0" w:color="auto"/>
              <w:right w:val="single" w:sz="4" w:space="0" w:color="auto"/>
            </w:tcBorders>
            <w:shd w:val="clear" w:color="auto" w:fill="auto"/>
            <w:vAlign w:val="center"/>
            <w:hideMark/>
          </w:tcPr>
          <w:p w14:paraId="216A187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E38F972"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AC68C6A" w14:textId="77777777" w:rsidR="00144A6D" w:rsidRPr="002B6415" w:rsidRDefault="00144A6D" w:rsidP="004757EB">
            <w:pPr>
              <w:rPr>
                <w:rFonts w:cs="Arial"/>
                <w:color w:val="000000"/>
              </w:rPr>
            </w:pPr>
            <w:r w:rsidRPr="002B6415">
              <w:rPr>
                <w:rFonts w:cs="Arial"/>
                <w:color w:val="000000"/>
              </w:rPr>
              <w:t> </w:t>
            </w:r>
          </w:p>
        </w:tc>
      </w:tr>
      <w:tr w:rsidR="00144A6D" w:rsidRPr="002B6415" w14:paraId="1350695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88CD641"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E042F5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197F6A4" w14:textId="77777777" w:rsidR="00144A6D" w:rsidRPr="002B6415" w:rsidRDefault="00144A6D" w:rsidP="004757EB">
            <w:pPr>
              <w:rPr>
                <w:rFonts w:cs="Arial"/>
                <w:color w:val="000000"/>
              </w:rPr>
            </w:pPr>
            <w:bookmarkStart w:id="1301" w:name="_Toc114731206"/>
            <w:bookmarkStart w:id="1302" w:name="_Toc114732117"/>
            <w:r w:rsidRPr="002B6415">
              <w:rPr>
                <w:rFonts w:cs="Arial"/>
                <w:color w:val="000000"/>
              </w:rPr>
              <w:t>PERS_2</w:t>
            </w:r>
            <w:bookmarkEnd w:id="1301"/>
            <w:bookmarkEnd w:id="1302"/>
          </w:p>
        </w:tc>
        <w:tc>
          <w:tcPr>
            <w:tcW w:w="466" w:type="pct"/>
            <w:tcBorders>
              <w:top w:val="nil"/>
              <w:left w:val="nil"/>
              <w:bottom w:val="single" w:sz="4" w:space="0" w:color="auto"/>
              <w:right w:val="single" w:sz="4" w:space="0" w:color="auto"/>
            </w:tcBorders>
            <w:shd w:val="clear" w:color="auto" w:fill="auto"/>
            <w:noWrap/>
            <w:vAlign w:val="center"/>
            <w:hideMark/>
          </w:tcPr>
          <w:p w14:paraId="2DDDBEAE" w14:textId="77777777" w:rsidR="00144A6D" w:rsidRPr="002B6415" w:rsidRDefault="00144A6D" w:rsidP="004757EB">
            <w:pPr>
              <w:rPr>
                <w:rFonts w:cs="Arial"/>
                <w:color w:val="000000"/>
              </w:rPr>
            </w:pPr>
            <w:bookmarkStart w:id="1303" w:name="_Toc114731207"/>
            <w:bookmarkStart w:id="1304" w:name="_Toc114732118"/>
            <w:r w:rsidRPr="002B6415">
              <w:rPr>
                <w:rFonts w:cs="Arial"/>
                <w:color w:val="000000"/>
              </w:rPr>
              <w:t>0x1</w:t>
            </w:r>
            <w:bookmarkEnd w:id="1303"/>
            <w:bookmarkEnd w:id="1304"/>
          </w:p>
        </w:tc>
        <w:tc>
          <w:tcPr>
            <w:tcW w:w="705" w:type="pct"/>
            <w:tcBorders>
              <w:top w:val="nil"/>
              <w:left w:val="nil"/>
              <w:bottom w:val="single" w:sz="4" w:space="0" w:color="auto"/>
              <w:right w:val="single" w:sz="4" w:space="0" w:color="auto"/>
            </w:tcBorders>
            <w:shd w:val="clear" w:color="auto" w:fill="auto"/>
            <w:vAlign w:val="center"/>
            <w:hideMark/>
          </w:tcPr>
          <w:p w14:paraId="2EE8EF8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39F17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EF18A37" w14:textId="77777777" w:rsidR="00144A6D" w:rsidRPr="002B6415" w:rsidRDefault="00144A6D" w:rsidP="004757EB">
            <w:pPr>
              <w:rPr>
                <w:rFonts w:cs="Arial"/>
                <w:color w:val="000000"/>
              </w:rPr>
            </w:pPr>
            <w:r w:rsidRPr="002B6415">
              <w:rPr>
                <w:rFonts w:cs="Arial"/>
                <w:color w:val="000000"/>
              </w:rPr>
              <w:t> </w:t>
            </w:r>
          </w:p>
        </w:tc>
      </w:tr>
      <w:tr w:rsidR="00144A6D" w:rsidRPr="002B6415" w14:paraId="624A248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EE56D0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2951B5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D457725" w14:textId="77777777" w:rsidR="00144A6D" w:rsidRPr="002B6415" w:rsidRDefault="00144A6D" w:rsidP="004757EB">
            <w:pPr>
              <w:rPr>
                <w:rFonts w:cs="Arial"/>
                <w:color w:val="000000"/>
              </w:rPr>
            </w:pPr>
            <w:bookmarkStart w:id="1305" w:name="_Toc114731208"/>
            <w:bookmarkStart w:id="1306" w:name="_Toc114732119"/>
            <w:r w:rsidRPr="002B6415">
              <w:rPr>
                <w:rFonts w:cs="Arial"/>
                <w:color w:val="000000"/>
              </w:rPr>
              <w:t>PERS_3</w:t>
            </w:r>
            <w:bookmarkEnd w:id="1305"/>
            <w:bookmarkEnd w:id="1306"/>
          </w:p>
        </w:tc>
        <w:tc>
          <w:tcPr>
            <w:tcW w:w="466" w:type="pct"/>
            <w:tcBorders>
              <w:top w:val="nil"/>
              <w:left w:val="nil"/>
              <w:bottom w:val="single" w:sz="4" w:space="0" w:color="auto"/>
              <w:right w:val="single" w:sz="4" w:space="0" w:color="auto"/>
            </w:tcBorders>
            <w:shd w:val="clear" w:color="auto" w:fill="auto"/>
            <w:noWrap/>
            <w:vAlign w:val="center"/>
            <w:hideMark/>
          </w:tcPr>
          <w:p w14:paraId="6CF8B149" w14:textId="77777777" w:rsidR="00144A6D" w:rsidRPr="002B6415" w:rsidRDefault="00144A6D" w:rsidP="004757EB">
            <w:pPr>
              <w:rPr>
                <w:rFonts w:cs="Arial"/>
                <w:color w:val="000000"/>
              </w:rPr>
            </w:pPr>
            <w:bookmarkStart w:id="1307" w:name="_Toc114731209"/>
            <w:bookmarkStart w:id="1308" w:name="_Toc114732120"/>
            <w:r w:rsidRPr="002B6415">
              <w:rPr>
                <w:rFonts w:cs="Arial"/>
                <w:color w:val="000000"/>
              </w:rPr>
              <w:t>0x2</w:t>
            </w:r>
            <w:bookmarkEnd w:id="1307"/>
            <w:bookmarkEnd w:id="1308"/>
          </w:p>
        </w:tc>
        <w:tc>
          <w:tcPr>
            <w:tcW w:w="705" w:type="pct"/>
            <w:tcBorders>
              <w:top w:val="nil"/>
              <w:left w:val="nil"/>
              <w:bottom w:val="single" w:sz="4" w:space="0" w:color="auto"/>
              <w:right w:val="single" w:sz="4" w:space="0" w:color="auto"/>
            </w:tcBorders>
            <w:shd w:val="clear" w:color="auto" w:fill="auto"/>
            <w:vAlign w:val="center"/>
            <w:hideMark/>
          </w:tcPr>
          <w:p w14:paraId="1BB63EA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8D3267"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8D36EAF" w14:textId="77777777" w:rsidR="00144A6D" w:rsidRPr="002B6415" w:rsidRDefault="00144A6D" w:rsidP="004757EB">
            <w:pPr>
              <w:rPr>
                <w:rFonts w:cs="Arial"/>
                <w:color w:val="000000"/>
              </w:rPr>
            </w:pPr>
            <w:r w:rsidRPr="002B6415">
              <w:rPr>
                <w:rFonts w:cs="Arial"/>
                <w:color w:val="000000"/>
              </w:rPr>
              <w:t> </w:t>
            </w:r>
          </w:p>
        </w:tc>
      </w:tr>
      <w:tr w:rsidR="00144A6D" w:rsidRPr="002B6415" w14:paraId="17711FF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1688A7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293CF6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B880DF6" w14:textId="77777777" w:rsidR="00144A6D" w:rsidRPr="002B6415" w:rsidRDefault="00144A6D" w:rsidP="004757EB">
            <w:pPr>
              <w:rPr>
                <w:rFonts w:cs="Arial"/>
                <w:color w:val="000000"/>
              </w:rPr>
            </w:pPr>
            <w:bookmarkStart w:id="1309" w:name="_Toc114731210"/>
            <w:bookmarkStart w:id="1310" w:name="_Toc114732121"/>
            <w:r w:rsidRPr="002B6415">
              <w:rPr>
                <w:rFonts w:cs="Arial"/>
                <w:color w:val="000000"/>
              </w:rPr>
              <w:t>PERS_4</w:t>
            </w:r>
            <w:bookmarkEnd w:id="1309"/>
            <w:bookmarkEnd w:id="1310"/>
          </w:p>
        </w:tc>
        <w:tc>
          <w:tcPr>
            <w:tcW w:w="466" w:type="pct"/>
            <w:tcBorders>
              <w:top w:val="nil"/>
              <w:left w:val="nil"/>
              <w:bottom w:val="single" w:sz="4" w:space="0" w:color="auto"/>
              <w:right w:val="single" w:sz="4" w:space="0" w:color="auto"/>
            </w:tcBorders>
            <w:shd w:val="clear" w:color="auto" w:fill="auto"/>
            <w:noWrap/>
            <w:vAlign w:val="center"/>
            <w:hideMark/>
          </w:tcPr>
          <w:p w14:paraId="5D8C8004" w14:textId="77777777" w:rsidR="00144A6D" w:rsidRPr="002B6415" w:rsidRDefault="00144A6D" w:rsidP="004757EB">
            <w:pPr>
              <w:rPr>
                <w:rFonts w:cs="Arial"/>
                <w:color w:val="000000"/>
              </w:rPr>
            </w:pPr>
            <w:bookmarkStart w:id="1311" w:name="_Toc114731211"/>
            <w:bookmarkStart w:id="1312" w:name="_Toc114732122"/>
            <w:r w:rsidRPr="002B6415">
              <w:rPr>
                <w:rFonts w:cs="Arial"/>
                <w:color w:val="000000"/>
              </w:rPr>
              <w:t>0x3</w:t>
            </w:r>
            <w:bookmarkEnd w:id="1311"/>
            <w:bookmarkEnd w:id="1312"/>
          </w:p>
        </w:tc>
        <w:tc>
          <w:tcPr>
            <w:tcW w:w="705" w:type="pct"/>
            <w:tcBorders>
              <w:top w:val="nil"/>
              <w:left w:val="nil"/>
              <w:bottom w:val="single" w:sz="4" w:space="0" w:color="auto"/>
              <w:right w:val="single" w:sz="4" w:space="0" w:color="auto"/>
            </w:tcBorders>
            <w:shd w:val="clear" w:color="auto" w:fill="auto"/>
            <w:vAlign w:val="center"/>
            <w:hideMark/>
          </w:tcPr>
          <w:p w14:paraId="7217F7C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C89CE2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DB6C359" w14:textId="77777777" w:rsidR="00144A6D" w:rsidRPr="002B6415" w:rsidRDefault="00144A6D" w:rsidP="004757EB">
            <w:pPr>
              <w:rPr>
                <w:rFonts w:cs="Arial"/>
                <w:color w:val="000000"/>
              </w:rPr>
            </w:pPr>
            <w:r w:rsidRPr="002B6415">
              <w:rPr>
                <w:rFonts w:cs="Arial"/>
                <w:color w:val="000000"/>
              </w:rPr>
              <w:t> </w:t>
            </w:r>
          </w:p>
        </w:tc>
      </w:tr>
      <w:tr w:rsidR="00144A6D" w:rsidRPr="002B6415" w14:paraId="7956B76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9E469FF"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AC353F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279465C" w14:textId="77777777" w:rsidR="00144A6D" w:rsidRPr="002B6415" w:rsidRDefault="00144A6D" w:rsidP="004757EB">
            <w:pPr>
              <w:rPr>
                <w:rFonts w:cs="Arial"/>
                <w:color w:val="000000"/>
              </w:rPr>
            </w:pPr>
            <w:bookmarkStart w:id="1313" w:name="_Toc114731212"/>
            <w:bookmarkStart w:id="1314" w:name="_Toc114732123"/>
            <w:r w:rsidRPr="002B6415">
              <w:rPr>
                <w:rFonts w:cs="Arial"/>
                <w:color w:val="000000"/>
              </w:rPr>
              <w:t>Vehicle</w:t>
            </w:r>
            <w:bookmarkEnd w:id="1313"/>
            <w:bookmarkEnd w:id="1314"/>
          </w:p>
        </w:tc>
        <w:tc>
          <w:tcPr>
            <w:tcW w:w="466" w:type="pct"/>
            <w:tcBorders>
              <w:top w:val="nil"/>
              <w:left w:val="nil"/>
              <w:bottom w:val="single" w:sz="4" w:space="0" w:color="auto"/>
              <w:right w:val="single" w:sz="4" w:space="0" w:color="auto"/>
            </w:tcBorders>
            <w:shd w:val="clear" w:color="auto" w:fill="auto"/>
            <w:noWrap/>
            <w:vAlign w:val="center"/>
            <w:hideMark/>
          </w:tcPr>
          <w:p w14:paraId="718CF53C" w14:textId="77777777" w:rsidR="00144A6D" w:rsidRPr="002B6415" w:rsidRDefault="00144A6D" w:rsidP="004757EB">
            <w:pPr>
              <w:rPr>
                <w:rFonts w:cs="Arial"/>
                <w:color w:val="000000"/>
              </w:rPr>
            </w:pPr>
            <w:bookmarkStart w:id="1315" w:name="_Toc114731213"/>
            <w:bookmarkStart w:id="1316" w:name="_Toc114732124"/>
            <w:r w:rsidRPr="002B6415">
              <w:rPr>
                <w:rFonts w:cs="Arial"/>
                <w:color w:val="000000"/>
              </w:rPr>
              <w:t>0x4</w:t>
            </w:r>
            <w:bookmarkEnd w:id="1315"/>
            <w:bookmarkEnd w:id="1316"/>
          </w:p>
        </w:tc>
        <w:tc>
          <w:tcPr>
            <w:tcW w:w="705" w:type="pct"/>
            <w:tcBorders>
              <w:top w:val="nil"/>
              <w:left w:val="nil"/>
              <w:bottom w:val="single" w:sz="4" w:space="0" w:color="auto"/>
              <w:right w:val="single" w:sz="4" w:space="0" w:color="auto"/>
            </w:tcBorders>
            <w:shd w:val="clear" w:color="auto" w:fill="auto"/>
            <w:vAlign w:val="center"/>
            <w:hideMark/>
          </w:tcPr>
          <w:p w14:paraId="47A8F96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873DE5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026BE13" w14:textId="77777777" w:rsidR="00144A6D" w:rsidRPr="002B6415" w:rsidRDefault="00144A6D" w:rsidP="004757EB">
            <w:pPr>
              <w:rPr>
                <w:rFonts w:cs="Arial"/>
                <w:color w:val="000000"/>
              </w:rPr>
            </w:pPr>
            <w:r w:rsidRPr="002B6415">
              <w:rPr>
                <w:rFonts w:cs="Arial"/>
                <w:color w:val="000000"/>
              </w:rPr>
              <w:t> </w:t>
            </w:r>
          </w:p>
        </w:tc>
      </w:tr>
      <w:tr w:rsidR="00144A6D" w:rsidRPr="002B6415" w14:paraId="7C3CCA4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EC66507"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C1E6E0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6FA3A9" w14:textId="77777777" w:rsidR="00144A6D" w:rsidRPr="002B6415" w:rsidRDefault="00144A6D" w:rsidP="004757EB">
            <w:pPr>
              <w:rPr>
                <w:rFonts w:cs="Arial"/>
                <w:color w:val="000000"/>
              </w:rPr>
            </w:pPr>
            <w:bookmarkStart w:id="1317" w:name="_Toc114731214"/>
            <w:bookmarkStart w:id="1318" w:name="_Toc114732125"/>
            <w:r w:rsidRPr="002B6415">
              <w:rPr>
                <w:rFonts w:cs="Arial"/>
                <w:color w:val="000000"/>
              </w:rPr>
              <w:t>NotDetermined</w:t>
            </w:r>
            <w:bookmarkEnd w:id="1317"/>
            <w:bookmarkEnd w:id="1318"/>
          </w:p>
        </w:tc>
        <w:tc>
          <w:tcPr>
            <w:tcW w:w="466" w:type="pct"/>
            <w:tcBorders>
              <w:top w:val="nil"/>
              <w:left w:val="nil"/>
              <w:bottom w:val="single" w:sz="4" w:space="0" w:color="auto"/>
              <w:right w:val="single" w:sz="4" w:space="0" w:color="auto"/>
            </w:tcBorders>
            <w:shd w:val="clear" w:color="auto" w:fill="auto"/>
            <w:noWrap/>
            <w:vAlign w:val="center"/>
            <w:hideMark/>
          </w:tcPr>
          <w:p w14:paraId="63E66F52" w14:textId="77777777" w:rsidR="00144A6D" w:rsidRPr="002B6415" w:rsidRDefault="00144A6D" w:rsidP="004757EB">
            <w:pPr>
              <w:rPr>
                <w:rFonts w:cs="Arial"/>
                <w:color w:val="000000"/>
              </w:rPr>
            </w:pPr>
            <w:bookmarkStart w:id="1319" w:name="_Toc114731215"/>
            <w:bookmarkStart w:id="1320" w:name="_Toc114732126"/>
            <w:r w:rsidRPr="002B6415">
              <w:rPr>
                <w:rFonts w:cs="Arial"/>
                <w:color w:val="000000"/>
              </w:rPr>
              <w:t>0x5</w:t>
            </w:r>
            <w:bookmarkEnd w:id="1319"/>
            <w:bookmarkEnd w:id="1320"/>
          </w:p>
        </w:tc>
        <w:tc>
          <w:tcPr>
            <w:tcW w:w="705" w:type="pct"/>
            <w:tcBorders>
              <w:top w:val="nil"/>
              <w:left w:val="nil"/>
              <w:bottom w:val="single" w:sz="4" w:space="0" w:color="auto"/>
              <w:right w:val="single" w:sz="4" w:space="0" w:color="auto"/>
            </w:tcBorders>
            <w:shd w:val="clear" w:color="auto" w:fill="auto"/>
            <w:vAlign w:val="center"/>
            <w:hideMark/>
          </w:tcPr>
          <w:p w14:paraId="1A49905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332C3CE"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D8E6EC9" w14:textId="77777777" w:rsidR="00144A6D" w:rsidRPr="002B6415" w:rsidRDefault="00144A6D" w:rsidP="004757EB">
            <w:pPr>
              <w:rPr>
                <w:rFonts w:cs="Arial"/>
                <w:color w:val="000000"/>
              </w:rPr>
            </w:pPr>
            <w:r w:rsidRPr="002B6415">
              <w:rPr>
                <w:rFonts w:cs="Arial"/>
                <w:color w:val="000000"/>
              </w:rPr>
              <w:t> </w:t>
            </w:r>
          </w:p>
        </w:tc>
      </w:tr>
      <w:tr w:rsidR="00144A6D" w:rsidRPr="002B6415" w14:paraId="2D760FC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3297EB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9EEA91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3DAA2B0" w14:textId="77777777" w:rsidR="00144A6D" w:rsidRPr="002B6415" w:rsidRDefault="00144A6D" w:rsidP="004757EB">
            <w:pPr>
              <w:rPr>
                <w:rFonts w:cs="Arial"/>
                <w:color w:val="000000"/>
              </w:rPr>
            </w:pPr>
            <w:bookmarkStart w:id="1321" w:name="_Toc114731216"/>
            <w:bookmarkStart w:id="1322" w:name="_Toc114732127"/>
            <w:r w:rsidRPr="002B6415">
              <w:rPr>
                <w:rFonts w:cs="Arial"/>
                <w:color w:val="000000"/>
              </w:rPr>
              <w:t>Unused_2</w:t>
            </w:r>
            <w:bookmarkEnd w:id="1321"/>
            <w:bookmarkEnd w:id="1322"/>
          </w:p>
        </w:tc>
        <w:tc>
          <w:tcPr>
            <w:tcW w:w="466" w:type="pct"/>
            <w:tcBorders>
              <w:top w:val="nil"/>
              <w:left w:val="nil"/>
              <w:bottom w:val="single" w:sz="4" w:space="0" w:color="auto"/>
              <w:right w:val="single" w:sz="4" w:space="0" w:color="auto"/>
            </w:tcBorders>
            <w:shd w:val="clear" w:color="auto" w:fill="auto"/>
            <w:noWrap/>
            <w:vAlign w:val="center"/>
            <w:hideMark/>
          </w:tcPr>
          <w:p w14:paraId="35A01C05" w14:textId="77777777" w:rsidR="00144A6D" w:rsidRPr="002B6415" w:rsidRDefault="00144A6D" w:rsidP="004757EB">
            <w:pPr>
              <w:rPr>
                <w:rFonts w:cs="Arial"/>
                <w:color w:val="000000"/>
              </w:rPr>
            </w:pPr>
            <w:bookmarkStart w:id="1323" w:name="_Toc114731217"/>
            <w:bookmarkStart w:id="1324" w:name="_Toc114732128"/>
            <w:r w:rsidRPr="002B6415">
              <w:rPr>
                <w:rFonts w:cs="Arial"/>
                <w:color w:val="000000"/>
              </w:rPr>
              <w:t>0x6</w:t>
            </w:r>
            <w:bookmarkEnd w:id="1323"/>
            <w:bookmarkEnd w:id="1324"/>
          </w:p>
        </w:tc>
        <w:tc>
          <w:tcPr>
            <w:tcW w:w="705" w:type="pct"/>
            <w:tcBorders>
              <w:top w:val="nil"/>
              <w:left w:val="nil"/>
              <w:bottom w:val="single" w:sz="4" w:space="0" w:color="auto"/>
              <w:right w:val="single" w:sz="4" w:space="0" w:color="auto"/>
            </w:tcBorders>
            <w:shd w:val="clear" w:color="auto" w:fill="auto"/>
            <w:vAlign w:val="center"/>
            <w:hideMark/>
          </w:tcPr>
          <w:p w14:paraId="5A5FBCB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5D87F18"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D908CCA" w14:textId="77777777" w:rsidR="00144A6D" w:rsidRPr="002B6415" w:rsidRDefault="00144A6D" w:rsidP="004757EB">
            <w:pPr>
              <w:rPr>
                <w:rFonts w:cs="Arial"/>
                <w:color w:val="000000"/>
              </w:rPr>
            </w:pPr>
            <w:r w:rsidRPr="002B6415">
              <w:rPr>
                <w:rFonts w:cs="Arial"/>
                <w:color w:val="000000"/>
              </w:rPr>
              <w:t> </w:t>
            </w:r>
          </w:p>
        </w:tc>
      </w:tr>
      <w:tr w:rsidR="00144A6D" w:rsidRPr="002B6415" w14:paraId="2D847CE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547280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5D7178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AEED2A" w14:textId="77777777" w:rsidR="00144A6D" w:rsidRPr="002B6415" w:rsidRDefault="00144A6D" w:rsidP="004757EB">
            <w:pPr>
              <w:rPr>
                <w:rFonts w:cs="Arial"/>
                <w:color w:val="000000"/>
              </w:rPr>
            </w:pPr>
            <w:bookmarkStart w:id="1325" w:name="_Toc114731218"/>
            <w:bookmarkStart w:id="1326" w:name="_Toc114732129"/>
            <w:r w:rsidRPr="002B6415">
              <w:rPr>
                <w:rFonts w:cs="Arial"/>
                <w:color w:val="000000"/>
              </w:rPr>
              <w:t>Unused_3</w:t>
            </w:r>
            <w:bookmarkEnd w:id="1325"/>
            <w:bookmarkEnd w:id="1326"/>
          </w:p>
        </w:tc>
        <w:tc>
          <w:tcPr>
            <w:tcW w:w="466" w:type="pct"/>
            <w:tcBorders>
              <w:top w:val="nil"/>
              <w:left w:val="nil"/>
              <w:bottom w:val="single" w:sz="4" w:space="0" w:color="auto"/>
              <w:right w:val="single" w:sz="4" w:space="0" w:color="auto"/>
            </w:tcBorders>
            <w:shd w:val="clear" w:color="auto" w:fill="auto"/>
            <w:noWrap/>
            <w:vAlign w:val="center"/>
            <w:hideMark/>
          </w:tcPr>
          <w:p w14:paraId="2CCD2A8B" w14:textId="77777777" w:rsidR="00144A6D" w:rsidRPr="002B6415" w:rsidRDefault="00144A6D" w:rsidP="004757EB">
            <w:pPr>
              <w:rPr>
                <w:rFonts w:cs="Arial"/>
                <w:color w:val="000000"/>
              </w:rPr>
            </w:pPr>
            <w:bookmarkStart w:id="1327" w:name="_Toc114731219"/>
            <w:bookmarkStart w:id="1328" w:name="_Toc114732130"/>
            <w:r w:rsidRPr="002B6415">
              <w:rPr>
                <w:rFonts w:cs="Arial"/>
                <w:color w:val="000000"/>
              </w:rPr>
              <w:t>0x7</w:t>
            </w:r>
            <w:bookmarkEnd w:id="1327"/>
            <w:bookmarkEnd w:id="1328"/>
          </w:p>
        </w:tc>
        <w:tc>
          <w:tcPr>
            <w:tcW w:w="705" w:type="pct"/>
            <w:tcBorders>
              <w:top w:val="nil"/>
              <w:left w:val="nil"/>
              <w:bottom w:val="single" w:sz="4" w:space="0" w:color="auto"/>
              <w:right w:val="single" w:sz="4" w:space="0" w:color="auto"/>
            </w:tcBorders>
            <w:shd w:val="clear" w:color="auto" w:fill="auto"/>
            <w:vAlign w:val="center"/>
            <w:hideMark/>
          </w:tcPr>
          <w:p w14:paraId="55E5D88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DAFCE0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C80352B" w14:textId="77777777" w:rsidR="00144A6D" w:rsidRPr="002B6415" w:rsidRDefault="00144A6D" w:rsidP="004757EB">
            <w:pPr>
              <w:rPr>
                <w:rFonts w:cs="Arial"/>
                <w:color w:val="000000"/>
              </w:rPr>
            </w:pPr>
            <w:r w:rsidRPr="002B6415">
              <w:rPr>
                <w:rFonts w:cs="Arial"/>
                <w:color w:val="000000"/>
              </w:rPr>
              <w:t> </w:t>
            </w:r>
          </w:p>
        </w:tc>
      </w:tr>
      <w:tr w:rsidR="00144A6D" w:rsidRPr="002B6415" w14:paraId="3878D48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EB7777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6F6DEA4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6C0FFBA"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51F784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35649B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0567FA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216B9D28" w14:textId="77777777" w:rsidR="00144A6D" w:rsidRPr="002B6415" w:rsidRDefault="00144A6D" w:rsidP="004757EB">
            <w:pPr>
              <w:rPr>
                <w:rFonts w:cs="Arial"/>
                <w:color w:val="000000"/>
              </w:rPr>
            </w:pPr>
            <w:r w:rsidRPr="002B6415">
              <w:rPr>
                <w:rFonts w:cs="Arial"/>
                <w:color w:val="000000"/>
              </w:rPr>
              <w:t> </w:t>
            </w:r>
          </w:p>
        </w:tc>
      </w:tr>
      <w:tr w:rsidR="00144A6D" w:rsidRPr="002B6415" w14:paraId="053229D2" w14:textId="77777777" w:rsidTr="004757EB">
        <w:trPr>
          <w:trHeight w:val="51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E7F414D" w14:textId="77777777" w:rsidR="00144A6D" w:rsidRPr="002B6415" w:rsidRDefault="00144A6D" w:rsidP="004757EB">
            <w:pPr>
              <w:rPr>
                <w:rFonts w:cs="Arial"/>
                <w:color w:val="000000"/>
              </w:rPr>
            </w:pPr>
            <w:r w:rsidRPr="002B6415">
              <w:rPr>
                <w:rFonts w:cs="Arial"/>
                <w:color w:val="000000"/>
              </w:rPr>
              <w:t>0x41A</w:t>
            </w:r>
          </w:p>
        </w:tc>
        <w:tc>
          <w:tcPr>
            <w:tcW w:w="1520" w:type="pct"/>
            <w:tcBorders>
              <w:top w:val="nil"/>
              <w:left w:val="nil"/>
              <w:bottom w:val="single" w:sz="4" w:space="0" w:color="auto"/>
              <w:right w:val="single" w:sz="4" w:space="0" w:color="auto"/>
            </w:tcBorders>
            <w:shd w:val="clear" w:color="000000" w:fill="C0C0C0"/>
            <w:vAlign w:val="center"/>
            <w:hideMark/>
          </w:tcPr>
          <w:p w14:paraId="42F8E829" w14:textId="77777777" w:rsidR="00144A6D" w:rsidRPr="002B6415" w:rsidRDefault="00144A6D" w:rsidP="004757EB">
            <w:pPr>
              <w:rPr>
                <w:rFonts w:cs="Arial"/>
                <w:color w:val="000000"/>
              </w:rPr>
            </w:pPr>
            <w:r w:rsidRPr="002B6415">
              <w:rPr>
                <w:rFonts w:cs="Arial"/>
                <w:color w:val="000000"/>
              </w:rPr>
              <w:t>GatewayData8_HS1</w:t>
            </w:r>
          </w:p>
        </w:tc>
        <w:tc>
          <w:tcPr>
            <w:tcW w:w="705" w:type="pct"/>
            <w:tcBorders>
              <w:top w:val="nil"/>
              <w:left w:val="nil"/>
              <w:bottom w:val="single" w:sz="4" w:space="0" w:color="auto"/>
              <w:right w:val="single" w:sz="4" w:space="0" w:color="auto"/>
            </w:tcBorders>
            <w:shd w:val="clear" w:color="000000" w:fill="C0C0C0"/>
            <w:vAlign w:val="center"/>
            <w:hideMark/>
          </w:tcPr>
          <w:p w14:paraId="61EF47C8"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3A1AA2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5C09ACF3" w14:textId="77777777" w:rsidR="00144A6D" w:rsidRPr="002B6415" w:rsidRDefault="00144A6D" w:rsidP="004757EB">
            <w:pPr>
              <w:rPr>
                <w:rFonts w:cs="Arial"/>
                <w:color w:val="000000"/>
              </w:rPr>
            </w:pPr>
            <w:r w:rsidRPr="002B6415">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7A3CE01C" w14:textId="77777777" w:rsidR="00144A6D" w:rsidRPr="002B6415" w:rsidRDefault="00144A6D" w:rsidP="004757EB">
            <w:pPr>
              <w:rPr>
                <w:rFonts w:cs="Arial"/>
                <w:color w:val="000000"/>
              </w:rPr>
            </w:pPr>
            <w:r w:rsidRPr="002B6415">
              <w:rPr>
                <w:rFonts w:cs="Arial"/>
                <w:color w:val="000000"/>
              </w:rPr>
              <w:t xml:space="preserve">BCM   GENERIC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0C6E795A" w14:textId="77777777" w:rsidR="00144A6D" w:rsidRPr="002B6415" w:rsidRDefault="00144A6D" w:rsidP="004757EB">
            <w:pPr>
              <w:rPr>
                <w:rFonts w:cs="Arial"/>
                <w:color w:val="000000"/>
              </w:rPr>
            </w:pPr>
            <w:r w:rsidRPr="002B6415">
              <w:rPr>
                <w:rFonts w:cs="Arial"/>
                <w:color w:val="000000"/>
              </w:rPr>
              <w:t>Event Periodic</w:t>
            </w:r>
          </w:p>
        </w:tc>
      </w:tr>
      <w:tr w:rsidR="00144A6D" w:rsidRPr="002B6415" w14:paraId="7495A7C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07B12A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C86DDA4" w14:textId="77777777" w:rsidR="00144A6D" w:rsidRPr="002B6415" w:rsidRDefault="00144A6D" w:rsidP="004757EB">
            <w:pPr>
              <w:rPr>
                <w:rFonts w:cs="Arial"/>
                <w:color w:val="000000"/>
              </w:rPr>
            </w:pPr>
            <w:bookmarkStart w:id="1329" w:name="_Toc114731220"/>
            <w:bookmarkStart w:id="1330" w:name="_Toc114732131"/>
            <w:r w:rsidRPr="002B6415">
              <w:rPr>
                <w:rFonts w:cs="Arial"/>
                <w:color w:val="000000"/>
              </w:rPr>
              <w:t>SelDrvMdeHmi03_D_Rq</w:t>
            </w:r>
            <w:bookmarkEnd w:id="1329"/>
            <w:bookmarkEnd w:id="1330"/>
          </w:p>
        </w:tc>
        <w:tc>
          <w:tcPr>
            <w:tcW w:w="705" w:type="pct"/>
            <w:tcBorders>
              <w:top w:val="nil"/>
              <w:left w:val="nil"/>
              <w:bottom w:val="single" w:sz="4" w:space="0" w:color="auto"/>
              <w:right w:val="single" w:sz="4" w:space="0" w:color="auto"/>
            </w:tcBorders>
            <w:shd w:val="clear" w:color="auto" w:fill="auto"/>
            <w:vAlign w:val="center"/>
            <w:hideMark/>
          </w:tcPr>
          <w:p w14:paraId="1CF1C21C"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1B0645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7074CD4" w14:textId="77777777" w:rsidR="00144A6D" w:rsidRPr="002B6415" w:rsidRDefault="00144A6D" w:rsidP="004757EB">
            <w:pPr>
              <w:rPr>
                <w:rFonts w:cs="Arial"/>
                <w:color w:val="000000"/>
              </w:rPr>
            </w:pPr>
            <w:bookmarkStart w:id="1331" w:name="_Toc114731221"/>
            <w:bookmarkStart w:id="1332" w:name="_Toc114732132"/>
            <w:r w:rsidRPr="002B6415">
              <w:rPr>
                <w:rFonts w:cs="Arial"/>
                <w:color w:val="000000"/>
              </w:rPr>
              <w:t>GWM</w:t>
            </w:r>
            <w:bookmarkEnd w:id="1331"/>
            <w:bookmarkEnd w:id="1332"/>
          </w:p>
        </w:tc>
        <w:tc>
          <w:tcPr>
            <w:tcW w:w="705" w:type="pct"/>
            <w:tcBorders>
              <w:top w:val="nil"/>
              <w:left w:val="nil"/>
              <w:bottom w:val="single" w:sz="4" w:space="0" w:color="auto"/>
              <w:right w:val="single" w:sz="4" w:space="0" w:color="auto"/>
            </w:tcBorders>
            <w:shd w:val="clear" w:color="auto" w:fill="auto"/>
            <w:vAlign w:val="center"/>
            <w:hideMark/>
          </w:tcPr>
          <w:p w14:paraId="1E1B4354" w14:textId="77777777" w:rsidR="00144A6D" w:rsidRPr="002B6415" w:rsidRDefault="00144A6D" w:rsidP="004757EB">
            <w:pPr>
              <w:rPr>
                <w:rFonts w:cs="Arial"/>
                <w:color w:val="000000"/>
              </w:rPr>
            </w:pPr>
            <w:bookmarkStart w:id="1333" w:name="_Toc114731222"/>
            <w:bookmarkStart w:id="1334" w:name="_Toc114732133"/>
            <w:r w:rsidRPr="002B6415">
              <w:rPr>
                <w:rFonts w:cs="Arial"/>
                <w:color w:val="000000"/>
              </w:rPr>
              <w:t>BCM</w:t>
            </w:r>
            <w:bookmarkEnd w:id="1333"/>
            <w:bookmarkEnd w:id="1334"/>
          </w:p>
        </w:tc>
        <w:tc>
          <w:tcPr>
            <w:tcW w:w="537" w:type="pct"/>
            <w:tcBorders>
              <w:top w:val="nil"/>
              <w:left w:val="nil"/>
              <w:bottom w:val="single" w:sz="4" w:space="0" w:color="auto"/>
              <w:right w:val="single" w:sz="4" w:space="0" w:color="auto"/>
            </w:tcBorders>
            <w:shd w:val="clear" w:color="auto" w:fill="auto"/>
            <w:noWrap/>
            <w:vAlign w:val="center"/>
            <w:hideMark/>
          </w:tcPr>
          <w:p w14:paraId="16F29D9F" w14:textId="77777777" w:rsidR="00144A6D" w:rsidRPr="002B6415" w:rsidRDefault="00144A6D" w:rsidP="004757EB">
            <w:pPr>
              <w:rPr>
                <w:rFonts w:cs="Arial"/>
                <w:color w:val="000000"/>
              </w:rPr>
            </w:pPr>
            <w:bookmarkStart w:id="1335" w:name="_Toc114731223"/>
            <w:bookmarkStart w:id="1336" w:name="_Toc114732134"/>
            <w:r w:rsidRPr="002B6415">
              <w:rPr>
                <w:rFonts w:cs="Arial"/>
                <w:color w:val="000000"/>
              </w:rPr>
              <w:t>OnChange</w:t>
            </w:r>
            <w:bookmarkEnd w:id="1335"/>
            <w:bookmarkEnd w:id="1336"/>
          </w:p>
        </w:tc>
      </w:tr>
      <w:tr w:rsidR="00144A6D" w:rsidRPr="002B6415" w14:paraId="5BF7AF2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C51DD3A"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A0B76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AA1476" w14:textId="77777777" w:rsidR="00144A6D" w:rsidRPr="002B6415" w:rsidRDefault="00144A6D" w:rsidP="004757EB">
            <w:pPr>
              <w:rPr>
                <w:rFonts w:cs="Arial"/>
                <w:color w:val="000000"/>
              </w:rPr>
            </w:pPr>
            <w:bookmarkStart w:id="1337" w:name="_Toc114731224"/>
            <w:bookmarkStart w:id="1338" w:name="_Toc114732135"/>
            <w:r w:rsidRPr="002B6415">
              <w:rPr>
                <w:rFonts w:cs="Arial"/>
                <w:color w:val="000000"/>
              </w:rPr>
              <w:t>SelDrvMde01</w:t>
            </w:r>
            <w:bookmarkEnd w:id="1337"/>
            <w:bookmarkEnd w:id="1338"/>
          </w:p>
        </w:tc>
        <w:tc>
          <w:tcPr>
            <w:tcW w:w="466" w:type="pct"/>
            <w:tcBorders>
              <w:top w:val="nil"/>
              <w:left w:val="nil"/>
              <w:bottom w:val="single" w:sz="4" w:space="0" w:color="auto"/>
              <w:right w:val="single" w:sz="4" w:space="0" w:color="auto"/>
            </w:tcBorders>
            <w:shd w:val="clear" w:color="auto" w:fill="auto"/>
            <w:noWrap/>
            <w:vAlign w:val="center"/>
            <w:hideMark/>
          </w:tcPr>
          <w:p w14:paraId="7ADFC55C" w14:textId="77777777" w:rsidR="00144A6D" w:rsidRPr="002B6415" w:rsidRDefault="00144A6D" w:rsidP="004757EB">
            <w:pPr>
              <w:rPr>
                <w:rFonts w:cs="Arial"/>
                <w:color w:val="000000"/>
              </w:rPr>
            </w:pPr>
            <w:bookmarkStart w:id="1339" w:name="_Toc114731225"/>
            <w:bookmarkStart w:id="1340" w:name="_Toc114732136"/>
            <w:r w:rsidRPr="002B6415">
              <w:rPr>
                <w:rFonts w:cs="Arial"/>
                <w:color w:val="000000"/>
              </w:rPr>
              <w:t>0x0</w:t>
            </w:r>
            <w:bookmarkEnd w:id="1339"/>
            <w:bookmarkEnd w:id="1340"/>
          </w:p>
        </w:tc>
        <w:tc>
          <w:tcPr>
            <w:tcW w:w="705" w:type="pct"/>
            <w:tcBorders>
              <w:top w:val="nil"/>
              <w:left w:val="nil"/>
              <w:bottom w:val="single" w:sz="4" w:space="0" w:color="auto"/>
              <w:right w:val="single" w:sz="4" w:space="0" w:color="auto"/>
            </w:tcBorders>
            <w:shd w:val="clear" w:color="auto" w:fill="auto"/>
            <w:vAlign w:val="center"/>
            <w:hideMark/>
          </w:tcPr>
          <w:p w14:paraId="75A35A1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6C45EB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71EF58" w14:textId="77777777" w:rsidR="00144A6D" w:rsidRPr="002B6415" w:rsidRDefault="00144A6D" w:rsidP="004757EB">
            <w:pPr>
              <w:rPr>
                <w:rFonts w:cs="Arial"/>
                <w:color w:val="000000"/>
              </w:rPr>
            </w:pPr>
            <w:r w:rsidRPr="002B6415">
              <w:rPr>
                <w:rFonts w:cs="Arial"/>
                <w:color w:val="000000"/>
              </w:rPr>
              <w:t> </w:t>
            </w:r>
          </w:p>
        </w:tc>
      </w:tr>
      <w:tr w:rsidR="00144A6D" w:rsidRPr="002B6415" w14:paraId="4DD756F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80831A1"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D64D6F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0987829" w14:textId="77777777" w:rsidR="00144A6D" w:rsidRPr="002B6415" w:rsidRDefault="00144A6D" w:rsidP="004757EB">
            <w:pPr>
              <w:rPr>
                <w:rFonts w:cs="Arial"/>
                <w:color w:val="000000"/>
              </w:rPr>
            </w:pPr>
            <w:bookmarkStart w:id="1341" w:name="_Toc114731226"/>
            <w:bookmarkStart w:id="1342" w:name="_Toc114732137"/>
            <w:r w:rsidRPr="002B6415">
              <w:rPr>
                <w:rFonts w:cs="Arial"/>
                <w:color w:val="000000"/>
              </w:rPr>
              <w:t>SelDrvMde02</w:t>
            </w:r>
            <w:bookmarkEnd w:id="1341"/>
            <w:bookmarkEnd w:id="1342"/>
          </w:p>
        </w:tc>
        <w:tc>
          <w:tcPr>
            <w:tcW w:w="466" w:type="pct"/>
            <w:tcBorders>
              <w:top w:val="nil"/>
              <w:left w:val="nil"/>
              <w:bottom w:val="single" w:sz="4" w:space="0" w:color="auto"/>
              <w:right w:val="single" w:sz="4" w:space="0" w:color="auto"/>
            </w:tcBorders>
            <w:shd w:val="clear" w:color="auto" w:fill="auto"/>
            <w:noWrap/>
            <w:vAlign w:val="center"/>
            <w:hideMark/>
          </w:tcPr>
          <w:p w14:paraId="1446850E" w14:textId="77777777" w:rsidR="00144A6D" w:rsidRPr="002B6415" w:rsidRDefault="00144A6D" w:rsidP="004757EB">
            <w:pPr>
              <w:rPr>
                <w:rFonts w:cs="Arial"/>
                <w:color w:val="000000"/>
              </w:rPr>
            </w:pPr>
            <w:bookmarkStart w:id="1343" w:name="_Toc114731227"/>
            <w:bookmarkStart w:id="1344" w:name="_Toc114732138"/>
            <w:r w:rsidRPr="002B6415">
              <w:rPr>
                <w:rFonts w:cs="Arial"/>
                <w:color w:val="000000"/>
              </w:rPr>
              <w:t>0x1</w:t>
            </w:r>
            <w:bookmarkEnd w:id="1343"/>
            <w:bookmarkEnd w:id="1344"/>
          </w:p>
        </w:tc>
        <w:tc>
          <w:tcPr>
            <w:tcW w:w="705" w:type="pct"/>
            <w:tcBorders>
              <w:top w:val="nil"/>
              <w:left w:val="nil"/>
              <w:bottom w:val="single" w:sz="4" w:space="0" w:color="auto"/>
              <w:right w:val="single" w:sz="4" w:space="0" w:color="auto"/>
            </w:tcBorders>
            <w:shd w:val="clear" w:color="auto" w:fill="auto"/>
            <w:vAlign w:val="center"/>
            <w:hideMark/>
          </w:tcPr>
          <w:p w14:paraId="706B1A7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E4144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EB1D7E" w14:textId="77777777" w:rsidR="00144A6D" w:rsidRPr="002B6415" w:rsidRDefault="00144A6D" w:rsidP="004757EB">
            <w:pPr>
              <w:rPr>
                <w:rFonts w:cs="Arial"/>
                <w:color w:val="000000"/>
              </w:rPr>
            </w:pPr>
            <w:r w:rsidRPr="002B6415">
              <w:rPr>
                <w:rFonts w:cs="Arial"/>
                <w:color w:val="000000"/>
              </w:rPr>
              <w:t> </w:t>
            </w:r>
          </w:p>
        </w:tc>
      </w:tr>
      <w:tr w:rsidR="00144A6D" w:rsidRPr="002B6415" w14:paraId="32CE4FA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9304D0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D07AC5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6BFC59" w14:textId="77777777" w:rsidR="00144A6D" w:rsidRPr="002B6415" w:rsidRDefault="00144A6D" w:rsidP="004757EB">
            <w:pPr>
              <w:rPr>
                <w:rFonts w:cs="Arial"/>
                <w:color w:val="000000"/>
              </w:rPr>
            </w:pPr>
            <w:bookmarkStart w:id="1345" w:name="_Toc114731228"/>
            <w:bookmarkStart w:id="1346" w:name="_Toc114732139"/>
            <w:r w:rsidRPr="002B6415">
              <w:rPr>
                <w:rFonts w:cs="Arial"/>
                <w:color w:val="000000"/>
              </w:rPr>
              <w:t>SelDrvMde03</w:t>
            </w:r>
            <w:bookmarkEnd w:id="1345"/>
            <w:bookmarkEnd w:id="1346"/>
          </w:p>
        </w:tc>
        <w:tc>
          <w:tcPr>
            <w:tcW w:w="466" w:type="pct"/>
            <w:tcBorders>
              <w:top w:val="nil"/>
              <w:left w:val="nil"/>
              <w:bottom w:val="single" w:sz="4" w:space="0" w:color="auto"/>
              <w:right w:val="single" w:sz="4" w:space="0" w:color="auto"/>
            </w:tcBorders>
            <w:shd w:val="clear" w:color="auto" w:fill="auto"/>
            <w:noWrap/>
            <w:vAlign w:val="center"/>
            <w:hideMark/>
          </w:tcPr>
          <w:p w14:paraId="3BBC9B47" w14:textId="77777777" w:rsidR="00144A6D" w:rsidRPr="002B6415" w:rsidRDefault="00144A6D" w:rsidP="004757EB">
            <w:pPr>
              <w:rPr>
                <w:rFonts w:cs="Arial"/>
                <w:color w:val="000000"/>
              </w:rPr>
            </w:pPr>
            <w:bookmarkStart w:id="1347" w:name="_Toc114731229"/>
            <w:bookmarkStart w:id="1348" w:name="_Toc114732140"/>
            <w:r w:rsidRPr="002B6415">
              <w:rPr>
                <w:rFonts w:cs="Arial"/>
                <w:color w:val="000000"/>
              </w:rPr>
              <w:t>0x2</w:t>
            </w:r>
            <w:bookmarkEnd w:id="1347"/>
            <w:bookmarkEnd w:id="1348"/>
          </w:p>
        </w:tc>
        <w:tc>
          <w:tcPr>
            <w:tcW w:w="705" w:type="pct"/>
            <w:tcBorders>
              <w:top w:val="nil"/>
              <w:left w:val="nil"/>
              <w:bottom w:val="single" w:sz="4" w:space="0" w:color="auto"/>
              <w:right w:val="single" w:sz="4" w:space="0" w:color="auto"/>
            </w:tcBorders>
            <w:shd w:val="clear" w:color="auto" w:fill="auto"/>
            <w:vAlign w:val="center"/>
            <w:hideMark/>
          </w:tcPr>
          <w:p w14:paraId="4D9DCE6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A05316C"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445BF71" w14:textId="77777777" w:rsidR="00144A6D" w:rsidRPr="002B6415" w:rsidRDefault="00144A6D" w:rsidP="004757EB">
            <w:pPr>
              <w:rPr>
                <w:rFonts w:cs="Arial"/>
                <w:color w:val="000000"/>
              </w:rPr>
            </w:pPr>
            <w:r w:rsidRPr="002B6415">
              <w:rPr>
                <w:rFonts w:cs="Arial"/>
                <w:color w:val="000000"/>
              </w:rPr>
              <w:t> </w:t>
            </w:r>
          </w:p>
        </w:tc>
      </w:tr>
      <w:tr w:rsidR="00144A6D" w:rsidRPr="002B6415" w14:paraId="1A1EAC3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FD1BDD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C6BA4B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9BA7C5" w14:textId="77777777" w:rsidR="00144A6D" w:rsidRPr="002B6415" w:rsidRDefault="00144A6D" w:rsidP="004757EB">
            <w:pPr>
              <w:rPr>
                <w:rFonts w:cs="Arial"/>
                <w:color w:val="000000"/>
              </w:rPr>
            </w:pPr>
            <w:bookmarkStart w:id="1349" w:name="_Toc114731230"/>
            <w:bookmarkStart w:id="1350" w:name="_Toc114732141"/>
            <w:r w:rsidRPr="002B6415">
              <w:rPr>
                <w:rFonts w:cs="Arial"/>
                <w:color w:val="000000"/>
              </w:rPr>
              <w:t>SelDrvMde04</w:t>
            </w:r>
            <w:bookmarkEnd w:id="1349"/>
            <w:bookmarkEnd w:id="1350"/>
          </w:p>
        </w:tc>
        <w:tc>
          <w:tcPr>
            <w:tcW w:w="466" w:type="pct"/>
            <w:tcBorders>
              <w:top w:val="nil"/>
              <w:left w:val="nil"/>
              <w:bottom w:val="single" w:sz="4" w:space="0" w:color="auto"/>
              <w:right w:val="single" w:sz="4" w:space="0" w:color="auto"/>
            </w:tcBorders>
            <w:shd w:val="clear" w:color="auto" w:fill="auto"/>
            <w:noWrap/>
            <w:vAlign w:val="center"/>
            <w:hideMark/>
          </w:tcPr>
          <w:p w14:paraId="36802ADA" w14:textId="77777777" w:rsidR="00144A6D" w:rsidRPr="002B6415" w:rsidRDefault="00144A6D" w:rsidP="004757EB">
            <w:pPr>
              <w:rPr>
                <w:rFonts w:cs="Arial"/>
                <w:color w:val="000000"/>
              </w:rPr>
            </w:pPr>
            <w:bookmarkStart w:id="1351" w:name="_Toc114731231"/>
            <w:bookmarkStart w:id="1352" w:name="_Toc114732142"/>
            <w:r w:rsidRPr="002B6415">
              <w:rPr>
                <w:rFonts w:cs="Arial"/>
                <w:color w:val="000000"/>
              </w:rPr>
              <w:t>0x3</w:t>
            </w:r>
            <w:bookmarkEnd w:id="1351"/>
            <w:bookmarkEnd w:id="1352"/>
          </w:p>
        </w:tc>
        <w:tc>
          <w:tcPr>
            <w:tcW w:w="705" w:type="pct"/>
            <w:tcBorders>
              <w:top w:val="nil"/>
              <w:left w:val="nil"/>
              <w:bottom w:val="single" w:sz="4" w:space="0" w:color="auto"/>
              <w:right w:val="single" w:sz="4" w:space="0" w:color="auto"/>
            </w:tcBorders>
            <w:shd w:val="clear" w:color="auto" w:fill="auto"/>
            <w:vAlign w:val="center"/>
            <w:hideMark/>
          </w:tcPr>
          <w:p w14:paraId="6DF8B17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8BC9B2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69A5793" w14:textId="77777777" w:rsidR="00144A6D" w:rsidRPr="002B6415" w:rsidRDefault="00144A6D" w:rsidP="004757EB">
            <w:pPr>
              <w:rPr>
                <w:rFonts w:cs="Arial"/>
                <w:color w:val="000000"/>
              </w:rPr>
            </w:pPr>
            <w:r w:rsidRPr="002B6415">
              <w:rPr>
                <w:rFonts w:cs="Arial"/>
                <w:color w:val="000000"/>
              </w:rPr>
              <w:t> </w:t>
            </w:r>
          </w:p>
        </w:tc>
      </w:tr>
      <w:tr w:rsidR="00144A6D" w:rsidRPr="002B6415" w14:paraId="01883A5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5C0D581"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1CB797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5FF0479" w14:textId="77777777" w:rsidR="00144A6D" w:rsidRPr="002B6415" w:rsidRDefault="00144A6D" w:rsidP="004757EB">
            <w:pPr>
              <w:rPr>
                <w:rFonts w:cs="Arial"/>
                <w:color w:val="000000"/>
              </w:rPr>
            </w:pPr>
            <w:bookmarkStart w:id="1353" w:name="_Toc114731232"/>
            <w:bookmarkStart w:id="1354" w:name="_Toc114732143"/>
            <w:r w:rsidRPr="002B6415">
              <w:rPr>
                <w:rFonts w:cs="Arial"/>
                <w:color w:val="000000"/>
              </w:rPr>
              <w:t>SelDrvMde05</w:t>
            </w:r>
            <w:bookmarkEnd w:id="1353"/>
            <w:bookmarkEnd w:id="1354"/>
          </w:p>
        </w:tc>
        <w:tc>
          <w:tcPr>
            <w:tcW w:w="466" w:type="pct"/>
            <w:tcBorders>
              <w:top w:val="nil"/>
              <w:left w:val="nil"/>
              <w:bottom w:val="single" w:sz="4" w:space="0" w:color="auto"/>
              <w:right w:val="single" w:sz="4" w:space="0" w:color="auto"/>
            </w:tcBorders>
            <w:shd w:val="clear" w:color="auto" w:fill="auto"/>
            <w:noWrap/>
            <w:vAlign w:val="center"/>
            <w:hideMark/>
          </w:tcPr>
          <w:p w14:paraId="435B6BC0" w14:textId="77777777" w:rsidR="00144A6D" w:rsidRPr="002B6415" w:rsidRDefault="00144A6D" w:rsidP="004757EB">
            <w:pPr>
              <w:rPr>
                <w:rFonts w:cs="Arial"/>
                <w:color w:val="000000"/>
              </w:rPr>
            </w:pPr>
            <w:bookmarkStart w:id="1355" w:name="_Toc114731233"/>
            <w:bookmarkStart w:id="1356" w:name="_Toc114732144"/>
            <w:r w:rsidRPr="002B6415">
              <w:rPr>
                <w:rFonts w:cs="Arial"/>
                <w:color w:val="000000"/>
              </w:rPr>
              <w:t>0x4</w:t>
            </w:r>
            <w:bookmarkEnd w:id="1355"/>
            <w:bookmarkEnd w:id="1356"/>
          </w:p>
        </w:tc>
        <w:tc>
          <w:tcPr>
            <w:tcW w:w="705" w:type="pct"/>
            <w:tcBorders>
              <w:top w:val="nil"/>
              <w:left w:val="nil"/>
              <w:bottom w:val="single" w:sz="4" w:space="0" w:color="auto"/>
              <w:right w:val="single" w:sz="4" w:space="0" w:color="auto"/>
            </w:tcBorders>
            <w:shd w:val="clear" w:color="auto" w:fill="auto"/>
            <w:vAlign w:val="center"/>
            <w:hideMark/>
          </w:tcPr>
          <w:p w14:paraId="25417DC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8299F3"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58DFA3" w14:textId="77777777" w:rsidR="00144A6D" w:rsidRPr="002B6415" w:rsidRDefault="00144A6D" w:rsidP="004757EB">
            <w:pPr>
              <w:rPr>
                <w:rFonts w:cs="Arial"/>
                <w:color w:val="000000"/>
              </w:rPr>
            </w:pPr>
            <w:r w:rsidRPr="002B6415">
              <w:rPr>
                <w:rFonts w:cs="Arial"/>
                <w:color w:val="000000"/>
              </w:rPr>
              <w:t> </w:t>
            </w:r>
          </w:p>
        </w:tc>
      </w:tr>
      <w:tr w:rsidR="00144A6D" w:rsidRPr="002B6415" w14:paraId="1D04A25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23227EA"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9322AD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4A1DEC1" w14:textId="77777777" w:rsidR="00144A6D" w:rsidRPr="002B6415" w:rsidRDefault="00144A6D" w:rsidP="004757EB">
            <w:pPr>
              <w:rPr>
                <w:rFonts w:cs="Arial"/>
                <w:color w:val="000000"/>
              </w:rPr>
            </w:pPr>
            <w:bookmarkStart w:id="1357" w:name="_Toc114731234"/>
            <w:bookmarkStart w:id="1358" w:name="_Toc114732145"/>
            <w:r w:rsidRPr="002B6415">
              <w:rPr>
                <w:rFonts w:cs="Arial"/>
                <w:color w:val="000000"/>
              </w:rPr>
              <w:t>SelDrvMde06</w:t>
            </w:r>
            <w:bookmarkEnd w:id="1357"/>
            <w:bookmarkEnd w:id="1358"/>
          </w:p>
        </w:tc>
        <w:tc>
          <w:tcPr>
            <w:tcW w:w="466" w:type="pct"/>
            <w:tcBorders>
              <w:top w:val="nil"/>
              <w:left w:val="nil"/>
              <w:bottom w:val="single" w:sz="4" w:space="0" w:color="auto"/>
              <w:right w:val="single" w:sz="4" w:space="0" w:color="auto"/>
            </w:tcBorders>
            <w:shd w:val="clear" w:color="auto" w:fill="auto"/>
            <w:noWrap/>
            <w:vAlign w:val="center"/>
            <w:hideMark/>
          </w:tcPr>
          <w:p w14:paraId="60EB86DA" w14:textId="77777777" w:rsidR="00144A6D" w:rsidRPr="002B6415" w:rsidRDefault="00144A6D" w:rsidP="004757EB">
            <w:pPr>
              <w:rPr>
                <w:rFonts w:cs="Arial"/>
                <w:color w:val="000000"/>
              </w:rPr>
            </w:pPr>
            <w:bookmarkStart w:id="1359" w:name="_Toc114731235"/>
            <w:bookmarkStart w:id="1360" w:name="_Toc114732146"/>
            <w:r w:rsidRPr="002B6415">
              <w:rPr>
                <w:rFonts w:cs="Arial"/>
                <w:color w:val="000000"/>
              </w:rPr>
              <w:t>0x5</w:t>
            </w:r>
            <w:bookmarkEnd w:id="1359"/>
            <w:bookmarkEnd w:id="1360"/>
          </w:p>
        </w:tc>
        <w:tc>
          <w:tcPr>
            <w:tcW w:w="705" w:type="pct"/>
            <w:tcBorders>
              <w:top w:val="nil"/>
              <w:left w:val="nil"/>
              <w:bottom w:val="single" w:sz="4" w:space="0" w:color="auto"/>
              <w:right w:val="single" w:sz="4" w:space="0" w:color="auto"/>
            </w:tcBorders>
            <w:shd w:val="clear" w:color="auto" w:fill="auto"/>
            <w:vAlign w:val="center"/>
            <w:hideMark/>
          </w:tcPr>
          <w:p w14:paraId="46A132E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129F23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13D7029" w14:textId="77777777" w:rsidR="00144A6D" w:rsidRPr="002B6415" w:rsidRDefault="00144A6D" w:rsidP="004757EB">
            <w:pPr>
              <w:rPr>
                <w:rFonts w:cs="Arial"/>
                <w:color w:val="000000"/>
              </w:rPr>
            </w:pPr>
            <w:r w:rsidRPr="002B6415">
              <w:rPr>
                <w:rFonts w:cs="Arial"/>
                <w:color w:val="000000"/>
              </w:rPr>
              <w:t> </w:t>
            </w:r>
          </w:p>
        </w:tc>
      </w:tr>
      <w:tr w:rsidR="00144A6D" w:rsidRPr="002B6415" w14:paraId="70E7378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5D5E94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A644A8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8BD3D1" w14:textId="77777777" w:rsidR="00144A6D" w:rsidRPr="002B6415" w:rsidRDefault="00144A6D" w:rsidP="004757EB">
            <w:pPr>
              <w:rPr>
                <w:rFonts w:cs="Arial"/>
                <w:color w:val="000000"/>
              </w:rPr>
            </w:pPr>
            <w:bookmarkStart w:id="1361" w:name="_Toc114731236"/>
            <w:bookmarkStart w:id="1362" w:name="_Toc114732147"/>
            <w:r w:rsidRPr="002B6415">
              <w:rPr>
                <w:rFonts w:cs="Arial"/>
                <w:color w:val="000000"/>
              </w:rPr>
              <w:t>SelDrvMde07</w:t>
            </w:r>
            <w:bookmarkEnd w:id="1361"/>
            <w:bookmarkEnd w:id="1362"/>
          </w:p>
        </w:tc>
        <w:tc>
          <w:tcPr>
            <w:tcW w:w="466" w:type="pct"/>
            <w:tcBorders>
              <w:top w:val="nil"/>
              <w:left w:val="nil"/>
              <w:bottom w:val="single" w:sz="4" w:space="0" w:color="auto"/>
              <w:right w:val="single" w:sz="4" w:space="0" w:color="auto"/>
            </w:tcBorders>
            <w:shd w:val="clear" w:color="auto" w:fill="auto"/>
            <w:noWrap/>
            <w:vAlign w:val="center"/>
            <w:hideMark/>
          </w:tcPr>
          <w:p w14:paraId="4349CA4C" w14:textId="77777777" w:rsidR="00144A6D" w:rsidRPr="002B6415" w:rsidRDefault="00144A6D" w:rsidP="004757EB">
            <w:pPr>
              <w:rPr>
                <w:rFonts w:cs="Arial"/>
                <w:color w:val="000000"/>
              </w:rPr>
            </w:pPr>
            <w:bookmarkStart w:id="1363" w:name="_Toc114731237"/>
            <w:bookmarkStart w:id="1364" w:name="_Toc114732148"/>
            <w:r w:rsidRPr="002B6415">
              <w:rPr>
                <w:rFonts w:cs="Arial"/>
                <w:color w:val="000000"/>
              </w:rPr>
              <w:t>0x6</w:t>
            </w:r>
            <w:bookmarkEnd w:id="1363"/>
            <w:bookmarkEnd w:id="1364"/>
          </w:p>
        </w:tc>
        <w:tc>
          <w:tcPr>
            <w:tcW w:w="705" w:type="pct"/>
            <w:tcBorders>
              <w:top w:val="nil"/>
              <w:left w:val="nil"/>
              <w:bottom w:val="single" w:sz="4" w:space="0" w:color="auto"/>
              <w:right w:val="single" w:sz="4" w:space="0" w:color="auto"/>
            </w:tcBorders>
            <w:shd w:val="clear" w:color="auto" w:fill="auto"/>
            <w:vAlign w:val="center"/>
            <w:hideMark/>
          </w:tcPr>
          <w:p w14:paraId="00E2A97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8CFF1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6241284" w14:textId="77777777" w:rsidR="00144A6D" w:rsidRPr="002B6415" w:rsidRDefault="00144A6D" w:rsidP="004757EB">
            <w:pPr>
              <w:rPr>
                <w:rFonts w:cs="Arial"/>
                <w:color w:val="000000"/>
              </w:rPr>
            </w:pPr>
            <w:r w:rsidRPr="002B6415">
              <w:rPr>
                <w:rFonts w:cs="Arial"/>
                <w:color w:val="000000"/>
              </w:rPr>
              <w:t> </w:t>
            </w:r>
          </w:p>
        </w:tc>
      </w:tr>
      <w:tr w:rsidR="00144A6D" w:rsidRPr="002B6415" w14:paraId="160EF73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149B82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42A1A3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E3C816D" w14:textId="77777777" w:rsidR="00144A6D" w:rsidRPr="002B6415" w:rsidRDefault="00144A6D" w:rsidP="004757EB">
            <w:pPr>
              <w:rPr>
                <w:rFonts w:cs="Arial"/>
                <w:color w:val="000000"/>
              </w:rPr>
            </w:pPr>
            <w:bookmarkStart w:id="1365" w:name="_Toc114731238"/>
            <w:bookmarkStart w:id="1366" w:name="_Toc114732149"/>
            <w:r w:rsidRPr="002B6415">
              <w:rPr>
                <w:rFonts w:cs="Arial"/>
                <w:color w:val="000000"/>
              </w:rPr>
              <w:t>SelDrvMde08</w:t>
            </w:r>
            <w:bookmarkEnd w:id="1365"/>
            <w:bookmarkEnd w:id="1366"/>
          </w:p>
        </w:tc>
        <w:tc>
          <w:tcPr>
            <w:tcW w:w="466" w:type="pct"/>
            <w:tcBorders>
              <w:top w:val="nil"/>
              <w:left w:val="nil"/>
              <w:bottom w:val="single" w:sz="4" w:space="0" w:color="auto"/>
              <w:right w:val="single" w:sz="4" w:space="0" w:color="auto"/>
            </w:tcBorders>
            <w:shd w:val="clear" w:color="auto" w:fill="auto"/>
            <w:noWrap/>
            <w:vAlign w:val="center"/>
            <w:hideMark/>
          </w:tcPr>
          <w:p w14:paraId="023E1D73" w14:textId="77777777" w:rsidR="00144A6D" w:rsidRPr="002B6415" w:rsidRDefault="00144A6D" w:rsidP="004757EB">
            <w:pPr>
              <w:rPr>
                <w:rFonts w:cs="Arial"/>
                <w:color w:val="000000"/>
              </w:rPr>
            </w:pPr>
            <w:bookmarkStart w:id="1367" w:name="_Toc114731239"/>
            <w:bookmarkStart w:id="1368" w:name="_Toc114732150"/>
            <w:r w:rsidRPr="002B6415">
              <w:rPr>
                <w:rFonts w:cs="Arial"/>
                <w:color w:val="000000"/>
              </w:rPr>
              <w:t>0x7</w:t>
            </w:r>
            <w:bookmarkEnd w:id="1367"/>
            <w:bookmarkEnd w:id="1368"/>
          </w:p>
        </w:tc>
        <w:tc>
          <w:tcPr>
            <w:tcW w:w="705" w:type="pct"/>
            <w:tcBorders>
              <w:top w:val="nil"/>
              <w:left w:val="nil"/>
              <w:bottom w:val="single" w:sz="4" w:space="0" w:color="auto"/>
              <w:right w:val="single" w:sz="4" w:space="0" w:color="auto"/>
            </w:tcBorders>
            <w:shd w:val="clear" w:color="auto" w:fill="auto"/>
            <w:vAlign w:val="center"/>
            <w:hideMark/>
          </w:tcPr>
          <w:p w14:paraId="23FC790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7BAE5F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8162ED2" w14:textId="77777777" w:rsidR="00144A6D" w:rsidRPr="002B6415" w:rsidRDefault="00144A6D" w:rsidP="004757EB">
            <w:pPr>
              <w:rPr>
                <w:rFonts w:cs="Arial"/>
                <w:color w:val="000000"/>
              </w:rPr>
            </w:pPr>
            <w:r w:rsidRPr="002B6415">
              <w:rPr>
                <w:rFonts w:cs="Arial"/>
                <w:color w:val="000000"/>
              </w:rPr>
              <w:t> </w:t>
            </w:r>
          </w:p>
        </w:tc>
      </w:tr>
      <w:tr w:rsidR="00144A6D" w:rsidRPr="002B6415" w14:paraId="4E88A71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72E08E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C17D07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A65E6B" w14:textId="77777777" w:rsidR="00144A6D" w:rsidRPr="002B6415" w:rsidRDefault="00144A6D" w:rsidP="004757EB">
            <w:pPr>
              <w:rPr>
                <w:rFonts w:cs="Arial"/>
                <w:color w:val="000000"/>
              </w:rPr>
            </w:pPr>
            <w:bookmarkStart w:id="1369" w:name="_Toc114731240"/>
            <w:bookmarkStart w:id="1370" w:name="_Toc114732151"/>
            <w:r w:rsidRPr="002B6415">
              <w:rPr>
                <w:rFonts w:cs="Arial"/>
                <w:color w:val="000000"/>
              </w:rPr>
              <w:t>SelDrvMde09</w:t>
            </w:r>
            <w:bookmarkEnd w:id="1369"/>
            <w:bookmarkEnd w:id="1370"/>
          </w:p>
        </w:tc>
        <w:tc>
          <w:tcPr>
            <w:tcW w:w="466" w:type="pct"/>
            <w:tcBorders>
              <w:top w:val="nil"/>
              <w:left w:val="nil"/>
              <w:bottom w:val="single" w:sz="4" w:space="0" w:color="auto"/>
              <w:right w:val="single" w:sz="4" w:space="0" w:color="auto"/>
            </w:tcBorders>
            <w:shd w:val="clear" w:color="auto" w:fill="auto"/>
            <w:noWrap/>
            <w:vAlign w:val="center"/>
            <w:hideMark/>
          </w:tcPr>
          <w:p w14:paraId="01811740" w14:textId="77777777" w:rsidR="00144A6D" w:rsidRPr="002B6415" w:rsidRDefault="00144A6D" w:rsidP="004757EB">
            <w:pPr>
              <w:rPr>
                <w:rFonts w:cs="Arial"/>
                <w:color w:val="000000"/>
              </w:rPr>
            </w:pPr>
            <w:bookmarkStart w:id="1371" w:name="_Toc114731241"/>
            <w:bookmarkStart w:id="1372" w:name="_Toc114732152"/>
            <w:r w:rsidRPr="002B6415">
              <w:rPr>
                <w:rFonts w:cs="Arial"/>
                <w:color w:val="000000"/>
              </w:rPr>
              <w:t>0x8</w:t>
            </w:r>
            <w:bookmarkEnd w:id="1371"/>
            <w:bookmarkEnd w:id="1372"/>
          </w:p>
        </w:tc>
        <w:tc>
          <w:tcPr>
            <w:tcW w:w="705" w:type="pct"/>
            <w:tcBorders>
              <w:top w:val="nil"/>
              <w:left w:val="nil"/>
              <w:bottom w:val="single" w:sz="4" w:space="0" w:color="auto"/>
              <w:right w:val="single" w:sz="4" w:space="0" w:color="auto"/>
            </w:tcBorders>
            <w:shd w:val="clear" w:color="auto" w:fill="auto"/>
            <w:vAlign w:val="center"/>
            <w:hideMark/>
          </w:tcPr>
          <w:p w14:paraId="5065A6B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B9008F"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25769F4" w14:textId="77777777" w:rsidR="00144A6D" w:rsidRPr="002B6415" w:rsidRDefault="00144A6D" w:rsidP="004757EB">
            <w:pPr>
              <w:rPr>
                <w:rFonts w:cs="Arial"/>
                <w:color w:val="000000"/>
              </w:rPr>
            </w:pPr>
            <w:r w:rsidRPr="002B6415">
              <w:rPr>
                <w:rFonts w:cs="Arial"/>
                <w:color w:val="000000"/>
              </w:rPr>
              <w:t> </w:t>
            </w:r>
          </w:p>
        </w:tc>
      </w:tr>
      <w:tr w:rsidR="00144A6D" w:rsidRPr="002B6415" w14:paraId="52AF627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B7EAA9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5644F0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437D0E0" w14:textId="77777777" w:rsidR="00144A6D" w:rsidRPr="002B6415" w:rsidRDefault="00144A6D" w:rsidP="004757EB">
            <w:pPr>
              <w:rPr>
                <w:rFonts w:cs="Arial"/>
                <w:color w:val="000000"/>
              </w:rPr>
            </w:pPr>
            <w:bookmarkStart w:id="1373" w:name="_Toc114731242"/>
            <w:bookmarkStart w:id="1374" w:name="_Toc114732153"/>
            <w:r w:rsidRPr="002B6415">
              <w:rPr>
                <w:rFonts w:cs="Arial"/>
                <w:color w:val="000000"/>
              </w:rPr>
              <w:t>SelDrvMde10</w:t>
            </w:r>
            <w:bookmarkEnd w:id="1373"/>
            <w:bookmarkEnd w:id="1374"/>
          </w:p>
        </w:tc>
        <w:tc>
          <w:tcPr>
            <w:tcW w:w="466" w:type="pct"/>
            <w:tcBorders>
              <w:top w:val="nil"/>
              <w:left w:val="nil"/>
              <w:bottom w:val="single" w:sz="4" w:space="0" w:color="auto"/>
              <w:right w:val="single" w:sz="4" w:space="0" w:color="auto"/>
            </w:tcBorders>
            <w:shd w:val="clear" w:color="auto" w:fill="auto"/>
            <w:noWrap/>
            <w:vAlign w:val="center"/>
            <w:hideMark/>
          </w:tcPr>
          <w:p w14:paraId="0C54F06E" w14:textId="77777777" w:rsidR="00144A6D" w:rsidRPr="002B6415" w:rsidRDefault="00144A6D" w:rsidP="004757EB">
            <w:pPr>
              <w:rPr>
                <w:rFonts w:cs="Arial"/>
                <w:color w:val="000000"/>
              </w:rPr>
            </w:pPr>
            <w:bookmarkStart w:id="1375" w:name="_Toc114731243"/>
            <w:bookmarkStart w:id="1376" w:name="_Toc114732154"/>
            <w:r w:rsidRPr="002B6415">
              <w:rPr>
                <w:rFonts w:cs="Arial"/>
                <w:color w:val="000000"/>
              </w:rPr>
              <w:t>0x9</w:t>
            </w:r>
            <w:bookmarkEnd w:id="1375"/>
            <w:bookmarkEnd w:id="1376"/>
          </w:p>
        </w:tc>
        <w:tc>
          <w:tcPr>
            <w:tcW w:w="705" w:type="pct"/>
            <w:tcBorders>
              <w:top w:val="nil"/>
              <w:left w:val="nil"/>
              <w:bottom w:val="single" w:sz="4" w:space="0" w:color="auto"/>
              <w:right w:val="single" w:sz="4" w:space="0" w:color="auto"/>
            </w:tcBorders>
            <w:shd w:val="clear" w:color="auto" w:fill="auto"/>
            <w:vAlign w:val="center"/>
            <w:hideMark/>
          </w:tcPr>
          <w:p w14:paraId="3198514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72D5CD"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F80FE7A" w14:textId="77777777" w:rsidR="00144A6D" w:rsidRPr="002B6415" w:rsidRDefault="00144A6D" w:rsidP="004757EB">
            <w:pPr>
              <w:rPr>
                <w:rFonts w:cs="Arial"/>
                <w:color w:val="000000"/>
              </w:rPr>
            </w:pPr>
            <w:r w:rsidRPr="002B6415">
              <w:rPr>
                <w:rFonts w:cs="Arial"/>
                <w:color w:val="000000"/>
              </w:rPr>
              <w:t> </w:t>
            </w:r>
          </w:p>
        </w:tc>
      </w:tr>
      <w:tr w:rsidR="00144A6D" w:rsidRPr="002B6415" w14:paraId="5FED857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D61486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8232A6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1D7CFE" w14:textId="77777777" w:rsidR="00144A6D" w:rsidRPr="002B6415" w:rsidRDefault="00144A6D" w:rsidP="004757EB">
            <w:pPr>
              <w:rPr>
                <w:rFonts w:cs="Arial"/>
                <w:color w:val="000000"/>
              </w:rPr>
            </w:pPr>
            <w:bookmarkStart w:id="1377" w:name="_Toc114731244"/>
            <w:bookmarkStart w:id="1378" w:name="_Toc114732155"/>
            <w:r w:rsidRPr="002B6415">
              <w:rPr>
                <w:rFonts w:cs="Arial"/>
                <w:color w:val="000000"/>
              </w:rPr>
              <w:t>SelDrvMde11</w:t>
            </w:r>
            <w:bookmarkEnd w:id="1377"/>
            <w:bookmarkEnd w:id="1378"/>
          </w:p>
        </w:tc>
        <w:tc>
          <w:tcPr>
            <w:tcW w:w="466" w:type="pct"/>
            <w:tcBorders>
              <w:top w:val="nil"/>
              <w:left w:val="nil"/>
              <w:bottom w:val="single" w:sz="4" w:space="0" w:color="auto"/>
              <w:right w:val="single" w:sz="4" w:space="0" w:color="auto"/>
            </w:tcBorders>
            <w:shd w:val="clear" w:color="auto" w:fill="auto"/>
            <w:noWrap/>
            <w:vAlign w:val="center"/>
            <w:hideMark/>
          </w:tcPr>
          <w:p w14:paraId="2E50E721" w14:textId="77777777" w:rsidR="00144A6D" w:rsidRPr="002B6415" w:rsidRDefault="00144A6D" w:rsidP="004757EB">
            <w:pPr>
              <w:rPr>
                <w:rFonts w:cs="Arial"/>
                <w:color w:val="000000"/>
              </w:rPr>
            </w:pPr>
            <w:bookmarkStart w:id="1379" w:name="_Toc114731245"/>
            <w:bookmarkStart w:id="1380" w:name="_Toc114732156"/>
            <w:r w:rsidRPr="002B6415">
              <w:rPr>
                <w:rFonts w:cs="Arial"/>
                <w:color w:val="000000"/>
              </w:rPr>
              <w:t>0xA</w:t>
            </w:r>
            <w:bookmarkEnd w:id="1379"/>
            <w:bookmarkEnd w:id="1380"/>
          </w:p>
        </w:tc>
        <w:tc>
          <w:tcPr>
            <w:tcW w:w="705" w:type="pct"/>
            <w:tcBorders>
              <w:top w:val="nil"/>
              <w:left w:val="nil"/>
              <w:bottom w:val="single" w:sz="4" w:space="0" w:color="auto"/>
              <w:right w:val="single" w:sz="4" w:space="0" w:color="auto"/>
            </w:tcBorders>
            <w:shd w:val="clear" w:color="auto" w:fill="auto"/>
            <w:vAlign w:val="center"/>
            <w:hideMark/>
          </w:tcPr>
          <w:p w14:paraId="70BFA21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B9788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05109B1" w14:textId="77777777" w:rsidR="00144A6D" w:rsidRPr="002B6415" w:rsidRDefault="00144A6D" w:rsidP="004757EB">
            <w:pPr>
              <w:rPr>
                <w:rFonts w:cs="Arial"/>
                <w:color w:val="000000"/>
              </w:rPr>
            </w:pPr>
            <w:r w:rsidRPr="002B6415">
              <w:rPr>
                <w:rFonts w:cs="Arial"/>
                <w:color w:val="000000"/>
              </w:rPr>
              <w:t> </w:t>
            </w:r>
          </w:p>
        </w:tc>
      </w:tr>
      <w:tr w:rsidR="00144A6D" w:rsidRPr="002B6415" w14:paraId="50F2FB2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255575"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14C4AA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6DA0BF7" w14:textId="77777777" w:rsidR="00144A6D" w:rsidRPr="002B6415" w:rsidRDefault="00144A6D" w:rsidP="004757EB">
            <w:pPr>
              <w:rPr>
                <w:rFonts w:cs="Arial"/>
                <w:color w:val="000000"/>
              </w:rPr>
            </w:pPr>
            <w:bookmarkStart w:id="1381" w:name="_Toc114731246"/>
            <w:bookmarkStart w:id="1382" w:name="_Toc114732157"/>
            <w:r w:rsidRPr="002B6415">
              <w:rPr>
                <w:rFonts w:cs="Arial"/>
                <w:color w:val="000000"/>
              </w:rPr>
              <w:t>SelDrvMde12</w:t>
            </w:r>
            <w:bookmarkEnd w:id="1381"/>
            <w:bookmarkEnd w:id="1382"/>
          </w:p>
        </w:tc>
        <w:tc>
          <w:tcPr>
            <w:tcW w:w="466" w:type="pct"/>
            <w:tcBorders>
              <w:top w:val="nil"/>
              <w:left w:val="nil"/>
              <w:bottom w:val="single" w:sz="4" w:space="0" w:color="auto"/>
              <w:right w:val="single" w:sz="4" w:space="0" w:color="auto"/>
            </w:tcBorders>
            <w:shd w:val="clear" w:color="auto" w:fill="auto"/>
            <w:noWrap/>
            <w:vAlign w:val="center"/>
            <w:hideMark/>
          </w:tcPr>
          <w:p w14:paraId="2609EE41" w14:textId="77777777" w:rsidR="00144A6D" w:rsidRPr="002B6415" w:rsidRDefault="00144A6D" w:rsidP="004757EB">
            <w:pPr>
              <w:rPr>
                <w:rFonts w:cs="Arial"/>
                <w:color w:val="000000"/>
              </w:rPr>
            </w:pPr>
            <w:bookmarkStart w:id="1383" w:name="_Toc114731247"/>
            <w:bookmarkStart w:id="1384" w:name="_Toc114732158"/>
            <w:r w:rsidRPr="002B6415">
              <w:rPr>
                <w:rFonts w:cs="Arial"/>
                <w:color w:val="000000"/>
              </w:rPr>
              <w:t>0xB</w:t>
            </w:r>
            <w:bookmarkEnd w:id="1383"/>
            <w:bookmarkEnd w:id="1384"/>
          </w:p>
        </w:tc>
        <w:tc>
          <w:tcPr>
            <w:tcW w:w="705" w:type="pct"/>
            <w:tcBorders>
              <w:top w:val="nil"/>
              <w:left w:val="nil"/>
              <w:bottom w:val="single" w:sz="4" w:space="0" w:color="auto"/>
              <w:right w:val="single" w:sz="4" w:space="0" w:color="auto"/>
            </w:tcBorders>
            <w:shd w:val="clear" w:color="auto" w:fill="auto"/>
            <w:vAlign w:val="center"/>
            <w:hideMark/>
          </w:tcPr>
          <w:p w14:paraId="6606004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F45039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5A6F431" w14:textId="77777777" w:rsidR="00144A6D" w:rsidRPr="002B6415" w:rsidRDefault="00144A6D" w:rsidP="004757EB">
            <w:pPr>
              <w:rPr>
                <w:rFonts w:cs="Arial"/>
                <w:color w:val="000000"/>
              </w:rPr>
            </w:pPr>
            <w:r w:rsidRPr="002B6415">
              <w:rPr>
                <w:rFonts w:cs="Arial"/>
                <w:color w:val="000000"/>
              </w:rPr>
              <w:t> </w:t>
            </w:r>
          </w:p>
        </w:tc>
      </w:tr>
      <w:tr w:rsidR="00144A6D" w:rsidRPr="002B6415" w14:paraId="0AD7395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49AE57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56199D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587D63" w14:textId="77777777" w:rsidR="00144A6D" w:rsidRPr="002B6415" w:rsidRDefault="00144A6D" w:rsidP="004757EB">
            <w:pPr>
              <w:rPr>
                <w:rFonts w:cs="Arial"/>
                <w:color w:val="000000"/>
              </w:rPr>
            </w:pPr>
            <w:bookmarkStart w:id="1385" w:name="_Toc114731248"/>
            <w:bookmarkStart w:id="1386" w:name="_Toc114732159"/>
            <w:r w:rsidRPr="002B6415">
              <w:rPr>
                <w:rFonts w:cs="Arial"/>
                <w:color w:val="000000"/>
              </w:rPr>
              <w:t>SelDrvMde13</w:t>
            </w:r>
            <w:bookmarkEnd w:id="1385"/>
            <w:bookmarkEnd w:id="1386"/>
          </w:p>
        </w:tc>
        <w:tc>
          <w:tcPr>
            <w:tcW w:w="466" w:type="pct"/>
            <w:tcBorders>
              <w:top w:val="nil"/>
              <w:left w:val="nil"/>
              <w:bottom w:val="single" w:sz="4" w:space="0" w:color="auto"/>
              <w:right w:val="single" w:sz="4" w:space="0" w:color="auto"/>
            </w:tcBorders>
            <w:shd w:val="clear" w:color="auto" w:fill="auto"/>
            <w:noWrap/>
            <w:vAlign w:val="center"/>
            <w:hideMark/>
          </w:tcPr>
          <w:p w14:paraId="49CF3174" w14:textId="77777777" w:rsidR="00144A6D" w:rsidRPr="002B6415" w:rsidRDefault="00144A6D" w:rsidP="004757EB">
            <w:pPr>
              <w:rPr>
                <w:rFonts w:cs="Arial"/>
                <w:color w:val="000000"/>
              </w:rPr>
            </w:pPr>
            <w:bookmarkStart w:id="1387" w:name="_Toc114731249"/>
            <w:bookmarkStart w:id="1388" w:name="_Toc114732160"/>
            <w:r w:rsidRPr="002B6415">
              <w:rPr>
                <w:rFonts w:cs="Arial"/>
                <w:color w:val="000000"/>
              </w:rPr>
              <w:t>0xC</w:t>
            </w:r>
            <w:bookmarkEnd w:id="1387"/>
            <w:bookmarkEnd w:id="1388"/>
          </w:p>
        </w:tc>
        <w:tc>
          <w:tcPr>
            <w:tcW w:w="705" w:type="pct"/>
            <w:tcBorders>
              <w:top w:val="nil"/>
              <w:left w:val="nil"/>
              <w:bottom w:val="single" w:sz="4" w:space="0" w:color="auto"/>
              <w:right w:val="single" w:sz="4" w:space="0" w:color="auto"/>
            </w:tcBorders>
            <w:shd w:val="clear" w:color="auto" w:fill="auto"/>
            <w:vAlign w:val="center"/>
            <w:hideMark/>
          </w:tcPr>
          <w:p w14:paraId="2CA91DF6"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EEF32A4"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976BA55" w14:textId="77777777" w:rsidR="00144A6D" w:rsidRPr="002B6415" w:rsidRDefault="00144A6D" w:rsidP="004757EB">
            <w:pPr>
              <w:rPr>
                <w:rFonts w:cs="Arial"/>
                <w:color w:val="000000"/>
              </w:rPr>
            </w:pPr>
            <w:r w:rsidRPr="002B6415">
              <w:rPr>
                <w:rFonts w:cs="Arial"/>
                <w:color w:val="000000"/>
              </w:rPr>
              <w:t> </w:t>
            </w:r>
          </w:p>
        </w:tc>
      </w:tr>
      <w:tr w:rsidR="00144A6D" w:rsidRPr="002B6415" w14:paraId="10EA941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DC00FCD"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C2B311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0065449" w14:textId="77777777" w:rsidR="00144A6D" w:rsidRPr="002B6415" w:rsidRDefault="00144A6D" w:rsidP="004757EB">
            <w:pPr>
              <w:rPr>
                <w:rFonts w:cs="Arial"/>
                <w:color w:val="000000"/>
              </w:rPr>
            </w:pPr>
            <w:bookmarkStart w:id="1389" w:name="_Toc114731250"/>
            <w:bookmarkStart w:id="1390" w:name="_Toc114732161"/>
            <w:r w:rsidRPr="002B6415">
              <w:rPr>
                <w:rFonts w:cs="Arial"/>
                <w:color w:val="000000"/>
              </w:rPr>
              <w:t>SelDrvMde14</w:t>
            </w:r>
            <w:bookmarkEnd w:id="1389"/>
            <w:bookmarkEnd w:id="1390"/>
          </w:p>
        </w:tc>
        <w:tc>
          <w:tcPr>
            <w:tcW w:w="466" w:type="pct"/>
            <w:tcBorders>
              <w:top w:val="nil"/>
              <w:left w:val="nil"/>
              <w:bottom w:val="single" w:sz="4" w:space="0" w:color="auto"/>
              <w:right w:val="single" w:sz="4" w:space="0" w:color="auto"/>
            </w:tcBorders>
            <w:shd w:val="clear" w:color="auto" w:fill="auto"/>
            <w:noWrap/>
            <w:vAlign w:val="center"/>
            <w:hideMark/>
          </w:tcPr>
          <w:p w14:paraId="7DDC38B3" w14:textId="77777777" w:rsidR="00144A6D" w:rsidRPr="002B6415" w:rsidRDefault="00144A6D" w:rsidP="004757EB">
            <w:pPr>
              <w:rPr>
                <w:rFonts w:cs="Arial"/>
                <w:color w:val="000000"/>
              </w:rPr>
            </w:pPr>
            <w:bookmarkStart w:id="1391" w:name="_Toc114731251"/>
            <w:bookmarkStart w:id="1392" w:name="_Toc114732162"/>
            <w:r w:rsidRPr="002B6415">
              <w:rPr>
                <w:rFonts w:cs="Arial"/>
                <w:color w:val="000000"/>
              </w:rPr>
              <w:t>0xD</w:t>
            </w:r>
            <w:bookmarkEnd w:id="1391"/>
            <w:bookmarkEnd w:id="1392"/>
          </w:p>
        </w:tc>
        <w:tc>
          <w:tcPr>
            <w:tcW w:w="705" w:type="pct"/>
            <w:tcBorders>
              <w:top w:val="nil"/>
              <w:left w:val="nil"/>
              <w:bottom w:val="single" w:sz="4" w:space="0" w:color="auto"/>
              <w:right w:val="single" w:sz="4" w:space="0" w:color="auto"/>
            </w:tcBorders>
            <w:shd w:val="clear" w:color="auto" w:fill="auto"/>
            <w:vAlign w:val="center"/>
            <w:hideMark/>
          </w:tcPr>
          <w:p w14:paraId="0478367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CE74C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562F8AC" w14:textId="77777777" w:rsidR="00144A6D" w:rsidRPr="002B6415" w:rsidRDefault="00144A6D" w:rsidP="004757EB">
            <w:pPr>
              <w:rPr>
                <w:rFonts w:cs="Arial"/>
                <w:color w:val="000000"/>
              </w:rPr>
            </w:pPr>
            <w:r w:rsidRPr="002B6415">
              <w:rPr>
                <w:rFonts w:cs="Arial"/>
                <w:color w:val="000000"/>
              </w:rPr>
              <w:t> </w:t>
            </w:r>
          </w:p>
        </w:tc>
      </w:tr>
      <w:tr w:rsidR="00144A6D" w:rsidRPr="002B6415" w14:paraId="2F67427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23ED86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00159F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EE50B16" w14:textId="77777777" w:rsidR="00144A6D" w:rsidRPr="002B6415" w:rsidRDefault="00144A6D" w:rsidP="004757EB">
            <w:pPr>
              <w:rPr>
                <w:rFonts w:cs="Arial"/>
                <w:color w:val="000000"/>
              </w:rPr>
            </w:pPr>
            <w:bookmarkStart w:id="1393" w:name="_Toc114731252"/>
            <w:bookmarkStart w:id="1394" w:name="_Toc114732163"/>
            <w:r w:rsidRPr="002B6415">
              <w:rPr>
                <w:rFonts w:cs="Arial"/>
                <w:color w:val="000000"/>
              </w:rPr>
              <w:t>SelDrvMde15</w:t>
            </w:r>
            <w:bookmarkEnd w:id="1393"/>
            <w:bookmarkEnd w:id="1394"/>
          </w:p>
        </w:tc>
        <w:tc>
          <w:tcPr>
            <w:tcW w:w="466" w:type="pct"/>
            <w:tcBorders>
              <w:top w:val="nil"/>
              <w:left w:val="nil"/>
              <w:bottom w:val="single" w:sz="4" w:space="0" w:color="auto"/>
              <w:right w:val="single" w:sz="4" w:space="0" w:color="auto"/>
            </w:tcBorders>
            <w:shd w:val="clear" w:color="auto" w:fill="auto"/>
            <w:noWrap/>
            <w:vAlign w:val="center"/>
            <w:hideMark/>
          </w:tcPr>
          <w:p w14:paraId="53E700DD" w14:textId="77777777" w:rsidR="00144A6D" w:rsidRPr="002B6415" w:rsidRDefault="00144A6D" w:rsidP="004757EB">
            <w:pPr>
              <w:rPr>
                <w:rFonts w:cs="Arial"/>
                <w:color w:val="000000"/>
              </w:rPr>
            </w:pPr>
            <w:bookmarkStart w:id="1395" w:name="_Toc114731253"/>
            <w:bookmarkStart w:id="1396" w:name="_Toc114732164"/>
            <w:r w:rsidRPr="002B6415">
              <w:rPr>
                <w:rFonts w:cs="Arial"/>
                <w:color w:val="000000"/>
              </w:rPr>
              <w:t>0xE</w:t>
            </w:r>
            <w:bookmarkEnd w:id="1395"/>
            <w:bookmarkEnd w:id="1396"/>
          </w:p>
        </w:tc>
        <w:tc>
          <w:tcPr>
            <w:tcW w:w="705" w:type="pct"/>
            <w:tcBorders>
              <w:top w:val="nil"/>
              <w:left w:val="nil"/>
              <w:bottom w:val="single" w:sz="4" w:space="0" w:color="auto"/>
              <w:right w:val="single" w:sz="4" w:space="0" w:color="auto"/>
            </w:tcBorders>
            <w:shd w:val="clear" w:color="auto" w:fill="auto"/>
            <w:vAlign w:val="center"/>
            <w:hideMark/>
          </w:tcPr>
          <w:p w14:paraId="60190F2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C662D98"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6EFFA6F" w14:textId="77777777" w:rsidR="00144A6D" w:rsidRPr="002B6415" w:rsidRDefault="00144A6D" w:rsidP="004757EB">
            <w:pPr>
              <w:rPr>
                <w:rFonts w:cs="Arial"/>
                <w:color w:val="000000"/>
              </w:rPr>
            </w:pPr>
            <w:r w:rsidRPr="002B6415">
              <w:rPr>
                <w:rFonts w:cs="Arial"/>
                <w:color w:val="000000"/>
              </w:rPr>
              <w:t> </w:t>
            </w:r>
          </w:p>
        </w:tc>
      </w:tr>
      <w:tr w:rsidR="00144A6D" w:rsidRPr="002B6415" w14:paraId="51F4546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76E071B"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31366E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5FB2CA" w14:textId="77777777" w:rsidR="00144A6D" w:rsidRPr="002B6415" w:rsidRDefault="00144A6D" w:rsidP="004757EB">
            <w:pPr>
              <w:rPr>
                <w:rFonts w:cs="Arial"/>
                <w:color w:val="000000"/>
              </w:rPr>
            </w:pPr>
            <w:bookmarkStart w:id="1397" w:name="_Toc114731254"/>
            <w:bookmarkStart w:id="1398" w:name="_Toc114732165"/>
            <w:r w:rsidRPr="002B6415">
              <w:rPr>
                <w:rFonts w:cs="Arial"/>
                <w:color w:val="000000"/>
              </w:rPr>
              <w:t>SelDrvMde16</w:t>
            </w:r>
            <w:bookmarkEnd w:id="1397"/>
            <w:bookmarkEnd w:id="1398"/>
          </w:p>
        </w:tc>
        <w:tc>
          <w:tcPr>
            <w:tcW w:w="466" w:type="pct"/>
            <w:tcBorders>
              <w:top w:val="nil"/>
              <w:left w:val="nil"/>
              <w:bottom w:val="single" w:sz="4" w:space="0" w:color="auto"/>
              <w:right w:val="single" w:sz="4" w:space="0" w:color="auto"/>
            </w:tcBorders>
            <w:shd w:val="clear" w:color="auto" w:fill="auto"/>
            <w:noWrap/>
            <w:vAlign w:val="center"/>
            <w:hideMark/>
          </w:tcPr>
          <w:p w14:paraId="245AC76D" w14:textId="77777777" w:rsidR="00144A6D" w:rsidRPr="002B6415" w:rsidRDefault="00144A6D" w:rsidP="004757EB">
            <w:pPr>
              <w:rPr>
                <w:rFonts w:cs="Arial"/>
                <w:color w:val="000000"/>
              </w:rPr>
            </w:pPr>
            <w:bookmarkStart w:id="1399" w:name="_Toc114731255"/>
            <w:bookmarkStart w:id="1400" w:name="_Toc114732166"/>
            <w:r w:rsidRPr="002B6415">
              <w:rPr>
                <w:rFonts w:cs="Arial"/>
                <w:color w:val="000000"/>
              </w:rPr>
              <w:t>0xF</w:t>
            </w:r>
            <w:bookmarkEnd w:id="1399"/>
            <w:bookmarkEnd w:id="1400"/>
          </w:p>
        </w:tc>
        <w:tc>
          <w:tcPr>
            <w:tcW w:w="705" w:type="pct"/>
            <w:tcBorders>
              <w:top w:val="nil"/>
              <w:left w:val="nil"/>
              <w:bottom w:val="single" w:sz="4" w:space="0" w:color="auto"/>
              <w:right w:val="single" w:sz="4" w:space="0" w:color="auto"/>
            </w:tcBorders>
            <w:shd w:val="clear" w:color="auto" w:fill="auto"/>
            <w:vAlign w:val="center"/>
            <w:hideMark/>
          </w:tcPr>
          <w:p w14:paraId="49A1647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98B240"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FFB2CD9" w14:textId="77777777" w:rsidR="00144A6D" w:rsidRPr="002B6415" w:rsidRDefault="00144A6D" w:rsidP="004757EB">
            <w:pPr>
              <w:rPr>
                <w:rFonts w:cs="Arial"/>
                <w:color w:val="000000"/>
              </w:rPr>
            </w:pPr>
            <w:r w:rsidRPr="002B6415">
              <w:rPr>
                <w:rFonts w:cs="Arial"/>
                <w:color w:val="000000"/>
              </w:rPr>
              <w:t> </w:t>
            </w:r>
          </w:p>
        </w:tc>
      </w:tr>
      <w:tr w:rsidR="00144A6D" w:rsidRPr="002B6415" w14:paraId="5D16578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555D506" w14:textId="77777777" w:rsidR="00144A6D" w:rsidRPr="002B6415" w:rsidRDefault="00144A6D" w:rsidP="004757EB">
            <w:pPr>
              <w:rPr>
                <w:rFonts w:cs="Arial"/>
                <w:color w:val="000000"/>
              </w:rPr>
            </w:pPr>
            <w:r w:rsidRPr="002B6415">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68D9FB1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D830FEE" w14:textId="77777777" w:rsidR="00144A6D" w:rsidRPr="002B6415" w:rsidRDefault="00144A6D" w:rsidP="004757EB">
            <w:pPr>
              <w:rPr>
                <w:rFonts w:cs="Arial"/>
                <w:color w:val="000000"/>
              </w:rPr>
            </w:pPr>
            <w:bookmarkStart w:id="1401" w:name="_Toc114731256"/>
            <w:bookmarkStart w:id="1402" w:name="_Toc114732167"/>
            <w:r w:rsidRPr="002B6415">
              <w:rPr>
                <w:rFonts w:cs="Arial"/>
                <w:color w:val="000000"/>
              </w:rPr>
              <w:t>SelDrvMde17</w:t>
            </w:r>
            <w:bookmarkEnd w:id="1401"/>
            <w:bookmarkEnd w:id="1402"/>
          </w:p>
        </w:tc>
        <w:tc>
          <w:tcPr>
            <w:tcW w:w="466" w:type="pct"/>
            <w:tcBorders>
              <w:top w:val="nil"/>
              <w:left w:val="nil"/>
              <w:bottom w:val="single" w:sz="4" w:space="0" w:color="auto"/>
              <w:right w:val="single" w:sz="4" w:space="0" w:color="auto"/>
            </w:tcBorders>
            <w:shd w:val="clear" w:color="auto" w:fill="auto"/>
            <w:noWrap/>
            <w:vAlign w:val="center"/>
            <w:hideMark/>
          </w:tcPr>
          <w:p w14:paraId="7806DE1F" w14:textId="77777777" w:rsidR="00144A6D" w:rsidRPr="002B6415" w:rsidRDefault="00144A6D" w:rsidP="004757EB">
            <w:pPr>
              <w:rPr>
                <w:rFonts w:cs="Arial"/>
                <w:color w:val="000000"/>
              </w:rPr>
            </w:pPr>
            <w:bookmarkStart w:id="1403" w:name="_Toc114731257"/>
            <w:bookmarkStart w:id="1404" w:name="_Toc114732168"/>
            <w:r w:rsidRPr="002B6415">
              <w:rPr>
                <w:rFonts w:cs="Arial"/>
                <w:color w:val="000000"/>
              </w:rPr>
              <w:t>0x10</w:t>
            </w:r>
            <w:bookmarkEnd w:id="1403"/>
            <w:bookmarkEnd w:id="1404"/>
          </w:p>
        </w:tc>
        <w:tc>
          <w:tcPr>
            <w:tcW w:w="705" w:type="pct"/>
            <w:tcBorders>
              <w:top w:val="nil"/>
              <w:left w:val="nil"/>
              <w:bottom w:val="single" w:sz="4" w:space="0" w:color="auto"/>
              <w:right w:val="single" w:sz="4" w:space="0" w:color="auto"/>
            </w:tcBorders>
            <w:shd w:val="clear" w:color="auto" w:fill="auto"/>
            <w:vAlign w:val="center"/>
            <w:hideMark/>
          </w:tcPr>
          <w:p w14:paraId="3A844219"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EE89637"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BD7B3B7" w14:textId="77777777" w:rsidR="00144A6D" w:rsidRPr="002B6415" w:rsidRDefault="00144A6D" w:rsidP="004757EB">
            <w:pPr>
              <w:rPr>
                <w:rFonts w:cs="Arial"/>
                <w:color w:val="000000"/>
              </w:rPr>
            </w:pPr>
            <w:r w:rsidRPr="002B6415">
              <w:rPr>
                <w:rFonts w:cs="Arial"/>
                <w:color w:val="000000"/>
              </w:rPr>
              <w:t> </w:t>
            </w:r>
          </w:p>
        </w:tc>
      </w:tr>
      <w:tr w:rsidR="00144A6D" w:rsidRPr="002B6415" w14:paraId="0B2AA98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D2802E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3030D63"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72569C7" w14:textId="77777777" w:rsidR="00144A6D" w:rsidRPr="002B6415" w:rsidRDefault="00144A6D" w:rsidP="004757EB">
            <w:pPr>
              <w:rPr>
                <w:rFonts w:cs="Arial"/>
                <w:color w:val="000000"/>
              </w:rPr>
            </w:pPr>
            <w:bookmarkStart w:id="1405" w:name="_Toc114731258"/>
            <w:bookmarkStart w:id="1406" w:name="_Toc114732169"/>
            <w:r w:rsidRPr="002B6415">
              <w:rPr>
                <w:rFonts w:cs="Arial"/>
                <w:color w:val="000000"/>
              </w:rPr>
              <w:t>SelDrvMde18</w:t>
            </w:r>
            <w:bookmarkEnd w:id="1405"/>
            <w:bookmarkEnd w:id="1406"/>
          </w:p>
        </w:tc>
        <w:tc>
          <w:tcPr>
            <w:tcW w:w="466" w:type="pct"/>
            <w:tcBorders>
              <w:top w:val="nil"/>
              <w:left w:val="nil"/>
              <w:bottom w:val="single" w:sz="4" w:space="0" w:color="auto"/>
              <w:right w:val="single" w:sz="4" w:space="0" w:color="auto"/>
            </w:tcBorders>
            <w:shd w:val="clear" w:color="auto" w:fill="auto"/>
            <w:noWrap/>
            <w:vAlign w:val="center"/>
            <w:hideMark/>
          </w:tcPr>
          <w:p w14:paraId="2157D6D4" w14:textId="77777777" w:rsidR="00144A6D" w:rsidRPr="002B6415" w:rsidRDefault="00144A6D" w:rsidP="004757EB">
            <w:pPr>
              <w:rPr>
                <w:rFonts w:cs="Arial"/>
                <w:color w:val="000000"/>
              </w:rPr>
            </w:pPr>
            <w:bookmarkStart w:id="1407" w:name="_Toc114731259"/>
            <w:bookmarkStart w:id="1408" w:name="_Toc114732170"/>
            <w:r w:rsidRPr="002B6415">
              <w:rPr>
                <w:rFonts w:cs="Arial"/>
                <w:color w:val="000000"/>
              </w:rPr>
              <w:t>0x11</w:t>
            </w:r>
            <w:bookmarkEnd w:id="1407"/>
            <w:bookmarkEnd w:id="1408"/>
          </w:p>
        </w:tc>
        <w:tc>
          <w:tcPr>
            <w:tcW w:w="705" w:type="pct"/>
            <w:tcBorders>
              <w:top w:val="nil"/>
              <w:left w:val="nil"/>
              <w:bottom w:val="single" w:sz="4" w:space="0" w:color="auto"/>
              <w:right w:val="single" w:sz="4" w:space="0" w:color="auto"/>
            </w:tcBorders>
            <w:shd w:val="clear" w:color="auto" w:fill="auto"/>
            <w:vAlign w:val="center"/>
            <w:hideMark/>
          </w:tcPr>
          <w:p w14:paraId="41D94D32"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734A42"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9F4B0AE" w14:textId="77777777" w:rsidR="00144A6D" w:rsidRPr="002B6415" w:rsidRDefault="00144A6D" w:rsidP="004757EB">
            <w:pPr>
              <w:rPr>
                <w:rFonts w:cs="Arial"/>
                <w:color w:val="000000"/>
              </w:rPr>
            </w:pPr>
            <w:r w:rsidRPr="002B6415">
              <w:rPr>
                <w:rFonts w:cs="Arial"/>
                <w:color w:val="000000"/>
              </w:rPr>
              <w:t> </w:t>
            </w:r>
          </w:p>
        </w:tc>
      </w:tr>
      <w:tr w:rsidR="00144A6D" w:rsidRPr="002B6415" w14:paraId="59C46F9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EB5665E"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025204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B55296C" w14:textId="77777777" w:rsidR="00144A6D" w:rsidRPr="002B6415" w:rsidRDefault="00144A6D" w:rsidP="004757EB">
            <w:pPr>
              <w:rPr>
                <w:rFonts w:cs="Arial"/>
                <w:color w:val="000000"/>
              </w:rPr>
            </w:pPr>
            <w:bookmarkStart w:id="1409" w:name="_Toc114731260"/>
            <w:bookmarkStart w:id="1410" w:name="_Toc114732171"/>
            <w:r w:rsidRPr="002B6415">
              <w:rPr>
                <w:rFonts w:cs="Arial"/>
                <w:color w:val="000000"/>
              </w:rPr>
              <w:t>SelDrvMde19</w:t>
            </w:r>
            <w:bookmarkEnd w:id="1409"/>
            <w:bookmarkEnd w:id="1410"/>
          </w:p>
        </w:tc>
        <w:tc>
          <w:tcPr>
            <w:tcW w:w="466" w:type="pct"/>
            <w:tcBorders>
              <w:top w:val="nil"/>
              <w:left w:val="nil"/>
              <w:bottom w:val="single" w:sz="4" w:space="0" w:color="auto"/>
              <w:right w:val="single" w:sz="4" w:space="0" w:color="auto"/>
            </w:tcBorders>
            <w:shd w:val="clear" w:color="auto" w:fill="auto"/>
            <w:noWrap/>
            <w:vAlign w:val="center"/>
            <w:hideMark/>
          </w:tcPr>
          <w:p w14:paraId="0D231351" w14:textId="77777777" w:rsidR="00144A6D" w:rsidRPr="002B6415" w:rsidRDefault="00144A6D" w:rsidP="004757EB">
            <w:pPr>
              <w:rPr>
                <w:rFonts w:cs="Arial"/>
                <w:color w:val="000000"/>
              </w:rPr>
            </w:pPr>
            <w:bookmarkStart w:id="1411" w:name="_Toc114731261"/>
            <w:bookmarkStart w:id="1412" w:name="_Toc114732172"/>
            <w:r w:rsidRPr="002B6415">
              <w:rPr>
                <w:rFonts w:cs="Arial"/>
                <w:color w:val="000000"/>
              </w:rPr>
              <w:t>0x12</w:t>
            </w:r>
            <w:bookmarkEnd w:id="1411"/>
            <w:bookmarkEnd w:id="1412"/>
          </w:p>
        </w:tc>
        <w:tc>
          <w:tcPr>
            <w:tcW w:w="705" w:type="pct"/>
            <w:tcBorders>
              <w:top w:val="nil"/>
              <w:left w:val="nil"/>
              <w:bottom w:val="single" w:sz="4" w:space="0" w:color="auto"/>
              <w:right w:val="single" w:sz="4" w:space="0" w:color="auto"/>
            </w:tcBorders>
            <w:shd w:val="clear" w:color="auto" w:fill="auto"/>
            <w:vAlign w:val="center"/>
            <w:hideMark/>
          </w:tcPr>
          <w:p w14:paraId="15A8C04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5E61475"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6AB6EBE" w14:textId="77777777" w:rsidR="00144A6D" w:rsidRPr="002B6415" w:rsidRDefault="00144A6D" w:rsidP="004757EB">
            <w:pPr>
              <w:rPr>
                <w:rFonts w:cs="Arial"/>
                <w:color w:val="000000"/>
              </w:rPr>
            </w:pPr>
            <w:r w:rsidRPr="002B6415">
              <w:rPr>
                <w:rFonts w:cs="Arial"/>
                <w:color w:val="000000"/>
              </w:rPr>
              <w:t> </w:t>
            </w:r>
          </w:p>
        </w:tc>
      </w:tr>
      <w:tr w:rsidR="00144A6D" w:rsidRPr="002B6415" w14:paraId="7C12201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FFA3518"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CD3C4D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33448C0" w14:textId="77777777" w:rsidR="00144A6D" w:rsidRPr="002B6415" w:rsidRDefault="00144A6D" w:rsidP="004757EB">
            <w:pPr>
              <w:rPr>
                <w:rFonts w:cs="Arial"/>
                <w:color w:val="000000"/>
              </w:rPr>
            </w:pPr>
            <w:bookmarkStart w:id="1413" w:name="_Toc114731262"/>
            <w:bookmarkStart w:id="1414" w:name="_Toc114732173"/>
            <w:r w:rsidRPr="002B6415">
              <w:rPr>
                <w:rFonts w:cs="Arial"/>
                <w:color w:val="000000"/>
              </w:rPr>
              <w:t>SelDrvMde20</w:t>
            </w:r>
            <w:bookmarkEnd w:id="1413"/>
            <w:bookmarkEnd w:id="1414"/>
          </w:p>
        </w:tc>
        <w:tc>
          <w:tcPr>
            <w:tcW w:w="466" w:type="pct"/>
            <w:tcBorders>
              <w:top w:val="nil"/>
              <w:left w:val="nil"/>
              <w:bottom w:val="single" w:sz="4" w:space="0" w:color="auto"/>
              <w:right w:val="single" w:sz="4" w:space="0" w:color="auto"/>
            </w:tcBorders>
            <w:shd w:val="clear" w:color="auto" w:fill="auto"/>
            <w:noWrap/>
            <w:vAlign w:val="center"/>
            <w:hideMark/>
          </w:tcPr>
          <w:p w14:paraId="07D7A7E6" w14:textId="77777777" w:rsidR="00144A6D" w:rsidRPr="002B6415" w:rsidRDefault="00144A6D" w:rsidP="004757EB">
            <w:pPr>
              <w:rPr>
                <w:rFonts w:cs="Arial"/>
                <w:color w:val="000000"/>
              </w:rPr>
            </w:pPr>
            <w:bookmarkStart w:id="1415" w:name="_Toc114731263"/>
            <w:bookmarkStart w:id="1416" w:name="_Toc114732174"/>
            <w:r w:rsidRPr="002B6415">
              <w:rPr>
                <w:rFonts w:cs="Arial"/>
                <w:color w:val="000000"/>
              </w:rPr>
              <w:t>0x13</w:t>
            </w:r>
            <w:bookmarkEnd w:id="1415"/>
            <w:bookmarkEnd w:id="1416"/>
          </w:p>
        </w:tc>
        <w:tc>
          <w:tcPr>
            <w:tcW w:w="705" w:type="pct"/>
            <w:tcBorders>
              <w:top w:val="nil"/>
              <w:left w:val="nil"/>
              <w:bottom w:val="single" w:sz="4" w:space="0" w:color="auto"/>
              <w:right w:val="single" w:sz="4" w:space="0" w:color="auto"/>
            </w:tcBorders>
            <w:shd w:val="clear" w:color="auto" w:fill="auto"/>
            <w:vAlign w:val="center"/>
            <w:hideMark/>
          </w:tcPr>
          <w:p w14:paraId="7750D43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EADCAC"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720B024" w14:textId="77777777" w:rsidR="00144A6D" w:rsidRPr="002B6415" w:rsidRDefault="00144A6D" w:rsidP="004757EB">
            <w:pPr>
              <w:rPr>
                <w:rFonts w:cs="Arial"/>
                <w:color w:val="000000"/>
              </w:rPr>
            </w:pPr>
            <w:r w:rsidRPr="002B6415">
              <w:rPr>
                <w:rFonts w:cs="Arial"/>
                <w:color w:val="000000"/>
              </w:rPr>
              <w:t> </w:t>
            </w:r>
          </w:p>
        </w:tc>
      </w:tr>
      <w:tr w:rsidR="00144A6D" w:rsidRPr="002B6415" w14:paraId="23B854C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E6598A6"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A9DFC0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DAB60B" w14:textId="77777777" w:rsidR="00144A6D" w:rsidRPr="002B6415" w:rsidRDefault="00144A6D" w:rsidP="004757EB">
            <w:pPr>
              <w:rPr>
                <w:rFonts w:cs="Arial"/>
                <w:color w:val="000000"/>
              </w:rPr>
            </w:pPr>
            <w:bookmarkStart w:id="1417" w:name="_Toc114731264"/>
            <w:bookmarkStart w:id="1418" w:name="_Toc114732175"/>
            <w:r w:rsidRPr="002B6415">
              <w:rPr>
                <w:rFonts w:cs="Arial"/>
                <w:color w:val="000000"/>
              </w:rPr>
              <w:t>SelDrvMde21</w:t>
            </w:r>
            <w:bookmarkEnd w:id="1417"/>
            <w:bookmarkEnd w:id="1418"/>
          </w:p>
        </w:tc>
        <w:tc>
          <w:tcPr>
            <w:tcW w:w="466" w:type="pct"/>
            <w:tcBorders>
              <w:top w:val="nil"/>
              <w:left w:val="nil"/>
              <w:bottom w:val="single" w:sz="4" w:space="0" w:color="auto"/>
              <w:right w:val="single" w:sz="4" w:space="0" w:color="auto"/>
            </w:tcBorders>
            <w:shd w:val="clear" w:color="auto" w:fill="auto"/>
            <w:noWrap/>
            <w:vAlign w:val="center"/>
            <w:hideMark/>
          </w:tcPr>
          <w:p w14:paraId="768696A4" w14:textId="77777777" w:rsidR="00144A6D" w:rsidRPr="002B6415" w:rsidRDefault="00144A6D" w:rsidP="004757EB">
            <w:pPr>
              <w:rPr>
                <w:rFonts w:cs="Arial"/>
                <w:color w:val="000000"/>
              </w:rPr>
            </w:pPr>
            <w:bookmarkStart w:id="1419" w:name="_Toc114731265"/>
            <w:bookmarkStart w:id="1420" w:name="_Toc114732176"/>
            <w:r w:rsidRPr="002B6415">
              <w:rPr>
                <w:rFonts w:cs="Arial"/>
                <w:color w:val="000000"/>
              </w:rPr>
              <w:t>0x14</w:t>
            </w:r>
            <w:bookmarkEnd w:id="1419"/>
            <w:bookmarkEnd w:id="1420"/>
          </w:p>
        </w:tc>
        <w:tc>
          <w:tcPr>
            <w:tcW w:w="705" w:type="pct"/>
            <w:tcBorders>
              <w:top w:val="nil"/>
              <w:left w:val="nil"/>
              <w:bottom w:val="single" w:sz="4" w:space="0" w:color="auto"/>
              <w:right w:val="single" w:sz="4" w:space="0" w:color="auto"/>
            </w:tcBorders>
            <w:shd w:val="clear" w:color="auto" w:fill="auto"/>
            <w:vAlign w:val="center"/>
            <w:hideMark/>
          </w:tcPr>
          <w:p w14:paraId="244DF8D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4FC28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4E72D0E" w14:textId="77777777" w:rsidR="00144A6D" w:rsidRPr="002B6415" w:rsidRDefault="00144A6D" w:rsidP="004757EB">
            <w:pPr>
              <w:rPr>
                <w:rFonts w:cs="Arial"/>
                <w:color w:val="000000"/>
              </w:rPr>
            </w:pPr>
            <w:r w:rsidRPr="002B6415">
              <w:rPr>
                <w:rFonts w:cs="Arial"/>
                <w:color w:val="000000"/>
              </w:rPr>
              <w:t> </w:t>
            </w:r>
          </w:p>
        </w:tc>
      </w:tr>
      <w:tr w:rsidR="00144A6D" w:rsidRPr="002B6415" w14:paraId="009FAB9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198C582"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CDDF20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9BD73B" w14:textId="77777777" w:rsidR="00144A6D" w:rsidRPr="002B6415" w:rsidRDefault="00144A6D" w:rsidP="004757EB">
            <w:pPr>
              <w:rPr>
                <w:rFonts w:cs="Arial"/>
                <w:color w:val="000000"/>
              </w:rPr>
            </w:pPr>
            <w:bookmarkStart w:id="1421" w:name="_Toc114731266"/>
            <w:bookmarkStart w:id="1422" w:name="_Toc114732177"/>
            <w:r w:rsidRPr="002B6415">
              <w:rPr>
                <w:rFonts w:cs="Arial"/>
                <w:color w:val="000000"/>
              </w:rPr>
              <w:t>SelDrvMde22</w:t>
            </w:r>
            <w:bookmarkEnd w:id="1421"/>
            <w:bookmarkEnd w:id="1422"/>
          </w:p>
        </w:tc>
        <w:tc>
          <w:tcPr>
            <w:tcW w:w="466" w:type="pct"/>
            <w:tcBorders>
              <w:top w:val="nil"/>
              <w:left w:val="nil"/>
              <w:bottom w:val="single" w:sz="4" w:space="0" w:color="auto"/>
              <w:right w:val="single" w:sz="4" w:space="0" w:color="auto"/>
            </w:tcBorders>
            <w:shd w:val="clear" w:color="auto" w:fill="auto"/>
            <w:noWrap/>
            <w:vAlign w:val="center"/>
            <w:hideMark/>
          </w:tcPr>
          <w:p w14:paraId="2A9CCB9A" w14:textId="77777777" w:rsidR="00144A6D" w:rsidRPr="002B6415" w:rsidRDefault="00144A6D" w:rsidP="004757EB">
            <w:pPr>
              <w:rPr>
                <w:rFonts w:cs="Arial"/>
                <w:color w:val="000000"/>
              </w:rPr>
            </w:pPr>
            <w:bookmarkStart w:id="1423" w:name="_Toc114731267"/>
            <w:bookmarkStart w:id="1424" w:name="_Toc114732178"/>
            <w:r w:rsidRPr="002B6415">
              <w:rPr>
                <w:rFonts w:cs="Arial"/>
                <w:color w:val="000000"/>
              </w:rPr>
              <w:t>0x15</w:t>
            </w:r>
            <w:bookmarkEnd w:id="1423"/>
            <w:bookmarkEnd w:id="1424"/>
          </w:p>
        </w:tc>
        <w:tc>
          <w:tcPr>
            <w:tcW w:w="705" w:type="pct"/>
            <w:tcBorders>
              <w:top w:val="nil"/>
              <w:left w:val="nil"/>
              <w:bottom w:val="single" w:sz="4" w:space="0" w:color="auto"/>
              <w:right w:val="single" w:sz="4" w:space="0" w:color="auto"/>
            </w:tcBorders>
            <w:shd w:val="clear" w:color="auto" w:fill="auto"/>
            <w:vAlign w:val="center"/>
            <w:hideMark/>
          </w:tcPr>
          <w:p w14:paraId="5C3B8C4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80E4D1"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D71725" w14:textId="77777777" w:rsidR="00144A6D" w:rsidRPr="002B6415" w:rsidRDefault="00144A6D" w:rsidP="004757EB">
            <w:pPr>
              <w:rPr>
                <w:rFonts w:cs="Arial"/>
                <w:color w:val="000000"/>
              </w:rPr>
            </w:pPr>
            <w:r w:rsidRPr="002B6415">
              <w:rPr>
                <w:rFonts w:cs="Arial"/>
                <w:color w:val="000000"/>
              </w:rPr>
              <w:t> </w:t>
            </w:r>
          </w:p>
        </w:tc>
      </w:tr>
      <w:tr w:rsidR="00144A6D" w:rsidRPr="002B6415" w14:paraId="5639045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886FF87"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E05839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495D08B" w14:textId="77777777" w:rsidR="00144A6D" w:rsidRPr="002B6415" w:rsidRDefault="00144A6D" w:rsidP="004757EB">
            <w:pPr>
              <w:rPr>
                <w:rFonts w:cs="Arial"/>
                <w:color w:val="000000"/>
              </w:rPr>
            </w:pPr>
            <w:bookmarkStart w:id="1425" w:name="_Toc114731268"/>
            <w:bookmarkStart w:id="1426" w:name="_Toc114732179"/>
            <w:r w:rsidRPr="002B6415">
              <w:rPr>
                <w:rFonts w:cs="Arial"/>
                <w:color w:val="000000"/>
              </w:rPr>
              <w:t>SelDrvMde23</w:t>
            </w:r>
            <w:bookmarkEnd w:id="1425"/>
            <w:bookmarkEnd w:id="1426"/>
          </w:p>
        </w:tc>
        <w:tc>
          <w:tcPr>
            <w:tcW w:w="466" w:type="pct"/>
            <w:tcBorders>
              <w:top w:val="nil"/>
              <w:left w:val="nil"/>
              <w:bottom w:val="single" w:sz="4" w:space="0" w:color="auto"/>
              <w:right w:val="single" w:sz="4" w:space="0" w:color="auto"/>
            </w:tcBorders>
            <w:shd w:val="clear" w:color="auto" w:fill="auto"/>
            <w:noWrap/>
            <w:vAlign w:val="center"/>
            <w:hideMark/>
          </w:tcPr>
          <w:p w14:paraId="326E4BC0" w14:textId="77777777" w:rsidR="00144A6D" w:rsidRPr="002B6415" w:rsidRDefault="00144A6D" w:rsidP="004757EB">
            <w:pPr>
              <w:rPr>
                <w:rFonts w:cs="Arial"/>
                <w:color w:val="000000"/>
              </w:rPr>
            </w:pPr>
            <w:bookmarkStart w:id="1427" w:name="_Toc114731269"/>
            <w:bookmarkStart w:id="1428" w:name="_Toc114732180"/>
            <w:r w:rsidRPr="002B6415">
              <w:rPr>
                <w:rFonts w:cs="Arial"/>
                <w:color w:val="000000"/>
              </w:rPr>
              <w:t>0x16</w:t>
            </w:r>
            <w:bookmarkEnd w:id="1427"/>
            <w:bookmarkEnd w:id="1428"/>
          </w:p>
        </w:tc>
        <w:tc>
          <w:tcPr>
            <w:tcW w:w="705" w:type="pct"/>
            <w:tcBorders>
              <w:top w:val="nil"/>
              <w:left w:val="nil"/>
              <w:bottom w:val="single" w:sz="4" w:space="0" w:color="auto"/>
              <w:right w:val="single" w:sz="4" w:space="0" w:color="auto"/>
            </w:tcBorders>
            <w:shd w:val="clear" w:color="auto" w:fill="auto"/>
            <w:vAlign w:val="center"/>
            <w:hideMark/>
          </w:tcPr>
          <w:p w14:paraId="4C5CC3E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D4C692"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D28B5C" w14:textId="77777777" w:rsidR="00144A6D" w:rsidRPr="002B6415" w:rsidRDefault="00144A6D" w:rsidP="004757EB">
            <w:pPr>
              <w:rPr>
                <w:rFonts w:cs="Arial"/>
                <w:color w:val="000000"/>
              </w:rPr>
            </w:pPr>
            <w:r w:rsidRPr="002B6415">
              <w:rPr>
                <w:rFonts w:cs="Arial"/>
                <w:color w:val="000000"/>
              </w:rPr>
              <w:t> </w:t>
            </w:r>
          </w:p>
        </w:tc>
      </w:tr>
      <w:tr w:rsidR="00144A6D" w:rsidRPr="002B6415" w14:paraId="6A62AF3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469499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639E01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5573E01" w14:textId="77777777" w:rsidR="00144A6D" w:rsidRPr="002B6415" w:rsidRDefault="00144A6D" w:rsidP="004757EB">
            <w:pPr>
              <w:rPr>
                <w:rFonts w:cs="Arial"/>
                <w:color w:val="000000"/>
              </w:rPr>
            </w:pPr>
            <w:bookmarkStart w:id="1429" w:name="_Toc114731270"/>
            <w:bookmarkStart w:id="1430" w:name="_Toc114732181"/>
            <w:r w:rsidRPr="002B6415">
              <w:rPr>
                <w:rFonts w:cs="Arial"/>
                <w:color w:val="000000"/>
              </w:rPr>
              <w:t>SelDrvMde24</w:t>
            </w:r>
            <w:bookmarkEnd w:id="1429"/>
            <w:bookmarkEnd w:id="1430"/>
          </w:p>
        </w:tc>
        <w:tc>
          <w:tcPr>
            <w:tcW w:w="466" w:type="pct"/>
            <w:tcBorders>
              <w:top w:val="nil"/>
              <w:left w:val="nil"/>
              <w:bottom w:val="single" w:sz="4" w:space="0" w:color="auto"/>
              <w:right w:val="single" w:sz="4" w:space="0" w:color="auto"/>
            </w:tcBorders>
            <w:shd w:val="clear" w:color="auto" w:fill="auto"/>
            <w:noWrap/>
            <w:vAlign w:val="center"/>
            <w:hideMark/>
          </w:tcPr>
          <w:p w14:paraId="5EF2902B" w14:textId="77777777" w:rsidR="00144A6D" w:rsidRPr="002B6415" w:rsidRDefault="00144A6D" w:rsidP="004757EB">
            <w:pPr>
              <w:rPr>
                <w:rFonts w:cs="Arial"/>
                <w:color w:val="000000"/>
              </w:rPr>
            </w:pPr>
            <w:bookmarkStart w:id="1431" w:name="_Toc114731271"/>
            <w:bookmarkStart w:id="1432" w:name="_Toc114732182"/>
            <w:r w:rsidRPr="002B6415">
              <w:rPr>
                <w:rFonts w:cs="Arial"/>
                <w:color w:val="000000"/>
              </w:rPr>
              <w:t>0x17</w:t>
            </w:r>
            <w:bookmarkEnd w:id="1431"/>
            <w:bookmarkEnd w:id="1432"/>
          </w:p>
        </w:tc>
        <w:tc>
          <w:tcPr>
            <w:tcW w:w="705" w:type="pct"/>
            <w:tcBorders>
              <w:top w:val="nil"/>
              <w:left w:val="nil"/>
              <w:bottom w:val="single" w:sz="4" w:space="0" w:color="auto"/>
              <w:right w:val="single" w:sz="4" w:space="0" w:color="auto"/>
            </w:tcBorders>
            <w:shd w:val="clear" w:color="auto" w:fill="auto"/>
            <w:vAlign w:val="center"/>
            <w:hideMark/>
          </w:tcPr>
          <w:p w14:paraId="1A91995D"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B55329"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D442595" w14:textId="77777777" w:rsidR="00144A6D" w:rsidRPr="002B6415" w:rsidRDefault="00144A6D" w:rsidP="004757EB">
            <w:pPr>
              <w:rPr>
                <w:rFonts w:cs="Arial"/>
                <w:color w:val="000000"/>
              </w:rPr>
            </w:pPr>
            <w:r w:rsidRPr="002B6415">
              <w:rPr>
                <w:rFonts w:cs="Arial"/>
                <w:color w:val="000000"/>
              </w:rPr>
              <w:t> </w:t>
            </w:r>
          </w:p>
        </w:tc>
      </w:tr>
      <w:tr w:rsidR="00144A6D" w:rsidRPr="002B6415" w14:paraId="7F28C88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6E925B3"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95837D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641271" w14:textId="77777777" w:rsidR="00144A6D" w:rsidRPr="002B6415" w:rsidRDefault="00144A6D" w:rsidP="004757EB">
            <w:pPr>
              <w:rPr>
                <w:rFonts w:cs="Arial"/>
                <w:color w:val="000000"/>
              </w:rPr>
            </w:pPr>
            <w:bookmarkStart w:id="1433" w:name="_Toc114731272"/>
            <w:bookmarkStart w:id="1434" w:name="_Toc114732183"/>
            <w:r w:rsidRPr="002B6415">
              <w:rPr>
                <w:rFonts w:cs="Arial"/>
                <w:color w:val="000000"/>
              </w:rPr>
              <w:t>SelDrvMde25</w:t>
            </w:r>
            <w:bookmarkEnd w:id="1433"/>
            <w:bookmarkEnd w:id="1434"/>
          </w:p>
        </w:tc>
        <w:tc>
          <w:tcPr>
            <w:tcW w:w="466" w:type="pct"/>
            <w:tcBorders>
              <w:top w:val="nil"/>
              <w:left w:val="nil"/>
              <w:bottom w:val="single" w:sz="4" w:space="0" w:color="auto"/>
              <w:right w:val="single" w:sz="4" w:space="0" w:color="auto"/>
            </w:tcBorders>
            <w:shd w:val="clear" w:color="auto" w:fill="auto"/>
            <w:noWrap/>
            <w:vAlign w:val="center"/>
            <w:hideMark/>
          </w:tcPr>
          <w:p w14:paraId="62246E3D" w14:textId="77777777" w:rsidR="00144A6D" w:rsidRPr="002B6415" w:rsidRDefault="00144A6D" w:rsidP="004757EB">
            <w:pPr>
              <w:rPr>
                <w:rFonts w:cs="Arial"/>
                <w:color w:val="000000"/>
              </w:rPr>
            </w:pPr>
            <w:bookmarkStart w:id="1435" w:name="_Toc114731273"/>
            <w:bookmarkStart w:id="1436" w:name="_Toc114732184"/>
            <w:r w:rsidRPr="002B6415">
              <w:rPr>
                <w:rFonts w:cs="Arial"/>
                <w:color w:val="000000"/>
              </w:rPr>
              <w:t>0x18</w:t>
            </w:r>
            <w:bookmarkEnd w:id="1435"/>
            <w:bookmarkEnd w:id="1436"/>
          </w:p>
        </w:tc>
        <w:tc>
          <w:tcPr>
            <w:tcW w:w="705" w:type="pct"/>
            <w:tcBorders>
              <w:top w:val="nil"/>
              <w:left w:val="nil"/>
              <w:bottom w:val="single" w:sz="4" w:space="0" w:color="auto"/>
              <w:right w:val="single" w:sz="4" w:space="0" w:color="auto"/>
            </w:tcBorders>
            <w:shd w:val="clear" w:color="auto" w:fill="auto"/>
            <w:vAlign w:val="center"/>
            <w:hideMark/>
          </w:tcPr>
          <w:p w14:paraId="2AA5F74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C0CEFFB"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75F5410" w14:textId="77777777" w:rsidR="00144A6D" w:rsidRPr="002B6415" w:rsidRDefault="00144A6D" w:rsidP="004757EB">
            <w:pPr>
              <w:rPr>
                <w:rFonts w:cs="Arial"/>
                <w:color w:val="000000"/>
              </w:rPr>
            </w:pPr>
            <w:r w:rsidRPr="002B6415">
              <w:rPr>
                <w:rFonts w:cs="Arial"/>
                <w:color w:val="000000"/>
              </w:rPr>
              <w:t> </w:t>
            </w:r>
          </w:p>
        </w:tc>
      </w:tr>
      <w:tr w:rsidR="00144A6D" w:rsidRPr="002B6415" w14:paraId="2900FFB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AA186EF"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1C258F8"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DBC2EA" w14:textId="77777777" w:rsidR="00144A6D" w:rsidRPr="002B6415" w:rsidRDefault="00144A6D" w:rsidP="004757EB">
            <w:pPr>
              <w:rPr>
                <w:rFonts w:cs="Arial"/>
                <w:color w:val="000000"/>
              </w:rPr>
            </w:pPr>
            <w:bookmarkStart w:id="1437" w:name="_Toc114731274"/>
            <w:bookmarkStart w:id="1438" w:name="_Toc114732185"/>
            <w:r w:rsidRPr="002B6415">
              <w:rPr>
                <w:rFonts w:cs="Arial"/>
                <w:color w:val="000000"/>
              </w:rPr>
              <w:t>SelDrvMde26</w:t>
            </w:r>
            <w:bookmarkEnd w:id="1437"/>
            <w:bookmarkEnd w:id="1438"/>
          </w:p>
        </w:tc>
        <w:tc>
          <w:tcPr>
            <w:tcW w:w="466" w:type="pct"/>
            <w:tcBorders>
              <w:top w:val="nil"/>
              <w:left w:val="nil"/>
              <w:bottom w:val="single" w:sz="4" w:space="0" w:color="auto"/>
              <w:right w:val="single" w:sz="4" w:space="0" w:color="auto"/>
            </w:tcBorders>
            <w:shd w:val="clear" w:color="auto" w:fill="auto"/>
            <w:noWrap/>
            <w:vAlign w:val="center"/>
            <w:hideMark/>
          </w:tcPr>
          <w:p w14:paraId="64D153EA" w14:textId="77777777" w:rsidR="00144A6D" w:rsidRPr="002B6415" w:rsidRDefault="00144A6D" w:rsidP="004757EB">
            <w:pPr>
              <w:rPr>
                <w:rFonts w:cs="Arial"/>
                <w:color w:val="000000"/>
              </w:rPr>
            </w:pPr>
            <w:bookmarkStart w:id="1439" w:name="_Toc114731275"/>
            <w:bookmarkStart w:id="1440" w:name="_Toc114732186"/>
            <w:r w:rsidRPr="002B6415">
              <w:rPr>
                <w:rFonts w:cs="Arial"/>
                <w:color w:val="000000"/>
              </w:rPr>
              <w:t>0x19</w:t>
            </w:r>
            <w:bookmarkEnd w:id="1439"/>
            <w:bookmarkEnd w:id="1440"/>
          </w:p>
        </w:tc>
        <w:tc>
          <w:tcPr>
            <w:tcW w:w="705" w:type="pct"/>
            <w:tcBorders>
              <w:top w:val="nil"/>
              <w:left w:val="nil"/>
              <w:bottom w:val="single" w:sz="4" w:space="0" w:color="auto"/>
              <w:right w:val="single" w:sz="4" w:space="0" w:color="auto"/>
            </w:tcBorders>
            <w:shd w:val="clear" w:color="auto" w:fill="auto"/>
            <w:vAlign w:val="center"/>
            <w:hideMark/>
          </w:tcPr>
          <w:p w14:paraId="4D8D1EBC"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E0ED43"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4FAEA73" w14:textId="77777777" w:rsidR="00144A6D" w:rsidRPr="002B6415" w:rsidRDefault="00144A6D" w:rsidP="004757EB">
            <w:pPr>
              <w:rPr>
                <w:rFonts w:cs="Arial"/>
                <w:color w:val="000000"/>
              </w:rPr>
            </w:pPr>
            <w:r w:rsidRPr="002B6415">
              <w:rPr>
                <w:rFonts w:cs="Arial"/>
                <w:color w:val="000000"/>
              </w:rPr>
              <w:t> </w:t>
            </w:r>
          </w:p>
        </w:tc>
      </w:tr>
      <w:tr w:rsidR="00144A6D" w:rsidRPr="002B6415" w14:paraId="1FD3954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65EE354"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143CAC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0C83101" w14:textId="77777777" w:rsidR="00144A6D" w:rsidRPr="002B6415" w:rsidRDefault="00144A6D" w:rsidP="004757EB">
            <w:pPr>
              <w:rPr>
                <w:rFonts w:cs="Arial"/>
                <w:color w:val="000000"/>
              </w:rPr>
            </w:pPr>
            <w:bookmarkStart w:id="1441" w:name="_Toc114731276"/>
            <w:bookmarkStart w:id="1442" w:name="_Toc114732187"/>
            <w:r w:rsidRPr="002B6415">
              <w:rPr>
                <w:rFonts w:cs="Arial"/>
                <w:color w:val="000000"/>
              </w:rPr>
              <w:t>SelDrvMde27</w:t>
            </w:r>
            <w:bookmarkEnd w:id="1441"/>
            <w:bookmarkEnd w:id="1442"/>
          </w:p>
        </w:tc>
        <w:tc>
          <w:tcPr>
            <w:tcW w:w="466" w:type="pct"/>
            <w:tcBorders>
              <w:top w:val="nil"/>
              <w:left w:val="nil"/>
              <w:bottom w:val="single" w:sz="4" w:space="0" w:color="auto"/>
              <w:right w:val="single" w:sz="4" w:space="0" w:color="auto"/>
            </w:tcBorders>
            <w:shd w:val="clear" w:color="auto" w:fill="auto"/>
            <w:noWrap/>
            <w:vAlign w:val="center"/>
            <w:hideMark/>
          </w:tcPr>
          <w:p w14:paraId="5B0CC9FB" w14:textId="77777777" w:rsidR="00144A6D" w:rsidRPr="002B6415" w:rsidRDefault="00144A6D" w:rsidP="004757EB">
            <w:pPr>
              <w:rPr>
                <w:rFonts w:cs="Arial"/>
                <w:color w:val="000000"/>
              </w:rPr>
            </w:pPr>
            <w:bookmarkStart w:id="1443" w:name="_Toc114731277"/>
            <w:bookmarkStart w:id="1444" w:name="_Toc114732188"/>
            <w:r w:rsidRPr="002B6415">
              <w:rPr>
                <w:rFonts w:cs="Arial"/>
                <w:color w:val="000000"/>
              </w:rPr>
              <w:t>0x1A</w:t>
            </w:r>
            <w:bookmarkEnd w:id="1443"/>
            <w:bookmarkEnd w:id="1444"/>
          </w:p>
        </w:tc>
        <w:tc>
          <w:tcPr>
            <w:tcW w:w="705" w:type="pct"/>
            <w:tcBorders>
              <w:top w:val="nil"/>
              <w:left w:val="nil"/>
              <w:bottom w:val="single" w:sz="4" w:space="0" w:color="auto"/>
              <w:right w:val="single" w:sz="4" w:space="0" w:color="auto"/>
            </w:tcBorders>
            <w:shd w:val="clear" w:color="auto" w:fill="auto"/>
            <w:vAlign w:val="center"/>
            <w:hideMark/>
          </w:tcPr>
          <w:p w14:paraId="14AD7B20"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594567"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1C864E6" w14:textId="77777777" w:rsidR="00144A6D" w:rsidRPr="002B6415" w:rsidRDefault="00144A6D" w:rsidP="004757EB">
            <w:pPr>
              <w:rPr>
                <w:rFonts w:cs="Arial"/>
                <w:color w:val="000000"/>
              </w:rPr>
            </w:pPr>
            <w:r w:rsidRPr="002B6415">
              <w:rPr>
                <w:rFonts w:cs="Arial"/>
                <w:color w:val="000000"/>
              </w:rPr>
              <w:t> </w:t>
            </w:r>
          </w:p>
        </w:tc>
      </w:tr>
      <w:tr w:rsidR="00144A6D" w:rsidRPr="002B6415" w14:paraId="4ACB026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312E12C"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6550BA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7AE02FB" w14:textId="77777777" w:rsidR="00144A6D" w:rsidRPr="002B6415" w:rsidRDefault="00144A6D" w:rsidP="004757EB">
            <w:pPr>
              <w:rPr>
                <w:rFonts w:cs="Arial"/>
                <w:color w:val="000000"/>
              </w:rPr>
            </w:pPr>
            <w:bookmarkStart w:id="1445" w:name="_Toc114731278"/>
            <w:bookmarkStart w:id="1446" w:name="_Toc114732189"/>
            <w:r w:rsidRPr="002B6415">
              <w:rPr>
                <w:rFonts w:cs="Arial"/>
                <w:color w:val="000000"/>
              </w:rPr>
              <w:t>SelDrvMde28</w:t>
            </w:r>
            <w:bookmarkEnd w:id="1445"/>
            <w:bookmarkEnd w:id="1446"/>
          </w:p>
        </w:tc>
        <w:tc>
          <w:tcPr>
            <w:tcW w:w="466" w:type="pct"/>
            <w:tcBorders>
              <w:top w:val="nil"/>
              <w:left w:val="nil"/>
              <w:bottom w:val="single" w:sz="4" w:space="0" w:color="auto"/>
              <w:right w:val="single" w:sz="4" w:space="0" w:color="auto"/>
            </w:tcBorders>
            <w:shd w:val="clear" w:color="auto" w:fill="auto"/>
            <w:noWrap/>
            <w:vAlign w:val="center"/>
            <w:hideMark/>
          </w:tcPr>
          <w:p w14:paraId="09B518D3" w14:textId="77777777" w:rsidR="00144A6D" w:rsidRPr="002B6415" w:rsidRDefault="00144A6D" w:rsidP="004757EB">
            <w:pPr>
              <w:rPr>
                <w:rFonts w:cs="Arial"/>
                <w:color w:val="000000"/>
              </w:rPr>
            </w:pPr>
            <w:bookmarkStart w:id="1447" w:name="_Toc114731279"/>
            <w:bookmarkStart w:id="1448" w:name="_Toc114732190"/>
            <w:r w:rsidRPr="002B6415">
              <w:rPr>
                <w:rFonts w:cs="Arial"/>
                <w:color w:val="000000"/>
              </w:rPr>
              <w:t>0x1B</w:t>
            </w:r>
            <w:bookmarkEnd w:id="1447"/>
            <w:bookmarkEnd w:id="1448"/>
          </w:p>
        </w:tc>
        <w:tc>
          <w:tcPr>
            <w:tcW w:w="705" w:type="pct"/>
            <w:tcBorders>
              <w:top w:val="nil"/>
              <w:left w:val="nil"/>
              <w:bottom w:val="single" w:sz="4" w:space="0" w:color="auto"/>
              <w:right w:val="single" w:sz="4" w:space="0" w:color="auto"/>
            </w:tcBorders>
            <w:shd w:val="clear" w:color="auto" w:fill="auto"/>
            <w:vAlign w:val="center"/>
            <w:hideMark/>
          </w:tcPr>
          <w:p w14:paraId="03860EA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EBDDE6"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BACAF3A" w14:textId="77777777" w:rsidR="00144A6D" w:rsidRPr="002B6415" w:rsidRDefault="00144A6D" w:rsidP="004757EB">
            <w:pPr>
              <w:rPr>
                <w:rFonts w:cs="Arial"/>
                <w:color w:val="000000"/>
              </w:rPr>
            </w:pPr>
            <w:r w:rsidRPr="002B6415">
              <w:rPr>
                <w:rFonts w:cs="Arial"/>
                <w:color w:val="000000"/>
              </w:rPr>
              <w:t> </w:t>
            </w:r>
          </w:p>
        </w:tc>
      </w:tr>
      <w:tr w:rsidR="00144A6D" w:rsidRPr="002B6415" w14:paraId="772205E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92854C7"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B493FF1"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426DEBC" w14:textId="77777777" w:rsidR="00144A6D" w:rsidRPr="002B6415" w:rsidRDefault="00144A6D" w:rsidP="004757EB">
            <w:pPr>
              <w:rPr>
                <w:rFonts w:cs="Arial"/>
                <w:color w:val="000000"/>
              </w:rPr>
            </w:pPr>
            <w:bookmarkStart w:id="1449" w:name="_Toc114731280"/>
            <w:bookmarkStart w:id="1450" w:name="_Toc114732191"/>
            <w:r w:rsidRPr="002B6415">
              <w:rPr>
                <w:rFonts w:cs="Arial"/>
                <w:color w:val="000000"/>
              </w:rPr>
              <w:t>SelDrvMde29</w:t>
            </w:r>
            <w:bookmarkEnd w:id="1449"/>
            <w:bookmarkEnd w:id="1450"/>
          </w:p>
        </w:tc>
        <w:tc>
          <w:tcPr>
            <w:tcW w:w="466" w:type="pct"/>
            <w:tcBorders>
              <w:top w:val="nil"/>
              <w:left w:val="nil"/>
              <w:bottom w:val="single" w:sz="4" w:space="0" w:color="auto"/>
              <w:right w:val="single" w:sz="4" w:space="0" w:color="auto"/>
            </w:tcBorders>
            <w:shd w:val="clear" w:color="auto" w:fill="auto"/>
            <w:noWrap/>
            <w:vAlign w:val="center"/>
            <w:hideMark/>
          </w:tcPr>
          <w:p w14:paraId="723BB87F" w14:textId="77777777" w:rsidR="00144A6D" w:rsidRPr="002B6415" w:rsidRDefault="00144A6D" w:rsidP="004757EB">
            <w:pPr>
              <w:rPr>
                <w:rFonts w:cs="Arial"/>
                <w:color w:val="000000"/>
              </w:rPr>
            </w:pPr>
            <w:bookmarkStart w:id="1451" w:name="_Toc114731281"/>
            <w:bookmarkStart w:id="1452" w:name="_Toc114732192"/>
            <w:r w:rsidRPr="002B6415">
              <w:rPr>
                <w:rFonts w:cs="Arial"/>
                <w:color w:val="000000"/>
              </w:rPr>
              <w:t>0x1C</w:t>
            </w:r>
            <w:bookmarkEnd w:id="1451"/>
            <w:bookmarkEnd w:id="1452"/>
          </w:p>
        </w:tc>
        <w:tc>
          <w:tcPr>
            <w:tcW w:w="705" w:type="pct"/>
            <w:tcBorders>
              <w:top w:val="nil"/>
              <w:left w:val="nil"/>
              <w:bottom w:val="single" w:sz="4" w:space="0" w:color="auto"/>
              <w:right w:val="single" w:sz="4" w:space="0" w:color="auto"/>
            </w:tcBorders>
            <w:shd w:val="clear" w:color="auto" w:fill="auto"/>
            <w:vAlign w:val="center"/>
            <w:hideMark/>
          </w:tcPr>
          <w:p w14:paraId="7821D70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543CB63"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4DE81AF" w14:textId="77777777" w:rsidR="00144A6D" w:rsidRPr="002B6415" w:rsidRDefault="00144A6D" w:rsidP="004757EB">
            <w:pPr>
              <w:rPr>
                <w:rFonts w:cs="Arial"/>
                <w:color w:val="000000"/>
              </w:rPr>
            </w:pPr>
            <w:r w:rsidRPr="002B6415">
              <w:rPr>
                <w:rFonts w:cs="Arial"/>
                <w:color w:val="000000"/>
              </w:rPr>
              <w:t> </w:t>
            </w:r>
          </w:p>
        </w:tc>
      </w:tr>
      <w:tr w:rsidR="00144A6D" w:rsidRPr="002B6415" w14:paraId="05A448B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F49DF10"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FFF48CB"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F9887CE" w14:textId="77777777" w:rsidR="00144A6D" w:rsidRPr="002B6415" w:rsidRDefault="00144A6D" w:rsidP="004757EB">
            <w:pPr>
              <w:rPr>
                <w:rFonts w:cs="Arial"/>
                <w:color w:val="000000"/>
              </w:rPr>
            </w:pPr>
            <w:bookmarkStart w:id="1453" w:name="_Toc114731282"/>
            <w:bookmarkStart w:id="1454" w:name="_Toc114732193"/>
            <w:r w:rsidRPr="002B6415">
              <w:rPr>
                <w:rFonts w:cs="Arial"/>
                <w:color w:val="000000"/>
              </w:rPr>
              <w:t>SelDrvMde30</w:t>
            </w:r>
            <w:bookmarkEnd w:id="1453"/>
            <w:bookmarkEnd w:id="1454"/>
          </w:p>
        </w:tc>
        <w:tc>
          <w:tcPr>
            <w:tcW w:w="466" w:type="pct"/>
            <w:tcBorders>
              <w:top w:val="nil"/>
              <w:left w:val="nil"/>
              <w:bottom w:val="single" w:sz="4" w:space="0" w:color="auto"/>
              <w:right w:val="single" w:sz="4" w:space="0" w:color="auto"/>
            </w:tcBorders>
            <w:shd w:val="clear" w:color="auto" w:fill="auto"/>
            <w:noWrap/>
            <w:vAlign w:val="center"/>
            <w:hideMark/>
          </w:tcPr>
          <w:p w14:paraId="199EF7FA" w14:textId="77777777" w:rsidR="00144A6D" w:rsidRPr="002B6415" w:rsidRDefault="00144A6D" w:rsidP="004757EB">
            <w:pPr>
              <w:rPr>
                <w:rFonts w:cs="Arial"/>
                <w:color w:val="000000"/>
              </w:rPr>
            </w:pPr>
            <w:bookmarkStart w:id="1455" w:name="_Toc114731283"/>
            <w:bookmarkStart w:id="1456" w:name="_Toc114732194"/>
            <w:r w:rsidRPr="002B6415">
              <w:rPr>
                <w:rFonts w:cs="Arial"/>
                <w:color w:val="000000"/>
              </w:rPr>
              <w:t>0x1D</w:t>
            </w:r>
            <w:bookmarkEnd w:id="1455"/>
            <w:bookmarkEnd w:id="1456"/>
          </w:p>
        </w:tc>
        <w:tc>
          <w:tcPr>
            <w:tcW w:w="705" w:type="pct"/>
            <w:tcBorders>
              <w:top w:val="nil"/>
              <w:left w:val="nil"/>
              <w:bottom w:val="single" w:sz="4" w:space="0" w:color="auto"/>
              <w:right w:val="single" w:sz="4" w:space="0" w:color="auto"/>
            </w:tcBorders>
            <w:shd w:val="clear" w:color="auto" w:fill="auto"/>
            <w:vAlign w:val="center"/>
            <w:hideMark/>
          </w:tcPr>
          <w:p w14:paraId="029BFB5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5058043"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F164D68" w14:textId="77777777" w:rsidR="00144A6D" w:rsidRPr="002B6415" w:rsidRDefault="00144A6D" w:rsidP="004757EB">
            <w:pPr>
              <w:rPr>
                <w:rFonts w:cs="Arial"/>
                <w:color w:val="000000"/>
              </w:rPr>
            </w:pPr>
            <w:r w:rsidRPr="002B6415">
              <w:rPr>
                <w:rFonts w:cs="Arial"/>
                <w:color w:val="000000"/>
              </w:rPr>
              <w:t> </w:t>
            </w:r>
          </w:p>
        </w:tc>
      </w:tr>
      <w:tr w:rsidR="00144A6D" w:rsidRPr="002B6415" w14:paraId="4867528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A85E488"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D9CDF4A"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62F0854" w14:textId="77777777" w:rsidR="00144A6D" w:rsidRPr="002B6415" w:rsidRDefault="00144A6D" w:rsidP="004757EB">
            <w:pPr>
              <w:rPr>
                <w:rFonts w:cs="Arial"/>
                <w:color w:val="000000"/>
              </w:rPr>
            </w:pPr>
            <w:bookmarkStart w:id="1457" w:name="_Toc114731284"/>
            <w:bookmarkStart w:id="1458" w:name="_Toc114732195"/>
            <w:r w:rsidRPr="002B6415">
              <w:rPr>
                <w:rFonts w:cs="Arial"/>
                <w:color w:val="000000"/>
              </w:rPr>
              <w:t>SelDrvMde31</w:t>
            </w:r>
            <w:bookmarkEnd w:id="1457"/>
            <w:bookmarkEnd w:id="1458"/>
          </w:p>
        </w:tc>
        <w:tc>
          <w:tcPr>
            <w:tcW w:w="466" w:type="pct"/>
            <w:tcBorders>
              <w:top w:val="nil"/>
              <w:left w:val="nil"/>
              <w:bottom w:val="single" w:sz="4" w:space="0" w:color="auto"/>
              <w:right w:val="single" w:sz="4" w:space="0" w:color="auto"/>
            </w:tcBorders>
            <w:shd w:val="clear" w:color="auto" w:fill="auto"/>
            <w:noWrap/>
            <w:vAlign w:val="center"/>
            <w:hideMark/>
          </w:tcPr>
          <w:p w14:paraId="255F4E51" w14:textId="77777777" w:rsidR="00144A6D" w:rsidRPr="002B6415" w:rsidRDefault="00144A6D" w:rsidP="004757EB">
            <w:pPr>
              <w:rPr>
                <w:rFonts w:cs="Arial"/>
                <w:color w:val="000000"/>
              </w:rPr>
            </w:pPr>
            <w:bookmarkStart w:id="1459" w:name="_Toc114731285"/>
            <w:bookmarkStart w:id="1460" w:name="_Toc114732196"/>
            <w:r w:rsidRPr="002B6415">
              <w:rPr>
                <w:rFonts w:cs="Arial"/>
                <w:color w:val="000000"/>
              </w:rPr>
              <w:t>0x1E</w:t>
            </w:r>
            <w:bookmarkEnd w:id="1459"/>
            <w:bookmarkEnd w:id="1460"/>
          </w:p>
        </w:tc>
        <w:tc>
          <w:tcPr>
            <w:tcW w:w="705" w:type="pct"/>
            <w:tcBorders>
              <w:top w:val="nil"/>
              <w:left w:val="nil"/>
              <w:bottom w:val="single" w:sz="4" w:space="0" w:color="auto"/>
              <w:right w:val="single" w:sz="4" w:space="0" w:color="auto"/>
            </w:tcBorders>
            <w:shd w:val="clear" w:color="auto" w:fill="auto"/>
            <w:vAlign w:val="center"/>
            <w:hideMark/>
          </w:tcPr>
          <w:p w14:paraId="544C3E0F"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BF5ADF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B201234" w14:textId="77777777" w:rsidR="00144A6D" w:rsidRPr="002B6415" w:rsidRDefault="00144A6D" w:rsidP="004757EB">
            <w:pPr>
              <w:rPr>
                <w:rFonts w:cs="Arial"/>
                <w:color w:val="000000"/>
              </w:rPr>
            </w:pPr>
            <w:r w:rsidRPr="002B6415">
              <w:rPr>
                <w:rFonts w:cs="Arial"/>
                <w:color w:val="000000"/>
              </w:rPr>
              <w:t> </w:t>
            </w:r>
          </w:p>
        </w:tc>
      </w:tr>
      <w:tr w:rsidR="00144A6D" w:rsidRPr="002B6415" w14:paraId="32E4B06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ED68FDD"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859E44E"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B986811" w14:textId="77777777" w:rsidR="00144A6D" w:rsidRPr="002B6415" w:rsidRDefault="00144A6D" w:rsidP="004757EB">
            <w:pPr>
              <w:rPr>
                <w:rFonts w:cs="Arial"/>
                <w:color w:val="000000"/>
              </w:rPr>
            </w:pPr>
            <w:bookmarkStart w:id="1461" w:name="_Toc114731286"/>
            <w:bookmarkStart w:id="1462" w:name="_Toc114732197"/>
            <w:r w:rsidRPr="002B6415">
              <w:rPr>
                <w:rFonts w:cs="Arial"/>
                <w:color w:val="000000"/>
              </w:rPr>
              <w:t>Faulty</w:t>
            </w:r>
            <w:bookmarkEnd w:id="1461"/>
            <w:bookmarkEnd w:id="1462"/>
          </w:p>
        </w:tc>
        <w:tc>
          <w:tcPr>
            <w:tcW w:w="466" w:type="pct"/>
            <w:tcBorders>
              <w:top w:val="nil"/>
              <w:left w:val="nil"/>
              <w:bottom w:val="single" w:sz="4" w:space="0" w:color="auto"/>
              <w:right w:val="single" w:sz="4" w:space="0" w:color="auto"/>
            </w:tcBorders>
            <w:shd w:val="clear" w:color="auto" w:fill="auto"/>
            <w:noWrap/>
            <w:vAlign w:val="center"/>
            <w:hideMark/>
          </w:tcPr>
          <w:p w14:paraId="60DD24F2" w14:textId="77777777" w:rsidR="00144A6D" w:rsidRPr="002B6415" w:rsidRDefault="00144A6D" w:rsidP="004757EB">
            <w:pPr>
              <w:rPr>
                <w:rFonts w:cs="Arial"/>
                <w:color w:val="000000"/>
              </w:rPr>
            </w:pPr>
            <w:bookmarkStart w:id="1463" w:name="_Toc114731287"/>
            <w:bookmarkStart w:id="1464" w:name="_Toc114732198"/>
            <w:r w:rsidRPr="002B6415">
              <w:rPr>
                <w:rFonts w:cs="Arial"/>
                <w:color w:val="000000"/>
              </w:rPr>
              <w:t>0x1F</w:t>
            </w:r>
            <w:bookmarkEnd w:id="1463"/>
            <w:bookmarkEnd w:id="1464"/>
          </w:p>
        </w:tc>
        <w:tc>
          <w:tcPr>
            <w:tcW w:w="705" w:type="pct"/>
            <w:tcBorders>
              <w:top w:val="nil"/>
              <w:left w:val="nil"/>
              <w:bottom w:val="single" w:sz="4" w:space="0" w:color="auto"/>
              <w:right w:val="single" w:sz="4" w:space="0" w:color="auto"/>
            </w:tcBorders>
            <w:shd w:val="clear" w:color="auto" w:fill="auto"/>
            <w:vAlign w:val="center"/>
            <w:hideMark/>
          </w:tcPr>
          <w:p w14:paraId="1EDF50C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82A953E"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4AC5926" w14:textId="77777777" w:rsidR="00144A6D" w:rsidRPr="002B6415" w:rsidRDefault="00144A6D" w:rsidP="004757EB">
            <w:pPr>
              <w:rPr>
                <w:rFonts w:cs="Arial"/>
                <w:color w:val="000000"/>
              </w:rPr>
            </w:pPr>
            <w:r w:rsidRPr="002B6415">
              <w:rPr>
                <w:rFonts w:cs="Arial"/>
                <w:color w:val="000000"/>
              </w:rPr>
              <w:t> </w:t>
            </w:r>
          </w:p>
        </w:tc>
      </w:tr>
      <w:tr w:rsidR="00144A6D" w:rsidRPr="002B6415" w14:paraId="34BF022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A4FBEE7" w14:textId="77777777" w:rsidR="00144A6D" w:rsidRPr="002B6415" w:rsidRDefault="00144A6D" w:rsidP="004757EB">
            <w:pPr>
              <w:rPr>
                <w:rFonts w:cs="Arial"/>
                <w:color w:val="000000"/>
              </w:rPr>
            </w:pPr>
            <w:r w:rsidRPr="002B6415">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305B5DD7"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C2BC43E" w14:textId="77777777" w:rsidR="00144A6D" w:rsidRPr="002B6415" w:rsidRDefault="00144A6D" w:rsidP="004757EB">
            <w:pPr>
              <w:rPr>
                <w:rFonts w:cs="Arial"/>
                <w:color w:val="000000"/>
              </w:rPr>
            </w:pPr>
            <w:r w:rsidRPr="002B6415">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76144EC5"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41ECA04" w14:textId="77777777" w:rsidR="00144A6D" w:rsidRPr="002B6415" w:rsidRDefault="00144A6D" w:rsidP="004757EB">
            <w:pPr>
              <w:rPr>
                <w:rFonts w:cs="Arial"/>
                <w:color w:val="000000"/>
              </w:rPr>
            </w:pPr>
            <w:r w:rsidRPr="002B6415">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2C38A50A" w14:textId="77777777" w:rsidR="00144A6D" w:rsidRPr="002B6415" w:rsidRDefault="00144A6D" w:rsidP="004757EB">
            <w:pPr>
              <w:rPr>
                <w:rFonts w:cs="Arial"/>
                <w:color w:val="000000"/>
              </w:rPr>
            </w:pPr>
            <w:r w:rsidRPr="002B6415">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4204335" w14:textId="77777777" w:rsidR="00144A6D" w:rsidRPr="002B6415" w:rsidRDefault="00144A6D" w:rsidP="004757EB">
            <w:pPr>
              <w:rPr>
                <w:rFonts w:cs="Arial"/>
                <w:color w:val="000000"/>
              </w:rPr>
            </w:pPr>
            <w:r w:rsidRPr="002B6415">
              <w:rPr>
                <w:rFonts w:cs="Arial"/>
                <w:color w:val="000000"/>
              </w:rPr>
              <w:t> </w:t>
            </w:r>
          </w:p>
        </w:tc>
      </w:tr>
    </w:tbl>
    <w:p w14:paraId="1EC33B7C" w14:textId="77777777" w:rsidR="00144A6D" w:rsidRDefault="00144A6D" w:rsidP="00144A6D">
      <w:pPr>
        <w:rPr>
          <w:highlight w:val="yellow"/>
        </w:rPr>
      </w:pPr>
    </w:p>
    <w:p w14:paraId="42CDD44C" w14:textId="77777777" w:rsidR="00144A6D" w:rsidRDefault="00144A6D" w:rsidP="00144A6D">
      <w:pPr>
        <w:rPr>
          <w:highlight w:val="yellow"/>
        </w:rPr>
      </w:pPr>
    </w:p>
    <w:p w14:paraId="6D562FB0" w14:textId="77777777" w:rsidR="00144A6D" w:rsidRPr="003C1695" w:rsidRDefault="00144A6D" w:rsidP="00144A6D">
      <w:pPr>
        <w:rPr>
          <w:b/>
          <w:bCs/>
          <w:iCs/>
        </w:rPr>
      </w:pPr>
      <w:r>
        <w:rPr>
          <w:b/>
          <w:bCs/>
          <w:iCs/>
        </w:rPr>
        <w:t>HS3</w:t>
      </w:r>
      <w:r w:rsidRPr="003C1695">
        <w:rPr>
          <w:b/>
          <w:bCs/>
          <w:iCs/>
        </w:rPr>
        <w:t xml:space="preserve"> CAN:</w:t>
      </w:r>
    </w:p>
    <w:tbl>
      <w:tblPr>
        <w:tblW w:w="5000" w:type="pct"/>
        <w:tblLook w:val="04A0" w:firstRow="1" w:lastRow="0" w:firstColumn="1" w:lastColumn="0" w:noHBand="0" w:noVBand="1"/>
      </w:tblPr>
      <w:tblGrid>
        <w:gridCol w:w="770"/>
        <w:gridCol w:w="2571"/>
        <w:gridCol w:w="1394"/>
        <w:gridCol w:w="1432"/>
        <w:gridCol w:w="1277"/>
        <w:gridCol w:w="1277"/>
        <w:gridCol w:w="1617"/>
      </w:tblGrid>
      <w:tr w:rsidR="00144A6D" w:rsidRPr="000D7D78" w14:paraId="1391F7D2" w14:textId="77777777" w:rsidTr="004757EB">
        <w:trPr>
          <w:trHeight w:val="499"/>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0691A" w14:textId="77777777" w:rsidR="00144A6D" w:rsidRPr="000D7D78" w:rsidRDefault="00144A6D" w:rsidP="004757EB">
            <w:pPr>
              <w:rPr>
                <w:rFonts w:cs="Arial"/>
                <w:b/>
                <w:bCs/>
                <w:color w:val="000000"/>
              </w:rPr>
            </w:pPr>
            <w:r w:rsidRPr="000D7D78">
              <w:rPr>
                <w:rFonts w:cs="Arial"/>
                <w:b/>
                <w:bCs/>
                <w:color w:val="000000"/>
              </w:rPr>
              <w:t>Msg Id</w:t>
            </w:r>
          </w:p>
        </w:tc>
        <w:tc>
          <w:tcPr>
            <w:tcW w:w="1243" w:type="pct"/>
            <w:tcBorders>
              <w:top w:val="single" w:sz="4" w:space="0" w:color="auto"/>
              <w:left w:val="nil"/>
              <w:bottom w:val="single" w:sz="4" w:space="0" w:color="auto"/>
              <w:right w:val="single" w:sz="4" w:space="0" w:color="auto"/>
            </w:tcBorders>
            <w:shd w:val="clear" w:color="auto" w:fill="auto"/>
            <w:vAlign w:val="center"/>
            <w:hideMark/>
          </w:tcPr>
          <w:p w14:paraId="597CCF27" w14:textId="77777777" w:rsidR="00144A6D" w:rsidRPr="000D7D78" w:rsidRDefault="00144A6D" w:rsidP="004757EB">
            <w:pPr>
              <w:rPr>
                <w:rFonts w:cs="Arial"/>
                <w:b/>
                <w:bCs/>
                <w:color w:val="000000"/>
              </w:rPr>
            </w:pPr>
            <w:r w:rsidRPr="000D7D78">
              <w:rPr>
                <w:rFonts w:cs="Arial"/>
                <w:b/>
                <w:bCs/>
                <w:color w:val="000000"/>
              </w:rPr>
              <w:t>Description</w:t>
            </w:r>
          </w:p>
        </w:tc>
        <w:tc>
          <w:tcPr>
            <w:tcW w:w="674" w:type="pct"/>
            <w:tcBorders>
              <w:top w:val="single" w:sz="4" w:space="0" w:color="auto"/>
              <w:left w:val="nil"/>
              <w:bottom w:val="single" w:sz="4" w:space="0" w:color="auto"/>
              <w:right w:val="single" w:sz="4" w:space="0" w:color="auto"/>
            </w:tcBorders>
            <w:shd w:val="clear" w:color="auto" w:fill="auto"/>
            <w:vAlign w:val="center"/>
            <w:hideMark/>
          </w:tcPr>
          <w:p w14:paraId="2423FAAA" w14:textId="77777777" w:rsidR="00144A6D" w:rsidRPr="000D7D78" w:rsidRDefault="00144A6D" w:rsidP="004757EB">
            <w:pPr>
              <w:rPr>
                <w:rFonts w:cs="Arial"/>
                <w:b/>
                <w:bCs/>
                <w:color w:val="000000"/>
              </w:rPr>
            </w:pPr>
            <w:r w:rsidRPr="000D7D78">
              <w:rPr>
                <w:rFonts w:cs="Arial"/>
                <w:b/>
                <w:bCs/>
                <w:color w:val="000000"/>
              </w:rPr>
              <w:t>Detailed Meaning</w:t>
            </w:r>
          </w:p>
        </w:tc>
        <w:tc>
          <w:tcPr>
            <w:tcW w:w="693" w:type="pct"/>
            <w:tcBorders>
              <w:top w:val="single" w:sz="4" w:space="0" w:color="auto"/>
              <w:left w:val="nil"/>
              <w:bottom w:val="single" w:sz="4" w:space="0" w:color="auto"/>
              <w:right w:val="single" w:sz="4" w:space="0" w:color="auto"/>
            </w:tcBorders>
            <w:shd w:val="clear" w:color="auto" w:fill="auto"/>
            <w:noWrap/>
            <w:vAlign w:val="center"/>
            <w:hideMark/>
          </w:tcPr>
          <w:p w14:paraId="13540A07" w14:textId="77777777" w:rsidR="00144A6D" w:rsidRPr="000D7D78" w:rsidRDefault="00144A6D" w:rsidP="004757EB">
            <w:pPr>
              <w:rPr>
                <w:rFonts w:cs="Arial"/>
                <w:b/>
                <w:bCs/>
                <w:color w:val="000000"/>
              </w:rPr>
            </w:pPr>
            <w:r w:rsidRPr="000D7D78">
              <w:rPr>
                <w:rFonts w:cs="Arial"/>
                <w:b/>
                <w:bCs/>
                <w:color w:val="000000"/>
              </w:rPr>
              <w:t>State Encoded</w:t>
            </w:r>
          </w:p>
        </w:tc>
        <w:tc>
          <w:tcPr>
            <w:tcW w:w="618" w:type="pct"/>
            <w:tcBorders>
              <w:top w:val="single" w:sz="4" w:space="0" w:color="auto"/>
              <w:left w:val="nil"/>
              <w:bottom w:val="single" w:sz="4" w:space="0" w:color="auto"/>
              <w:right w:val="single" w:sz="4" w:space="0" w:color="auto"/>
            </w:tcBorders>
            <w:shd w:val="clear" w:color="auto" w:fill="auto"/>
            <w:vAlign w:val="center"/>
            <w:hideMark/>
          </w:tcPr>
          <w:p w14:paraId="1A115FD9" w14:textId="77777777" w:rsidR="00144A6D" w:rsidRPr="000D7D78" w:rsidRDefault="00144A6D" w:rsidP="004757EB">
            <w:pPr>
              <w:rPr>
                <w:rFonts w:cs="Arial"/>
                <w:b/>
                <w:bCs/>
                <w:color w:val="000000"/>
              </w:rPr>
            </w:pPr>
            <w:r w:rsidRPr="000D7D78">
              <w:rPr>
                <w:rFonts w:cs="Arial"/>
                <w:b/>
                <w:bCs/>
                <w:color w:val="000000"/>
              </w:rPr>
              <w:t>Transmitters</w:t>
            </w:r>
          </w:p>
        </w:tc>
        <w:tc>
          <w:tcPr>
            <w:tcW w:w="618" w:type="pct"/>
            <w:tcBorders>
              <w:top w:val="single" w:sz="4" w:space="0" w:color="auto"/>
              <w:left w:val="nil"/>
              <w:bottom w:val="single" w:sz="4" w:space="0" w:color="auto"/>
              <w:right w:val="single" w:sz="4" w:space="0" w:color="auto"/>
            </w:tcBorders>
            <w:shd w:val="clear" w:color="auto" w:fill="auto"/>
            <w:vAlign w:val="center"/>
            <w:hideMark/>
          </w:tcPr>
          <w:p w14:paraId="2796CF3E" w14:textId="77777777" w:rsidR="00144A6D" w:rsidRPr="000D7D78" w:rsidRDefault="00144A6D" w:rsidP="004757EB">
            <w:pPr>
              <w:rPr>
                <w:rFonts w:cs="Arial"/>
                <w:b/>
                <w:bCs/>
                <w:color w:val="000000"/>
              </w:rPr>
            </w:pPr>
            <w:r w:rsidRPr="000D7D78">
              <w:rPr>
                <w:rFonts w:cs="Arial"/>
                <w:b/>
                <w:bCs/>
                <w:color w:val="000000"/>
              </w:rPr>
              <w:t>Signal Receivers</w:t>
            </w:r>
          </w:p>
        </w:tc>
        <w:tc>
          <w:tcPr>
            <w:tcW w:w="782" w:type="pct"/>
            <w:tcBorders>
              <w:top w:val="single" w:sz="4" w:space="0" w:color="auto"/>
              <w:left w:val="nil"/>
              <w:bottom w:val="single" w:sz="4" w:space="0" w:color="auto"/>
              <w:right w:val="single" w:sz="4" w:space="0" w:color="auto"/>
            </w:tcBorders>
            <w:shd w:val="clear" w:color="auto" w:fill="auto"/>
            <w:noWrap/>
            <w:vAlign w:val="center"/>
            <w:hideMark/>
          </w:tcPr>
          <w:p w14:paraId="5F9934F8" w14:textId="77777777" w:rsidR="00144A6D" w:rsidRPr="000D7D78" w:rsidRDefault="00144A6D" w:rsidP="004757EB">
            <w:pPr>
              <w:rPr>
                <w:rFonts w:cs="Arial"/>
                <w:b/>
                <w:bCs/>
                <w:color w:val="000000"/>
              </w:rPr>
            </w:pPr>
            <w:r w:rsidRPr="000D7D78">
              <w:rPr>
                <w:rFonts w:cs="Arial"/>
                <w:b/>
                <w:bCs/>
                <w:color w:val="000000"/>
              </w:rPr>
              <w:t>Send Type</w:t>
            </w:r>
          </w:p>
        </w:tc>
      </w:tr>
      <w:tr w:rsidR="00144A6D" w:rsidRPr="000D7D78" w14:paraId="188496E1"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1DCF214" w14:textId="77777777" w:rsidR="00144A6D" w:rsidRPr="000D7D78" w:rsidRDefault="00144A6D" w:rsidP="004757EB">
            <w:pPr>
              <w:rPr>
                <w:rFonts w:cs="Arial"/>
                <w:color w:val="000000"/>
              </w:rPr>
            </w:pPr>
            <w:r w:rsidRPr="000D7D78">
              <w:rPr>
                <w:rFonts w:cs="Arial"/>
                <w:color w:val="000000"/>
              </w:rPr>
              <w:t>0x215</w:t>
            </w:r>
          </w:p>
        </w:tc>
        <w:tc>
          <w:tcPr>
            <w:tcW w:w="1243" w:type="pct"/>
            <w:tcBorders>
              <w:top w:val="nil"/>
              <w:left w:val="nil"/>
              <w:bottom w:val="single" w:sz="4" w:space="0" w:color="auto"/>
              <w:right w:val="single" w:sz="4" w:space="0" w:color="auto"/>
            </w:tcBorders>
            <w:shd w:val="clear" w:color="000000" w:fill="C0C0C0"/>
            <w:vAlign w:val="center"/>
            <w:hideMark/>
          </w:tcPr>
          <w:p w14:paraId="743FCB58" w14:textId="77777777" w:rsidR="00144A6D" w:rsidRPr="000D7D78" w:rsidRDefault="00144A6D" w:rsidP="004757EB">
            <w:pPr>
              <w:rPr>
                <w:rFonts w:cs="Arial"/>
                <w:color w:val="000000"/>
              </w:rPr>
            </w:pPr>
            <w:r w:rsidRPr="000D7D78">
              <w:rPr>
                <w:rFonts w:cs="Arial"/>
                <w:color w:val="000000"/>
              </w:rPr>
              <w:t>APIM_Send_Signals_2</w:t>
            </w:r>
          </w:p>
        </w:tc>
        <w:tc>
          <w:tcPr>
            <w:tcW w:w="674" w:type="pct"/>
            <w:tcBorders>
              <w:top w:val="nil"/>
              <w:left w:val="nil"/>
              <w:bottom w:val="single" w:sz="4" w:space="0" w:color="auto"/>
              <w:right w:val="single" w:sz="4" w:space="0" w:color="auto"/>
            </w:tcBorders>
            <w:shd w:val="clear" w:color="000000" w:fill="C0C0C0"/>
            <w:vAlign w:val="center"/>
            <w:hideMark/>
          </w:tcPr>
          <w:p w14:paraId="4E68E641"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29562C0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69E4996E" w14:textId="77777777" w:rsidR="00144A6D" w:rsidRPr="000D7D78" w:rsidRDefault="00144A6D" w:rsidP="004757EB">
            <w:pPr>
              <w:rPr>
                <w:rFonts w:cs="Arial"/>
                <w:color w:val="000000"/>
              </w:rPr>
            </w:pPr>
            <w:r w:rsidRPr="000D7D78">
              <w:rPr>
                <w:rFonts w:cs="Arial"/>
                <w:color w:val="000000"/>
              </w:rPr>
              <w:t>APIM APIM_CIM APIM_CISM</w:t>
            </w:r>
          </w:p>
        </w:tc>
        <w:tc>
          <w:tcPr>
            <w:tcW w:w="618" w:type="pct"/>
            <w:tcBorders>
              <w:top w:val="nil"/>
              <w:left w:val="nil"/>
              <w:bottom w:val="single" w:sz="4" w:space="0" w:color="auto"/>
              <w:right w:val="single" w:sz="4" w:space="0" w:color="auto"/>
            </w:tcBorders>
            <w:shd w:val="clear" w:color="000000" w:fill="C0C0C0"/>
            <w:vAlign w:val="center"/>
            <w:hideMark/>
          </w:tcPr>
          <w:p w14:paraId="01DEFF56" w14:textId="77777777" w:rsidR="00144A6D" w:rsidRPr="000D7D78" w:rsidRDefault="00144A6D" w:rsidP="004757EB">
            <w:pPr>
              <w:rPr>
                <w:rFonts w:cs="Arial"/>
                <w:color w:val="000000"/>
              </w:rPr>
            </w:pPr>
            <w:r w:rsidRPr="000D7D78">
              <w:rPr>
                <w:rFonts w:cs="Arial"/>
                <w:color w:val="000000"/>
              </w:rPr>
              <w:t xml:space="preserve">GWM   TRM_ITRM   </w:t>
            </w:r>
          </w:p>
        </w:tc>
        <w:tc>
          <w:tcPr>
            <w:tcW w:w="782" w:type="pct"/>
            <w:tcBorders>
              <w:top w:val="nil"/>
              <w:left w:val="nil"/>
              <w:bottom w:val="single" w:sz="4" w:space="0" w:color="auto"/>
              <w:right w:val="single" w:sz="4" w:space="0" w:color="auto"/>
            </w:tcBorders>
            <w:shd w:val="clear" w:color="000000" w:fill="C0C0C0"/>
            <w:noWrap/>
            <w:vAlign w:val="center"/>
            <w:hideMark/>
          </w:tcPr>
          <w:p w14:paraId="62F628B5" w14:textId="77777777" w:rsidR="00144A6D" w:rsidRPr="000D7D78" w:rsidRDefault="00144A6D" w:rsidP="004757EB">
            <w:pPr>
              <w:rPr>
                <w:rFonts w:cs="Arial"/>
                <w:color w:val="000000"/>
              </w:rPr>
            </w:pPr>
            <w:r w:rsidRPr="000D7D78">
              <w:rPr>
                <w:rFonts w:cs="Arial"/>
                <w:color w:val="000000"/>
              </w:rPr>
              <w:t>Event Periodic</w:t>
            </w:r>
          </w:p>
        </w:tc>
      </w:tr>
      <w:tr w:rsidR="00144A6D" w:rsidRPr="000D7D78" w14:paraId="317F22BC"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19CE82B"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B837676" w14:textId="77777777" w:rsidR="00144A6D" w:rsidRPr="000D7D78" w:rsidRDefault="00144A6D" w:rsidP="004757EB">
            <w:pPr>
              <w:rPr>
                <w:rFonts w:cs="Arial"/>
                <w:color w:val="000000"/>
              </w:rPr>
            </w:pPr>
            <w:bookmarkStart w:id="1465" w:name="_Toc114731288"/>
            <w:bookmarkStart w:id="1466" w:name="_Toc114732199"/>
            <w:r w:rsidRPr="000D7D78">
              <w:rPr>
                <w:rFonts w:cs="Arial"/>
                <w:color w:val="000000"/>
              </w:rPr>
              <w:t>LghtAmbDrvMde_D_Rq</w:t>
            </w:r>
            <w:bookmarkEnd w:id="1465"/>
            <w:bookmarkEnd w:id="1466"/>
          </w:p>
        </w:tc>
        <w:tc>
          <w:tcPr>
            <w:tcW w:w="674" w:type="pct"/>
            <w:tcBorders>
              <w:top w:val="nil"/>
              <w:left w:val="nil"/>
              <w:bottom w:val="single" w:sz="4" w:space="0" w:color="auto"/>
              <w:right w:val="single" w:sz="4" w:space="0" w:color="auto"/>
            </w:tcBorders>
            <w:shd w:val="clear" w:color="auto" w:fill="auto"/>
            <w:vAlign w:val="center"/>
            <w:hideMark/>
          </w:tcPr>
          <w:p w14:paraId="2D647997"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02995EE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0DAEE4E" w14:textId="77777777" w:rsidR="00144A6D" w:rsidRPr="000D7D78" w:rsidRDefault="00144A6D" w:rsidP="004757EB">
            <w:pPr>
              <w:rPr>
                <w:rFonts w:cs="Arial"/>
                <w:color w:val="000000"/>
              </w:rPr>
            </w:pPr>
            <w:bookmarkStart w:id="1467" w:name="_Toc114731289"/>
            <w:bookmarkStart w:id="1468" w:name="_Toc114732200"/>
            <w:r w:rsidRPr="000D7D78">
              <w:rPr>
                <w:rFonts w:cs="Arial"/>
                <w:color w:val="000000"/>
              </w:rPr>
              <w:t>APIM APIM_CIM APIM_CISM</w:t>
            </w:r>
            <w:bookmarkEnd w:id="1467"/>
            <w:bookmarkEnd w:id="1468"/>
          </w:p>
        </w:tc>
        <w:tc>
          <w:tcPr>
            <w:tcW w:w="618" w:type="pct"/>
            <w:tcBorders>
              <w:top w:val="nil"/>
              <w:left w:val="nil"/>
              <w:bottom w:val="single" w:sz="4" w:space="0" w:color="auto"/>
              <w:right w:val="single" w:sz="4" w:space="0" w:color="auto"/>
            </w:tcBorders>
            <w:shd w:val="clear" w:color="auto" w:fill="auto"/>
            <w:vAlign w:val="center"/>
            <w:hideMark/>
          </w:tcPr>
          <w:p w14:paraId="79F5021F" w14:textId="77777777" w:rsidR="00144A6D" w:rsidRPr="000D7D78" w:rsidRDefault="00144A6D" w:rsidP="004757EB">
            <w:pPr>
              <w:rPr>
                <w:rFonts w:cs="Arial"/>
                <w:color w:val="000000"/>
              </w:rPr>
            </w:pPr>
            <w:bookmarkStart w:id="1469" w:name="_Toc114731290"/>
            <w:bookmarkStart w:id="1470" w:name="_Toc114732201"/>
            <w:r w:rsidRPr="000D7D78">
              <w:rPr>
                <w:rFonts w:cs="Arial"/>
                <w:color w:val="000000"/>
              </w:rPr>
              <w:t>GWM</w:t>
            </w:r>
            <w:bookmarkEnd w:id="1469"/>
            <w:bookmarkEnd w:id="1470"/>
          </w:p>
        </w:tc>
        <w:tc>
          <w:tcPr>
            <w:tcW w:w="782" w:type="pct"/>
            <w:tcBorders>
              <w:top w:val="nil"/>
              <w:left w:val="nil"/>
              <w:bottom w:val="single" w:sz="4" w:space="0" w:color="auto"/>
              <w:right w:val="single" w:sz="4" w:space="0" w:color="auto"/>
            </w:tcBorders>
            <w:shd w:val="clear" w:color="auto" w:fill="auto"/>
            <w:noWrap/>
            <w:vAlign w:val="center"/>
            <w:hideMark/>
          </w:tcPr>
          <w:p w14:paraId="475F63A9" w14:textId="77777777" w:rsidR="00144A6D" w:rsidRPr="000D7D78" w:rsidRDefault="00144A6D" w:rsidP="004757EB">
            <w:pPr>
              <w:rPr>
                <w:rFonts w:cs="Arial"/>
                <w:color w:val="000000"/>
              </w:rPr>
            </w:pPr>
            <w:bookmarkStart w:id="1471" w:name="_Toc114731291"/>
            <w:bookmarkStart w:id="1472" w:name="_Toc114732202"/>
            <w:r w:rsidRPr="000D7D78">
              <w:rPr>
                <w:rFonts w:cs="Arial"/>
                <w:color w:val="000000"/>
              </w:rPr>
              <w:t>OnChange</w:t>
            </w:r>
            <w:bookmarkEnd w:id="1471"/>
            <w:bookmarkEnd w:id="1472"/>
          </w:p>
        </w:tc>
      </w:tr>
      <w:tr w:rsidR="00144A6D" w:rsidRPr="000D7D78" w14:paraId="01D9E70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564660D"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7AC062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D758CCC" w14:textId="77777777" w:rsidR="00144A6D" w:rsidRPr="000D7D78" w:rsidRDefault="00144A6D" w:rsidP="004757EB">
            <w:pPr>
              <w:rPr>
                <w:rFonts w:cs="Arial"/>
                <w:color w:val="000000"/>
              </w:rPr>
            </w:pPr>
            <w:bookmarkStart w:id="1473" w:name="_Toc114731292"/>
            <w:bookmarkStart w:id="1474" w:name="_Toc114732203"/>
            <w:r w:rsidRPr="000D7D78">
              <w:rPr>
                <w:rFonts w:cs="Arial"/>
                <w:color w:val="000000"/>
              </w:rPr>
              <w:t>Null</w:t>
            </w:r>
            <w:bookmarkEnd w:id="1473"/>
            <w:bookmarkEnd w:id="1474"/>
          </w:p>
        </w:tc>
        <w:tc>
          <w:tcPr>
            <w:tcW w:w="693" w:type="pct"/>
            <w:tcBorders>
              <w:top w:val="nil"/>
              <w:left w:val="nil"/>
              <w:bottom w:val="single" w:sz="4" w:space="0" w:color="auto"/>
              <w:right w:val="single" w:sz="4" w:space="0" w:color="auto"/>
            </w:tcBorders>
            <w:shd w:val="clear" w:color="auto" w:fill="auto"/>
            <w:noWrap/>
            <w:vAlign w:val="center"/>
            <w:hideMark/>
          </w:tcPr>
          <w:p w14:paraId="71A7142C" w14:textId="77777777" w:rsidR="00144A6D" w:rsidRPr="000D7D78" w:rsidRDefault="00144A6D" w:rsidP="004757EB">
            <w:pPr>
              <w:rPr>
                <w:rFonts w:cs="Arial"/>
                <w:color w:val="000000"/>
              </w:rPr>
            </w:pPr>
            <w:bookmarkStart w:id="1475" w:name="_Toc114731293"/>
            <w:bookmarkStart w:id="1476" w:name="_Toc114732204"/>
            <w:r w:rsidRPr="000D7D78">
              <w:rPr>
                <w:rFonts w:cs="Arial"/>
                <w:color w:val="000000"/>
              </w:rPr>
              <w:t>0x0</w:t>
            </w:r>
            <w:bookmarkEnd w:id="1475"/>
            <w:bookmarkEnd w:id="1476"/>
          </w:p>
        </w:tc>
        <w:tc>
          <w:tcPr>
            <w:tcW w:w="618" w:type="pct"/>
            <w:tcBorders>
              <w:top w:val="nil"/>
              <w:left w:val="nil"/>
              <w:bottom w:val="single" w:sz="4" w:space="0" w:color="auto"/>
              <w:right w:val="single" w:sz="4" w:space="0" w:color="auto"/>
            </w:tcBorders>
            <w:shd w:val="clear" w:color="auto" w:fill="auto"/>
            <w:vAlign w:val="center"/>
            <w:hideMark/>
          </w:tcPr>
          <w:p w14:paraId="31BDC051"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7879F4B"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8F6DF1C" w14:textId="77777777" w:rsidR="00144A6D" w:rsidRPr="000D7D78" w:rsidRDefault="00144A6D" w:rsidP="004757EB">
            <w:pPr>
              <w:rPr>
                <w:rFonts w:cs="Arial"/>
                <w:color w:val="000000"/>
              </w:rPr>
            </w:pPr>
            <w:r w:rsidRPr="000D7D78">
              <w:rPr>
                <w:rFonts w:cs="Arial"/>
                <w:color w:val="000000"/>
              </w:rPr>
              <w:t> </w:t>
            </w:r>
          </w:p>
        </w:tc>
      </w:tr>
      <w:tr w:rsidR="00144A6D" w:rsidRPr="000D7D78" w14:paraId="1F42CFCD"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F7FBCD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27BAB9F"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D73A962" w14:textId="77777777" w:rsidR="00144A6D" w:rsidRPr="000D7D78" w:rsidRDefault="00144A6D" w:rsidP="004757EB">
            <w:pPr>
              <w:rPr>
                <w:rFonts w:cs="Arial"/>
                <w:color w:val="000000"/>
              </w:rPr>
            </w:pPr>
            <w:bookmarkStart w:id="1477" w:name="_Toc114731294"/>
            <w:bookmarkStart w:id="1478" w:name="_Toc114732205"/>
            <w:r w:rsidRPr="000D7D78">
              <w:rPr>
                <w:rFonts w:cs="Arial"/>
                <w:color w:val="000000"/>
              </w:rPr>
              <w:t>Manual</w:t>
            </w:r>
            <w:bookmarkEnd w:id="1477"/>
            <w:bookmarkEnd w:id="1478"/>
          </w:p>
        </w:tc>
        <w:tc>
          <w:tcPr>
            <w:tcW w:w="693" w:type="pct"/>
            <w:tcBorders>
              <w:top w:val="nil"/>
              <w:left w:val="nil"/>
              <w:bottom w:val="single" w:sz="4" w:space="0" w:color="auto"/>
              <w:right w:val="single" w:sz="4" w:space="0" w:color="auto"/>
            </w:tcBorders>
            <w:shd w:val="clear" w:color="auto" w:fill="auto"/>
            <w:noWrap/>
            <w:vAlign w:val="center"/>
            <w:hideMark/>
          </w:tcPr>
          <w:p w14:paraId="3935FE67" w14:textId="77777777" w:rsidR="00144A6D" w:rsidRPr="000D7D78" w:rsidRDefault="00144A6D" w:rsidP="004757EB">
            <w:pPr>
              <w:rPr>
                <w:rFonts w:cs="Arial"/>
                <w:color w:val="000000"/>
              </w:rPr>
            </w:pPr>
            <w:bookmarkStart w:id="1479" w:name="_Toc114731295"/>
            <w:bookmarkStart w:id="1480" w:name="_Toc114732206"/>
            <w:r w:rsidRPr="000D7D78">
              <w:rPr>
                <w:rFonts w:cs="Arial"/>
                <w:color w:val="000000"/>
              </w:rPr>
              <w:t>0x1</w:t>
            </w:r>
            <w:bookmarkEnd w:id="1479"/>
            <w:bookmarkEnd w:id="1480"/>
          </w:p>
        </w:tc>
        <w:tc>
          <w:tcPr>
            <w:tcW w:w="618" w:type="pct"/>
            <w:tcBorders>
              <w:top w:val="nil"/>
              <w:left w:val="nil"/>
              <w:bottom w:val="single" w:sz="4" w:space="0" w:color="auto"/>
              <w:right w:val="single" w:sz="4" w:space="0" w:color="auto"/>
            </w:tcBorders>
            <w:shd w:val="clear" w:color="auto" w:fill="auto"/>
            <w:vAlign w:val="center"/>
            <w:hideMark/>
          </w:tcPr>
          <w:p w14:paraId="676D922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18DC39A"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695E36E" w14:textId="77777777" w:rsidR="00144A6D" w:rsidRPr="000D7D78" w:rsidRDefault="00144A6D" w:rsidP="004757EB">
            <w:pPr>
              <w:rPr>
                <w:rFonts w:cs="Arial"/>
                <w:color w:val="000000"/>
              </w:rPr>
            </w:pPr>
            <w:r w:rsidRPr="000D7D78">
              <w:rPr>
                <w:rFonts w:cs="Arial"/>
                <w:color w:val="000000"/>
              </w:rPr>
              <w:t> </w:t>
            </w:r>
          </w:p>
        </w:tc>
      </w:tr>
      <w:tr w:rsidR="00144A6D" w:rsidRPr="000D7D78" w14:paraId="48A65135"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12AA0F8"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3B6E3E75"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F5EEBB8" w14:textId="77777777" w:rsidR="00144A6D" w:rsidRPr="000D7D78" w:rsidRDefault="00144A6D" w:rsidP="004757EB">
            <w:pPr>
              <w:rPr>
                <w:rFonts w:cs="Arial"/>
                <w:color w:val="000000"/>
              </w:rPr>
            </w:pPr>
            <w:bookmarkStart w:id="1481" w:name="_Toc114731296"/>
            <w:bookmarkStart w:id="1482" w:name="_Toc114732207"/>
            <w:r w:rsidRPr="000D7D78">
              <w:rPr>
                <w:rFonts w:cs="Arial"/>
                <w:color w:val="000000"/>
              </w:rPr>
              <w:t>Automatic</w:t>
            </w:r>
            <w:bookmarkEnd w:id="1481"/>
            <w:bookmarkEnd w:id="1482"/>
          </w:p>
        </w:tc>
        <w:tc>
          <w:tcPr>
            <w:tcW w:w="693" w:type="pct"/>
            <w:tcBorders>
              <w:top w:val="nil"/>
              <w:left w:val="nil"/>
              <w:bottom w:val="single" w:sz="4" w:space="0" w:color="auto"/>
              <w:right w:val="single" w:sz="4" w:space="0" w:color="auto"/>
            </w:tcBorders>
            <w:shd w:val="clear" w:color="auto" w:fill="auto"/>
            <w:noWrap/>
            <w:vAlign w:val="center"/>
            <w:hideMark/>
          </w:tcPr>
          <w:p w14:paraId="4785A3D2" w14:textId="77777777" w:rsidR="00144A6D" w:rsidRPr="000D7D78" w:rsidRDefault="00144A6D" w:rsidP="004757EB">
            <w:pPr>
              <w:rPr>
                <w:rFonts w:cs="Arial"/>
                <w:color w:val="000000"/>
              </w:rPr>
            </w:pPr>
            <w:bookmarkStart w:id="1483" w:name="_Toc114731297"/>
            <w:bookmarkStart w:id="1484" w:name="_Toc114732208"/>
            <w:r w:rsidRPr="000D7D78">
              <w:rPr>
                <w:rFonts w:cs="Arial"/>
                <w:color w:val="000000"/>
              </w:rPr>
              <w:t>0x2</w:t>
            </w:r>
            <w:bookmarkEnd w:id="1483"/>
            <w:bookmarkEnd w:id="1484"/>
          </w:p>
        </w:tc>
        <w:tc>
          <w:tcPr>
            <w:tcW w:w="618" w:type="pct"/>
            <w:tcBorders>
              <w:top w:val="nil"/>
              <w:left w:val="nil"/>
              <w:bottom w:val="single" w:sz="4" w:space="0" w:color="auto"/>
              <w:right w:val="single" w:sz="4" w:space="0" w:color="auto"/>
            </w:tcBorders>
            <w:shd w:val="clear" w:color="auto" w:fill="auto"/>
            <w:vAlign w:val="center"/>
            <w:hideMark/>
          </w:tcPr>
          <w:p w14:paraId="6CEA8F0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D7E9E7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D914238" w14:textId="77777777" w:rsidR="00144A6D" w:rsidRPr="000D7D78" w:rsidRDefault="00144A6D" w:rsidP="004757EB">
            <w:pPr>
              <w:rPr>
                <w:rFonts w:cs="Arial"/>
                <w:color w:val="000000"/>
              </w:rPr>
            </w:pPr>
            <w:r w:rsidRPr="000D7D78">
              <w:rPr>
                <w:rFonts w:cs="Arial"/>
                <w:color w:val="000000"/>
              </w:rPr>
              <w:t> </w:t>
            </w:r>
          </w:p>
        </w:tc>
      </w:tr>
      <w:tr w:rsidR="00144A6D" w:rsidRPr="000D7D78" w14:paraId="19DCA94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F8649A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DC3642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BE51A22" w14:textId="77777777" w:rsidR="00144A6D" w:rsidRPr="000D7D78" w:rsidRDefault="00144A6D" w:rsidP="004757EB">
            <w:pPr>
              <w:rPr>
                <w:rFonts w:cs="Arial"/>
                <w:color w:val="000000"/>
              </w:rPr>
            </w:pPr>
            <w:bookmarkStart w:id="1485" w:name="_Toc114731298"/>
            <w:bookmarkStart w:id="1486" w:name="_Toc114732209"/>
            <w:r w:rsidRPr="000D7D78">
              <w:rPr>
                <w:rFonts w:cs="Arial"/>
                <w:color w:val="000000"/>
              </w:rPr>
              <w:t>NotUsed</w:t>
            </w:r>
            <w:bookmarkEnd w:id="1485"/>
            <w:bookmarkEnd w:id="1486"/>
          </w:p>
        </w:tc>
        <w:tc>
          <w:tcPr>
            <w:tcW w:w="693" w:type="pct"/>
            <w:tcBorders>
              <w:top w:val="nil"/>
              <w:left w:val="nil"/>
              <w:bottom w:val="single" w:sz="4" w:space="0" w:color="auto"/>
              <w:right w:val="single" w:sz="4" w:space="0" w:color="auto"/>
            </w:tcBorders>
            <w:shd w:val="clear" w:color="auto" w:fill="auto"/>
            <w:noWrap/>
            <w:vAlign w:val="center"/>
            <w:hideMark/>
          </w:tcPr>
          <w:p w14:paraId="7F286383" w14:textId="77777777" w:rsidR="00144A6D" w:rsidRPr="000D7D78" w:rsidRDefault="00144A6D" w:rsidP="004757EB">
            <w:pPr>
              <w:rPr>
                <w:rFonts w:cs="Arial"/>
                <w:color w:val="000000"/>
              </w:rPr>
            </w:pPr>
            <w:bookmarkStart w:id="1487" w:name="_Toc114731299"/>
            <w:bookmarkStart w:id="1488" w:name="_Toc114732210"/>
            <w:r w:rsidRPr="000D7D78">
              <w:rPr>
                <w:rFonts w:cs="Arial"/>
                <w:color w:val="000000"/>
              </w:rPr>
              <w:t>0x3</w:t>
            </w:r>
            <w:bookmarkEnd w:id="1487"/>
            <w:bookmarkEnd w:id="1488"/>
          </w:p>
        </w:tc>
        <w:tc>
          <w:tcPr>
            <w:tcW w:w="618" w:type="pct"/>
            <w:tcBorders>
              <w:top w:val="nil"/>
              <w:left w:val="nil"/>
              <w:bottom w:val="single" w:sz="4" w:space="0" w:color="auto"/>
              <w:right w:val="single" w:sz="4" w:space="0" w:color="auto"/>
            </w:tcBorders>
            <w:shd w:val="clear" w:color="auto" w:fill="auto"/>
            <w:vAlign w:val="center"/>
            <w:hideMark/>
          </w:tcPr>
          <w:p w14:paraId="4B7E9EA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398AB6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2F4869B" w14:textId="77777777" w:rsidR="00144A6D" w:rsidRPr="000D7D78" w:rsidRDefault="00144A6D" w:rsidP="004757EB">
            <w:pPr>
              <w:rPr>
                <w:rFonts w:cs="Arial"/>
                <w:color w:val="000000"/>
              </w:rPr>
            </w:pPr>
            <w:r w:rsidRPr="000D7D78">
              <w:rPr>
                <w:rFonts w:cs="Arial"/>
                <w:color w:val="000000"/>
              </w:rPr>
              <w:t> </w:t>
            </w:r>
          </w:p>
        </w:tc>
      </w:tr>
      <w:tr w:rsidR="00144A6D" w:rsidRPr="000D7D78" w14:paraId="766CE97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156A86A"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3487B70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5584B306"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5ED4CB37"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2484D53F"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16F5AAA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69A1920D" w14:textId="77777777" w:rsidR="00144A6D" w:rsidRPr="000D7D78" w:rsidRDefault="00144A6D" w:rsidP="004757EB">
            <w:pPr>
              <w:rPr>
                <w:rFonts w:cs="Arial"/>
                <w:color w:val="000000"/>
              </w:rPr>
            </w:pPr>
            <w:r w:rsidRPr="000D7D78">
              <w:rPr>
                <w:rFonts w:cs="Arial"/>
                <w:color w:val="000000"/>
              </w:rPr>
              <w:t> </w:t>
            </w:r>
          </w:p>
        </w:tc>
      </w:tr>
      <w:tr w:rsidR="00144A6D" w:rsidRPr="000D7D78" w14:paraId="3732EA59" w14:textId="77777777" w:rsidTr="004757EB">
        <w:trPr>
          <w:trHeight w:val="102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B448365" w14:textId="77777777" w:rsidR="00144A6D" w:rsidRPr="000D7D78" w:rsidRDefault="00144A6D" w:rsidP="004757EB">
            <w:pPr>
              <w:rPr>
                <w:rFonts w:cs="Arial"/>
                <w:color w:val="000000"/>
              </w:rPr>
            </w:pPr>
            <w:r w:rsidRPr="000D7D78">
              <w:rPr>
                <w:rFonts w:cs="Arial"/>
                <w:color w:val="000000"/>
              </w:rPr>
              <w:lastRenderedPageBreak/>
              <w:t>0x3BA</w:t>
            </w:r>
          </w:p>
        </w:tc>
        <w:tc>
          <w:tcPr>
            <w:tcW w:w="1243" w:type="pct"/>
            <w:tcBorders>
              <w:top w:val="nil"/>
              <w:left w:val="nil"/>
              <w:bottom w:val="single" w:sz="4" w:space="0" w:color="auto"/>
              <w:right w:val="single" w:sz="4" w:space="0" w:color="auto"/>
            </w:tcBorders>
            <w:shd w:val="clear" w:color="000000" w:fill="C0C0C0"/>
            <w:vAlign w:val="center"/>
            <w:hideMark/>
          </w:tcPr>
          <w:p w14:paraId="1E719089" w14:textId="77777777" w:rsidR="00144A6D" w:rsidRPr="000D7D78" w:rsidRDefault="00144A6D" w:rsidP="004757EB">
            <w:pPr>
              <w:rPr>
                <w:rFonts w:cs="Arial"/>
                <w:color w:val="000000"/>
              </w:rPr>
            </w:pPr>
            <w:r w:rsidRPr="000D7D78">
              <w:rPr>
                <w:rFonts w:cs="Arial"/>
                <w:color w:val="000000"/>
              </w:rPr>
              <w:t>Body_Info_10_HS3</w:t>
            </w:r>
          </w:p>
        </w:tc>
        <w:tc>
          <w:tcPr>
            <w:tcW w:w="674" w:type="pct"/>
            <w:tcBorders>
              <w:top w:val="nil"/>
              <w:left w:val="nil"/>
              <w:bottom w:val="single" w:sz="4" w:space="0" w:color="auto"/>
              <w:right w:val="single" w:sz="4" w:space="0" w:color="auto"/>
            </w:tcBorders>
            <w:shd w:val="clear" w:color="000000" w:fill="C0C0C0"/>
            <w:vAlign w:val="center"/>
            <w:hideMark/>
          </w:tcPr>
          <w:p w14:paraId="05C29F41"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16643F0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1ED2D526" w14:textId="77777777" w:rsidR="00144A6D" w:rsidRPr="000D7D78" w:rsidRDefault="00144A6D" w:rsidP="004757EB">
            <w:pPr>
              <w:rPr>
                <w:rFonts w:cs="Arial"/>
                <w:color w:val="000000"/>
              </w:rPr>
            </w:pPr>
            <w:r w:rsidRPr="000D7D78">
              <w:rPr>
                <w:rFonts w:cs="Arial"/>
                <w:color w:val="000000"/>
              </w:rPr>
              <w:t>GWM</w:t>
            </w:r>
          </w:p>
        </w:tc>
        <w:tc>
          <w:tcPr>
            <w:tcW w:w="618" w:type="pct"/>
            <w:tcBorders>
              <w:top w:val="nil"/>
              <w:left w:val="nil"/>
              <w:bottom w:val="single" w:sz="4" w:space="0" w:color="auto"/>
              <w:right w:val="single" w:sz="4" w:space="0" w:color="auto"/>
            </w:tcBorders>
            <w:shd w:val="clear" w:color="000000" w:fill="C0C0C0"/>
            <w:vAlign w:val="center"/>
            <w:hideMark/>
          </w:tcPr>
          <w:p w14:paraId="1947D1F9" w14:textId="77777777" w:rsidR="00144A6D" w:rsidRPr="000D7D78" w:rsidRDefault="00144A6D" w:rsidP="004757EB">
            <w:pPr>
              <w:rPr>
                <w:rFonts w:cs="Arial"/>
                <w:color w:val="000000"/>
              </w:rPr>
            </w:pPr>
            <w:r w:rsidRPr="000D7D78">
              <w:rPr>
                <w:rFonts w:cs="Arial"/>
                <w:color w:val="000000"/>
              </w:rPr>
              <w:t xml:space="preserve">APIM   APIM_CIM   APIM_CISM   GENERIC   GWM   IPC   RACM_RCIM   </w:t>
            </w:r>
          </w:p>
        </w:tc>
        <w:tc>
          <w:tcPr>
            <w:tcW w:w="782" w:type="pct"/>
            <w:tcBorders>
              <w:top w:val="nil"/>
              <w:left w:val="nil"/>
              <w:bottom w:val="single" w:sz="4" w:space="0" w:color="auto"/>
              <w:right w:val="single" w:sz="4" w:space="0" w:color="auto"/>
            </w:tcBorders>
            <w:shd w:val="clear" w:color="000000" w:fill="C0C0C0"/>
            <w:noWrap/>
            <w:vAlign w:val="center"/>
            <w:hideMark/>
          </w:tcPr>
          <w:p w14:paraId="734EF5A7" w14:textId="77777777" w:rsidR="00144A6D" w:rsidRPr="000D7D78" w:rsidRDefault="00144A6D" w:rsidP="004757EB">
            <w:pPr>
              <w:rPr>
                <w:rFonts w:cs="Arial"/>
                <w:color w:val="000000"/>
              </w:rPr>
            </w:pPr>
            <w:r w:rsidRPr="000D7D78">
              <w:rPr>
                <w:rFonts w:cs="Arial"/>
                <w:color w:val="000000"/>
              </w:rPr>
              <w:t>NoMsgSend Type</w:t>
            </w:r>
          </w:p>
        </w:tc>
      </w:tr>
      <w:tr w:rsidR="00144A6D" w:rsidRPr="000D7D78" w14:paraId="3D63F741"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7553AB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BBA44E9" w14:textId="77777777" w:rsidR="00144A6D" w:rsidRPr="000D7D78" w:rsidRDefault="00144A6D" w:rsidP="004757EB">
            <w:pPr>
              <w:rPr>
                <w:rFonts w:cs="Arial"/>
                <w:color w:val="000000"/>
              </w:rPr>
            </w:pPr>
            <w:bookmarkStart w:id="1489" w:name="_Toc114731300"/>
            <w:bookmarkStart w:id="1490" w:name="_Toc114732211"/>
            <w:r w:rsidRPr="000D7D78">
              <w:rPr>
                <w:rFonts w:cs="Arial"/>
                <w:color w:val="000000"/>
              </w:rPr>
              <w:t>LghtAmbDrvMde_B_Stat</w:t>
            </w:r>
            <w:bookmarkEnd w:id="1489"/>
            <w:bookmarkEnd w:id="1490"/>
          </w:p>
        </w:tc>
        <w:tc>
          <w:tcPr>
            <w:tcW w:w="674" w:type="pct"/>
            <w:tcBorders>
              <w:top w:val="nil"/>
              <w:left w:val="nil"/>
              <w:bottom w:val="single" w:sz="4" w:space="0" w:color="auto"/>
              <w:right w:val="single" w:sz="4" w:space="0" w:color="auto"/>
            </w:tcBorders>
            <w:shd w:val="clear" w:color="auto" w:fill="auto"/>
            <w:vAlign w:val="center"/>
            <w:hideMark/>
          </w:tcPr>
          <w:p w14:paraId="13F294F6"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5C494D9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331E0B0" w14:textId="77777777" w:rsidR="00144A6D" w:rsidRPr="000D7D78" w:rsidRDefault="00144A6D" w:rsidP="004757EB">
            <w:pPr>
              <w:rPr>
                <w:rFonts w:cs="Arial"/>
                <w:color w:val="000000"/>
              </w:rPr>
            </w:pPr>
            <w:bookmarkStart w:id="1491" w:name="_Toc114731301"/>
            <w:bookmarkStart w:id="1492" w:name="_Toc114732212"/>
            <w:r w:rsidRPr="000D7D78">
              <w:rPr>
                <w:rFonts w:cs="Arial"/>
                <w:color w:val="000000"/>
              </w:rPr>
              <w:t>GWM</w:t>
            </w:r>
            <w:bookmarkEnd w:id="1491"/>
            <w:bookmarkEnd w:id="1492"/>
          </w:p>
        </w:tc>
        <w:tc>
          <w:tcPr>
            <w:tcW w:w="618" w:type="pct"/>
            <w:tcBorders>
              <w:top w:val="nil"/>
              <w:left w:val="nil"/>
              <w:bottom w:val="single" w:sz="4" w:space="0" w:color="auto"/>
              <w:right w:val="single" w:sz="4" w:space="0" w:color="auto"/>
            </w:tcBorders>
            <w:shd w:val="clear" w:color="auto" w:fill="auto"/>
            <w:vAlign w:val="center"/>
            <w:hideMark/>
          </w:tcPr>
          <w:p w14:paraId="2B858313" w14:textId="77777777" w:rsidR="00144A6D" w:rsidRPr="000D7D78" w:rsidRDefault="00144A6D" w:rsidP="004757EB">
            <w:pPr>
              <w:rPr>
                <w:rFonts w:cs="Arial"/>
                <w:color w:val="000000"/>
              </w:rPr>
            </w:pPr>
            <w:bookmarkStart w:id="1493" w:name="_Toc114731302"/>
            <w:bookmarkStart w:id="1494" w:name="_Toc114732213"/>
            <w:r w:rsidRPr="000D7D78">
              <w:rPr>
                <w:rFonts w:cs="Arial"/>
                <w:color w:val="000000"/>
              </w:rPr>
              <w:t>APIM   APIM_CIM   APIM_CISM</w:t>
            </w:r>
            <w:bookmarkEnd w:id="1493"/>
            <w:bookmarkEnd w:id="1494"/>
          </w:p>
        </w:tc>
        <w:tc>
          <w:tcPr>
            <w:tcW w:w="782" w:type="pct"/>
            <w:tcBorders>
              <w:top w:val="nil"/>
              <w:left w:val="nil"/>
              <w:bottom w:val="single" w:sz="4" w:space="0" w:color="auto"/>
              <w:right w:val="single" w:sz="4" w:space="0" w:color="auto"/>
            </w:tcBorders>
            <w:shd w:val="clear" w:color="auto" w:fill="auto"/>
            <w:noWrap/>
            <w:vAlign w:val="center"/>
            <w:hideMark/>
          </w:tcPr>
          <w:p w14:paraId="3C024027" w14:textId="77777777" w:rsidR="00144A6D" w:rsidRPr="000D7D78" w:rsidRDefault="00144A6D" w:rsidP="004757EB">
            <w:pPr>
              <w:rPr>
                <w:rFonts w:cs="Arial"/>
                <w:color w:val="000000"/>
              </w:rPr>
            </w:pPr>
            <w:bookmarkStart w:id="1495" w:name="_Toc114731303"/>
            <w:bookmarkStart w:id="1496" w:name="_Toc114732214"/>
            <w:r w:rsidRPr="000D7D78">
              <w:rPr>
                <w:rFonts w:cs="Arial"/>
                <w:color w:val="000000"/>
              </w:rPr>
              <w:t>No Send Type</w:t>
            </w:r>
            <w:bookmarkEnd w:id="1495"/>
            <w:bookmarkEnd w:id="1496"/>
          </w:p>
        </w:tc>
      </w:tr>
      <w:tr w:rsidR="00144A6D" w:rsidRPr="000D7D78" w14:paraId="68307D8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F113F5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3B7FECB"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14B673D6" w14:textId="77777777" w:rsidR="00144A6D" w:rsidRPr="000D7D78" w:rsidRDefault="00144A6D" w:rsidP="004757EB">
            <w:pPr>
              <w:rPr>
                <w:rFonts w:cs="Arial"/>
                <w:color w:val="000000"/>
              </w:rPr>
            </w:pPr>
            <w:bookmarkStart w:id="1497" w:name="_Toc114731304"/>
            <w:bookmarkStart w:id="1498" w:name="_Toc114732215"/>
            <w:r w:rsidRPr="000D7D78">
              <w:rPr>
                <w:rFonts w:cs="Arial"/>
                <w:color w:val="000000"/>
              </w:rPr>
              <w:t>Manual</w:t>
            </w:r>
            <w:bookmarkEnd w:id="1497"/>
            <w:bookmarkEnd w:id="1498"/>
          </w:p>
        </w:tc>
        <w:tc>
          <w:tcPr>
            <w:tcW w:w="693" w:type="pct"/>
            <w:tcBorders>
              <w:top w:val="nil"/>
              <w:left w:val="nil"/>
              <w:bottom w:val="single" w:sz="4" w:space="0" w:color="auto"/>
              <w:right w:val="single" w:sz="4" w:space="0" w:color="auto"/>
            </w:tcBorders>
            <w:shd w:val="clear" w:color="auto" w:fill="auto"/>
            <w:noWrap/>
            <w:vAlign w:val="center"/>
            <w:hideMark/>
          </w:tcPr>
          <w:p w14:paraId="36869429" w14:textId="77777777" w:rsidR="00144A6D" w:rsidRPr="000D7D78" w:rsidRDefault="00144A6D" w:rsidP="004757EB">
            <w:pPr>
              <w:rPr>
                <w:rFonts w:cs="Arial"/>
                <w:color w:val="000000"/>
              </w:rPr>
            </w:pPr>
            <w:bookmarkStart w:id="1499" w:name="_Toc114731305"/>
            <w:bookmarkStart w:id="1500" w:name="_Toc114732216"/>
            <w:r w:rsidRPr="000D7D78">
              <w:rPr>
                <w:rFonts w:cs="Arial"/>
                <w:color w:val="000000"/>
              </w:rPr>
              <w:t>0x0</w:t>
            </w:r>
            <w:bookmarkEnd w:id="1499"/>
            <w:bookmarkEnd w:id="1500"/>
          </w:p>
        </w:tc>
        <w:tc>
          <w:tcPr>
            <w:tcW w:w="618" w:type="pct"/>
            <w:tcBorders>
              <w:top w:val="nil"/>
              <w:left w:val="nil"/>
              <w:bottom w:val="single" w:sz="4" w:space="0" w:color="auto"/>
              <w:right w:val="single" w:sz="4" w:space="0" w:color="auto"/>
            </w:tcBorders>
            <w:shd w:val="clear" w:color="auto" w:fill="auto"/>
            <w:vAlign w:val="center"/>
            <w:hideMark/>
          </w:tcPr>
          <w:p w14:paraId="63EEC44E"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9EDD540"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41AEE31" w14:textId="77777777" w:rsidR="00144A6D" w:rsidRPr="000D7D78" w:rsidRDefault="00144A6D" w:rsidP="004757EB">
            <w:pPr>
              <w:rPr>
                <w:rFonts w:cs="Arial"/>
                <w:color w:val="000000"/>
              </w:rPr>
            </w:pPr>
            <w:r w:rsidRPr="000D7D78">
              <w:rPr>
                <w:rFonts w:cs="Arial"/>
                <w:color w:val="000000"/>
              </w:rPr>
              <w:t> </w:t>
            </w:r>
          </w:p>
        </w:tc>
      </w:tr>
      <w:tr w:rsidR="00144A6D" w:rsidRPr="000D7D78" w14:paraId="123F6189"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74C98E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093CA1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0BC8FDA" w14:textId="77777777" w:rsidR="00144A6D" w:rsidRPr="000D7D78" w:rsidRDefault="00144A6D" w:rsidP="004757EB">
            <w:pPr>
              <w:rPr>
                <w:rFonts w:cs="Arial"/>
                <w:color w:val="000000"/>
              </w:rPr>
            </w:pPr>
            <w:bookmarkStart w:id="1501" w:name="_Toc114731306"/>
            <w:bookmarkStart w:id="1502" w:name="_Toc114732217"/>
            <w:r w:rsidRPr="000D7D78">
              <w:rPr>
                <w:rFonts w:cs="Arial"/>
                <w:color w:val="000000"/>
              </w:rPr>
              <w:t>Automatic</w:t>
            </w:r>
            <w:bookmarkEnd w:id="1501"/>
            <w:bookmarkEnd w:id="1502"/>
          </w:p>
        </w:tc>
        <w:tc>
          <w:tcPr>
            <w:tcW w:w="693" w:type="pct"/>
            <w:tcBorders>
              <w:top w:val="nil"/>
              <w:left w:val="nil"/>
              <w:bottom w:val="single" w:sz="4" w:space="0" w:color="auto"/>
              <w:right w:val="single" w:sz="4" w:space="0" w:color="auto"/>
            </w:tcBorders>
            <w:shd w:val="clear" w:color="auto" w:fill="auto"/>
            <w:noWrap/>
            <w:vAlign w:val="center"/>
            <w:hideMark/>
          </w:tcPr>
          <w:p w14:paraId="5CE75A36" w14:textId="77777777" w:rsidR="00144A6D" w:rsidRPr="000D7D78" w:rsidRDefault="00144A6D" w:rsidP="004757EB">
            <w:pPr>
              <w:rPr>
                <w:rFonts w:cs="Arial"/>
                <w:color w:val="000000"/>
              </w:rPr>
            </w:pPr>
            <w:bookmarkStart w:id="1503" w:name="_Toc114731307"/>
            <w:bookmarkStart w:id="1504" w:name="_Toc114732218"/>
            <w:r w:rsidRPr="000D7D78">
              <w:rPr>
                <w:rFonts w:cs="Arial"/>
                <w:color w:val="000000"/>
              </w:rPr>
              <w:t>0x1</w:t>
            </w:r>
            <w:bookmarkEnd w:id="1503"/>
            <w:bookmarkEnd w:id="1504"/>
          </w:p>
        </w:tc>
        <w:tc>
          <w:tcPr>
            <w:tcW w:w="618" w:type="pct"/>
            <w:tcBorders>
              <w:top w:val="nil"/>
              <w:left w:val="nil"/>
              <w:bottom w:val="single" w:sz="4" w:space="0" w:color="auto"/>
              <w:right w:val="single" w:sz="4" w:space="0" w:color="auto"/>
            </w:tcBorders>
            <w:shd w:val="clear" w:color="auto" w:fill="auto"/>
            <w:vAlign w:val="center"/>
            <w:hideMark/>
          </w:tcPr>
          <w:p w14:paraId="327CB66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56EDBEB"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8F7B74A" w14:textId="77777777" w:rsidR="00144A6D" w:rsidRPr="000D7D78" w:rsidRDefault="00144A6D" w:rsidP="004757EB">
            <w:pPr>
              <w:rPr>
                <w:rFonts w:cs="Arial"/>
                <w:color w:val="000000"/>
              </w:rPr>
            </w:pPr>
            <w:r w:rsidRPr="000D7D78">
              <w:rPr>
                <w:rFonts w:cs="Arial"/>
                <w:color w:val="000000"/>
              </w:rPr>
              <w:t> </w:t>
            </w:r>
          </w:p>
        </w:tc>
      </w:tr>
      <w:tr w:rsidR="00144A6D" w:rsidRPr="000D7D78" w14:paraId="5714D78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48D7B78"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62C674FF"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728342A2"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30A0458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0F99001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7BA4A82C"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76D4A6ED" w14:textId="77777777" w:rsidR="00144A6D" w:rsidRPr="000D7D78" w:rsidRDefault="00144A6D" w:rsidP="004757EB">
            <w:pPr>
              <w:rPr>
                <w:rFonts w:cs="Arial"/>
                <w:color w:val="000000"/>
              </w:rPr>
            </w:pPr>
            <w:r w:rsidRPr="000D7D78">
              <w:rPr>
                <w:rFonts w:cs="Arial"/>
                <w:color w:val="000000"/>
              </w:rPr>
              <w:t> </w:t>
            </w:r>
          </w:p>
        </w:tc>
      </w:tr>
      <w:tr w:rsidR="00144A6D" w:rsidRPr="000D7D78" w14:paraId="27CF819F"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59DDCAA" w14:textId="77777777" w:rsidR="00144A6D" w:rsidRPr="000D7D78" w:rsidRDefault="00144A6D" w:rsidP="004757EB">
            <w:pPr>
              <w:rPr>
                <w:rFonts w:cs="Arial"/>
                <w:color w:val="000000"/>
              </w:rPr>
            </w:pPr>
            <w:r w:rsidRPr="000D7D78">
              <w:rPr>
                <w:rFonts w:cs="Arial"/>
                <w:color w:val="000000"/>
              </w:rPr>
              <w:t>0x3DA</w:t>
            </w:r>
          </w:p>
        </w:tc>
        <w:tc>
          <w:tcPr>
            <w:tcW w:w="1243" w:type="pct"/>
            <w:tcBorders>
              <w:top w:val="nil"/>
              <w:left w:val="nil"/>
              <w:bottom w:val="single" w:sz="4" w:space="0" w:color="auto"/>
              <w:right w:val="single" w:sz="4" w:space="0" w:color="auto"/>
            </w:tcBorders>
            <w:shd w:val="clear" w:color="000000" w:fill="C0C0C0"/>
            <w:vAlign w:val="center"/>
            <w:hideMark/>
          </w:tcPr>
          <w:p w14:paraId="2427588D" w14:textId="77777777" w:rsidR="00144A6D" w:rsidRPr="000D7D78" w:rsidRDefault="00144A6D" w:rsidP="004757EB">
            <w:pPr>
              <w:rPr>
                <w:rFonts w:cs="Arial"/>
                <w:color w:val="000000"/>
              </w:rPr>
            </w:pPr>
            <w:r w:rsidRPr="000D7D78">
              <w:rPr>
                <w:rFonts w:cs="Arial"/>
                <w:color w:val="000000"/>
              </w:rPr>
              <w:t>Personality_APIM_Data3</w:t>
            </w:r>
          </w:p>
        </w:tc>
        <w:tc>
          <w:tcPr>
            <w:tcW w:w="674" w:type="pct"/>
            <w:tcBorders>
              <w:top w:val="nil"/>
              <w:left w:val="nil"/>
              <w:bottom w:val="single" w:sz="4" w:space="0" w:color="auto"/>
              <w:right w:val="single" w:sz="4" w:space="0" w:color="auto"/>
            </w:tcBorders>
            <w:shd w:val="clear" w:color="000000" w:fill="C0C0C0"/>
            <w:vAlign w:val="center"/>
            <w:hideMark/>
          </w:tcPr>
          <w:p w14:paraId="147CD731"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14582E9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1600551D" w14:textId="77777777" w:rsidR="00144A6D" w:rsidRPr="000D7D78" w:rsidRDefault="00144A6D" w:rsidP="004757EB">
            <w:pPr>
              <w:rPr>
                <w:rFonts w:cs="Arial"/>
                <w:color w:val="000000"/>
              </w:rPr>
            </w:pPr>
            <w:r w:rsidRPr="000D7D78">
              <w:rPr>
                <w:rFonts w:cs="Arial"/>
                <w:color w:val="000000"/>
              </w:rPr>
              <w:t>APIM APIM_CIM APIM_CISM</w:t>
            </w:r>
          </w:p>
        </w:tc>
        <w:tc>
          <w:tcPr>
            <w:tcW w:w="618" w:type="pct"/>
            <w:tcBorders>
              <w:top w:val="nil"/>
              <w:left w:val="nil"/>
              <w:bottom w:val="single" w:sz="4" w:space="0" w:color="auto"/>
              <w:right w:val="single" w:sz="4" w:space="0" w:color="auto"/>
            </w:tcBorders>
            <w:shd w:val="clear" w:color="000000" w:fill="C0C0C0"/>
            <w:vAlign w:val="center"/>
            <w:hideMark/>
          </w:tcPr>
          <w:p w14:paraId="25CDEF7C" w14:textId="77777777" w:rsidR="00144A6D" w:rsidRPr="000D7D78" w:rsidRDefault="00144A6D" w:rsidP="004757EB">
            <w:pPr>
              <w:rPr>
                <w:rFonts w:cs="Arial"/>
                <w:color w:val="000000"/>
              </w:rPr>
            </w:pPr>
            <w:r w:rsidRPr="000D7D78">
              <w:rPr>
                <w:rFonts w:cs="Arial"/>
                <w:color w:val="000000"/>
              </w:rPr>
              <w:t xml:space="preserve">GWM   </w:t>
            </w:r>
          </w:p>
        </w:tc>
        <w:tc>
          <w:tcPr>
            <w:tcW w:w="782" w:type="pct"/>
            <w:tcBorders>
              <w:top w:val="nil"/>
              <w:left w:val="nil"/>
              <w:bottom w:val="single" w:sz="4" w:space="0" w:color="auto"/>
              <w:right w:val="single" w:sz="4" w:space="0" w:color="auto"/>
            </w:tcBorders>
            <w:shd w:val="clear" w:color="000000" w:fill="C0C0C0"/>
            <w:noWrap/>
            <w:vAlign w:val="center"/>
            <w:hideMark/>
          </w:tcPr>
          <w:p w14:paraId="6869397E" w14:textId="77777777" w:rsidR="00144A6D" w:rsidRPr="000D7D78" w:rsidRDefault="00144A6D" w:rsidP="004757EB">
            <w:pPr>
              <w:rPr>
                <w:rFonts w:cs="Arial"/>
                <w:color w:val="000000"/>
              </w:rPr>
            </w:pPr>
            <w:r w:rsidRPr="000D7D78">
              <w:rPr>
                <w:rFonts w:cs="Arial"/>
                <w:color w:val="000000"/>
              </w:rPr>
              <w:t>Event Periodic</w:t>
            </w:r>
          </w:p>
        </w:tc>
      </w:tr>
      <w:tr w:rsidR="00144A6D" w:rsidRPr="000D7D78" w14:paraId="4279D345"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EAC8B5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C6AC654" w14:textId="77777777" w:rsidR="00144A6D" w:rsidRPr="000D7D78" w:rsidRDefault="00144A6D" w:rsidP="004757EB">
            <w:pPr>
              <w:rPr>
                <w:rFonts w:cs="Arial"/>
                <w:color w:val="000000"/>
              </w:rPr>
            </w:pPr>
            <w:bookmarkStart w:id="1505" w:name="_Toc114731308"/>
            <w:bookmarkStart w:id="1506" w:name="_Toc114732219"/>
            <w:r w:rsidRPr="000D7D78">
              <w:rPr>
                <w:rFonts w:cs="Arial"/>
                <w:color w:val="000000"/>
              </w:rPr>
              <w:t>LightAmbColor_No_Rq</w:t>
            </w:r>
            <w:bookmarkEnd w:id="1505"/>
            <w:bookmarkEnd w:id="1506"/>
          </w:p>
        </w:tc>
        <w:tc>
          <w:tcPr>
            <w:tcW w:w="674" w:type="pct"/>
            <w:tcBorders>
              <w:top w:val="nil"/>
              <w:left w:val="nil"/>
              <w:bottom w:val="single" w:sz="4" w:space="0" w:color="auto"/>
              <w:right w:val="single" w:sz="4" w:space="0" w:color="auto"/>
            </w:tcBorders>
            <w:shd w:val="clear" w:color="auto" w:fill="auto"/>
            <w:vAlign w:val="center"/>
            <w:hideMark/>
          </w:tcPr>
          <w:p w14:paraId="474734B2"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11BD62A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97DD61E" w14:textId="77777777" w:rsidR="00144A6D" w:rsidRPr="000D7D78" w:rsidRDefault="00144A6D" w:rsidP="004757EB">
            <w:pPr>
              <w:rPr>
                <w:rFonts w:cs="Arial"/>
                <w:color w:val="000000"/>
              </w:rPr>
            </w:pPr>
            <w:bookmarkStart w:id="1507" w:name="_Toc114731309"/>
            <w:bookmarkStart w:id="1508" w:name="_Toc114732220"/>
            <w:r w:rsidRPr="000D7D78">
              <w:rPr>
                <w:rFonts w:cs="Arial"/>
                <w:color w:val="000000"/>
              </w:rPr>
              <w:t>APIM APIM_CIM APIM_CISM</w:t>
            </w:r>
            <w:bookmarkEnd w:id="1507"/>
            <w:bookmarkEnd w:id="1508"/>
          </w:p>
        </w:tc>
        <w:tc>
          <w:tcPr>
            <w:tcW w:w="618" w:type="pct"/>
            <w:tcBorders>
              <w:top w:val="nil"/>
              <w:left w:val="nil"/>
              <w:bottom w:val="single" w:sz="4" w:space="0" w:color="auto"/>
              <w:right w:val="single" w:sz="4" w:space="0" w:color="auto"/>
            </w:tcBorders>
            <w:shd w:val="clear" w:color="auto" w:fill="auto"/>
            <w:vAlign w:val="center"/>
            <w:hideMark/>
          </w:tcPr>
          <w:p w14:paraId="5B8BFAA3" w14:textId="77777777" w:rsidR="00144A6D" w:rsidRPr="000D7D78" w:rsidRDefault="00144A6D" w:rsidP="004757EB">
            <w:pPr>
              <w:rPr>
                <w:rFonts w:cs="Arial"/>
                <w:color w:val="000000"/>
              </w:rPr>
            </w:pPr>
            <w:bookmarkStart w:id="1509" w:name="_Toc114731310"/>
            <w:bookmarkStart w:id="1510" w:name="_Toc114732221"/>
            <w:r w:rsidRPr="000D7D78">
              <w:rPr>
                <w:rFonts w:cs="Arial"/>
                <w:color w:val="000000"/>
              </w:rPr>
              <w:t>GWM</w:t>
            </w:r>
            <w:bookmarkEnd w:id="1509"/>
            <w:bookmarkEnd w:id="1510"/>
          </w:p>
        </w:tc>
        <w:tc>
          <w:tcPr>
            <w:tcW w:w="782" w:type="pct"/>
            <w:tcBorders>
              <w:top w:val="nil"/>
              <w:left w:val="nil"/>
              <w:bottom w:val="single" w:sz="4" w:space="0" w:color="auto"/>
              <w:right w:val="single" w:sz="4" w:space="0" w:color="auto"/>
            </w:tcBorders>
            <w:shd w:val="clear" w:color="auto" w:fill="auto"/>
            <w:noWrap/>
            <w:vAlign w:val="center"/>
            <w:hideMark/>
          </w:tcPr>
          <w:p w14:paraId="241B32D5" w14:textId="77777777" w:rsidR="00144A6D" w:rsidRPr="000D7D78" w:rsidRDefault="00144A6D" w:rsidP="004757EB">
            <w:pPr>
              <w:rPr>
                <w:rFonts w:cs="Arial"/>
                <w:color w:val="000000"/>
              </w:rPr>
            </w:pPr>
            <w:bookmarkStart w:id="1511" w:name="_Toc114731311"/>
            <w:bookmarkStart w:id="1512" w:name="_Toc114732222"/>
            <w:r w:rsidRPr="000D7D78">
              <w:rPr>
                <w:rFonts w:cs="Arial"/>
                <w:color w:val="000000"/>
              </w:rPr>
              <w:t>OnChange</w:t>
            </w:r>
            <w:bookmarkEnd w:id="1511"/>
            <w:bookmarkEnd w:id="1512"/>
          </w:p>
        </w:tc>
      </w:tr>
      <w:tr w:rsidR="00144A6D" w:rsidRPr="000D7D78" w14:paraId="184F7B6D"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6AAD94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735D6E9F"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6269CC0F"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0FC656D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46FEEF9E"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3D3B54F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283870E3" w14:textId="77777777" w:rsidR="00144A6D" w:rsidRPr="000D7D78" w:rsidRDefault="00144A6D" w:rsidP="004757EB">
            <w:pPr>
              <w:rPr>
                <w:rFonts w:cs="Arial"/>
                <w:color w:val="000000"/>
              </w:rPr>
            </w:pPr>
            <w:r w:rsidRPr="000D7D78">
              <w:rPr>
                <w:rFonts w:cs="Arial"/>
                <w:color w:val="000000"/>
              </w:rPr>
              <w:t> </w:t>
            </w:r>
          </w:p>
        </w:tc>
      </w:tr>
      <w:tr w:rsidR="00144A6D" w:rsidRPr="000D7D78" w14:paraId="47D0DE6D"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C3EB89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D3CA1AB" w14:textId="77777777" w:rsidR="00144A6D" w:rsidRPr="000D7D78" w:rsidRDefault="00144A6D" w:rsidP="004757EB">
            <w:pPr>
              <w:rPr>
                <w:rFonts w:cs="Arial"/>
                <w:color w:val="000000"/>
              </w:rPr>
            </w:pPr>
            <w:bookmarkStart w:id="1513" w:name="_Toc114731312"/>
            <w:bookmarkStart w:id="1514" w:name="_Toc114732223"/>
            <w:r w:rsidRPr="000D7D78">
              <w:rPr>
                <w:rFonts w:cs="Arial"/>
                <w:color w:val="000000"/>
              </w:rPr>
              <w:t>LightAmbIntsty_No_Rq</w:t>
            </w:r>
            <w:bookmarkEnd w:id="1513"/>
            <w:bookmarkEnd w:id="1514"/>
          </w:p>
        </w:tc>
        <w:tc>
          <w:tcPr>
            <w:tcW w:w="674" w:type="pct"/>
            <w:tcBorders>
              <w:top w:val="nil"/>
              <w:left w:val="nil"/>
              <w:bottom w:val="single" w:sz="4" w:space="0" w:color="auto"/>
              <w:right w:val="single" w:sz="4" w:space="0" w:color="auto"/>
            </w:tcBorders>
            <w:shd w:val="clear" w:color="auto" w:fill="auto"/>
            <w:vAlign w:val="center"/>
            <w:hideMark/>
          </w:tcPr>
          <w:p w14:paraId="2A130007"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35F4DD6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DDE1ECC" w14:textId="77777777" w:rsidR="00144A6D" w:rsidRPr="000D7D78" w:rsidRDefault="00144A6D" w:rsidP="004757EB">
            <w:pPr>
              <w:rPr>
                <w:rFonts w:cs="Arial"/>
                <w:color w:val="000000"/>
              </w:rPr>
            </w:pPr>
            <w:bookmarkStart w:id="1515" w:name="_Toc114731313"/>
            <w:bookmarkStart w:id="1516" w:name="_Toc114732224"/>
            <w:r w:rsidRPr="000D7D78">
              <w:rPr>
                <w:rFonts w:cs="Arial"/>
                <w:color w:val="000000"/>
              </w:rPr>
              <w:t>APIM APIM_CIM APIM_CISM</w:t>
            </w:r>
            <w:bookmarkEnd w:id="1515"/>
            <w:bookmarkEnd w:id="1516"/>
          </w:p>
        </w:tc>
        <w:tc>
          <w:tcPr>
            <w:tcW w:w="618" w:type="pct"/>
            <w:tcBorders>
              <w:top w:val="nil"/>
              <w:left w:val="nil"/>
              <w:bottom w:val="single" w:sz="4" w:space="0" w:color="auto"/>
              <w:right w:val="single" w:sz="4" w:space="0" w:color="auto"/>
            </w:tcBorders>
            <w:shd w:val="clear" w:color="auto" w:fill="auto"/>
            <w:vAlign w:val="center"/>
            <w:hideMark/>
          </w:tcPr>
          <w:p w14:paraId="1D5026F1" w14:textId="77777777" w:rsidR="00144A6D" w:rsidRPr="000D7D78" w:rsidRDefault="00144A6D" w:rsidP="004757EB">
            <w:pPr>
              <w:rPr>
                <w:rFonts w:cs="Arial"/>
                <w:color w:val="000000"/>
              </w:rPr>
            </w:pPr>
            <w:bookmarkStart w:id="1517" w:name="_Toc114731314"/>
            <w:bookmarkStart w:id="1518" w:name="_Toc114732225"/>
            <w:r w:rsidRPr="000D7D78">
              <w:rPr>
                <w:rFonts w:cs="Arial"/>
                <w:color w:val="000000"/>
              </w:rPr>
              <w:t>GWM</w:t>
            </w:r>
            <w:bookmarkEnd w:id="1517"/>
            <w:bookmarkEnd w:id="1518"/>
          </w:p>
        </w:tc>
        <w:tc>
          <w:tcPr>
            <w:tcW w:w="782" w:type="pct"/>
            <w:tcBorders>
              <w:top w:val="nil"/>
              <w:left w:val="nil"/>
              <w:bottom w:val="single" w:sz="4" w:space="0" w:color="auto"/>
              <w:right w:val="single" w:sz="4" w:space="0" w:color="auto"/>
            </w:tcBorders>
            <w:shd w:val="clear" w:color="auto" w:fill="auto"/>
            <w:noWrap/>
            <w:vAlign w:val="center"/>
            <w:hideMark/>
          </w:tcPr>
          <w:p w14:paraId="26F2B32F" w14:textId="77777777" w:rsidR="00144A6D" w:rsidRPr="000D7D78" w:rsidRDefault="00144A6D" w:rsidP="004757EB">
            <w:pPr>
              <w:rPr>
                <w:rFonts w:cs="Arial"/>
                <w:color w:val="000000"/>
              </w:rPr>
            </w:pPr>
            <w:bookmarkStart w:id="1519" w:name="_Toc114731315"/>
            <w:bookmarkStart w:id="1520" w:name="_Toc114732226"/>
            <w:r w:rsidRPr="000D7D78">
              <w:rPr>
                <w:rFonts w:cs="Arial"/>
                <w:color w:val="000000"/>
              </w:rPr>
              <w:t>OnChange</w:t>
            </w:r>
            <w:bookmarkEnd w:id="1519"/>
            <w:bookmarkEnd w:id="1520"/>
          </w:p>
        </w:tc>
      </w:tr>
      <w:tr w:rsidR="00144A6D" w:rsidRPr="000D7D78" w14:paraId="0D092D4F"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2F1D8F6"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31D1549"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DC642AD" w14:textId="77777777" w:rsidR="00144A6D" w:rsidRPr="000D7D78" w:rsidRDefault="00144A6D" w:rsidP="004757EB">
            <w:pPr>
              <w:rPr>
                <w:rFonts w:cs="Arial"/>
                <w:color w:val="000000"/>
              </w:rPr>
            </w:pPr>
            <w:bookmarkStart w:id="1521" w:name="_Toc114731316"/>
            <w:bookmarkStart w:id="1522" w:name="_Toc114732227"/>
            <w:r w:rsidRPr="000D7D78">
              <w:rPr>
                <w:rFonts w:cs="Arial"/>
                <w:color w:val="000000"/>
              </w:rPr>
              <w:t>Off</w:t>
            </w:r>
            <w:bookmarkEnd w:id="1521"/>
            <w:bookmarkEnd w:id="1522"/>
          </w:p>
        </w:tc>
        <w:tc>
          <w:tcPr>
            <w:tcW w:w="693" w:type="pct"/>
            <w:tcBorders>
              <w:top w:val="nil"/>
              <w:left w:val="nil"/>
              <w:bottom w:val="single" w:sz="4" w:space="0" w:color="auto"/>
              <w:right w:val="single" w:sz="4" w:space="0" w:color="auto"/>
            </w:tcBorders>
            <w:shd w:val="clear" w:color="auto" w:fill="auto"/>
            <w:noWrap/>
            <w:vAlign w:val="center"/>
            <w:hideMark/>
          </w:tcPr>
          <w:p w14:paraId="09F8A053" w14:textId="77777777" w:rsidR="00144A6D" w:rsidRPr="000D7D78" w:rsidRDefault="00144A6D" w:rsidP="004757EB">
            <w:pPr>
              <w:rPr>
                <w:rFonts w:cs="Arial"/>
                <w:color w:val="000000"/>
              </w:rPr>
            </w:pPr>
            <w:bookmarkStart w:id="1523" w:name="_Toc114731317"/>
            <w:bookmarkStart w:id="1524" w:name="_Toc114732228"/>
            <w:r w:rsidRPr="000D7D78">
              <w:rPr>
                <w:rFonts w:cs="Arial"/>
                <w:color w:val="000000"/>
              </w:rPr>
              <w:t>0x0</w:t>
            </w:r>
            <w:bookmarkEnd w:id="1523"/>
            <w:bookmarkEnd w:id="1524"/>
          </w:p>
        </w:tc>
        <w:tc>
          <w:tcPr>
            <w:tcW w:w="618" w:type="pct"/>
            <w:tcBorders>
              <w:top w:val="nil"/>
              <w:left w:val="nil"/>
              <w:bottom w:val="single" w:sz="4" w:space="0" w:color="auto"/>
              <w:right w:val="single" w:sz="4" w:space="0" w:color="auto"/>
            </w:tcBorders>
            <w:shd w:val="clear" w:color="auto" w:fill="auto"/>
            <w:vAlign w:val="center"/>
            <w:hideMark/>
          </w:tcPr>
          <w:p w14:paraId="222B407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0558E97"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D4C23E1" w14:textId="77777777" w:rsidR="00144A6D" w:rsidRPr="000D7D78" w:rsidRDefault="00144A6D" w:rsidP="004757EB">
            <w:pPr>
              <w:rPr>
                <w:rFonts w:cs="Arial"/>
                <w:color w:val="000000"/>
              </w:rPr>
            </w:pPr>
            <w:r w:rsidRPr="000D7D78">
              <w:rPr>
                <w:rFonts w:cs="Arial"/>
                <w:color w:val="000000"/>
              </w:rPr>
              <w:t> </w:t>
            </w:r>
          </w:p>
        </w:tc>
      </w:tr>
      <w:tr w:rsidR="00144A6D" w:rsidRPr="000D7D78" w14:paraId="797B8B1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41BD68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2B013CE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69893CAE"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50E9E13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3771B41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2016267B"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0CCEED8A" w14:textId="77777777" w:rsidR="00144A6D" w:rsidRPr="000D7D78" w:rsidRDefault="00144A6D" w:rsidP="004757EB">
            <w:pPr>
              <w:rPr>
                <w:rFonts w:cs="Arial"/>
                <w:color w:val="000000"/>
              </w:rPr>
            </w:pPr>
            <w:r w:rsidRPr="000D7D78">
              <w:rPr>
                <w:rFonts w:cs="Arial"/>
                <w:color w:val="000000"/>
              </w:rPr>
              <w:t> </w:t>
            </w:r>
          </w:p>
        </w:tc>
      </w:tr>
      <w:tr w:rsidR="00144A6D" w:rsidRPr="000D7D78" w14:paraId="6E617C5D"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393E7E5" w14:textId="77777777" w:rsidR="00144A6D" w:rsidRPr="000D7D78" w:rsidRDefault="00144A6D" w:rsidP="004757EB">
            <w:pPr>
              <w:rPr>
                <w:rFonts w:cs="Arial"/>
                <w:color w:val="000000"/>
              </w:rPr>
            </w:pPr>
            <w:r w:rsidRPr="000D7D78">
              <w:rPr>
                <w:rFonts w:cs="Arial"/>
                <w:color w:val="000000"/>
              </w:rPr>
              <w:t>0x3E2</w:t>
            </w:r>
          </w:p>
        </w:tc>
        <w:tc>
          <w:tcPr>
            <w:tcW w:w="1243" w:type="pct"/>
            <w:tcBorders>
              <w:top w:val="nil"/>
              <w:left w:val="nil"/>
              <w:bottom w:val="single" w:sz="4" w:space="0" w:color="auto"/>
              <w:right w:val="single" w:sz="4" w:space="0" w:color="auto"/>
            </w:tcBorders>
            <w:shd w:val="clear" w:color="000000" w:fill="C0C0C0"/>
            <w:vAlign w:val="center"/>
            <w:hideMark/>
          </w:tcPr>
          <w:p w14:paraId="2C33FD75" w14:textId="77777777" w:rsidR="00144A6D" w:rsidRPr="000D7D78" w:rsidRDefault="00144A6D" w:rsidP="004757EB">
            <w:pPr>
              <w:rPr>
                <w:rFonts w:cs="Arial"/>
                <w:color w:val="000000"/>
              </w:rPr>
            </w:pPr>
            <w:r w:rsidRPr="000D7D78">
              <w:rPr>
                <w:rFonts w:cs="Arial"/>
                <w:color w:val="000000"/>
              </w:rPr>
              <w:t>Personality_APIM_Data</w:t>
            </w:r>
          </w:p>
        </w:tc>
        <w:tc>
          <w:tcPr>
            <w:tcW w:w="674" w:type="pct"/>
            <w:tcBorders>
              <w:top w:val="nil"/>
              <w:left w:val="nil"/>
              <w:bottom w:val="single" w:sz="4" w:space="0" w:color="auto"/>
              <w:right w:val="single" w:sz="4" w:space="0" w:color="auto"/>
            </w:tcBorders>
            <w:shd w:val="clear" w:color="000000" w:fill="C0C0C0"/>
            <w:vAlign w:val="center"/>
            <w:hideMark/>
          </w:tcPr>
          <w:p w14:paraId="618F2CFF"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4CBE150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33392740" w14:textId="77777777" w:rsidR="00144A6D" w:rsidRPr="000D7D78" w:rsidRDefault="00144A6D" w:rsidP="004757EB">
            <w:pPr>
              <w:rPr>
                <w:rFonts w:cs="Arial"/>
                <w:color w:val="000000"/>
              </w:rPr>
            </w:pPr>
            <w:r w:rsidRPr="000D7D78">
              <w:rPr>
                <w:rFonts w:cs="Arial"/>
                <w:color w:val="000000"/>
              </w:rPr>
              <w:t>APIM APIM_CIM APIM_CISM</w:t>
            </w:r>
          </w:p>
        </w:tc>
        <w:tc>
          <w:tcPr>
            <w:tcW w:w="618" w:type="pct"/>
            <w:tcBorders>
              <w:top w:val="nil"/>
              <w:left w:val="nil"/>
              <w:bottom w:val="single" w:sz="4" w:space="0" w:color="auto"/>
              <w:right w:val="single" w:sz="4" w:space="0" w:color="auto"/>
            </w:tcBorders>
            <w:shd w:val="clear" w:color="000000" w:fill="C0C0C0"/>
            <w:vAlign w:val="center"/>
            <w:hideMark/>
          </w:tcPr>
          <w:p w14:paraId="32A39233" w14:textId="77777777" w:rsidR="00144A6D" w:rsidRPr="000D7D78" w:rsidRDefault="00144A6D" w:rsidP="004757EB">
            <w:pPr>
              <w:rPr>
                <w:rFonts w:cs="Arial"/>
                <w:color w:val="000000"/>
              </w:rPr>
            </w:pPr>
            <w:r w:rsidRPr="000D7D78">
              <w:rPr>
                <w:rFonts w:cs="Arial"/>
                <w:color w:val="000000"/>
              </w:rPr>
              <w:t xml:space="preserve">ACM   DSP   GWM   IPC   </w:t>
            </w:r>
          </w:p>
        </w:tc>
        <w:tc>
          <w:tcPr>
            <w:tcW w:w="782" w:type="pct"/>
            <w:tcBorders>
              <w:top w:val="nil"/>
              <w:left w:val="nil"/>
              <w:bottom w:val="single" w:sz="4" w:space="0" w:color="auto"/>
              <w:right w:val="single" w:sz="4" w:space="0" w:color="auto"/>
            </w:tcBorders>
            <w:shd w:val="clear" w:color="000000" w:fill="C0C0C0"/>
            <w:noWrap/>
            <w:vAlign w:val="center"/>
            <w:hideMark/>
          </w:tcPr>
          <w:p w14:paraId="482C8119" w14:textId="77777777" w:rsidR="00144A6D" w:rsidRPr="000D7D78" w:rsidRDefault="00144A6D" w:rsidP="004757EB">
            <w:pPr>
              <w:rPr>
                <w:rFonts w:cs="Arial"/>
                <w:color w:val="000000"/>
              </w:rPr>
            </w:pPr>
            <w:r w:rsidRPr="000D7D78">
              <w:rPr>
                <w:rFonts w:cs="Arial"/>
                <w:color w:val="000000"/>
              </w:rPr>
              <w:t>Event Periodic</w:t>
            </w:r>
          </w:p>
        </w:tc>
      </w:tr>
      <w:tr w:rsidR="00144A6D" w:rsidRPr="000D7D78" w14:paraId="5DD4ACF2"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CECE54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724F1C5" w14:textId="77777777" w:rsidR="00144A6D" w:rsidRPr="000D7D78" w:rsidRDefault="00144A6D" w:rsidP="004757EB">
            <w:pPr>
              <w:rPr>
                <w:rFonts w:cs="Arial"/>
                <w:color w:val="000000"/>
              </w:rPr>
            </w:pPr>
            <w:bookmarkStart w:id="1525" w:name="_Toc114731318"/>
            <w:bookmarkStart w:id="1526" w:name="_Toc114732229"/>
            <w:r w:rsidRPr="000D7D78">
              <w:rPr>
                <w:rFonts w:cs="Arial"/>
                <w:color w:val="000000"/>
              </w:rPr>
              <w:t>CtrStkPersIndex_D_Actl</w:t>
            </w:r>
            <w:bookmarkEnd w:id="1525"/>
            <w:bookmarkEnd w:id="1526"/>
          </w:p>
        </w:tc>
        <w:tc>
          <w:tcPr>
            <w:tcW w:w="674" w:type="pct"/>
            <w:tcBorders>
              <w:top w:val="nil"/>
              <w:left w:val="nil"/>
              <w:bottom w:val="single" w:sz="4" w:space="0" w:color="auto"/>
              <w:right w:val="single" w:sz="4" w:space="0" w:color="auto"/>
            </w:tcBorders>
            <w:shd w:val="clear" w:color="auto" w:fill="auto"/>
            <w:vAlign w:val="center"/>
            <w:hideMark/>
          </w:tcPr>
          <w:p w14:paraId="7F5BDAA5"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01DFE21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4F1EA86" w14:textId="77777777" w:rsidR="00144A6D" w:rsidRPr="000D7D78" w:rsidRDefault="00144A6D" w:rsidP="004757EB">
            <w:pPr>
              <w:rPr>
                <w:rFonts w:cs="Arial"/>
                <w:color w:val="000000"/>
              </w:rPr>
            </w:pPr>
            <w:bookmarkStart w:id="1527" w:name="_Toc114731319"/>
            <w:bookmarkStart w:id="1528" w:name="_Toc114732230"/>
            <w:r w:rsidRPr="000D7D78">
              <w:rPr>
                <w:rFonts w:cs="Arial"/>
                <w:color w:val="000000"/>
              </w:rPr>
              <w:t>APIM APIM_CIM APIM_CISM</w:t>
            </w:r>
            <w:bookmarkEnd w:id="1527"/>
            <w:bookmarkEnd w:id="1528"/>
          </w:p>
        </w:tc>
        <w:tc>
          <w:tcPr>
            <w:tcW w:w="618" w:type="pct"/>
            <w:tcBorders>
              <w:top w:val="nil"/>
              <w:left w:val="nil"/>
              <w:bottom w:val="single" w:sz="4" w:space="0" w:color="auto"/>
              <w:right w:val="single" w:sz="4" w:space="0" w:color="auto"/>
            </w:tcBorders>
            <w:shd w:val="clear" w:color="auto" w:fill="auto"/>
            <w:vAlign w:val="center"/>
            <w:hideMark/>
          </w:tcPr>
          <w:p w14:paraId="4FBEB973" w14:textId="77777777" w:rsidR="00144A6D" w:rsidRPr="000D7D78" w:rsidRDefault="00144A6D" w:rsidP="004757EB">
            <w:pPr>
              <w:rPr>
                <w:rFonts w:cs="Arial"/>
                <w:color w:val="000000"/>
              </w:rPr>
            </w:pPr>
            <w:bookmarkStart w:id="1529" w:name="_Toc114731320"/>
            <w:bookmarkStart w:id="1530" w:name="_Toc114732231"/>
            <w:r w:rsidRPr="000D7D78">
              <w:rPr>
                <w:rFonts w:cs="Arial"/>
                <w:color w:val="000000"/>
              </w:rPr>
              <w:t>ACM   DSP   GWM   IPC</w:t>
            </w:r>
            <w:bookmarkEnd w:id="1529"/>
            <w:bookmarkEnd w:id="1530"/>
          </w:p>
        </w:tc>
        <w:tc>
          <w:tcPr>
            <w:tcW w:w="782" w:type="pct"/>
            <w:tcBorders>
              <w:top w:val="nil"/>
              <w:left w:val="nil"/>
              <w:bottom w:val="single" w:sz="4" w:space="0" w:color="auto"/>
              <w:right w:val="single" w:sz="4" w:space="0" w:color="auto"/>
            </w:tcBorders>
            <w:shd w:val="clear" w:color="auto" w:fill="auto"/>
            <w:noWrap/>
            <w:vAlign w:val="center"/>
            <w:hideMark/>
          </w:tcPr>
          <w:p w14:paraId="62DD4609" w14:textId="77777777" w:rsidR="00144A6D" w:rsidRPr="000D7D78" w:rsidRDefault="00144A6D" w:rsidP="004757EB">
            <w:pPr>
              <w:rPr>
                <w:rFonts w:cs="Arial"/>
                <w:color w:val="000000"/>
              </w:rPr>
            </w:pPr>
            <w:bookmarkStart w:id="1531" w:name="_Toc114731321"/>
            <w:bookmarkStart w:id="1532" w:name="_Toc114732232"/>
            <w:r w:rsidRPr="000D7D78">
              <w:rPr>
                <w:rFonts w:cs="Arial"/>
                <w:color w:val="000000"/>
              </w:rPr>
              <w:t>OnChange</w:t>
            </w:r>
            <w:bookmarkEnd w:id="1531"/>
            <w:bookmarkEnd w:id="1532"/>
          </w:p>
        </w:tc>
      </w:tr>
      <w:tr w:rsidR="00144A6D" w:rsidRPr="000D7D78" w14:paraId="4C11DB4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2FBAC6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C121295"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C5FC12F" w14:textId="77777777" w:rsidR="00144A6D" w:rsidRPr="000D7D78" w:rsidRDefault="00144A6D" w:rsidP="004757EB">
            <w:pPr>
              <w:rPr>
                <w:rFonts w:cs="Arial"/>
                <w:color w:val="000000"/>
              </w:rPr>
            </w:pPr>
            <w:bookmarkStart w:id="1533" w:name="_Toc114731322"/>
            <w:bookmarkStart w:id="1534" w:name="_Toc114732233"/>
            <w:r w:rsidRPr="000D7D78">
              <w:rPr>
                <w:rFonts w:cs="Arial"/>
                <w:color w:val="000000"/>
              </w:rPr>
              <w:t>PERS_1</w:t>
            </w:r>
            <w:bookmarkEnd w:id="1533"/>
            <w:bookmarkEnd w:id="1534"/>
          </w:p>
        </w:tc>
        <w:tc>
          <w:tcPr>
            <w:tcW w:w="693" w:type="pct"/>
            <w:tcBorders>
              <w:top w:val="nil"/>
              <w:left w:val="nil"/>
              <w:bottom w:val="single" w:sz="4" w:space="0" w:color="auto"/>
              <w:right w:val="single" w:sz="4" w:space="0" w:color="auto"/>
            </w:tcBorders>
            <w:shd w:val="clear" w:color="auto" w:fill="auto"/>
            <w:noWrap/>
            <w:vAlign w:val="center"/>
            <w:hideMark/>
          </w:tcPr>
          <w:p w14:paraId="308306DC" w14:textId="77777777" w:rsidR="00144A6D" w:rsidRPr="000D7D78" w:rsidRDefault="00144A6D" w:rsidP="004757EB">
            <w:pPr>
              <w:rPr>
                <w:rFonts w:cs="Arial"/>
                <w:color w:val="000000"/>
              </w:rPr>
            </w:pPr>
            <w:bookmarkStart w:id="1535" w:name="_Toc114731323"/>
            <w:bookmarkStart w:id="1536" w:name="_Toc114732234"/>
            <w:r w:rsidRPr="000D7D78">
              <w:rPr>
                <w:rFonts w:cs="Arial"/>
                <w:color w:val="000000"/>
              </w:rPr>
              <w:t>0x0</w:t>
            </w:r>
            <w:bookmarkEnd w:id="1535"/>
            <w:bookmarkEnd w:id="1536"/>
          </w:p>
        </w:tc>
        <w:tc>
          <w:tcPr>
            <w:tcW w:w="618" w:type="pct"/>
            <w:tcBorders>
              <w:top w:val="nil"/>
              <w:left w:val="nil"/>
              <w:bottom w:val="single" w:sz="4" w:space="0" w:color="auto"/>
              <w:right w:val="single" w:sz="4" w:space="0" w:color="auto"/>
            </w:tcBorders>
            <w:shd w:val="clear" w:color="auto" w:fill="auto"/>
            <w:vAlign w:val="center"/>
            <w:hideMark/>
          </w:tcPr>
          <w:p w14:paraId="2DAAF73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2DAFC42"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60C2C71" w14:textId="77777777" w:rsidR="00144A6D" w:rsidRPr="000D7D78" w:rsidRDefault="00144A6D" w:rsidP="004757EB">
            <w:pPr>
              <w:rPr>
                <w:rFonts w:cs="Arial"/>
                <w:color w:val="000000"/>
              </w:rPr>
            </w:pPr>
            <w:r w:rsidRPr="000D7D78">
              <w:rPr>
                <w:rFonts w:cs="Arial"/>
                <w:color w:val="000000"/>
              </w:rPr>
              <w:t> </w:t>
            </w:r>
          </w:p>
        </w:tc>
      </w:tr>
      <w:tr w:rsidR="00144A6D" w:rsidRPr="000D7D78" w14:paraId="5D3BB73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416A9FB"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483E4F0"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2F2B476" w14:textId="77777777" w:rsidR="00144A6D" w:rsidRPr="000D7D78" w:rsidRDefault="00144A6D" w:rsidP="004757EB">
            <w:pPr>
              <w:rPr>
                <w:rFonts w:cs="Arial"/>
                <w:color w:val="000000"/>
              </w:rPr>
            </w:pPr>
            <w:bookmarkStart w:id="1537" w:name="_Toc114731324"/>
            <w:bookmarkStart w:id="1538" w:name="_Toc114732235"/>
            <w:r w:rsidRPr="000D7D78">
              <w:rPr>
                <w:rFonts w:cs="Arial"/>
                <w:color w:val="000000"/>
              </w:rPr>
              <w:t>PERS_2</w:t>
            </w:r>
            <w:bookmarkEnd w:id="1537"/>
            <w:bookmarkEnd w:id="1538"/>
          </w:p>
        </w:tc>
        <w:tc>
          <w:tcPr>
            <w:tcW w:w="693" w:type="pct"/>
            <w:tcBorders>
              <w:top w:val="nil"/>
              <w:left w:val="nil"/>
              <w:bottom w:val="single" w:sz="4" w:space="0" w:color="auto"/>
              <w:right w:val="single" w:sz="4" w:space="0" w:color="auto"/>
            </w:tcBorders>
            <w:shd w:val="clear" w:color="auto" w:fill="auto"/>
            <w:noWrap/>
            <w:vAlign w:val="center"/>
            <w:hideMark/>
          </w:tcPr>
          <w:p w14:paraId="1401F494" w14:textId="77777777" w:rsidR="00144A6D" w:rsidRPr="000D7D78" w:rsidRDefault="00144A6D" w:rsidP="004757EB">
            <w:pPr>
              <w:rPr>
                <w:rFonts w:cs="Arial"/>
                <w:color w:val="000000"/>
              </w:rPr>
            </w:pPr>
            <w:bookmarkStart w:id="1539" w:name="_Toc114731325"/>
            <w:bookmarkStart w:id="1540" w:name="_Toc114732236"/>
            <w:r w:rsidRPr="000D7D78">
              <w:rPr>
                <w:rFonts w:cs="Arial"/>
                <w:color w:val="000000"/>
              </w:rPr>
              <w:t>0x1</w:t>
            </w:r>
            <w:bookmarkEnd w:id="1539"/>
            <w:bookmarkEnd w:id="1540"/>
          </w:p>
        </w:tc>
        <w:tc>
          <w:tcPr>
            <w:tcW w:w="618" w:type="pct"/>
            <w:tcBorders>
              <w:top w:val="nil"/>
              <w:left w:val="nil"/>
              <w:bottom w:val="single" w:sz="4" w:space="0" w:color="auto"/>
              <w:right w:val="single" w:sz="4" w:space="0" w:color="auto"/>
            </w:tcBorders>
            <w:shd w:val="clear" w:color="auto" w:fill="auto"/>
            <w:vAlign w:val="center"/>
            <w:hideMark/>
          </w:tcPr>
          <w:p w14:paraId="2A107FD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605768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AA0286D" w14:textId="77777777" w:rsidR="00144A6D" w:rsidRPr="000D7D78" w:rsidRDefault="00144A6D" w:rsidP="004757EB">
            <w:pPr>
              <w:rPr>
                <w:rFonts w:cs="Arial"/>
                <w:color w:val="000000"/>
              </w:rPr>
            </w:pPr>
            <w:r w:rsidRPr="000D7D78">
              <w:rPr>
                <w:rFonts w:cs="Arial"/>
                <w:color w:val="000000"/>
              </w:rPr>
              <w:t> </w:t>
            </w:r>
          </w:p>
        </w:tc>
      </w:tr>
      <w:tr w:rsidR="00144A6D" w:rsidRPr="000D7D78" w14:paraId="0038F079"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6F075B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1E2062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712602E" w14:textId="77777777" w:rsidR="00144A6D" w:rsidRPr="000D7D78" w:rsidRDefault="00144A6D" w:rsidP="004757EB">
            <w:pPr>
              <w:rPr>
                <w:rFonts w:cs="Arial"/>
                <w:color w:val="000000"/>
              </w:rPr>
            </w:pPr>
            <w:bookmarkStart w:id="1541" w:name="_Toc114731326"/>
            <w:bookmarkStart w:id="1542" w:name="_Toc114732237"/>
            <w:r w:rsidRPr="000D7D78">
              <w:rPr>
                <w:rFonts w:cs="Arial"/>
                <w:color w:val="000000"/>
              </w:rPr>
              <w:t>PERS_3</w:t>
            </w:r>
            <w:bookmarkEnd w:id="1541"/>
            <w:bookmarkEnd w:id="1542"/>
          </w:p>
        </w:tc>
        <w:tc>
          <w:tcPr>
            <w:tcW w:w="693" w:type="pct"/>
            <w:tcBorders>
              <w:top w:val="nil"/>
              <w:left w:val="nil"/>
              <w:bottom w:val="single" w:sz="4" w:space="0" w:color="auto"/>
              <w:right w:val="single" w:sz="4" w:space="0" w:color="auto"/>
            </w:tcBorders>
            <w:shd w:val="clear" w:color="auto" w:fill="auto"/>
            <w:noWrap/>
            <w:vAlign w:val="center"/>
            <w:hideMark/>
          </w:tcPr>
          <w:p w14:paraId="57009B07" w14:textId="77777777" w:rsidR="00144A6D" w:rsidRPr="000D7D78" w:rsidRDefault="00144A6D" w:rsidP="004757EB">
            <w:pPr>
              <w:rPr>
                <w:rFonts w:cs="Arial"/>
                <w:color w:val="000000"/>
              </w:rPr>
            </w:pPr>
            <w:bookmarkStart w:id="1543" w:name="_Toc114731327"/>
            <w:bookmarkStart w:id="1544" w:name="_Toc114732238"/>
            <w:r w:rsidRPr="000D7D78">
              <w:rPr>
                <w:rFonts w:cs="Arial"/>
                <w:color w:val="000000"/>
              </w:rPr>
              <w:t>0x2</w:t>
            </w:r>
            <w:bookmarkEnd w:id="1543"/>
            <w:bookmarkEnd w:id="1544"/>
          </w:p>
        </w:tc>
        <w:tc>
          <w:tcPr>
            <w:tcW w:w="618" w:type="pct"/>
            <w:tcBorders>
              <w:top w:val="nil"/>
              <w:left w:val="nil"/>
              <w:bottom w:val="single" w:sz="4" w:space="0" w:color="auto"/>
              <w:right w:val="single" w:sz="4" w:space="0" w:color="auto"/>
            </w:tcBorders>
            <w:shd w:val="clear" w:color="auto" w:fill="auto"/>
            <w:vAlign w:val="center"/>
            <w:hideMark/>
          </w:tcPr>
          <w:p w14:paraId="4D483EF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7A4B1B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442C2D3" w14:textId="77777777" w:rsidR="00144A6D" w:rsidRPr="000D7D78" w:rsidRDefault="00144A6D" w:rsidP="004757EB">
            <w:pPr>
              <w:rPr>
                <w:rFonts w:cs="Arial"/>
                <w:color w:val="000000"/>
              </w:rPr>
            </w:pPr>
            <w:r w:rsidRPr="000D7D78">
              <w:rPr>
                <w:rFonts w:cs="Arial"/>
                <w:color w:val="000000"/>
              </w:rPr>
              <w:t> </w:t>
            </w:r>
          </w:p>
        </w:tc>
      </w:tr>
      <w:tr w:rsidR="00144A6D" w:rsidRPr="000D7D78" w14:paraId="69298729"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36E00F0"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E26CCC2"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418A00F9" w14:textId="77777777" w:rsidR="00144A6D" w:rsidRPr="000D7D78" w:rsidRDefault="00144A6D" w:rsidP="004757EB">
            <w:pPr>
              <w:rPr>
                <w:rFonts w:cs="Arial"/>
                <w:color w:val="000000"/>
              </w:rPr>
            </w:pPr>
            <w:bookmarkStart w:id="1545" w:name="_Toc114731328"/>
            <w:bookmarkStart w:id="1546" w:name="_Toc114732239"/>
            <w:r w:rsidRPr="000D7D78">
              <w:rPr>
                <w:rFonts w:cs="Arial"/>
                <w:color w:val="000000"/>
              </w:rPr>
              <w:t>PERS_4</w:t>
            </w:r>
            <w:bookmarkEnd w:id="1545"/>
            <w:bookmarkEnd w:id="1546"/>
          </w:p>
        </w:tc>
        <w:tc>
          <w:tcPr>
            <w:tcW w:w="693" w:type="pct"/>
            <w:tcBorders>
              <w:top w:val="nil"/>
              <w:left w:val="nil"/>
              <w:bottom w:val="single" w:sz="4" w:space="0" w:color="auto"/>
              <w:right w:val="single" w:sz="4" w:space="0" w:color="auto"/>
            </w:tcBorders>
            <w:shd w:val="clear" w:color="auto" w:fill="auto"/>
            <w:noWrap/>
            <w:vAlign w:val="center"/>
            <w:hideMark/>
          </w:tcPr>
          <w:p w14:paraId="665429C5" w14:textId="77777777" w:rsidR="00144A6D" w:rsidRPr="000D7D78" w:rsidRDefault="00144A6D" w:rsidP="004757EB">
            <w:pPr>
              <w:rPr>
                <w:rFonts w:cs="Arial"/>
                <w:color w:val="000000"/>
              </w:rPr>
            </w:pPr>
            <w:bookmarkStart w:id="1547" w:name="_Toc114731329"/>
            <w:bookmarkStart w:id="1548" w:name="_Toc114732240"/>
            <w:r w:rsidRPr="000D7D78">
              <w:rPr>
                <w:rFonts w:cs="Arial"/>
                <w:color w:val="000000"/>
              </w:rPr>
              <w:t>0x3</w:t>
            </w:r>
            <w:bookmarkEnd w:id="1547"/>
            <w:bookmarkEnd w:id="1548"/>
          </w:p>
        </w:tc>
        <w:tc>
          <w:tcPr>
            <w:tcW w:w="618" w:type="pct"/>
            <w:tcBorders>
              <w:top w:val="nil"/>
              <w:left w:val="nil"/>
              <w:bottom w:val="single" w:sz="4" w:space="0" w:color="auto"/>
              <w:right w:val="single" w:sz="4" w:space="0" w:color="auto"/>
            </w:tcBorders>
            <w:shd w:val="clear" w:color="auto" w:fill="auto"/>
            <w:vAlign w:val="center"/>
            <w:hideMark/>
          </w:tcPr>
          <w:p w14:paraId="45D3583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7EAF94F"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C6B3DAA" w14:textId="77777777" w:rsidR="00144A6D" w:rsidRPr="000D7D78" w:rsidRDefault="00144A6D" w:rsidP="004757EB">
            <w:pPr>
              <w:rPr>
                <w:rFonts w:cs="Arial"/>
                <w:color w:val="000000"/>
              </w:rPr>
            </w:pPr>
            <w:r w:rsidRPr="000D7D78">
              <w:rPr>
                <w:rFonts w:cs="Arial"/>
                <w:color w:val="000000"/>
              </w:rPr>
              <w:t> </w:t>
            </w:r>
          </w:p>
        </w:tc>
      </w:tr>
      <w:tr w:rsidR="00144A6D" w:rsidRPr="000D7D78" w14:paraId="6D09B019"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9331904"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3853A89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C775F53" w14:textId="77777777" w:rsidR="00144A6D" w:rsidRPr="000D7D78" w:rsidRDefault="00144A6D" w:rsidP="004757EB">
            <w:pPr>
              <w:rPr>
                <w:rFonts w:cs="Arial"/>
                <w:color w:val="000000"/>
              </w:rPr>
            </w:pPr>
            <w:bookmarkStart w:id="1549" w:name="_Toc114731330"/>
            <w:bookmarkStart w:id="1550" w:name="_Toc114732241"/>
            <w:r w:rsidRPr="000D7D78">
              <w:rPr>
                <w:rFonts w:cs="Arial"/>
                <w:color w:val="000000"/>
              </w:rPr>
              <w:t>Vehicle</w:t>
            </w:r>
            <w:bookmarkEnd w:id="1549"/>
            <w:bookmarkEnd w:id="1550"/>
          </w:p>
        </w:tc>
        <w:tc>
          <w:tcPr>
            <w:tcW w:w="693" w:type="pct"/>
            <w:tcBorders>
              <w:top w:val="nil"/>
              <w:left w:val="nil"/>
              <w:bottom w:val="single" w:sz="4" w:space="0" w:color="auto"/>
              <w:right w:val="single" w:sz="4" w:space="0" w:color="auto"/>
            </w:tcBorders>
            <w:shd w:val="clear" w:color="auto" w:fill="auto"/>
            <w:noWrap/>
            <w:vAlign w:val="center"/>
            <w:hideMark/>
          </w:tcPr>
          <w:p w14:paraId="0A90F562" w14:textId="77777777" w:rsidR="00144A6D" w:rsidRPr="000D7D78" w:rsidRDefault="00144A6D" w:rsidP="004757EB">
            <w:pPr>
              <w:rPr>
                <w:rFonts w:cs="Arial"/>
                <w:color w:val="000000"/>
              </w:rPr>
            </w:pPr>
            <w:bookmarkStart w:id="1551" w:name="_Toc114731331"/>
            <w:bookmarkStart w:id="1552" w:name="_Toc114732242"/>
            <w:r w:rsidRPr="000D7D78">
              <w:rPr>
                <w:rFonts w:cs="Arial"/>
                <w:color w:val="000000"/>
              </w:rPr>
              <w:t>0x4</w:t>
            </w:r>
            <w:bookmarkEnd w:id="1551"/>
            <w:bookmarkEnd w:id="1552"/>
          </w:p>
        </w:tc>
        <w:tc>
          <w:tcPr>
            <w:tcW w:w="618" w:type="pct"/>
            <w:tcBorders>
              <w:top w:val="nil"/>
              <w:left w:val="nil"/>
              <w:bottom w:val="single" w:sz="4" w:space="0" w:color="auto"/>
              <w:right w:val="single" w:sz="4" w:space="0" w:color="auto"/>
            </w:tcBorders>
            <w:shd w:val="clear" w:color="auto" w:fill="auto"/>
            <w:vAlign w:val="center"/>
            <w:hideMark/>
          </w:tcPr>
          <w:p w14:paraId="7622586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EA5B91D"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6BB5DC8" w14:textId="77777777" w:rsidR="00144A6D" w:rsidRPr="000D7D78" w:rsidRDefault="00144A6D" w:rsidP="004757EB">
            <w:pPr>
              <w:rPr>
                <w:rFonts w:cs="Arial"/>
                <w:color w:val="000000"/>
              </w:rPr>
            </w:pPr>
            <w:r w:rsidRPr="000D7D78">
              <w:rPr>
                <w:rFonts w:cs="Arial"/>
                <w:color w:val="000000"/>
              </w:rPr>
              <w:t> </w:t>
            </w:r>
          </w:p>
        </w:tc>
      </w:tr>
      <w:tr w:rsidR="00144A6D" w:rsidRPr="000D7D78" w14:paraId="334F51D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7B5A53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E912698"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218284B7" w14:textId="77777777" w:rsidR="00144A6D" w:rsidRPr="000D7D78" w:rsidRDefault="00144A6D" w:rsidP="004757EB">
            <w:pPr>
              <w:rPr>
                <w:rFonts w:cs="Arial"/>
                <w:color w:val="000000"/>
              </w:rPr>
            </w:pPr>
            <w:bookmarkStart w:id="1553" w:name="_Toc114731332"/>
            <w:bookmarkStart w:id="1554" w:name="_Toc114732243"/>
            <w:r w:rsidRPr="000D7D78">
              <w:rPr>
                <w:rFonts w:cs="Arial"/>
                <w:color w:val="000000"/>
              </w:rPr>
              <w:t>Unused_1</w:t>
            </w:r>
            <w:bookmarkEnd w:id="1553"/>
            <w:bookmarkEnd w:id="1554"/>
          </w:p>
        </w:tc>
        <w:tc>
          <w:tcPr>
            <w:tcW w:w="693" w:type="pct"/>
            <w:tcBorders>
              <w:top w:val="nil"/>
              <w:left w:val="nil"/>
              <w:bottom w:val="single" w:sz="4" w:space="0" w:color="auto"/>
              <w:right w:val="single" w:sz="4" w:space="0" w:color="auto"/>
            </w:tcBorders>
            <w:shd w:val="clear" w:color="auto" w:fill="auto"/>
            <w:noWrap/>
            <w:vAlign w:val="center"/>
            <w:hideMark/>
          </w:tcPr>
          <w:p w14:paraId="272A1EBF" w14:textId="77777777" w:rsidR="00144A6D" w:rsidRPr="000D7D78" w:rsidRDefault="00144A6D" w:rsidP="004757EB">
            <w:pPr>
              <w:rPr>
                <w:rFonts w:cs="Arial"/>
                <w:color w:val="000000"/>
              </w:rPr>
            </w:pPr>
            <w:bookmarkStart w:id="1555" w:name="_Toc114731333"/>
            <w:bookmarkStart w:id="1556" w:name="_Toc114732244"/>
            <w:r w:rsidRPr="000D7D78">
              <w:rPr>
                <w:rFonts w:cs="Arial"/>
                <w:color w:val="000000"/>
              </w:rPr>
              <w:t>0x5</w:t>
            </w:r>
            <w:bookmarkEnd w:id="1555"/>
            <w:bookmarkEnd w:id="1556"/>
          </w:p>
        </w:tc>
        <w:tc>
          <w:tcPr>
            <w:tcW w:w="618" w:type="pct"/>
            <w:tcBorders>
              <w:top w:val="nil"/>
              <w:left w:val="nil"/>
              <w:bottom w:val="single" w:sz="4" w:space="0" w:color="auto"/>
              <w:right w:val="single" w:sz="4" w:space="0" w:color="auto"/>
            </w:tcBorders>
            <w:shd w:val="clear" w:color="auto" w:fill="auto"/>
            <w:vAlign w:val="center"/>
            <w:hideMark/>
          </w:tcPr>
          <w:p w14:paraId="15EA5D0E"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B00A97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43732495" w14:textId="77777777" w:rsidR="00144A6D" w:rsidRPr="000D7D78" w:rsidRDefault="00144A6D" w:rsidP="004757EB">
            <w:pPr>
              <w:rPr>
                <w:rFonts w:cs="Arial"/>
                <w:color w:val="000000"/>
              </w:rPr>
            </w:pPr>
            <w:r w:rsidRPr="000D7D78">
              <w:rPr>
                <w:rFonts w:cs="Arial"/>
                <w:color w:val="000000"/>
              </w:rPr>
              <w:t> </w:t>
            </w:r>
          </w:p>
        </w:tc>
      </w:tr>
      <w:tr w:rsidR="00144A6D" w:rsidRPr="000D7D78" w14:paraId="39FF1EBC"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503FD5A"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51B216B"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CDDB06D" w14:textId="77777777" w:rsidR="00144A6D" w:rsidRPr="000D7D78" w:rsidRDefault="00144A6D" w:rsidP="004757EB">
            <w:pPr>
              <w:rPr>
                <w:rFonts w:cs="Arial"/>
                <w:color w:val="000000"/>
              </w:rPr>
            </w:pPr>
            <w:bookmarkStart w:id="1557" w:name="_Toc114731334"/>
            <w:bookmarkStart w:id="1558" w:name="_Toc114732245"/>
            <w:r w:rsidRPr="000D7D78">
              <w:rPr>
                <w:rFonts w:cs="Arial"/>
                <w:color w:val="000000"/>
              </w:rPr>
              <w:t>Unused_2</w:t>
            </w:r>
            <w:bookmarkEnd w:id="1557"/>
            <w:bookmarkEnd w:id="1558"/>
          </w:p>
        </w:tc>
        <w:tc>
          <w:tcPr>
            <w:tcW w:w="693" w:type="pct"/>
            <w:tcBorders>
              <w:top w:val="nil"/>
              <w:left w:val="nil"/>
              <w:bottom w:val="single" w:sz="4" w:space="0" w:color="auto"/>
              <w:right w:val="single" w:sz="4" w:space="0" w:color="auto"/>
            </w:tcBorders>
            <w:shd w:val="clear" w:color="auto" w:fill="auto"/>
            <w:noWrap/>
            <w:vAlign w:val="center"/>
            <w:hideMark/>
          </w:tcPr>
          <w:p w14:paraId="5FC64C64" w14:textId="77777777" w:rsidR="00144A6D" w:rsidRPr="000D7D78" w:rsidRDefault="00144A6D" w:rsidP="004757EB">
            <w:pPr>
              <w:rPr>
                <w:rFonts w:cs="Arial"/>
                <w:color w:val="000000"/>
              </w:rPr>
            </w:pPr>
            <w:bookmarkStart w:id="1559" w:name="_Toc114731335"/>
            <w:bookmarkStart w:id="1560" w:name="_Toc114732246"/>
            <w:r w:rsidRPr="000D7D78">
              <w:rPr>
                <w:rFonts w:cs="Arial"/>
                <w:color w:val="000000"/>
              </w:rPr>
              <w:t>0x6</w:t>
            </w:r>
            <w:bookmarkEnd w:id="1559"/>
            <w:bookmarkEnd w:id="1560"/>
          </w:p>
        </w:tc>
        <w:tc>
          <w:tcPr>
            <w:tcW w:w="618" w:type="pct"/>
            <w:tcBorders>
              <w:top w:val="nil"/>
              <w:left w:val="nil"/>
              <w:bottom w:val="single" w:sz="4" w:space="0" w:color="auto"/>
              <w:right w:val="single" w:sz="4" w:space="0" w:color="auto"/>
            </w:tcBorders>
            <w:shd w:val="clear" w:color="auto" w:fill="auto"/>
            <w:vAlign w:val="center"/>
            <w:hideMark/>
          </w:tcPr>
          <w:p w14:paraId="556D8FD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733FA14"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00DBC56" w14:textId="77777777" w:rsidR="00144A6D" w:rsidRPr="000D7D78" w:rsidRDefault="00144A6D" w:rsidP="004757EB">
            <w:pPr>
              <w:rPr>
                <w:rFonts w:cs="Arial"/>
                <w:color w:val="000000"/>
              </w:rPr>
            </w:pPr>
            <w:r w:rsidRPr="000D7D78">
              <w:rPr>
                <w:rFonts w:cs="Arial"/>
                <w:color w:val="000000"/>
              </w:rPr>
              <w:t> </w:t>
            </w:r>
          </w:p>
        </w:tc>
      </w:tr>
      <w:tr w:rsidR="00144A6D" w:rsidRPr="000D7D78" w14:paraId="4B459E4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B4AF6EE"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5EFB9C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8B65B9C" w14:textId="77777777" w:rsidR="00144A6D" w:rsidRPr="000D7D78" w:rsidRDefault="00144A6D" w:rsidP="004757EB">
            <w:pPr>
              <w:rPr>
                <w:rFonts w:cs="Arial"/>
                <w:color w:val="000000"/>
              </w:rPr>
            </w:pPr>
            <w:bookmarkStart w:id="1561" w:name="_Toc114731336"/>
            <w:bookmarkStart w:id="1562" w:name="_Toc114732247"/>
            <w:r w:rsidRPr="000D7D78">
              <w:rPr>
                <w:rFonts w:cs="Arial"/>
                <w:color w:val="000000"/>
              </w:rPr>
              <w:t>Unused_3</w:t>
            </w:r>
            <w:bookmarkEnd w:id="1561"/>
            <w:bookmarkEnd w:id="1562"/>
          </w:p>
        </w:tc>
        <w:tc>
          <w:tcPr>
            <w:tcW w:w="693" w:type="pct"/>
            <w:tcBorders>
              <w:top w:val="nil"/>
              <w:left w:val="nil"/>
              <w:bottom w:val="single" w:sz="4" w:space="0" w:color="auto"/>
              <w:right w:val="single" w:sz="4" w:space="0" w:color="auto"/>
            </w:tcBorders>
            <w:shd w:val="clear" w:color="auto" w:fill="auto"/>
            <w:noWrap/>
            <w:vAlign w:val="center"/>
            <w:hideMark/>
          </w:tcPr>
          <w:p w14:paraId="36E54D7C" w14:textId="77777777" w:rsidR="00144A6D" w:rsidRPr="000D7D78" w:rsidRDefault="00144A6D" w:rsidP="004757EB">
            <w:pPr>
              <w:rPr>
                <w:rFonts w:cs="Arial"/>
                <w:color w:val="000000"/>
              </w:rPr>
            </w:pPr>
            <w:bookmarkStart w:id="1563" w:name="_Toc114731337"/>
            <w:bookmarkStart w:id="1564" w:name="_Toc114732248"/>
            <w:r w:rsidRPr="000D7D78">
              <w:rPr>
                <w:rFonts w:cs="Arial"/>
                <w:color w:val="000000"/>
              </w:rPr>
              <w:t>0x7</w:t>
            </w:r>
            <w:bookmarkEnd w:id="1563"/>
            <w:bookmarkEnd w:id="1564"/>
          </w:p>
        </w:tc>
        <w:tc>
          <w:tcPr>
            <w:tcW w:w="618" w:type="pct"/>
            <w:tcBorders>
              <w:top w:val="nil"/>
              <w:left w:val="nil"/>
              <w:bottom w:val="single" w:sz="4" w:space="0" w:color="auto"/>
              <w:right w:val="single" w:sz="4" w:space="0" w:color="auto"/>
            </w:tcBorders>
            <w:shd w:val="clear" w:color="auto" w:fill="auto"/>
            <w:vAlign w:val="center"/>
            <w:hideMark/>
          </w:tcPr>
          <w:p w14:paraId="15DA516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371E7E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3DB9DE7" w14:textId="77777777" w:rsidR="00144A6D" w:rsidRPr="000D7D78" w:rsidRDefault="00144A6D" w:rsidP="004757EB">
            <w:pPr>
              <w:rPr>
                <w:rFonts w:cs="Arial"/>
                <w:color w:val="000000"/>
              </w:rPr>
            </w:pPr>
            <w:r w:rsidRPr="000D7D78">
              <w:rPr>
                <w:rFonts w:cs="Arial"/>
                <w:color w:val="000000"/>
              </w:rPr>
              <w:t> </w:t>
            </w:r>
          </w:p>
        </w:tc>
      </w:tr>
      <w:tr w:rsidR="00144A6D" w:rsidRPr="000D7D78" w14:paraId="6326319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8D5F145"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5295B7F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54C0292B"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6AF842A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5122711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315A3B0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6D975F0C" w14:textId="77777777" w:rsidR="00144A6D" w:rsidRPr="000D7D78" w:rsidRDefault="00144A6D" w:rsidP="004757EB">
            <w:pPr>
              <w:rPr>
                <w:rFonts w:cs="Arial"/>
                <w:color w:val="000000"/>
              </w:rPr>
            </w:pPr>
            <w:r w:rsidRPr="000D7D78">
              <w:rPr>
                <w:rFonts w:cs="Arial"/>
                <w:color w:val="000000"/>
              </w:rPr>
              <w:t> </w:t>
            </w:r>
          </w:p>
        </w:tc>
      </w:tr>
      <w:tr w:rsidR="00144A6D" w:rsidRPr="000D7D78" w14:paraId="6F3CEBC7"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B494CCA"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613C08A" w14:textId="77777777" w:rsidR="00144A6D" w:rsidRPr="000D7D78" w:rsidRDefault="00144A6D" w:rsidP="004757EB">
            <w:pPr>
              <w:rPr>
                <w:rFonts w:cs="Arial"/>
                <w:color w:val="000000"/>
              </w:rPr>
            </w:pPr>
            <w:bookmarkStart w:id="1565" w:name="_Toc114731338"/>
            <w:bookmarkStart w:id="1566" w:name="_Toc114732249"/>
            <w:r w:rsidRPr="000D7D78">
              <w:rPr>
                <w:rFonts w:cs="Arial"/>
                <w:color w:val="000000"/>
              </w:rPr>
              <w:t>CtrStkDsplyOp_D_Rq</w:t>
            </w:r>
            <w:bookmarkEnd w:id="1565"/>
            <w:bookmarkEnd w:id="1566"/>
          </w:p>
        </w:tc>
        <w:tc>
          <w:tcPr>
            <w:tcW w:w="674" w:type="pct"/>
            <w:tcBorders>
              <w:top w:val="nil"/>
              <w:left w:val="nil"/>
              <w:bottom w:val="single" w:sz="4" w:space="0" w:color="auto"/>
              <w:right w:val="single" w:sz="4" w:space="0" w:color="auto"/>
            </w:tcBorders>
            <w:shd w:val="clear" w:color="auto" w:fill="auto"/>
            <w:vAlign w:val="center"/>
            <w:hideMark/>
          </w:tcPr>
          <w:p w14:paraId="4ECE6232"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5E99FFD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4F9AA1C" w14:textId="77777777" w:rsidR="00144A6D" w:rsidRPr="000D7D78" w:rsidRDefault="00144A6D" w:rsidP="004757EB">
            <w:pPr>
              <w:rPr>
                <w:rFonts w:cs="Arial"/>
                <w:color w:val="000000"/>
              </w:rPr>
            </w:pPr>
            <w:bookmarkStart w:id="1567" w:name="_Toc114731339"/>
            <w:bookmarkStart w:id="1568" w:name="_Toc114732250"/>
            <w:r w:rsidRPr="000D7D78">
              <w:rPr>
                <w:rFonts w:cs="Arial"/>
                <w:color w:val="000000"/>
              </w:rPr>
              <w:t>APIM APIM_CIM APIM_CISM</w:t>
            </w:r>
            <w:bookmarkEnd w:id="1567"/>
            <w:bookmarkEnd w:id="1568"/>
          </w:p>
        </w:tc>
        <w:tc>
          <w:tcPr>
            <w:tcW w:w="618" w:type="pct"/>
            <w:tcBorders>
              <w:top w:val="nil"/>
              <w:left w:val="nil"/>
              <w:bottom w:val="single" w:sz="4" w:space="0" w:color="auto"/>
              <w:right w:val="single" w:sz="4" w:space="0" w:color="auto"/>
            </w:tcBorders>
            <w:shd w:val="clear" w:color="auto" w:fill="auto"/>
            <w:vAlign w:val="center"/>
            <w:hideMark/>
          </w:tcPr>
          <w:p w14:paraId="08FFD26F" w14:textId="77777777" w:rsidR="00144A6D" w:rsidRPr="000D7D78" w:rsidRDefault="00144A6D" w:rsidP="004757EB">
            <w:pPr>
              <w:rPr>
                <w:rFonts w:cs="Arial"/>
                <w:color w:val="000000"/>
              </w:rPr>
            </w:pPr>
            <w:bookmarkStart w:id="1569" w:name="_Toc114731340"/>
            <w:bookmarkStart w:id="1570" w:name="_Toc114732251"/>
            <w:r w:rsidRPr="000D7D78">
              <w:rPr>
                <w:rFonts w:cs="Arial"/>
                <w:color w:val="000000"/>
              </w:rPr>
              <w:t>ACM   DSP   GWM   IPC</w:t>
            </w:r>
            <w:bookmarkEnd w:id="1569"/>
            <w:bookmarkEnd w:id="1570"/>
          </w:p>
        </w:tc>
        <w:tc>
          <w:tcPr>
            <w:tcW w:w="782" w:type="pct"/>
            <w:tcBorders>
              <w:top w:val="nil"/>
              <w:left w:val="nil"/>
              <w:bottom w:val="single" w:sz="4" w:space="0" w:color="auto"/>
              <w:right w:val="single" w:sz="4" w:space="0" w:color="auto"/>
            </w:tcBorders>
            <w:shd w:val="clear" w:color="auto" w:fill="auto"/>
            <w:noWrap/>
            <w:vAlign w:val="center"/>
            <w:hideMark/>
          </w:tcPr>
          <w:p w14:paraId="5938B321" w14:textId="77777777" w:rsidR="00144A6D" w:rsidRPr="000D7D78" w:rsidRDefault="00144A6D" w:rsidP="004757EB">
            <w:pPr>
              <w:rPr>
                <w:rFonts w:cs="Arial"/>
                <w:color w:val="000000"/>
              </w:rPr>
            </w:pPr>
            <w:bookmarkStart w:id="1571" w:name="_Toc114731341"/>
            <w:bookmarkStart w:id="1572" w:name="_Toc114732252"/>
            <w:r w:rsidRPr="000D7D78">
              <w:rPr>
                <w:rFonts w:cs="Arial"/>
                <w:color w:val="000000"/>
              </w:rPr>
              <w:t>OnChange</w:t>
            </w:r>
            <w:bookmarkEnd w:id="1571"/>
            <w:bookmarkEnd w:id="1572"/>
          </w:p>
        </w:tc>
      </w:tr>
      <w:tr w:rsidR="00144A6D" w:rsidRPr="000D7D78" w14:paraId="660F9552"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F2E15A0"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60056F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6162D23" w14:textId="77777777" w:rsidR="00144A6D" w:rsidRPr="000D7D78" w:rsidRDefault="00144A6D" w:rsidP="004757EB">
            <w:pPr>
              <w:rPr>
                <w:rFonts w:cs="Arial"/>
                <w:color w:val="000000"/>
              </w:rPr>
            </w:pPr>
            <w:bookmarkStart w:id="1573" w:name="_Toc114731342"/>
            <w:bookmarkStart w:id="1574" w:name="_Toc114732253"/>
            <w:r w:rsidRPr="000D7D78">
              <w:rPr>
                <w:rFonts w:cs="Arial"/>
                <w:color w:val="000000"/>
              </w:rPr>
              <w:t>Null</w:t>
            </w:r>
            <w:bookmarkEnd w:id="1573"/>
            <w:bookmarkEnd w:id="1574"/>
          </w:p>
        </w:tc>
        <w:tc>
          <w:tcPr>
            <w:tcW w:w="693" w:type="pct"/>
            <w:tcBorders>
              <w:top w:val="nil"/>
              <w:left w:val="nil"/>
              <w:bottom w:val="single" w:sz="4" w:space="0" w:color="auto"/>
              <w:right w:val="single" w:sz="4" w:space="0" w:color="auto"/>
            </w:tcBorders>
            <w:shd w:val="clear" w:color="auto" w:fill="auto"/>
            <w:noWrap/>
            <w:vAlign w:val="center"/>
            <w:hideMark/>
          </w:tcPr>
          <w:p w14:paraId="1BCE49B2" w14:textId="77777777" w:rsidR="00144A6D" w:rsidRPr="000D7D78" w:rsidRDefault="00144A6D" w:rsidP="004757EB">
            <w:pPr>
              <w:rPr>
                <w:rFonts w:cs="Arial"/>
                <w:color w:val="000000"/>
              </w:rPr>
            </w:pPr>
            <w:bookmarkStart w:id="1575" w:name="_Toc114731343"/>
            <w:bookmarkStart w:id="1576" w:name="_Toc114732254"/>
            <w:r w:rsidRPr="000D7D78">
              <w:rPr>
                <w:rFonts w:cs="Arial"/>
                <w:color w:val="000000"/>
              </w:rPr>
              <w:t>0x0</w:t>
            </w:r>
            <w:bookmarkEnd w:id="1575"/>
            <w:bookmarkEnd w:id="1576"/>
          </w:p>
        </w:tc>
        <w:tc>
          <w:tcPr>
            <w:tcW w:w="618" w:type="pct"/>
            <w:tcBorders>
              <w:top w:val="nil"/>
              <w:left w:val="nil"/>
              <w:bottom w:val="single" w:sz="4" w:space="0" w:color="auto"/>
              <w:right w:val="single" w:sz="4" w:space="0" w:color="auto"/>
            </w:tcBorders>
            <w:shd w:val="clear" w:color="auto" w:fill="auto"/>
            <w:vAlign w:val="center"/>
            <w:hideMark/>
          </w:tcPr>
          <w:p w14:paraId="53EDEB0F"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95F7D8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F5FB781" w14:textId="77777777" w:rsidR="00144A6D" w:rsidRPr="000D7D78" w:rsidRDefault="00144A6D" w:rsidP="004757EB">
            <w:pPr>
              <w:rPr>
                <w:rFonts w:cs="Arial"/>
                <w:color w:val="000000"/>
              </w:rPr>
            </w:pPr>
            <w:r w:rsidRPr="000D7D78">
              <w:rPr>
                <w:rFonts w:cs="Arial"/>
                <w:color w:val="000000"/>
              </w:rPr>
              <w:t> </w:t>
            </w:r>
          </w:p>
        </w:tc>
      </w:tr>
      <w:tr w:rsidR="00144A6D" w:rsidRPr="000D7D78" w14:paraId="0CFB4FE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EE0533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EE62CF0"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F56F509" w14:textId="77777777" w:rsidR="00144A6D" w:rsidRPr="000D7D78" w:rsidRDefault="00144A6D" w:rsidP="004757EB">
            <w:pPr>
              <w:rPr>
                <w:rFonts w:cs="Arial"/>
                <w:color w:val="000000"/>
              </w:rPr>
            </w:pPr>
            <w:bookmarkStart w:id="1577" w:name="_Toc114731344"/>
            <w:bookmarkStart w:id="1578" w:name="_Toc114732255"/>
            <w:r w:rsidRPr="000D7D78">
              <w:rPr>
                <w:rFonts w:cs="Arial"/>
                <w:color w:val="000000"/>
              </w:rPr>
              <w:t>Query</w:t>
            </w:r>
            <w:bookmarkEnd w:id="1577"/>
            <w:bookmarkEnd w:id="1578"/>
          </w:p>
        </w:tc>
        <w:tc>
          <w:tcPr>
            <w:tcW w:w="693" w:type="pct"/>
            <w:tcBorders>
              <w:top w:val="nil"/>
              <w:left w:val="nil"/>
              <w:bottom w:val="single" w:sz="4" w:space="0" w:color="auto"/>
              <w:right w:val="single" w:sz="4" w:space="0" w:color="auto"/>
            </w:tcBorders>
            <w:shd w:val="clear" w:color="auto" w:fill="auto"/>
            <w:noWrap/>
            <w:vAlign w:val="center"/>
            <w:hideMark/>
          </w:tcPr>
          <w:p w14:paraId="2603523B" w14:textId="77777777" w:rsidR="00144A6D" w:rsidRPr="000D7D78" w:rsidRDefault="00144A6D" w:rsidP="004757EB">
            <w:pPr>
              <w:rPr>
                <w:rFonts w:cs="Arial"/>
                <w:color w:val="000000"/>
              </w:rPr>
            </w:pPr>
            <w:bookmarkStart w:id="1579" w:name="_Toc114731345"/>
            <w:bookmarkStart w:id="1580" w:name="_Toc114732256"/>
            <w:r w:rsidRPr="000D7D78">
              <w:rPr>
                <w:rFonts w:cs="Arial"/>
                <w:color w:val="000000"/>
              </w:rPr>
              <w:t>0x1</w:t>
            </w:r>
            <w:bookmarkEnd w:id="1579"/>
            <w:bookmarkEnd w:id="1580"/>
          </w:p>
        </w:tc>
        <w:tc>
          <w:tcPr>
            <w:tcW w:w="618" w:type="pct"/>
            <w:tcBorders>
              <w:top w:val="nil"/>
              <w:left w:val="nil"/>
              <w:bottom w:val="single" w:sz="4" w:space="0" w:color="auto"/>
              <w:right w:val="single" w:sz="4" w:space="0" w:color="auto"/>
            </w:tcBorders>
            <w:shd w:val="clear" w:color="auto" w:fill="auto"/>
            <w:vAlign w:val="center"/>
            <w:hideMark/>
          </w:tcPr>
          <w:p w14:paraId="687673D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3476AE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5DD11AA" w14:textId="77777777" w:rsidR="00144A6D" w:rsidRPr="000D7D78" w:rsidRDefault="00144A6D" w:rsidP="004757EB">
            <w:pPr>
              <w:rPr>
                <w:rFonts w:cs="Arial"/>
                <w:color w:val="000000"/>
              </w:rPr>
            </w:pPr>
            <w:r w:rsidRPr="000D7D78">
              <w:rPr>
                <w:rFonts w:cs="Arial"/>
                <w:color w:val="000000"/>
              </w:rPr>
              <w:t> </w:t>
            </w:r>
          </w:p>
        </w:tc>
      </w:tr>
      <w:tr w:rsidR="00144A6D" w:rsidRPr="000D7D78" w14:paraId="2D095B0F"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034D351" w14:textId="77777777" w:rsidR="00144A6D" w:rsidRPr="000D7D78" w:rsidRDefault="00144A6D" w:rsidP="004757EB">
            <w:pPr>
              <w:rPr>
                <w:rFonts w:cs="Arial"/>
                <w:color w:val="000000"/>
              </w:rPr>
            </w:pPr>
            <w:r w:rsidRPr="000D7D78">
              <w:rPr>
                <w:rFonts w:cs="Arial"/>
                <w:color w:val="000000"/>
              </w:rPr>
              <w:lastRenderedPageBreak/>
              <w:t> </w:t>
            </w:r>
          </w:p>
        </w:tc>
        <w:tc>
          <w:tcPr>
            <w:tcW w:w="1243" w:type="pct"/>
            <w:tcBorders>
              <w:top w:val="nil"/>
              <w:left w:val="nil"/>
              <w:bottom w:val="single" w:sz="4" w:space="0" w:color="auto"/>
              <w:right w:val="single" w:sz="4" w:space="0" w:color="auto"/>
            </w:tcBorders>
            <w:shd w:val="clear" w:color="auto" w:fill="auto"/>
            <w:vAlign w:val="center"/>
            <w:hideMark/>
          </w:tcPr>
          <w:p w14:paraId="259B9D1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DE5A2CA" w14:textId="77777777" w:rsidR="00144A6D" w:rsidRPr="000D7D78" w:rsidRDefault="00144A6D" w:rsidP="004757EB">
            <w:pPr>
              <w:rPr>
                <w:rFonts w:cs="Arial"/>
                <w:color w:val="000000"/>
              </w:rPr>
            </w:pPr>
            <w:bookmarkStart w:id="1581" w:name="_Toc114731346"/>
            <w:bookmarkStart w:id="1582" w:name="_Toc114732257"/>
            <w:r w:rsidRPr="000D7D78">
              <w:rPr>
                <w:rFonts w:cs="Arial"/>
                <w:color w:val="000000"/>
              </w:rPr>
              <w:t>Set</w:t>
            </w:r>
            <w:bookmarkEnd w:id="1581"/>
            <w:bookmarkEnd w:id="1582"/>
          </w:p>
        </w:tc>
        <w:tc>
          <w:tcPr>
            <w:tcW w:w="693" w:type="pct"/>
            <w:tcBorders>
              <w:top w:val="nil"/>
              <w:left w:val="nil"/>
              <w:bottom w:val="single" w:sz="4" w:space="0" w:color="auto"/>
              <w:right w:val="single" w:sz="4" w:space="0" w:color="auto"/>
            </w:tcBorders>
            <w:shd w:val="clear" w:color="auto" w:fill="auto"/>
            <w:noWrap/>
            <w:vAlign w:val="center"/>
            <w:hideMark/>
          </w:tcPr>
          <w:p w14:paraId="4DA304C3" w14:textId="77777777" w:rsidR="00144A6D" w:rsidRPr="000D7D78" w:rsidRDefault="00144A6D" w:rsidP="004757EB">
            <w:pPr>
              <w:rPr>
                <w:rFonts w:cs="Arial"/>
                <w:color w:val="000000"/>
              </w:rPr>
            </w:pPr>
            <w:bookmarkStart w:id="1583" w:name="_Toc114731347"/>
            <w:bookmarkStart w:id="1584" w:name="_Toc114732258"/>
            <w:r w:rsidRPr="000D7D78">
              <w:rPr>
                <w:rFonts w:cs="Arial"/>
                <w:color w:val="000000"/>
              </w:rPr>
              <w:t>0x2</w:t>
            </w:r>
            <w:bookmarkEnd w:id="1583"/>
            <w:bookmarkEnd w:id="1584"/>
          </w:p>
        </w:tc>
        <w:tc>
          <w:tcPr>
            <w:tcW w:w="618" w:type="pct"/>
            <w:tcBorders>
              <w:top w:val="nil"/>
              <w:left w:val="nil"/>
              <w:bottom w:val="single" w:sz="4" w:space="0" w:color="auto"/>
              <w:right w:val="single" w:sz="4" w:space="0" w:color="auto"/>
            </w:tcBorders>
            <w:shd w:val="clear" w:color="auto" w:fill="auto"/>
            <w:vAlign w:val="center"/>
            <w:hideMark/>
          </w:tcPr>
          <w:p w14:paraId="01FA7D7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1AC02CB"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EF3E0F1" w14:textId="77777777" w:rsidR="00144A6D" w:rsidRPr="000D7D78" w:rsidRDefault="00144A6D" w:rsidP="004757EB">
            <w:pPr>
              <w:rPr>
                <w:rFonts w:cs="Arial"/>
                <w:color w:val="000000"/>
              </w:rPr>
            </w:pPr>
            <w:r w:rsidRPr="000D7D78">
              <w:rPr>
                <w:rFonts w:cs="Arial"/>
                <w:color w:val="000000"/>
              </w:rPr>
              <w:t> </w:t>
            </w:r>
          </w:p>
        </w:tc>
      </w:tr>
      <w:tr w:rsidR="00144A6D" w:rsidRPr="000D7D78" w14:paraId="445393C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AF714A8"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3E05270"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FC7719F" w14:textId="77777777" w:rsidR="00144A6D" w:rsidRPr="000D7D78" w:rsidRDefault="00144A6D" w:rsidP="004757EB">
            <w:pPr>
              <w:rPr>
                <w:rFonts w:cs="Arial"/>
                <w:color w:val="000000"/>
              </w:rPr>
            </w:pPr>
            <w:bookmarkStart w:id="1585" w:name="_Toc114731348"/>
            <w:bookmarkStart w:id="1586" w:name="_Toc114732259"/>
            <w:r w:rsidRPr="000D7D78">
              <w:rPr>
                <w:rFonts w:cs="Arial"/>
                <w:color w:val="000000"/>
              </w:rPr>
              <w:t>Upload</w:t>
            </w:r>
            <w:bookmarkEnd w:id="1585"/>
            <w:bookmarkEnd w:id="1586"/>
          </w:p>
        </w:tc>
        <w:tc>
          <w:tcPr>
            <w:tcW w:w="693" w:type="pct"/>
            <w:tcBorders>
              <w:top w:val="nil"/>
              <w:left w:val="nil"/>
              <w:bottom w:val="single" w:sz="4" w:space="0" w:color="auto"/>
              <w:right w:val="single" w:sz="4" w:space="0" w:color="auto"/>
            </w:tcBorders>
            <w:shd w:val="clear" w:color="auto" w:fill="auto"/>
            <w:noWrap/>
            <w:vAlign w:val="center"/>
            <w:hideMark/>
          </w:tcPr>
          <w:p w14:paraId="015EBFED" w14:textId="77777777" w:rsidR="00144A6D" w:rsidRPr="000D7D78" w:rsidRDefault="00144A6D" w:rsidP="004757EB">
            <w:pPr>
              <w:rPr>
                <w:rFonts w:cs="Arial"/>
                <w:color w:val="000000"/>
              </w:rPr>
            </w:pPr>
            <w:bookmarkStart w:id="1587" w:name="_Toc114731349"/>
            <w:bookmarkStart w:id="1588" w:name="_Toc114732260"/>
            <w:r w:rsidRPr="000D7D78">
              <w:rPr>
                <w:rFonts w:cs="Arial"/>
                <w:color w:val="000000"/>
              </w:rPr>
              <w:t>0x3</w:t>
            </w:r>
            <w:bookmarkEnd w:id="1587"/>
            <w:bookmarkEnd w:id="1588"/>
          </w:p>
        </w:tc>
        <w:tc>
          <w:tcPr>
            <w:tcW w:w="618" w:type="pct"/>
            <w:tcBorders>
              <w:top w:val="nil"/>
              <w:left w:val="nil"/>
              <w:bottom w:val="single" w:sz="4" w:space="0" w:color="auto"/>
              <w:right w:val="single" w:sz="4" w:space="0" w:color="auto"/>
            </w:tcBorders>
            <w:shd w:val="clear" w:color="auto" w:fill="auto"/>
            <w:vAlign w:val="center"/>
            <w:hideMark/>
          </w:tcPr>
          <w:p w14:paraId="2AF58E7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9662007"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4DE77A81" w14:textId="77777777" w:rsidR="00144A6D" w:rsidRPr="000D7D78" w:rsidRDefault="00144A6D" w:rsidP="004757EB">
            <w:pPr>
              <w:rPr>
                <w:rFonts w:cs="Arial"/>
                <w:color w:val="000000"/>
              </w:rPr>
            </w:pPr>
            <w:r w:rsidRPr="000D7D78">
              <w:rPr>
                <w:rFonts w:cs="Arial"/>
                <w:color w:val="000000"/>
              </w:rPr>
              <w:t> </w:t>
            </w:r>
          </w:p>
        </w:tc>
      </w:tr>
      <w:tr w:rsidR="00144A6D" w:rsidRPr="000D7D78" w14:paraId="388D32B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558DA1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CB4537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CF1E5C6" w14:textId="77777777" w:rsidR="00144A6D" w:rsidRPr="000D7D78" w:rsidRDefault="00144A6D" w:rsidP="004757EB">
            <w:pPr>
              <w:rPr>
                <w:rFonts w:cs="Arial"/>
                <w:color w:val="000000"/>
              </w:rPr>
            </w:pPr>
            <w:bookmarkStart w:id="1589" w:name="_Toc114731350"/>
            <w:bookmarkStart w:id="1590" w:name="_Toc114732261"/>
            <w:r w:rsidRPr="000D7D78">
              <w:rPr>
                <w:rFonts w:cs="Arial"/>
                <w:color w:val="000000"/>
              </w:rPr>
              <w:t>Restore</w:t>
            </w:r>
            <w:bookmarkEnd w:id="1589"/>
            <w:bookmarkEnd w:id="1590"/>
          </w:p>
        </w:tc>
        <w:tc>
          <w:tcPr>
            <w:tcW w:w="693" w:type="pct"/>
            <w:tcBorders>
              <w:top w:val="nil"/>
              <w:left w:val="nil"/>
              <w:bottom w:val="single" w:sz="4" w:space="0" w:color="auto"/>
              <w:right w:val="single" w:sz="4" w:space="0" w:color="auto"/>
            </w:tcBorders>
            <w:shd w:val="clear" w:color="auto" w:fill="auto"/>
            <w:noWrap/>
            <w:vAlign w:val="center"/>
            <w:hideMark/>
          </w:tcPr>
          <w:p w14:paraId="2708C0F6" w14:textId="77777777" w:rsidR="00144A6D" w:rsidRPr="000D7D78" w:rsidRDefault="00144A6D" w:rsidP="004757EB">
            <w:pPr>
              <w:rPr>
                <w:rFonts w:cs="Arial"/>
                <w:color w:val="000000"/>
              </w:rPr>
            </w:pPr>
            <w:bookmarkStart w:id="1591" w:name="_Toc114731351"/>
            <w:bookmarkStart w:id="1592" w:name="_Toc114732262"/>
            <w:r w:rsidRPr="000D7D78">
              <w:rPr>
                <w:rFonts w:cs="Arial"/>
                <w:color w:val="000000"/>
              </w:rPr>
              <w:t>0x4</w:t>
            </w:r>
            <w:bookmarkEnd w:id="1591"/>
            <w:bookmarkEnd w:id="1592"/>
          </w:p>
        </w:tc>
        <w:tc>
          <w:tcPr>
            <w:tcW w:w="618" w:type="pct"/>
            <w:tcBorders>
              <w:top w:val="nil"/>
              <w:left w:val="nil"/>
              <w:bottom w:val="single" w:sz="4" w:space="0" w:color="auto"/>
              <w:right w:val="single" w:sz="4" w:space="0" w:color="auto"/>
            </w:tcBorders>
            <w:shd w:val="clear" w:color="auto" w:fill="auto"/>
            <w:vAlign w:val="center"/>
            <w:hideMark/>
          </w:tcPr>
          <w:p w14:paraId="15DF63A7"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35FEBFA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90C5107" w14:textId="77777777" w:rsidR="00144A6D" w:rsidRPr="000D7D78" w:rsidRDefault="00144A6D" w:rsidP="004757EB">
            <w:pPr>
              <w:rPr>
                <w:rFonts w:cs="Arial"/>
                <w:color w:val="000000"/>
              </w:rPr>
            </w:pPr>
            <w:r w:rsidRPr="000D7D78">
              <w:rPr>
                <w:rFonts w:cs="Arial"/>
                <w:color w:val="000000"/>
              </w:rPr>
              <w:t> </w:t>
            </w:r>
          </w:p>
        </w:tc>
      </w:tr>
      <w:tr w:rsidR="00144A6D" w:rsidRPr="000D7D78" w14:paraId="1A218535"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BDF60A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38C067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DE1D41D" w14:textId="77777777" w:rsidR="00144A6D" w:rsidRPr="000D7D78" w:rsidRDefault="00144A6D" w:rsidP="004757EB">
            <w:pPr>
              <w:rPr>
                <w:rFonts w:cs="Arial"/>
                <w:color w:val="000000"/>
              </w:rPr>
            </w:pPr>
            <w:bookmarkStart w:id="1593" w:name="_Toc114731352"/>
            <w:bookmarkStart w:id="1594" w:name="_Toc114732263"/>
            <w:r w:rsidRPr="000D7D78">
              <w:rPr>
                <w:rFonts w:cs="Arial"/>
                <w:color w:val="000000"/>
              </w:rPr>
              <w:t>Copy</w:t>
            </w:r>
            <w:bookmarkEnd w:id="1593"/>
            <w:bookmarkEnd w:id="1594"/>
          </w:p>
        </w:tc>
        <w:tc>
          <w:tcPr>
            <w:tcW w:w="693" w:type="pct"/>
            <w:tcBorders>
              <w:top w:val="nil"/>
              <w:left w:val="nil"/>
              <w:bottom w:val="single" w:sz="4" w:space="0" w:color="auto"/>
              <w:right w:val="single" w:sz="4" w:space="0" w:color="auto"/>
            </w:tcBorders>
            <w:shd w:val="clear" w:color="auto" w:fill="auto"/>
            <w:noWrap/>
            <w:vAlign w:val="center"/>
            <w:hideMark/>
          </w:tcPr>
          <w:p w14:paraId="2B9302D3" w14:textId="77777777" w:rsidR="00144A6D" w:rsidRPr="000D7D78" w:rsidRDefault="00144A6D" w:rsidP="004757EB">
            <w:pPr>
              <w:rPr>
                <w:rFonts w:cs="Arial"/>
                <w:color w:val="000000"/>
              </w:rPr>
            </w:pPr>
            <w:bookmarkStart w:id="1595" w:name="_Toc114731353"/>
            <w:bookmarkStart w:id="1596" w:name="_Toc114732264"/>
            <w:r w:rsidRPr="000D7D78">
              <w:rPr>
                <w:rFonts w:cs="Arial"/>
                <w:color w:val="000000"/>
              </w:rPr>
              <w:t>0x5</w:t>
            </w:r>
            <w:bookmarkEnd w:id="1595"/>
            <w:bookmarkEnd w:id="1596"/>
          </w:p>
        </w:tc>
        <w:tc>
          <w:tcPr>
            <w:tcW w:w="618" w:type="pct"/>
            <w:tcBorders>
              <w:top w:val="nil"/>
              <w:left w:val="nil"/>
              <w:bottom w:val="single" w:sz="4" w:space="0" w:color="auto"/>
              <w:right w:val="single" w:sz="4" w:space="0" w:color="auto"/>
            </w:tcBorders>
            <w:shd w:val="clear" w:color="auto" w:fill="auto"/>
            <w:vAlign w:val="center"/>
            <w:hideMark/>
          </w:tcPr>
          <w:p w14:paraId="41E02B8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4FF28979"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690BFF9" w14:textId="77777777" w:rsidR="00144A6D" w:rsidRPr="000D7D78" w:rsidRDefault="00144A6D" w:rsidP="004757EB">
            <w:pPr>
              <w:rPr>
                <w:rFonts w:cs="Arial"/>
                <w:color w:val="000000"/>
              </w:rPr>
            </w:pPr>
            <w:r w:rsidRPr="000D7D78">
              <w:rPr>
                <w:rFonts w:cs="Arial"/>
                <w:color w:val="000000"/>
              </w:rPr>
              <w:t> </w:t>
            </w:r>
          </w:p>
        </w:tc>
      </w:tr>
      <w:tr w:rsidR="00144A6D" w:rsidRPr="000D7D78" w14:paraId="72DE35FC"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2FFFC40"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17CED5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0AA8830" w14:textId="77777777" w:rsidR="00144A6D" w:rsidRPr="000D7D78" w:rsidRDefault="00144A6D" w:rsidP="004757EB">
            <w:pPr>
              <w:rPr>
                <w:rFonts w:cs="Arial"/>
                <w:color w:val="000000"/>
              </w:rPr>
            </w:pPr>
            <w:bookmarkStart w:id="1597" w:name="_Toc114731354"/>
            <w:bookmarkStart w:id="1598" w:name="_Toc114732265"/>
            <w:r w:rsidRPr="000D7D78">
              <w:rPr>
                <w:rFonts w:cs="Arial"/>
                <w:color w:val="000000"/>
              </w:rPr>
              <w:t>Unused_1</w:t>
            </w:r>
            <w:bookmarkEnd w:id="1597"/>
            <w:bookmarkEnd w:id="1598"/>
          </w:p>
        </w:tc>
        <w:tc>
          <w:tcPr>
            <w:tcW w:w="693" w:type="pct"/>
            <w:tcBorders>
              <w:top w:val="nil"/>
              <w:left w:val="nil"/>
              <w:bottom w:val="single" w:sz="4" w:space="0" w:color="auto"/>
              <w:right w:val="single" w:sz="4" w:space="0" w:color="auto"/>
            </w:tcBorders>
            <w:shd w:val="clear" w:color="auto" w:fill="auto"/>
            <w:noWrap/>
            <w:vAlign w:val="center"/>
            <w:hideMark/>
          </w:tcPr>
          <w:p w14:paraId="193761E6" w14:textId="77777777" w:rsidR="00144A6D" w:rsidRPr="000D7D78" w:rsidRDefault="00144A6D" w:rsidP="004757EB">
            <w:pPr>
              <w:rPr>
                <w:rFonts w:cs="Arial"/>
                <w:color w:val="000000"/>
              </w:rPr>
            </w:pPr>
            <w:bookmarkStart w:id="1599" w:name="_Toc114731355"/>
            <w:bookmarkStart w:id="1600" w:name="_Toc114732266"/>
            <w:r w:rsidRPr="000D7D78">
              <w:rPr>
                <w:rFonts w:cs="Arial"/>
                <w:color w:val="000000"/>
              </w:rPr>
              <w:t>0x6</w:t>
            </w:r>
            <w:bookmarkEnd w:id="1599"/>
            <w:bookmarkEnd w:id="1600"/>
          </w:p>
        </w:tc>
        <w:tc>
          <w:tcPr>
            <w:tcW w:w="618" w:type="pct"/>
            <w:tcBorders>
              <w:top w:val="nil"/>
              <w:left w:val="nil"/>
              <w:bottom w:val="single" w:sz="4" w:space="0" w:color="auto"/>
              <w:right w:val="single" w:sz="4" w:space="0" w:color="auto"/>
            </w:tcBorders>
            <w:shd w:val="clear" w:color="auto" w:fill="auto"/>
            <w:vAlign w:val="center"/>
            <w:hideMark/>
          </w:tcPr>
          <w:p w14:paraId="7CB365F7"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95BC023"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FE6C347" w14:textId="77777777" w:rsidR="00144A6D" w:rsidRPr="000D7D78" w:rsidRDefault="00144A6D" w:rsidP="004757EB">
            <w:pPr>
              <w:rPr>
                <w:rFonts w:cs="Arial"/>
                <w:color w:val="000000"/>
              </w:rPr>
            </w:pPr>
            <w:r w:rsidRPr="000D7D78">
              <w:rPr>
                <w:rFonts w:cs="Arial"/>
                <w:color w:val="000000"/>
              </w:rPr>
              <w:t> </w:t>
            </w:r>
          </w:p>
        </w:tc>
      </w:tr>
      <w:tr w:rsidR="00144A6D" w:rsidRPr="000D7D78" w14:paraId="5C452B18"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1C9F16B"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B3F6CD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B402FB4" w14:textId="77777777" w:rsidR="00144A6D" w:rsidRPr="000D7D78" w:rsidRDefault="00144A6D" w:rsidP="004757EB">
            <w:pPr>
              <w:rPr>
                <w:rFonts w:cs="Arial"/>
                <w:color w:val="000000"/>
              </w:rPr>
            </w:pPr>
            <w:bookmarkStart w:id="1601" w:name="_Toc114731356"/>
            <w:bookmarkStart w:id="1602" w:name="_Toc114732267"/>
            <w:r w:rsidRPr="000D7D78">
              <w:rPr>
                <w:rFonts w:cs="Arial"/>
                <w:color w:val="000000"/>
              </w:rPr>
              <w:t>Unused_2</w:t>
            </w:r>
            <w:bookmarkEnd w:id="1601"/>
            <w:bookmarkEnd w:id="1602"/>
          </w:p>
        </w:tc>
        <w:tc>
          <w:tcPr>
            <w:tcW w:w="693" w:type="pct"/>
            <w:tcBorders>
              <w:top w:val="nil"/>
              <w:left w:val="nil"/>
              <w:bottom w:val="single" w:sz="4" w:space="0" w:color="auto"/>
              <w:right w:val="single" w:sz="4" w:space="0" w:color="auto"/>
            </w:tcBorders>
            <w:shd w:val="clear" w:color="auto" w:fill="auto"/>
            <w:noWrap/>
            <w:vAlign w:val="center"/>
            <w:hideMark/>
          </w:tcPr>
          <w:p w14:paraId="4872E8ED" w14:textId="77777777" w:rsidR="00144A6D" w:rsidRPr="000D7D78" w:rsidRDefault="00144A6D" w:rsidP="004757EB">
            <w:pPr>
              <w:rPr>
                <w:rFonts w:cs="Arial"/>
                <w:color w:val="000000"/>
              </w:rPr>
            </w:pPr>
            <w:bookmarkStart w:id="1603" w:name="_Toc114731357"/>
            <w:bookmarkStart w:id="1604" w:name="_Toc114732268"/>
            <w:r w:rsidRPr="000D7D78">
              <w:rPr>
                <w:rFonts w:cs="Arial"/>
                <w:color w:val="000000"/>
              </w:rPr>
              <w:t>0x7</w:t>
            </w:r>
            <w:bookmarkEnd w:id="1603"/>
            <w:bookmarkEnd w:id="1604"/>
          </w:p>
        </w:tc>
        <w:tc>
          <w:tcPr>
            <w:tcW w:w="618" w:type="pct"/>
            <w:tcBorders>
              <w:top w:val="nil"/>
              <w:left w:val="nil"/>
              <w:bottom w:val="single" w:sz="4" w:space="0" w:color="auto"/>
              <w:right w:val="single" w:sz="4" w:space="0" w:color="auto"/>
            </w:tcBorders>
            <w:shd w:val="clear" w:color="auto" w:fill="auto"/>
            <w:vAlign w:val="center"/>
            <w:hideMark/>
          </w:tcPr>
          <w:p w14:paraId="7B5EB272"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AF0C442"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1A61A22" w14:textId="77777777" w:rsidR="00144A6D" w:rsidRPr="000D7D78" w:rsidRDefault="00144A6D" w:rsidP="004757EB">
            <w:pPr>
              <w:rPr>
                <w:rFonts w:cs="Arial"/>
                <w:color w:val="000000"/>
              </w:rPr>
            </w:pPr>
            <w:r w:rsidRPr="000D7D78">
              <w:rPr>
                <w:rFonts w:cs="Arial"/>
                <w:color w:val="000000"/>
              </w:rPr>
              <w:t> </w:t>
            </w:r>
          </w:p>
        </w:tc>
      </w:tr>
      <w:tr w:rsidR="00144A6D" w:rsidRPr="000D7D78" w14:paraId="57C4CC4C"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4932005"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7B403F1F"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6AC28A43"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443F0BE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41B75A8E"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3219CCAF"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22CE19E9" w14:textId="77777777" w:rsidR="00144A6D" w:rsidRPr="000D7D78" w:rsidRDefault="00144A6D" w:rsidP="004757EB">
            <w:pPr>
              <w:rPr>
                <w:rFonts w:cs="Arial"/>
                <w:color w:val="000000"/>
              </w:rPr>
            </w:pPr>
            <w:r w:rsidRPr="000D7D78">
              <w:rPr>
                <w:rFonts w:cs="Arial"/>
                <w:color w:val="000000"/>
              </w:rPr>
              <w:t> </w:t>
            </w:r>
          </w:p>
        </w:tc>
      </w:tr>
      <w:tr w:rsidR="00144A6D" w:rsidRPr="000D7D78" w14:paraId="752302C5"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3DE527B" w14:textId="77777777" w:rsidR="00144A6D" w:rsidRPr="000D7D78" w:rsidRDefault="00144A6D" w:rsidP="004757EB">
            <w:pPr>
              <w:rPr>
                <w:rFonts w:cs="Arial"/>
                <w:color w:val="000000"/>
              </w:rPr>
            </w:pPr>
            <w:r w:rsidRPr="000D7D78">
              <w:rPr>
                <w:rFonts w:cs="Arial"/>
                <w:color w:val="000000"/>
              </w:rPr>
              <w:t>0x3E3</w:t>
            </w:r>
          </w:p>
        </w:tc>
        <w:tc>
          <w:tcPr>
            <w:tcW w:w="1243" w:type="pct"/>
            <w:tcBorders>
              <w:top w:val="nil"/>
              <w:left w:val="nil"/>
              <w:bottom w:val="single" w:sz="4" w:space="0" w:color="auto"/>
              <w:right w:val="single" w:sz="4" w:space="0" w:color="auto"/>
            </w:tcBorders>
            <w:shd w:val="clear" w:color="000000" w:fill="C0C0C0"/>
            <w:vAlign w:val="center"/>
            <w:hideMark/>
          </w:tcPr>
          <w:p w14:paraId="730F0E79" w14:textId="77777777" w:rsidR="00144A6D" w:rsidRPr="000D7D78" w:rsidRDefault="00144A6D" w:rsidP="004757EB">
            <w:pPr>
              <w:rPr>
                <w:rFonts w:cs="Arial"/>
                <w:color w:val="000000"/>
              </w:rPr>
            </w:pPr>
            <w:r w:rsidRPr="000D7D78">
              <w:rPr>
                <w:rFonts w:cs="Arial"/>
                <w:color w:val="000000"/>
              </w:rPr>
              <w:t>Personality_BCM_Data_HS3</w:t>
            </w:r>
          </w:p>
        </w:tc>
        <w:tc>
          <w:tcPr>
            <w:tcW w:w="674" w:type="pct"/>
            <w:tcBorders>
              <w:top w:val="nil"/>
              <w:left w:val="nil"/>
              <w:bottom w:val="single" w:sz="4" w:space="0" w:color="auto"/>
              <w:right w:val="single" w:sz="4" w:space="0" w:color="auto"/>
            </w:tcBorders>
            <w:shd w:val="clear" w:color="000000" w:fill="C0C0C0"/>
            <w:vAlign w:val="center"/>
            <w:hideMark/>
          </w:tcPr>
          <w:p w14:paraId="23AB3756"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7A76AFF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364A5D45" w14:textId="77777777" w:rsidR="00144A6D" w:rsidRPr="000D7D78" w:rsidRDefault="00144A6D" w:rsidP="004757EB">
            <w:pPr>
              <w:rPr>
                <w:rFonts w:cs="Arial"/>
                <w:color w:val="000000"/>
              </w:rPr>
            </w:pPr>
            <w:r w:rsidRPr="000D7D78">
              <w:rPr>
                <w:rFonts w:cs="Arial"/>
                <w:color w:val="000000"/>
              </w:rPr>
              <w:t>GWM</w:t>
            </w:r>
          </w:p>
        </w:tc>
        <w:tc>
          <w:tcPr>
            <w:tcW w:w="618" w:type="pct"/>
            <w:tcBorders>
              <w:top w:val="nil"/>
              <w:left w:val="nil"/>
              <w:bottom w:val="single" w:sz="4" w:space="0" w:color="auto"/>
              <w:right w:val="single" w:sz="4" w:space="0" w:color="auto"/>
            </w:tcBorders>
            <w:shd w:val="clear" w:color="000000" w:fill="C0C0C0"/>
            <w:vAlign w:val="center"/>
            <w:hideMark/>
          </w:tcPr>
          <w:p w14:paraId="5DE8EA52" w14:textId="77777777" w:rsidR="00144A6D" w:rsidRPr="000D7D78" w:rsidRDefault="00144A6D" w:rsidP="004757EB">
            <w:pPr>
              <w:rPr>
                <w:rFonts w:cs="Arial"/>
                <w:color w:val="000000"/>
              </w:rPr>
            </w:pPr>
            <w:r w:rsidRPr="000D7D78">
              <w:rPr>
                <w:rFonts w:cs="Arial"/>
                <w:color w:val="000000"/>
              </w:rPr>
              <w:t xml:space="preserve">APIM   APIM_CIM   APIM_CISM   IPC   </w:t>
            </w:r>
          </w:p>
        </w:tc>
        <w:tc>
          <w:tcPr>
            <w:tcW w:w="782" w:type="pct"/>
            <w:tcBorders>
              <w:top w:val="nil"/>
              <w:left w:val="nil"/>
              <w:bottom w:val="single" w:sz="4" w:space="0" w:color="auto"/>
              <w:right w:val="single" w:sz="4" w:space="0" w:color="auto"/>
            </w:tcBorders>
            <w:shd w:val="clear" w:color="000000" w:fill="C0C0C0"/>
            <w:noWrap/>
            <w:vAlign w:val="center"/>
            <w:hideMark/>
          </w:tcPr>
          <w:p w14:paraId="4B7225DA" w14:textId="77777777" w:rsidR="00144A6D" w:rsidRPr="000D7D78" w:rsidRDefault="00144A6D" w:rsidP="004757EB">
            <w:pPr>
              <w:rPr>
                <w:rFonts w:cs="Arial"/>
                <w:color w:val="000000"/>
              </w:rPr>
            </w:pPr>
            <w:r w:rsidRPr="000D7D78">
              <w:rPr>
                <w:rFonts w:cs="Arial"/>
                <w:color w:val="000000"/>
              </w:rPr>
              <w:t>NoMsgSend Type</w:t>
            </w:r>
          </w:p>
        </w:tc>
      </w:tr>
      <w:tr w:rsidR="00144A6D" w:rsidRPr="000D7D78" w14:paraId="6670B1B7"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B2E32F4"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665B05B" w14:textId="77777777" w:rsidR="00144A6D" w:rsidRPr="000D7D78" w:rsidRDefault="00144A6D" w:rsidP="004757EB">
            <w:pPr>
              <w:rPr>
                <w:rFonts w:cs="Arial"/>
                <w:color w:val="000000"/>
              </w:rPr>
            </w:pPr>
            <w:bookmarkStart w:id="1605" w:name="_Toc114731358"/>
            <w:bookmarkStart w:id="1606" w:name="_Toc114732269"/>
            <w:r w:rsidRPr="000D7D78">
              <w:rPr>
                <w:rFonts w:cs="Arial"/>
                <w:color w:val="000000"/>
              </w:rPr>
              <w:t>LightAmbColor_No_Actl</w:t>
            </w:r>
            <w:bookmarkEnd w:id="1605"/>
            <w:bookmarkEnd w:id="1606"/>
          </w:p>
        </w:tc>
        <w:tc>
          <w:tcPr>
            <w:tcW w:w="674" w:type="pct"/>
            <w:tcBorders>
              <w:top w:val="nil"/>
              <w:left w:val="nil"/>
              <w:bottom w:val="single" w:sz="4" w:space="0" w:color="auto"/>
              <w:right w:val="single" w:sz="4" w:space="0" w:color="auto"/>
            </w:tcBorders>
            <w:shd w:val="clear" w:color="auto" w:fill="auto"/>
            <w:vAlign w:val="center"/>
            <w:hideMark/>
          </w:tcPr>
          <w:p w14:paraId="562B543F"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574BCFC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26EC56F" w14:textId="77777777" w:rsidR="00144A6D" w:rsidRPr="000D7D78" w:rsidRDefault="00144A6D" w:rsidP="004757EB">
            <w:pPr>
              <w:rPr>
                <w:rFonts w:cs="Arial"/>
                <w:color w:val="000000"/>
              </w:rPr>
            </w:pPr>
            <w:bookmarkStart w:id="1607" w:name="_Toc114731359"/>
            <w:bookmarkStart w:id="1608" w:name="_Toc114732270"/>
            <w:r w:rsidRPr="000D7D78">
              <w:rPr>
                <w:rFonts w:cs="Arial"/>
                <w:color w:val="000000"/>
              </w:rPr>
              <w:t>GWM</w:t>
            </w:r>
            <w:bookmarkEnd w:id="1607"/>
            <w:bookmarkEnd w:id="1608"/>
          </w:p>
        </w:tc>
        <w:tc>
          <w:tcPr>
            <w:tcW w:w="618" w:type="pct"/>
            <w:tcBorders>
              <w:top w:val="nil"/>
              <w:left w:val="nil"/>
              <w:bottom w:val="single" w:sz="4" w:space="0" w:color="auto"/>
              <w:right w:val="single" w:sz="4" w:space="0" w:color="auto"/>
            </w:tcBorders>
            <w:shd w:val="clear" w:color="auto" w:fill="auto"/>
            <w:vAlign w:val="center"/>
            <w:hideMark/>
          </w:tcPr>
          <w:p w14:paraId="3E98F962" w14:textId="77777777" w:rsidR="00144A6D" w:rsidRPr="000D7D78" w:rsidRDefault="00144A6D" w:rsidP="004757EB">
            <w:pPr>
              <w:rPr>
                <w:rFonts w:cs="Arial"/>
                <w:color w:val="000000"/>
              </w:rPr>
            </w:pPr>
            <w:bookmarkStart w:id="1609" w:name="_Toc114731360"/>
            <w:bookmarkStart w:id="1610" w:name="_Toc114732271"/>
            <w:r w:rsidRPr="000D7D78">
              <w:rPr>
                <w:rFonts w:cs="Arial"/>
                <w:color w:val="000000"/>
              </w:rPr>
              <w:t>APIM   APIM_CIM   APIM_CISM</w:t>
            </w:r>
            <w:bookmarkEnd w:id="1609"/>
            <w:bookmarkEnd w:id="1610"/>
          </w:p>
        </w:tc>
        <w:tc>
          <w:tcPr>
            <w:tcW w:w="782" w:type="pct"/>
            <w:tcBorders>
              <w:top w:val="nil"/>
              <w:left w:val="nil"/>
              <w:bottom w:val="single" w:sz="4" w:space="0" w:color="auto"/>
              <w:right w:val="single" w:sz="4" w:space="0" w:color="auto"/>
            </w:tcBorders>
            <w:shd w:val="clear" w:color="auto" w:fill="auto"/>
            <w:noWrap/>
            <w:vAlign w:val="center"/>
            <w:hideMark/>
          </w:tcPr>
          <w:p w14:paraId="0DA3F813" w14:textId="77777777" w:rsidR="00144A6D" w:rsidRPr="000D7D78" w:rsidRDefault="00144A6D" w:rsidP="004757EB">
            <w:pPr>
              <w:rPr>
                <w:rFonts w:cs="Arial"/>
                <w:color w:val="000000"/>
              </w:rPr>
            </w:pPr>
            <w:bookmarkStart w:id="1611" w:name="_Toc114731361"/>
            <w:bookmarkStart w:id="1612" w:name="_Toc114732272"/>
            <w:r w:rsidRPr="000D7D78">
              <w:rPr>
                <w:rFonts w:cs="Arial"/>
                <w:color w:val="000000"/>
              </w:rPr>
              <w:t>No Send Type</w:t>
            </w:r>
            <w:bookmarkEnd w:id="1611"/>
            <w:bookmarkEnd w:id="1612"/>
          </w:p>
        </w:tc>
      </w:tr>
      <w:tr w:rsidR="00144A6D" w:rsidRPr="000D7D78" w14:paraId="3AE4C598"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C5E97E5"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23F5DA9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29CEFD97"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04E3489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1E63E427"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79348135"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6E4DD4AC" w14:textId="77777777" w:rsidR="00144A6D" w:rsidRPr="000D7D78" w:rsidRDefault="00144A6D" w:rsidP="004757EB">
            <w:pPr>
              <w:rPr>
                <w:rFonts w:cs="Arial"/>
                <w:color w:val="000000"/>
              </w:rPr>
            </w:pPr>
            <w:r w:rsidRPr="000D7D78">
              <w:rPr>
                <w:rFonts w:cs="Arial"/>
                <w:color w:val="000000"/>
              </w:rPr>
              <w:t> </w:t>
            </w:r>
          </w:p>
        </w:tc>
      </w:tr>
      <w:tr w:rsidR="00144A6D" w:rsidRPr="000D7D78" w14:paraId="2D51E5AC" w14:textId="77777777" w:rsidTr="004757EB">
        <w:trPr>
          <w:trHeight w:val="51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57D1C7A"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BBA605E" w14:textId="77777777" w:rsidR="00144A6D" w:rsidRPr="000D7D78" w:rsidRDefault="00144A6D" w:rsidP="004757EB">
            <w:pPr>
              <w:rPr>
                <w:rFonts w:cs="Arial"/>
                <w:color w:val="000000"/>
              </w:rPr>
            </w:pPr>
            <w:bookmarkStart w:id="1613" w:name="_Toc114731362"/>
            <w:bookmarkStart w:id="1614" w:name="_Toc114732273"/>
            <w:r w:rsidRPr="000D7D78">
              <w:rPr>
                <w:rFonts w:cs="Arial"/>
                <w:color w:val="000000"/>
              </w:rPr>
              <w:t>LightAmbIntsty_No_Actl</w:t>
            </w:r>
            <w:bookmarkEnd w:id="1613"/>
            <w:bookmarkEnd w:id="1614"/>
          </w:p>
        </w:tc>
        <w:tc>
          <w:tcPr>
            <w:tcW w:w="674" w:type="pct"/>
            <w:tcBorders>
              <w:top w:val="nil"/>
              <w:left w:val="nil"/>
              <w:bottom w:val="single" w:sz="4" w:space="0" w:color="auto"/>
              <w:right w:val="single" w:sz="4" w:space="0" w:color="auto"/>
            </w:tcBorders>
            <w:shd w:val="clear" w:color="auto" w:fill="auto"/>
            <w:vAlign w:val="center"/>
            <w:hideMark/>
          </w:tcPr>
          <w:p w14:paraId="180FCD4B"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3143733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3A8BF75" w14:textId="77777777" w:rsidR="00144A6D" w:rsidRPr="000D7D78" w:rsidRDefault="00144A6D" w:rsidP="004757EB">
            <w:pPr>
              <w:rPr>
                <w:rFonts w:cs="Arial"/>
                <w:color w:val="000000"/>
              </w:rPr>
            </w:pPr>
            <w:bookmarkStart w:id="1615" w:name="_Toc114731363"/>
            <w:bookmarkStart w:id="1616" w:name="_Toc114732274"/>
            <w:r w:rsidRPr="000D7D78">
              <w:rPr>
                <w:rFonts w:cs="Arial"/>
                <w:color w:val="000000"/>
              </w:rPr>
              <w:t>GWM</w:t>
            </w:r>
            <w:bookmarkEnd w:id="1615"/>
            <w:bookmarkEnd w:id="1616"/>
          </w:p>
        </w:tc>
        <w:tc>
          <w:tcPr>
            <w:tcW w:w="618" w:type="pct"/>
            <w:tcBorders>
              <w:top w:val="nil"/>
              <w:left w:val="nil"/>
              <w:bottom w:val="single" w:sz="4" w:space="0" w:color="auto"/>
              <w:right w:val="single" w:sz="4" w:space="0" w:color="auto"/>
            </w:tcBorders>
            <w:shd w:val="clear" w:color="auto" w:fill="auto"/>
            <w:vAlign w:val="center"/>
            <w:hideMark/>
          </w:tcPr>
          <w:p w14:paraId="7BC5AC3D" w14:textId="77777777" w:rsidR="00144A6D" w:rsidRPr="000D7D78" w:rsidRDefault="00144A6D" w:rsidP="004757EB">
            <w:pPr>
              <w:rPr>
                <w:rFonts w:cs="Arial"/>
                <w:color w:val="000000"/>
              </w:rPr>
            </w:pPr>
            <w:bookmarkStart w:id="1617" w:name="_Toc114731364"/>
            <w:bookmarkStart w:id="1618" w:name="_Toc114732275"/>
            <w:r w:rsidRPr="000D7D78">
              <w:rPr>
                <w:rFonts w:cs="Arial"/>
                <w:color w:val="000000"/>
              </w:rPr>
              <w:t>APIM   APIM_CIM   APIM_CISM</w:t>
            </w:r>
            <w:bookmarkEnd w:id="1617"/>
            <w:bookmarkEnd w:id="1618"/>
          </w:p>
        </w:tc>
        <w:tc>
          <w:tcPr>
            <w:tcW w:w="782" w:type="pct"/>
            <w:tcBorders>
              <w:top w:val="nil"/>
              <w:left w:val="nil"/>
              <w:bottom w:val="single" w:sz="4" w:space="0" w:color="auto"/>
              <w:right w:val="single" w:sz="4" w:space="0" w:color="auto"/>
            </w:tcBorders>
            <w:shd w:val="clear" w:color="auto" w:fill="auto"/>
            <w:noWrap/>
            <w:vAlign w:val="center"/>
            <w:hideMark/>
          </w:tcPr>
          <w:p w14:paraId="696D9DF6" w14:textId="77777777" w:rsidR="00144A6D" w:rsidRPr="000D7D78" w:rsidRDefault="00144A6D" w:rsidP="004757EB">
            <w:pPr>
              <w:rPr>
                <w:rFonts w:cs="Arial"/>
                <w:color w:val="000000"/>
              </w:rPr>
            </w:pPr>
            <w:bookmarkStart w:id="1619" w:name="_Toc114731365"/>
            <w:bookmarkStart w:id="1620" w:name="_Toc114732276"/>
            <w:r w:rsidRPr="000D7D78">
              <w:rPr>
                <w:rFonts w:cs="Arial"/>
                <w:color w:val="000000"/>
              </w:rPr>
              <w:t>No Send Type</w:t>
            </w:r>
            <w:bookmarkEnd w:id="1619"/>
            <w:bookmarkEnd w:id="1620"/>
          </w:p>
        </w:tc>
      </w:tr>
      <w:tr w:rsidR="00144A6D" w:rsidRPr="000D7D78" w14:paraId="3ECB80E0"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9E4C24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7FD68D2"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FAB0A04" w14:textId="77777777" w:rsidR="00144A6D" w:rsidRPr="000D7D78" w:rsidRDefault="00144A6D" w:rsidP="004757EB">
            <w:pPr>
              <w:rPr>
                <w:rFonts w:cs="Arial"/>
                <w:color w:val="000000"/>
              </w:rPr>
            </w:pPr>
            <w:bookmarkStart w:id="1621" w:name="_Toc114731366"/>
            <w:bookmarkStart w:id="1622" w:name="_Toc114732277"/>
            <w:r w:rsidRPr="000D7D78">
              <w:rPr>
                <w:rFonts w:cs="Arial"/>
                <w:color w:val="000000"/>
              </w:rPr>
              <w:t>Off</w:t>
            </w:r>
            <w:bookmarkEnd w:id="1621"/>
            <w:bookmarkEnd w:id="1622"/>
          </w:p>
        </w:tc>
        <w:tc>
          <w:tcPr>
            <w:tcW w:w="693" w:type="pct"/>
            <w:tcBorders>
              <w:top w:val="nil"/>
              <w:left w:val="nil"/>
              <w:bottom w:val="single" w:sz="4" w:space="0" w:color="auto"/>
              <w:right w:val="single" w:sz="4" w:space="0" w:color="auto"/>
            </w:tcBorders>
            <w:shd w:val="clear" w:color="auto" w:fill="auto"/>
            <w:noWrap/>
            <w:vAlign w:val="center"/>
            <w:hideMark/>
          </w:tcPr>
          <w:p w14:paraId="0FAC3178" w14:textId="77777777" w:rsidR="00144A6D" w:rsidRPr="000D7D78" w:rsidRDefault="00144A6D" w:rsidP="004757EB">
            <w:pPr>
              <w:rPr>
                <w:rFonts w:cs="Arial"/>
                <w:color w:val="000000"/>
              </w:rPr>
            </w:pPr>
            <w:bookmarkStart w:id="1623" w:name="_Toc114731367"/>
            <w:bookmarkStart w:id="1624" w:name="_Toc114732278"/>
            <w:r w:rsidRPr="000D7D78">
              <w:rPr>
                <w:rFonts w:cs="Arial"/>
                <w:color w:val="000000"/>
              </w:rPr>
              <w:t>0x0</w:t>
            </w:r>
            <w:bookmarkEnd w:id="1623"/>
            <w:bookmarkEnd w:id="1624"/>
          </w:p>
        </w:tc>
        <w:tc>
          <w:tcPr>
            <w:tcW w:w="618" w:type="pct"/>
            <w:tcBorders>
              <w:top w:val="nil"/>
              <w:left w:val="nil"/>
              <w:bottom w:val="single" w:sz="4" w:space="0" w:color="auto"/>
              <w:right w:val="single" w:sz="4" w:space="0" w:color="auto"/>
            </w:tcBorders>
            <w:shd w:val="clear" w:color="auto" w:fill="auto"/>
            <w:vAlign w:val="center"/>
            <w:hideMark/>
          </w:tcPr>
          <w:p w14:paraId="5BF27F5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10D0A86"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C597432" w14:textId="77777777" w:rsidR="00144A6D" w:rsidRPr="000D7D78" w:rsidRDefault="00144A6D" w:rsidP="004757EB">
            <w:pPr>
              <w:rPr>
                <w:rFonts w:cs="Arial"/>
                <w:color w:val="000000"/>
              </w:rPr>
            </w:pPr>
            <w:r w:rsidRPr="000D7D78">
              <w:rPr>
                <w:rFonts w:cs="Arial"/>
                <w:color w:val="000000"/>
              </w:rPr>
              <w:t> </w:t>
            </w:r>
          </w:p>
        </w:tc>
      </w:tr>
      <w:tr w:rsidR="00144A6D" w:rsidRPr="000D7D78" w14:paraId="359A987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01BE72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698035A2"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76967FF5"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06B7E0BB"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573509D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28C6BDB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6B68FC0E" w14:textId="77777777" w:rsidR="00144A6D" w:rsidRPr="000D7D78" w:rsidRDefault="00144A6D" w:rsidP="004757EB">
            <w:pPr>
              <w:rPr>
                <w:rFonts w:cs="Arial"/>
                <w:color w:val="000000"/>
              </w:rPr>
            </w:pPr>
            <w:r w:rsidRPr="000D7D78">
              <w:rPr>
                <w:rFonts w:cs="Arial"/>
                <w:color w:val="000000"/>
              </w:rPr>
              <w:t> </w:t>
            </w:r>
          </w:p>
        </w:tc>
      </w:tr>
      <w:tr w:rsidR="00144A6D" w:rsidRPr="000D7D78" w14:paraId="34B6126D" w14:textId="77777777" w:rsidTr="004757EB">
        <w:trPr>
          <w:trHeight w:val="127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6D84FAC" w14:textId="77777777" w:rsidR="00144A6D" w:rsidRPr="000D7D78" w:rsidRDefault="00144A6D" w:rsidP="004757EB">
            <w:pPr>
              <w:rPr>
                <w:rFonts w:cs="Arial"/>
                <w:color w:val="000000"/>
              </w:rPr>
            </w:pPr>
            <w:r w:rsidRPr="000D7D78">
              <w:rPr>
                <w:rFonts w:cs="Arial"/>
                <w:color w:val="000000"/>
              </w:rPr>
              <w:t>0x3EC</w:t>
            </w:r>
          </w:p>
        </w:tc>
        <w:tc>
          <w:tcPr>
            <w:tcW w:w="1243" w:type="pct"/>
            <w:tcBorders>
              <w:top w:val="nil"/>
              <w:left w:val="nil"/>
              <w:bottom w:val="single" w:sz="4" w:space="0" w:color="auto"/>
              <w:right w:val="single" w:sz="4" w:space="0" w:color="auto"/>
            </w:tcBorders>
            <w:shd w:val="clear" w:color="000000" w:fill="C0C0C0"/>
            <w:vAlign w:val="center"/>
            <w:hideMark/>
          </w:tcPr>
          <w:p w14:paraId="33753AAC" w14:textId="77777777" w:rsidR="00144A6D" w:rsidRPr="000D7D78" w:rsidRDefault="00144A6D" w:rsidP="004757EB">
            <w:pPr>
              <w:rPr>
                <w:rFonts w:cs="Arial"/>
                <w:color w:val="000000"/>
              </w:rPr>
            </w:pPr>
            <w:r w:rsidRPr="000D7D78">
              <w:rPr>
                <w:rFonts w:cs="Arial"/>
                <w:color w:val="000000"/>
              </w:rPr>
              <w:t>Personality_BCM2_Data_HS3</w:t>
            </w:r>
          </w:p>
        </w:tc>
        <w:tc>
          <w:tcPr>
            <w:tcW w:w="674" w:type="pct"/>
            <w:tcBorders>
              <w:top w:val="nil"/>
              <w:left w:val="nil"/>
              <w:bottom w:val="single" w:sz="4" w:space="0" w:color="auto"/>
              <w:right w:val="single" w:sz="4" w:space="0" w:color="auto"/>
            </w:tcBorders>
            <w:shd w:val="clear" w:color="000000" w:fill="C0C0C0"/>
            <w:vAlign w:val="center"/>
            <w:hideMark/>
          </w:tcPr>
          <w:p w14:paraId="3358B360"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6CE62A0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54E6A183" w14:textId="77777777" w:rsidR="00144A6D" w:rsidRPr="000D7D78" w:rsidRDefault="00144A6D" w:rsidP="004757EB">
            <w:pPr>
              <w:rPr>
                <w:rFonts w:cs="Arial"/>
                <w:color w:val="000000"/>
              </w:rPr>
            </w:pPr>
            <w:r w:rsidRPr="000D7D78">
              <w:rPr>
                <w:rFonts w:cs="Arial"/>
                <w:color w:val="000000"/>
              </w:rPr>
              <w:t>GWM</w:t>
            </w:r>
          </w:p>
        </w:tc>
        <w:tc>
          <w:tcPr>
            <w:tcW w:w="618" w:type="pct"/>
            <w:tcBorders>
              <w:top w:val="nil"/>
              <w:left w:val="nil"/>
              <w:bottom w:val="single" w:sz="4" w:space="0" w:color="auto"/>
              <w:right w:val="single" w:sz="4" w:space="0" w:color="auto"/>
            </w:tcBorders>
            <w:shd w:val="clear" w:color="000000" w:fill="C0C0C0"/>
            <w:vAlign w:val="center"/>
            <w:hideMark/>
          </w:tcPr>
          <w:p w14:paraId="2ECEF223" w14:textId="77777777" w:rsidR="00144A6D" w:rsidRPr="000D7D78" w:rsidRDefault="00144A6D" w:rsidP="004757EB">
            <w:pPr>
              <w:rPr>
                <w:rFonts w:cs="Arial"/>
                <w:color w:val="000000"/>
              </w:rPr>
            </w:pPr>
            <w:r w:rsidRPr="000D7D78">
              <w:rPr>
                <w:rFonts w:cs="Arial"/>
                <w:color w:val="000000"/>
              </w:rPr>
              <w:t xml:space="preserve">ACM   APIM   APIM_CIM   APIM_CISM   DSP   GENERIC   HUD_ADV   IPC   </w:t>
            </w:r>
          </w:p>
        </w:tc>
        <w:tc>
          <w:tcPr>
            <w:tcW w:w="782" w:type="pct"/>
            <w:tcBorders>
              <w:top w:val="nil"/>
              <w:left w:val="nil"/>
              <w:bottom w:val="single" w:sz="4" w:space="0" w:color="auto"/>
              <w:right w:val="single" w:sz="4" w:space="0" w:color="auto"/>
            </w:tcBorders>
            <w:shd w:val="clear" w:color="000000" w:fill="C0C0C0"/>
            <w:noWrap/>
            <w:vAlign w:val="center"/>
            <w:hideMark/>
          </w:tcPr>
          <w:p w14:paraId="542BF07F" w14:textId="77777777" w:rsidR="00144A6D" w:rsidRPr="000D7D78" w:rsidRDefault="00144A6D" w:rsidP="004757EB">
            <w:pPr>
              <w:rPr>
                <w:rFonts w:cs="Arial"/>
                <w:color w:val="000000"/>
              </w:rPr>
            </w:pPr>
            <w:r w:rsidRPr="000D7D78">
              <w:rPr>
                <w:rFonts w:cs="Arial"/>
                <w:color w:val="000000"/>
              </w:rPr>
              <w:t>NoMsgSend Type</w:t>
            </w:r>
          </w:p>
        </w:tc>
      </w:tr>
      <w:tr w:rsidR="00144A6D" w:rsidRPr="000D7D78" w14:paraId="4BCE6570" w14:textId="77777777" w:rsidTr="004757EB">
        <w:trPr>
          <w:trHeight w:val="1020"/>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7EDB4B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53AB783" w14:textId="77777777" w:rsidR="00144A6D" w:rsidRPr="000D7D78" w:rsidRDefault="00144A6D" w:rsidP="004757EB">
            <w:pPr>
              <w:rPr>
                <w:rFonts w:cs="Arial"/>
                <w:color w:val="000000"/>
              </w:rPr>
            </w:pPr>
            <w:bookmarkStart w:id="1625" w:name="_Toc114731368"/>
            <w:bookmarkStart w:id="1626" w:name="_Toc114732279"/>
            <w:r w:rsidRPr="000D7D78">
              <w:rPr>
                <w:rFonts w:cs="Arial"/>
                <w:color w:val="000000"/>
              </w:rPr>
              <w:t>PersNo_D_Actl</w:t>
            </w:r>
            <w:bookmarkEnd w:id="1625"/>
            <w:bookmarkEnd w:id="1626"/>
          </w:p>
        </w:tc>
        <w:tc>
          <w:tcPr>
            <w:tcW w:w="674" w:type="pct"/>
            <w:tcBorders>
              <w:top w:val="nil"/>
              <w:left w:val="nil"/>
              <w:bottom w:val="single" w:sz="4" w:space="0" w:color="auto"/>
              <w:right w:val="single" w:sz="4" w:space="0" w:color="auto"/>
            </w:tcBorders>
            <w:shd w:val="clear" w:color="auto" w:fill="auto"/>
            <w:vAlign w:val="center"/>
            <w:hideMark/>
          </w:tcPr>
          <w:p w14:paraId="389EC6B3"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3E399E0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436FC2E4" w14:textId="77777777" w:rsidR="00144A6D" w:rsidRPr="000D7D78" w:rsidRDefault="00144A6D" w:rsidP="004757EB">
            <w:pPr>
              <w:rPr>
                <w:rFonts w:cs="Arial"/>
                <w:color w:val="000000"/>
              </w:rPr>
            </w:pPr>
            <w:bookmarkStart w:id="1627" w:name="_Toc114731369"/>
            <w:bookmarkStart w:id="1628" w:name="_Toc114732280"/>
            <w:r w:rsidRPr="000D7D78">
              <w:rPr>
                <w:rFonts w:cs="Arial"/>
                <w:color w:val="000000"/>
              </w:rPr>
              <w:t>GWM</w:t>
            </w:r>
            <w:bookmarkEnd w:id="1627"/>
            <w:bookmarkEnd w:id="1628"/>
          </w:p>
        </w:tc>
        <w:tc>
          <w:tcPr>
            <w:tcW w:w="618" w:type="pct"/>
            <w:tcBorders>
              <w:top w:val="nil"/>
              <w:left w:val="nil"/>
              <w:bottom w:val="single" w:sz="4" w:space="0" w:color="auto"/>
              <w:right w:val="single" w:sz="4" w:space="0" w:color="auto"/>
            </w:tcBorders>
            <w:shd w:val="clear" w:color="auto" w:fill="auto"/>
            <w:vAlign w:val="center"/>
            <w:hideMark/>
          </w:tcPr>
          <w:p w14:paraId="31946A96" w14:textId="77777777" w:rsidR="00144A6D" w:rsidRPr="000D7D78" w:rsidRDefault="00144A6D" w:rsidP="004757EB">
            <w:pPr>
              <w:rPr>
                <w:rFonts w:cs="Arial"/>
                <w:color w:val="000000"/>
              </w:rPr>
            </w:pPr>
            <w:bookmarkStart w:id="1629" w:name="_Toc114731370"/>
            <w:bookmarkStart w:id="1630" w:name="_Toc114732281"/>
            <w:r w:rsidRPr="000D7D78">
              <w:rPr>
                <w:rFonts w:cs="Arial"/>
                <w:color w:val="000000"/>
              </w:rPr>
              <w:t>ACM   APIM   APIM_CIM   APIM_CISM   DSP   IPC</w:t>
            </w:r>
            <w:bookmarkEnd w:id="1629"/>
            <w:bookmarkEnd w:id="1630"/>
          </w:p>
        </w:tc>
        <w:tc>
          <w:tcPr>
            <w:tcW w:w="782" w:type="pct"/>
            <w:tcBorders>
              <w:top w:val="nil"/>
              <w:left w:val="nil"/>
              <w:bottom w:val="single" w:sz="4" w:space="0" w:color="auto"/>
              <w:right w:val="single" w:sz="4" w:space="0" w:color="auto"/>
            </w:tcBorders>
            <w:shd w:val="clear" w:color="auto" w:fill="auto"/>
            <w:noWrap/>
            <w:vAlign w:val="center"/>
            <w:hideMark/>
          </w:tcPr>
          <w:p w14:paraId="25C9DA74" w14:textId="77777777" w:rsidR="00144A6D" w:rsidRPr="000D7D78" w:rsidRDefault="00144A6D" w:rsidP="004757EB">
            <w:pPr>
              <w:rPr>
                <w:rFonts w:cs="Arial"/>
                <w:color w:val="000000"/>
              </w:rPr>
            </w:pPr>
            <w:bookmarkStart w:id="1631" w:name="_Toc114731371"/>
            <w:bookmarkStart w:id="1632" w:name="_Toc114732282"/>
            <w:r w:rsidRPr="000D7D78">
              <w:rPr>
                <w:rFonts w:cs="Arial"/>
                <w:color w:val="000000"/>
              </w:rPr>
              <w:t>No Send Type</w:t>
            </w:r>
            <w:bookmarkEnd w:id="1631"/>
            <w:bookmarkEnd w:id="1632"/>
          </w:p>
        </w:tc>
      </w:tr>
      <w:tr w:rsidR="00144A6D" w:rsidRPr="000D7D78" w14:paraId="0F8E6255"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816569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C050E6A"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906C264" w14:textId="77777777" w:rsidR="00144A6D" w:rsidRPr="000D7D78" w:rsidRDefault="00144A6D" w:rsidP="004757EB">
            <w:pPr>
              <w:rPr>
                <w:rFonts w:cs="Arial"/>
                <w:color w:val="000000"/>
              </w:rPr>
            </w:pPr>
            <w:bookmarkStart w:id="1633" w:name="_Toc114731372"/>
            <w:bookmarkStart w:id="1634" w:name="_Toc114732283"/>
            <w:r w:rsidRPr="000D7D78">
              <w:rPr>
                <w:rFonts w:cs="Arial"/>
                <w:color w:val="000000"/>
              </w:rPr>
              <w:t>PERS_1</w:t>
            </w:r>
            <w:bookmarkEnd w:id="1633"/>
            <w:bookmarkEnd w:id="1634"/>
          </w:p>
        </w:tc>
        <w:tc>
          <w:tcPr>
            <w:tcW w:w="693" w:type="pct"/>
            <w:tcBorders>
              <w:top w:val="nil"/>
              <w:left w:val="nil"/>
              <w:bottom w:val="single" w:sz="4" w:space="0" w:color="auto"/>
              <w:right w:val="single" w:sz="4" w:space="0" w:color="auto"/>
            </w:tcBorders>
            <w:shd w:val="clear" w:color="auto" w:fill="auto"/>
            <w:noWrap/>
            <w:vAlign w:val="center"/>
            <w:hideMark/>
          </w:tcPr>
          <w:p w14:paraId="635C2D8C" w14:textId="77777777" w:rsidR="00144A6D" w:rsidRPr="000D7D78" w:rsidRDefault="00144A6D" w:rsidP="004757EB">
            <w:pPr>
              <w:rPr>
                <w:rFonts w:cs="Arial"/>
                <w:color w:val="000000"/>
              </w:rPr>
            </w:pPr>
            <w:bookmarkStart w:id="1635" w:name="_Toc114731373"/>
            <w:bookmarkStart w:id="1636" w:name="_Toc114732284"/>
            <w:r w:rsidRPr="000D7D78">
              <w:rPr>
                <w:rFonts w:cs="Arial"/>
                <w:color w:val="000000"/>
              </w:rPr>
              <w:t>0x0</w:t>
            </w:r>
            <w:bookmarkEnd w:id="1635"/>
            <w:bookmarkEnd w:id="1636"/>
          </w:p>
        </w:tc>
        <w:tc>
          <w:tcPr>
            <w:tcW w:w="618" w:type="pct"/>
            <w:tcBorders>
              <w:top w:val="nil"/>
              <w:left w:val="nil"/>
              <w:bottom w:val="single" w:sz="4" w:space="0" w:color="auto"/>
              <w:right w:val="single" w:sz="4" w:space="0" w:color="auto"/>
            </w:tcBorders>
            <w:shd w:val="clear" w:color="auto" w:fill="auto"/>
            <w:vAlign w:val="center"/>
            <w:hideMark/>
          </w:tcPr>
          <w:p w14:paraId="624C4F0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4812427"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954A6C4" w14:textId="77777777" w:rsidR="00144A6D" w:rsidRPr="000D7D78" w:rsidRDefault="00144A6D" w:rsidP="004757EB">
            <w:pPr>
              <w:rPr>
                <w:rFonts w:cs="Arial"/>
                <w:color w:val="000000"/>
              </w:rPr>
            </w:pPr>
            <w:r w:rsidRPr="000D7D78">
              <w:rPr>
                <w:rFonts w:cs="Arial"/>
                <w:color w:val="000000"/>
              </w:rPr>
              <w:t> </w:t>
            </w:r>
          </w:p>
        </w:tc>
      </w:tr>
      <w:tr w:rsidR="00144A6D" w:rsidRPr="000D7D78" w14:paraId="1037BB60"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45F020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BDE051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F75F375" w14:textId="77777777" w:rsidR="00144A6D" w:rsidRPr="000D7D78" w:rsidRDefault="00144A6D" w:rsidP="004757EB">
            <w:pPr>
              <w:rPr>
                <w:rFonts w:cs="Arial"/>
                <w:color w:val="000000"/>
              </w:rPr>
            </w:pPr>
            <w:bookmarkStart w:id="1637" w:name="_Toc114731374"/>
            <w:bookmarkStart w:id="1638" w:name="_Toc114732285"/>
            <w:r w:rsidRPr="000D7D78">
              <w:rPr>
                <w:rFonts w:cs="Arial"/>
                <w:color w:val="000000"/>
              </w:rPr>
              <w:t>PERS_2</w:t>
            </w:r>
            <w:bookmarkEnd w:id="1637"/>
            <w:bookmarkEnd w:id="1638"/>
          </w:p>
        </w:tc>
        <w:tc>
          <w:tcPr>
            <w:tcW w:w="693" w:type="pct"/>
            <w:tcBorders>
              <w:top w:val="nil"/>
              <w:left w:val="nil"/>
              <w:bottom w:val="single" w:sz="4" w:space="0" w:color="auto"/>
              <w:right w:val="single" w:sz="4" w:space="0" w:color="auto"/>
            </w:tcBorders>
            <w:shd w:val="clear" w:color="auto" w:fill="auto"/>
            <w:noWrap/>
            <w:vAlign w:val="center"/>
            <w:hideMark/>
          </w:tcPr>
          <w:p w14:paraId="6B09C0DE" w14:textId="77777777" w:rsidR="00144A6D" w:rsidRPr="000D7D78" w:rsidRDefault="00144A6D" w:rsidP="004757EB">
            <w:pPr>
              <w:rPr>
                <w:rFonts w:cs="Arial"/>
                <w:color w:val="000000"/>
              </w:rPr>
            </w:pPr>
            <w:bookmarkStart w:id="1639" w:name="_Toc114731375"/>
            <w:bookmarkStart w:id="1640" w:name="_Toc114732286"/>
            <w:r w:rsidRPr="000D7D78">
              <w:rPr>
                <w:rFonts w:cs="Arial"/>
                <w:color w:val="000000"/>
              </w:rPr>
              <w:t>0x1</w:t>
            </w:r>
            <w:bookmarkEnd w:id="1639"/>
            <w:bookmarkEnd w:id="1640"/>
          </w:p>
        </w:tc>
        <w:tc>
          <w:tcPr>
            <w:tcW w:w="618" w:type="pct"/>
            <w:tcBorders>
              <w:top w:val="nil"/>
              <w:left w:val="nil"/>
              <w:bottom w:val="single" w:sz="4" w:space="0" w:color="auto"/>
              <w:right w:val="single" w:sz="4" w:space="0" w:color="auto"/>
            </w:tcBorders>
            <w:shd w:val="clear" w:color="auto" w:fill="auto"/>
            <w:vAlign w:val="center"/>
            <w:hideMark/>
          </w:tcPr>
          <w:p w14:paraId="7038FE1B"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5793C95"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715F3D3" w14:textId="77777777" w:rsidR="00144A6D" w:rsidRPr="000D7D78" w:rsidRDefault="00144A6D" w:rsidP="004757EB">
            <w:pPr>
              <w:rPr>
                <w:rFonts w:cs="Arial"/>
                <w:color w:val="000000"/>
              </w:rPr>
            </w:pPr>
            <w:r w:rsidRPr="000D7D78">
              <w:rPr>
                <w:rFonts w:cs="Arial"/>
                <w:color w:val="000000"/>
              </w:rPr>
              <w:t> </w:t>
            </w:r>
          </w:p>
        </w:tc>
      </w:tr>
      <w:tr w:rsidR="00144A6D" w:rsidRPr="000D7D78" w14:paraId="438523DC"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51BFD8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DDB2CD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C532DE9" w14:textId="77777777" w:rsidR="00144A6D" w:rsidRPr="000D7D78" w:rsidRDefault="00144A6D" w:rsidP="004757EB">
            <w:pPr>
              <w:rPr>
                <w:rFonts w:cs="Arial"/>
                <w:color w:val="000000"/>
              </w:rPr>
            </w:pPr>
            <w:bookmarkStart w:id="1641" w:name="_Toc114731376"/>
            <w:bookmarkStart w:id="1642" w:name="_Toc114732287"/>
            <w:r w:rsidRPr="000D7D78">
              <w:rPr>
                <w:rFonts w:cs="Arial"/>
                <w:color w:val="000000"/>
              </w:rPr>
              <w:t>PERS_3</w:t>
            </w:r>
            <w:bookmarkEnd w:id="1641"/>
            <w:bookmarkEnd w:id="1642"/>
          </w:p>
        </w:tc>
        <w:tc>
          <w:tcPr>
            <w:tcW w:w="693" w:type="pct"/>
            <w:tcBorders>
              <w:top w:val="nil"/>
              <w:left w:val="nil"/>
              <w:bottom w:val="single" w:sz="4" w:space="0" w:color="auto"/>
              <w:right w:val="single" w:sz="4" w:space="0" w:color="auto"/>
            </w:tcBorders>
            <w:shd w:val="clear" w:color="auto" w:fill="auto"/>
            <w:noWrap/>
            <w:vAlign w:val="center"/>
            <w:hideMark/>
          </w:tcPr>
          <w:p w14:paraId="5E151145" w14:textId="77777777" w:rsidR="00144A6D" w:rsidRPr="000D7D78" w:rsidRDefault="00144A6D" w:rsidP="004757EB">
            <w:pPr>
              <w:rPr>
                <w:rFonts w:cs="Arial"/>
                <w:color w:val="000000"/>
              </w:rPr>
            </w:pPr>
            <w:bookmarkStart w:id="1643" w:name="_Toc114731377"/>
            <w:bookmarkStart w:id="1644" w:name="_Toc114732288"/>
            <w:r w:rsidRPr="000D7D78">
              <w:rPr>
                <w:rFonts w:cs="Arial"/>
                <w:color w:val="000000"/>
              </w:rPr>
              <w:t>0x2</w:t>
            </w:r>
            <w:bookmarkEnd w:id="1643"/>
            <w:bookmarkEnd w:id="1644"/>
          </w:p>
        </w:tc>
        <w:tc>
          <w:tcPr>
            <w:tcW w:w="618" w:type="pct"/>
            <w:tcBorders>
              <w:top w:val="nil"/>
              <w:left w:val="nil"/>
              <w:bottom w:val="single" w:sz="4" w:space="0" w:color="auto"/>
              <w:right w:val="single" w:sz="4" w:space="0" w:color="auto"/>
            </w:tcBorders>
            <w:shd w:val="clear" w:color="auto" w:fill="auto"/>
            <w:vAlign w:val="center"/>
            <w:hideMark/>
          </w:tcPr>
          <w:p w14:paraId="694464C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FDBD30D"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F3C9DF9" w14:textId="77777777" w:rsidR="00144A6D" w:rsidRPr="000D7D78" w:rsidRDefault="00144A6D" w:rsidP="004757EB">
            <w:pPr>
              <w:rPr>
                <w:rFonts w:cs="Arial"/>
                <w:color w:val="000000"/>
              </w:rPr>
            </w:pPr>
            <w:r w:rsidRPr="000D7D78">
              <w:rPr>
                <w:rFonts w:cs="Arial"/>
                <w:color w:val="000000"/>
              </w:rPr>
              <w:t> </w:t>
            </w:r>
          </w:p>
        </w:tc>
      </w:tr>
      <w:tr w:rsidR="00144A6D" w:rsidRPr="000D7D78" w14:paraId="36C33CDF"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5BD96E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3553BA12"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8161250" w14:textId="77777777" w:rsidR="00144A6D" w:rsidRPr="000D7D78" w:rsidRDefault="00144A6D" w:rsidP="004757EB">
            <w:pPr>
              <w:rPr>
                <w:rFonts w:cs="Arial"/>
                <w:color w:val="000000"/>
              </w:rPr>
            </w:pPr>
            <w:bookmarkStart w:id="1645" w:name="_Toc114731378"/>
            <w:bookmarkStart w:id="1646" w:name="_Toc114732289"/>
            <w:r w:rsidRPr="000D7D78">
              <w:rPr>
                <w:rFonts w:cs="Arial"/>
                <w:color w:val="000000"/>
              </w:rPr>
              <w:t>PERS_4</w:t>
            </w:r>
            <w:bookmarkEnd w:id="1645"/>
            <w:bookmarkEnd w:id="1646"/>
          </w:p>
        </w:tc>
        <w:tc>
          <w:tcPr>
            <w:tcW w:w="693" w:type="pct"/>
            <w:tcBorders>
              <w:top w:val="nil"/>
              <w:left w:val="nil"/>
              <w:bottom w:val="single" w:sz="4" w:space="0" w:color="auto"/>
              <w:right w:val="single" w:sz="4" w:space="0" w:color="auto"/>
            </w:tcBorders>
            <w:shd w:val="clear" w:color="auto" w:fill="auto"/>
            <w:noWrap/>
            <w:vAlign w:val="center"/>
            <w:hideMark/>
          </w:tcPr>
          <w:p w14:paraId="31C975BC" w14:textId="77777777" w:rsidR="00144A6D" w:rsidRPr="000D7D78" w:rsidRDefault="00144A6D" w:rsidP="004757EB">
            <w:pPr>
              <w:rPr>
                <w:rFonts w:cs="Arial"/>
                <w:color w:val="000000"/>
              </w:rPr>
            </w:pPr>
            <w:bookmarkStart w:id="1647" w:name="_Toc114731379"/>
            <w:bookmarkStart w:id="1648" w:name="_Toc114732290"/>
            <w:r w:rsidRPr="000D7D78">
              <w:rPr>
                <w:rFonts w:cs="Arial"/>
                <w:color w:val="000000"/>
              </w:rPr>
              <w:t>0x3</w:t>
            </w:r>
            <w:bookmarkEnd w:id="1647"/>
            <w:bookmarkEnd w:id="1648"/>
          </w:p>
        </w:tc>
        <w:tc>
          <w:tcPr>
            <w:tcW w:w="618" w:type="pct"/>
            <w:tcBorders>
              <w:top w:val="nil"/>
              <w:left w:val="nil"/>
              <w:bottom w:val="single" w:sz="4" w:space="0" w:color="auto"/>
              <w:right w:val="single" w:sz="4" w:space="0" w:color="auto"/>
            </w:tcBorders>
            <w:shd w:val="clear" w:color="auto" w:fill="auto"/>
            <w:vAlign w:val="center"/>
            <w:hideMark/>
          </w:tcPr>
          <w:p w14:paraId="18B66BA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94C2ADA"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A14B07B" w14:textId="77777777" w:rsidR="00144A6D" w:rsidRPr="000D7D78" w:rsidRDefault="00144A6D" w:rsidP="004757EB">
            <w:pPr>
              <w:rPr>
                <w:rFonts w:cs="Arial"/>
                <w:color w:val="000000"/>
              </w:rPr>
            </w:pPr>
            <w:r w:rsidRPr="000D7D78">
              <w:rPr>
                <w:rFonts w:cs="Arial"/>
                <w:color w:val="000000"/>
              </w:rPr>
              <w:t> </w:t>
            </w:r>
          </w:p>
        </w:tc>
      </w:tr>
      <w:tr w:rsidR="00144A6D" w:rsidRPr="000D7D78" w14:paraId="448AB3E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B02F6D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3BC4D9BE"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9E2320E" w14:textId="77777777" w:rsidR="00144A6D" w:rsidRPr="000D7D78" w:rsidRDefault="00144A6D" w:rsidP="004757EB">
            <w:pPr>
              <w:rPr>
                <w:rFonts w:cs="Arial"/>
                <w:color w:val="000000"/>
              </w:rPr>
            </w:pPr>
            <w:bookmarkStart w:id="1649" w:name="_Toc114731380"/>
            <w:bookmarkStart w:id="1650" w:name="_Toc114732291"/>
            <w:r w:rsidRPr="000D7D78">
              <w:rPr>
                <w:rFonts w:cs="Arial"/>
                <w:color w:val="000000"/>
              </w:rPr>
              <w:t>Vehicle</w:t>
            </w:r>
            <w:bookmarkEnd w:id="1649"/>
            <w:bookmarkEnd w:id="1650"/>
          </w:p>
        </w:tc>
        <w:tc>
          <w:tcPr>
            <w:tcW w:w="693" w:type="pct"/>
            <w:tcBorders>
              <w:top w:val="nil"/>
              <w:left w:val="nil"/>
              <w:bottom w:val="single" w:sz="4" w:space="0" w:color="auto"/>
              <w:right w:val="single" w:sz="4" w:space="0" w:color="auto"/>
            </w:tcBorders>
            <w:shd w:val="clear" w:color="auto" w:fill="auto"/>
            <w:noWrap/>
            <w:vAlign w:val="center"/>
            <w:hideMark/>
          </w:tcPr>
          <w:p w14:paraId="45A7095E" w14:textId="77777777" w:rsidR="00144A6D" w:rsidRPr="000D7D78" w:rsidRDefault="00144A6D" w:rsidP="004757EB">
            <w:pPr>
              <w:rPr>
                <w:rFonts w:cs="Arial"/>
                <w:color w:val="000000"/>
              </w:rPr>
            </w:pPr>
            <w:bookmarkStart w:id="1651" w:name="_Toc114731381"/>
            <w:bookmarkStart w:id="1652" w:name="_Toc114732292"/>
            <w:r w:rsidRPr="000D7D78">
              <w:rPr>
                <w:rFonts w:cs="Arial"/>
                <w:color w:val="000000"/>
              </w:rPr>
              <w:t>0x4</w:t>
            </w:r>
            <w:bookmarkEnd w:id="1651"/>
            <w:bookmarkEnd w:id="1652"/>
          </w:p>
        </w:tc>
        <w:tc>
          <w:tcPr>
            <w:tcW w:w="618" w:type="pct"/>
            <w:tcBorders>
              <w:top w:val="nil"/>
              <w:left w:val="nil"/>
              <w:bottom w:val="single" w:sz="4" w:space="0" w:color="auto"/>
              <w:right w:val="single" w:sz="4" w:space="0" w:color="auto"/>
            </w:tcBorders>
            <w:shd w:val="clear" w:color="auto" w:fill="auto"/>
            <w:vAlign w:val="center"/>
            <w:hideMark/>
          </w:tcPr>
          <w:p w14:paraId="341F438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E6E467F"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7932F4E" w14:textId="77777777" w:rsidR="00144A6D" w:rsidRPr="000D7D78" w:rsidRDefault="00144A6D" w:rsidP="004757EB">
            <w:pPr>
              <w:rPr>
                <w:rFonts w:cs="Arial"/>
                <w:color w:val="000000"/>
              </w:rPr>
            </w:pPr>
            <w:r w:rsidRPr="000D7D78">
              <w:rPr>
                <w:rFonts w:cs="Arial"/>
                <w:color w:val="000000"/>
              </w:rPr>
              <w:t> </w:t>
            </w:r>
          </w:p>
        </w:tc>
      </w:tr>
      <w:tr w:rsidR="00144A6D" w:rsidRPr="000D7D78" w14:paraId="6B6E927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82391D6"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79E8314"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71762EC" w14:textId="77777777" w:rsidR="00144A6D" w:rsidRPr="000D7D78" w:rsidRDefault="00144A6D" w:rsidP="004757EB">
            <w:pPr>
              <w:rPr>
                <w:rFonts w:cs="Arial"/>
                <w:color w:val="000000"/>
              </w:rPr>
            </w:pPr>
            <w:bookmarkStart w:id="1653" w:name="_Toc114731382"/>
            <w:bookmarkStart w:id="1654" w:name="_Toc114732293"/>
            <w:r w:rsidRPr="000D7D78">
              <w:rPr>
                <w:rFonts w:cs="Arial"/>
                <w:color w:val="000000"/>
              </w:rPr>
              <w:t>NotDetermined</w:t>
            </w:r>
            <w:bookmarkEnd w:id="1653"/>
            <w:bookmarkEnd w:id="1654"/>
          </w:p>
        </w:tc>
        <w:tc>
          <w:tcPr>
            <w:tcW w:w="693" w:type="pct"/>
            <w:tcBorders>
              <w:top w:val="nil"/>
              <w:left w:val="nil"/>
              <w:bottom w:val="single" w:sz="4" w:space="0" w:color="auto"/>
              <w:right w:val="single" w:sz="4" w:space="0" w:color="auto"/>
            </w:tcBorders>
            <w:shd w:val="clear" w:color="auto" w:fill="auto"/>
            <w:noWrap/>
            <w:vAlign w:val="center"/>
            <w:hideMark/>
          </w:tcPr>
          <w:p w14:paraId="273AA43E" w14:textId="77777777" w:rsidR="00144A6D" w:rsidRPr="000D7D78" w:rsidRDefault="00144A6D" w:rsidP="004757EB">
            <w:pPr>
              <w:rPr>
                <w:rFonts w:cs="Arial"/>
                <w:color w:val="000000"/>
              </w:rPr>
            </w:pPr>
            <w:bookmarkStart w:id="1655" w:name="_Toc114731383"/>
            <w:bookmarkStart w:id="1656" w:name="_Toc114732294"/>
            <w:r w:rsidRPr="000D7D78">
              <w:rPr>
                <w:rFonts w:cs="Arial"/>
                <w:color w:val="000000"/>
              </w:rPr>
              <w:t>0x5</w:t>
            </w:r>
            <w:bookmarkEnd w:id="1655"/>
            <w:bookmarkEnd w:id="1656"/>
          </w:p>
        </w:tc>
        <w:tc>
          <w:tcPr>
            <w:tcW w:w="618" w:type="pct"/>
            <w:tcBorders>
              <w:top w:val="nil"/>
              <w:left w:val="nil"/>
              <w:bottom w:val="single" w:sz="4" w:space="0" w:color="auto"/>
              <w:right w:val="single" w:sz="4" w:space="0" w:color="auto"/>
            </w:tcBorders>
            <w:shd w:val="clear" w:color="auto" w:fill="auto"/>
            <w:vAlign w:val="center"/>
            <w:hideMark/>
          </w:tcPr>
          <w:p w14:paraId="0FBBB452"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F01607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2DDA0CC" w14:textId="77777777" w:rsidR="00144A6D" w:rsidRPr="000D7D78" w:rsidRDefault="00144A6D" w:rsidP="004757EB">
            <w:pPr>
              <w:rPr>
                <w:rFonts w:cs="Arial"/>
                <w:color w:val="000000"/>
              </w:rPr>
            </w:pPr>
            <w:r w:rsidRPr="000D7D78">
              <w:rPr>
                <w:rFonts w:cs="Arial"/>
                <w:color w:val="000000"/>
              </w:rPr>
              <w:t> </w:t>
            </w:r>
          </w:p>
        </w:tc>
      </w:tr>
      <w:tr w:rsidR="00144A6D" w:rsidRPr="000D7D78" w14:paraId="1BCA88B0"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BF5CFB4"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02DD23A"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28E6F0DC" w14:textId="77777777" w:rsidR="00144A6D" w:rsidRPr="000D7D78" w:rsidRDefault="00144A6D" w:rsidP="004757EB">
            <w:pPr>
              <w:rPr>
                <w:rFonts w:cs="Arial"/>
                <w:color w:val="000000"/>
              </w:rPr>
            </w:pPr>
            <w:bookmarkStart w:id="1657" w:name="_Toc114731384"/>
            <w:bookmarkStart w:id="1658" w:name="_Toc114732295"/>
            <w:r w:rsidRPr="000D7D78">
              <w:rPr>
                <w:rFonts w:cs="Arial"/>
                <w:color w:val="000000"/>
              </w:rPr>
              <w:t>Unused_2</w:t>
            </w:r>
            <w:bookmarkEnd w:id="1657"/>
            <w:bookmarkEnd w:id="1658"/>
          </w:p>
        </w:tc>
        <w:tc>
          <w:tcPr>
            <w:tcW w:w="693" w:type="pct"/>
            <w:tcBorders>
              <w:top w:val="nil"/>
              <w:left w:val="nil"/>
              <w:bottom w:val="single" w:sz="4" w:space="0" w:color="auto"/>
              <w:right w:val="single" w:sz="4" w:space="0" w:color="auto"/>
            </w:tcBorders>
            <w:shd w:val="clear" w:color="auto" w:fill="auto"/>
            <w:noWrap/>
            <w:vAlign w:val="center"/>
            <w:hideMark/>
          </w:tcPr>
          <w:p w14:paraId="3EB2F014" w14:textId="77777777" w:rsidR="00144A6D" w:rsidRPr="000D7D78" w:rsidRDefault="00144A6D" w:rsidP="004757EB">
            <w:pPr>
              <w:rPr>
                <w:rFonts w:cs="Arial"/>
                <w:color w:val="000000"/>
              </w:rPr>
            </w:pPr>
            <w:bookmarkStart w:id="1659" w:name="_Toc114731385"/>
            <w:bookmarkStart w:id="1660" w:name="_Toc114732296"/>
            <w:r w:rsidRPr="000D7D78">
              <w:rPr>
                <w:rFonts w:cs="Arial"/>
                <w:color w:val="000000"/>
              </w:rPr>
              <w:t>0x6</w:t>
            </w:r>
            <w:bookmarkEnd w:id="1659"/>
            <w:bookmarkEnd w:id="1660"/>
          </w:p>
        </w:tc>
        <w:tc>
          <w:tcPr>
            <w:tcW w:w="618" w:type="pct"/>
            <w:tcBorders>
              <w:top w:val="nil"/>
              <w:left w:val="nil"/>
              <w:bottom w:val="single" w:sz="4" w:space="0" w:color="auto"/>
              <w:right w:val="single" w:sz="4" w:space="0" w:color="auto"/>
            </w:tcBorders>
            <w:shd w:val="clear" w:color="auto" w:fill="auto"/>
            <w:vAlign w:val="center"/>
            <w:hideMark/>
          </w:tcPr>
          <w:p w14:paraId="71B1060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F4147C9"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66BACA1" w14:textId="77777777" w:rsidR="00144A6D" w:rsidRPr="000D7D78" w:rsidRDefault="00144A6D" w:rsidP="004757EB">
            <w:pPr>
              <w:rPr>
                <w:rFonts w:cs="Arial"/>
                <w:color w:val="000000"/>
              </w:rPr>
            </w:pPr>
            <w:r w:rsidRPr="000D7D78">
              <w:rPr>
                <w:rFonts w:cs="Arial"/>
                <w:color w:val="000000"/>
              </w:rPr>
              <w:t> </w:t>
            </w:r>
          </w:p>
        </w:tc>
      </w:tr>
      <w:tr w:rsidR="00144A6D" w:rsidRPr="000D7D78" w14:paraId="4A98659C"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3EA868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736D00B"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2CD7ECEC" w14:textId="77777777" w:rsidR="00144A6D" w:rsidRPr="000D7D78" w:rsidRDefault="00144A6D" w:rsidP="004757EB">
            <w:pPr>
              <w:rPr>
                <w:rFonts w:cs="Arial"/>
                <w:color w:val="000000"/>
              </w:rPr>
            </w:pPr>
            <w:bookmarkStart w:id="1661" w:name="_Toc114731386"/>
            <w:bookmarkStart w:id="1662" w:name="_Toc114732297"/>
            <w:r w:rsidRPr="000D7D78">
              <w:rPr>
                <w:rFonts w:cs="Arial"/>
                <w:color w:val="000000"/>
              </w:rPr>
              <w:t>Unused_3</w:t>
            </w:r>
            <w:bookmarkEnd w:id="1661"/>
            <w:bookmarkEnd w:id="1662"/>
          </w:p>
        </w:tc>
        <w:tc>
          <w:tcPr>
            <w:tcW w:w="693" w:type="pct"/>
            <w:tcBorders>
              <w:top w:val="nil"/>
              <w:left w:val="nil"/>
              <w:bottom w:val="single" w:sz="4" w:space="0" w:color="auto"/>
              <w:right w:val="single" w:sz="4" w:space="0" w:color="auto"/>
            </w:tcBorders>
            <w:shd w:val="clear" w:color="auto" w:fill="auto"/>
            <w:noWrap/>
            <w:vAlign w:val="center"/>
            <w:hideMark/>
          </w:tcPr>
          <w:p w14:paraId="72A8D2AD" w14:textId="77777777" w:rsidR="00144A6D" w:rsidRPr="000D7D78" w:rsidRDefault="00144A6D" w:rsidP="004757EB">
            <w:pPr>
              <w:rPr>
                <w:rFonts w:cs="Arial"/>
                <w:color w:val="000000"/>
              </w:rPr>
            </w:pPr>
            <w:bookmarkStart w:id="1663" w:name="_Toc114731387"/>
            <w:bookmarkStart w:id="1664" w:name="_Toc114732298"/>
            <w:r w:rsidRPr="000D7D78">
              <w:rPr>
                <w:rFonts w:cs="Arial"/>
                <w:color w:val="000000"/>
              </w:rPr>
              <w:t>0x7</w:t>
            </w:r>
            <w:bookmarkEnd w:id="1663"/>
            <w:bookmarkEnd w:id="1664"/>
          </w:p>
        </w:tc>
        <w:tc>
          <w:tcPr>
            <w:tcW w:w="618" w:type="pct"/>
            <w:tcBorders>
              <w:top w:val="nil"/>
              <w:left w:val="nil"/>
              <w:bottom w:val="single" w:sz="4" w:space="0" w:color="auto"/>
              <w:right w:val="single" w:sz="4" w:space="0" w:color="auto"/>
            </w:tcBorders>
            <w:shd w:val="clear" w:color="auto" w:fill="auto"/>
            <w:vAlign w:val="center"/>
            <w:hideMark/>
          </w:tcPr>
          <w:p w14:paraId="51A738D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73CBC5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0132C55" w14:textId="77777777" w:rsidR="00144A6D" w:rsidRPr="000D7D78" w:rsidRDefault="00144A6D" w:rsidP="004757EB">
            <w:pPr>
              <w:rPr>
                <w:rFonts w:cs="Arial"/>
                <w:color w:val="000000"/>
              </w:rPr>
            </w:pPr>
            <w:r w:rsidRPr="000D7D78">
              <w:rPr>
                <w:rFonts w:cs="Arial"/>
                <w:color w:val="000000"/>
              </w:rPr>
              <w:t> </w:t>
            </w:r>
          </w:p>
        </w:tc>
      </w:tr>
      <w:tr w:rsidR="00144A6D" w:rsidRPr="000D7D78" w14:paraId="134DE7D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37EFC5E"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49A4952A"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49FB3F21"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46B1AAC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28F193A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56BAFF3B"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5EDE5ACA" w14:textId="77777777" w:rsidR="00144A6D" w:rsidRPr="000D7D78" w:rsidRDefault="00144A6D" w:rsidP="004757EB">
            <w:pPr>
              <w:rPr>
                <w:rFonts w:cs="Arial"/>
                <w:color w:val="000000"/>
              </w:rPr>
            </w:pPr>
            <w:r w:rsidRPr="000D7D78">
              <w:rPr>
                <w:rFonts w:cs="Arial"/>
                <w:color w:val="000000"/>
              </w:rPr>
              <w:t> </w:t>
            </w:r>
          </w:p>
        </w:tc>
      </w:tr>
      <w:tr w:rsidR="00144A6D" w:rsidRPr="000D7D78" w14:paraId="1BEE6817" w14:textId="77777777" w:rsidTr="004757EB">
        <w:trPr>
          <w:trHeight w:val="127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EC46253" w14:textId="77777777" w:rsidR="00144A6D" w:rsidRPr="000D7D78" w:rsidRDefault="00144A6D" w:rsidP="004757EB">
            <w:pPr>
              <w:rPr>
                <w:rFonts w:cs="Arial"/>
                <w:color w:val="000000"/>
              </w:rPr>
            </w:pPr>
            <w:r w:rsidRPr="000D7D78">
              <w:rPr>
                <w:rFonts w:cs="Arial"/>
                <w:color w:val="000000"/>
              </w:rPr>
              <w:t>0x420</w:t>
            </w:r>
          </w:p>
        </w:tc>
        <w:tc>
          <w:tcPr>
            <w:tcW w:w="1243" w:type="pct"/>
            <w:tcBorders>
              <w:top w:val="nil"/>
              <w:left w:val="nil"/>
              <w:bottom w:val="single" w:sz="4" w:space="0" w:color="auto"/>
              <w:right w:val="single" w:sz="4" w:space="0" w:color="auto"/>
            </w:tcBorders>
            <w:shd w:val="clear" w:color="000000" w:fill="C0C0C0"/>
            <w:vAlign w:val="center"/>
            <w:hideMark/>
          </w:tcPr>
          <w:p w14:paraId="3EFCD29C" w14:textId="77777777" w:rsidR="00144A6D" w:rsidRPr="000D7D78" w:rsidRDefault="00144A6D" w:rsidP="004757EB">
            <w:pPr>
              <w:rPr>
                <w:rFonts w:cs="Arial"/>
                <w:color w:val="000000"/>
              </w:rPr>
            </w:pPr>
            <w:r w:rsidRPr="000D7D78">
              <w:rPr>
                <w:rFonts w:cs="Arial"/>
                <w:color w:val="000000"/>
              </w:rPr>
              <w:t>SelectDriveModeData_HS3</w:t>
            </w:r>
          </w:p>
        </w:tc>
        <w:tc>
          <w:tcPr>
            <w:tcW w:w="674" w:type="pct"/>
            <w:tcBorders>
              <w:top w:val="nil"/>
              <w:left w:val="nil"/>
              <w:bottom w:val="single" w:sz="4" w:space="0" w:color="auto"/>
              <w:right w:val="single" w:sz="4" w:space="0" w:color="auto"/>
            </w:tcBorders>
            <w:shd w:val="clear" w:color="000000" w:fill="C0C0C0"/>
            <w:vAlign w:val="center"/>
            <w:hideMark/>
          </w:tcPr>
          <w:p w14:paraId="042876F4"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C0C0C0"/>
            <w:noWrap/>
            <w:vAlign w:val="center"/>
            <w:hideMark/>
          </w:tcPr>
          <w:p w14:paraId="1F681EA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C0C0C0"/>
            <w:vAlign w:val="center"/>
            <w:hideMark/>
          </w:tcPr>
          <w:p w14:paraId="786D7084" w14:textId="77777777" w:rsidR="00144A6D" w:rsidRPr="000D7D78" w:rsidRDefault="00144A6D" w:rsidP="004757EB">
            <w:pPr>
              <w:rPr>
                <w:rFonts w:cs="Arial"/>
                <w:color w:val="000000"/>
              </w:rPr>
            </w:pPr>
            <w:r w:rsidRPr="000D7D78">
              <w:rPr>
                <w:rFonts w:cs="Arial"/>
                <w:color w:val="000000"/>
              </w:rPr>
              <w:t>GWM</w:t>
            </w:r>
          </w:p>
        </w:tc>
        <w:tc>
          <w:tcPr>
            <w:tcW w:w="618" w:type="pct"/>
            <w:tcBorders>
              <w:top w:val="nil"/>
              <w:left w:val="nil"/>
              <w:bottom w:val="single" w:sz="4" w:space="0" w:color="auto"/>
              <w:right w:val="single" w:sz="4" w:space="0" w:color="auto"/>
            </w:tcBorders>
            <w:shd w:val="clear" w:color="000000" w:fill="C0C0C0"/>
            <w:vAlign w:val="center"/>
            <w:hideMark/>
          </w:tcPr>
          <w:p w14:paraId="19827576" w14:textId="77777777" w:rsidR="00144A6D" w:rsidRPr="000D7D78" w:rsidRDefault="00144A6D" w:rsidP="004757EB">
            <w:pPr>
              <w:rPr>
                <w:rFonts w:cs="Arial"/>
                <w:color w:val="000000"/>
              </w:rPr>
            </w:pPr>
            <w:r w:rsidRPr="000D7D78">
              <w:rPr>
                <w:rFonts w:cs="Arial"/>
                <w:color w:val="000000"/>
              </w:rPr>
              <w:t xml:space="preserve">ACM   APIM   APIM_CIM   APIM_CISM   DACMC   GENERIC   </w:t>
            </w:r>
            <w:r w:rsidRPr="000D7D78">
              <w:rPr>
                <w:rFonts w:cs="Arial"/>
                <w:color w:val="000000"/>
              </w:rPr>
              <w:lastRenderedPageBreak/>
              <w:t xml:space="preserve">HUD_ADV   IPC   </w:t>
            </w:r>
          </w:p>
        </w:tc>
        <w:tc>
          <w:tcPr>
            <w:tcW w:w="782" w:type="pct"/>
            <w:tcBorders>
              <w:top w:val="nil"/>
              <w:left w:val="nil"/>
              <w:bottom w:val="single" w:sz="4" w:space="0" w:color="auto"/>
              <w:right w:val="single" w:sz="4" w:space="0" w:color="auto"/>
            </w:tcBorders>
            <w:shd w:val="clear" w:color="000000" w:fill="C0C0C0"/>
            <w:noWrap/>
            <w:vAlign w:val="center"/>
            <w:hideMark/>
          </w:tcPr>
          <w:p w14:paraId="3CE0ECEF" w14:textId="77777777" w:rsidR="00144A6D" w:rsidRPr="000D7D78" w:rsidRDefault="00144A6D" w:rsidP="004757EB">
            <w:pPr>
              <w:rPr>
                <w:rFonts w:cs="Arial"/>
                <w:color w:val="000000"/>
              </w:rPr>
            </w:pPr>
            <w:r w:rsidRPr="000D7D78">
              <w:rPr>
                <w:rFonts w:cs="Arial"/>
                <w:color w:val="000000"/>
              </w:rPr>
              <w:lastRenderedPageBreak/>
              <w:t>NoMsgSend Type</w:t>
            </w:r>
          </w:p>
        </w:tc>
      </w:tr>
      <w:tr w:rsidR="00144A6D" w:rsidRPr="000D7D78" w14:paraId="3076DDC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41BF6F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FDE8645" w14:textId="77777777" w:rsidR="00144A6D" w:rsidRPr="000D7D78" w:rsidRDefault="00144A6D" w:rsidP="004757EB">
            <w:pPr>
              <w:rPr>
                <w:rFonts w:cs="Arial"/>
                <w:color w:val="000000"/>
              </w:rPr>
            </w:pPr>
            <w:bookmarkStart w:id="1665" w:name="_Toc114731388"/>
            <w:bookmarkStart w:id="1666" w:name="_Toc114732299"/>
            <w:r w:rsidRPr="000D7D78">
              <w:rPr>
                <w:rFonts w:cs="Arial"/>
                <w:color w:val="000000"/>
              </w:rPr>
              <w:t>SelDrvMdeHmi03_D_Rq</w:t>
            </w:r>
            <w:bookmarkEnd w:id="1665"/>
            <w:bookmarkEnd w:id="1666"/>
          </w:p>
        </w:tc>
        <w:tc>
          <w:tcPr>
            <w:tcW w:w="674" w:type="pct"/>
            <w:tcBorders>
              <w:top w:val="nil"/>
              <w:left w:val="nil"/>
              <w:bottom w:val="single" w:sz="4" w:space="0" w:color="auto"/>
              <w:right w:val="single" w:sz="4" w:space="0" w:color="auto"/>
            </w:tcBorders>
            <w:shd w:val="clear" w:color="auto" w:fill="auto"/>
            <w:vAlign w:val="center"/>
            <w:hideMark/>
          </w:tcPr>
          <w:p w14:paraId="76D200C5"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auto" w:fill="auto"/>
            <w:noWrap/>
            <w:vAlign w:val="center"/>
            <w:hideMark/>
          </w:tcPr>
          <w:p w14:paraId="7174817F"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D98CFC3" w14:textId="77777777" w:rsidR="00144A6D" w:rsidRPr="000D7D78" w:rsidRDefault="00144A6D" w:rsidP="004757EB">
            <w:pPr>
              <w:rPr>
                <w:rFonts w:cs="Arial"/>
                <w:color w:val="000000"/>
              </w:rPr>
            </w:pPr>
            <w:bookmarkStart w:id="1667" w:name="_Toc114731389"/>
            <w:bookmarkStart w:id="1668" w:name="_Toc114732300"/>
            <w:r w:rsidRPr="000D7D78">
              <w:rPr>
                <w:rFonts w:cs="Arial"/>
                <w:color w:val="000000"/>
              </w:rPr>
              <w:t>GWM</w:t>
            </w:r>
            <w:bookmarkEnd w:id="1667"/>
            <w:bookmarkEnd w:id="1668"/>
          </w:p>
        </w:tc>
        <w:tc>
          <w:tcPr>
            <w:tcW w:w="618" w:type="pct"/>
            <w:tcBorders>
              <w:top w:val="nil"/>
              <w:left w:val="nil"/>
              <w:bottom w:val="single" w:sz="4" w:space="0" w:color="auto"/>
              <w:right w:val="single" w:sz="4" w:space="0" w:color="auto"/>
            </w:tcBorders>
            <w:shd w:val="clear" w:color="auto" w:fill="auto"/>
            <w:vAlign w:val="center"/>
            <w:hideMark/>
          </w:tcPr>
          <w:p w14:paraId="0A67319A" w14:textId="77777777" w:rsidR="00144A6D" w:rsidRPr="000D7D78" w:rsidRDefault="00144A6D" w:rsidP="004757EB">
            <w:pPr>
              <w:rPr>
                <w:rFonts w:cs="Arial"/>
                <w:color w:val="000000"/>
              </w:rPr>
            </w:pPr>
            <w:bookmarkStart w:id="1669" w:name="_Toc114731390"/>
            <w:bookmarkStart w:id="1670" w:name="_Toc114732301"/>
            <w:r w:rsidRPr="000D7D78">
              <w:rPr>
                <w:rFonts w:cs="Arial"/>
                <w:color w:val="000000"/>
              </w:rPr>
              <w:t>GENERIC</w:t>
            </w:r>
            <w:bookmarkEnd w:id="1669"/>
            <w:bookmarkEnd w:id="1670"/>
          </w:p>
        </w:tc>
        <w:tc>
          <w:tcPr>
            <w:tcW w:w="782" w:type="pct"/>
            <w:tcBorders>
              <w:top w:val="nil"/>
              <w:left w:val="nil"/>
              <w:bottom w:val="single" w:sz="4" w:space="0" w:color="auto"/>
              <w:right w:val="single" w:sz="4" w:space="0" w:color="auto"/>
            </w:tcBorders>
            <w:shd w:val="clear" w:color="auto" w:fill="auto"/>
            <w:noWrap/>
            <w:vAlign w:val="center"/>
            <w:hideMark/>
          </w:tcPr>
          <w:p w14:paraId="33E6988B" w14:textId="77777777" w:rsidR="00144A6D" w:rsidRPr="000D7D78" w:rsidRDefault="00144A6D" w:rsidP="004757EB">
            <w:pPr>
              <w:rPr>
                <w:rFonts w:cs="Arial"/>
                <w:color w:val="000000"/>
              </w:rPr>
            </w:pPr>
            <w:bookmarkStart w:id="1671" w:name="_Toc114731391"/>
            <w:bookmarkStart w:id="1672" w:name="_Toc114732302"/>
            <w:r w:rsidRPr="000D7D78">
              <w:rPr>
                <w:rFonts w:cs="Arial"/>
                <w:color w:val="000000"/>
              </w:rPr>
              <w:t>No Send Type</w:t>
            </w:r>
            <w:bookmarkEnd w:id="1671"/>
            <w:bookmarkEnd w:id="1672"/>
          </w:p>
        </w:tc>
      </w:tr>
      <w:tr w:rsidR="00144A6D" w:rsidRPr="000D7D78" w14:paraId="5FB1DB8E"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B2791A8"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80BBCD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1559342B" w14:textId="77777777" w:rsidR="00144A6D" w:rsidRPr="000D7D78" w:rsidRDefault="00144A6D" w:rsidP="004757EB">
            <w:pPr>
              <w:rPr>
                <w:rFonts w:cs="Arial"/>
                <w:color w:val="000000"/>
              </w:rPr>
            </w:pPr>
            <w:bookmarkStart w:id="1673" w:name="_Toc114731392"/>
            <w:bookmarkStart w:id="1674" w:name="_Toc114732303"/>
            <w:r w:rsidRPr="000D7D78">
              <w:rPr>
                <w:rFonts w:cs="Arial"/>
                <w:color w:val="000000"/>
              </w:rPr>
              <w:t>SelDrvMde01</w:t>
            </w:r>
            <w:bookmarkEnd w:id="1673"/>
            <w:bookmarkEnd w:id="1674"/>
          </w:p>
        </w:tc>
        <w:tc>
          <w:tcPr>
            <w:tcW w:w="693" w:type="pct"/>
            <w:tcBorders>
              <w:top w:val="nil"/>
              <w:left w:val="nil"/>
              <w:bottom w:val="single" w:sz="4" w:space="0" w:color="auto"/>
              <w:right w:val="single" w:sz="4" w:space="0" w:color="auto"/>
            </w:tcBorders>
            <w:shd w:val="clear" w:color="auto" w:fill="auto"/>
            <w:noWrap/>
            <w:vAlign w:val="center"/>
            <w:hideMark/>
          </w:tcPr>
          <w:p w14:paraId="1A330CD9" w14:textId="77777777" w:rsidR="00144A6D" w:rsidRPr="000D7D78" w:rsidRDefault="00144A6D" w:rsidP="004757EB">
            <w:pPr>
              <w:rPr>
                <w:rFonts w:cs="Arial"/>
                <w:color w:val="000000"/>
              </w:rPr>
            </w:pPr>
            <w:bookmarkStart w:id="1675" w:name="_Toc114731393"/>
            <w:bookmarkStart w:id="1676" w:name="_Toc114732304"/>
            <w:r w:rsidRPr="000D7D78">
              <w:rPr>
                <w:rFonts w:cs="Arial"/>
                <w:color w:val="000000"/>
              </w:rPr>
              <w:t>0x0</w:t>
            </w:r>
            <w:bookmarkEnd w:id="1675"/>
            <w:bookmarkEnd w:id="1676"/>
          </w:p>
        </w:tc>
        <w:tc>
          <w:tcPr>
            <w:tcW w:w="618" w:type="pct"/>
            <w:tcBorders>
              <w:top w:val="nil"/>
              <w:left w:val="nil"/>
              <w:bottom w:val="single" w:sz="4" w:space="0" w:color="auto"/>
              <w:right w:val="single" w:sz="4" w:space="0" w:color="auto"/>
            </w:tcBorders>
            <w:shd w:val="clear" w:color="auto" w:fill="auto"/>
            <w:vAlign w:val="center"/>
            <w:hideMark/>
          </w:tcPr>
          <w:p w14:paraId="33808F4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605D509"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8CA9B3B" w14:textId="77777777" w:rsidR="00144A6D" w:rsidRPr="000D7D78" w:rsidRDefault="00144A6D" w:rsidP="004757EB">
            <w:pPr>
              <w:rPr>
                <w:rFonts w:cs="Arial"/>
                <w:color w:val="000000"/>
              </w:rPr>
            </w:pPr>
            <w:r w:rsidRPr="000D7D78">
              <w:rPr>
                <w:rFonts w:cs="Arial"/>
                <w:color w:val="000000"/>
              </w:rPr>
              <w:t> </w:t>
            </w:r>
          </w:p>
        </w:tc>
      </w:tr>
      <w:tr w:rsidR="00144A6D" w:rsidRPr="000D7D78" w14:paraId="410A77C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540CE7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23DC368"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67E699C" w14:textId="77777777" w:rsidR="00144A6D" w:rsidRPr="000D7D78" w:rsidRDefault="00144A6D" w:rsidP="004757EB">
            <w:pPr>
              <w:rPr>
                <w:rFonts w:cs="Arial"/>
                <w:color w:val="000000"/>
              </w:rPr>
            </w:pPr>
            <w:bookmarkStart w:id="1677" w:name="_Toc114731394"/>
            <w:bookmarkStart w:id="1678" w:name="_Toc114732305"/>
            <w:r w:rsidRPr="000D7D78">
              <w:rPr>
                <w:rFonts w:cs="Arial"/>
                <w:color w:val="000000"/>
              </w:rPr>
              <w:t>SelDrvMde02</w:t>
            </w:r>
            <w:bookmarkEnd w:id="1677"/>
            <w:bookmarkEnd w:id="1678"/>
          </w:p>
        </w:tc>
        <w:tc>
          <w:tcPr>
            <w:tcW w:w="693" w:type="pct"/>
            <w:tcBorders>
              <w:top w:val="nil"/>
              <w:left w:val="nil"/>
              <w:bottom w:val="single" w:sz="4" w:space="0" w:color="auto"/>
              <w:right w:val="single" w:sz="4" w:space="0" w:color="auto"/>
            </w:tcBorders>
            <w:shd w:val="clear" w:color="auto" w:fill="auto"/>
            <w:noWrap/>
            <w:vAlign w:val="center"/>
            <w:hideMark/>
          </w:tcPr>
          <w:p w14:paraId="6AA67709" w14:textId="77777777" w:rsidR="00144A6D" w:rsidRPr="000D7D78" w:rsidRDefault="00144A6D" w:rsidP="004757EB">
            <w:pPr>
              <w:rPr>
                <w:rFonts w:cs="Arial"/>
                <w:color w:val="000000"/>
              </w:rPr>
            </w:pPr>
            <w:bookmarkStart w:id="1679" w:name="_Toc114731395"/>
            <w:bookmarkStart w:id="1680" w:name="_Toc114732306"/>
            <w:r w:rsidRPr="000D7D78">
              <w:rPr>
                <w:rFonts w:cs="Arial"/>
                <w:color w:val="000000"/>
              </w:rPr>
              <w:t>0x1</w:t>
            </w:r>
            <w:bookmarkEnd w:id="1679"/>
            <w:bookmarkEnd w:id="1680"/>
          </w:p>
        </w:tc>
        <w:tc>
          <w:tcPr>
            <w:tcW w:w="618" w:type="pct"/>
            <w:tcBorders>
              <w:top w:val="nil"/>
              <w:left w:val="nil"/>
              <w:bottom w:val="single" w:sz="4" w:space="0" w:color="auto"/>
              <w:right w:val="single" w:sz="4" w:space="0" w:color="auto"/>
            </w:tcBorders>
            <w:shd w:val="clear" w:color="auto" w:fill="auto"/>
            <w:vAlign w:val="center"/>
            <w:hideMark/>
          </w:tcPr>
          <w:p w14:paraId="0F318DBB"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B170344"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CE53AB8" w14:textId="77777777" w:rsidR="00144A6D" w:rsidRPr="000D7D78" w:rsidRDefault="00144A6D" w:rsidP="004757EB">
            <w:pPr>
              <w:rPr>
                <w:rFonts w:cs="Arial"/>
                <w:color w:val="000000"/>
              </w:rPr>
            </w:pPr>
            <w:r w:rsidRPr="000D7D78">
              <w:rPr>
                <w:rFonts w:cs="Arial"/>
                <w:color w:val="000000"/>
              </w:rPr>
              <w:t> </w:t>
            </w:r>
          </w:p>
        </w:tc>
      </w:tr>
      <w:tr w:rsidR="00144A6D" w:rsidRPr="000D7D78" w14:paraId="2AFC831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9A25D25"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4DC2955"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D2A9A5D" w14:textId="77777777" w:rsidR="00144A6D" w:rsidRPr="000D7D78" w:rsidRDefault="00144A6D" w:rsidP="004757EB">
            <w:pPr>
              <w:rPr>
                <w:rFonts w:cs="Arial"/>
                <w:color w:val="000000"/>
              </w:rPr>
            </w:pPr>
            <w:bookmarkStart w:id="1681" w:name="_Toc114731396"/>
            <w:bookmarkStart w:id="1682" w:name="_Toc114732307"/>
            <w:r w:rsidRPr="000D7D78">
              <w:rPr>
                <w:rFonts w:cs="Arial"/>
                <w:color w:val="000000"/>
              </w:rPr>
              <w:t>SelDrvMde03</w:t>
            </w:r>
            <w:bookmarkEnd w:id="1681"/>
            <w:bookmarkEnd w:id="1682"/>
          </w:p>
        </w:tc>
        <w:tc>
          <w:tcPr>
            <w:tcW w:w="693" w:type="pct"/>
            <w:tcBorders>
              <w:top w:val="nil"/>
              <w:left w:val="nil"/>
              <w:bottom w:val="single" w:sz="4" w:space="0" w:color="auto"/>
              <w:right w:val="single" w:sz="4" w:space="0" w:color="auto"/>
            </w:tcBorders>
            <w:shd w:val="clear" w:color="auto" w:fill="auto"/>
            <w:noWrap/>
            <w:vAlign w:val="center"/>
            <w:hideMark/>
          </w:tcPr>
          <w:p w14:paraId="2670BEA0" w14:textId="77777777" w:rsidR="00144A6D" w:rsidRPr="000D7D78" w:rsidRDefault="00144A6D" w:rsidP="004757EB">
            <w:pPr>
              <w:rPr>
                <w:rFonts w:cs="Arial"/>
                <w:color w:val="000000"/>
              </w:rPr>
            </w:pPr>
            <w:bookmarkStart w:id="1683" w:name="_Toc114731397"/>
            <w:bookmarkStart w:id="1684" w:name="_Toc114732308"/>
            <w:r w:rsidRPr="000D7D78">
              <w:rPr>
                <w:rFonts w:cs="Arial"/>
                <w:color w:val="000000"/>
              </w:rPr>
              <w:t>0x2</w:t>
            </w:r>
            <w:bookmarkEnd w:id="1683"/>
            <w:bookmarkEnd w:id="1684"/>
          </w:p>
        </w:tc>
        <w:tc>
          <w:tcPr>
            <w:tcW w:w="618" w:type="pct"/>
            <w:tcBorders>
              <w:top w:val="nil"/>
              <w:left w:val="nil"/>
              <w:bottom w:val="single" w:sz="4" w:space="0" w:color="auto"/>
              <w:right w:val="single" w:sz="4" w:space="0" w:color="auto"/>
            </w:tcBorders>
            <w:shd w:val="clear" w:color="auto" w:fill="auto"/>
            <w:vAlign w:val="center"/>
            <w:hideMark/>
          </w:tcPr>
          <w:p w14:paraId="4E4DB5A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63D892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1C26DD6" w14:textId="77777777" w:rsidR="00144A6D" w:rsidRPr="000D7D78" w:rsidRDefault="00144A6D" w:rsidP="004757EB">
            <w:pPr>
              <w:rPr>
                <w:rFonts w:cs="Arial"/>
                <w:color w:val="000000"/>
              </w:rPr>
            </w:pPr>
            <w:r w:rsidRPr="000D7D78">
              <w:rPr>
                <w:rFonts w:cs="Arial"/>
                <w:color w:val="000000"/>
              </w:rPr>
              <w:t> </w:t>
            </w:r>
          </w:p>
        </w:tc>
      </w:tr>
      <w:tr w:rsidR="00144A6D" w:rsidRPr="000D7D78" w14:paraId="458F3A6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43D9C6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3AA5610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588F674" w14:textId="77777777" w:rsidR="00144A6D" w:rsidRPr="000D7D78" w:rsidRDefault="00144A6D" w:rsidP="004757EB">
            <w:pPr>
              <w:rPr>
                <w:rFonts w:cs="Arial"/>
                <w:color w:val="000000"/>
              </w:rPr>
            </w:pPr>
            <w:bookmarkStart w:id="1685" w:name="_Toc114731398"/>
            <w:bookmarkStart w:id="1686" w:name="_Toc114732309"/>
            <w:r w:rsidRPr="000D7D78">
              <w:rPr>
                <w:rFonts w:cs="Arial"/>
                <w:color w:val="000000"/>
              </w:rPr>
              <w:t>SelDrvMde04</w:t>
            </w:r>
            <w:bookmarkEnd w:id="1685"/>
            <w:bookmarkEnd w:id="1686"/>
          </w:p>
        </w:tc>
        <w:tc>
          <w:tcPr>
            <w:tcW w:w="693" w:type="pct"/>
            <w:tcBorders>
              <w:top w:val="nil"/>
              <w:left w:val="nil"/>
              <w:bottom w:val="single" w:sz="4" w:space="0" w:color="auto"/>
              <w:right w:val="single" w:sz="4" w:space="0" w:color="auto"/>
            </w:tcBorders>
            <w:shd w:val="clear" w:color="auto" w:fill="auto"/>
            <w:noWrap/>
            <w:vAlign w:val="center"/>
            <w:hideMark/>
          </w:tcPr>
          <w:p w14:paraId="2263ABF7" w14:textId="77777777" w:rsidR="00144A6D" w:rsidRPr="000D7D78" w:rsidRDefault="00144A6D" w:rsidP="004757EB">
            <w:pPr>
              <w:rPr>
                <w:rFonts w:cs="Arial"/>
                <w:color w:val="000000"/>
              </w:rPr>
            </w:pPr>
            <w:bookmarkStart w:id="1687" w:name="_Toc114731399"/>
            <w:bookmarkStart w:id="1688" w:name="_Toc114732310"/>
            <w:r w:rsidRPr="000D7D78">
              <w:rPr>
                <w:rFonts w:cs="Arial"/>
                <w:color w:val="000000"/>
              </w:rPr>
              <w:t>0x3</w:t>
            </w:r>
            <w:bookmarkEnd w:id="1687"/>
            <w:bookmarkEnd w:id="1688"/>
          </w:p>
        </w:tc>
        <w:tc>
          <w:tcPr>
            <w:tcW w:w="618" w:type="pct"/>
            <w:tcBorders>
              <w:top w:val="nil"/>
              <w:left w:val="nil"/>
              <w:bottom w:val="single" w:sz="4" w:space="0" w:color="auto"/>
              <w:right w:val="single" w:sz="4" w:space="0" w:color="auto"/>
            </w:tcBorders>
            <w:shd w:val="clear" w:color="auto" w:fill="auto"/>
            <w:vAlign w:val="center"/>
            <w:hideMark/>
          </w:tcPr>
          <w:p w14:paraId="64C8E4E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A01E795"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61DF010" w14:textId="77777777" w:rsidR="00144A6D" w:rsidRPr="000D7D78" w:rsidRDefault="00144A6D" w:rsidP="004757EB">
            <w:pPr>
              <w:rPr>
                <w:rFonts w:cs="Arial"/>
                <w:color w:val="000000"/>
              </w:rPr>
            </w:pPr>
            <w:r w:rsidRPr="000D7D78">
              <w:rPr>
                <w:rFonts w:cs="Arial"/>
                <w:color w:val="000000"/>
              </w:rPr>
              <w:t> </w:t>
            </w:r>
          </w:p>
        </w:tc>
      </w:tr>
      <w:tr w:rsidR="00144A6D" w:rsidRPr="000D7D78" w14:paraId="1381AA33"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2BF674B"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3EA69B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2E721B1" w14:textId="77777777" w:rsidR="00144A6D" w:rsidRPr="000D7D78" w:rsidRDefault="00144A6D" w:rsidP="004757EB">
            <w:pPr>
              <w:rPr>
                <w:rFonts w:cs="Arial"/>
                <w:color w:val="000000"/>
              </w:rPr>
            </w:pPr>
            <w:bookmarkStart w:id="1689" w:name="_Toc114731400"/>
            <w:bookmarkStart w:id="1690" w:name="_Toc114732311"/>
            <w:r w:rsidRPr="000D7D78">
              <w:rPr>
                <w:rFonts w:cs="Arial"/>
                <w:color w:val="000000"/>
              </w:rPr>
              <w:t>SelDrvMde05</w:t>
            </w:r>
            <w:bookmarkEnd w:id="1689"/>
            <w:bookmarkEnd w:id="1690"/>
          </w:p>
        </w:tc>
        <w:tc>
          <w:tcPr>
            <w:tcW w:w="693" w:type="pct"/>
            <w:tcBorders>
              <w:top w:val="nil"/>
              <w:left w:val="nil"/>
              <w:bottom w:val="single" w:sz="4" w:space="0" w:color="auto"/>
              <w:right w:val="single" w:sz="4" w:space="0" w:color="auto"/>
            </w:tcBorders>
            <w:shd w:val="clear" w:color="auto" w:fill="auto"/>
            <w:noWrap/>
            <w:vAlign w:val="center"/>
            <w:hideMark/>
          </w:tcPr>
          <w:p w14:paraId="28047FAF" w14:textId="77777777" w:rsidR="00144A6D" w:rsidRPr="000D7D78" w:rsidRDefault="00144A6D" w:rsidP="004757EB">
            <w:pPr>
              <w:rPr>
                <w:rFonts w:cs="Arial"/>
                <w:color w:val="000000"/>
              </w:rPr>
            </w:pPr>
            <w:bookmarkStart w:id="1691" w:name="_Toc114731401"/>
            <w:bookmarkStart w:id="1692" w:name="_Toc114732312"/>
            <w:r w:rsidRPr="000D7D78">
              <w:rPr>
                <w:rFonts w:cs="Arial"/>
                <w:color w:val="000000"/>
              </w:rPr>
              <w:t>0x4</w:t>
            </w:r>
            <w:bookmarkEnd w:id="1691"/>
            <w:bookmarkEnd w:id="1692"/>
          </w:p>
        </w:tc>
        <w:tc>
          <w:tcPr>
            <w:tcW w:w="618" w:type="pct"/>
            <w:tcBorders>
              <w:top w:val="nil"/>
              <w:left w:val="nil"/>
              <w:bottom w:val="single" w:sz="4" w:space="0" w:color="auto"/>
              <w:right w:val="single" w:sz="4" w:space="0" w:color="auto"/>
            </w:tcBorders>
            <w:shd w:val="clear" w:color="auto" w:fill="auto"/>
            <w:vAlign w:val="center"/>
            <w:hideMark/>
          </w:tcPr>
          <w:p w14:paraId="4FA32421"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40ADF1BC"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C1F9AC7" w14:textId="77777777" w:rsidR="00144A6D" w:rsidRPr="000D7D78" w:rsidRDefault="00144A6D" w:rsidP="004757EB">
            <w:pPr>
              <w:rPr>
                <w:rFonts w:cs="Arial"/>
                <w:color w:val="000000"/>
              </w:rPr>
            </w:pPr>
            <w:r w:rsidRPr="000D7D78">
              <w:rPr>
                <w:rFonts w:cs="Arial"/>
                <w:color w:val="000000"/>
              </w:rPr>
              <w:t> </w:t>
            </w:r>
          </w:p>
        </w:tc>
      </w:tr>
      <w:tr w:rsidR="00144A6D" w:rsidRPr="000D7D78" w14:paraId="119F937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06B1B3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7FF67F7"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C44530E" w14:textId="77777777" w:rsidR="00144A6D" w:rsidRPr="000D7D78" w:rsidRDefault="00144A6D" w:rsidP="004757EB">
            <w:pPr>
              <w:rPr>
                <w:rFonts w:cs="Arial"/>
                <w:color w:val="000000"/>
              </w:rPr>
            </w:pPr>
            <w:bookmarkStart w:id="1693" w:name="_Toc114731402"/>
            <w:bookmarkStart w:id="1694" w:name="_Toc114732313"/>
            <w:r w:rsidRPr="000D7D78">
              <w:rPr>
                <w:rFonts w:cs="Arial"/>
                <w:color w:val="000000"/>
              </w:rPr>
              <w:t>SelDrvMde06</w:t>
            </w:r>
            <w:bookmarkEnd w:id="1693"/>
            <w:bookmarkEnd w:id="1694"/>
          </w:p>
        </w:tc>
        <w:tc>
          <w:tcPr>
            <w:tcW w:w="693" w:type="pct"/>
            <w:tcBorders>
              <w:top w:val="nil"/>
              <w:left w:val="nil"/>
              <w:bottom w:val="single" w:sz="4" w:space="0" w:color="auto"/>
              <w:right w:val="single" w:sz="4" w:space="0" w:color="auto"/>
            </w:tcBorders>
            <w:shd w:val="clear" w:color="auto" w:fill="auto"/>
            <w:noWrap/>
            <w:vAlign w:val="center"/>
            <w:hideMark/>
          </w:tcPr>
          <w:p w14:paraId="6433489A" w14:textId="77777777" w:rsidR="00144A6D" w:rsidRPr="000D7D78" w:rsidRDefault="00144A6D" w:rsidP="004757EB">
            <w:pPr>
              <w:rPr>
                <w:rFonts w:cs="Arial"/>
                <w:color w:val="000000"/>
              </w:rPr>
            </w:pPr>
            <w:bookmarkStart w:id="1695" w:name="_Toc114731403"/>
            <w:bookmarkStart w:id="1696" w:name="_Toc114732314"/>
            <w:r w:rsidRPr="000D7D78">
              <w:rPr>
                <w:rFonts w:cs="Arial"/>
                <w:color w:val="000000"/>
              </w:rPr>
              <w:t>0x5</w:t>
            </w:r>
            <w:bookmarkEnd w:id="1695"/>
            <w:bookmarkEnd w:id="1696"/>
          </w:p>
        </w:tc>
        <w:tc>
          <w:tcPr>
            <w:tcW w:w="618" w:type="pct"/>
            <w:tcBorders>
              <w:top w:val="nil"/>
              <w:left w:val="nil"/>
              <w:bottom w:val="single" w:sz="4" w:space="0" w:color="auto"/>
              <w:right w:val="single" w:sz="4" w:space="0" w:color="auto"/>
            </w:tcBorders>
            <w:shd w:val="clear" w:color="auto" w:fill="auto"/>
            <w:vAlign w:val="center"/>
            <w:hideMark/>
          </w:tcPr>
          <w:p w14:paraId="1E753A5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24C5295"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508E756" w14:textId="77777777" w:rsidR="00144A6D" w:rsidRPr="000D7D78" w:rsidRDefault="00144A6D" w:rsidP="004757EB">
            <w:pPr>
              <w:rPr>
                <w:rFonts w:cs="Arial"/>
                <w:color w:val="000000"/>
              </w:rPr>
            </w:pPr>
            <w:r w:rsidRPr="000D7D78">
              <w:rPr>
                <w:rFonts w:cs="Arial"/>
                <w:color w:val="000000"/>
              </w:rPr>
              <w:t> </w:t>
            </w:r>
          </w:p>
        </w:tc>
      </w:tr>
      <w:tr w:rsidR="00144A6D" w:rsidRPr="000D7D78" w14:paraId="07C7574F"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1E982DE"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64E466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3F0C43F" w14:textId="77777777" w:rsidR="00144A6D" w:rsidRPr="000D7D78" w:rsidRDefault="00144A6D" w:rsidP="004757EB">
            <w:pPr>
              <w:rPr>
                <w:rFonts w:cs="Arial"/>
                <w:color w:val="000000"/>
              </w:rPr>
            </w:pPr>
            <w:bookmarkStart w:id="1697" w:name="_Toc114731404"/>
            <w:bookmarkStart w:id="1698" w:name="_Toc114732315"/>
            <w:r w:rsidRPr="000D7D78">
              <w:rPr>
                <w:rFonts w:cs="Arial"/>
                <w:color w:val="000000"/>
              </w:rPr>
              <w:t>SelDrvMde07</w:t>
            </w:r>
            <w:bookmarkEnd w:id="1697"/>
            <w:bookmarkEnd w:id="1698"/>
          </w:p>
        </w:tc>
        <w:tc>
          <w:tcPr>
            <w:tcW w:w="693" w:type="pct"/>
            <w:tcBorders>
              <w:top w:val="nil"/>
              <w:left w:val="nil"/>
              <w:bottom w:val="single" w:sz="4" w:space="0" w:color="auto"/>
              <w:right w:val="single" w:sz="4" w:space="0" w:color="auto"/>
            </w:tcBorders>
            <w:shd w:val="clear" w:color="auto" w:fill="auto"/>
            <w:noWrap/>
            <w:vAlign w:val="center"/>
            <w:hideMark/>
          </w:tcPr>
          <w:p w14:paraId="26A5A05F" w14:textId="77777777" w:rsidR="00144A6D" w:rsidRPr="000D7D78" w:rsidRDefault="00144A6D" w:rsidP="004757EB">
            <w:pPr>
              <w:rPr>
                <w:rFonts w:cs="Arial"/>
                <w:color w:val="000000"/>
              </w:rPr>
            </w:pPr>
            <w:bookmarkStart w:id="1699" w:name="_Toc114731405"/>
            <w:bookmarkStart w:id="1700" w:name="_Toc114732316"/>
            <w:r w:rsidRPr="000D7D78">
              <w:rPr>
                <w:rFonts w:cs="Arial"/>
                <w:color w:val="000000"/>
              </w:rPr>
              <w:t>0x6</w:t>
            </w:r>
            <w:bookmarkEnd w:id="1699"/>
            <w:bookmarkEnd w:id="1700"/>
          </w:p>
        </w:tc>
        <w:tc>
          <w:tcPr>
            <w:tcW w:w="618" w:type="pct"/>
            <w:tcBorders>
              <w:top w:val="nil"/>
              <w:left w:val="nil"/>
              <w:bottom w:val="single" w:sz="4" w:space="0" w:color="auto"/>
              <w:right w:val="single" w:sz="4" w:space="0" w:color="auto"/>
            </w:tcBorders>
            <w:shd w:val="clear" w:color="auto" w:fill="auto"/>
            <w:vAlign w:val="center"/>
            <w:hideMark/>
          </w:tcPr>
          <w:p w14:paraId="3B061D2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49A17D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690B046" w14:textId="77777777" w:rsidR="00144A6D" w:rsidRPr="000D7D78" w:rsidRDefault="00144A6D" w:rsidP="004757EB">
            <w:pPr>
              <w:rPr>
                <w:rFonts w:cs="Arial"/>
                <w:color w:val="000000"/>
              </w:rPr>
            </w:pPr>
            <w:r w:rsidRPr="000D7D78">
              <w:rPr>
                <w:rFonts w:cs="Arial"/>
                <w:color w:val="000000"/>
              </w:rPr>
              <w:t> </w:t>
            </w:r>
          </w:p>
        </w:tc>
      </w:tr>
      <w:tr w:rsidR="00144A6D" w:rsidRPr="000D7D78" w14:paraId="7625E78D"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56D181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540F7A7"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8699356" w14:textId="77777777" w:rsidR="00144A6D" w:rsidRPr="000D7D78" w:rsidRDefault="00144A6D" w:rsidP="004757EB">
            <w:pPr>
              <w:rPr>
                <w:rFonts w:cs="Arial"/>
                <w:color w:val="000000"/>
              </w:rPr>
            </w:pPr>
            <w:bookmarkStart w:id="1701" w:name="_Toc114731406"/>
            <w:bookmarkStart w:id="1702" w:name="_Toc114732317"/>
            <w:r w:rsidRPr="000D7D78">
              <w:rPr>
                <w:rFonts w:cs="Arial"/>
                <w:color w:val="000000"/>
              </w:rPr>
              <w:t>SelDrvMde08</w:t>
            </w:r>
            <w:bookmarkEnd w:id="1701"/>
            <w:bookmarkEnd w:id="1702"/>
          </w:p>
        </w:tc>
        <w:tc>
          <w:tcPr>
            <w:tcW w:w="693" w:type="pct"/>
            <w:tcBorders>
              <w:top w:val="nil"/>
              <w:left w:val="nil"/>
              <w:bottom w:val="single" w:sz="4" w:space="0" w:color="auto"/>
              <w:right w:val="single" w:sz="4" w:space="0" w:color="auto"/>
            </w:tcBorders>
            <w:shd w:val="clear" w:color="auto" w:fill="auto"/>
            <w:noWrap/>
            <w:vAlign w:val="center"/>
            <w:hideMark/>
          </w:tcPr>
          <w:p w14:paraId="354649FF" w14:textId="77777777" w:rsidR="00144A6D" w:rsidRPr="000D7D78" w:rsidRDefault="00144A6D" w:rsidP="004757EB">
            <w:pPr>
              <w:rPr>
                <w:rFonts w:cs="Arial"/>
                <w:color w:val="000000"/>
              </w:rPr>
            </w:pPr>
            <w:bookmarkStart w:id="1703" w:name="_Toc114731407"/>
            <w:bookmarkStart w:id="1704" w:name="_Toc114732318"/>
            <w:r w:rsidRPr="000D7D78">
              <w:rPr>
                <w:rFonts w:cs="Arial"/>
                <w:color w:val="000000"/>
              </w:rPr>
              <w:t>0x7</w:t>
            </w:r>
            <w:bookmarkEnd w:id="1703"/>
            <w:bookmarkEnd w:id="1704"/>
          </w:p>
        </w:tc>
        <w:tc>
          <w:tcPr>
            <w:tcW w:w="618" w:type="pct"/>
            <w:tcBorders>
              <w:top w:val="nil"/>
              <w:left w:val="nil"/>
              <w:bottom w:val="single" w:sz="4" w:space="0" w:color="auto"/>
              <w:right w:val="single" w:sz="4" w:space="0" w:color="auto"/>
            </w:tcBorders>
            <w:shd w:val="clear" w:color="auto" w:fill="auto"/>
            <w:vAlign w:val="center"/>
            <w:hideMark/>
          </w:tcPr>
          <w:p w14:paraId="649189D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3E62AF0A"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AE1DE9C" w14:textId="77777777" w:rsidR="00144A6D" w:rsidRPr="000D7D78" w:rsidRDefault="00144A6D" w:rsidP="004757EB">
            <w:pPr>
              <w:rPr>
                <w:rFonts w:cs="Arial"/>
                <w:color w:val="000000"/>
              </w:rPr>
            </w:pPr>
            <w:r w:rsidRPr="000D7D78">
              <w:rPr>
                <w:rFonts w:cs="Arial"/>
                <w:color w:val="000000"/>
              </w:rPr>
              <w:t> </w:t>
            </w:r>
          </w:p>
        </w:tc>
      </w:tr>
      <w:tr w:rsidR="00144A6D" w:rsidRPr="000D7D78" w14:paraId="54174CE2"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731072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EED4C6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1098B2FC" w14:textId="77777777" w:rsidR="00144A6D" w:rsidRPr="000D7D78" w:rsidRDefault="00144A6D" w:rsidP="004757EB">
            <w:pPr>
              <w:rPr>
                <w:rFonts w:cs="Arial"/>
                <w:color w:val="000000"/>
              </w:rPr>
            </w:pPr>
            <w:bookmarkStart w:id="1705" w:name="_Toc114731408"/>
            <w:bookmarkStart w:id="1706" w:name="_Toc114732319"/>
            <w:r w:rsidRPr="000D7D78">
              <w:rPr>
                <w:rFonts w:cs="Arial"/>
                <w:color w:val="000000"/>
              </w:rPr>
              <w:t>SelDrvMde09</w:t>
            </w:r>
            <w:bookmarkEnd w:id="1705"/>
            <w:bookmarkEnd w:id="1706"/>
          </w:p>
        </w:tc>
        <w:tc>
          <w:tcPr>
            <w:tcW w:w="693" w:type="pct"/>
            <w:tcBorders>
              <w:top w:val="nil"/>
              <w:left w:val="nil"/>
              <w:bottom w:val="single" w:sz="4" w:space="0" w:color="auto"/>
              <w:right w:val="single" w:sz="4" w:space="0" w:color="auto"/>
            </w:tcBorders>
            <w:shd w:val="clear" w:color="auto" w:fill="auto"/>
            <w:noWrap/>
            <w:vAlign w:val="center"/>
            <w:hideMark/>
          </w:tcPr>
          <w:p w14:paraId="4D171D6D" w14:textId="77777777" w:rsidR="00144A6D" w:rsidRPr="000D7D78" w:rsidRDefault="00144A6D" w:rsidP="004757EB">
            <w:pPr>
              <w:rPr>
                <w:rFonts w:cs="Arial"/>
                <w:color w:val="000000"/>
              </w:rPr>
            </w:pPr>
            <w:bookmarkStart w:id="1707" w:name="_Toc114731409"/>
            <w:bookmarkStart w:id="1708" w:name="_Toc114732320"/>
            <w:r w:rsidRPr="000D7D78">
              <w:rPr>
                <w:rFonts w:cs="Arial"/>
                <w:color w:val="000000"/>
              </w:rPr>
              <w:t>0x8</w:t>
            </w:r>
            <w:bookmarkEnd w:id="1707"/>
            <w:bookmarkEnd w:id="1708"/>
          </w:p>
        </w:tc>
        <w:tc>
          <w:tcPr>
            <w:tcW w:w="618" w:type="pct"/>
            <w:tcBorders>
              <w:top w:val="nil"/>
              <w:left w:val="nil"/>
              <w:bottom w:val="single" w:sz="4" w:space="0" w:color="auto"/>
              <w:right w:val="single" w:sz="4" w:space="0" w:color="auto"/>
            </w:tcBorders>
            <w:shd w:val="clear" w:color="auto" w:fill="auto"/>
            <w:vAlign w:val="center"/>
            <w:hideMark/>
          </w:tcPr>
          <w:p w14:paraId="0AD0BB1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4A50DD6"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4B1086FC" w14:textId="77777777" w:rsidR="00144A6D" w:rsidRPr="000D7D78" w:rsidRDefault="00144A6D" w:rsidP="004757EB">
            <w:pPr>
              <w:rPr>
                <w:rFonts w:cs="Arial"/>
                <w:color w:val="000000"/>
              </w:rPr>
            </w:pPr>
            <w:r w:rsidRPr="000D7D78">
              <w:rPr>
                <w:rFonts w:cs="Arial"/>
                <w:color w:val="000000"/>
              </w:rPr>
              <w:t> </w:t>
            </w:r>
          </w:p>
        </w:tc>
      </w:tr>
      <w:tr w:rsidR="00144A6D" w:rsidRPr="000D7D78" w14:paraId="11F9A9A5"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CED640D"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A241A6B"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6165097" w14:textId="77777777" w:rsidR="00144A6D" w:rsidRPr="000D7D78" w:rsidRDefault="00144A6D" w:rsidP="004757EB">
            <w:pPr>
              <w:rPr>
                <w:rFonts w:cs="Arial"/>
                <w:color w:val="000000"/>
              </w:rPr>
            </w:pPr>
            <w:bookmarkStart w:id="1709" w:name="_Toc114731410"/>
            <w:bookmarkStart w:id="1710" w:name="_Toc114732321"/>
            <w:r w:rsidRPr="000D7D78">
              <w:rPr>
                <w:rFonts w:cs="Arial"/>
                <w:color w:val="000000"/>
              </w:rPr>
              <w:t>SelDrvMde10</w:t>
            </w:r>
            <w:bookmarkEnd w:id="1709"/>
            <w:bookmarkEnd w:id="1710"/>
          </w:p>
        </w:tc>
        <w:tc>
          <w:tcPr>
            <w:tcW w:w="693" w:type="pct"/>
            <w:tcBorders>
              <w:top w:val="nil"/>
              <w:left w:val="nil"/>
              <w:bottom w:val="single" w:sz="4" w:space="0" w:color="auto"/>
              <w:right w:val="single" w:sz="4" w:space="0" w:color="auto"/>
            </w:tcBorders>
            <w:shd w:val="clear" w:color="auto" w:fill="auto"/>
            <w:noWrap/>
            <w:vAlign w:val="center"/>
            <w:hideMark/>
          </w:tcPr>
          <w:p w14:paraId="111E82E8" w14:textId="77777777" w:rsidR="00144A6D" w:rsidRPr="000D7D78" w:rsidRDefault="00144A6D" w:rsidP="004757EB">
            <w:pPr>
              <w:rPr>
                <w:rFonts w:cs="Arial"/>
                <w:color w:val="000000"/>
              </w:rPr>
            </w:pPr>
            <w:bookmarkStart w:id="1711" w:name="_Toc114731411"/>
            <w:bookmarkStart w:id="1712" w:name="_Toc114732322"/>
            <w:r w:rsidRPr="000D7D78">
              <w:rPr>
                <w:rFonts w:cs="Arial"/>
                <w:color w:val="000000"/>
              </w:rPr>
              <w:t>0x9</w:t>
            </w:r>
            <w:bookmarkEnd w:id="1711"/>
            <w:bookmarkEnd w:id="1712"/>
          </w:p>
        </w:tc>
        <w:tc>
          <w:tcPr>
            <w:tcW w:w="618" w:type="pct"/>
            <w:tcBorders>
              <w:top w:val="nil"/>
              <w:left w:val="nil"/>
              <w:bottom w:val="single" w:sz="4" w:space="0" w:color="auto"/>
              <w:right w:val="single" w:sz="4" w:space="0" w:color="auto"/>
            </w:tcBorders>
            <w:shd w:val="clear" w:color="auto" w:fill="auto"/>
            <w:vAlign w:val="center"/>
            <w:hideMark/>
          </w:tcPr>
          <w:p w14:paraId="5A90ADC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B67D800"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59D66BFD" w14:textId="77777777" w:rsidR="00144A6D" w:rsidRPr="000D7D78" w:rsidRDefault="00144A6D" w:rsidP="004757EB">
            <w:pPr>
              <w:rPr>
                <w:rFonts w:cs="Arial"/>
                <w:color w:val="000000"/>
              </w:rPr>
            </w:pPr>
            <w:r w:rsidRPr="000D7D78">
              <w:rPr>
                <w:rFonts w:cs="Arial"/>
                <w:color w:val="000000"/>
              </w:rPr>
              <w:t> </w:t>
            </w:r>
          </w:p>
        </w:tc>
      </w:tr>
      <w:tr w:rsidR="00144A6D" w:rsidRPr="000D7D78" w14:paraId="737EB492"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1EDE586"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E8B239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AE03C02" w14:textId="77777777" w:rsidR="00144A6D" w:rsidRPr="000D7D78" w:rsidRDefault="00144A6D" w:rsidP="004757EB">
            <w:pPr>
              <w:rPr>
                <w:rFonts w:cs="Arial"/>
                <w:color w:val="000000"/>
              </w:rPr>
            </w:pPr>
            <w:bookmarkStart w:id="1713" w:name="_Toc114731412"/>
            <w:bookmarkStart w:id="1714" w:name="_Toc114732323"/>
            <w:r w:rsidRPr="000D7D78">
              <w:rPr>
                <w:rFonts w:cs="Arial"/>
                <w:color w:val="000000"/>
              </w:rPr>
              <w:t>SelDrvMde11</w:t>
            </w:r>
            <w:bookmarkEnd w:id="1713"/>
            <w:bookmarkEnd w:id="1714"/>
          </w:p>
        </w:tc>
        <w:tc>
          <w:tcPr>
            <w:tcW w:w="693" w:type="pct"/>
            <w:tcBorders>
              <w:top w:val="nil"/>
              <w:left w:val="nil"/>
              <w:bottom w:val="single" w:sz="4" w:space="0" w:color="auto"/>
              <w:right w:val="single" w:sz="4" w:space="0" w:color="auto"/>
            </w:tcBorders>
            <w:shd w:val="clear" w:color="auto" w:fill="auto"/>
            <w:noWrap/>
            <w:vAlign w:val="center"/>
            <w:hideMark/>
          </w:tcPr>
          <w:p w14:paraId="576AD365" w14:textId="77777777" w:rsidR="00144A6D" w:rsidRPr="000D7D78" w:rsidRDefault="00144A6D" w:rsidP="004757EB">
            <w:pPr>
              <w:rPr>
                <w:rFonts w:cs="Arial"/>
                <w:color w:val="000000"/>
              </w:rPr>
            </w:pPr>
            <w:bookmarkStart w:id="1715" w:name="_Toc114731413"/>
            <w:bookmarkStart w:id="1716" w:name="_Toc114732324"/>
            <w:r w:rsidRPr="000D7D78">
              <w:rPr>
                <w:rFonts w:cs="Arial"/>
                <w:color w:val="000000"/>
              </w:rPr>
              <w:t>0xA</w:t>
            </w:r>
            <w:bookmarkEnd w:id="1715"/>
            <w:bookmarkEnd w:id="1716"/>
          </w:p>
        </w:tc>
        <w:tc>
          <w:tcPr>
            <w:tcW w:w="618" w:type="pct"/>
            <w:tcBorders>
              <w:top w:val="nil"/>
              <w:left w:val="nil"/>
              <w:bottom w:val="single" w:sz="4" w:space="0" w:color="auto"/>
              <w:right w:val="single" w:sz="4" w:space="0" w:color="auto"/>
            </w:tcBorders>
            <w:shd w:val="clear" w:color="auto" w:fill="auto"/>
            <w:vAlign w:val="center"/>
            <w:hideMark/>
          </w:tcPr>
          <w:p w14:paraId="383CAC26"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AA4FB36"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645EC14" w14:textId="77777777" w:rsidR="00144A6D" w:rsidRPr="000D7D78" w:rsidRDefault="00144A6D" w:rsidP="004757EB">
            <w:pPr>
              <w:rPr>
                <w:rFonts w:cs="Arial"/>
                <w:color w:val="000000"/>
              </w:rPr>
            </w:pPr>
            <w:r w:rsidRPr="000D7D78">
              <w:rPr>
                <w:rFonts w:cs="Arial"/>
                <w:color w:val="000000"/>
              </w:rPr>
              <w:t> </w:t>
            </w:r>
          </w:p>
        </w:tc>
      </w:tr>
      <w:tr w:rsidR="00144A6D" w:rsidRPr="000D7D78" w14:paraId="3BB212C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EE2483D"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9FA2819"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CE11C0C" w14:textId="77777777" w:rsidR="00144A6D" w:rsidRPr="000D7D78" w:rsidRDefault="00144A6D" w:rsidP="004757EB">
            <w:pPr>
              <w:rPr>
                <w:rFonts w:cs="Arial"/>
                <w:color w:val="000000"/>
              </w:rPr>
            </w:pPr>
            <w:bookmarkStart w:id="1717" w:name="_Toc114731414"/>
            <w:bookmarkStart w:id="1718" w:name="_Toc114732325"/>
            <w:r w:rsidRPr="000D7D78">
              <w:rPr>
                <w:rFonts w:cs="Arial"/>
                <w:color w:val="000000"/>
              </w:rPr>
              <w:t>SelDrvMde12</w:t>
            </w:r>
            <w:bookmarkEnd w:id="1717"/>
            <w:bookmarkEnd w:id="1718"/>
          </w:p>
        </w:tc>
        <w:tc>
          <w:tcPr>
            <w:tcW w:w="693" w:type="pct"/>
            <w:tcBorders>
              <w:top w:val="nil"/>
              <w:left w:val="nil"/>
              <w:bottom w:val="single" w:sz="4" w:space="0" w:color="auto"/>
              <w:right w:val="single" w:sz="4" w:space="0" w:color="auto"/>
            </w:tcBorders>
            <w:shd w:val="clear" w:color="auto" w:fill="auto"/>
            <w:noWrap/>
            <w:vAlign w:val="center"/>
            <w:hideMark/>
          </w:tcPr>
          <w:p w14:paraId="62FDF7D0" w14:textId="77777777" w:rsidR="00144A6D" w:rsidRPr="000D7D78" w:rsidRDefault="00144A6D" w:rsidP="004757EB">
            <w:pPr>
              <w:rPr>
                <w:rFonts w:cs="Arial"/>
                <w:color w:val="000000"/>
              </w:rPr>
            </w:pPr>
            <w:bookmarkStart w:id="1719" w:name="_Toc114731415"/>
            <w:bookmarkStart w:id="1720" w:name="_Toc114732326"/>
            <w:r w:rsidRPr="000D7D78">
              <w:rPr>
                <w:rFonts w:cs="Arial"/>
                <w:color w:val="000000"/>
              </w:rPr>
              <w:t>0xB</w:t>
            </w:r>
            <w:bookmarkEnd w:id="1719"/>
            <w:bookmarkEnd w:id="1720"/>
          </w:p>
        </w:tc>
        <w:tc>
          <w:tcPr>
            <w:tcW w:w="618" w:type="pct"/>
            <w:tcBorders>
              <w:top w:val="nil"/>
              <w:left w:val="nil"/>
              <w:bottom w:val="single" w:sz="4" w:space="0" w:color="auto"/>
              <w:right w:val="single" w:sz="4" w:space="0" w:color="auto"/>
            </w:tcBorders>
            <w:shd w:val="clear" w:color="auto" w:fill="auto"/>
            <w:vAlign w:val="center"/>
            <w:hideMark/>
          </w:tcPr>
          <w:p w14:paraId="4418BF5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471C2E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B4EDE47" w14:textId="77777777" w:rsidR="00144A6D" w:rsidRPr="000D7D78" w:rsidRDefault="00144A6D" w:rsidP="004757EB">
            <w:pPr>
              <w:rPr>
                <w:rFonts w:cs="Arial"/>
                <w:color w:val="000000"/>
              </w:rPr>
            </w:pPr>
            <w:r w:rsidRPr="000D7D78">
              <w:rPr>
                <w:rFonts w:cs="Arial"/>
                <w:color w:val="000000"/>
              </w:rPr>
              <w:t> </w:t>
            </w:r>
          </w:p>
        </w:tc>
      </w:tr>
      <w:tr w:rsidR="00144A6D" w:rsidRPr="000D7D78" w14:paraId="5ECFE4C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9870C9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CFC0FA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CF20024" w14:textId="77777777" w:rsidR="00144A6D" w:rsidRPr="000D7D78" w:rsidRDefault="00144A6D" w:rsidP="004757EB">
            <w:pPr>
              <w:rPr>
                <w:rFonts w:cs="Arial"/>
                <w:color w:val="000000"/>
              </w:rPr>
            </w:pPr>
            <w:bookmarkStart w:id="1721" w:name="_Toc114731416"/>
            <w:bookmarkStart w:id="1722" w:name="_Toc114732327"/>
            <w:r w:rsidRPr="000D7D78">
              <w:rPr>
                <w:rFonts w:cs="Arial"/>
                <w:color w:val="000000"/>
              </w:rPr>
              <w:t>SelDrvMde13</w:t>
            </w:r>
            <w:bookmarkEnd w:id="1721"/>
            <w:bookmarkEnd w:id="1722"/>
          </w:p>
        </w:tc>
        <w:tc>
          <w:tcPr>
            <w:tcW w:w="693" w:type="pct"/>
            <w:tcBorders>
              <w:top w:val="nil"/>
              <w:left w:val="nil"/>
              <w:bottom w:val="single" w:sz="4" w:space="0" w:color="auto"/>
              <w:right w:val="single" w:sz="4" w:space="0" w:color="auto"/>
            </w:tcBorders>
            <w:shd w:val="clear" w:color="auto" w:fill="auto"/>
            <w:noWrap/>
            <w:vAlign w:val="center"/>
            <w:hideMark/>
          </w:tcPr>
          <w:p w14:paraId="2AFC49EF" w14:textId="77777777" w:rsidR="00144A6D" w:rsidRPr="000D7D78" w:rsidRDefault="00144A6D" w:rsidP="004757EB">
            <w:pPr>
              <w:rPr>
                <w:rFonts w:cs="Arial"/>
                <w:color w:val="000000"/>
              </w:rPr>
            </w:pPr>
            <w:bookmarkStart w:id="1723" w:name="_Toc114731417"/>
            <w:bookmarkStart w:id="1724" w:name="_Toc114732328"/>
            <w:r w:rsidRPr="000D7D78">
              <w:rPr>
                <w:rFonts w:cs="Arial"/>
                <w:color w:val="000000"/>
              </w:rPr>
              <w:t>0xC</w:t>
            </w:r>
            <w:bookmarkEnd w:id="1723"/>
            <w:bookmarkEnd w:id="1724"/>
          </w:p>
        </w:tc>
        <w:tc>
          <w:tcPr>
            <w:tcW w:w="618" w:type="pct"/>
            <w:tcBorders>
              <w:top w:val="nil"/>
              <w:left w:val="nil"/>
              <w:bottom w:val="single" w:sz="4" w:space="0" w:color="auto"/>
              <w:right w:val="single" w:sz="4" w:space="0" w:color="auto"/>
            </w:tcBorders>
            <w:shd w:val="clear" w:color="auto" w:fill="auto"/>
            <w:vAlign w:val="center"/>
            <w:hideMark/>
          </w:tcPr>
          <w:p w14:paraId="2BAD1C0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B19405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2C51C00" w14:textId="77777777" w:rsidR="00144A6D" w:rsidRPr="000D7D78" w:rsidRDefault="00144A6D" w:rsidP="004757EB">
            <w:pPr>
              <w:rPr>
                <w:rFonts w:cs="Arial"/>
                <w:color w:val="000000"/>
              </w:rPr>
            </w:pPr>
            <w:r w:rsidRPr="000D7D78">
              <w:rPr>
                <w:rFonts w:cs="Arial"/>
                <w:color w:val="000000"/>
              </w:rPr>
              <w:t> </w:t>
            </w:r>
          </w:p>
        </w:tc>
      </w:tr>
      <w:tr w:rsidR="00144A6D" w:rsidRPr="000D7D78" w14:paraId="56F36A28"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88933CF"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2958AE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DFE9FAD" w14:textId="77777777" w:rsidR="00144A6D" w:rsidRPr="000D7D78" w:rsidRDefault="00144A6D" w:rsidP="004757EB">
            <w:pPr>
              <w:rPr>
                <w:rFonts w:cs="Arial"/>
                <w:color w:val="000000"/>
              </w:rPr>
            </w:pPr>
            <w:bookmarkStart w:id="1725" w:name="_Toc114731418"/>
            <w:bookmarkStart w:id="1726" w:name="_Toc114732329"/>
            <w:r w:rsidRPr="000D7D78">
              <w:rPr>
                <w:rFonts w:cs="Arial"/>
                <w:color w:val="000000"/>
              </w:rPr>
              <w:t>SelDrvMde14</w:t>
            </w:r>
            <w:bookmarkEnd w:id="1725"/>
            <w:bookmarkEnd w:id="1726"/>
          </w:p>
        </w:tc>
        <w:tc>
          <w:tcPr>
            <w:tcW w:w="693" w:type="pct"/>
            <w:tcBorders>
              <w:top w:val="nil"/>
              <w:left w:val="nil"/>
              <w:bottom w:val="single" w:sz="4" w:space="0" w:color="auto"/>
              <w:right w:val="single" w:sz="4" w:space="0" w:color="auto"/>
            </w:tcBorders>
            <w:shd w:val="clear" w:color="auto" w:fill="auto"/>
            <w:noWrap/>
            <w:vAlign w:val="center"/>
            <w:hideMark/>
          </w:tcPr>
          <w:p w14:paraId="5C408F15" w14:textId="77777777" w:rsidR="00144A6D" w:rsidRPr="000D7D78" w:rsidRDefault="00144A6D" w:rsidP="004757EB">
            <w:pPr>
              <w:rPr>
                <w:rFonts w:cs="Arial"/>
                <w:color w:val="000000"/>
              </w:rPr>
            </w:pPr>
            <w:bookmarkStart w:id="1727" w:name="_Toc114731419"/>
            <w:bookmarkStart w:id="1728" w:name="_Toc114732330"/>
            <w:r w:rsidRPr="000D7D78">
              <w:rPr>
                <w:rFonts w:cs="Arial"/>
                <w:color w:val="000000"/>
              </w:rPr>
              <w:t>0xD</w:t>
            </w:r>
            <w:bookmarkEnd w:id="1727"/>
            <w:bookmarkEnd w:id="1728"/>
          </w:p>
        </w:tc>
        <w:tc>
          <w:tcPr>
            <w:tcW w:w="618" w:type="pct"/>
            <w:tcBorders>
              <w:top w:val="nil"/>
              <w:left w:val="nil"/>
              <w:bottom w:val="single" w:sz="4" w:space="0" w:color="auto"/>
              <w:right w:val="single" w:sz="4" w:space="0" w:color="auto"/>
            </w:tcBorders>
            <w:shd w:val="clear" w:color="auto" w:fill="auto"/>
            <w:vAlign w:val="center"/>
            <w:hideMark/>
          </w:tcPr>
          <w:p w14:paraId="33BDED6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18484010"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6CE6488" w14:textId="77777777" w:rsidR="00144A6D" w:rsidRPr="000D7D78" w:rsidRDefault="00144A6D" w:rsidP="004757EB">
            <w:pPr>
              <w:rPr>
                <w:rFonts w:cs="Arial"/>
                <w:color w:val="000000"/>
              </w:rPr>
            </w:pPr>
            <w:r w:rsidRPr="000D7D78">
              <w:rPr>
                <w:rFonts w:cs="Arial"/>
                <w:color w:val="000000"/>
              </w:rPr>
              <w:t> </w:t>
            </w:r>
          </w:p>
        </w:tc>
      </w:tr>
      <w:tr w:rsidR="00144A6D" w:rsidRPr="000D7D78" w14:paraId="705BAD1E"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33C5593"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CABC876"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5362B75" w14:textId="77777777" w:rsidR="00144A6D" w:rsidRPr="000D7D78" w:rsidRDefault="00144A6D" w:rsidP="004757EB">
            <w:pPr>
              <w:rPr>
                <w:rFonts w:cs="Arial"/>
                <w:color w:val="000000"/>
              </w:rPr>
            </w:pPr>
            <w:bookmarkStart w:id="1729" w:name="_Toc114731420"/>
            <w:bookmarkStart w:id="1730" w:name="_Toc114732331"/>
            <w:r w:rsidRPr="000D7D78">
              <w:rPr>
                <w:rFonts w:cs="Arial"/>
                <w:color w:val="000000"/>
              </w:rPr>
              <w:t>SelDrvMde15</w:t>
            </w:r>
            <w:bookmarkEnd w:id="1729"/>
            <w:bookmarkEnd w:id="1730"/>
          </w:p>
        </w:tc>
        <w:tc>
          <w:tcPr>
            <w:tcW w:w="693" w:type="pct"/>
            <w:tcBorders>
              <w:top w:val="nil"/>
              <w:left w:val="nil"/>
              <w:bottom w:val="single" w:sz="4" w:space="0" w:color="auto"/>
              <w:right w:val="single" w:sz="4" w:space="0" w:color="auto"/>
            </w:tcBorders>
            <w:shd w:val="clear" w:color="auto" w:fill="auto"/>
            <w:noWrap/>
            <w:vAlign w:val="center"/>
            <w:hideMark/>
          </w:tcPr>
          <w:p w14:paraId="3A2E2A7B" w14:textId="77777777" w:rsidR="00144A6D" w:rsidRPr="000D7D78" w:rsidRDefault="00144A6D" w:rsidP="004757EB">
            <w:pPr>
              <w:rPr>
                <w:rFonts w:cs="Arial"/>
                <w:color w:val="000000"/>
              </w:rPr>
            </w:pPr>
            <w:bookmarkStart w:id="1731" w:name="_Toc114731421"/>
            <w:bookmarkStart w:id="1732" w:name="_Toc114732332"/>
            <w:r w:rsidRPr="000D7D78">
              <w:rPr>
                <w:rFonts w:cs="Arial"/>
                <w:color w:val="000000"/>
              </w:rPr>
              <w:t>0xE</w:t>
            </w:r>
            <w:bookmarkEnd w:id="1731"/>
            <w:bookmarkEnd w:id="1732"/>
          </w:p>
        </w:tc>
        <w:tc>
          <w:tcPr>
            <w:tcW w:w="618" w:type="pct"/>
            <w:tcBorders>
              <w:top w:val="nil"/>
              <w:left w:val="nil"/>
              <w:bottom w:val="single" w:sz="4" w:space="0" w:color="auto"/>
              <w:right w:val="single" w:sz="4" w:space="0" w:color="auto"/>
            </w:tcBorders>
            <w:shd w:val="clear" w:color="auto" w:fill="auto"/>
            <w:vAlign w:val="center"/>
            <w:hideMark/>
          </w:tcPr>
          <w:p w14:paraId="182077A5"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309AA8F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85001A3" w14:textId="77777777" w:rsidR="00144A6D" w:rsidRPr="000D7D78" w:rsidRDefault="00144A6D" w:rsidP="004757EB">
            <w:pPr>
              <w:rPr>
                <w:rFonts w:cs="Arial"/>
                <w:color w:val="000000"/>
              </w:rPr>
            </w:pPr>
            <w:r w:rsidRPr="000D7D78">
              <w:rPr>
                <w:rFonts w:cs="Arial"/>
                <w:color w:val="000000"/>
              </w:rPr>
              <w:t> </w:t>
            </w:r>
          </w:p>
        </w:tc>
      </w:tr>
      <w:tr w:rsidR="00144A6D" w:rsidRPr="000D7D78" w14:paraId="5E3A85D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80D4F1D"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1A0BEB7"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EC12848" w14:textId="77777777" w:rsidR="00144A6D" w:rsidRPr="000D7D78" w:rsidRDefault="00144A6D" w:rsidP="004757EB">
            <w:pPr>
              <w:rPr>
                <w:rFonts w:cs="Arial"/>
                <w:color w:val="000000"/>
              </w:rPr>
            </w:pPr>
            <w:bookmarkStart w:id="1733" w:name="_Toc114731422"/>
            <w:bookmarkStart w:id="1734" w:name="_Toc114732333"/>
            <w:r w:rsidRPr="000D7D78">
              <w:rPr>
                <w:rFonts w:cs="Arial"/>
                <w:color w:val="000000"/>
              </w:rPr>
              <w:t>SelDrvMde16</w:t>
            </w:r>
            <w:bookmarkEnd w:id="1733"/>
            <w:bookmarkEnd w:id="1734"/>
          </w:p>
        </w:tc>
        <w:tc>
          <w:tcPr>
            <w:tcW w:w="693" w:type="pct"/>
            <w:tcBorders>
              <w:top w:val="nil"/>
              <w:left w:val="nil"/>
              <w:bottom w:val="single" w:sz="4" w:space="0" w:color="auto"/>
              <w:right w:val="single" w:sz="4" w:space="0" w:color="auto"/>
            </w:tcBorders>
            <w:shd w:val="clear" w:color="auto" w:fill="auto"/>
            <w:noWrap/>
            <w:vAlign w:val="center"/>
            <w:hideMark/>
          </w:tcPr>
          <w:p w14:paraId="233315AB" w14:textId="77777777" w:rsidR="00144A6D" w:rsidRPr="000D7D78" w:rsidRDefault="00144A6D" w:rsidP="004757EB">
            <w:pPr>
              <w:rPr>
                <w:rFonts w:cs="Arial"/>
                <w:color w:val="000000"/>
              </w:rPr>
            </w:pPr>
            <w:bookmarkStart w:id="1735" w:name="_Toc114731423"/>
            <w:bookmarkStart w:id="1736" w:name="_Toc114732334"/>
            <w:r w:rsidRPr="000D7D78">
              <w:rPr>
                <w:rFonts w:cs="Arial"/>
                <w:color w:val="000000"/>
              </w:rPr>
              <w:t>0xF</w:t>
            </w:r>
            <w:bookmarkEnd w:id="1735"/>
            <w:bookmarkEnd w:id="1736"/>
          </w:p>
        </w:tc>
        <w:tc>
          <w:tcPr>
            <w:tcW w:w="618" w:type="pct"/>
            <w:tcBorders>
              <w:top w:val="nil"/>
              <w:left w:val="nil"/>
              <w:bottom w:val="single" w:sz="4" w:space="0" w:color="auto"/>
              <w:right w:val="single" w:sz="4" w:space="0" w:color="auto"/>
            </w:tcBorders>
            <w:shd w:val="clear" w:color="auto" w:fill="auto"/>
            <w:vAlign w:val="center"/>
            <w:hideMark/>
          </w:tcPr>
          <w:p w14:paraId="79D3195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328053D2"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01C717D" w14:textId="77777777" w:rsidR="00144A6D" w:rsidRPr="000D7D78" w:rsidRDefault="00144A6D" w:rsidP="004757EB">
            <w:pPr>
              <w:rPr>
                <w:rFonts w:cs="Arial"/>
                <w:color w:val="000000"/>
              </w:rPr>
            </w:pPr>
            <w:r w:rsidRPr="000D7D78">
              <w:rPr>
                <w:rFonts w:cs="Arial"/>
                <w:color w:val="000000"/>
              </w:rPr>
              <w:t> </w:t>
            </w:r>
          </w:p>
        </w:tc>
      </w:tr>
      <w:tr w:rsidR="00144A6D" w:rsidRPr="000D7D78" w14:paraId="7E6200B6"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62DD3F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7287AF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701912C" w14:textId="77777777" w:rsidR="00144A6D" w:rsidRPr="000D7D78" w:rsidRDefault="00144A6D" w:rsidP="004757EB">
            <w:pPr>
              <w:rPr>
                <w:rFonts w:cs="Arial"/>
                <w:color w:val="000000"/>
              </w:rPr>
            </w:pPr>
            <w:bookmarkStart w:id="1737" w:name="_Toc114731424"/>
            <w:bookmarkStart w:id="1738" w:name="_Toc114732335"/>
            <w:r w:rsidRPr="000D7D78">
              <w:rPr>
                <w:rFonts w:cs="Arial"/>
                <w:color w:val="000000"/>
              </w:rPr>
              <w:t>SelDrvMde17</w:t>
            </w:r>
            <w:bookmarkEnd w:id="1737"/>
            <w:bookmarkEnd w:id="1738"/>
          </w:p>
        </w:tc>
        <w:tc>
          <w:tcPr>
            <w:tcW w:w="693" w:type="pct"/>
            <w:tcBorders>
              <w:top w:val="nil"/>
              <w:left w:val="nil"/>
              <w:bottom w:val="single" w:sz="4" w:space="0" w:color="auto"/>
              <w:right w:val="single" w:sz="4" w:space="0" w:color="auto"/>
            </w:tcBorders>
            <w:shd w:val="clear" w:color="auto" w:fill="auto"/>
            <w:noWrap/>
            <w:vAlign w:val="center"/>
            <w:hideMark/>
          </w:tcPr>
          <w:p w14:paraId="722B171A" w14:textId="77777777" w:rsidR="00144A6D" w:rsidRPr="000D7D78" w:rsidRDefault="00144A6D" w:rsidP="004757EB">
            <w:pPr>
              <w:rPr>
                <w:rFonts w:cs="Arial"/>
                <w:color w:val="000000"/>
              </w:rPr>
            </w:pPr>
            <w:bookmarkStart w:id="1739" w:name="_Toc114731425"/>
            <w:bookmarkStart w:id="1740" w:name="_Toc114732336"/>
            <w:r w:rsidRPr="000D7D78">
              <w:rPr>
                <w:rFonts w:cs="Arial"/>
                <w:color w:val="000000"/>
              </w:rPr>
              <w:t>0x10</w:t>
            </w:r>
            <w:bookmarkEnd w:id="1739"/>
            <w:bookmarkEnd w:id="1740"/>
          </w:p>
        </w:tc>
        <w:tc>
          <w:tcPr>
            <w:tcW w:w="618" w:type="pct"/>
            <w:tcBorders>
              <w:top w:val="nil"/>
              <w:left w:val="nil"/>
              <w:bottom w:val="single" w:sz="4" w:space="0" w:color="auto"/>
              <w:right w:val="single" w:sz="4" w:space="0" w:color="auto"/>
            </w:tcBorders>
            <w:shd w:val="clear" w:color="auto" w:fill="auto"/>
            <w:vAlign w:val="center"/>
            <w:hideMark/>
          </w:tcPr>
          <w:p w14:paraId="7A2243A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F89ECE2"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95148C8" w14:textId="77777777" w:rsidR="00144A6D" w:rsidRPr="000D7D78" w:rsidRDefault="00144A6D" w:rsidP="004757EB">
            <w:pPr>
              <w:rPr>
                <w:rFonts w:cs="Arial"/>
                <w:color w:val="000000"/>
              </w:rPr>
            </w:pPr>
            <w:r w:rsidRPr="000D7D78">
              <w:rPr>
                <w:rFonts w:cs="Arial"/>
                <w:color w:val="000000"/>
              </w:rPr>
              <w:t> </w:t>
            </w:r>
          </w:p>
        </w:tc>
      </w:tr>
      <w:tr w:rsidR="00144A6D" w:rsidRPr="000D7D78" w14:paraId="6D5EB7AB"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0C24114"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7475298"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63838C8" w14:textId="77777777" w:rsidR="00144A6D" w:rsidRPr="000D7D78" w:rsidRDefault="00144A6D" w:rsidP="004757EB">
            <w:pPr>
              <w:rPr>
                <w:rFonts w:cs="Arial"/>
                <w:color w:val="000000"/>
              </w:rPr>
            </w:pPr>
            <w:bookmarkStart w:id="1741" w:name="_Toc114731426"/>
            <w:bookmarkStart w:id="1742" w:name="_Toc114732337"/>
            <w:r w:rsidRPr="000D7D78">
              <w:rPr>
                <w:rFonts w:cs="Arial"/>
                <w:color w:val="000000"/>
              </w:rPr>
              <w:t>SelDrvMde18</w:t>
            </w:r>
            <w:bookmarkEnd w:id="1741"/>
            <w:bookmarkEnd w:id="1742"/>
          </w:p>
        </w:tc>
        <w:tc>
          <w:tcPr>
            <w:tcW w:w="693" w:type="pct"/>
            <w:tcBorders>
              <w:top w:val="nil"/>
              <w:left w:val="nil"/>
              <w:bottom w:val="single" w:sz="4" w:space="0" w:color="auto"/>
              <w:right w:val="single" w:sz="4" w:space="0" w:color="auto"/>
            </w:tcBorders>
            <w:shd w:val="clear" w:color="auto" w:fill="auto"/>
            <w:noWrap/>
            <w:vAlign w:val="center"/>
            <w:hideMark/>
          </w:tcPr>
          <w:p w14:paraId="45E726E6" w14:textId="77777777" w:rsidR="00144A6D" w:rsidRPr="000D7D78" w:rsidRDefault="00144A6D" w:rsidP="004757EB">
            <w:pPr>
              <w:rPr>
                <w:rFonts w:cs="Arial"/>
                <w:color w:val="000000"/>
              </w:rPr>
            </w:pPr>
            <w:bookmarkStart w:id="1743" w:name="_Toc114731427"/>
            <w:bookmarkStart w:id="1744" w:name="_Toc114732338"/>
            <w:r w:rsidRPr="000D7D78">
              <w:rPr>
                <w:rFonts w:cs="Arial"/>
                <w:color w:val="000000"/>
              </w:rPr>
              <w:t>0x11</w:t>
            </w:r>
            <w:bookmarkEnd w:id="1743"/>
            <w:bookmarkEnd w:id="1744"/>
          </w:p>
        </w:tc>
        <w:tc>
          <w:tcPr>
            <w:tcW w:w="618" w:type="pct"/>
            <w:tcBorders>
              <w:top w:val="nil"/>
              <w:left w:val="nil"/>
              <w:bottom w:val="single" w:sz="4" w:space="0" w:color="auto"/>
              <w:right w:val="single" w:sz="4" w:space="0" w:color="auto"/>
            </w:tcBorders>
            <w:shd w:val="clear" w:color="auto" w:fill="auto"/>
            <w:vAlign w:val="center"/>
            <w:hideMark/>
          </w:tcPr>
          <w:p w14:paraId="4FCC220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541D2D6"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29423E59" w14:textId="77777777" w:rsidR="00144A6D" w:rsidRPr="000D7D78" w:rsidRDefault="00144A6D" w:rsidP="004757EB">
            <w:pPr>
              <w:rPr>
                <w:rFonts w:cs="Arial"/>
                <w:color w:val="000000"/>
              </w:rPr>
            </w:pPr>
            <w:r w:rsidRPr="000D7D78">
              <w:rPr>
                <w:rFonts w:cs="Arial"/>
                <w:color w:val="000000"/>
              </w:rPr>
              <w:t> </w:t>
            </w:r>
          </w:p>
        </w:tc>
      </w:tr>
      <w:tr w:rsidR="00144A6D" w:rsidRPr="000D7D78" w14:paraId="2A543A9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65B9051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604576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F992E41" w14:textId="77777777" w:rsidR="00144A6D" w:rsidRPr="000D7D78" w:rsidRDefault="00144A6D" w:rsidP="004757EB">
            <w:pPr>
              <w:rPr>
                <w:rFonts w:cs="Arial"/>
                <w:color w:val="000000"/>
              </w:rPr>
            </w:pPr>
            <w:bookmarkStart w:id="1745" w:name="_Toc114731428"/>
            <w:bookmarkStart w:id="1746" w:name="_Toc114732339"/>
            <w:r w:rsidRPr="000D7D78">
              <w:rPr>
                <w:rFonts w:cs="Arial"/>
                <w:color w:val="000000"/>
              </w:rPr>
              <w:t>SelDrvMde19</w:t>
            </w:r>
            <w:bookmarkEnd w:id="1745"/>
            <w:bookmarkEnd w:id="1746"/>
          </w:p>
        </w:tc>
        <w:tc>
          <w:tcPr>
            <w:tcW w:w="693" w:type="pct"/>
            <w:tcBorders>
              <w:top w:val="nil"/>
              <w:left w:val="nil"/>
              <w:bottom w:val="single" w:sz="4" w:space="0" w:color="auto"/>
              <w:right w:val="single" w:sz="4" w:space="0" w:color="auto"/>
            </w:tcBorders>
            <w:shd w:val="clear" w:color="auto" w:fill="auto"/>
            <w:noWrap/>
            <w:vAlign w:val="center"/>
            <w:hideMark/>
          </w:tcPr>
          <w:p w14:paraId="629063C7" w14:textId="77777777" w:rsidR="00144A6D" w:rsidRPr="000D7D78" w:rsidRDefault="00144A6D" w:rsidP="004757EB">
            <w:pPr>
              <w:rPr>
                <w:rFonts w:cs="Arial"/>
                <w:color w:val="000000"/>
              </w:rPr>
            </w:pPr>
            <w:bookmarkStart w:id="1747" w:name="_Toc114731429"/>
            <w:bookmarkStart w:id="1748" w:name="_Toc114732340"/>
            <w:r w:rsidRPr="000D7D78">
              <w:rPr>
                <w:rFonts w:cs="Arial"/>
                <w:color w:val="000000"/>
              </w:rPr>
              <w:t>0x12</w:t>
            </w:r>
            <w:bookmarkEnd w:id="1747"/>
            <w:bookmarkEnd w:id="1748"/>
          </w:p>
        </w:tc>
        <w:tc>
          <w:tcPr>
            <w:tcW w:w="618" w:type="pct"/>
            <w:tcBorders>
              <w:top w:val="nil"/>
              <w:left w:val="nil"/>
              <w:bottom w:val="single" w:sz="4" w:space="0" w:color="auto"/>
              <w:right w:val="single" w:sz="4" w:space="0" w:color="auto"/>
            </w:tcBorders>
            <w:shd w:val="clear" w:color="auto" w:fill="auto"/>
            <w:vAlign w:val="center"/>
            <w:hideMark/>
          </w:tcPr>
          <w:p w14:paraId="5850C65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DD6243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B39252F" w14:textId="77777777" w:rsidR="00144A6D" w:rsidRPr="000D7D78" w:rsidRDefault="00144A6D" w:rsidP="004757EB">
            <w:pPr>
              <w:rPr>
                <w:rFonts w:cs="Arial"/>
                <w:color w:val="000000"/>
              </w:rPr>
            </w:pPr>
            <w:r w:rsidRPr="000D7D78">
              <w:rPr>
                <w:rFonts w:cs="Arial"/>
                <w:color w:val="000000"/>
              </w:rPr>
              <w:t> </w:t>
            </w:r>
          </w:p>
        </w:tc>
      </w:tr>
      <w:tr w:rsidR="00144A6D" w:rsidRPr="000D7D78" w14:paraId="2D789875"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C5792E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6AAC982"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21015F2A" w14:textId="77777777" w:rsidR="00144A6D" w:rsidRPr="000D7D78" w:rsidRDefault="00144A6D" w:rsidP="004757EB">
            <w:pPr>
              <w:rPr>
                <w:rFonts w:cs="Arial"/>
                <w:color w:val="000000"/>
              </w:rPr>
            </w:pPr>
            <w:bookmarkStart w:id="1749" w:name="_Toc114731430"/>
            <w:bookmarkStart w:id="1750" w:name="_Toc114732341"/>
            <w:r w:rsidRPr="000D7D78">
              <w:rPr>
                <w:rFonts w:cs="Arial"/>
                <w:color w:val="000000"/>
              </w:rPr>
              <w:t>SelDrvMde20</w:t>
            </w:r>
            <w:bookmarkEnd w:id="1749"/>
            <w:bookmarkEnd w:id="1750"/>
          </w:p>
        </w:tc>
        <w:tc>
          <w:tcPr>
            <w:tcW w:w="693" w:type="pct"/>
            <w:tcBorders>
              <w:top w:val="nil"/>
              <w:left w:val="nil"/>
              <w:bottom w:val="single" w:sz="4" w:space="0" w:color="auto"/>
              <w:right w:val="single" w:sz="4" w:space="0" w:color="auto"/>
            </w:tcBorders>
            <w:shd w:val="clear" w:color="auto" w:fill="auto"/>
            <w:noWrap/>
            <w:vAlign w:val="center"/>
            <w:hideMark/>
          </w:tcPr>
          <w:p w14:paraId="4CAC870E" w14:textId="77777777" w:rsidR="00144A6D" w:rsidRPr="000D7D78" w:rsidRDefault="00144A6D" w:rsidP="004757EB">
            <w:pPr>
              <w:rPr>
                <w:rFonts w:cs="Arial"/>
                <w:color w:val="000000"/>
              </w:rPr>
            </w:pPr>
            <w:bookmarkStart w:id="1751" w:name="_Toc114731431"/>
            <w:bookmarkStart w:id="1752" w:name="_Toc114732342"/>
            <w:r w:rsidRPr="000D7D78">
              <w:rPr>
                <w:rFonts w:cs="Arial"/>
                <w:color w:val="000000"/>
              </w:rPr>
              <w:t>0x13</w:t>
            </w:r>
            <w:bookmarkEnd w:id="1751"/>
            <w:bookmarkEnd w:id="1752"/>
          </w:p>
        </w:tc>
        <w:tc>
          <w:tcPr>
            <w:tcW w:w="618" w:type="pct"/>
            <w:tcBorders>
              <w:top w:val="nil"/>
              <w:left w:val="nil"/>
              <w:bottom w:val="single" w:sz="4" w:space="0" w:color="auto"/>
              <w:right w:val="single" w:sz="4" w:space="0" w:color="auto"/>
            </w:tcBorders>
            <w:shd w:val="clear" w:color="auto" w:fill="auto"/>
            <w:vAlign w:val="center"/>
            <w:hideMark/>
          </w:tcPr>
          <w:p w14:paraId="11C5F1C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1D993B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4304E2AB" w14:textId="77777777" w:rsidR="00144A6D" w:rsidRPr="000D7D78" w:rsidRDefault="00144A6D" w:rsidP="004757EB">
            <w:pPr>
              <w:rPr>
                <w:rFonts w:cs="Arial"/>
                <w:color w:val="000000"/>
              </w:rPr>
            </w:pPr>
            <w:r w:rsidRPr="000D7D78">
              <w:rPr>
                <w:rFonts w:cs="Arial"/>
                <w:color w:val="000000"/>
              </w:rPr>
              <w:t> </w:t>
            </w:r>
          </w:p>
        </w:tc>
      </w:tr>
      <w:tr w:rsidR="00144A6D" w:rsidRPr="000D7D78" w14:paraId="34035502"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67D8E49"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9C82877"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2EC51B92" w14:textId="77777777" w:rsidR="00144A6D" w:rsidRPr="000D7D78" w:rsidRDefault="00144A6D" w:rsidP="004757EB">
            <w:pPr>
              <w:rPr>
                <w:rFonts w:cs="Arial"/>
                <w:color w:val="000000"/>
              </w:rPr>
            </w:pPr>
            <w:bookmarkStart w:id="1753" w:name="_Toc114731432"/>
            <w:bookmarkStart w:id="1754" w:name="_Toc114732343"/>
            <w:r w:rsidRPr="000D7D78">
              <w:rPr>
                <w:rFonts w:cs="Arial"/>
                <w:color w:val="000000"/>
              </w:rPr>
              <w:t>SelDrvMde21</w:t>
            </w:r>
            <w:bookmarkEnd w:id="1753"/>
            <w:bookmarkEnd w:id="1754"/>
          </w:p>
        </w:tc>
        <w:tc>
          <w:tcPr>
            <w:tcW w:w="693" w:type="pct"/>
            <w:tcBorders>
              <w:top w:val="nil"/>
              <w:left w:val="nil"/>
              <w:bottom w:val="single" w:sz="4" w:space="0" w:color="auto"/>
              <w:right w:val="single" w:sz="4" w:space="0" w:color="auto"/>
            </w:tcBorders>
            <w:shd w:val="clear" w:color="auto" w:fill="auto"/>
            <w:noWrap/>
            <w:vAlign w:val="center"/>
            <w:hideMark/>
          </w:tcPr>
          <w:p w14:paraId="5ABF8EAC" w14:textId="77777777" w:rsidR="00144A6D" w:rsidRPr="000D7D78" w:rsidRDefault="00144A6D" w:rsidP="004757EB">
            <w:pPr>
              <w:rPr>
                <w:rFonts w:cs="Arial"/>
                <w:color w:val="000000"/>
              </w:rPr>
            </w:pPr>
            <w:bookmarkStart w:id="1755" w:name="_Toc114731433"/>
            <w:bookmarkStart w:id="1756" w:name="_Toc114732344"/>
            <w:r w:rsidRPr="000D7D78">
              <w:rPr>
                <w:rFonts w:cs="Arial"/>
                <w:color w:val="000000"/>
              </w:rPr>
              <w:t>0x14</w:t>
            </w:r>
            <w:bookmarkEnd w:id="1755"/>
            <w:bookmarkEnd w:id="1756"/>
          </w:p>
        </w:tc>
        <w:tc>
          <w:tcPr>
            <w:tcW w:w="618" w:type="pct"/>
            <w:tcBorders>
              <w:top w:val="nil"/>
              <w:left w:val="nil"/>
              <w:bottom w:val="single" w:sz="4" w:space="0" w:color="auto"/>
              <w:right w:val="single" w:sz="4" w:space="0" w:color="auto"/>
            </w:tcBorders>
            <w:shd w:val="clear" w:color="auto" w:fill="auto"/>
            <w:vAlign w:val="center"/>
            <w:hideMark/>
          </w:tcPr>
          <w:p w14:paraId="01D1462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547C6489"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4329C1F9" w14:textId="77777777" w:rsidR="00144A6D" w:rsidRPr="000D7D78" w:rsidRDefault="00144A6D" w:rsidP="004757EB">
            <w:pPr>
              <w:rPr>
                <w:rFonts w:cs="Arial"/>
                <w:color w:val="000000"/>
              </w:rPr>
            </w:pPr>
            <w:r w:rsidRPr="000D7D78">
              <w:rPr>
                <w:rFonts w:cs="Arial"/>
                <w:color w:val="000000"/>
              </w:rPr>
              <w:t> </w:t>
            </w:r>
          </w:p>
        </w:tc>
      </w:tr>
      <w:tr w:rsidR="00144A6D" w:rsidRPr="000D7D78" w14:paraId="5017003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EE1089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A14558A"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19225532" w14:textId="77777777" w:rsidR="00144A6D" w:rsidRPr="000D7D78" w:rsidRDefault="00144A6D" w:rsidP="004757EB">
            <w:pPr>
              <w:rPr>
                <w:rFonts w:cs="Arial"/>
                <w:color w:val="000000"/>
              </w:rPr>
            </w:pPr>
            <w:bookmarkStart w:id="1757" w:name="_Toc114731434"/>
            <w:bookmarkStart w:id="1758" w:name="_Toc114732345"/>
            <w:r w:rsidRPr="000D7D78">
              <w:rPr>
                <w:rFonts w:cs="Arial"/>
                <w:color w:val="000000"/>
              </w:rPr>
              <w:t>SelDrvMde22</w:t>
            </w:r>
            <w:bookmarkEnd w:id="1757"/>
            <w:bookmarkEnd w:id="1758"/>
          </w:p>
        </w:tc>
        <w:tc>
          <w:tcPr>
            <w:tcW w:w="693" w:type="pct"/>
            <w:tcBorders>
              <w:top w:val="nil"/>
              <w:left w:val="nil"/>
              <w:bottom w:val="single" w:sz="4" w:space="0" w:color="auto"/>
              <w:right w:val="single" w:sz="4" w:space="0" w:color="auto"/>
            </w:tcBorders>
            <w:shd w:val="clear" w:color="auto" w:fill="auto"/>
            <w:noWrap/>
            <w:vAlign w:val="center"/>
            <w:hideMark/>
          </w:tcPr>
          <w:p w14:paraId="552B0C45" w14:textId="77777777" w:rsidR="00144A6D" w:rsidRPr="000D7D78" w:rsidRDefault="00144A6D" w:rsidP="004757EB">
            <w:pPr>
              <w:rPr>
                <w:rFonts w:cs="Arial"/>
                <w:color w:val="000000"/>
              </w:rPr>
            </w:pPr>
            <w:bookmarkStart w:id="1759" w:name="_Toc114731435"/>
            <w:bookmarkStart w:id="1760" w:name="_Toc114732346"/>
            <w:r w:rsidRPr="000D7D78">
              <w:rPr>
                <w:rFonts w:cs="Arial"/>
                <w:color w:val="000000"/>
              </w:rPr>
              <w:t>0x15</w:t>
            </w:r>
            <w:bookmarkEnd w:id="1759"/>
            <w:bookmarkEnd w:id="1760"/>
          </w:p>
        </w:tc>
        <w:tc>
          <w:tcPr>
            <w:tcW w:w="618" w:type="pct"/>
            <w:tcBorders>
              <w:top w:val="nil"/>
              <w:left w:val="nil"/>
              <w:bottom w:val="single" w:sz="4" w:space="0" w:color="auto"/>
              <w:right w:val="single" w:sz="4" w:space="0" w:color="auto"/>
            </w:tcBorders>
            <w:shd w:val="clear" w:color="auto" w:fill="auto"/>
            <w:vAlign w:val="center"/>
            <w:hideMark/>
          </w:tcPr>
          <w:p w14:paraId="6F829A3D"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0641AF0"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1B6A1792" w14:textId="77777777" w:rsidR="00144A6D" w:rsidRPr="000D7D78" w:rsidRDefault="00144A6D" w:rsidP="004757EB">
            <w:pPr>
              <w:rPr>
                <w:rFonts w:cs="Arial"/>
                <w:color w:val="000000"/>
              </w:rPr>
            </w:pPr>
            <w:r w:rsidRPr="000D7D78">
              <w:rPr>
                <w:rFonts w:cs="Arial"/>
                <w:color w:val="000000"/>
              </w:rPr>
              <w:t> </w:t>
            </w:r>
          </w:p>
        </w:tc>
      </w:tr>
      <w:tr w:rsidR="00144A6D" w:rsidRPr="000D7D78" w14:paraId="760DCC29"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D707E2D"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FA5344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FD45166" w14:textId="77777777" w:rsidR="00144A6D" w:rsidRPr="000D7D78" w:rsidRDefault="00144A6D" w:rsidP="004757EB">
            <w:pPr>
              <w:rPr>
                <w:rFonts w:cs="Arial"/>
                <w:color w:val="000000"/>
              </w:rPr>
            </w:pPr>
            <w:bookmarkStart w:id="1761" w:name="_Toc114731436"/>
            <w:bookmarkStart w:id="1762" w:name="_Toc114732347"/>
            <w:r w:rsidRPr="000D7D78">
              <w:rPr>
                <w:rFonts w:cs="Arial"/>
                <w:color w:val="000000"/>
              </w:rPr>
              <w:t>SelDrvMde23</w:t>
            </w:r>
            <w:bookmarkEnd w:id="1761"/>
            <w:bookmarkEnd w:id="1762"/>
          </w:p>
        </w:tc>
        <w:tc>
          <w:tcPr>
            <w:tcW w:w="693" w:type="pct"/>
            <w:tcBorders>
              <w:top w:val="nil"/>
              <w:left w:val="nil"/>
              <w:bottom w:val="single" w:sz="4" w:space="0" w:color="auto"/>
              <w:right w:val="single" w:sz="4" w:space="0" w:color="auto"/>
            </w:tcBorders>
            <w:shd w:val="clear" w:color="auto" w:fill="auto"/>
            <w:noWrap/>
            <w:vAlign w:val="center"/>
            <w:hideMark/>
          </w:tcPr>
          <w:p w14:paraId="0F43B7C2" w14:textId="77777777" w:rsidR="00144A6D" w:rsidRPr="000D7D78" w:rsidRDefault="00144A6D" w:rsidP="004757EB">
            <w:pPr>
              <w:rPr>
                <w:rFonts w:cs="Arial"/>
                <w:color w:val="000000"/>
              </w:rPr>
            </w:pPr>
            <w:bookmarkStart w:id="1763" w:name="_Toc114731437"/>
            <w:bookmarkStart w:id="1764" w:name="_Toc114732348"/>
            <w:r w:rsidRPr="000D7D78">
              <w:rPr>
                <w:rFonts w:cs="Arial"/>
                <w:color w:val="000000"/>
              </w:rPr>
              <w:t>0x16</w:t>
            </w:r>
            <w:bookmarkEnd w:id="1763"/>
            <w:bookmarkEnd w:id="1764"/>
          </w:p>
        </w:tc>
        <w:tc>
          <w:tcPr>
            <w:tcW w:w="618" w:type="pct"/>
            <w:tcBorders>
              <w:top w:val="nil"/>
              <w:left w:val="nil"/>
              <w:bottom w:val="single" w:sz="4" w:space="0" w:color="auto"/>
              <w:right w:val="single" w:sz="4" w:space="0" w:color="auto"/>
            </w:tcBorders>
            <w:shd w:val="clear" w:color="auto" w:fill="auto"/>
            <w:vAlign w:val="center"/>
            <w:hideMark/>
          </w:tcPr>
          <w:p w14:paraId="33ED5123"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324E866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98608D7" w14:textId="77777777" w:rsidR="00144A6D" w:rsidRPr="000D7D78" w:rsidRDefault="00144A6D" w:rsidP="004757EB">
            <w:pPr>
              <w:rPr>
                <w:rFonts w:cs="Arial"/>
                <w:color w:val="000000"/>
              </w:rPr>
            </w:pPr>
            <w:r w:rsidRPr="000D7D78">
              <w:rPr>
                <w:rFonts w:cs="Arial"/>
                <w:color w:val="000000"/>
              </w:rPr>
              <w:t> </w:t>
            </w:r>
          </w:p>
        </w:tc>
      </w:tr>
      <w:tr w:rsidR="00144A6D" w:rsidRPr="000D7D78" w14:paraId="003A4F2D"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A5E399C"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5BD4BAC3"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B0DA150" w14:textId="77777777" w:rsidR="00144A6D" w:rsidRPr="000D7D78" w:rsidRDefault="00144A6D" w:rsidP="004757EB">
            <w:pPr>
              <w:rPr>
                <w:rFonts w:cs="Arial"/>
                <w:color w:val="000000"/>
              </w:rPr>
            </w:pPr>
            <w:bookmarkStart w:id="1765" w:name="_Toc114731438"/>
            <w:bookmarkStart w:id="1766" w:name="_Toc114732349"/>
            <w:r w:rsidRPr="000D7D78">
              <w:rPr>
                <w:rFonts w:cs="Arial"/>
                <w:color w:val="000000"/>
              </w:rPr>
              <w:t>SelDrvMde24</w:t>
            </w:r>
            <w:bookmarkEnd w:id="1765"/>
            <w:bookmarkEnd w:id="1766"/>
          </w:p>
        </w:tc>
        <w:tc>
          <w:tcPr>
            <w:tcW w:w="693" w:type="pct"/>
            <w:tcBorders>
              <w:top w:val="nil"/>
              <w:left w:val="nil"/>
              <w:bottom w:val="single" w:sz="4" w:space="0" w:color="auto"/>
              <w:right w:val="single" w:sz="4" w:space="0" w:color="auto"/>
            </w:tcBorders>
            <w:shd w:val="clear" w:color="auto" w:fill="auto"/>
            <w:noWrap/>
            <w:vAlign w:val="center"/>
            <w:hideMark/>
          </w:tcPr>
          <w:p w14:paraId="24F21EB4" w14:textId="77777777" w:rsidR="00144A6D" w:rsidRPr="000D7D78" w:rsidRDefault="00144A6D" w:rsidP="004757EB">
            <w:pPr>
              <w:rPr>
                <w:rFonts w:cs="Arial"/>
                <w:color w:val="000000"/>
              </w:rPr>
            </w:pPr>
            <w:bookmarkStart w:id="1767" w:name="_Toc114731439"/>
            <w:bookmarkStart w:id="1768" w:name="_Toc114732350"/>
            <w:r w:rsidRPr="000D7D78">
              <w:rPr>
                <w:rFonts w:cs="Arial"/>
                <w:color w:val="000000"/>
              </w:rPr>
              <w:t>0x17</w:t>
            </w:r>
            <w:bookmarkEnd w:id="1767"/>
            <w:bookmarkEnd w:id="1768"/>
          </w:p>
        </w:tc>
        <w:tc>
          <w:tcPr>
            <w:tcW w:w="618" w:type="pct"/>
            <w:tcBorders>
              <w:top w:val="nil"/>
              <w:left w:val="nil"/>
              <w:bottom w:val="single" w:sz="4" w:space="0" w:color="auto"/>
              <w:right w:val="single" w:sz="4" w:space="0" w:color="auto"/>
            </w:tcBorders>
            <w:shd w:val="clear" w:color="auto" w:fill="auto"/>
            <w:vAlign w:val="center"/>
            <w:hideMark/>
          </w:tcPr>
          <w:p w14:paraId="7790B268"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51949E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3633E739" w14:textId="77777777" w:rsidR="00144A6D" w:rsidRPr="000D7D78" w:rsidRDefault="00144A6D" w:rsidP="004757EB">
            <w:pPr>
              <w:rPr>
                <w:rFonts w:cs="Arial"/>
                <w:color w:val="000000"/>
              </w:rPr>
            </w:pPr>
            <w:r w:rsidRPr="000D7D78">
              <w:rPr>
                <w:rFonts w:cs="Arial"/>
                <w:color w:val="000000"/>
              </w:rPr>
              <w:t> </w:t>
            </w:r>
          </w:p>
        </w:tc>
      </w:tr>
      <w:tr w:rsidR="00144A6D" w:rsidRPr="000D7D78" w14:paraId="2C962E22"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57FC202D" w14:textId="77777777" w:rsidR="00144A6D" w:rsidRPr="000D7D78" w:rsidRDefault="00144A6D" w:rsidP="004757EB">
            <w:pPr>
              <w:rPr>
                <w:rFonts w:cs="Arial"/>
                <w:color w:val="000000"/>
              </w:rPr>
            </w:pPr>
            <w:r w:rsidRPr="000D7D78">
              <w:rPr>
                <w:rFonts w:cs="Arial"/>
                <w:color w:val="000000"/>
              </w:rPr>
              <w:lastRenderedPageBreak/>
              <w:t> </w:t>
            </w:r>
          </w:p>
        </w:tc>
        <w:tc>
          <w:tcPr>
            <w:tcW w:w="1243" w:type="pct"/>
            <w:tcBorders>
              <w:top w:val="nil"/>
              <w:left w:val="nil"/>
              <w:bottom w:val="single" w:sz="4" w:space="0" w:color="auto"/>
              <w:right w:val="single" w:sz="4" w:space="0" w:color="auto"/>
            </w:tcBorders>
            <w:shd w:val="clear" w:color="auto" w:fill="auto"/>
            <w:vAlign w:val="center"/>
            <w:hideMark/>
          </w:tcPr>
          <w:p w14:paraId="7E6B4C57"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55CA6B4" w14:textId="77777777" w:rsidR="00144A6D" w:rsidRPr="000D7D78" w:rsidRDefault="00144A6D" w:rsidP="004757EB">
            <w:pPr>
              <w:rPr>
                <w:rFonts w:cs="Arial"/>
                <w:color w:val="000000"/>
              </w:rPr>
            </w:pPr>
            <w:bookmarkStart w:id="1769" w:name="_Toc114731440"/>
            <w:bookmarkStart w:id="1770" w:name="_Toc114732351"/>
            <w:r w:rsidRPr="000D7D78">
              <w:rPr>
                <w:rFonts w:cs="Arial"/>
                <w:color w:val="000000"/>
              </w:rPr>
              <w:t>SelDrvMde25</w:t>
            </w:r>
            <w:bookmarkEnd w:id="1769"/>
            <w:bookmarkEnd w:id="1770"/>
          </w:p>
        </w:tc>
        <w:tc>
          <w:tcPr>
            <w:tcW w:w="693" w:type="pct"/>
            <w:tcBorders>
              <w:top w:val="nil"/>
              <w:left w:val="nil"/>
              <w:bottom w:val="single" w:sz="4" w:space="0" w:color="auto"/>
              <w:right w:val="single" w:sz="4" w:space="0" w:color="auto"/>
            </w:tcBorders>
            <w:shd w:val="clear" w:color="auto" w:fill="auto"/>
            <w:noWrap/>
            <w:vAlign w:val="center"/>
            <w:hideMark/>
          </w:tcPr>
          <w:p w14:paraId="7E744664" w14:textId="77777777" w:rsidR="00144A6D" w:rsidRPr="000D7D78" w:rsidRDefault="00144A6D" w:rsidP="004757EB">
            <w:pPr>
              <w:rPr>
                <w:rFonts w:cs="Arial"/>
                <w:color w:val="000000"/>
              </w:rPr>
            </w:pPr>
            <w:bookmarkStart w:id="1771" w:name="_Toc114731441"/>
            <w:bookmarkStart w:id="1772" w:name="_Toc114732352"/>
            <w:r w:rsidRPr="000D7D78">
              <w:rPr>
                <w:rFonts w:cs="Arial"/>
                <w:color w:val="000000"/>
              </w:rPr>
              <w:t>0x18</w:t>
            </w:r>
            <w:bookmarkEnd w:id="1771"/>
            <w:bookmarkEnd w:id="1772"/>
          </w:p>
        </w:tc>
        <w:tc>
          <w:tcPr>
            <w:tcW w:w="618" w:type="pct"/>
            <w:tcBorders>
              <w:top w:val="nil"/>
              <w:left w:val="nil"/>
              <w:bottom w:val="single" w:sz="4" w:space="0" w:color="auto"/>
              <w:right w:val="single" w:sz="4" w:space="0" w:color="auto"/>
            </w:tcBorders>
            <w:shd w:val="clear" w:color="auto" w:fill="auto"/>
            <w:vAlign w:val="center"/>
            <w:hideMark/>
          </w:tcPr>
          <w:p w14:paraId="4DBD660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6003CE9"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22DA817" w14:textId="77777777" w:rsidR="00144A6D" w:rsidRPr="000D7D78" w:rsidRDefault="00144A6D" w:rsidP="004757EB">
            <w:pPr>
              <w:rPr>
                <w:rFonts w:cs="Arial"/>
                <w:color w:val="000000"/>
              </w:rPr>
            </w:pPr>
            <w:r w:rsidRPr="000D7D78">
              <w:rPr>
                <w:rFonts w:cs="Arial"/>
                <w:color w:val="000000"/>
              </w:rPr>
              <w:t> </w:t>
            </w:r>
          </w:p>
        </w:tc>
      </w:tr>
      <w:tr w:rsidR="00144A6D" w:rsidRPr="000D7D78" w14:paraId="648C5610"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1874958A"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4B9988AD"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C1D41DE" w14:textId="77777777" w:rsidR="00144A6D" w:rsidRPr="000D7D78" w:rsidRDefault="00144A6D" w:rsidP="004757EB">
            <w:pPr>
              <w:rPr>
                <w:rFonts w:cs="Arial"/>
                <w:color w:val="000000"/>
              </w:rPr>
            </w:pPr>
            <w:bookmarkStart w:id="1773" w:name="_Toc114731442"/>
            <w:bookmarkStart w:id="1774" w:name="_Toc114732353"/>
            <w:r w:rsidRPr="000D7D78">
              <w:rPr>
                <w:rFonts w:cs="Arial"/>
                <w:color w:val="000000"/>
              </w:rPr>
              <w:t>SelDrvMde26</w:t>
            </w:r>
            <w:bookmarkEnd w:id="1773"/>
            <w:bookmarkEnd w:id="1774"/>
          </w:p>
        </w:tc>
        <w:tc>
          <w:tcPr>
            <w:tcW w:w="693" w:type="pct"/>
            <w:tcBorders>
              <w:top w:val="nil"/>
              <w:left w:val="nil"/>
              <w:bottom w:val="single" w:sz="4" w:space="0" w:color="auto"/>
              <w:right w:val="single" w:sz="4" w:space="0" w:color="auto"/>
            </w:tcBorders>
            <w:shd w:val="clear" w:color="auto" w:fill="auto"/>
            <w:noWrap/>
            <w:vAlign w:val="center"/>
            <w:hideMark/>
          </w:tcPr>
          <w:p w14:paraId="6974C680" w14:textId="77777777" w:rsidR="00144A6D" w:rsidRPr="000D7D78" w:rsidRDefault="00144A6D" w:rsidP="004757EB">
            <w:pPr>
              <w:rPr>
                <w:rFonts w:cs="Arial"/>
                <w:color w:val="000000"/>
              </w:rPr>
            </w:pPr>
            <w:bookmarkStart w:id="1775" w:name="_Toc114731443"/>
            <w:bookmarkStart w:id="1776" w:name="_Toc114732354"/>
            <w:r w:rsidRPr="000D7D78">
              <w:rPr>
                <w:rFonts w:cs="Arial"/>
                <w:color w:val="000000"/>
              </w:rPr>
              <w:t>0x19</w:t>
            </w:r>
            <w:bookmarkEnd w:id="1775"/>
            <w:bookmarkEnd w:id="1776"/>
          </w:p>
        </w:tc>
        <w:tc>
          <w:tcPr>
            <w:tcW w:w="618" w:type="pct"/>
            <w:tcBorders>
              <w:top w:val="nil"/>
              <w:left w:val="nil"/>
              <w:bottom w:val="single" w:sz="4" w:space="0" w:color="auto"/>
              <w:right w:val="single" w:sz="4" w:space="0" w:color="auto"/>
            </w:tcBorders>
            <w:shd w:val="clear" w:color="auto" w:fill="auto"/>
            <w:vAlign w:val="center"/>
            <w:hideMark/>
          </w:tcPr>
          <w:p w14:paraId="3FF00912"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698D8F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0C79AD9" w14:textId="77777777" w:rsidR="00144A6D" w:rsidRPr="000D7D78" w:rsidRDefault="00144A6D" w:rsidP="004757EB">
            <w:pPr>
              <w:rPr>
                <w:rFonts w:cs="Arial"/>
                <w:color w:val="000000"/>
              </w:rPr>
            </w:pPr>
            <w:r w:rsidRPr="000D7D78">
              <w:rPr>
                <w:rFonts w:cs="Arial"/>
                <w:color w:val="000000"/>
              </w:rPr>
              <w:t> </w:t>
            </w:r>
          </w:p>
        </w:tc>
      </w:tr>
      <w:tr w:rsidR="00144A6D" w:rsidRPr="000D7D78" w14:paraId="174E5C5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76CE9ED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6FB0A80C"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672BBDA2" w14:textId="77777777" w:rsidR="00144A6D" w:rsidRPr="000D7D78" w:rsidRDefault="00144A6D" w:rsidP="004757EB">
            <w:pPr>
              <w:rPr>
                <w:rFonts w:cs="Arial"/>
                <w:color w:val="000000"/>
              </w:rPr>
            </w:pPr>
            <w:bookmarkStart w:id="1777" w:name="_Toc114731444"/>
            <w:bookmarkStart w:id="1778" w:name="_Toc114732355"/>
            <w:r w:rsidRPr="000D7D78">
              <w:rPr>
                <w:rFonts w:cs="Arial"/>
                <w:color w:val="000000"/>
              </w:rPr>
              <w:t>SelDrvMde27</w:t>
            </w:r>
            <w:bookmarkEnd w:id="1777"/>
            <w:bookmarkEnd w:id="1778"/>
          </w:p>
        </w:tc>
        <w:tc>
          <w:tcPr>
            <w:tcW w:w="693" w:type="pct"/>
            <w:tcBorders>
              <w:top w:val="nil"/>
              <w:left w:val="nil"/>
              <w:bottom w:val="single" w:sz="4" w:space="0" w:color="auto"/>
              <w:right w:val="single" w:sz="4" w:space="0" w:color="auto"/>
            </w:tcBorders>
            <w:shd w:val="clear" w:color="auto" w:fill="auto"/>
            <w:noWrap/>
            <w:vAlign w:val="center"/>
            <w:hideMark/>
          </w:tcPr>
          <w:p w14:paraId="1416D1A3" w14:textId="77777777" w:rsidR="00144A6D" w:rsidRPr="000D7D78" w:rsidRDefault="00144A6D" w:rsidP="004757EB">
            <w:pPr>
              <w:rPr>
                <w:rFonts w:cs="Arial"/>
                <w:color w:val="000000"/>
              </w:rPr>
            </w:pPr>
            <w:bookmarkStart w:id="1779" w:name="_Toc114731445"/>
            <w:bookmarkStart w:id="1780" w:name="_Toc114732356"/>
            <w:r w:rsidRPr="000D7D78">
              <w:rPr>
                <w:rFonts w:cs="Arial"/>
                <w:color w:val="000000"/>
              </w:rPr>
              <w:t>0x1A</w:t>
            </w:r>
            <w:bookmarkEnd w:id="1779"/>
            <w:bookmarkEnd w:id="1780"/>
          </w:p>
        </w:tc>
        <w:tc>
          <w:tcPr>
            <w:tcW w:w="618" w:type="pct"/>
            <w:tcBorders>
              <w:top w:val="nil"/>
              <w:left w:val="nil"/>
              <w:bottom w:val="single" w:sz="4" w:space="0" w:color="auto"/>
              <w:right w:val="single" w:sz="4" w:space="0" w:color="auto"/>
            </w:tcBorders>
            <w:shd w:val="clear" w:color="auto" w:fill="auto"/>
            <w:vAlign w:val="center"/>
            <w:hideMark/>
          </w:tcPr>
          <w:p w14:paraId="4A750F44"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7D76E43"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EADA98C" w14:textId="77777777" w:rsidR="00144A6D" w:rsidRPr="000D7D78" w:rsidRDefault="00144A6D" w:rsidP="004757EB">
            <w:pPr>
              <w:rPr>
                <w:rFonts w:cs="Arial"/>
                <w:color w:val="000000"/>
              </w:rPr>
            </w:pPr>
            <w:r w:rsidRPr="000D7D78">
              <w:rPr>
                <w:rFonts w:cs="Arial"/>
                <w:color w:val="000000"/>
              </w:rPr>
              <w:t> </w:t>
            </w:r>
          </w:p>
        </w:tc>
      </w:tr>
      <w:tr w:rsidR="00144A6D" w:rsidRPr="000D7D78" w14:paraId="790B24D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4385E0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717BFAC5"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3C505BAA" w14:textId="77777777" w:rsidR="00144A6D" w:rsidRPr="000D7D78" w:rsidRDefault="00144A6D" w:rsidP="004757EB">
            <w:pPr>
              <w:rPr>
                <w:rFonts w:cs="Arial"/>
                <w:color w:val="000000"/>
              </w:rPr>
            </w:pPr>
            <w:bookmarkStart w:id="1781" w:name="_Toc114731446"/>
            <w:bookmarkStart w:id="1782" w:name="_Toc114732357"/>
            <w:r w:rsidRPr="000D7D78">
              <w:rPr>
                <w:rFonts w:cs="Arial"/>
                <w:color w:val="000000"/>
              </w:rPr>
              <w:t>SelDrvMde28</w:t>
            </w:r>
            <w:bookmarkEnd w:id="1781"/>
            <w:bookmarkEnd w:id="1782"/>
          </w:p>
        </w:tc>
        <w:tc>
          <w:tcPr>
            <w:tcW w:w="693" w:type="pct"/>
            <w:tcBorders>
              <w:top w:val="nil"/>
              <w:left w:val="nil"/>
              <w:bottom w:val="single" w:sz="4" w:space="0" w:color="auto"/>
              <w:right w:val="single" w:sz="4" w:space="0" w:color="auto"/>
            </w:tcBorders>
            <w:shd w:val="clear" w:color="auto" w:fill="auto"/>
            <w:noWrap/>
            <w:vAlign w:val="center"/>
            <w:hideMark/>
          </w:tcPr>
          <w:p w14:paraId="71D96B96" w14:textId="77777777" w:rsidR="00144A6D" w:rsidRPr="000D7D78" w:rsidRDefault="00144A6D" w:rsidP="004757EB">
            <w:pPr>
              <w:rPr>
                <w:rFonts w:cs="Arial"/>
                <w:color w:val="000000"/>
              </w:rPr>
            </w:pPr>
            <w:bookmarkStart w:id="1783" w:name="_Toc114731447"/>
            <w:bookmarkStart w:id="1784" w:name="_Toc114732358"/>
            <w:r w:rsidRPr="000D7D78">
              <w:rPr>
                <w:rFonts w:cs="Arial"/>
                <w:color w:val="000000"/>
              </w:rPr>
              <w:t>0x1B</w:t>
            </w:r>
            <w:bookmarkEnd w:id="1783"/>
            <w:bookmarkEnd w:id="1784"/>
          </w:p>
        </w:tc>
        <w:tc>
          <w:tcPr>
            <w:tcW w:w="618" w:type="pct"/>
            <w:tcBorders>
              <w:top w:val="nil"/>
              <w:left w:val="nil"/>
              <w:bottom w:val="single" w:sz="4" w:space="0" w:color="auto"/>
              <w:right w:val="single" w:sz="4" w:space="0" w:color="auto"/>
            </w:tcBorders>
            <w:shd w:val="clear" w:color="auto" w:fill="auto"/>
            <w:vAlign w:val="center"/>
            <w:hideMark/>
          </w:tcPr>
          <w:p w14:paraId="3D0149B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75768F07"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605A08A9" w14:textId="77777777" w:rsidR="00144A6D" w:rsidRPr="000D7D78" w:rsidRDefault="00144A6D" w:rsidP="004757EB">
            <w:pPr>
              <w:rPr>
                <w:rFonts w:cs="Arial"/>
                <w:color w:val="000000"/>
              </w:rPr>
            </w:pPr>
            <w:r w:rsidRPr="000D7D78">
              <w:rPr>
                <w:rFonts w:cs="Arial"/>
                <w:color w:val="000000"/>
              </w:rPr>
              <w:t> </w:t>
            </w:r>
          </w:p>
        </w:tc>
      </w:tr>
      <w:tr w:rsidR="00144A6D" w:rsidRPr="000D7D78" w14:paraId="4F6DF56A"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3B905592"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2B2F8E65"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5A766FB0" w14:textId="77777777" w:rsidR="00144A6D" w:rsidRPr="000D7D78" w:rsidRDefault="00144A6D" w:rsidP="004757EB">
            <w:pPr>
              <w:rPr>
                <w:rFonts w:cs="Arial"/>
                <w:color w:val="000000"/>
              </w:rPr>
            </w:pPr>
            <w:bookmarkStart w:id="1785" w:name="_Toc114731448"/>
            <w:bookmarkStart w:id="1786" w:name="_Toc114732359"/>
            <w:r w:rsidRPr="000D7D78">
              <w:rPr>
                <w:rFonts w:cs="Arial"/>
                <w:color w:val="000000"/>
              </w:rPr>
              <w:t>SelDrvMde29</w:t>
            </w:r>
            <w:bookmarkEnd w:id="1785"/>
            <w:bookmarkEnd w:id="1786"/>
          </w:p>
        </w:tc>
        <w:tc>
          <w:tcPr>
            <w:tcW w:w="693" w:type="pct"/>
            <w:tcBorders>
              <w:top w:val="nil"/>
              <w:left w:val="nil"/>
              <w:bottom w:val="single" w:sz="4" w:space="0" w:color="auto"/>
              <w:right w:val="single" w:sz="4" w:space="0" w:color="auto"/>
            </w:tcBorders>
            <w:shd w:val="clear" w:color="auto" w:fill="auto"/>
            <w:noWrap/>
            <w:vAlign w:val="center"/>
            <w:hideMark/>
          </w:tcPr>
          <w:p w14:paraId="0CA79938" w14:textId="77777777" w:rsidR="00144A6D" w:rsidRPr="000D7D78" w:rsidRDefault="00144A6D" w:rsidP="004757EB">
            <w:pPr>
              <w:rPr>
                <w:rFonts w:cs="Arial"/>
                <w:color w:val="000000"/>
              </w:rPr>
            </w:pPr>
            <w:bookmarkStart w:id="1787" w:name="_Toc114731449"/>
            <w:bookmarkStart w:id="1788" w:name="_Toc114732360"/>
            <w:r w:rsidRPr="000D7D78">
              <w:rPr>
                <w:rFonts w:cs="Arial"/>
                <w:color w:val="000000"/>
              </w:rPr>
              <w:t>0x1C</w:t>
            </w:r>
            <w:bookmarkEnd w:id="1787"/>
            <w:bookmarkEnd w:id="1788"/>
          </w:p>
        </w:tc>
        <w:tc>
          <w:tcPr>
            <w:tcW w:w="618" w:type="pct"/>
            <w:tcBorders>
              <w:top w:val="nil"/>
              <w:left w:val="nil"/>
              <w:bottom w:val="single" w:sz="4" w:space="0" w:color="auto"/>
              <w:right w:val="single" w:sz="4" w:space="0" w:color="auto"/>
            </w:tcBorders>
            <w:shd w:val="clear" w:color="auto" w:fill="auto"/>
            <w:vAlign w:val="center"/>
            <w:hideMark/>
          </w:tcPr>
          <w:p w14:paraId="14ADAA80"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572A9F8"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7AEF7525" w14:textId="77777777" w:rsidR="00144A6D" w:rsidRPr="000D7D78" w:rsidRDefault="00144A6D" w:rsidP="004757EB">
            <w:pPr>
              <w:rPr>
                <w:rFonts w:cs="Arial"/>
                <w:color w:val="000000"/>
              </w:rPr>
            </w:pPr>
            <w:r w:rsidRPr="000D7D78">
              <w:rPr>
                <w:rFonts w:cs="Arial"/>
                <w:color w:val="000000"/>
              </w:rPr>
              <w:t> </w:t>
            </w:r>
          </w:p>
        </w:tc>
      </w:tr>
      <w:tr w:rsidR="00144A6D" w:rsidRPr="000D7D78" w14:paraId="6E72F831"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86CCFC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16BF131"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510ADDA" w14:textId="77777777" w:rsidR="00144A6D" w:rsidRPr="000D7D78" w:rsidRDefault="00144A6D" w:rsidP="004757EB">
            <w:pPr>
              <w:rPr>
                <w:rFonts w:cs="Arial"/>
                <w:color w:val="000000"/>
              </w:rPr>
            </w:pPr>
            <w:bookmarkStart w:id="1789" w:name="_Toc114731450"/>
            <w:bookmarkStart w:id="1790" w:name="_Toc114732361"/>
            <w:r w:rsidRPr="000D7D78">
              <w:rPr>
                <w:rFonts w:cs="Arial"/>
                <w:color w:val="000000"/>
              </w:rPr>
              <w:t>SelDrvMde30</w:t>
            </w:r>
            <w:bookmarkEnd w:id="1789"/>
            <w:bookmarkEnd w:id="1790"/>
          </w:p>
        </w:tc>
        <w:tc>
          <w:tcPr>
            <w:tcW w:w="693" w:type="pct"/>
            <w:tcBorders>
              <w:top w:val="nil"/>
              <w:left w:val="nil"/>
              <w:bottom w:val="single" w:sz="4" w:space="0" w:color="auto"/>
              <w:right w:val="single" w:sz="4" w:space="0" w:color="auto"/>
            </w:tcBorders>
            <w:shd w:val="clear" w:color="auto" w:fill="auto"/>
            <w:noWrap/>
            <w:vAlign w:val="center"/>
            <w:hideMark/>
          </w:tcPr>
          <w:p w14:paraId="1BEA8839" w14:textId="77777777" w:rsidR="00144A6D" w:rsidRPr="000D7D78" w:rsidRDefault="00144A6D" w:rsidP="004757EB">
            <w:pPr>
              <w:rPr>
                <w:rFonts w:cs="Arial"/>
                <w:color w:val="000000"/>
              </w:rPr>
            </w:pPr>
            <w:bookmarkStart w:id="1791" w:name="_Toc114731451"/>
            <w:bookmarkStart w:id="1792" w:name="_Toc114732362"/>
            <w:r w:rsidRPr="000D7D78">
              <w:rPr>
                <w:rFonts w:cs="Arial"/>
                <w:color w:val="000000"/>
              </w:rPr>
              <w:t>0x1D</w:t>
            </w:r>
            <w:bookmarkEnd w:id="1791"/>
            <w:bookmarkEnd w:id="1792"/>
          </w:p>
        </w:tc>
        <w:tc>
          <w:tcPr>
            <w:tcW w:w="618" w:type="pct"/>
            <w:tcBorders>
              <w:top w:val="nil"/>
              <w:left w:val="nil"/>
              <w:bottom w:val="single" w:sz="4" w:space="0" w:color="auto"/>
              <w:right w:val="single" w:sz="4" w:space="0" w:color="auto"/>
            </w:tcBorders>
            <w:shd w:val="clear" w:color="auto" w:fill="auto"/>
            <w:vAlign w:val="center"/>
            <w:hideMark/>
          </w:tcPr>
          <w:p w14:paraId="0F78A84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22DCA721"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6044FB8" w14:textId="77777777" w:rsidR="00144A6D" w:rsidRPr="000D7D78" w:rsidRDefault="00144A6D" w:rsidP="004757EB">
            <w:pPr>
              <w:rPr>
                <w:rFonts w:cs="Arial"/>
                <w:color w:val="000000"/>
              </w:rPr>
            </w:pPr>
            <w:r w:rsidRPr="000D7D78">
              <w:rPr>
                <w:rFonts w:cs="Arial"/>
                <w:color w:val="000000"/>
              </w:rPr>
              <w:t> </w:t>
            </w:r>
          </w:p>
        </w:tc>
      </w:tr>
      <w:tr w:rsidR="00144A6D" w:rsidRPr="000D7D78" w14:paraId="13285A63"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4BA8726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1839A3F9"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76545707" w14:textId="77777777" w:rsidR="00144A6D" w:rsidRPr="000D7D78" w:rsidRDefault="00144A6D" w:rsidP="004757EB">
            <w:pPr>
              <w:rPr>
                <w:rFonts w:cs="Arial"/>
                <w:color w:val="000000"/>
              </w:rPr>
            </w:pPr>
            <w:bookmarkStart w:id="1793" w:name="_Toc114731452"/>
            <w:bookmarkStart w:id="1794" w:name="_Toc114732363"/>
            <w:r w:rsidRPr="000D7D78">
              <w:rPr>
                <w:rFonts w:cs="Arial"/>
                <w:color w:val="000000"/>
              </w:rPr>
              <w:t>SelDrvMde31</w:t>
            </w:r>
            <w:bookmarkEnd w:id="1793"/>
            <w:bookmarkEnd w:id="1794"/>
          </w:p>
        </w:tc>
        <w:tc>
          <w:tcPr>
            <w:tcW w:w="693" w:type="pct"/>
            <w:tcBorders>
              <w:top w:val="nil"/>
              <w:left w:val="nil"/>
              <w:bottom w:val="single" w:sz="4" w:space="0" w:color="auto"/>
              <w:right w:val="single" w:sz="4" w:space="0" w:color="auto"/>
            </w:tcBorders>
            <w:shd w:val="clear" w:color="auto" w:fill="auto"/>
            <w:noWrap/>
            <w:vAlign w:val="center"/>
            <w:hideMark/>
          </w:tcPr>
          <w:p w14:paraId="1C9BA400" w14:textId="77777777" w:rsidR="00144A6D" w:rsidRPr="000D7D78" w:rsidRDefault="00144A6D" w:rsidP="004757EB">
            <w:pPr>
              <w:rPr>
                <w:rFonts w:cs="Arial"/>
                <w:color w:val="000000"/>
              </w:rPr>
            </w:pPr>
            <w:bookmarkStart w:id="1795" w:name="_Toc114731453"/>
            <w:bookmarkStart w:id="1796" w:name="_Toc114732364"/>
            <w:r w:rsidRPr="000D7D78">
              <w:rPr>
                <w:rFonts w:cs="Arial"/>
                <w:color w:val="000000"/>
              </w:rPr>
              <w:t>0x1E</w:t>
            </w:r>
            <w:bookmarkEnd w:id="1795"/>
            <w:bookmarkEnd w:id="1796"/>
          </w:p>
        </w:tc>
        <w:tc>
          <w:tcPr>
            <w:tcW w:w="618" w:type="pct"/>
            <w:tcBorders>
              <w:top w:val="nil"/>
              <w:left w:val="nil"/>
              <w:bottom w:val="single" w:sz="4" w:space="0" w:color="auto"/>
              <w:right w:val="single" w:sz="4" w:space="0" w:color="auto"/>
            </w:tcBorders>
            <w:shd w:val="clear" w:color="auto" w:fill="auto"/>
            <w:vAlign w:val="center"/>
            <w:hideMark/>
          </w:tcPr>
          <w:p w14:paraId="19EF629A"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0FA6762E"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0107A16" w14:textId="77777777" w:rsidR="00144A6D" w:rsidRPr="000D7D78" w:rsidRDefault="00144A6D" w:rsidP="004757EB">
            <w:pPr>
              <w:rPr>
                <w:rFonts w:cs="Arial"/>
                <w:color w:val="000000"/>
              </w:rPr>
            </w:pPr>
            <w:r w:rsidRPr="000D7D78">
              <w:rPr>
                <w:rFonts w:cs="Arial"/>
                <w:color w:val="000000"/>
              </w:rPr>
              <w:t> </w:t>
            </w:r>
          </w:p>
        </w:tc>
      </w:tr>
      <w:tr w:rsidR="00144A6D" w:rsidRPr="000D7D78" w14:paraId="30FE4497"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0E204AE1"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auto" w:fill="auto"/>
            <w:vAlign w:val="center"/>
            <w:hideMark/>
          </w:tcPr>
          <w:p w14:paraId="07E562BE"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auto" w:fill="auto"/>
            <w:vAlign w:val="center"/>
            <w:hideMark/>
          </w:tcPr>
          <w:p w14:paraId="0609BB82" w14:textId="77777777" w:rsidR="00144A6D" w:rsidRPr="000D7D78" w:rsidRDefault="00144A6D" w:rsidP="004757EB">
            <w:pPr>
              <w:rPr>
                <w:rFonts w:cs="Arial"/>
                <w:color w:val="000000"/>
              </w:rPr>
            </w:pPr>
            <w:bookmarkStart w:id="1797" w:name="_Toc114731454"/>
            <w:bookmarkStart w:id="1798" w:name="_Toc114732365"/>
            <w:r w:rsidRPr="000D7D78">
              <w:rPr>
                <w:rFonts w:cs="Arial"/>
                <w:color w:val="000000"/>
              </w:rPr>
              <w:t>Faulty</w:t>
            </w:r>
            <w:bookmarkEnd w:id="1797"/>
            <w:bookmarkEnd w:id="1798"/>
          </w:p>
        </w:tc>
        <w:tc>
          <w:tcPr>
            <w:tcW w:w="693" w:type="pct"/>
            <w:tcBorders>
              <w:top w:val="nil"/>
              <w:left w:val="nil"/>
              <w:bottom w:val="single" w:sz="4" w:space="0" w:color="auto"/>
              <w:right w:val="single" w:sz="4" w:space="0" w:color="auto"/>
            </w:tcBorders>
            <w:shd w:val="clear" w:color="auto" w:fill="auto"/>
            <w:noWrap/>
            <w:vAlign w:val="center"/>
            <w:hideMark/>
          </w:tcPr>
          <w:p w14:paraId="3E6B1927" w14:textId="77777777" w:rsidR="00144A6D" w:rsidRPr="000D7D78" w:rsidRDefault="00144A6D" w:rsidP="004757EB">
            <w:pPr>
              <w:rPr>
                <w:rFonts w:cs="Arial"/>
                <w:color w:val="000000"/>
              </w:rPr>
            </w:pPr>
            <w:bookmarkStart w:id="1799" w:name="_Toc114731455"/>
            <w:bookmarkStart w:id="1800" w:name="_Toc114732366"/>
            <w:r w:rsidRPr="000D7D78">
              <w:rPr>
                <w:rFonts w:cs="Arial"/>
                <w:color w:val="000000"/>
              </w:rPr>
              <w:t>0x1F</w:t>
            </w:r>
            <w:bookmarkEnd w:id="1799"/>
            <w:bookmarkEnd w:id="1800"/>
          </w:p>
        </w:tc>
        <w:tc>
          <w:tcPr>
            <w:tcW w:w="618" w:type="pct"/>
            <w:tcBorders>
              <w:top w:val="nil"/>
              <w:left w:val="nil"/>
              <w:bottom w:val="single" w:sz="4" w:space="0" w:color="auto"/>
              <w:right w:val="single" w:sz="4" w:space="0" w:color="auto"/>
            </w:tcBorders>
            <w:shd w:val="clear" w:color="auto" w:fill="auto"/>
            <w:vAlign w:val="center"/>
            <w:hideMark/>
          </w:tcPr>
          <w:p w14:paraId="2DB0B3EC"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auto" w:fill="auto"/>
            <w:vAlign w:val="center"/>
            <w:hideMark/>
          </w:tcPr>
          <w:p w14:paraId="6EF32253"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auto" w:fill="auto"/>
            <w:noWrap/>
            <w:vAlign w:val="center"/>
            <w:hideMark/>
          </w:tcPr>
          <w:p w14:paraId="0078AFD6" w14:textId="77777777" w:rsidR="00144A6D" w:rsidRPr="000D7D78" w:rsidRDefault="00144A6D" w:rsidP="004757EB">
            <w:pPr>
              <w:rPr>
                <w:rFonts w:cs="Arial"/>
                <w:color w:val="000000"/>
              </w:rPr>
            </w:pPr>
            <w:r w:rsidRPr="000D7D78">
              <w:rPr>
                <w:rFonts w:cs="Arial"/>
                <w:color w:val="000000"/>
              </w:rPr>
              <w:t> </w:t>
            </w:r>
          </w:p>
        </w:tc>
      </w:tr>
      <w:tr w:rsidR="00144A6D" w:rsidRPr="000D7D78" w14:paraId="6EB8009F" w14:textId="77777777" w:rsidTr="004757EB">
        <w:trPr>
          <w:trHeight w:val="255"/>
        </w:trPr>
        <w:tc>
          <w:tcPr>
            <w:tcW w:w="372" w:type="pct"/>
            <w:tcBorders>
              <w:top w:val="nil"/>
              <w:left w:val="single" w:sz="4" w:space="0" w:color="auto"/>
              <w:bottom w:val="single" w:sz="4" w:space="0" w:color="auto"/>
              <w:right w:val="single" w:sz="4" w:space="0" w:color="auto"/>
            </w:tcBorders>
            <w:shd w:val="clear" w:color="000000" w:fill="FFCC99"/>
            <w:noWrap/>
            <w:vAlign w:val="center"/>
            <w:hideMark/>
          </w:tcPr>
          <w:p w14:paraId="259A0FE7" w14:textId="77777777" w:rsidR="00144A6D" w:rsidRPr="000D7D78" w:rsidRDefault="00144A6D" w:rsidP="004757EB">
            <w:pPr>
              <w:rPr>
                <w:rFonts w:cs="Arial"/>
                <w:color w:val="000000"/>
              </w:rPr>
            </w:pPr>
            <w:r w:rsidRPr="000D7D78">
              <w:rPr>
                <w:rFonts w:cs="Arial"/>
                <w:color w:val="000000"/>
              </w:rPr>
              <w:t> </w:t>
            </w:r>
          </w:p>
        </w:tc>
        <w:tc>
          <w:tcPr>
            <w:tcW w:w="1243" w:type="pct"/>
            <w:tcBorders>
              <w:top w:val="nil"/>
              <w:left w:val="nil"/>
              <w:bottom w:val="single" w:sz="4" w:space="0" w:color="auto"/>
              <w:right w:val="single" w:sz="4" w:space="0" w:color="auto"/>
            </w:tcBorders>
            <w:shd w:val="clear" w:color="000000" w:fill="FEB4AC"/>
            <w:vAlign w:val="center"/>
            <w:hideMark/>
          </w:tcPr>
          <w:p w14:paraId="2260D4FE" w14:textId="77777777" w:rsidR="00144A6D" w:rsidRPr="000D7D78" w:rsidRDefault="00144A6D" w:rsidP="004757EB">
            <w:pPr>
              <w:rPr>
                <w:rFonts w:cs="Arial"/>
                <w:color w:val="000000"/>
              </w:rPr>
            </w:pPr>
            <w:r w:rsidRPr="000D7D78">
              <w:rPr>
                <w:rFonts w:cs="Arial"/>
                <w:color w:val="000000"/>
              </w:rPr>
              <w:t> </w:t>
            </w:r>
          </w:p>
        </w:tc>
        <w:tc>
          <w:tcPr>
            <w:tcW w:w="674" w:type="pct"/>
            <w:tcBorders>
              <w:top w:val="nil"/>
              <w:left w:val="nil"/>
              <w:bottom w:val="single" w:sz="4" w:space="0" w:color="auto"/>
              <w:right w:val="single" w:sz="4" w:space="0" w:color="auto"/>
            </w:tcBorders>
            <w:shd w:val="clear" w:color="000000" w:fill="FEB4AC"/>
            <w:vAlign w:val="center"/>
            <w:hideMark/>
          </w:tcPr>
          <w:p w14:paraId="77D7DBB7" w14:textId="77777777" w:rsidR="00144A6D" w:rsidRPr="000D7D78" w:rsidRDefault="00144A6D" w:rsidP="004757EB">
            <w:pPr>
              <w:rPr>
                <w:rFonts w:cs="Arial"/>
                <w:color w:val="000000"/>
              </w:rPr>
            </w:pPr>
            <w:r w:rsidRPr="000D7D78">
              <w:rPr>
                <w:rFonts w:cs="Arial"/>
                <w:color w:val="000000"/>
              </w:rPr>
              <w:t> </w:t>
            </w:r>
          </w:p>
        </w:tc>
        <w:tc>
          <w:tcPr>
            <w:tcW w:w="693" w:type="pct"/>
            <w:tcBorders>
              <w:top w:val="nil"/>
              <w:left w:val="nil"/>
              <w:bottom w:val="single" w:sz="4" w:space="0" w:color="auto"/>
              <w:right w:val="single" w:sz="4" w:space="0" w:color="auto"/>
            </w:tcBorders>
            <w:shd w:val="clear" w:color="000000" w:fill="FEB4AC"/>
            <w:noWrap/>
            <w:vAlign w:val="center"/>
            <w:hideMark/>
          </w:tcPr>
          <w:p w14:paraId="2F14EFF5"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51465E99" w14:textId="77777777" w:rsidR="00144A6D" w:rsidRPr="000D7D78" w:rsidRDefault="00144A6D" w:rsidP="004757EB">
            <w:pPr>
              <w:rPr>
                <w:rFonts w:cs="Arial"/>
                <w:color w:val="000000"/>
              </w:rPr>
            </w:pPr>
            <w:r w:rsidRPr="000D7D78">
              <w:rPr>
                <w:rFonts w:cs="Arial"/>
                <w:color w:val="000000"/>
              </w:rPr>
              <w:t> </w:t>
            </w:r>
          </w:p>
        </w:tc>
        <w:tc>
          <w:tcPr>
            <w:tcW w:w="618" w:type="pct"/>
            <w:tcBorders>
              <w:top w:val="nil"/>
              <w:left w:val="nil"/>
              <w:bottom w:val="single" w:sz="4" w:space="0" w:color="auto"/>
              <w:right w:val="single" w:sz="4" w:space="0" w:color="auto"/>
            </w:tcBorders>
            <w:shd w:val="clear" w:color="000000" w:fill="FEB4AC"/>
            <w:vAlign w:val="center"/>
            <w:hideMark/>
          </w:tcPr>
          <w:p w14:paraId="13A7F032" w14:textId="77777777" w:rsidR="00144A6D" w:rsidRPr="000D7D78" w:rsidRDefault="00144A6D" w:rsidP="004757EB">
            <w:pPr>
              <w:rPr>
                <w:rFonts w:cs="Arial"/>
                <w:color w:val="000000"/>
              </w:rPr>
            </w:pPr>
            <w:r w:rsidRPr="000D7D78">
              <w:rPr>
                <w:rFonts w:cs="Arial"/>
                <w:color w:val="000000"/>
              </w:rPr>
              <w:t> </w:t>
            </w:r>
          </w:p>
        </w:tc>
        <w:tc>
          <w:tcPr>
            <w:tcW w:w="782" w:type="pct"/>
            <w:tcBorders>
              <w:top w:val="nil"/>
              <w:left w:val="nil"/>
              <w:bottom w:val="single" w:sz="4" w:space="0" w:color="auto"/>
              <w:right w:val="single" w:sz="4" w:space="0" w:color="auto"/>
            </w:tcBorders>
            <w:shd w:val="clear" w:color="000000" w:fill="FEB4AC"/>
            <w:noWrap/>
            <w:vAlign w:val="center"/>
            <w:hideMark/>
          </w:tcPr>
          <w:p w14:paraId="2CB6751F" w14:textId="77777777" w:rsidR="00144A6D" w:rsidRPr="000D7D78" w:rsidRDefault="00144A6D" w:rsidP="004757EB">
            <w:pPr>
              <w:rPr>
                <w:rFonts w:cs="Arial"/>
                <w:color w:val="000000"/>
              </w:rPr>
            </w:pPr>
            <w:r w:rsidRPr="000D7D78">
              <w:rPr>
                <w:rFonts w:cs="Arial"/>
                <w:color w:val="000000"/>
              </w:rPr>
              <w:t> </w:t>
            </w:r>
          </w:p>
        </w:tc>
      </w:tr>
    </w:tbl>
    <w:p w14:paraId="23FCD637" w14:textId="77777777" w:rsidR="00144A6D" w:rsidRDefault="00144A6D" w:rsidP="00144A6D">
      <w:pPr>
        <w:rPr>
          <w:highlight w:val="yellow"/>
        </w:rPr>
      </w:pPr>
    </w:p>
    <w:p w14:paraId="35B2B899" w14:textId="77777777" w:rsidR="00144A6D" w:rsidRDefault="00144A6D" w:rsidP="00144A6D">
      <w:pPr>
        <w:rPr>
          <w:b/>
          <w:bCs/>
          <w:iCs/>
        </w:rPr>
      </w:pPr>
    </w:p>
    <w:p w14:paraId="24609D66" w14:textId="77777777" w:rsidR="00144A6D" w:rsidRDefault="00144A6D" w:rsidP="00144A6D">
      <w:pPr>
        <w:rPr>
          <w:b/>
          <w:bCs/>
          <w:iCs/>
        </w:rPr>
      </w:pPr>
    </w:p>
    <w:p w14:paraId="29832766" w14:textId="77777777" w:rsidR="00144A6D" w:rsidRDefault="00144A6D" w:rsidP="00144A6D">
      <w:pPr>
        <w:rPr>
          <w:b/>
          <w:bCs/>
          <w:iCs/>
        </w:rPr>
      </w:pPr>
    </w:p>
    <w:p w14:paraId="278B49A0" w14:textId="77777777" w:rsidR="00144A6D" w:rsidRPr="003C1695" w:rsidRDefault="00144A6D" w:rsidP="00144A6D">
      <w:pPr>
        <w:rPr>
          <w:b/>
          <w:bCs/>
          <w:iCs/>
        </w:rPr>
      </w:pPr>
      <w:r>
        <w:rPr>
          <w:b/>
          <w:bCs/>
          <w:iCs/>
        </w:rPr>
        <w:t>FD</w:t>
      </w:r>
      <w:r w:rsidRPr="003C1695">
        <w:rPr>
          <w:b/>
          <w:bCs/>
          <w:iCs/>
        </w:rPr>
        <w:t>1 CAN:</w:t>
      </w:r>
    </w:p>
    <w:tbl>
      <w:tblPr>
        <w:tblW w:w="5000" w:type="pct"/>
        <w:tblLook w:val="04A0" w:firstRow="1" w:lastRow="0" w:firstColumn="1" w:lastColumn="0" w:noHBand="0" w:noVBand="1"/>
      </w:tblPr>
      <w:tblGrid>
        <w:gridCol w:w="750"/>
        <w:gridCol w:w="2509"/>
        <w:gridCol w:w="1349"/>
        <w:gridCol w:w="1386"/>
        <w:gridCol w:w="1236"/>
        <w:gridCol w:w="1544"/>
        <w:gridCol w:w="1564"/>
      </w:tblGrid>
      <w:tr w:rsidR="00144A6D" w:rsidRPr="00143642" w14:paraId="394DCEF8" w14:textId="77777777" w:rsidTr="004757EB">
        <w:trPr>
          <w:trHeight w:val="499"/>
        </w:trPr>
        <w:tc>
          <w:tcPr>
            <w:tcW w:w="3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4433D" w14:textId="77777777" w:rsidR="00144A6D" w:rsidRPr="00143642" w:rsidRDefault="00144A6D" w:rsidP="004757EB">
            <w:pPr>
              <w:rPr>
                <w:rFonts w:cs="Arial"/>
                <w:b/>
                <w:bCs/>
                <w:color w:val="000000"/>
              </w:rPr>
            </w:pPr>
            <w:r w:rsidRPr="00143642">
              <w:rPr>
                <w:rFonts w:cs="Arial"/>
                <w:b/>
                <w:bCs/>
                <w:color w:val="000000"/>
              </w:rPr>
              <w:t>Msg Id</w:t>
            </w:r>
          </w:p>
        </w:tc>
        <w:tc>
          <w:tcPr>
            <w:tcW w:w="1520" w:type="pct"/>
            <w:tcBorders>
              <w:top w:val="single" w:sz="4" w:space="0" w:color="auto"/>
              <w:left w:val="nil"/>
              <w:bottom w:val="single" w:sz="4" w:space="0" w:color="auto"/>
              <w:right w:val="single" w:sz="4" w:space="0" w:color="auto"/>
            </w:tcBorders>
            <w:shd w:val="clear" w:color="auto" w:fill="auto"/>
            <w:vAlign w:val="center"/>
            <w:hideMark/>
          </w:tcPr>
          <w:p w14:paraId="43E432E8" w14:textId="77777777" w:rsidR="00144A6D" w:rsidRPr="00143642" w:rsidRDefault="00144A6D" w:rsidP="004757EB">
            <w:pPr>
              <w:rPr>
                <w:rFonts w:cs="Arial"/>
                <w:b/>
                <w:bCs/>
                <w:color w:val="000000"/>
              </w:rPr>
            </w:pPr>
            <w:r w:rsidRPr="00143642">
              <w:rPr>
                <w:rFonts w:cs="Arial"/>
                <w:b/>
                <w:bCs/>
                <w:color w:val="000000"/>
              </w:rPr>
              <w:t>Description</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2481CD84" w14:textId="77777777" w:rsidR="00144A6D" w:rsidRPr="00143642" w:rsidRDefault="00144A6D" w:rsidP="004757EB">
            <w:pPr>
              <w:rPr>
                <w:rFonts w:cs="Arial"/>
                <w:b/>
                <w:bCs/>
                <w:color w:val="000000"/>
              </w:rPr>
            </w:pPr>
            <w:r w:rsidRPr="00143642">
              <w:rPr>
                <w:rFonts w:cs="Arial"/>
                <w:b/>
                <w:bCs/>
                <w:color w:val="000000"/>
              </w:rPr>
              <w:t>Detailed Meaning</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22B615A0" w14:textId="77777777" w:rsidR="00144A6D" w:rsidRPr="00143642" w:rsidRDefault="00144A6D" w:rsidP="004757EB">
            <w:pPr>
              <w:rPr>
                <w:rFonts w:cs="Arial"/>
                <w:b/>
                <w:bCs/>
                <w:color w:val="000000"/>
              </w:rPr>
            </w:pPr>
            <w:r w:rsidRPr="00143642">
              <w:rPr>
                <w:rFonts w:cs="Arial"/>
                <w:b/>
                <w:bCs/>
                <w:color w:val="000000"/>
              </w:rPr>
              <w:t>State Encoded</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3E685858" w14:textId="77777777" w:rsidR="00144A6D" w:rsidRPr="00143642" w:rsidRDefault="00144A6D" w:rsidP="004757EB">
            <w:pPr>
              <w:rPr>
                <w:rFonts w:cs="Arial"/>
                <w:b/>
                <w:bCs/>
                <w:color w:val="000000"/>
              </w:rPr>
            </w:pPr>
            <w:r w:rsidRPr="00143642">
              <w:rPr>
                <w:rFonts w:cs="Arial"/>
                <w:b/>
                <w:bCs/>
                <w:color w:val="000000"/>
              </w:rPr>
              <w:t>Transmitters</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4411EACE" w14:textId="77777777" w:rsidR="00144A6D" w:rsidRPr="00143642" w:rsidRDefault="00144A6D" w:rsidP="004757EB">
            <w:pPr>
              <w:rPr>
                <w:rFonts w:cs="Arial"/>
                <w:b/>
                <w:bCs/>
                <w:color w:val="000000"/>
              </w:rPr>
            </w:pPr>
            <w:r w:rsidRPr="00143642">
              <w:rPr>
                <w:rFonts w:cs="Arial"/>
                <w:b/>
                <w:bCs/>
                <w:color w:val="000000"/>
              </w:rPr>
              <w:t>Signal Receivers</w:t>
            </w:r>
          </w:p>
        </w:tc>
        <w:tc>
          <w:tcPr>
            <w:tcW w:w="537" w:type="pct"/>
            <w:tcBorders>
              <w:top w:val="single" w:sz="4" w:space="0" w:color="auto"/>
              <w:left w:val="nil"/>
              <w:bottom w:val="single" w:sz="4" w:space="0" w:color="auto"/>
              <w:right w:val="single" w:sz="4" w:space="0" w:color="auto"/>
            </w:tcBorders>
            <w:shd w:val="clear" w:color="auto" w:fill="auto"/>
            <w:noWrap/>
            <w:vAlign w:val="center"/>
            <w:hideMark/>
          </w:tcPr>
          <w:p w14:paraId="7E69BB92" w14:textId="77777777" w:rsidR="00144A6D" w:rsidRPr="00143642" w:rsidRDefault="00144A6D" w:rsidP="004757EB">
            <w:pPr>
              <w:rPr>
                <w:rFonts w:cs="Arial"/>
                <w:b/>
                <w:bCs/>
                <w:color w:val="000000"/>
              </w:rPr>
            </w:pPr>
            <w:r w:rsidRPr="00143642">
              <w:rPr>
                <w:rFonts w:cs="Arial"/>
                <w:b/>
                <w:bCs/>
                <w:color w:val="000000"/>
              </w:rPr>
              <w:t>Send Type</w:t>
            </w:r>
          </w:p>
        </w:tc>
      </w:tr>
      <w:tr w:rsidR="00144A6D" w:rsidRPr="00143642" w14:paraId="169C08AA" w14:textId="77777777" w:rsidTr="004757EB">
        <w:trPr>
          <w:trHeight w:val="204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909CE8A" w14:textId="77777777" w:rsidR="00144A6D" w:rsidRPr="00143642" w:rsidRDefault="00144A6D" w:rsidP="004757EB">
            <w:pPr>
              <w:rPr>
                <w:rFonts w:cs="Arial"/>
                <w:color w:val="000000"/>
              </w:rPr>
            </w:pPr>
            <w:r w:rsidRPr="00143642">
              <w:rPr>
                <w:rFonts w:cs="Arial"/>
                <w:color w:val="000000"/>
              </w:rPr>
              <w:t>0x215</w:t>
            </w:r>
          </w:p>
        </w:tc>
        <w:tc>
          <w:tcPr>
            <w:tcW w:w="1520" w:type="pct"/>
            <w:tcBorders>
              <w:top w:val="nil"/>
              <w:left w:val="nil"/>
              <w:bottom w:val="single" w:sz="4" w:space="0" w:color="auto"/>
              <w:right w:val="single" w:sz="4" w:space="0" w:color="auto"/>
            </w:tcBorders>
            <w:shd w:val="clear" w:color="000000" w:fill="C0C0C0"/>
            <w:vAlign w:val="center"/>
            <w:hideMark/>
          </w:tcPr>
          <w:p w14:paraId="08458B28" w14:textId="77777777" w:rsidR="00144A6D" w:rsidRPr="00143642" w:rsidRDefault="00144A6D" w:rsidP="004757EB">
            <w:pPr>
              <w:rPr>
                <w:rFonts w:cs="Arial"/>
                <w:color w:val="000000"/>
              </w:rPr>
            </w:pPr>
            <w:r w:rsidRPr="00143642">
              <w:rPr>
                <w:rFonts w:cs="Arial"/>
                <w:color w:val="000000"/>
              </w:rPr>
              <w:t>APIM_Send_Signals_2_FD1</w:t>
            </w:r>
          </w:p>
        </w:tc>
        <w:tc>
          <w:tcPr>
            <w:tcW w:w="705" w:type="pct"/>
            <w:tcBorders>
              <w:top w:val="nil"/>
              <w:left w:val="nil"/>
              <w:bottom w:val="single" w:sz="4" w:space="0" w:color="auto"/>
              <w:right w:val="single" w:sz="4" w:space="0" w:color="auto"/>
            </w:tcBorders>
            <w:shd w:val="clear" w:color="000000" w:fill="C0C0C0"/>
            <w:vAlign w:val="center"/>
            <w:hideMark/>
          </w:tcPr>
          <w:p w14:paraId="6EF83D4B"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4454563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727B57A9" w14:textId="77777777" w:rsidR="00144A6D" w:rsidRPr="00143642" w:rsidRDefault="00144A6D" w:rsidP="004757EB">
            <w:pPr>
              <w:rPr>
                <w:rFonts w:cs="Arial"/>
                <w:color w:val="000000"/>
              </w:rPr>
            </w:pPr>
            <w:r w:rsidRPr="00143642">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00DEE1A3" w14:textId="77777777" w:rsidR="00144A6D" w:rsidRPr="00143642" w:rsidRDefault="00144A6D" w:rsidP="004757EB">
            <w:pPr>
              <w:rPr>
                <w:rFonts w:cs="Arial"/>
                <w:color w:val="000000"/>
              </w:rPr>
            </w:pPr>
            <w:r w:rsidRPr="00143642">
              <w:rPr>
                <w:rFonts w:cs="Arial"/>
                <w:color w:val="000000"/>
              </w:rPr>
              <w:t xml:space="preserve">ABS_ESC   ECM   ECM_DIESEL   ECM_HEV   ECM_HEVDSL   GENERIC   IPMA_ADAS   PCM   PCM_HEV   PSCM   SOBDMC_HPCM   </w:t>
            </w:r>
          </w:p>
        </w:tc>
        <w:tc>
          <w:tcPr>
            <w:tcW w:w="537" w:type="pct"/>
            <w:tcBorders>
              <w:top w:val="nil"/>
              <w:left w:val="nil"/>
              <w:bottom w:val="single" w:sz="4" w:space="0" w:color="auto"/>
              <w:right w:val="single" w:sz="4" w:space="0" w:color="auto"/>
            </w:tcBorders>
            <w:shd w:val="clear" w:color="000000" w:fill="C0C0C0"/>
            <w:noWrap/>
            <w:vAlign w:val="center"/>
            <w:hideMark/>
          </w:tcPr>
          <w:p w14:paraId="0182EBC8" w14:textId="77777777" w:rsidR="00144A6D" w:rsidRPr="00143642" w:rsidRDefault="00144A6D" w:rsidP="004757EB">
            <w:pPr>
              <w:rPr>
                <w:rFonts w:cs="Arial"/>
                <w:color w:val="000000"/>
              </w:rPr>
            </w:pPr>
            <w:r w:rsidRPr="00143642">
              <w:rPr>
                <w:rFonts w:cs="Arial"/>
                <w:color w:val="000000"/>
              </w:rPr>
              <w:t>NoMsgSend Type</w:t>
            </w:r>
          </w:p>
        </w:tc>
      </w:tr>
      <w:tr w:rsidR="00144A6D" w:rsidRPr="00143642" w14:paraId="3D07FA1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0518C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D94E353" w14:textId="77777777" w:rsidR="00144A6D" w:rsidRPr="00143642" w:rsidRDefault="00144A6D" w:rsidP="004757EB">
            <w:pPr>
              <w:rPr>
                <w:rFonts w:cs="Arial"/>
                <w:color w:val="000000"/>
              </w:rPr>
            </w:pPr>
            <w:bookmarkStart w:id="1801" w:name="_Toc114731456"/>
            <w:bookmarkStart w:id="1802" w:name="_Toc114732367"/>
            <w:r w:rsidRPr="00143642">
              <w:rPr>
                <w:rFonts w:cs="Arial"/>
                <w:color w:val="000000"/>
              </w:rPr>
              <w:t>LghtAmbDrvMde_D_Rq</w:t>
            </w:r>
            <w:bookmarkEnd w:id="1801"/>
            <w:bookmarkEnd w:id="1802"/>
          </w:p>
        </w:tc>
        <w:tc>
          <w:tcPr>
            <w:tcW w:w="705" w:type="pct"/>
            <w:tcBorders>
              <w:top w:val="nil"/>
              <w:left w:val="nil"/>
              <w:bottom w:val="single" w:sz="4" w:space="0" w:color="auto"/>
              <w:right w:val="single" w:sz="4" w:space="0" w:color="auto"/>
            </w:tcBorders>
            <w:shd w:val="clear" w:color="auto" w:fill="auto"/>
            <w:vAlign w:val="center"/>
            <w:hideMark/>
          </w:tcPr>
          <w:p w14:paraId="23E1B29B"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48DBAC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C432F4B" w14:textId="77777777" w:rsidR="00144A6D" w:rsidRPr="00143642" w:rsidRDefault="00144A6D" w:rsidP="004757EB">
            <w:pPr>
              <w:rPr>
                <w:rFonts w:cs="Arial"/>
                <w:color w:val="000000"/>
              </w:rPr>
            </w:pPr>
            <w:bookmarkStart w:id="1803" w:name="_Toc114731457"/>
            <w:bookmarkStart w:id="1804" w:name="_Toc114732368"/>
            <w:r w:rsidRPr="00143642">
              <w:rPr>
                <w:rFonts w:cs="Arial"/>
                <w:color w:val="000000"/>
              </w:rPr>
              <w:t>GWM</w:t>
            </w:r>
            <w:bookmarkEnd w:id="1803"/>
            <w:bookmarkEnd w:id="1804"/>
          </w:p>
        </w:tc>
        <w:tc>
          <w:tcPr>
            <w:tcW w:w="705" w:type="pct"/>
            <w:tcBorders>
              <w:top w:val="nil"/>
              <w:left w:val="nil"/>
              <w:bottom w:val="single" w:sz="4" w:space="0" w:color="auto"/>
              <w:right w:val="single" w:sz="4" w:space="0" w:color="auto"/>
            </w:tcBorders>
            <w:shd w:val="clear" w:color="auto" w:fill="auto"/>
            <w:vAlign w:val="center"/>
            <w:hideMark/>
          </w:tcPr>
          <w:p w14:paraId="687A49A1" w14:textId="77777777" w:rsidR="00144A6D" w:rsidRPr="00143642" w:rsidRDefault="00144A6D" w:rsidP="004757EB">
            <w:pPr>
              <w:rPr>
                <w:rFonts w:cs="Arial"/>
                <w:color w:val="000000"/>
              </w:rPr>
            </w:pPr>
            <w:bookmarkStart w:id="1805" w:name="_Toc114731458"/>
            <w:bookmarkStart w:id="1806" w:name="_Toc114732369"/>
            <w:r w:rsidRPr="00143642">
              <w:rPr>
                <w:rFonts w:cs="Arial"/>
                <w:color w:val="000000"/>
              </w:rPr>
              <w:t>GENERIC</w:t>
            </w:r>
            <w:bookmarkEnd w:id="1805"/>
            <w:bookmarkEnd w:id="1806"/>
          </w:p>
        </w:tc>
        <w:tc>
          <w:tcPr>
            <w:tcW w:w="537" w:type="pct"/>
            <w:tcBorders>
              <w:top w:val="nil"/>
              <w:left w:val="nil"/>
              <w:bottom w:val="single" w:sz="4" w:space="0" w:color="auto"/>
              <w:right w:val="single" w:sz="4" w:space="0" w:color="auto"/>
            </w:tcBorders>
            <w:shd w:val="clear" w:color="auto" w:fill="auto"/>
            <w:noWrap/>
            <w:vAlign w:val="center"/>
            <w:hideMark/>
          </w:tcPr>
          <w:p w14:paraId="36678938" w14:textId="77777777" w:rsidR="00144A6D" w:rsidRPr="00143642" w:rsidRDefault="00144A6D" w:rsidP="004757EB">
            <w:pPr>
              <w:rPr>
                <w:rFonts w:cs="Arial"/>
                <w:color w:val="000000"/>
              </w:rPr>
            </w:pPr>
            <w:bookmarkStart w:id="1807" w:name="_Toc114731459"/>
            <w:bookmarkStart w:id="1808" w:name="_Toc114732370"/>
            <w:r w:rsidRPr="00143642">
              <w:rPr>
                <w:rFonts w:cs="Arial"/>
                <w:color w:val="000000"/>
              </w:rPr>
              <w:t>No Send Type</w:t>
            </w:r>
            <w:bookmarkEnd w:id="1807"/>
            <w:bookmarkEnd w:id="1808"/>
          </w:p>
        </w:tc>
      </w:tr>
      <w:tr w:rsidR="00144A6D" w:rsidRPr="00143642" w14:paraId="4979395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613236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741B30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7D1AFD" w14:textId="77777777" w:rsidR="00144A6D" w:rsidRPr="00143642" w:rsidRDefault="00144A6D" w:rsidP="004757EB">
            <w:pPr>
              <w:rPr>
                <w:rFonts w:cs="Arial"/>
                <w:color w:val="000000"/>
              </w:rPr>
            </w:pPr>
            <w:bookmarkStart w:id="1809" w:name="_Toc114731460"/>
            <w:bookmarkStart w:id="1810" w:name="_Toc114732371"/>
            <w:r w:rsidRPr="00143642">
              <w:rPr>
                <w:rFonts w:cs="Arial"/>
                <w:color w:val="000000"/>
              </w:rPr>
              <w:t>Null</w:t>
            </w:r>
            <w:bookmarkEnd w:id="1809"/>
            <w:bookmarkEnd w:id="1810"/>
          </w:p>
        </w:tc>
        <w:tc>
          <w:tcPr>
            <w:tcW w:w="466" w:type="pct"/>
            <w:tcBorders>
              <w:top w:val="nil"/>
              <w:left w:val="nil"/>
              <w:bottom w:val="single" w:sz="4" w:space="0" w:color="auto"/>
              <w:right w:val="single" w:sz="4" w:space="0" w:color="auto"/>
            </w:tcBorders>
            <w:shd w:val="clear" w:color="auto" w:fill="auto"/>
            <w:noWrap/>
            <w:vAlign w:val="center"/>
            <w:hideMark/>
          </w:tcPr>
          <w:p w14:paraId="7081056B" w14:textId="77777777" w:rsidR="00144A6D" w:rsidRPr="00143642" w:rsidRDefault="00144A6D" w:rsidP="004757EB">
            <w:pPr>
              <w:rPr>
                <w:rFonts w:cs="Arial"/>
                <w:color w:val="000000"/>
              </w:rPr>
            </w:pPr>
            <w:bookmarkStart w:id="1811" w:name="_Toc114731461"/>
            <w:bookmarkStart w:id="1812" w:name="_Toc114732372"/>
            <w:r w:rsidRPr="00143642">
              <w:rPr>
                <w:rFonts w:cs="Arial"/>
                <w:color w:val="000000"/>
              </w:rPr>
              <w:t>0x0</w:t>
            </w:r>
            <w:bookmarkEnd w:id="1811"/>
            <w:bookmarkEnd w:id="1812"/>
          </w:p>
        </w:tc>
        <w:tc>
          <w:tcPr>
            <w:tcW w:w="705" w:type="pct"/>
            <w:tcBorders>
              <w:top w:val="nil"/>
              <w:left w:val="nil"/>
              <w:bottom w:val="single" w:sz="4" w:space="0" w:color="auto"/>
              <w:right w:val="single" w:sz="4" w:space="0" w:color="auto"/>
            </w:tcBorders>
            <w:shd w:val="clear" w:color="auto" w:fill="auto"/>
            <w:vAlign w:val="center"/>
            <w:hideMark/>
          </w:tcPr>
          <w:p w14:paraId="20B9CBD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CDB539"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8AE156F" w14:textId="77777777" w:rsidR="00144A6D" w:rsidRPr="00143642" w:rsidRDefault="00144A6D" w:rsidP="004757EB">
            <w:pPr>
              <w:rPr>
                <w:rFonts w:cs="Arial"/>
                <w:color w:val="000000"/>
              </w:rPr>
            </w:pPr>
            <w:r w:rsidRPr="00143642">
              <w:rPr>
                <w:rFonts w:cs="Arial"/>
                <w:color w:val="000000"/>
              </w:rPr>
              <w:t> </w:t>
            </w:r>
          </w:p>
        </w:tc>
      </w:tr>
      <w:tr w:rsidR="00144A6D" w:rsidRPr="00143642" w14:paraId="278D941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A997561"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C38DB9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C4DD38E" w14:textId="77777777" w:rsidR="00144A6D" w:rsidRPr="00143642" w:rsidRDefault="00144A6D" w:rsidP="004757EB">
            <w:pPr>
              <w:rPr>
                <w:rFonts w:cs="Arial"/>
                <w:color w:val="000000"/>
              </w:rPr>
            </w:pPr>
            <w:bookmarkStart w:id="1813" w:name="_Toc114731462"/>
            <w:bookmarkStart w:id="1814" w:name="_Toc114732373"/>
            <w:r w:rsidRPr="00143642">
              <w:rPr>
                <w:rFonts w:cs="Arial"/>
                <w:color w:val="000000"/>
              </w:rPr>
              <w:t>Manual</w:t>
            </w:r>
            <w:bookmarkEnd w:id="1813"/>
            <w:bookmarkEnd w:id="1814"/>
          </w:p>
        </w:tc>
        <w:tc>
          <w:tcPr>
            <w:tcW w:w="466" w:type="pct"/>
            <w:tcBorders>
              <w:top w:val="nil"/>
              <w:left w:val="nil"/>
              <w:bottom w:val="single" w:sz="4" w:space="0" w:color="auto"/>
              <w:right w:val="single" w:sz="4" w:space="0" w:color="auto"/>
            </w:tcBorders>
            <w:shd w:val="clear" w:color="auto" w:fill="auto"/>
            <w:noWrap/>
            <w:vAlign w:val="center"/>
            <w:hideMark/>
          </w:tcPr>
          <w:p w14:paraId="40B9A702" w14:textId="77777777" w:rsidR="00144A6D" w:rsidRPr="00143642" w:rsidRDefault="00144A6D" w:rsidP="004757EB">
            <w:pPr>
              <w:rPr>
                <w:rFonts w:cs="Arial"/>
                <w:color w:val="000000"/>
              </w:rPr>
            </w:pPr>
            <w:bookmarkStart w:id="1815" w:name="_Toc114731463"/>
            <w:bookmarkStart w:id="1816" w:name="_Toc114732374"/>
            <w:r w:rsidRPr="00143642">
              <w:rPr>
                <w:rFonts w:cs="Arial"/>
                <w:color w:val="000000"/>
              </w:rPr>
              <w:t>0x1</w:t>
            </w:r>
            <w:bookmarkEnd w:id="1815"/>
            <w:bookmarkEnd w:id="1816"/>
          </w:p>
        </w:tc>
        <w:tc>
          <w:tcPr>
            <w:tcW w:w="705" w:type="pct"/>
            <w:tcBorders>
              <w:top w:val="nil"/>
              <w:left w:val="nil"/>
              <w:bottom w:val="single" w:sz="4" w:space="0" w:color="auto"/>
              <w:right w:val="single" w:sz="4" w:space="0" w:color="auto"/>
            </w:tcBorders>
            <w:shd w:val="clear" w:color="auto" w:fill="auto"/>
            <w:vAlign w:val="center"/>
            <w:hideMark/>
          </w:tcPr>
          <w:p w14:paraId="2D48C8F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51E838"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D46934B" w14:textId="77777777" w:rsidR="00144A6D" w:rsidRPr="00143642" w:rsidRDefault="00144A6D" w:rsidP="004757EB">
            <w:pPr>
              <w:rPr>
                <w:rFonts w:cs="Arial"/>
                <w:color w:val="000000"/>
              </w:rPr>
            </w:pPr>
            <w:r w:rsidRPr="00143642">
              <w:rPr>
                <w:rFonts w:cs="Arial"/>
                <w:color w:val="000000"/>
              </w:rPr>
              <w:t> </w:t>
            </w:r>
          </w:p>
        </w:tc>
      </w:tr>
      <w:tr w:rsidR="00144A6D" w:rsidRPr="00143642" w14:paraId="79C6A31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D77FDA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F4A660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437FDB7" w14:textId="77777777" w:rsidR="00144A6D" w:rsidRPr="00143642" w:rsidRDefault="00144A6D" w:rsidP="004757EB">
            <w:pPr>
              <w:rPr>
                <w:rFonts w:cs="Arial"/>
                <w:color w:val="000000"/>
              </w:rPr>
            </w:pPr>
            <w:bookmarkStart w:id="1817" w:name="_Toc114731464"/>
            <w:bookmarkStart w:id="1818" w:name="_Toc114732375"/>
            <w:r w:rsidRPr="00143642">
              <w:rPr>
                <w:rFonts w:cs="Arial"/>
                <w:color w:val="000000"/>
              </w:rPr>
              <w:t>Automatic</w:t>
            </w:r>
            <w:bookmarkEnd w:id="1817"/>
            <w:bookmarkEnd w:id="1818"/>
          </w:p>
        </w:tc>
        <w:tc>
          <w:tcPr>
            <w:tcW w:w="466" w:type="pct"/>
            <w:tcBorders>
              <w:top w:val="nil"/>
              <w:left w:val="nil"/>
              <w:bottom w:val="single" w:sz="4" w:space="0" w:color="auto"/>
              <w:right w:val="single" w:sz="4" w:space="0" w:color="auto"/>
            </w:tcBorders>
            <w:shd w:val="clear" w:color="auto" w:fill="auto"/>
            <w:noWrap/>
            <w:vAlign w:val="center"/>
            <w:hideMark/>
          </w:tcPr>
          <w:p w14:paraId="530D4F17" w14:textId="77777777" w:rsidR="00144A6D" w:rsidRPr="00143642" w:rsidRDefault="00144A6D" w:rsidP="004757EB">
            <w:pPr>
              <w:rPr>
                <w:rFonts w:cs="Arial"/>
                <w:color w:val="000000"/>
              </w:rPr>
            </w:pPr>
            <w:bookmarkStart w:id="1819" w:name="_Toc114731465"/>
            <w:bookmarkStart w:id="1820" w:name="_Toc114732376"/>
            <w:r w:rsidRPr="00143642">
              <w:rPr>
                <w:rFonts w:cs="Arial"/>
                <w:color w:val="000000"/>
              </w:rPr>
              <w:t>0x2</w:t>
            </w:r>
            <w:bookmarkEnd w:id="1819"/>
            <w:bookmarkEnd w:id="1820"/>
          </w:p>
        </w:tc>
        <w:tc>
          <w:tcPr>
            <w:tcW w:w="705" w:type="pct"/>
            <w:tcBorders>
              <w:top w:val="nil"/>
              <w:left w:val="nil"/>
              <w:bottom w:val="single" w:sz="4" w:space="0" w:color="auto"/>
              <w:right w:val="single" w:sz="4" w:space="0" w:color="auto"/>
            </w:tcBorders>
            <w:shd w:val="clear" w:color="auto" w:fill="auto"/>
            <w:vAlign w:val="center"/>
            <w:hideMark/>
          </w:tcPr>
          <w:p w14:paraId="409FF7A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EB9FE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1620E2E" w14:textId="77777777" w:rsidR="00144A6D" w:rsidRPr="00143642" w:rsidRDefault="00144A6D" w:rsidP="004757EB">
            <w:pPr>
              <w:rPr>
                <w:rFonts w:cs="Arial"/>
                <w:color w:val="000000"/>
              </w:rPr>
            </w:pPr>
            <w:r w:rsidRPr="00143642">
              <w:rPr>
                <w:rFonts w:cs="Arial"/>
                <w:color w:val="000000"/>
              </w:rPr>
              <w:t> </w:t>
            </w:r>
          </w:p>
        </w:tc>
      </w:tr>
      <w:tr w:rsidR="00144A6D" w:rsidRPr="00143642" w14:paraId="661B76D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46BCC4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8788E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9B8445" w14:textId="77777777" w:rsidR="00144A6D" w:rsidRPr="00143642" w:rsidRDefault="00144A6D" w:rsidP="004757EB">
            <w:pPr>
              <w:rPr>
                <w:rFonts w:cs="Arial"/>
                <w:color w:val="000000"/>
              </w:rPr>
            </w:pPr>
            <w:bookmarkStart w:id="1821" w:name="_Toc114731466"/>
            <w:bookmarkStart w:id="1822" w:name="_Toc114732377"/>
            <w:r w:rsidRPr="00143642">
              <w:rPr>
                <w:rFonts w:cs="Arial"/>
                <w:color w:val="000000"/>
              </w:rPr>
              <w:t>NotUsed</w:t>
            </w:r>
            <w:bookmarkEnd w:id="1821"/>
            <w:bookmarkEnd w:id="1822"/>
          </w:p>
        </w:tc>
        <w:tc>
          <w:tcPr>
            <w:tcW w:w="466" w:type="pct"/>
            <w:tcBorders>
              <w:top w:val="nil"/>
              <w:left w:val="nil"/>
              <w:bottom w:val="single" w:sz="4" w:space="0" w:color="auto"/>
              <w:right w:val="single" w:sz="4" w:space="0" w:color="auto"/>
            </w:tcBorders>
            <w:shd w:val="clear" w:color="auto" w:fill="auto"/>
            <w:noWrap/>
            <w:vAlign w:val="center"/>
            <w:hideMark/>
          </w:tcPr>
          <w:p w14:paraId="612E250E" w14:textId="77777777" w:rsidR="00144A6D" w:rsidRPr="00143642" w:rsidRDefault="00144A6D" w:rsidP="004757EB">
            <w:pPr>
              <w:rPr>
                <w:rFonts w:cs="Arial"/>
                <w:color w:val="000000"/>
              </w:rPr>
            </w:pPr>
            <w:bookmarkStart w:id="1823" w:name="_Toc114731467"/>
            <w:bookmarkStart w:id="1824" w:name="_Toc114732378"/>
            <w:r w:rsidRPr="00143642">
              <w:rPr>
                <w:rFonts w:cs="Arial"/>
                <w:color w:val="000000"/>
              </w:rPr>
              <w:t>0x3</w:t>
            </w:r>
            <w:bookmarkEnd w:id="1823"/>
            <w:bookmarkEnd w:id="1824"/>
          </w:p>
        </w:tc>
        <w:tc>
          <w:tcPr>
            <w:tcW w:w="705" w:type="pct"/>
            <w:tcBorders>
              <w:top w:val="nil"/>
              <w:left w:val="nil"/>
              <w:bottom w:val="single" w:sz="4" w:space="0" w:color="auto"/>
              <w:right w:val="single" w:sz="4" w:space="0" w:color="auto"/>
            </w:tcBorders>
            <w:shd w:val="clear" w:color="auto" w:fill="auto"/>
            <w:vAlign w:val="center"/>
            <w:hideMark/>
          </w:tcPr>
          <w:p w14:paraId="425069B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1F3A2D0"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AB9D48A" w14:textId="77777777" w:rsidR="00144A6D" w:rsidRPr="00143642" w:rsidRDefault="00144A6D" w:rsidP="004757EB">
            <w:pPr>
              <w:rPr>
                <w:rFonts w:cs="Arial"/>
                <w:color w:val="000000"/>
              </w:rPr>
            </w:pPr>
            <w:r w:rsidRPr="00143642">
              <w:rPr>
                <w:rFonts w:cs="Arial"/>
                <w:color w:val="000000"/>
              </w:rPr>
              <w:t> </w:t>
            </w:r>
          </w:p>
        </w:tc>
      </w:tr>
      <w:tr w:rsidR="00144A6D" w:rsidRPr="00143642" w14:paraId="5DB3C10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6AB059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2A02A33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23C2649"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89585E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B3FB2E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5BF5802"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68A00384" w14:textId="77777777" w:rsidR="00144A6D" w:rsidRPr="00143642" w:rsidRDefault="00144A6D" w:rsidP="004757EB">
            <w:pPr>
              <w:rPr>
                <w:rFonts w:cs="Arial"/>
                <w:color w:val="000000"/>
              </w:rPr>
            </w:pPr>
            <w:r w:rsidRPr="00143642">
              <w:rPr>
                <w:rFonts w:cs="Arial"/>
                <w:color w:val="000000"/>
              </w:rPr>
              <w:t> </w:t>
            </w:r>
          </w:p>
        </w:tc>
      </w:tr>
      <w:tr w:rsidR="00144A6D" w:rsidRPr="00143642" w14:paraId="4B7B01DB" w14:textId="77777777" w:rsidTr="004757EB">
        <w:trPr>
          <w:trHeight w:val="153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4014731" w14:textId="77777777" w:rsidR="00144A6D" w:rsidRPr="00143642" w:rsidRDefault="00144A6D" w:rsidP="004757EB">
            <w:pPr>
              <w:rPr>
                <w:rFonts w:cs="Arial"/>
                <w:color w:val="000000"/>
              </w:rPr>
            </w:pPr>
            <w:r w:rsidRPr="00143642">
              <w:rPr>
                <w:rFonts w:cs="Arial"/>
                <w:color w:val="000000"/>
              </w:rPr>
              <w:t>0x3BA</w:t>
            </w:r>
          </w:p>
        </w:tc>
        <w:tc>
          <w:tcPr>
            <w:tcW w:w="1520" w:type="pct"/>
            <w:tcBorders>
              <w:top w:val="nil"/>
              <w:left w:val="nil"/>
              <w:bottom w:val="single" w:sz="4" w:space="0" w:color="auto"/>
              <w:right w:val="single" w:sz="4" w:space="0" w:color="auto"/>
            </w:tcBorders>
            <w:shd w:val="clear" w:color="000000" w:fill="C0C0C0"/>
            <w:vAlign w:val="center"/>
            <w:hideMark/>
          </w:tcPr>
          <w:p w14:paraId="5015033C" w14:textId="77777777" w:rsidR="00144A6D" w:rsidRPr="00143642" w:rsidRDefault="00144A6D" w:rsidP="004757EB">
            <w:pPr>
              <w:rPr>
                <w:rFonts w:cs="Arial"/>
                <w:color w:val="000000"/>
              </w:rPr>
            </w:pPr>
            <w:r w:rsidRPr="00143642">
              <w:rPr>
                <w:rFonts w:cs="Arial"/>
                <w:color w:val="000000"/>
              </w:rPr>
              <w:t>Body_Info_10_FD1</w:t>
            </w:r>
          </w:p>
        </w:tc>
        <w:tc>
          <w:tcPr>
            <w:tcW w:w="705" w:type="pct"/>
            <w:tcBorders>
              <w:top w:val="nil"/>
              <w:left w:val="nil"/>
              <w:bottom w:val="single" w:sz="4" w:space="0" w:color="auto"/>
              <w:right w:val="single" w:sz="4" w:space="0" w:color="auto"/>
            </w:tcBorders>
            <w:shd w:val="clear" w:color="000000" w:fill="C0C0C0"/>
            <w:vAlign w:val="center"/>
            <w:hideMark/>
          </w:tcPr>
          <w:p w14:paraId="5129E5DE"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4F64640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595DDCA5" w14:textId="77777777" w:rsidR="00144A6D" w:rsidRPr="00143642" w:rsidRDefault="00144A6D" w:rsidP="004757EB">
            <w:pPr>
              <w:rPr>
                <w:rFonts w:cs="Arial"/>
                <w:color w:val="000000"/>
              </w:rPr>
            </w:pPr>
            <w:r w:rsidRPr="00143642">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00E69510" w14:textId="77777777" w:rsidR="00144A6D" w:rsidRPr="00143642" w:rsidRDefault="00144A6D" w:rsidP="004757EB">
            <w:pPr>
              <w:rPr>
                <w:rFonts w:cs="Arial"/>
                <w:color w:val="000000"/>
              </w:rPr>
            </w:pPr>
            <w:r w:rsidRPr="00143642">
              <w:rPr>
                <w:rFonts w:cs="Arial"/>
                <w:color w:val="000000"/>
              </w:rPr>
              <w:t xml:space="preserve">ABS_ESC   GENERIC   HCM   IPMA_ADAS   PCM   PCM_HEV   SIMA_DLCS   TCM_DSL   VECTOR__XXX   </w:t>
            </w:r>
          </w:p>
        </w:tc>
        <w:tc>
          <w:tcPr>
            <w:tcW w:w="537" w:type="pct"/>
            <w:tcBorders>
              <w:top w:val="nil"/>
              <w:left w:val="nil"/>
              <w:bottom w:val="single" w:sz="4" w:space="0" w:color="auto"/>
              <w:right w:val="single" w:sz="4" w:space="0" w:color="auto"/>
            </w:tcBorders>
            <w:shd w:val="clear" w:color="000000" w:fill="C0C0C0"/>
            <w:noWrap/>
            <w:vAlign w:val="center"/>
            <w:hideMark/>
          </w:tcPr>
          <w:p w14:paraId="28F1489A" w14:textId="77777777" w:rsidR="00144A6D" w:rsidRPr="00143642" w:rsidRDefault="00144A6D" w:rsidP="004757EB">
            <w:pPr>
              <w:rPr>
                <w:rFonts w:cs="Arial"/>
                <w:color w:val="000000"/>
              </w:rPr>
            </w:pPr>
            <w:r w:rsidRPr="00143642">
              <w:rPr>
                <w:rFonts w:cs="Arial"/>
                <w:color w:val="000000"/>
              </w:rPr>
              <w:t>NoMsgSend Type</w:t>
            </w:r>
          </w:p>
        </w:tc>
      </w:tr>
      <w:tr w:rsidR="00144A6D" w:rsidRPr="00143642" w14:paraId="5E90D8F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902FF9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31441E3" w14:textId="77777777" w:rsidR="00144A6D" w:rsidRPr="00143642" w:rsidRDefault="00144A6D" w:rsidP="004757EB">
            <w:pPr>
              <w:rPr>
                <w:rFonts w:cs="Arial"/>
                <w:color w:val="000000"/>
              </w:rPr>
            </w:pPr>
            <w:bookmarkStart w:id="1825" w:name="_Toc114731468"/>
            <w:bookmarkStart w:id="1826" w:name="_Toc114732379"/>
            <w:r w:rsidRPr="00143642">
              <w:rPr>
                <w:rFonts w:cs="Arial"/>
                <w:color w:val="000000"/>
              </w:rPr>
              <w:t>LghtAmbDrvMde_B_Stat</w:t>
            </w:r>
            <w:bookmarkEnd w:id="1825"/>
            <w:bookmarkEnd w:id="1826"/>
          </w:p>
        </w:tc>
        <w:tc>
          <w:tcPr>
            <w:tcW w:w="705" w:type="pct"/>
            <w:tcBorders>
              <w:top w:val="nil"/>
              <w:left w:val="nil"/>
              <w:bottom w:val="single" w:sz="4" w:space="0" w:color="auto"/>
              <w:right w:val="single" w:sz="4" w:space="0" w:color="auto"/>
            </w:tcBorders>
            <w:shd w:val="clear" w:color="auto" w:fill="auto"/>
            <w:vAlign w:val="center"/>
            <w:hideMark/>
          </w:tcPr>
          <w:p w14:paraId="0B3068E0"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5B3410D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763203" w14:textId="77777777" w:rsidR="00144A6D" w:rsidRPr="00143642" w:rsidRDefault="00144A6D" w:rsidP="004757EB">
            <w:pPr>
              <w:rPr>
                <w:rFonts w:cs="Arial"/>
                <w:color w:val="000000"/>
              </w:rPr>
            </w:pPr>
            <w:bookmarkStart w:id="1827" w:name="_Toc114731469"/>
            <w:bookmarkStart w:id="1828" w:name="_Toc114732380"/>
            <w:r w:rsidRPr="00143642">
              <w:rPr>
                <w:rFonts w:cs="Arial"/>
                <w:color w:val="000000"/>
              </w:rPr>
              <w:t>GWM</w:t>
            </w:r>
            <w:bookmarkEnd w:id="1827"/>
            <w:bookmarkEnd w:id="1828"/>
          </w:p>
        </w:tc>
        <w:tc>
          <w:tcPr>
            <w:tcW w:w="705" w:type="pct"/>
            <w:tcBorders>
              <w:top w:val="nil"/>
              <w:left w:val="nil"/>
              <w:bottom w:val="single" w:sz="4" w:space="0" w:color="auto"/>
              <w:right w:val="single" w:sz="4" w:space="0" w:color="auto"/>
            </w:tcBorders>
            <w:shd w:val="clear" w:color="auto" w:fill="auto"/>
            <w:vAlign w:val="center"/>
            <w:hideMark/>
          </w:tcPr>
          <w:p w14:paraId="0C69823F" w14:textId="77777777" w:rsidR="00144A6D" w:rsidRPr="00143642" w:rsidRDefault="00144A6D" w:rsidP="004757EB">
            <w:pPr>
              <w:rPr>
                <w:rFonts w:cs="Arial"/>
                <w:color w:val="000000"/>
              </w:rPr>
            </w:pPr>
            <w:bookmarkStart w:id="1829" w:name="_Toc114731470"/>
            <w:bookmarkStart w:id="1830" w:name="_Toc114732381"/>
            <w:r w:rsidRPr="00143642">
              <w:rPr>
                <w:rFonts w:cs="Arial"/>
                <w:color w:val="000000"/>
              </w:rPr>
              <w:t>GENERIC</w:t>
            </w:r>
            <w:bookmarkEnd w:id="1829"/>
            <w:bookmarkEnd w:id="1830"/>
          </w:p>
        </w:tc>
        <w:tc>
          <w:tcPr>
            <w:tcW w:w="537" w:type="pct"/>
            <w:tcBorders>
              <w:top w:val="nil"/>
              <w:left w:val="nil"/>
              <w:bottom w:val="single" w:sz="4" w:space="0" w:color="auto"/>
              <w:right w:val="single" w:sz="4" w:space="0" w:color="auto"/>
            </w:tcBorders>
            <w:shd w:val="clear" w:color="auto" w:fill="auto"/>
            <w:noWrap/>
            <w:vAlign w:val="center"/>
            <w:hideMark/>
          </w:tcPr>
          <w:p w14:paraId="46B666C1" w14:textId="77777777" w:rsidR="00144A6D" w:rsidRPr="00143642" w:rsidRDefault="00144A6D" w:rsidP="004757EB">
            <w:pPr>
              <w:rPr>
                <w:rFonts w:cs="Arial"/>
                <w:color w:val="000000"/>
              </w:rPr>
            </w:pPr>
            <w:bookmarkStart w:id="1831" w:name="_Toc114731471"/>
            <w:bookmarkStart w:id="1832" w:name="_Toc114732382"/>
            <w:r w:rsidRPr="00143642">
              <w:rPr>
                <w:rFonts w:cs="Arial"/>
                <w:color w:val="000000"/>
              </w:rPr>
              <w:t>No Send Type</w:t>
            </w:r>
            <w:bookmarkEnd w:id="1831"/>
            <w:bookmarkEnd w:id="1832"/>
          </w:p>
        </w:tc>
      </w:tr>
      <w:tr w:rsidR="00144A6D" w:rsidRPr="00143642" w14:paraId="361A155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5E0A0A5"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57FD22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ACFCF3" w14:textId="77777777" w:rsidR="00144A6D" w:rsidRPr="00143642" w:rsidRDefault="00144A6D" w:rsidP="004757EB">
            <w:pPr>
              <w:rPr>
                <w:rFonts w:cs="Arial"/>
                <w:color w:val="000000"/>
              </w:rPr>
            </w:pPr>
            <w:bookmarkStart w:id="1833" w:name="_Toc114731472"/>
            <w:bookmarkStart w:id="1834" w:name="_Toc114732383"/>
            <w:r w:rsidRPr="00143642">
              <w:rPr>
                <w:rFonts w:cs="Arial"/>
                <w:color w:val="000000"/>
              </w:rPr>
              <w:t>Manual</w:t>
            </w:r>
            <w:bookmarkEnd w:id="1833"/>
            <w:bookmarkEnd w:id="1834"/>
          </w:p>
        </w:tc>
        <w:tc>
          <w:tcPr>
            <w:tcW w:w="466" w:type="pct"/>
            <w:tcBorders>
              <w:top w:val="nil"/>
              <w:left w:val="nil"/>
              <w:bottom w:val="single" w:sz="4" w:space="0" w:color="auto"/>
              <w:right w:val="single" w:sz="4" w:space="0" w:color="auto"/>
            </w:tcBorders>
            <w:shd w:val="clear" w:color="auto" w:fill="auto"/>
            <w:noWrap/>
            <w:vAlign w:val="center"/>
            <w:hideMark/>
          </w:tcPr>
          <w:p w14:paraId="2E70E2A0" w14:textId="77777777" w:rsidR="00144A6D" w:rsidRPr="00143642" w:rsidRDefault="00144A6D" w:rsidP="004757EB">
            <w:pPr>
              <w:rPr>
                <w:rFonts w:cs="Arial"/>
                <w:color w:val="000000"/>
              </w:rPr>
            </w:pPr>
            <w:bookmarkStart w:id="1835" w:name="_Toc114731473"/>
            <w:bookmarkStart w:id="1836" w:name="_Toc114732384"/>
            <w:r w:rsidRPr="00143642">
              <w:rPr>
                <w:rFonts w:cs="Arial"/>
                <w:color w:val="000000"/>
              </w:rPr>
              <w:t>0x0</w:t>
            </w:r>
            <w:bookmarkEnd w:id="1835"/>
            <w:bookmarkEnd w:id="1836"/>
          </w:p>
        </w:tc>
        <w:tc>
          <w:tcPr>
            <w:tcW w:w="705" w:type="pct"/>
            <w:tcBorders>
              <w:top w:val="nil"/>
              <w:left w:val="nil"/>
              <w:bottom w:val="single" w:sz="4" w:space="0" w:color="auto"/>
              <w:right w:val="single" w:sz="4" w:space="0" w:color="auto"/>
            </w:tcBorders>
            <w:shd w:val="clear" w:color="auto" w:fill="auto"/>
            <w:vAlign w:val="center"/>
            <w:hideMark/>
          </w:tcPr>
          <w:p w14:paraId="3BB2E0A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60456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0541E46" w14:textId="77777777" w:rsidR="00144A6D" w:rsidRPr="00143642" w:rsidRDefault="00144A6D" w:rsidP="004757EB">
            <w:pPr>
              <w:rPr>
                <w:rFonts w:cs="Arial"/>
                <w:color w:val="000000"/>
              </w:rPr>
            </w:pPr>
            <w:r w:rsidRPr="00143642">
              <w:rPr>
                <w:rFonts w:cs="Arial"/>
                <w:color w:val="000000"/>
              </w:rPr>
              <w:t> </w:t>
            </w:r>
          </w:p>
        </w:tc>
      </w:tr>
      <w:tr w:rsidR="00144A6D" w:rsidRPr="00143642" w14:paraId="5660303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1B136AC" w14:textId="77777777" w:rsidR="00144A6D" w:rsidRPr="00143642" w:rsidRDefault="00144A6D" w:rsidP="004757EB">
            <w:pPr>
              <w:rPr>
                <w:rFonts w:cs="Arial"/>
                <w:color w:val="000000"/>
              </w:rPr>
            </w:pPr>
            <w:r w:rsidRPr="00143642">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268B2FB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B2410B" w14:textId="77777777" w:rsidR="00144A6D" w:rsidRPr="00143642" w:rsidRDefault="00144A6D" w:rsidP="004757EB">
            <w:pPr>
              <w:rPr>
                <w:rFonts w:cs="Arial"/>
                <w:color w:val="000000"/>
              </w:rPr>
            </w:pPr>
            <w:bookmarkStart w:id="1837" w:name="_Toc114731474"/>
            <w:bookmarkStart w:id="1838" w:name="_Toc114732385"/>
            <w:r w:rsidRPr="00143642">
              <w:rPr>
                <w:rFonts w:cs="Arial"/>
                <w:color w:val="000000"/>
              </w:rPr>
              <w:t>Automatic</w:t>
            </w:r>
            <w:bookmarkEnd w:id="1837"/>
            <w:bookmarkEnd w:id="1838"/>
          </w:p>
        </w:tc>
        <w:tc>
          <w:tcPr>
            <w:tcW w:w="466" w:type="pct"/>
            <w:tcBorders>
              <w:top w:val="nil"/>
              <w:left w:val="nil"/>
              <w:bottom w:val="single" w:sz="4" w:space="0" w:color="auto"/>
              <w:right w:val="single" w:sz="4" w:space="0" w:color="auto"/>
            </w:tcBorders>
            <w:shd w:val="clear" w:color="auto" w:fill="auto"/>
            <w:noWrap/>
            <w:vAlign w:val="center"/>
            <w:hideMark/>
          </w:tcPr>
          <w:p w14:paraId="05761A5E" w14:textId="77777777" w:rsidR="00144A6D" w:rsidRPr="00143642" w:rsidRDefault="00144A6D" w:rsidP="004757EB">
            <w:pPr>
              <w:rPr>
                <w:rFonts w:cs="Arial"/>
                <w:color w:val="000000"/>
              </w:rPr>
            </w:pPr>
            <w:bookmarkStart w:id="1839" w:name="_Toc114731475"/>
            <w:bookmarkStart w:id="1840" w:name="_Toc114732386"/>
            <w:r w:rsidRPr="00143642">
              <w:rPr>
                <w:rFonts w:cs="Arial"/>
                <w:color w:val="000000"/>
              </w:rPr>
              <w:t>0x1</w:t>
            </w:r>
            <w:bookmarkEnd w:id="1839"/>
            <w:bookmarkEnd w:id="1840"/>
          </w:p>
        </w:tc>
        <w:tc>
          <w:tcPr>
            <w:tcW w:w="705" w:type="pct"/>
            <w:tcBorders>
              <w:top w:val="nil"/>
              <w:left w:val="nil"/>
              <w:bottom w:val="single" w:sz="4" w:space="0" w:color="auto"/>
              <w:right w:val="single" w:sz="4" w:space="0" w:color="auto"/>
            </w:tcBorders>
            <w:shd w:val="clear" w:color="auto" w:fill="auto"/>
            <w:vAlign w:val="center"/>
            <w:hideMark/>
          </w:tcPr>
          <w:p w14:paraId="1EDE33A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D718881"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78EA517" w14:textId="77777777" w:rsidR="00144A6D" w:rsidRPr="00143642" w:rsidRDefault="00144A6D" w:rsidP="004757EB">
            <w:pPr>
              <w:rPr>
                <w:rFonts w:cs="Arial"/>
                <w:color w:val="000000"/>
              </w:rPr>
            </w:pPr>
            <w:r w:rsidRPr="00143642">
              <w:rPr>
                <w:rFonts w:cs="Arial"/>
                <w:color w:val="000000"/>
              </w:rPr>
              <w:t> </w:t>
            </w:r>
          </w:p>
        </w:tc>
      </w:tr>
      <w:tr w:rsidR="00144A6D" w:rsidRPr="00143642" w14:paraId="51CE25D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3272F3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514AF40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3814A80"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5213D7A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E461D7A"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42E5C768"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041FC4D1" w14:textId="77777777" w:rsidR="00144A6D" w:rsidRPr="00143642" w:rsidRDefault="00144A6D" w:rsidP="004757EB">
            <w:pPr>
              <w:rPr>
                <w:rFonts w:cs="Arial"/>
                <w:color w:val="000000"/>
              </w:rPr>
            </w:pPr>
            <w:r w:rsidRPr="00143642">
              <w:rPr>
                <w:rFonts w:cs="Arial"/>
                <w:color w:val="000000"/>
              </w:rPr>
              <w:t> </w:t>
            </w:r>
          </w:p>
        </w:tc>
      </w:tr>
      <w:tr w:rsidR="00144A6D" w:rsidRPr="00143642" w14:paraId="78447CF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C8EB7D7" w14:textId="77777777" w:rsidR="00144A6D" w:rsidRPr="00143642" w:rsidRDefault="00144A6D" w:rsidP="004757EB">
            <w:pPr>
              <w:rPr>
                <w:rFonts w:cs="Arial"/>
                <w:color w:val="000000"/>
              </w:rPr>
            </w:pPr>
            <w:r w:rsidRPr="00143642">
              <w:rPr>
                <w:rFonts w:cs="Arial"/>
                <w:color w:val="000000"/>
              </w:rPr>
              <w:t>0x3DA</w:t>
            </w:r>
          </w:p>
        </w:tc>
        <w:tc>
          <w:tcPr>
            <w:tcW w:w="1520" w:type="pct"/>
            <w:tcBorders>
              <w:top w:val="nil"/>
              <w:left w:val="nil"/>
              <w:bottom w:val="single" w:sz="4" w:space="0" w:color="auto"/>
              <w:right w:val="single" w:sz="4" w:space="0" w:color="auto"/>
            </w:tcBorders>
            <w:shd w:val="clear" w:color="000000" w:fill="C0C0C0"/>
            <w:vAlign w:val="center"/>
            <w:hideMark/>
          </w:tcPr>
          <w:p w14:paraId="3A2FB448" w14:textId="77777777" w:rsidR="00144A6D" w:rsidRPr="00143642" w:rsidRDefault="00144A6D" w:rsidP="004757EB">
            <w:pPr>
              <w:rPr>
                <w:rFonts w:cs="Arial"/>
                <w:color w:val="000000"/>
              </w:rPr>
            </w:pPr>
            <w:r w:rsidRPr="00143642">
              <w:rPr>
                <w:rFonts w:cs="Arial"/>
                <w:color w:val="000000"/>
              </w:rPr>
              <w:t>Personality_APIM_Data3_FD1</w:t>
            </w:r>
          </w:p>
        </w:tc>
        <w:tc>
          <w:tcPr>
            <w:tcW w:w="705" w:type="pct"/>
            <w:tcBorders>
              <w:top w:val="nil"/>
              <w:left w:val="nil"/>
              <w:bottom w:val="single" w:sz="4" w:space="0" w:color="auto"/>
              <w:right w:val="single" w:sz="4" w:space="0" w:color="auto"/>
            </w:tcBorders>
            <w:shd w:val="clear" w:color="000000" w:fill="C0C0C0"/>
            <w:vAlign w:val="center"/>
            <w:hideMark/>
          </w:tcPr>
          <w:p w14:paraId="53240DB0"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292E097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662E86C7" w14:textId="77777777" w:rsidR="00144A6D" w:rsidRPr="00143642" w:rsidRDefault="00144A6D" w:rsidP="004757EB">
            <w:pPr>
              <w:rPr>
                <w:rFonts w:cs="Arial"/>
                <w:color w:val="000000"/>
              </w:rPr>
            </w:pPr>
            <w:r w:rsidRPr="00143642">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21F56AFE" w14:textId="77777777" w:rsidR="00144A6D" w:rsidRPr="00143642" w:rsidRDefault="00144A6D" w:rsidP="004757EB">
            <w:pPr>
              <w:rPr>
                <w:rFonts w:cs="Arial"/>
                <w:color w:val="000000"/>
              </w:rPr>
            </w:pPr>
            <w:r w:rsidRPr="00143642">
              <w:rPr>
                <w:rFonts w:cs="Arial"/>
                <w:color w:val="000000"/>
              </w:rPr>
              <w:t xml:space="preserve">GENERIC   VDM   </w:t>
            </w:r>
          </w:p>
        </w:tc>
        <w:tc>
          <w:tcPr>
            <w:tcW w:w="537" w:type="pct"/>
            <w:tcBorders>
              <w:top w:val="nil"/>
              <w:left w:val="nil"/>
              <w:bottom w:val="single" w:sz="4" w:space="0" w:color="auto"/>
              <w:right w:val="single" w:sz="4" w:space="0" w:color="auto"/>
            </w:tcBorders>
            <w:shd w:val="clear" w:color="000000" w:fill="C0C0C0"/>
            <w:noWrap/>
            <w:vAlign w:val="center"/>
            <w:hideMark/>
          </w:tcPr>
          <w:p w14:paraId="5F165EEC" w14:textId="77777777" w:rsidR="00144A6D" w:rsidRPr="00143642" w:rsidRDefault="00144A6D" w:rsidP="004757EB">
            <w:pPr>
              <w:rPr>
                <w:rFonts w:cs="Arial"/>
                <w:color w:val="000000"/>
              </w:rPr>
            </w:pPr>
            <w:r w:rsidRPr="00143642">
              <w:rPr>
                <w:rFonts w:cs="Arial"/>
                <w:color w:val="000000"/>
              </w:rPr>
              <w:t>NoMsgSend Type</w:t>
            </w:r>
          </w:p>
        </w:tc>
      </w:tr>
      <w:tr w:rsidR="00144A6D" w:rsidRPr="00143642" w14:paraId="7710C2A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67B0BE2"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983DC8D" w14:textId="77777777" w:rsidR="00144A6D" w:rsidRPr="00143642" w:rsidRDefault="00144A6D" w:rsidP="004757EB">
            <w:pPr>
              <w:rPr>
                <w:rFonts w:cs="Arial"/>
                <w:color w:val="000000"/>
              </w:rPr>
            </w:pPr>
            <w:bookmarkStart w:id="1841" w:name="_Toc114731476"/>
            <w:bookmarkStart w:id="1842" w:name="_Toc114732387"/>
            <w:r w:rsidRPr="00143642">
              <w:rPr>
                <w:rFonts w:cs="Arial"/>
                <w:color w:val="000000"/>
              </w:rPr>
              <w:t>LightAmbColor_No_Rq</w:t>
            </w:r>
            <w:bookmarkEnd w:id="1841"/>
            <w:bookmarkEnd w:id="1842"/>
          </w:p>
        </w:tc>
        <w:tc>
          <w:tcPr>
            <w:tcW w:w="705" w:type="pct"/>
            <w:tcBorders>
              <w:top w:val="nil"/>
              <w:left w:val="nil"/>
              <w:bottom w:val="single" w:sz="4" w:space="0" w:color="auto"/>
              <w:right w:val="single" w:sz="4" w:space="0" w:color="auto"/>
            </w:tcBorders>
            <w:shd w:val="clear" w:color="auto" w:fill="auto"/>
            <w:vAlign w:val="center"/>
            <w:hideMark/>
          </w:tcPr>
          <w:p w14:paraId="02B10C61"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5D34A21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3AC5FD" w14:textId="77777777" w:rsidR="00144A6D" w:rsidRPr="00143642" w:rsidRDefault="00144A6D" w:rsidP="004757EB">
            <w:pPr>
              <w:rPr>
                <w:rFonts w:cs="Arial"/>
                <w:color w:val="000000"/>
              </w:rPr>
            </w:pPr>
            <w:bookmarkStart w:id="1843" w:name="_Toc114731477"/>
            <w:bookmarkStart w:id="1844" w:name="_Toc114732388"/>
            <w:r w:rsidRPr="00143642">
              <w:rPr>
                <w:rFonts w:cs="Arial"/>
                <w:color w:val="000000"/>
              </w:rPr>
              <w:t>GWM</w:t>
            </w:r>
            <w:bookmarkEnd w:id="1843"/>
            <w:bookmarkEnd w:id="1844"/>
          </w:p>
        </w:tc>
        <w:tc>
          <w:tcPr>
            <w:tcW w:w="705" w:type="pct"/>
            <w:tcBorders>
              <w:top w:val="nil"/>
              <w:left w:val="nil"/>
              <w:bottom w:val="single" w:sz="4" w:space="0" w:color="auto"/>
              <w:right w:val="single" w:sz="4" w:space="0" w:color="auto"/>
            </w:tcBorders>
            <w:shd w:val="clear" w:color="auto" w:fill="auto"/>
            <w:vAlign w:val="center"/>
            <w:hideMark/>
          </w:tcPr>
          <w:p w14:paraId="34CA5AE5" w14:textId="77777777" w:rsidR="00144A6D" w:rsidRPr="00143642" w:rsidRDefault="00144A6D" w:rsidP="004757EB">
            <w:pPr>
              <w:rPr>
                <w:rFonts w:cs="Arial"/>
                <w:color w:val="000000"/>
              </w:rPr>
            </w:pPr>
            <w:bookmarkStart w:id="1845" w:name="_Toc114731478"/>
            <w:bookmarkStart w:id="1846" w:name="_Toc114732389"/>
            <w:r w:rsidRPr="00143642">
              <w:rPr>
                <w:rFonts w:cs="Arial"/>
                <w:color w:val="000000"/>
              </w:rPr>
              <w:t>GENERIC</w:t>
            </w:r>
            <w:bookmarkEnd w:id="1845"/>
            <w:bookmarkEnd w:id="1846"/>
          </w:p>
        </w:tc>
        <w:tc>
          <w:tcPr>
            <w:tcW w:w="537" w:type="pct"/>
            <w:tcBorders>
              <w:top w:val="nil"/>
              <w:left w:val="nil"/>
              <w:bottom w:val="single" w:sz="4" w:space="0" w:color="auto"/>
              <w:right w:val="single" w:sz="4" w:space="0" w:color="auto"/>
            </w:tcBorders>
            <w:shd w:val="clear" w:color="auto" w:fill="auto"/>
            <w:noWrap/>
            <w:vAlign w:val="center"/>
            <w:hideMark/>
          </w:tcPr>
          <w:p w14:paraId="520DD0D1" w14:textId="77777777" w:rsidR="00144A6D" w:rsidRPr="00143642" w:rsidRDefault="00144A6D" w:rsidP="004757EB">
            <w:pPr>
              <w:rPr>
                <w:rFonts w:cs="Arial"/>
                <w:color w:val="000000"/>
              </w:rPr>
            </w:pPr>
            <w:bookmarkStart w:id="1847" w:name="_Toc114731479"/>
            <w:bookmarkStart w:id="1848" w:name="_Toc114732390"/>
            <w:r w:rsidRPr="00143642">
              <w:rPr>
                <w:rFonts w:cs="Arial"/>
                <w:color w:val="000000"/>
              </w:rPr>
              <w:t>No Send Type</w:t>
            </w:r>
            <w:bookmarkEnd w:id="1847"/>
            <w:bookmarkEnd w:id="1848"/>
          </w:p>
        </w:tc>
      </w:tr>
      <w:tr w:rsidR="00144A6D" w:rsidRPr="00143642" w14:paraId="28AE506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90893F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3921BBD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E3098D3"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963AF7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04E654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A8F5B5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18AFBB3A" w14:textId="77777777" w:rsidR="00144A6D" w:rsidRPr="00143642" w:rsidRDefault="00144A6D" w:rsidP="004757EB">
            <w:pPr>
              <w:rPr>
                <w:rFonts w:cs="Arial"/>
                <w:color w:val="000000"/>
              </w:rPr>
            </w:pPr>
            <w:r w:rsidRPr="00143642">
              <w:rPr>
                <w:rFonts w:cs="Arial"/>
                <w:color w:val="000000"/>
              </w:rPr>
              <w:t> </w:t>
            </w:r>
          </w:p>
        </w:tc>
      </w:tr>
      <w:tr w:rsidR="00144A6D" w:rsidRPr="00143642" w14:paraId="27DB763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24F38F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4492263" w14:textId="77777777" w:rsidR="00144A6D" w:rsidRPr="00143642" w:rsidRDefault="00144A6D" w:rsidP="004757EB">
            <w:pPr>
              <w:rPr>
                <w:rFonts w:cs="Arial"/>
                <w:color w:val="000000"/>
              </w:rPr>
            </w:pPr>
            <w:bookmarkStart w:id="1849" w:name="_Toc114731480"/>
            <w:bookmarkStart w:id="1850" w:name="_Toc114732391"/>
            <w:r w:rsidRPr="00143642">
              <w:rPr>
                <w:rFonts w:cs="Arial"/>
                <w:color w:val="000000"/>
              </w:rPr>
              <w:t>LightAmbIntsty_No_Rq</w:t>
            </w:r>
            <w:bookmarkEnd w:id="1849"/>
            <w:bookmarkEnd w:id="1850"/>
          </w:p>
        </w:tc>
        <w:tc>
          <w:tcPr>
            <w:tcW w:w="705" w:type="pct"/>
            <w:tcBorders>
              <w:top w:val="nil"/>
              <w:left w:val="nil"/>
              <w:bottom w:val="single" w:sz="4" w:space="0" w:color="auto"/>
              <w:right w:val="single" w:sz="4" w:space="0" w:color="auto"/>
            </w:tcBorders>
            <w:shd w:val="clear" w:color="auto" w:fill="auto"/>
            <w:vAlign w:val="center"/>
            <w:hideMark/>
          </w:tcPr>
          <w:p w14:paraId="34B914D2"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3B6082A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80E34A" w14:textId="77777777" w:rsidR="00144A6D" w:rsidRPr="00143642" w:rsidRDefault="00144A6D" w:rsidP="004757EB">
            <w:pPr>
              <w:rPr>
                <w:rFonts w:cs="Arial"/>
                <w:color w:val="000000"/>
              </w:rPr>
            </w:pPr>
            <w:bookmarkStart w:id="1851" w:name="_Toc114731481"/>
            <w:bookmarkStart w:id="1852" w:name="_Toc114732392"/>
            <w:r w:rsidRPr="00143642">
              <w:rPr>
                <w:rFonts w:cs="Arial"/>
                <w:color w:val="000000"/>
              </w:rPr>
              <w:t>GWM</w:t>
            </w:r>
            <w:bookmarkEnd w:id="1851"/>
            <w:bookmarkEnd w:id="1852"/>
          </w:p>
        </w:tc>
        <w:tc>
          <w:tcPr>
            <w:tcW w:w="705" w:type="pct"/>
            <w:tcBorders>
              <w:top w:val="nil"/>
              <w:left w:val="nil"/>
              <w:bottom w:val="single" w:sz="4" w:space="0" w:color="auto"/>
              <w:right w:val="single" w:sz="4" w:space="0" w:color="auto"/>
            </w:tcBorders>
            <w:shd w:val="clear" w:color="auto" w:fill="auto"/>
            <w:vAlign w:val="center"/>
            <w:hideMark/>
          </w:tcPr>
          <w:p w14:paraId="6B9C3E36" w14:textId="77777777" w:rsidR="00144A6D" w:rsidRPr="00143642" w:rsidRDefault="00144A6D" w:rsidP="004757EB">
            <w:pPr>
              <w:rPr>
                <w:rFonts w:cs="Arial"/>
                <w:color w:val="000000"/>
              </w:rPr>
            </w:pPr>
            <w:bookmarkStart w:id="1853" w:name="_Toc114731482"/>
            <w:bookmarkStart w:id="1854" w:name="_Toc114732393"/>
            <w:r w:rsidRPr="00143642">
              <w:rPr>
                <w:rFonts w:cs="Arial"/>
                <w:color w:val="000000"/>
              </w:rPr>
              <w:t>GENERIC</w:t>
            </w:r>
            <w:bookmarkEnd w:id="1853"/>
            <w:bookmarkEnd w:id="1854"/>
          </w:p>
        </w:tc>
        <w:tc>
          <w:tcPr>
            <w:tcW w:w="537" w:type="pct"/>
            <w:tcBorders>
              <w:top w:val="nil"/>
              <w:left w:val="nil"/>
              <w:bottom w:val="single" w:sz="4" w:space="0" w:color="auto"/>
              <w:right w:val="single" w:sz="4" w:space="0" w:color="auto"/>
            </w:tcBorders>
            <w:shd w:val="clear" w:color="auto" w:fill="auto"/>
            <w:noWrap/>
            <w:vAlign w:val="center"/>
            <w:hideMark/>
          </w:tcPr>
          <w:p w14:paraId="640B7D86" w14:textId="77777777" w:rsidR="00144A6D" w:rsidRPr="00143642" w:rsidRDefault="00144A6D" w:rsidP="004757EB">
            <w:pPr>
              <w:rPr>
                <w:rFonts w:cs="Arial"/>
                <w:color w:val="000000"/>
              </w:rPr>
            </w:pPr>
            <w:bookmarkStart w:id="1855" w:name="_Toc114731483"/>
            <w:bookmarkStart w:id="1856" w:name="_Toc114732394"/>
            <w:r w:rsidRPr="00143642">
              <w:rPr>
                <w:rFonts w:cs="Arial"/>
                <w:color w:val="000000"/>
              </w:rPr>
              <w:t>No Send Type</w:t>
            </w:r>
            <w:bookmarkEnd w:id="1855"/>
            <w:bookmarkEnd w:id="1856"/>
          </w:p>
        </w:tc>
      </w:tr>
      <w:tr w:rsidR="00144A6D" w:rsidRPr="00143642" w14:paraId="1DDA102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953E5F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2AA0C7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0AD4C56" w14:textId="77777777" w:rsidR="00144A6D" w:rsidRPr="00143642" w:rsidRDefault="00144A6D" w:rsidP="004757EB">
            <w:pPr>
              <w:rPr>
                <w:rFonts w:cs="Arial"/>
                <w:color w:val="000000"/>
              </w:rPr>
            </w:pPr>
            <w:bookmarkStart w:id="1857" w:name="_Toc114731484"/>
            <w:bookmarkStart w:id="1858" w:name="_Toc114732395"/>
            <w:r w:rsidRPr="00143642">
              <w:rPr>
                <w:rFonts w:cs="Arial"/>
                <w:color w:val="000000"/>
              </w:rPr>
              <w:t>Off</w:t>
            </w:r>
            <w:bookmarkEnd w:id="1857"/>
            <w:bookmarkEnd w:id="1858"/>
          </w:p>
        </w:tc>
        <w:tc>
          <w:tcPr>
            <w:tcW w:w="466" w:type="pct"/>
            <w:tcBorders>
              <w:top w:val="nil"/>
              <w:left w:val="nil"/>
              <w:bottom w:val="single" w:sz="4" w:space="0" w:color="auto"/>
              <w:right w:val="single" w:sz="4" w:space="0" w:color="auto"/>
            </w:tcBorders>
            <w:shd w:val="clear" w:color="auto" w:fill="auto"/>
            <w:noWrap/>
            <w:vAlign w:val="center"/>
            <w:hideMark/>
          </w:tcPr>
          <w:p w14:paraId="33563292" w14:textId="77777777" w:rsidR="00144A6D" w:rsidRPr="00143642" w:rsidRDefault="00144A6D" w:rsidP="004757EB">
            <w:pPr>
              <w:rPr>
                <w:rFonts w:cs="Arial"/>
                <w:color w:val="000000"/>
              </w:rPr>
            </w:pPr>
            <w:bookmarkStart w:id="1859" w:name="_Toc114731485"/>
            <w:bookmarkStart w:id="1860" w:name="_Toc114732396"/>
            <w:r w:rsidRPr="00143642">
              <w:rPr>
                <w:rFonts w:cs="Arial"/>
                <w:color w:val="000000"/>
              </w:rPr>
              <w:t>0x0</w:t>
            </w:r>
            <w:bookmarkEnd w:id="1859"/>
            <w:bookmarkEnd w:id="1860"/>
          </w:p>
        </w:tc>
        <w:tc>
          <w:tcPr>
            <w:tcW w:w="705" w:type="pct"/>
            <w:tcBorders>
              <w:top w:val="nil"/>
              <w:left w:val="nil"/>
              <w:bottom w:val="single" w:sz="4" w:space="0" w:color="auto"/>
              <w:right w:val="single" w:sz="4" w:space="0" w:color="auto"/>
            </w:tcBorders>
            <w:shd w:val="clear" w:color="auto" w:fill="auto"/>
            <w:vAlign w:val="center"/>
            <w:hideMark/>
          </w:tcPr>
          <w:p w14:paraId="0CDECEC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AF638F"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58B58CB" w14:textId="77777777" w:rsidR="00144A6D" w:rsidRPr="00143642" w:rsidRDefault="00144A6D" w:rsidP="004757EB">
            <w:pPr>
              <w:rPr>
                <w:rFonts w:cs="Arial"/>
                <w:color w:val="000000"/>
              </w:rPr>
            </w:pPr>
            <w:r w:rsidRPr="00143642">
              <w:rPr>
                <w:rFonts w:cs="Arial"/>
                <w:color w:val="000000"/>
              </w:rPr>
              <w:t> </w:t>
            </w:r>
          </w:p>
        </w:tc>
      </w:tr>
      <w:tr w:rsidR="00144A6D" w:rsidRPr="00143642" w14:paraId="3F80164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1AB838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3BE1FBE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6789C4A7"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2B4A1E8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582BF9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3FC0E4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47BD2D4F" w14:textId="77777777" w:rsidR="00144A6D" w:rsidRPr="00143642" w:rsidRDefault="00144A6D" w:rsidP="004757EB">
            <w:pPr>
              <w:rPr>
                <w:rFonts w:cs="Arial"/>
                <w:color w:val="000000"/>
              </w:rPr>
            </w:pPr>
            <w:r w:rsidRPr="00143642">
              <w:rPr>
                <w:rFonts w:cs="Arial"/>
                <w:color w:val="000000"/>
              </w:rPr>
              <w:t> </w:t>
            </w:r>
          </w:p>
        </w:tc>
      </w:tr>
      <w:tr w:rsidR="00144A6D" w:rsidRPr="00143642" w14:paraId="1A47CDD9"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FE36ED2" w14:textId="77777777" w:rsidR="00144A6D" w:rsidRPr="00143642" w:rsidRDefault="00144A6D" w:rsidP="004757EB">
            <w:pPr>
              <w:rPr>
                <w:rFonts w:cs="Arial"/>
                <w:color w:val="000000"/>
              </w:rPr>
            </w:pPr>
            <w:r w:rsidRPr="00143642">
              <w:rPr>
                <w:rFonts w:cs="Arial"/>
                <w:color w:val="000000"/>
              </w:rPr>
              <w:t>0x3E2</w:t>
            </w:r>
          </w:p>
        </w:tc>
        <w:tc>
          <w:tcPr>
            <w:tcW w:w="1520" w:type="pct"/>
            <w:tcBorders>
              <w:top w:val="nil"/>
              <w:left w:val="nil"/>
              <w:bottom w:val="single" w:sz="4" w:space="0" w:color="auto"/>
              <w:right w:val="single" w:sz="4" w:space="0" w:color="auto"/>
            </w:tcBorders>
            <w:shd w:val="clear" w:color="000000" w:fill="C0C0C0"/>
            <w:vAlign w:val="center"/>
            <w:hideMark/>
          </w:tcPr>
          <w:p w14:paraId="431F3DA3" w14:textId="77777777" w:rsidR="00144A6D" w:rsidRPr="00143642" w:rsidRDefault="00144A6D" w:rsidP="004757EB">
            <w:pPr>
              <w:rPr>
                <w:rFonts w:cs="Arial"/>
                <w:color w:val="000000"/>
              </w:rPr>
            </w:pPr>
            <w:r w:rsidRPr="00143642">
              <w:rPr>
                <w:rFonts w:cs="Arial"/>
                <w:color w:val="000000"/>
              </w:rPr>
              <w:t>Personality_APIM_Data_FD1</w:t>
            </w:r>
          </w:p>
        </w:tc>
        <w:tc>
          <w:tcPr>
            <w:tcW w:w="705" w:type="pct"/>
            <w:tcBorders>
              <w:top w:val="nil"/>
              <w:left w:val="nil"/>
              <w:bottom w:val="single" w:sz="4" w:space="0" w:color="auto"/>
              <w:right w:val="single" w:sz="4" w:space="0" w:color="auto"/>
            </w:tcBorders>
            <w:shd w:val="clear" w:color="000000" w:fill="C0C0C0"/>
            <w:vAlign w:val="center"/>
            <w:hideMark/>
          </w:tcPr>
          <w:p w14:paraId="208C7DC5"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48C1A31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479A8FDB" w14:textId="77777777" w:rsidR="00144A6D" w:rsidRPr="00143642" w:rsidRDefault="00144A6D" w:rsidP="004757EB">
            <w:pPr>
              <w:rPr>
                <w:rFonts w:cs="Arial"/>
                <w:color w:val="000000"/>
              </w:rPr>
            </w:pPr>
            <w:r w:rsidRPr="00143642">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0F8DB0FC" w14:textId="77777777" w:rsidR="00144A6D" w:rsidRPr="00143642" w:rsidRDefault="00144A6D" w:rsidP="004757EB">
            <w:pPr>
              <w:rPr>
                <w:rFonts w:cs="Arial"/>
                <w:color w:val="000000"/>
              </w:rPr>
            </w:pPr>
            <w:r w:rsidRPr="00143642">
              <w:rPr>
                <w:rFonts w:cs="Arial"/>
                <w:color w:val="000000"/>
              </w:rPr>
              <w:t xml:space="preserve">ABS_ESC   ECM_HEV   GENERIC   HCM   IPMA_ADAS   PCM   SOBDMC_HPCM   VDM   </w:t>
            </w:r>
          </w:p>
        </w:tc>
        <w:tc>
          <w:tcPr>
            <w:tcW w:w="537" w:type="pct"/>
            <w:tcBorders>
              <w:top w:val="nil"/>
              <w:left w:val="nil"/>
              <w:bottom w:val="single" w:sz="4" w:space="0" w:color="auto"/>
              <w:right w:val="single" w:sz="4" w:space="0" w:color="auto"/>
            </w:tcBorders>
            <w:shd w:val="clear" w:color="000000" w:fill="C0C0C0"/>
            <w:noWrap/>
            <w:vAlign w:val="center"/>
            <w:hideMark/>
          </w:tcPr>
          <w:p w14:paraId="49CB60A7" w14:textId="77777777" w:rsidR="00144A6D" w:rsidRPr="00143642" w:rsidRDefault="00144A6D" w:rsidP="004757EB">
            <w:pPr>
              <w:rPr>
                <w:rFonts w:cs="Arial"/>
                <w:color w:val="000000"/>
              </w:rPr>
            </w:pPr>
            <w:r w:rsidRPr="00143642">
              <w:rPr>
                <w:rFonts w:cs="Arial"/>
                <w:color w:val="000000"/>
              </w:rPr>
              <w:t>NoMsgSend Type</w:t>
            </w:r>
          </w:p>
        </w:tc>
      </w:tr>
      <w:tr w:rsidR="00144A6D" w:rsidRPr="00143642" w14:paraId="1EAE9E67" w14:textId="77777777" w:rsidTr="004757EB">
        <w:trPr>
          <w:trHeight w:val="102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FB0B5E1"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93E4D7B" w14:textId="77777777" w:rsidR="00144A6D" w:rsidRPr="00143642" w:rsidRDefault="00144A6D" w:rsidP="004757EB">
            <w:pPr>
              <w:rPr>
                <w:rFonts w:cs="Arial"/>
                <w:color w:val="000000"/>
              </w:rPr>
            </w:pPr>
            <w:bookmarkStart w:id="1861" w:name="_Toc114731486"/>
            <w:bookmarkStart w:id="1862" w:name="_Toc114732397"/>
            <w:r w:rsidRPr="00143642">
              <w:rPr>
                <w:rFonts w:cs="Arial"/>
                <w:color w:val="000000"/>
              </w:rPr>
              <w:t>CtrStkPersIndex_D_Actl</w:t>
            </w:r>
            <w:bookmarkEnd w:id="1861"/>
            <w:bookmarkEnd w:id="1862"/>
          </w:p>
        </w:tc>
        <w:tc>
          <w:tcPr>
            <w:tcW w:w="705" w:type="pct"/>
            <w:tcBorders>
              <w:top w:val="nil"/>
              <w:left w:val="nil"/>
              <w:bottom w:val="single" w:sz="4" w:space="0" w:color="auto"/>
              <w:right w:val="single" w:sz="4" w:space="0" w:color="auto"/>
            </w:tcBorders>
            <w:shd w:val="clear" w:color="auto" w:fill="auto"/>
            <w:vAlign w:val="center"/>
            <w:hideMark/>
          </w:tcPr>
          <w:p w14:paraId="762F523B"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1072868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49F2AC8" w14:textId="77777777" w:rsidR="00144A6D" w:rsidRPr="00143642" w:rsidRDefault="00144A6D" w:rsidP="004757EB">
            <w:pPr>
              <w:rPr>
                <w:rFonts w:cs="Arial"/>
                <w:color w:val="000000"/>
              </w:rPr>
            </w:pPr>
            <w:bookmarkStart w:id="1863" w:name="_Toc114731487"/>
            <w:bookmarkStart w:id="1864" w:name="_Toc114732398"/>
            <w:r w:rsidRPr="00143642">
              <w:rPr>
                <w:rFonts w:cs="Arial"/>
                <w:color w:val="000000"/>
              </w:rPr>
              <w:t>GWM</w:t>
            </w:r>
            <w:bookmarkEnd w:id="1863"/>
            <w:bookmarkEnd w:id="1864"/>
          </w:p>
        </w:tc>
        <w:tc>
          <w:tcPr>
            <w:tcW w:w="705" w:type="pct"/>
            <w:tcBorders>
              <w:top w:val="nil"/>
              <w:left w:val="nil"/>
              <w:bottom w:val="single" w:sz="4" w:space="0" w:color="auto"/>
              <w:right w:val="single" w:sz="4" w:space="0" w:color="auto"/>
            </w:tcBorders>
            <w:shd w:val="clear" w:color="auto" w:fill="auto"/>
            <w:vAlign w:val="center"/>
            <w:hideMark/>
          </w:tcPr>
          <w:p w14:paraId="3938F04E" w14:textId="77777777" w:rsidR="00144A6D" w:rsidRPr="00143642" w:rsidRDefault="00144A6D" w:rsidP="004757EB">
            <w:pPr>
              <w:rPr>
                <w:rFonts w:cs="Arial"/>
                <w:color w:val="000000"/>
              </w:rPr>
            </w:pPr>
            <w:bookmarkStart w:id="1865" w:name="_Toc114731488"/>
            <w:bookmarkStart w:id="1866" w:name="_Toc114732399"/>
            <w:r w:rsidRPr="00143642">
              <w:rPr>
                <w:rFonts w:cs="Arial"/>
                <w:color w:val="000000"/>
              </w:rPr>
              <w:t>ABS_ESC   ECM_HEV   HCM   IPMA_ADAS   SOBDMC_HPCM   VDM</w:t>
            </w:r>
            <w:bookmarkEnd w:id="1865"/>
            <w:bookmarkEnd w:id="1866"/>
          </w:p>
        </w:tc>
        <w:tc>
          <w:tcPr>
            <w:tcW w:w="537" w:type="pct"/>
            <w:tcBorders>
              <w:top w:val="nil"/>
              <w:left w:val="nil"/>
              <w:bottom w:val="single" w:sz="4" w:space="0" w:color="auto"/>
              <w:right w:val="single" w:sz="4" w:space="0" w:color="auto"/>
            </w:tcBorders>
            <w:shd w:val="clear" w:color="auto" w:fill="auto"/>
            <w:noWrap/>
            <w:vAlign w:val="center"/>
            <w:hideMark/>
          </w:tcPr>
          <w:p w14:paraId="5867BC46" w14:textId="77777777" w:rsidR="00144A6D" w:rsidRPr="00143642" w:rsidRDefault="00144A6D" w:rsidP="004757EB">
            <w:pPr>
              <w:rPr>
                <w:rFonts w:cs="Arial"/>
                <w:color w:val="000000"/>
              </w:rPr>
            </w:pPr>
            <w:bookmarkStart w:id="1867" w:name="_Toc114731489"/>
            <w:bookmarkStart w:id="1868" w:name="_Toc114732400"/>
            <w:r w:rsidRPr="00143642">
              <w:rPr>
                <w:rFonts w:cs="Arial"/>
                <w:color w:val="000000"/>
              </w:rPr>
              <w:t>No Send Type</w:t>
            </w:r>
            <w:bookmarkEnd w:id="1867"/>
            <w:bookmarkEnd w:id="1868"/>
          </w:p>
        </w:tc>
      </w:tr>
      <w:tr w:rsidR="00144A6D" w:rsidRPr="00143642" w14:paraId="020851F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BFF8825"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516CC2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6A2F6C4" w14:textId="77777777" w:rsidR="00144A6D" w:rsidRPr="00143642" w:rsidRDefault="00144A6D" w:rsidP="004757EB">
            <w:pPr>
              <w:rPr>
                <w:rFonts w:cs="Arial"/>
                <w:color w:val="000000"/>
              </w:rPr>
            </w:pPr>
            <w:bookmarkStart w:id="1869" w:name="_Toc114731490"/>
            <w:bookmarkStart w:id="1870" w:name="_Toc114732401"/>
            <w:r w:rsidRPr="00143642">
              <w:rPr>
                <w:rFonts w:cs="Arial"/>
                <w:color w:val="000000"/>
              </w:rPr>
              <w:t>PERS_1</w:t>
            </w:r>
            <w:bookmarkEnd w:id="1869"/>
            <w:bookmarkEnd w:id="1870"/>
          </w:p>
        </w:tc>
        <w:tc>
          <w:tcPr>
            <w:tcW w:w="466" w:type="pct"/>
            <w:tcBorders>
              <w:top w:val="nil"/>
              <w:left w:val="nil"/>
              <w:bottom w:val="single" w:sz="4" w:space="0" w:color="auto"/>
              <w:right w:val="single" w:sz="4" w:space="0" w:color="auto"/>
            </w:tcBorders>
            <w:shd w:val="clear" w:color="auto" w:fill="auto"/>
            <w:noWrap/>
            <w:vAlign w:val="center"/>
            <w:hideMark/>
          </w:tcPr>
          <w:p w14:paraId="44E1AE0C" w14:textId="77777777" w:rsidR="00144A6D" w:rsidRPr="00143642" w:rsidRDefault="00144A6D" w:rsidP="004757EB">
            <w:pPr>
              <w:rPr>
                <w:rFonts w:cs="Arial"/>
                <w:color w:val="000000"/>
              </w:rPr>
            </w:pPr>
            <w:bookmarkStart w:id="1871" w:name="_Toc114731491"/>
            <w:bookmarkStart w:id="1872" w:name="_Toc114732402"/>
            <w:r w:rsidRPr="00143642">
              <w:rPr>
                <w:rFonts w:cs="Arial"/>
                <w:color w:val="000000"/>
              </w:rPr>
              <w:t>0x0</w:t>
            </w:r>
            <w:bookmarkEnd w:id="1871"/>
            <w:bookmarkEnd w:id="1872"/>
          </w:p>
        </w:tc>
        <w:tc>
          <w:tcPr>
            <w:tcW w:w="705" w:type="pct"/>
            <w:tcBorders>
              <w:top w:val="nil"/>
              <w:left w:val="nil"/>
              <w:bottom w:val="single" w:sz="4" w:space="0" w:color="auto"/>
              <w:right w:val="single" w:sz="4" w:space="0" w:color="auto"/>
            </w:tcBorders>
            <w:shd w:val="clear" w:color="auto" w:fill="auto"/>
            <w:vAlign w:val="center"/>
            <w:hideMark/>
          </w:tcPr>
          <w:p w14:paraId="20DECAF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E1D3FF2"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32AF510" w14:textId="77777777" w:rsidR="00144A6D" w:rsidRPr="00143642" w:rsidRDefault="00144A6D" w:rsidP="004757EB">
            <w:pPr>
              <w:rPr>
                <w:rFonts w:cs="Arial"/>
                <w:color w:val="000000"/>
              </w:rPr>
            </w:pPr>
            <w:r w:rsidRPr="00143642">
              <w:rPr>
                <w:rFonts w:cs="Arial"/>
                <w:color w:val="000000"/>
              </w:rPr>
              <w:t> </w:t>
            </w:r>
          </w:p>
        </w:tc>
      </w:tr>
      <w:tr w:rsidR="00144A6D" w:rsidRPr="00143642" w14:paraId="2D4CED0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43D1A7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72D27B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A5A6CB4" w14:textId="77777777" w:rsidR="00144A6D" w:rsidRPr="00143642" w:rsidRDefault="00144A6D" w:rsidP="004757EB">
            <w:pPr>
              <w:rPr>
                <w:rFonts w:cs="Arial"/>
                <w:color w:val="000000"/>
              </w:rPr>
            </w:pPr>
            <w:bookmarkStart w:id="1873" w:name="_Toc114731492"/>
            <w:bookmarkStart w:id="1874" w:name="_Toc114732403"/>
            <w:r w:rsidRPr="00143642">
              <w:rPr>
                <w:rFonts w:cs="Arial"/>
                <w:color w:val="000000"/>
              </w:rPr>
              <w:t>PERS_2</w:t>
            </w:r>
            <w:bookmarkEnd w:id="1873"/>
            <w:bookmarkEnd w:id="1874"/>
          </w:p>
        </w:tc>
        <w:tc>
          <w:tcPr>
            <w:tcW w:w="466" w:type="pct"/>
            <w:tcBorders>
              <w:top w:val="nil"/>
              <w:left w:val="nil"/>
              <w:bottom w:val="single" w:sz="4" w:space="0" w:color="auto"/>
              <w:right w:val="single" w:sz="4" w:space="0" w:color="auto"/>
            </w:tcBorders>
            <w:shd w:val="clear" w:color="auto" w:fill="auto"/>
            <w:noWrap/>
            <w:vAlign w:val="center"/>
            <w:hideMark/>
          </w:tcPr>
          <w:p w14:paraId="2A091693" w14:textId="77777777" w:rsidR="00144A6D" w:rsidRPr="00143642" w:rsidRDefault="00144A6D" w:rsidP="004757EB">
            <w:pPr>
              <w:rPr>
                <w:rFonts w:cs="Arial"/>
                <w:color w:val="000000"/>
              </w:rPr>
            </w:pPr>
            <w:bookmarkStart w:id="1875" w:name="_Toc114731493"/>
            <w:bookmarkStart w:id="1876" w:name="_Toc114732404"/>
            <w:r w:rsidRPr="00143642">
              <w:rPr>
                <w:rFonts w:cs="Arial"/>
                <w:color w:val="000000"/>
              </w:rPr>
              <w:t>0x1</w:t>
            </w:r>
            <w:bookmarkEnd w:id="1875"/>
            <w:bookmarkEnd w:id="1876"/>
          </w:p>
        </w:tc>
        <w:tc>
          <w:tcPr>
            <w:tcW w:w="705" w:type="pct"/>
            <w:tcBorders>
              <w:top w:val="nil"/>
              <w:left w:val="nil"/>
              <w:bottom w:val="single" w:sz="4" w:space="0" w:color="auto"/>
              <w:right w:val="single" w:sz="4" w:space="0" w:color="auto"/>
            </w:tcBorders>
            <w:shd w:val="clear" w:color="auto" w:fill="auto"/>
            <w:vAlign w:val="center"/>
            <w:hideMark/>
          </w:tcPr>
          <w:p w14:paraId="39B3CF6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2299A7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118539F" w14:textId="77777777" w:rsidR="00144A6D" w:rsidRPr="00143642" w:rsidRDefault="00144A6D" w:rsidP="004757EB">
            <w:pPr>
              <w:rPr>
                <w:rFonts w:cs="Arial"/>
                <w:color w:val="000000"/>
              </w:rPr>
            </w:pPr>
            <w:r w:rsidRPr="00143642">
              <w:rPr>
                <w:rFonts w:cs="Arial"/>
                <w:color w:val="000000"/>
              </w:rPr>
              <w:t> </w:t>
            </w:r>
          </w:p>
        </w:tc>
      </w:tr>
      <w:tr w:rsidR="00144A6D" w:rsidRPr="00143642" w14:paraId="1CFB4E5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B2DFF7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EAE042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4E1D4C8" w14:textId="77777777" w:rsidR="00144A6D" w:rsidRPr="00143642" w:rsidRDefault="00144A6D" w:rsidP="004757EB">
            <w:pPr>
              <w:rPr>
                <w:rFonts w:cs="Arial"/>
                <w:color w:val="000000"/>
              </w:rPr>
            </w:pPr>
            <w:bookmarkStart w:id="1877" w:name="_Toc114731494"/>
            <w:bookmarkStart w:id="1878" w:name="_Toc114732405"/>
            <w:r w:rsidRPr="00143642">
              <w:rPr>
                <w:rFonts w:cs="Arial"/>
                <w:color w:val="000000"/>
              </w:rPr>
              <w:t>PERS_3</w:t>
            </w:r>
            <w:bookmarkEnd w:id="1877"/>
            <w:bookmarkEnd w:id="1878"/>
          </w:p>
        </w:tc>
        <w:tc>
          <w:tcPr>
            <w:tcW w:w="466" w:type="pct"/>
            <w:tcBorders>
              <w:top w:val="nil"/>
              <w:left w:val="nil"/>
              <w:bottom w:val="single" w:sz="4" w:space="0" w:color="auto"/>
              <w:right w:val="single" w:sz="4" w:space="0" w:color="auto"/>
            </w:tcBorders>
            <w:shd w:val="clear" w:color="auto" w:fill="auto"/>
            <w:noWrap/>
            <w:vAlign w:val="center"/>
            <w:hideMark/>
          </w:tcPr>
          <w:p w14:paraId="46ACF896" w14:textId="77777777" w:rsidR="00144A6D" w:rsidRPr="00143642" w:rsidRDefault="00144A6D" w:rsidP="004757EB">
            <w:pPr>
              <w:rPr>
                <w:rFonts w:cs="Arial"/>
                <w:color w:val="000000"/>
              </w:rPr>
            </w:pPr>
            <w:bookmarkStart w:id="1879" w:name="_Toc114731495"/>
            <w:bookmarkStart w:id="1880" w:name="_Toc114732406"/>
            <w:r w:rsidRPr="00143642">
              <w:rPr>
                <w:rFonts w:cs="Arial"/>
                <w:color w:val="000000"/>
              </w:rPr>
              <w:t>0x2</w:t>
            </w:r>
            <w:bookmarkEnd w:id="1879"/>
            <w:bookmarkEnd w:id="1880"/>
          </w:p>
        </w:tc>
        <w:tc>
          <w:tcPr>
            <w:tcW w:w="705" w:type="pct"/>
            <w:tcBorders>
              <w:top w:val="nil"/>
              <w:left w:val="nil"/>
              <w:bottom w:val="single" w:sz="4" w:space="0" w:color="auto"/>
              <w:right w:val="single" w:sz="4" w:space="0" w:color="auto"/>
            </w:tcBorders>
            <w:shd w:val="clear" w:color="auto" w:fill="auto"/>
            <w:vAlign w:val="center"/>
            <w:hideMark/>
          </w:tcPr>
          <w:p w14:paraId="74C97CF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CBEDD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A703057" w14:textId="77777777" w:rsidR="00144A6D" w:rsidRPr="00143642" w:rsidRDefault="00144A6D" w:rsidP="004757EB">
            <w:pPr>
              <w:rPr>
                <w:rFonts w:cs="Arial"/>
                <w:color w:val="000000"/>
              </w:rPr>
            </w:pPr>
            <w:r w:rsidRPr="00143642">
              <w:rPr>
                <w:rFonts w:cs="Arial"/>
                <w:color w:val="000000"/>
              </w:rPr>
              <w:t> </w:t>
            </w:r>
          </w:p>
        </w:tc>
      </w:tr>
      <w:tr w:rsidR="00144A6D" w:rsidRPr="00143642" w14:paraId="452411A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FF996E1"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51E1AD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EF79F1C" w14:textId="77777777" w:rsidR="00144A6D" w:rsidRPr="00143642" w:rsidRDefault="00144A6D" w:rsidP="004757EB">
            <w:pPr>
              <w:rPr>
                <w:rFonts w:cs="Arial"/>
                <w:color w:val="000000"/>
              </w:rPr>
            </w:pPr>
            <w:bookmarkStart w:id="1881" w:name="_Toc114731496"/>
            <w:bookmarkStart w:id="1882" w:name="_Toc114732407"/>
            <w:r w:rsidRPr="00143642">
              <w:rPr>
                <w:rFonts w:cs="Arial"/>
                <w:color w:val="000000"/>
              </w:rPr>
              <w:t>PERS_4</w:t>
            </w:r>
            <w:bookmarkEnd w:id="1881"/>
            <w:bookmarkEnd w:id="1882"/>
          </w:p>
        </w:tc>
        <w:tc>
          <w:tcPr>
            <w:tcW w:w="466" w:type="pct"/>
            <w:tcBorders>
              <w:top w:val="nil"/>
              <w:left w:val="nil"/>
              <w:bottom w:val="single" w:sz="4" w:space="0" w:color="auto"/>
              <w:right w:val="single" w:sz="4" w:space="0" w:color="auto"/>
            </w:tcBorders>
            <w:shd w:val="clear" w:color="auto" w:fill="auto"/>
            <w:noWrap/>
            <w:vAlign w:val="center"/>
            <w:hideMark/>
          </w:tcPr>
          <w:p w14:paraId="7C9FF78B" w14:textId="77777777" w:rsidR="00144A6D" w:rsidRPr="00143642" w:rsidRDefault="00144A6D" w:rsidP="004757EB">
            <w:pPr>
              <w:rPr>
                <w:rFonts w:cs="Arial"/>
                <w:color w:val="000000"/>
              </w:rPr>
            </w:pPr>
            <w:bookmarkStart w:id="1883" w:name="_Toc114731497"/>
            <w:bookmarkStart w:id="1884" w:name="_Toc114732408"/>
            <w:r w:rsidRPr="00143642">
              <w:rPr>
                <w:rFonts w:cs="Arial"/>
                <w:color w:val="000000"/>
              </w:rPr>
              <w:t>0x3</w:t>
            </w:r>
            <w:bookmarkEnd w:id="1883"/>
            <w:bookmarkEnd w:id="1884"/>
          </w:p>
        </w:tc>
        <w:tc>
          <w:tcPr>
            <w:tcW w:w="705" w:type="pct"/>
            <w:tcBorders>
              <w:top w:val="nil"/>
              <w:left w:val="nil"/>
              <w:bottom w:val="single" w:sz="4" w:space="0" w:color="auto"/>
              <w:right w:val="single" w:sz="4" w:space="0" w:color="auto"/>
            </w:tcBorders>
            <w:shd w:val="clear" w:color="auto" w:fill="auto"/>
            <w:vAlign w:val="center"/>
            <w:hideMark/>
          </w:tcPr>
          <w:p w14:paraId="1FE891C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82E1427"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AC7FC3A" w14:textId="77777777" w:rsidR="00144A6D" w:rsidRPr="00143642" w:rsidRDefault="00144A6D" w:rsidP="004757EB">
            <w:pPr>
              <w:rPr>
                <w:rFonts w:cs="Arial"/>
                <w:color w:val="000000"/>
              </w:rPr>
            </w:pPr>
            <w:r w:rsidRPr="00143642">
              <w:rPr>
                <w:rFonts w:cs="Arial"/>
                <w:color w:val="000000"/>
              </w:rPr>
              <w:t> </w:t>
            </w:r>
          </w:p>
        </w:tc>
      </w:tr>
      <w:tr w:rsidR="00144A6D" w:rsidRPr="00143642" w14:paraId="61ABEF1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3C6835F"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1AA9A7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8F4C7F5" w14:textId="77777777" w:rsidR="00144A6D" w:rsidRPr="00143642" w:rsidRDefault="00144A6D" w:rsidP="004757EB">
            <w:pPr>
              <w:rPr>
                <w:rFonts w:cs="Arial"/>
                <w:color w:val="000000"/>
              </w:rPr>
            </w:pPr>
            <w:bookmarkStart w:id="1885" w:name="_Toc114731498"/>
            <w:bookmarkStart w:id="1886" w:name="_Toc114732409"/>
            <w:r w:rsidRPr="00143642">
              <w:rPr>
                <w:rFonts w:cs="Arial"/>
                <w:color w:val="000000"/>
              </w:rPr>
              <w:t>Vehicle</w:t>
            </w:r>
            <w:bookmarkEnd w:id="1885"/>
            <w:bookmarkEnd w:id="1886"/>
          </w:p>
        </w:tc>
        <w:tc>
          <w:tcPr>
            <w:tcW w:w="466" w:type="pct"/>
            <w:tcBorders>
              <w:top w:val="nil"/>
              <w:left w:val="nil"/>
              <w:bottom w:val="single" w:sz="4" w:space="0" w:color="auto"/>
              <w:right w:val="single" w:sz="4" w:space="0" w:color="auto"/>
            </w:tcBorders>
            <w:shd w:val="clear" w:color="auto" w:fill="auto"/>
            <w:noWrap/>
            <w:vAlign w:val="center"/>
            <w:hideMark/>
          </w:tcPr>
          <w:p w14:paraId="71A7DE17" w14:textId="77777777" w:rsidR="00144A6D" w:rsidRPr="00143642" w:rsidRDefault="00144A6D" w:rsidP="004757EB">
            <w:pPr>
              <w:rPr>
                <w:rFonts w:cs="Arial"/>
                <w:color w:val="000000"/>
              </w:rPr>
            </w:pPr>
            <w:bookmarkStart w:id="1887" w:name="_Toc114731499"/>
            <w:bookmarkStart w:id="1888" w:name="_Toc114732410"/>
            <w:r w:rsidRPr="00143642">
              <w:rPr>
                <w:rFonts w:cs="Arial"/>
                <w:color w:val="000000"/>
              </w:rPr>
              <w:t>0x4</w:t>
            </w:r>
            <w:bookmarkEnd w:id="1887"/>
            <w:bookmarkEnd w:id="1888"/>
          </w:p>
        </w:tc>
        <w:tc>
          <w:tcPr>
            <w:tcW w:w="705" w:type="pct"/>
            <w:tcBorders>
              <w:top w:val="nil"/>
              <w:left w:val="nil"/>
              <w:bottom w:val="single" w:sz="4" w:space="0" w:color="auto"/>
              <w:right w:val="single" w:sz="4" w:space="0" w:color="auto"/>
            </w:tcBorders>
            <w:shd w:val="clear" w:color="auto" w:fill="auto"/>
            <w:vAlign w:val="center"/>
            <w:hideMark/>
          </w:tcPr>
          <w:p w14:paraId="4FFFFB4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570A30"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82EACE6" w14:textId="77777777" w:rsidR="00144A6D" w:rsidRPr="00143642" w:rsidRDefault="00144A6D" w:rsidP="004757EB">
            <w:pPr>
              <w:rPr>
                <w:rFonts w:cs="Arial"/>
                <w:color w:val="000000"/>
              </w:rPr>
            </w:pPr>
            <w:r w:rsidRPr="00143642">
              <w:rPr>
                <w:rFonts w:cs="Arial"/>
                <w:color w:val="000000"/>
              </w:rPr>
              <w:t> </w:t>
            </w:r>
          </w:p>
        </w:tc>
      </w:tr>
      <w:tr w:rsidR="00144A6D" w:rsidRPr="00143642" w14:paraId="309E7C5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C00F32B"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B7D84F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6321D1" w14:textId="77777777" w:rsidR="00144A6D" w:rsidRPr="00143642" w:rsidRDefault="00144A6D" w:rsidP="004757EB">
            <w:pPr>
              <w:rPr>
                <w:rFonts w:cs="Arial"/>
                <w:color w:val="000000"/>
              </w:rPr>
            </w:pPr>
            <w:bookmarkStart w:id="1889" w:name="_Toc114731500"/>
            <w:bookmarkStart w:id="1890" w:name="_Toc114732411"/>
            <w:r w:rsidRPr="00143642">
              <w:rPr>
                <w:rFonts w:cs="Arial"/>
                <w:color w:val="000000"/>
              </w:rPr>
              <w:t>Unused_1</w:t>
            </w:r>
            <w:bookmarkEnd w:id="1889"/>
            <w:bookmarkEnd w:id="1890"/>
          </w:p>
        </w:tc>
        <w:tc>
          <w:tcPr>
            <w:tcW w:w="466" w:type="pct"/>
            <w:tcBorders>
              <w:top w:val="nil"/>
              <w:left w:val="nil"/>
              <w:bottom w:val="single" w:sz="4" w:space="0" w:color="auto"/>
              <w:right w:val="single" w:sz="4" w:space="0" w:color="auto"/>
            </w:tcBorders>
            <w:shd w:val="clear" w:color="auto" w:fill="auto"/>
            <w:noWrap/>
            <w:vAlign w:val="center"/>
            <w:hideMark/>
          </w:tcPr>
          <w:p w14:paraId="7B153559" w14:textId="77777777" w:rsidR="00144A6D" w:rsidRPr="00143642" w:rsidRDefault="00144A6D" w:rsidP="004757EB">
            <w:pPr>
              <w:rPr>
                <w:rFonts w:cs="Arial"/>
                <w:color w:val="000000"/>
              </w:rPr>
            </w:pPr>
            <w:bookmarkStart w:id="1891" w:name="_Toc114731501"/>
            <w:bookmarkStart w:id="1892" w:name="_Toc114732412"/>
            <w:r w:rsidRPr="00143642">
              <w:rPr>
                <w:rFonts w:cs="Arial"/>
                <w:color w:val="000000"/>
              </w:rPr>
              <w:t>0x5</w:t>
            </w:r>
            <w:bookmarkEnd w:id="1891"/>
            <w:bookmarkEnd w:id="1892"/>
          </w:p>
        </w:tc>
        <w:tc>
          <w:tcPr>
            <w:tcW w:w="705" w:type="pct"/>
            <w:tcBorders>
              <w:top w:val="nil"/>
              <w:left w:val="nil"/>
              <w:bottom w:val="single" w:sz="4" w:space="0" w:color="auto"/>
              <w:right w:val="single" w:sz="4" w:space="0" w:color="auto"/>
            </w:tcBorders>
            <w:shd w:val="clear" w:color="auto" w:fill="auto"/>
            <w:vAlign w:val="center"/>
            <w:hideMark/>
          </w:tcPr>
          <w:p w14:paraId="77ACA32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FBC08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916894F" w14:textId="77777777" w:rsidR="00144A6D" w:rsidRPr="00143642" w:rsidRDefault="00144A6D" w:rsidP="004757EB">
            <w:pPr>
              <w:rPr>
                <w:rFonts w:cs="Arial"/>
                <w:color w:val="000000"/>
              </w:rPr>
            </w:pPr>
            <w:r w:rsidRPr="00143642">
              <w:rPr>
                <w:rFonts w:cs="Arial"/>
                <w:color w:val="000000"/>
              </w:rPr>
              <w:t> </w:t>
            </w:r>
          </w:p>
        </w:tc>
      </w:tr>
      <w:tr w:rsidR="00144A6D" w:rsidRPr="00143642" w14:paraId="70DECFE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15950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6035C4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F7D9C0" w14:textId="77777777" w:rsidR="00144A6D" w:rsidRPr="00143642" w:rsidRDefault="00144A6D" w:rsidP="004757EB">
            <w:pPr>
              <w:rPr>
                <w:rFonts w:cs="Arial"/>
                <w:color w:val="000000"/>
              </w:rPr>
            </w:pPr>
            <w:bookmarkStart w:id="1893" w:name="_Toc114731502"/>
            <w:bookmarkStart w:id="1894" w:name="_Toc114732413"/>
            <w:r w:rsidRPr="00143642">
              <w:rPr>
                <w:rFonts w:cs="Arial"/>
                <w:color w:val="000000"/>
              </w:rPr>
              <w:t>Unused_2</w:t>
            </w:r>
            <w:bookmarkEnd w:id="1893"/>
            <w:bookmarkEnd w:id="1894"/>
          </w:p>
        </w:tc>
        <w:tc>
          <w:tcPr>
            <w:tcW w:w="466" w:type="pct"/>
            <w:tcBorders>
              <w:top w:val="nil"/>
              <w:left w:val="nil"/>
              <w:bottom w:val="single" w:sz="4" w:space="0" w:color="auto"/>
              <w:right w:val="single" w:sz="4" w:space="0" w:color="auto"/>
            </w:tcBorders>
            <w:shd w:val="clear" w:color="auto" w:fill="auto"/>
            <w:noWrap/>
            <w:vAlign w:val="center"/>
            <w:hideMark/>
          </w:tcPr>
          <w:p w14:paraId="546958F1" w14:textId="77777777" w:rsidR="00144A6D" w:rsidRPr="00143642" w:rsidRDefault="00144A6D" w:rsidP="004757EB">
            <w:pPr>
              <w:rPr>
                <w:rFonts w:cs="Arial"/>
                <w:color w:val="000000"/>
              </w:rPr>
            </w:pPr>
            <w:bookmarkStart w:id="1895" w:name="_Toc114731503"/>
            <w:bookmarkStart w:id="1896" w:name="_Toc114732414"/>
            <w:r w:rsidRPr="00143642">
              <w:rPr>
                <w:rFonts w:cs="Arial"/>
                <w:color w:val="000000"/>
              </w:rPr>
              <w:t>0x6</w:t>
            </w:r>
            <w:bookmarkEnd w:id="1895"/>
            <w:bookmarkEnd w:id="1896"/>
          </w:p>
        </w:tc>
        <w:tc>
          <w:tcPr>
            <w:tcW w:w="705" w:type="pct"/>
            <w:tcBorders>
              <w:top w:val="nil"/>
              <w:left w:val="nil"/>
              <w:bottom w:val="single" w:sz="4" w:space="0" w:color="auto"/>
              <w:right w:val="single" w:sz="4" w:space="0" w:color="auto"/>
            </w:tcBorders>
            <w:shd w:val="clear" w:color="auto" w:fill="auto"/>
            <w:vAlign w:val="center"/>
            <w:hideMark/>
          </w:tcPr>
          <w:p w14:paraId="6885E63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DEF0C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AC7DFBA" w14:textId="77777777" w:rsidR="00144A6D" w:rsidRPr="00143642" w:rsidRDefault="00144A6D" w:rsidP="004757EB">
            <w:pPr>
              <w:rPr>
                <w:rFonts w:cs="Arial"/>
                <w:color w:val="000000"/>
              </w:rPr>
            </w:pPr>
            <w:r w:rsidRPr="00143642">
              <w:rPr>
                <w:rFonts w:cs="Arial"/>
                <w:color w:val="000000"/>
              </w:rPr>
              <w:t> </w:t>
            </w:r>
          </w:p>
        </w:tc>
      </w:tr>
      <w:tr w:rsidR="00144A6D" w:rsidRPr="00143642" w14:paraId="451BBE3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EDA3831"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4AA8C0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CB261D" w14:textId="77777777" w:rsidR="00144A6D" w:rsidRPr="00143642" w:rsidRDefault="00144A6D" w:rsidP="004757EB">
            <w:pPr>
              <w:rPr>
                <w:rFonts w:cs="Arial"/>
                <w:color w:val="000000"/>
              </w:rPr>
            </w:pPr>
            <w:bookmarkStart w:id="1897" w:name="_Toc114731504"/>
            <w:bookmarkStart w:id="1898" w:name="_Toc114732415"/>
            <w:r w:rsidRPr="00143642">
              <w:rPr>
                <w:rFonts w:cs="Arial"/>
                <w:color w:val="000000"/>
              </w:rPr>
              <w:t>Unused_3</w:t>
            </w:r>
            <w:bookmarkEnd w:id="1897"/>
            <w:bookmarkEnd w:id="1898"/>
          </w:p>
        </w:tc>
        <w:tc>
          <w:tcPr>
            <w:tcW w:w="466" w:type="pct"/>
            <w:tcBorders>
              <w:top w:val="nil"/>
              <w:left w:val="nil"/>
              <w:bottom w:val="single" w:sz="4" w:space="0" w:color="auto"/>
              <w:right w:val="single" w:sz="4" w:space="0" w:color="auto"/>
            </w:tcBorders>
            <w:shd w:val="clear" w:color="auto" w:fill="auto"/>
            <w:noWrap/>
            <w:vAlign w:val="center"/>
            <w:hideMark/>
          </w:tcPr>
          <w:p w14:paraId="1581EF25" w14:textId="77777777" w:rsidR="00144A6D" w:rsidRPr="00143642" w:rsidRDefault="00144A6D" w:rsidP="004757EB">
            <w:pPr>
              <w:rPr>
                <w:rFonts w:cs="Arial"/>
                <w:color w:val="000000"/>
              </w:rPr>
            </w:pPr>
            <w:bookmarkStart w:id="1899" w:name="_Toc114731505"/>
            <w:bookmarkStart w:id="1900" w:name="_Toc114732416"/>
            <w:r w:rsidRPr="00143642">
              <w:rPr>
                <w:rFonts w:cs="Arial"/>
                <w:color w:val="000000"/>
              </w:rPr>
              <w:t>0x7</w:t>
            </w:r>
            <w:bookmarkEnd w:id="1899"/>
            <w:bookmarkEnd w:id="1900"/>
          </w:p>
        </w:tc>
        <w:tc>
          <w:tcPr>
            <w:tcW w:w="705" w:type="pct"/>
            <w:tcBorders>
              <w:top w:val="nil"/>
              <w:left w:val="nil"/>
              <w:bottom w:val="single" w:sz="4" w:space="0" w:color="auto"/>
              <w:right w:val="single" w:sz="4" w:space="0" w:color="auto"/>
            </w:tcBorders>
            <w:shd w:val="clear" w:color="auto" w:fill="auto"/>
            <w:vAlign w:val="center"/>
            <w:hideMark/>
          </w:tcPr>
          <w:p w14:paraId="34C0124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78A956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A922ED7" w14:textId="77777777" w:rsidR="00144A6D" w:rsidRPr="00143642" w:rsidRDefault="00144A6D" w:rsidP="004757EB">
            <w:pPr>
              <w:rPr>
                <w:rFonts w:cs="Arial"/>
                <w:color w:val="000000"/>
              </w:rPr>
            </w:pPr>
            <w:r w:rsidRPr="00143642">
              <w:rPr>
                <w:rFonts w:cs="Arial"/>
                <w:color w:val="000000"/>
              </w:rPr>
              <w:t> </w:t>
            </w:r>
          </w:p>
        </w:tc>
      </w:tr>
      <w:tr w:rsidR="00144A6D" w:rsidRPr="00143642" w14:paraId="3F23A87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45CB16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30E6E1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BA278F7"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3078B4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377E53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9A11319"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36685B0" w14:textId="77777777" w:rsidR="00144A6D" w:rsidRPr="00143642" w:rsidRDefault="00144A6D" w:rsidP="004757EB">
            <w:pPr>
              <w:rPr>
                <w:rFonts w:cs="Arial"/>
                <w:color w:val="000000"/>
              </w:rPr>
            </w:pPr>
            <w:r w:rsidRPr="00143642">
              <w:rPr>
                <w:rFonts w:cs="Arial"/>
                <w:color w:val="000000"/>
              </w:rPr>
              <w:t> </w:t>
            </w:r>
          </w:p>
        </w:tc>
      </w:tr>
      <w:tr w:rsidR="00144A6D" w:rsidRPr="00143642" w14:paraId="736F1870"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60212D3"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8991AB2" w14:textId="77777777" w:rsidR="00144A6D" w:rsidRPr="00143642" w:rsidRDefault="00144A6D" w:rsidP="004757EB">
            <w:pPr>
              <w:rPr>
                <w:rFonts w:cs="Arial"/>
                <w:color w:val="000000"/>
              </w:rPr>
            </w:pPr>
            <w:bookmarkStart w:id="1901" w:name="_Toc114731506"/>
            <w:bookmarkStart w:id="1902" w:name="_Toc114732417"/>
            <w:r w:rsidRPr="00143642">
              <w:rPr>
                <w:rFonts w:cs="Arial"/>
                <w:color w:val="000000"/>
              </w:rPr>
              <w:t>CtrStkDsplyOp_D_Rq</w:t>
            </w:r>
            <w:bookmarkEnd w:id="1901"/>
            <w:bookmarkEnd w:id="1902"/>
          </w:p>
        </w:tc>
        <w:tc>
          <w:tcPr>
            <w:tcW w:w="705" w:type="pct"/>
            <w:tcBorders>
              <w:top w:val="nil"/>
              <w:left w:val="nil"/>
              <w:bottom w:val="single" w:sz="4" w:space="0" w:color="auto"/>
              <w:right w:val="single" w:sz="4" w:space="0" w:color="auto"/>
            </w:tcBorders>
            <w:shd w:val="clear" w:color="auto" w:fill="auto"/>
            <w:vAlign w:val="center"/>
            <w:hideMark/>
          </w:tcPr>
          <w:p w14:paraId="14A1E3AD"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21A8227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A3FE98E" w14:textId="77777777" w:rsidR="00144A6D" w:rsidRPr="00143642" w:rsidRDefault="00144A6D" w:rsidP="004757EB">
            <w:pPr>
              <w:rPr>
                <w:rFonts w:cs="Arial"/>
                <w:color w:val="000000"/>
              </w:rPr>
            </w:pPr>
            <w:bookmarkStart w:id="1903" w:name="_Toc114731507"/>
            <w:bookmarkStart w:id="1904" w:name="_Toc114732418"/>
            <w:r w:rsidRPr="00143642">
              <w:rPr>
                <w:rFonts w:cs="Arial"/>
                <w:color w:val="000000"/>
              </w:rPr>
              <w:t>GWM</w:t>
            </w:r>
            <w:bookmarkEnd w:id="1903"/>
            <w:bookmarkEnd w:id="1904"/>
          </w:p>
        </w:tc>
        <w:tc>
          <w:tcPr>
            <w:tcW w:w="705" w:type="pct"/>
            <w:tcBorders>
              <w:top w:val="nil"/>
              <w:left w:val="nil"/>
              <w:bottom w:val="single" w:sz="4" w:space="0" w:color="auto"/>
              <w:right w:val="single" w:sz="4" w:space="0" w:color="auto"/>
            </w:tcBorders>
            <w:shd w:val="clear" w:color="auto" w:fill="auto"/>
            <w:vAlign w:val="center"/>
            <w:hideMark/>
          </w:tcPr>
          <w:p w14:paraId="10EFC5C1" w14:textId="77777777" w:rsidR="00144A6D" w:rsidRPr="00143642" w:rsidRDefault="00144A6D" w:rsidP="004757EB">
            <w:pPr>
              <w:rPr>
                <w:rFonts w:cs="Arial"/>
                <w:color w:val="000000"/>
              </w:rPr>
            </w:pPr>
            <w:bookmarkStart w:id="1905" w:name="_Toc114731508"/>
            <w:bookmarkStart w:id="1906" w:name="_Toc114732419"/>
            <w:r w:rsidRPr="00143642">
              <w:rPr>
                <w:rFonts w:cs="Arial"/>
                <w:color w:val="000000"/>
              </w:rPr>
              <w:t>ABS_ESC   ECM_HEV   HCM   IPMA_ADAS   PCM   SOBDMC_HPCM   VDM</w:t>
            </w:r>
            <w:bookmarkEnd w:id="1905"/>
            <w:bookmarkEnd w:id="1906"/>
          </w:p>
        </w:tc>
        <w:tc>
          <w:tcPr>
            <w:tcW w:w="537" w:type="pct"/>
            <w:tcBorders>
              <w:top w:val="nil"/>
              <w:left w:val="nil"/>
              <w:bottom w:val="single" w:sz="4" w:space="0" w:color="auto"/>
              <w:right w:val="single" w:sz="4" w:space="0" w:color="auto"/>
            </w:tcBorders>
            <w:shd w:val="clear" w:color="auto" w:fill="auto"/>
            <w:noWrap/>
            <w:vAlign w:val="center"/>
            <w:hideMark/>
          </w:tcPr>
          <w:p w14:paraId="5982366F" w14:textId="77777777" w:rsidR="00144A6D" w:rsidRPr="00143642" w:rsidRDefault="00144A6D" w:rsidP="004757EB">
            <w:pPr>
              <w:rPr>
                <w:rFonts w:cs="Arial"/>
                <w:color w:val="000000"/>
              </w:rPr>
            </w:pPr>
            <w:bookmarkStart w:id="1907" w:name="_Toc114731509"/>
            <w:bookmarkStart w:id="1908" w:name="_Toc114732420"/>
            <w:r w:rsidRPr="00143642">
              <w:rPr>
                <w:rFonts w:cs="Arial"/>
                <w:color w:val="000000"/>
              </w:rPr>
              <w:t>No Send Type</w:t>
            </w:r>
            <w:bookmarkEnd w:id="1907"/>
            <w:bookmarkEnd w:id="1908"/>
          </w:p>
        </w:tc>
      </w:tr>
      <w:tr w:rsidR="00144A6D" w:rsidRPr="00143642" w14:paraId="4B95726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80971E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D63967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08F39A1" w14:textId="77777777" w:rsidR="00144A6D" w:rsidRPr="00143642" w:rsidRDefault="00144A6D" w:rsidP="004757EB">
            <w:pPr>
              <w:rPr>
                <w:rFonts w:cs="Arial"/>
                <w:color w:val="000000"/>
              </w:rPr>
            </w:pPr>
            <w:bookmarkStart w:id="1909" w:name="_Toc114731510"/>
            <w:bookmarkStart w:id="1910" w:name="_Toc114732421"/>
            <w:r w:rsidRPr="00143642">
              <w:rPr>
                <w:rFonts w:cs="Arial"/>
                <w:color w:val="000000"/>
              </w:rPr>
              <w:t>Null</w:t>
            </w:r>
            <w:bookmarkEnd w:id="1909"/>
            <w:bookmarkEnd w:id="1910"/>
          </w:p>
        </w:tc>
        <w:tc>
          <w:tcPr>
            <w:tcW w:w="466" w:type="pct"/>
            <w:tcBorders>
              <w:top w:val="nil"/>
              <w:left w:val="nil"/>
              <w:bottom w:val="single" w:sz="4" w:space="0" w:color="auto"/>
              <w:right w:val="single" w:sz="4" w:space="0" w:color="auto"/>
            </w:tcBorders>
            <w:shd w:val="clear" w:color="auto" w:fill="auto"/>
            <w:noWrap/>
            <w:vAlign w:val="center"/>
            <w:hideMark/>
          </w:tcPr>
          <w:p w14:paraId="31A2A18B" w14:textId="77777777" w:rsidR="00144A6D" w:rsidRPr="00143642" w:rsidRDefault="00144A6D" w:rsidP="004757EB">
            <w:pPr>
              <w:rPr>
                <w:rFonts w:cs="Arial"/>
                <w:color w:val="000000"/>
              </w:rPr>
            </w:pPr>
            <w:bookmarkStart w:id="1911" w:name="_Toc114731511"/>
            <w:bookmarkStart w:id="1912" w:name="_Toc114732422"/>
            <w:r w:rsidRPr="00143642">
              <w:rPr>
                <w:rFonts w:cs="Arial"/>
                <w:color w:val="000000"/>
              </w:rPr>
              <w:t>0x0</w:t>
            </w:r>
            <w:bookmarkEnd w:id="1911"/>
            <w:bookmarkEnd w:id="1912"/>
          </w:p>
        </w:tc>
        <w:tc>
          <w:tcPr>
            <w:tcW w:w="705" w:type="pct"/>
            <w:tcBorders>
              <w:top w:val="nil"/>
              <w:left w:val="nil"/>
              <w:bottom w:val="single" w:sz="4" w:space="0" w:color="auto"/>
              <w:right w:val="single" w:sz="4" w:space="0" w:color="auto"/>
            </w:tcBorders>
            <w:shd w:val="clear" w:color="auto" w:fill="auto"/>
            <w:vAlign w:val="center"/>
            <w:hideMark/>
          </w:tcPr>
          <w:p w14:paraId="471C12F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B111DF3"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AB6A2EE" w14:textId="77777777" w:rsidR="00144A6D" w:rsidRPr="00143642" w:rsidRDefault="00144A6D" w:rsidP="004757EB">
            <w:pPr>
              <w:rPr>
                <w:rFonts w:cs="Arial"/>
                <w:color w:val="000000"/>
              </w:rPr>
            </w:pPr>
            <w:r w:rsidRPr="00143642">
              <w:rPr>
                <w:rFonts w:cs="Arial"/>
                <w:color w:val="000000"/>
              </w:rPr>
              <w:t> </w:t>
            </w:r>
          </w:p>
        </w:tc>
      </w:tr>
      <w:tr w:rsidR="00144A6D" w:rsidRPr="00143642" w14:paraId="66A7095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F51DF0F"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2E72AE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9659B56" w14:textId="77777777" w:rsidR="00144A6D" w:rsidRPr="00143642" w:rsidRDefault="00144A6D" w:rsidP="004757EB">
            <w:pPr>
              <w:rPr>
                <w:rFonts w:cs="Arial"/>
                <w:color w:val="000000"/>
              </w:rPr>
            </w:pPr>
            <w:bookmarkStart w:id="1913" w:name="_Toc114731512"/>
            <w:bookmarkStart w:id="1914" w:name="_Toc114732423"/>
            <w:r w:rsidRPr="00143642">
              <w:rPr>
                <w:rFonts w:cs="Arial"/>
                <w:color w:val="000000"/>
              </w:rPr>
              <w:t>Query</w:t>
            </w:r>
            <w:bookmarkEnd w:id="1913"/>
            <w:bookmarkEnd w:id="1914"/>
          </w:p>
        </w:tc>
        <w:tc>
          <w:tcPr>
            <w:tcW w:w="466" w:type="pct"/>
            <w:tcBorders>
              <w:top w:val="nil"/>
              <w:left w:val="nil"/>
              <w:bottom w:val="single" w:sz="4" w:space="0" w:color="auto"/>
              <w:right w:val="single" w:sz="4" w:space="0" w:color="auto"/>
            </w:tcBorders>
            <w:shd w:val="clear" w:color="auto" w:fill="auto"/>
            <w:noWrap/>
            <w:vAlign w:val="center"/>
            <w:hideMark/>
          </w:tcPr>
          <w:p w14:paraId="0A050DA9" w14:textId="77777777" w:rsidR="00144A6D" w:rsidRPr="00143642" w:rsidRDefault="00144A6D" w:rsidP="004757EB">
            <w:pPr>
              <w:rPr>
                <w:rFonts w:cs="Arial"/>
                <w:color w:val="000000"/>
              </w:rPr>
            </w:pPr>
            <w:bookmarkStart w:id="1915" w:name="_Toc114731513"/>
            <w:bookmarkStart w:id="1916" w:name="_Toc114732424"/>
            <w:r w:rsidRPr="00143642">
              <w:rPr>
                <w:rFonts w:cs="Arial"/>
                <w:color w:val="000000"/>
              </w:rPr>
              <w:t>0x1</w:t>
            </w:r>
            <w:bookmarkEnd w:id="1915"/>
            <w:bookmarkEnd w:id="1916"/>
          </w:p>
        </w:tc>
        <w:tc>
          <w:tcPr>
            <w:tcW w:w="705" w:type="pct"/>
            <w:tcBorders>
              <w:top w:val="nil"/>
              <w:left w:val="nil"/>
              <w:bottom w:val="single" w:sz="4" w:space="0" w:color="auto"/>
              <w:right w:val="single" w:sz="4" w:space="0" w:color="auto"/>
            </w:tcBorders>
            <w:shd w:val="clear" w:color="auto" w:fill="auto"/>
            <w:vAlign w:val="center"/>
            <w:hideMark/>
          </w:tcPr>
          <w:p w14:paraId="7EE9B09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283A10"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048746B" w14:textId="77777777" w:rsidR="00144A6D" w:rsidRPr="00143642" w:rsidRDefault="00144A6D" w:rsidP="004757EB">
            <w:pPr>
              <w:rPr>
                <w:rFonts w:cs="Arial"/>
                <w:color w:val="000000"/>
              </w:rPr>
            </w:pPr>
            <w:r w:rsidRPr="00143642">
              <w:rPr>
                <w:rFonts w:cs="Arial"/>
                <w:color w:val="000000"/>
              </w:rPr>
              <w:t> </w:t>
            </w:r>
          </w:p>
        </w:tc>
      </w:tr>
      <w:tr w:rsidR="00144A6D" w:rsidRPr="00143642" w14:paraId="1EB8F7D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11DE14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257A9F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1F8440" w14:textId="77777777" w:rsidR="00144A6D" w:rsidRPr="00143642" w:rsidRDefault="00144A6D" w:rsidP="004757EB">
            <w:pPr>
              <w:rPr>
                <w:rFonts w:cs="Arial"/>
                <w:color w:val="000000"/>
              </w:rPr>
            </w:pPr>
            <w:bookmarkStart w:id="1917" w:name="_Toc114731514"/>
            <w:bookmarkStart w:id="1918" w:name="_Toc114732425"/>
            <w:r w:rsidRPr="00143642">
              <w:rPr>
                <w:rFonts w:cs="Arial"/>
                <w:color w:val="000000"/>
              </w:rPr>
              <w:t>Set</w:t>
            </w:r>
            <w:bookmarkEnd w:id="1917"/>
            <w:bookmarkEnd w:id="1918"/>
          </w:p>
        </w:tc>
        <w:tc>
          <w:tcPr>
            <w:tcW w:w="466" w:type="pct"/>
            <w:tcBorders>
              <w:top w:val="nil"/>
              <w:left w:val="nil"/>
              <w:bottom w:val="single" w:sz="4" w:space="0" w:color="auto"/>
              <w:right w:val="single" w:sz="4" w:space="0" w:color="auto"/>
            </w:tcBorders>
            <w:shd w:val="clear" w:color="auto" w:fill="auto"/>
            <w:noWrap/>
            <w:vAlign w:val="center"/>
            <w:hideMark/>
          </w:tcPr>
          <w:p w14:paraId="4C217533" w14:textId="77777777" w:rsidR="00144A6D" w:rsidRPr="00143642" w:rsidRDefault="00144A6D" w:rsidP="004757EB">
            <w:pPr>
              <w:rPr>
                <w:rFonts w:cs="Arial"/>
                <w:color w:val="000000"/>
              </w:rPr>
            </w:pPr>
            <w:bookmarkStart w:id="1919" w:name="_Toc114731515"/>
            <w:bookmarkStart w:id="1920" w:name="_Toc114732426"/>
            <w:r w:rsidRPr="00143642">
              <w:rPr>
                <w:rFonts w:cs="Arial"/>
                <w:color w:val="000000"/>
              </w:rPr>
              <w:t>0x2</w:t>
            </w:r>
            <w:bookmarkEnd w:id="1919"/>
            <w:bookmarkEnd w:id="1920"/>
          </w:p>
        </w:tc>
        <w:tc>
          <w:tcPr>
            <w:tcW w:w="705" w:type="pct"/>
            <w:tcBorders>
              <w:top w:val="nil"/>
              <w:left w:val="nil"/>
              <w:bottom w:val="single" w:sz="4" w:space="0" w:color="auto"/>
              <w:right w:val="single" w:sz="4" w:space="0" w:color="auto"/>
            </w:tcBorders>
            <w:shd w:val="clear" w:color="auto" w:fill="auto"/>
            <w:vAlign w:val="center"/>
            <w:hideMark/>
          </w:tcPr>
          <w:p w14:paraId="3A99F93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FFAD56D"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4DA88A6" w14:textId="77777777" w:rsidR="00144A6D" w:rsidRPr="00143642" w:rsidRDefault="00144A6D" w:rsidP="004757EB">
            <w:pPr>
              <w:rPr>
                <w:rFonts w:cs="Arial"/>
                <w:color w:val="000000"/>
              </w:rPr>
            </w:pPr>
            <w:r w:rsidRPr="00143642">
              <w:rPr>
                <w:rFonts w:cs="Arial"/>
                <w:color w:val="000000"/>
              </w:rPr>
              <w:t> </w:t>
            </w:r>
          </w:p>
        </w:tc>
      </w:tr>
      <w:tr w:rsidR="00144A6D" w:rsidRPr="00143642" w14:paraId="10BF214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907A02F"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498F8B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B89CBC3" w14:textId="77777777" w:rsidR="00144A6D" w:rsidRPr="00143642" w:rsidRDefault="00144A6D" w:rsidP="004757EB">
            <w:pPr>
              <w:rPr>
                <w:rFonts w:cs="Arial"/>
                <w:color w:val="000000"/>
              </w:rPr>
            </w:pPr>
            <w:bookmarkStart w:id="1921" w:name="_Toc114731516"/>
            <w:bookmarkStart w:id="1922" w:name="_Toc114732427"/>
            <w:r w:rsidRPr="00143642">
              <w:rPr>
                <w:rFonts w:cs="Arial"/>
                <w:color w:val="000000"/>
              </w:rPr>
              <w:t>Upload</w:t>
            </w:r>
            <w:bookmarkEnd w:id="1921"/>
            <w:bookmarkEnd w:id="1922"/>
          </w:p>
        </w:tc>
        <w:tc>
          <w:tcPr>
            <w:tcW w:w="466" w:type="pct"/>
            <w:tcBorders>
              <w:top w:val="nil"/>
              <w:left w:val="nil"/>
              <w:bottom w:val="single" w:sz="4" w:space="0" w:color="auto"/>
              <w:right w:val="single" w:sz="4" w:space="0" w:color="auto"/>
            </w:tcBorders>
            <w:shd w:val="clear" w:color="auto" w:fill="auto"/>
            <w:noWrap/>
            <w:vAlign w:val="center"/>
            <w:hideMark/>
          </w:tcPr>
          <w:p w14:paraId="605ABE7F" w14:textId="77777777" w:rsidR="00144A6D" w:rsidRPr="00143642" w:rsidRDefault="00144A6D" w:rsidP="004757EB">
            <w:pPr>
              <w:rPr>
                <w:rFonts w:cs="Arial"/>
                <w:color w:val="000000"/>
              </w:rPr>
            </w:pPr>
            <w:bookmarkStart w:id="1923" w:name="_Toc114731517"/>
            <w:bookmarkStart w:id="1924" w:name="_Toc114732428"/>
            <w:r w:rsidRPr="00143642">
              <w:rPr>
                <w:rFonts w:cs="Arial"/>
                <w:color w:val="000000"/>
              </w:rPr>
              <w:t>0x3</w:t>
            </w:r>
            <w:bookmarkEnd w:id="1923"/>
            <w:bookmarkEnd w:id="1924"/>
          </w:p>
        </w:tc>
        <w:tc>
          <w:tcPr>
            <w:tcW w:w="705" w:type="pct"/>
            <w:tcBorders>
              <w:top w:val="nil"/>
              <w:left w:val="nil"/>
              <w:bottom w:val="single" w:sz="4" w:space="0" w:color="auto"/>
              <w:right w:val="single" w:sz="4" w:space="0" w:color="auto"/>
            </w:tcBorders>
            <w:shd w:val="clear" w:color="auto" w:fill="auto"/>
            <w:vAlign w:val="center"/>
            <w:hideMark/>
          </w:tcPr>
          <w:p w14:paraId="144AF2F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58C07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9DD1017" w14:textId="77777777" w:rsidR="00144A6D" w:rsidRPr="00143642" w:rsidRDefault="00144A6D" w:rsidP="004757EB">
            <w:pPr>
              <w:rPr>
                <w:rFonts w:cs="Arial"/>
                <w:color w:val="000000"/>
              </w:rPr>
            </w:pPr>
            <w:r w:rsidRPr="00143642">
              <w:rPr>
                <w:rFonts w:cs="Arial"/>
                <w:color w:val="000000"/>
              </w:rPr>
              <w:t> </w:t>
            </w:r>
          </w:p>
        </w:tc>
      </w:tr>
      <w:tr w:rsidR="00144A6D" w:rsidRPr="00143642" w14:paraId="0D610A5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F6CF30C"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1B4BAB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D6B265D" w14:textId="77777777" w:rsidR="00144A6D" w:rsidRPr="00143642" w:rsidRDefault="00144A6D" w:rsidP="004757EB">
            <w:pPr>
              <w:rPr>
                <w:rFonts w:cs="Arial"/>
                <w:color w:val="000000"/>
              </w:rPr>
            </w:pPr>
            <w:bookmarkStart w:id="1925" w:name="_Toc114731518"/>
            <w:bookmarkStart w:id="1926" w:name="_Toc114732429"/>
            <w:r w:rsidRPr="00143642">
              <w:rPr>
                <w:rFonts w:cs="Arial"/>
                <w:color w:val="000000"/>
              </w:rPr>
              <w:t>Restore</w:t>
            </w:r>
            <w:bookmarkEnd w:id="1925"/>
            <w:bookmarkEnd w:id="1926"/>
          </w:p>
        </w:tc>
        <w:tc>
          <w:tcPr>
            <w:tcW w:w="466" w:type="pct"/>
            <w:tcBorders>
              <w:top w:val="nil"/>
              <w:left w:val="nil"/>
              <w:bottom w:val="single" w:sz="4" w:space="0" w:color="auto"/>
              <w:right w:val="single" w:sz="4" w:space="0" w:color="auto"/>
            </w:tcBorders>
            <w:shd w:val="clear" w:color="auto" w:fill="auto"/>
            <w:noWrap/>
            <w:vAlign w:val="center"/>
            <w:hideMark/>
          </w:tcPr>
          <w:p w14:paraId="42ABA69C" w14:textId="77777777" w:rsidR="00144A6D" w:rsidRPr="00143642" w:rsidRDefault="00144A6D" w:rsidP="004757EB">
            <w:pPr>
              <w:rPr>
                <w:rFonts w:cs="Arial"/>
                <w:color w:val="000000"/>
              </w:rPr>
            </w:pPr>
            <w:bookmarkStart w:id="1927" w:name="_Toc114731519"/>
            <w:bookmarkStart w:id="1928" w:name="_Toc114732430"/>
            <w:r w:rsidRPr="00143642">
              <w:rPr>
                <w:rFonts w:cs="Arial"/>
                <w:color w:val="000000"/>
              </w:rPr>
              <w:t>0x4</w:t>
            </w:r>
            <w:bookmarkEnd w:id="1927"/>
            <w:bookmarkEnd w:id="1928"/>
          </w:p>
        </w:tc>
        <w:tc>
          <w:tcPr>
            <w:tcW w:w="705" w:type="pct"/>
            <w:tcBorders>
              <w:top w:val="nil"/>
              <w:left w:val="nil"/>
              <w:bottom w:val="single" w:sz="4" w:space="0" w:color="auto"/>
              <w:right w:val="single" w:sz="4" w:space="0" w:color="auto"/>
            </w:tcBorders>
            <w:shd w:val="clear" w:color="auto" w:fill="auto"/>
            <w:vAlign w:val="center"/>
            <w:hideMark/>
          </w:tcPr>
          <w:p w14:paraId="4E238D0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E55381"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CC1442C" w14:textId="77777777" w:rsidR="00144A6D" w:rsidRPr="00143642" w:rsidRDefault="00144A6D" w:rsidP="004757EB">
            <w:pPr>
              <w:rPr>
                <w:rFonts w:cs="Arial"/>
                <w:color w:val="000000"/>
              </w:rPr>
            </w:pPr>
            <w:r w:rsidRPr="00143642">
              <w:rPr>
                <w:rFonts w:cs="Arial"/>
                <w:color w:val="000000"/>
              </w:rPr>
              <w:t> </w:t>
            </w:r>
          </w:p>
        </w:tc>
      </w:tr>
      <w:tr w:rsidR="00144A6D" w:rsidRPr="00143642" w14:paraId="163B265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ED5F0C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08338A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521D64E" w14:textId="77777777" w:rsidR="00144A6D" w:rsidRPr="00143642" w:rsidRDefault="00144A6D" w:rsidP="004757EB">
            <w:pPr>
              <w:rPr>
                <w:rFonts w:cs="Arial"/>
                <w:color w:val="000000"/>
              </w:rPr>
            </w:pPr>
            <w:bookmarkStart w:id="1929" w:name="_Toc114731520"/>
            <w:bookmarkStart w:id="1930" w:name="_Toc114732431"/>
            <w:r w:rsidRPr="00143642">
              <w:rPr>
                <w:rFonts w:cs="Arial"/>
                <w:color w:val="000000"/>
              </w:rPr>
              <w:t>Copy</w:t>
            </w:r>
            <w:bookmarkEnd w:id="1929"/>
            <w:bookmarkEnd w:id="1930"/>
          </w:p>
        </w:tc>
        <w:tc>
          <w:tcPr>
            <w:tcW w:w="466" w:type="pct"/>
            <w:tcBorders>
              <w:top w:val="nil"/>
              <w:left w:val="nil"/>
              <w:bottom w:val="single" w:sz="4" w:space="0" w:color="auto"/>
              <w:right w:val="single" w:sz="4" w:space="0" w:color="auto"/>
            </w:tcBorders>
            <w:shd w:val="clear" w:color="auto" w:fill="auto"/>
            <w:noWrap/>
            <w:vAlign w:val="center"/>
            <w:hideMark/>
          </w:tcPr>
          <w:p w14:paraId="0E27548B" w14:textId="77777777" w:rsidR="00144A6D" w:rsidRPr="00143642" w:rsidRDefault="00144A6D" w:rsidP="004757EB">
            <w:pPr>
              <w:rPr>
                <w:rFonts w:cs="Arial"/>
                <w:color w:val="000000"/>
              </w:rPr>
            </w:pPr>
            <w:bookmarkStart w:id="1931" w:name="_Toc114731521"/>
            <w:bookmarkStart w:id="1932" w:name="_Toc114732432"/>
            <w:r w:rsidRPr="00143642">
              <w:rPr>
                <w:rFonts w:cs="Arial"/>
                <w:color w:val="000000"/>
              </w:rPr>
              <w:t>0x5</w:t>
            </w:r>
            <w:bookmarkEnd w:id="1931"/>
            <w:bookmarkEnd w:id="1932"/>
          </w:p>
        </w:tc>
        <w:tc>
          <w:tcPr>
            <w:tcW w:w="705" w:type="pct"/>
            <w:tcBorders>
              <w:top w:val="nil"/>
              <w:left w:val="nil"/>
              <w:bottom w:val="single" w:sz="4" w:space="0" w:color="auto"/>
              <w:right w:val="single" w:sz="4" w:space="0" w:color="auto"/>
            </w:tcBorders>
            <w:shd w:val="clear" w:color="auto" w:fill="auto"/>
            <w:vAlign w:val="center"/>
            <w:hideMark/>
          </w:tcPr>
          <w:p w14:paraId="15E302A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0EAB12A"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9B7DF0" w14:textId="77777777" w:rsidR="00144A6D" w:rsidRPr="00143642" w:rsidRDefault="00144A6D" w:rsidP="004757EB">
            <w:pPr>
              <w:rPr>
                <w:rFonts w:cs="Arial"/>
                <w:color w:val="000000"/>
              </w:rPr>
            </w:pPr>
            <w:r w:rsidRPr="00143642">
              <w:rPr>
                <w:rFonts w:cs="Arial"/>
                <w:color w:val="000000"/>
              </w:rPr>
              <w:t> </w:t>
            </w:r>
          </w:p>
        </w:tc>
      </w:tr>
      <w:tr w:rsidR="00144A6D" w:rsidRPr="00143642" w14:paraId="710B9BC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639F23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80E7E2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09708F" w14:textId="77777777" w:rsidR="00144A6D" w:rsidRPr="00143642" w:rsidRDefault="00144A6D" w:rsidP="004757EB">
            <w:pPr>
              <w:rPr>
                <w:rFonts w:cs="Arial"/>
                <w:color w:val="000000"/>
              </w:rPr>
            </w:pPr>
            <w:bookmarkStart w:id="1933" w:name="_Toc114731522"/>
            <w:bookmarkStart w:id="1934" w:name="_Toc114732433"/>
            <w:r w:rsidRPr="00143642">
              <w:rPr>
                <w:rFonts w:cs="Arial"/>
                <w:color w:val="000000"/>
              </w:rPr>
              <w:t>Unused_1</w:t>
            </w:r>
            <w:bookmarkEnd w:id="1933"/>
            <w:bookmarkEnd w:id="1934"/>
          </w:p>
        </w:tc>
        <w:tc>
          <w:tcPr>
            <w:tcW w:w="466" w:type="pct"/>
            <w:tcBorders>
              <w:top w:val="nil"/>
              <w:left w:val="nil"/>
              <w:bottom w:val="single" w:sz="4" w:space="0" w:color="auto"/>
              <w:right w:val="single" w:sz="4" w:space="0" w:color="auto"/>
            </w:tcBorders>
            <w:shd w:val="clear" w:color="auto" w:fill="auto"/>
            <w:noWrap/>
            <w:vAlign w:val="center"/>
            <w:hideMark/>
          </w:tcPr>
          <w:p w14:paraId="382FFD1C" w14:textId="77777777" w:rsidR="00144A6D" w:rsidRPr="00143642" w:rsidRDefault="00144A6D" w:rsidP="004757EB">
            <w:pPr>
              <w:rPr>
                <w:rFonts w:cs="Arial"/>
                <w:color w:val="000000"/>
              </w:rPr>
            </w:pPr>
            <w:bookmarkStart w:id="1935" w:name="_Toc114731523"/>
            <w:bookmarkStart w:id="1936" w:name="_Toc114732434"/>
            <w:r w:rsidRPr="00143642">
              <w:rPr>
                <w:rFonts w:cs="Arial"/>
                <w:color w:val="000000"/>
              </w:rPr>
              <w:t>0x6</w:t>
            </w:r>
            <w:bookmarkEnd w:id="1935"/>
            <w:bookmarkEnd w:id="1936"/>
          </w:p>
        </w:tc>
        <w:tc>
          <w:tcPr>
            <w:tcW w:w="705" w:type="pct"/>
            <w:tcBorders>
              <w:top w:val="nil"/>
              <w:left w:val="nil"/>
              <w:bottom w:val="single" w:sz="4" w:space="0" w:color="auto"/>
              <w:right w:val="single" w:sz="4" w:space="0" w:color="auto"/>
            </w:tcBorders>
            <w:shd w:val="clear" w:color="auto" w:fill="auto"/>
            <w:vAlign w:val="center"/>
            <w:hideMark/>
          </w:tcPr>
          <w:p w14:paraId="240DE8E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AB9AB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65B20F2" w14:textId="77777777" w:rsidR="00144A6D" w:rsidRPr="00143642" w:rsidRDefault="00144A6D" w:rsidP="004757EB">
            <w:pPr>
              <w:rPr>
                <w:rFonts w:cs="Arial"/>
                <w:color w:val="000000"/>
              </w:rPr>
            </w:pPr>
            <w:r w:rsidRPr="00143642">
              <w:rPr>
                <w:rFonts w:cs="Arial"/>
                <w:color w:val="000000"/>
              </w:rPr>
              <w:t> </w:t>
            </w:r>
          </w:p>
        </w:tc>
      </w:tr>
      <w:tr w:rsidR="00144A6D" w:rsidRPr="00143642" w14:paraId="2453108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565415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889A60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B2AC63" w14:textId="77777777" w:rsidR="00144A6D" w:rsidRPr="00143642" w:rsidRDefault="00144A6D" w:rsidP="004757EB">
            <w:pPr>
              <w:rPr>
                <w:rFonts w:cs="Arial"/>
                <w:color w:val="000000"/>
              </w:rPr>
            </w:pPr>
            <w:bookmarkStart w:id="1937" w:name="_Toc114731524"/>
            <w:bookmarkStart w:id="1938" w:name="_Toc114732435"/>
            <w:r w:rsidRPr="00143642">
              <w:rPr>
                <w:rFonts w:cs="Arial"/>
                <w:color w:val="000000"/>
              </w:rPr>
              <w:t>Unused_2</w:t>
            </w:r>
            <w:bookmarkEnd w:id="1937"/>
            <w:bookmarkEnd w:id="1938"/>
          </w:p>
        </w:tc>
        <w:tc>
          <w:tcPr>
            <w:tcW w:w="466" w:type="pct"/>
            <w:tcBorders>
              <w:top w:val="nil"/>
              <w:left w:val="nil"/>
              <w:bottom w:val="single" w:sz="4" w:space="0" w:color="auto"/>
              <w:right w:val="single" w:sz="4" w:space="0" w:color="auto"/>
            </w:tcBorders>
            <w:shd w:val="clear" w:color="auto" w:fill="auto"/>
            <w:noWrap/>
            <w:vAlign w:val="center"/>
            <w:hideMark/>
          </w:tcPr>
          <w:p w14:paraId="088C3001" w14:textId="77777777" w:rsidR="00144A6D" w:rsidRPr="00143642" w:rsidRDefault="00144A6D" w:rsidP="004757EB">
            <w:pPr>
              <w:rPr>
                <w:rFonts w:cs="Arial"/>
                <w:color w:val="000000"/>
              </w:rPr>
            </w:pPr>
            <w:bookmarkStart w:id="1939" w:name="_Toc114731525"/>
            <w:bookmarkStart w:id="1940" w:name="_Toc114732436"/>
            <w:r w:rsidRPr="00143642">
              <w:rPr>
                <w:rFonts w:cs="Arial"/>
                <w:color w:val="000000"/>
              </w:rPr>
              <w:t>0x7</w:t>
            </w:r>
            <w:bookmarkEnd w:id="1939"/>
            <w:bookmarkEnd w:id="1940"/>
          </w:p>
        </w:tc>
        <w:tc>
          <w:tcPr>
            <w:tcW w:w="705" w:type="pct"/>
            <w:tcBorders>
              <w:top w:val="nil"/>
              <w:left w:val="nil"/>
              <w:bottom w:val="single" w:sz="4" w:space="0" w:color="auto"/>
              <w:right w:val="single" w:sz="4" w:space="0" w:color="auto"/>
            </w:tcBorders>
            <w:shd w:val="clear" w:color="auto" w:fill="auto"/>
            <w:vAlign w:val="center"/>
            <w:hideMark/>
          </w:tcPr>
          <w:p w14:paraId="051A484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53317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E9E91FA" w14:textId="77777777" w:rsidR="00144A6D" w:rsidRPr="00143642" w:rsidRDefault="00144A6D" w:rsidP="004757EB">
            <w:pPr>
              <w:rPr>
                <w:rFonts w:cs="Arial"/>
                <w:color w:val="000000"/>
              </w:rPr>
            </w:pPr>
            <w:r w:rsidRPr="00143642">
              <w:rPr>
                <w:rFonts w:cs="Arial"/>
                <w:color w:val="000000"/>
              </w:rPr>
              <w:t> </w:t>
            </w:r>
          </w:p>
        </w:tc>
      </w:tr>
      <w:tr w:rsidR="00144A6D" w:rsidRPr="00143642" w14:paraId="3985C5B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1AE6D8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3BAD97E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DA894E4"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1764B5D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DA19A4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BA7879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35091C0C" w14:textId="77777777" w:rsidR="00144A6D" w:rsidRPr="00143642" w:rsidRDefault="00144A6D" w:rsidP="004757EB">
            <w:pPr>
              <w:rPr>
                <w:rFonts w:cs="Arial"/>
                <w:color w:val="000000"/>
              </w:rPr>
            </w:pPr>
            <w:r w:rsidRPr="00143642">
              <w:rPr>
                <w:rFonts w:cs="Arial"/>
                <w:color w:val="000000"/>
              </w:rPr>
              <w:t> </w:t>
            </w:r>
          </w:p>
        </w:tc>
      </w:tr>
      <w:tr w:rsidR="00144A6D" w:rsidRPr="00143642" w14:paraId="60B5D600" w14:textId="77777777" w:rsidTr="004757EB">
        <w:trPr>
          <w:trHeight w:val="127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BFDB5CC" w14:textId="77777777" w:rsidR="00144A6D" w:rsidRPr="00143642" w:rsidRDefault="00144A6D" w:rsidP="004757EB">
            <w:pPr>
              <w:rPr>
                <w:rFonts w:cs="Arial"/>
                <w:color w:val="000000"/>
              </w:rPr>
            </w:pPr>
            <w:r w:rsidRPr="00143642">
              <w:rPr>
                <w:rFonts w:cs="Arial"/>
                <w:color w:val="000000"/>
              </w:rPr>
              <w:lastRenderedPageBreak/>
              <w:t>0x3EB</w:t>
            </w:r>
          </w:p>
        </w:tc>
        <w:tc>
          <w:tcPr>
            <w:tcW w:w="1520" w:type="pct"/>
            <w:tcBorders>
              <w:top w:val="nil"/>
              <w:left w:val="nil"/>
              <w:bottom w:val="single" w:sz="4" w:space="0" w:color="auto"/>
              <w:right w:val="single" w:sz="4" w:space="0" w:color="auto"/>
            </w:tcBorders>
            <w:shd w:val="clear" w:color="000000" w:fill="C0C0C0"/>
            <w:vAlign w:val="center"/>
            <w:hideMark/>
          </w:tcPr>
          <w:p w14:paraId="2F342A2D" w14:textId="77777777" w:rsidR="00144A6D" w:rsidRPr="00143642" w:rsidRDefault="00144A6D" w:rsidP="004757EB">
            <w:pPr>
              <w:rPr>
                <w:rFonts w:cs="Arial"/>
                <w:color w:val="000000"/>
              </w:rPr>
            </w:pPr>
            <w:r w:rsidRPr="00143642">
              <w:rPr>
                <w:rFonts w:cs="Arial"/>
                <w:color w:val="000000"/>
              </w:rPr>
              <w:t>Personality_BCM2_Data_FD1</w:t>
            </w:r>
          </w:p>
        </w:tc>
        <w:tc>
          <w:tcPr>
            <w:tcW w:w="705" w:type="pct"/>
            <w:tcBorders>
              <w:top w:val="nil"/>
              <w:left w:val="nil"/>
              <w:bottom w:val="single" w:sz="4" w:space="0" w:color="auto"/>
              <w:right w:val="single" w:sz="4" w:space="0" w:color="auto"/>
            </w:tcBorders>
            <w:shd w:val="clear" w:color="000000" w:fill="C0C0C0"/>
            <w:vAlign w:val="center"/>
            <w:hideMark/>
          </w:tcPr>
          <w:p w14:paraId="7F42DCBB"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431AF0B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7B915CD7" w14:textId="77777777" w:rsidR="00144A6D" w:rsidRPr="00143642" w:rsidRDefault="00144A6D" w:rsidP="004757EB">
            <w:pPr>
              <w:rPr>
                <w:rFonts w:cs="Arial"/>
                <w:color w:val="000000"/>
              </w:rPr>
            </w:pPr>
            <w:r w:rsidRPr="00143642">
              <w:rPr>
                <w:rFonts w:cs="Arial"/>
                <w:color w:val="000000"/>
              </w:rPr>
              <w:t>GWM</w:t>
            </w:r>
          </w:p>
        </w:tc>
        <w:tc>
          <w:tcPr>
            <w:tcW w:w="705" w:type="pct"/>
            <w:tcBorders>
              <w:top w:val="nil"/>
              <w:left w:val="nil"/>
              <w:bottom w:val="single" w:sz="4" w:space="0" w:color="auto"/>
              <w:right w:val="single" w:sz="4" w:space="0" w:color="auto"/>
            </w:tcBorders>
            <w:shd w:val="clear" w:color="000000" w:fill="C0C0C0"/>
            <w:vAlign w:val="center"/>
            <w:hideMark/>
          </w:tcPr>
          <w:p w14:paraId="12A3A56F" w14:textId="77777777" w:rsidR="00144A6D" w:rsidRPr="00143642" w:rsidRDefault="00144A6D" w:rsidP="004757EB">
            <w:pPr>
              <w:rPr>
                <w:rFonts w:cs="Arial"/>
                <w:color w:val="000000"/>
              </w:rPr>
            </w:pPr>
            <w:r w:rsidRPr="00143642">
              <w:rPr>
                <w:rFonts w:cs="Arial"/>
                <w:color w:val="000000"/>
              </w:rPr>
              <w:t xml:space="preserve">ABS_ESC   ECM_HEV   GENERIC   HCM   IPMA_ADAS   SOBDMC_HPCM   VDM   </w:t>
            </w:r>
          </w:p>
        </w:tc>
        <w:tc>
          <w:tcPr>
            <w:tcW w:w="537" w:type="pct"/>
            <w:tcBorders>
              <w:top w:val="nil"/>
              <w:left w:val="nil"/>
              <w:bottom w:val="single" w:sz="4" w:space="0" w:color="auto"/>
              <w:right w:val="single" w:sz="4" w:space="0" w:color="auto"/>
            </w:tcBorders>
            <w:shd w:val="clear" w:color="000000" w:fill="C0C0C0"/>
            <w:noWrap/>
            <w:vAlign w:val="center"/>
            <w:hideMark/>
          </w:tcPr>
          <w:p w14:paraId="2B0E5A95" w14:textId="77777777" w:rsidR="00144A6D" w:rsidRPr="00143642" w:rsidRDefault="00144A6D" w:rsidP="004757EB">
            <w:pPr>
              <w:rPr>
                <w:rFonts w:cs="Arial"/>
                <w:color w:val="000000"/>
              </w:rPr>
            </w:pPr>
            <w:r w:rsidRPr="00143642">
              <w:rPr>
                <w:rFonts w:cs="Arial"/>
                <w:color w:val="000000"/>
              </w:rPr>
              <w:t>NoMsgSend Type</w:t>
            </w:r>
          </w:p>
        </w:tc>
      </w:tr>
      <w:tr w:rsidR="00144A6D" w:rsidRPr="00143642" w14:paraId="725A7C5B" w14:textId="77777777" w:rsidTr="004757EB">
        <w:trPr>
          <w:trHeight w:val="102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DFAFF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26E7B23" w14:textId="77777777" w:rsidR="00144A6D" w:rsidRPr="00143642" w:rsidRDefault="00144A6D" w:rsidP="004757EB">
            <w:pPr>
              <w:rPr>
                <w:rFonts w:cs="Arial"/>
                <w:color w:val="000000"/>
              </w:rPr>
            </w:pPr>
            <w:bookmarkStart w:id="1941" w:name="_Toc114731526"/>
            <w:bookmarkStart w:id="1942" w:name="_Toc114732437"/>
            <w:r w:rsidRPr="00143642">
              <w:rPr>
                <w:rFonts w:cs="Arial"/>
                <w:color w:val="000000"/>
              </w:rPr>
              <w:t>PersNo_D_Actl</w:t>
            </w:r>
            <w:bookmarkEnd w:id="1941"/>
            <w:bookmarkEnd w:id="1942"/>
          </w:p>
        </w:tc>
        <w:tc>
          <w:tcPr>
            <w:tcW w:w="705" w:type="pct"/>
            <w:tcBorders>
              <w:top w:val="nil"/>
              <w:left w:val="nil"/>
              <w:bottom w:val="single" w:sz="4" w:space="0" w:color="auto"/>
              <w:right w:val="single" w:sz="4" w:space="0" w:color="auto"/>
            </w:tcBorders>
            <w:shd w:val="clear" w:color="auto" w:fill="auto"/>
            <w:vAlign w:val="center"/>
            <w:hideMark/>
          </w:tcPr>
          <w:p w14:paraId="5376B07A"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0B5D0C1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BA5AB0C" w14:textId="77777777" w:rsidR="00144A6D" w:rsidRPr="00143642" w:rsidRDefault="00144A6D" w:rsidP="004757EB">
            <w:pPr>
              <w:rPr>
                <w:rFonts w:cs="Arial"/>
                <w:color w:val="000000"/>
              </w:rPr>
            </w:pPr>
            <w:bookmarkStart w:id="1943" w:name="_Toc114731527"/>
            <w:bookmarkStart w:id="1944" w:name="_Toc114732438"/>
            <w:r w:rsidRPr="00143642">
              <w:rPr>
                <w:rFonts w:cs="Arial"/>
                <w:color w:val="000000"/>
              </w:rPr>
              <w:t>GWM</w:t>
            </w:r>
            <w:bookmarkEnd w:id="1943"/>
            <w:bookmarkEnd w:id="1944"/>
          </w:p>
        </w:tc>
        <w:tc>
          <w:tcPr>
            <w:tcW w:w="705" w:type="pct"/>
            <w:tcBorders>
              <w:top w:val="nil"/>
              <w:left w:val="nil"/>
              <w:bottom w:val="single" w:sz="4" w:space="0" w:color="auto"/>
              <w:right w:val="single" w:sz="4" w:space="0" w:color="auto"/>
            </w:tcBorders>
            <w:shd w:val="clear" w:color="auto" w:fill="auto"/>
            <w:vAlign w:val="center"/>
            <w:hideMark/>
          </w:tcPr>
          <w:p w14:paraId="6D9F92EB" w14:textId="77777777" w:rsidR="00144A6D" w:rsidRPr="00143642" w:rsidRDefault="00144A6D" w:rsidP="004757EB">
            <w:pPr>
              <w:rPr>
                <w:rFonts w:cs="Arial"/>
                <w:color w:val="000000"/>
              </w:rPr>
            </w:pPr>
            <w:bookmarkStart w:id="1945" w:name="_Toc114731528"/>
            <w:bookmarkStart w:id="1946" w:name="_Toc114732439"/>
            <w:r w:rsidRPr="00143642">
              <w:rPr>
                <w:rFonts w:cs="Arial"/>
                <w:color w:val="000000"/>
              </w:rPr>
              <w:t>ABS_ESC   ECM_HEV   HCM   IPMA_ADAS   SOBDMC_HPCM   VDM</w:t>
            </w:r>
            <w:bookmarkEnd w:id="1945"/>
            <w:bookmarkEnd w:id="1946"/>
          </w:p>
        </w:tc>
        <w:tc>
          <w:tcPr>
            <w:tcW w:w="537" w:type="pct"/>
            <w:tcBorders>
              <w:top w:val="nil"/>
              <w:left w:val="nil"/>
              <w:bottom w:val="single" w:sz="4" w:space="0" w:color="auto"/>
              <w:right w:val="single" w:sz="4" w:space="0" w:color="auto"/>
            </w:tcBorders>
            <w:shd w:val="clear" w:color="auto" w:fill="auto"/>
            <w:noWrap/>
            <w:vAlign w:val="center"/>
            <w:hideMark/>
          </w:tcPr>
          <w:p w14:paraId="1DD43DFB" w14:textId="77777777" w:rsidR="00144A6D" w:rsidRPr="00143642" w:rsidRDefault="00144A6D" w:rsidP="004757EB">
            <w:pPr>
              <w:rPr>
                <w:rFonts w:cs="Arial"/>
                <w:color w:val="000000"/>
              </w:rPr>
            </w:pPr>
            <w:bookmarkStart w:id="1947" w:name="_Toc114731529"/>
            <w:bookmarkStart w:id="1948" w:name="_Toc114732440"/>
            <w:r w:rsidRPr="00143642">
              <w:rPr>
                <w:rFonts w:cs="Arial"/>
                <w:color w:val="000000"/>
              </w:rPr>
              <w:t>No Send Type</w:t>
            </w:r>
            <w:bookmarkEnd w:id="1947"/>
            <w:bookmarkEnd w:id="1948"/>
          </w:p>
        </w:tc>
      </w:tr>
      <w:tr w:rsidR="00144A6D" w:rsidRPr="00143642" w14:paraId="62D73F6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461956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EADBBC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A09AAF1" w14:textId="77777777" w:rsidR="00144A6D" w:rsidRPr="00143642" w:rsidRDefault="00144A6D" w:rsidP="004757EB">
            <w:pPr>
              <w:rPr>
                <w:rFonts w:cs="Arial"/>
                <w:color w:val="000000"/>
              </w:rPr>
            </w:pPr>
            <w:bookmarkStart w:id="1949" w:name="_Toc114731530"/>
            <w:bookmarkStart w:id="1950" w:name="_Toc114732441"/>
            <w:r w:rsidRPr="00143642">
              <w:rPr>
                <w:rFonts w:cs="Arial"/>
                <w:color w:val="000000"/>
              </w:rPr>
              <w:t>PERS_1</w:t>
            </w:r>
            <w:bookmarkEnd w:id="1949"/>
            <w:bookmarkEnd w:id="1950"/>
          </w:p>
        </w:tc>
        <w:tc>
          <w:tcPr>
            <w:tcW w:w="466" w:type="pct"/>
            <w:tcBorders>
              <w:top w:val="nil"/>
              <w:left w:val="nil"/>
              <w:bottom w:val="single" w:sz="4" w:space="0" w:color="auto"/>
              <w:right w:val="single" w:sz="4" w:space="0" w:color="auto"/>
            </w:tcBorders>
            <w:shd w:val="clear" w:color="auto" w:fill="auto"/>
            <w:noWrap/>
            <w:vAlign w:val="center"/>
            <w:hideMark/>
          </w:tcPr>
          <w:p w14:paraId="0FEFBDE4" w14:textId="77777777" w:rsidR="00144A6D" w:rsidRPr="00143642" w:rsidRDefault="00144A6D" w:rsidP="004757EB">
            <w:pPr>
              <w:rPr>
                <w:rFonts w:cs="Arial"/>
                <w:color w:val="000000"/>
              </w:rPr>
            </w:pPr>
            <w:bookmarkStart w:id="1951" w:name="_Toc114731531"/>
            <w:bookmarkStart w:id="1952" w:name="_Toc114732442"/>
            <w:r w:rsidRPr="00143642">
              <w:rPr>
                <w:rFonts w:cs="Arial"/>
                <w:color w:val="000000"/>
              </w:rPr>
              <w:t>0x0</w:t>
            </w:r>
            <w:bookmarkEnd w:id="1951"/>
            <w:bookmarkEnd w:id="1952"/>
          </w:p>
        </w:tc>
        <w:tc>
          <w:tcPr>
            <w:tcW w:w="705" w:type="pct"/>
            <w:tcBorders>
              <w:top w:val="nil"/>
              <w:left w:val="nil"/>
              <w:bottom w:val="single" w:sz="4" w:space="0" w:color="auto"/>
              <w:right w:val="single" w:sz="4" w:space="0" w:color="auto"/>
            </w:tcBorders>
            <w:shd w:val="clear" w:color="auto" w:fill="auto"/>
            <w:vAlign w:val="center"/>
            <w:hideMark/>
          </w:tcPr>
          <w:p w14:paraId="7B547B3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08C1D4"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00C6CC" w14:textId="77777777" w:rsidR="00144A6D" w:rsidRPr="00143642" w:rsidRDefault="00144A6D" w:rsidP="004757EB">
            <w:pPr>
              <w:rPr>
                <w:rFonts w:cs="Arial"/>
                <w:color w:val="000000"/>
              </w:rPr>
            </w:pPr>
            <w:r w:rsidRPr="00143642">
              <w:rPr>
                <w:rFonts w:cs="Arial"/>
                <w:color w:val="000000"/>
              </w:rPr>
              <w:t> </w:t>
            </w:r>
          </w:p>
        </w:tc>
      </w:tr>
      <w:tr w:rsidR="00144A6D" w:rsidRPr="00143642" w14:paraId="1C637D3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6A8FEB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C41265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A69EDA3" w14:textId="77777777" w:rsidR="00144A6D" w:rsidRPr="00143642" w:rsidRDefault="00144A6D" w:rsidP="004757EB">
            <w:pPr>
              <w:rPr>
                <w:rFonts w:cs="Arial"/>
                <w:color w:val="000000"/>
              </w:rPr>
            </w:pPr>
            <w:bookmarkStart w:id="1953" w:name="_Toc114731532"/>
            <w:bookmarkStart w:id="1954" w:name="_Toc114732443"/>
            <w:r w:rsidRPr="00143642">
              <w:rPr>
                <w:rFonts w:cs="Arial"/>
                <w:color w:val="000000"/>
              </w:rPr>
              <w:t>PERS_2</w:t>
            </w:r>
            <w:bookmarkEnd w:id="1953"/>
            <w:bookmarkEnd w:id="1954"/>
          </w:p>
        </w:tc>
        <w:tc>
          <w:tcPr>
            <w:tcW w:w="466" w:type="pct"/>
            <w:tcBorders>
              <w:top w:val="nil"/>
              <w:left w:val="nil"/>
              <w:bottom w:val="single" w:sz="4" w:space="0" w:color="auto"/>
              <w:right w:val="single" w:sz="4" w:space="0" w:color="auto"/>
            </w:tcBorders>
            <w:shd w:val="clear" w:color="auto" w:fill="auto"/>
            <w:noWrap/>
            <w:vAlign w:val="center"/>
            <w:hideMark/>
          </w:tcPr>
          <w:p w14:paraId="4CCE9255" w14:textId="77777777" w:rsidR="00144A6D" w:rsidRPr="00143642" w:rsidRDefault="00144A6D" w:rsidP="004757EB">
            <w:pPr>
              <w:rPr>
                <w:rFonts w:cs="Arial"/>
                <w:color w:val="000000"/>
              </w:rPr>
            </w:pPr>
            <w:bookmarkStart w:id="1955" w:name="_Toc114731533"/>
            <w:bookmarkStart w:id="1956" w:name="_Toc114732444"/>
            <w:r w:rsidRPr="00143642">
              <w:rPr>
                <w:rFonts w:cs="Arial"/>
                <w:color w:val="000000"/>
              </w:rPr>
              <w:t>0x1</w:t>
            </w:r>
            <w:bookmarkEnd w:id="1955"/>
            <w:bookmarkEnd w:id="1956"/>
          </w:p>
        </w:tc>
        <w:tc>
          <w:tcPr>
            <w:tcW w:w="705" w:type="pct"/>
            <w:tcBorders>
              <w:top w:val="nil"/>
              <w:left w:val="nil"/>
              <w:bottom w:val="single" w:sz="4" w:space="0" w:color="auto"/>
              <w:right w:val="single" w:sz="4" w:space="0" w:color="auto"/>
            </w:tcBorders>
            <w:shd w:val="clear" w:color="auto" w:fill="auto"/>
            <w:vAlign w:val="center"/>
            <w:hideMark/>
          </w:tcPr>
          <w:p w14:paraId="2BD0942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BCF9A3D"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65D17B6" w14:textId="77777777" w:rsidR="00144A6D" w:rsidRPr="00143642" w:rsidRDefault="00144A6D" w:rsidP="004757EB">
            <w:pPr>
              <w:rPr>
                <w:rFonts w:cs="Arial"/>
                <w:color w:val="000000"/>
              </w:rPr>
            </w:pPr>
            <w:r w:rsidRPr="00143642">
              <w:rPr>
                <w:rFonts w:cs="Arial"/>
                <w:color w:val="000000"/>
              </w:rPr>
              <w:t> </w:t>
            </w:r>
          </w:p>
        </w:tc>
      </w:tr>
      <w:tr w:rsidR="00144A6D" w:rsidRPr="00143642" w14:paraId="7D6C9E4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FC716CC"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3C260F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0E7078" w14:textId="77777777" w:rsidR="00144A6D" w:rsidRPr="00143642" w:rsidRDefault="00144A6D" w:rsidP="004757EB">
            <w:pPr>
              <w:rPr>
                <w:rFonts w:cs="Arial"/>
                <w:color w:val="000000"/>
              </w:rPr>
            </w:pPr>
            <w:bookmarkStart w:id="1957" w:name="_Toc114731534"/>
            <w:bookmarkStart w:id="1958" w:name="_Toc114732445"/>
            <w:r w:rsidRPr="00143642">
              <w:rPr>
                <w:rFonts w:cs="Arial"/>
                <w:color w:val="000000"/>
              </w:rPr>
              <w:t>PERS_3</w:t>
            </w:r>
            <w:bookmarkEnd w:id="1957"/>
            <w:bookmarkEnd w:id="1958"/>
          </w:p>
        </w:tc>
        <w:tc>
          <w:tcPr>
            <w:tcW w:w="466" w:type="pct"/>
            <w:tcBorders>
              <w:top w:val="nil"/>
              <w:left w:val="nil"/>
              <w:bottom w:val="single" w:sz="4" w:space="0" w:color="auto"/>
              <w:right w:val="single" w:sz="4" w:space="0" w:color="auto"/>
            </w:tcBorders>
            <w:shd w:val="clear" w:color="auto" w:fill="auto"/>
            <w:noWrap/>
            <w:vAlign w:val="center"/>
            <w:hideMark/>
          </w:tcPr>
          <w:p w14:paraId="6BFD80C9" w14:textId="77777777" w:rsidR="00144A6D" w:rsidRPr="00143642" w:rsidRDefault="00144A6D" w:rsidP="004757EB">
            <w:pPr>
              <w:rPr>
                <w:rFonts w:cs="Arial"/>
                <w:color w:val="000000"/>
              </w:rPr>
            </w:pPr>
            <w:bookmarkStart w:id="1959" w:name="_Toc114731535"/>
            <w:bookmarkStart w:id="1960" w:name="_Toc114732446"/>
            <w:r w:rsidRPr="00143642">
              <w:rPr>
                <w:rFonts w:cs="Arial"/>
                <w:color w:val="000000"/>
              </w:rPr>
              <w:t>0x2</w:t>
            </w:r>
            <w:bookmarkEnd w:id="1959"/>
            <w:bookmarkEnd w:id="1960"/>
          </w:p>
        </w:tc>
        <w:tc>
          <w:tcPr>
            <w:tcW w:w="705" w:type="pct"/>
            <w:tcBorders>
              <w:top w:val="nil"/>
              <w:left w:val="nil"/>
              <w:bottom w:val="single" w:sz="4" w:space="0" w:color="auto"/>
              <w:right w:val="single" w:sz="4" w:space="0" w:color="auto"/>
            </w:tcBorders>
            <w:shd w:val="clear" w:color="auto" w:fill="auto"/>
            <w:vAlign w:val="center"/>
            <w:hideMark/>
          </w:tcPr>
          <w:p w14:paraId="77428D0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F289EC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4612245" w14:textId="77777777" w:rsidR="00144A6D" w:rsidRPr="00143642" w:rsidRDefault="00144A6D" w:rsidP="004757EB">
            <w:pPr>
              <w:rPr>
                <w:rFonts w:cs="Arial"/>
                <w:color w:val="000000"/>
              </w:rPr>
            </w:pPr>
            <w:r w:rsidRPr="00143642">
              <w:rPr>
                <w:rFonts w:cs="Arial"/>
                <w:color w:val="000000"/>
              </w:rPr>
              <w:t> </w:t>
            </w:r>
          </w:p>
        </w:tc>
      </w:tr>
      <w:tr w:rsidR="00144A6D" w:rsidRPr="00143642" w14:paraId="683B1E1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B023675"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EF006CA"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413685" w14:textId="77777777" w:rsidR="00144A6D" w:rsidRPr="00143642" w:rsidRDefault="00144A6D" w:rsidP="004757EB">
            <w:pPr>
              <w:rPr>
                <w:rFonts w:cs="Arial"/>
                <w:color w:val="000000"/>
              </w:rPr>
            </w:pPr>
            <w:bookmarkStart w:id="1961" w:name="_Toc114731536"/>
            <w:bookmarkStart w:id="1962" w:name="_Toc114732447"/>
            <w:r w:rsidRPr="00143642">
              <w:rPr>
                <w:rFonts w:cs="Arial"/>
                <w:color w:val="000000"/>
              </w:rPr>
              <w:t>PERS_4</w:t>
            </w:r>
            <w:bookmarkEnd w:id="1961"/>
            <w:bookmarkEnd w:id="1962"/>
          </w:p>
        </w:tc>
        <w:tc>
          <w:tcPr>
            <w:tcW w:w="466" w:type="pct"/>
            <w:tcBorders>
              <w:top w:val="nil"/>
              <w:left w:val="nil"/>
              <w:bottom w:val="single" w:sz="4" w:space="0" w:color="auto"/>
              <w:right w:val="single" w:sz="4" w:space="0" w:color="auto"/>
            </w:tcBorders>
            <w:shd w:val="clear" w:color="auto" w:fill="auto"/>
            <w:noWrap/>
            <w:vAlign w:val="center"/>
            <w:hideMark/>
          </w:tcPr>
          <w:p w14:paraId="65D55C90" w14:textId="77777777" w:rsidR="00144A6D" w:rsidRPr="00143642" w:rsidRDefault="00144A6D" w:rsidP="004757EB">
            <w:pPr>
              <w:rPr>
                <w:rFonts w:cs="Arial"/>
                <w:color w:val="000000"/>
              </w:rPr>
            </w:pPr>
            <w:bookmarkStart w:id="1963" w:name="_Toc114731537"/>
            <w:bookmarkStart w:id="1964" w:name="_Toc114732448"/>
            <w:r w:rsidRPr="00143642">
              <w:rPr>
                <w:rFonts w:cs="Arial"/>
                <w:color w:val="000000"/>
              </w:rPr>
              <w:t>0x3</w:t>
            </w:r>
            <w:bookmarkEnd w:id="1963"/>
            <w:bookmarkEnd w:id="1964"/>
          </w:p>
        </w:tc>
        <w:tc>
          <w:tcPr>
            <w:tcW w:w="705" w:type="pct"/>
            <w:tcBorders>
              <w:top w:val="nil"/>
              <w:left w:val="nil"/>
              <w:bottom w:val="single" w:sz="4" w:space="0" w:color="auto"/>
              <w:right w:val="single" w:sz="4" w:space="0" w:color="auto"/>
            </w:tcBorders>
            <w:shd w:val="clear" w:color="auto" w:fill="auto"/>
            <w:vAlign w:val="center"/>
            <w:hideMark/>
          </w:tcPr>
          <w:p w14:paraId="454CEEC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3705847"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7F7606D" w14:textId="77777777" w:rsidR="00144A6D" w:rsidRPr="00143642" w:rsidRDefault="00144A6D" w:rsidP="004757EB">
            <w:pPr>
              <w:rPr>
                <w:rFonts w:cs="Arial"/>
                <w:color w:val="000000"/>
              </w:rPr>
            </w:pPr>
            <w:r w:rsidRPr="00143642">
              <w:rPr>
                <w:rFonts w:cs="Arial"/>
                <w:color w:val="000000"/>
              </w:rPr>
              <w:t> </w:t>
            </w:r>
          </w:p>
        </w:tc>
      </w:tr>
      <w:tr w:rsidR="00144A6D" w:rsidRPr="00143642" w14:paraId="30559729"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EFF741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9154E4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167DA6B" w14:textId="77777777" w:rsidR="00144A6D" w:rsidRPr="00143642" w:rsidRDefault="00144A6D" w:rsidP="004757EB">
            <w:pPr>
              <w:rPr>
                <w:rFonts w:cs="Arial"/>
                <w:color w:val="000000"/>
              </w:rPr>
            </w:pPr>
            <w:bookmarkStart w:id="1965" w:name="_Toc114731538"/>
            <w:bookmarkStart w:id="1966" w:name="_Toc114732449"/>
            <w:r w:rsidRPr="00143642">
              <w:rPr>
                <w:rFonts w:cs="Arial"/>
                <w:color w:val="000000"/>
              </w:rPr>
              <w:t>Vehicle</w:t>
            </w:r>
            <w:bookmarkEnd w:id="1965"/>
            <w:bookmarkEnd w:id="1966"/>
          </w:p>
        </w:tc>
        <w:tc>
          <w:tcPr>
            <w:tcW w:w="466" w:type="pct"/>
            <w:tcBorders>
              <w:top w:val="nil"/>
              <w:left w:val="nil"/>
              <w:bottom w:val="single" w:sz="4" w:space="0" w:color="auto"/>
              <w:right w:val="single" w:sz="4" w:space="0" w:color="auto"/>
            </w:tcBorders>
            <w:shd w:val="clear" w:color="auto" w:fill="auto"/>
            <w:noWrap/>
            <w:vAlign w:val="center"/>
            <w:hideMark/>
          </w:tcPr>
          <w:p w14:paraId="38332DA9" w14:textId="77777777" w:rsidR="00144A6D" w:rsidRPr="00143642" w:rsidRDefault="00144A6D" w:rsidP="004757EB">
            <w:pPr>
              <w:rPr>
                <w:rFonts w:cs="Arial"/>
                <w:color w:val="000000"/>
              </w:rPr>
            </w:pPr>
            <w:bookmarkStart w:id="1967" w:name="_Toc114731539"/>
            <w:bookmarkStart w:id="1968" w:name="_Toc114732450"/>
            <w:r w:rsidRPr="00143642">
              <w:rPr>
                <w:rFonts w:cs="Arial"/>
                <w:color w:val="000000"/>
              </w:rPr>
              <w:t>0x4</w:t>
            </w:r>
            <w:bookmarkEnd w:id="1967"/>
            <w:bookmarkEnd w:id="1968"/>
          </w:p>
        </w:tc>
        <w:tc>
          <w:tcPr>
            <w:tcW w:w="705" w:type="pct"/>
            <w:tcBorders>
              <w:top w:val="nil"/>
              <w:left w:val="nil"/>
              <w:bottom w:val="single" w:sz="4" w:space="0" w:color="auto"/>
              <w:right w:val="single" w:sz="4" w:space="0" w:color="auto"/>
            </w:tcBorders>
            <w:shd w:val="clear" w:color="auto" w:fill="auto"/>
            <w:vAlign w:val="center"/>
            <w:hideMark/>
          </w:tcPr>
          <w:p w14:paraId="1E6B90BA"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F9BEB5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BA126AD" w14:textId="77777777" w:rsidR="00144A6D" w:rsidRPr="00143642" w:rsidRDefault="00144A6D" w:rsidP="004757EB">
            <w:pPr>
              <w:rPr>
                <w:rFonts w:cs="Arial"/>
                <w:color w:val="000000"/>
              </w:rPr>
            </w:pPr>
            <w:r w:rsidRPr="00143642">
              <w:rPr>
                <w:rFonts w:cs="Arial"/>
                <w:color w:val="000000"/>
              </w:rPr>
              <w:t> </w:t>
            </w:r>
          </w:p>
        </w:tc>
      </w:tr>
      <w:tr w:rsidR="00144A6D" w:rsidRPr="00143642" w14:paraId="2E7B667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E94D15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E2FE17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DE8F9BA" w14:textId="77777777" w:rsidR="00144A6D" w:rsidRPr="00143642" w:rsidRDefault="00144A6D" w:rsidP="004757EB">
            <w:pPr>
              <w:rPr>
                <w:rFonts w:cs="Arial"/>
                <w:color w:val="000000"/>
              </w:rPr>
            </w:pPr>
            <w:bookmarkStart w:id="1969" w:name="_Toc114731540"/>
            <w:bookmarkStart w:id="1970" w:name="_Toc114732451"/>
            <w:r w:rsidRPr="00143642">
              <w:rPr>
                <w:rFonts w:cs="Arial"/>
                <w:color w:val="000000"/>
              </w:rPr>
              <w:t>NotDetermined</w:t>
            </w:r>
            <w:bookmarkEnd w:id="1969"/>
            <w:bookmarkEnd w:id="1970"/>
          </w:p>
        </w:tc>
        <w:tc>
          <w:tcPr>
            <w:tcW w:w="466" w:type="pct"/>
            <w:tcBorders>
              <w:top w:val="nil"/>
              <w:left w:val="nil"/>
              <w:bottom w:val="single" w:sz="4" w:space="0" w:color="auto"/>
              <w:right w:val="single" w:sz="4" w:space="0" w:color="auto"/>
            </w:tcBorders>
            <w:shd w:val="clear" w:color="auto" w:fill="auto"/>
            <w:noWrap/>
            <w:vAlign w:val="center"/>
            <w:hideMark/>
          </w:tcPr>
          <w:p w14:paraId="4DC14590" w14:textId="77777777" w:rsidR="00144A6D" w:rsidRPr="00143642" w:rsidRDefault="00144A6D" w:rsidP="004757EB">
            <w:pPr>
              <w:rPr>
                <w:rFonts w:cs="Arial"/>
                <w:color w:val="000000"/>
              </w:rPr>
            </w:pPr>
            <w:bookmarkStart w:id="1971" w:name="_Toc114731541"/>
            <w:bookmarkStart w:id="1972" w:name="_Toc114732452"/>
            <w:r w:rsidRPr="00143642">
              <w:rPr>
                <w:rFonts w:cs="Arial"/>
                <w:color w:val="000000"/>
              </w:rPr>
              <w:t>0x5</w:t>
            </w:r>
            <w:bookmarkEnd w:id="1971"/>
            <w:bookmarkEnd w:id="1972"/>
          </w:p>
        </w:tc>
        <w:tc>
          <w:tcPr>
            <w:tcW w:w="705" w:type="pct"/>
            <w:tcBorders>
              <w:top w:val="nil"/>
              <w:left w:val="nil"/>
              <w:bottom w:val="single" w:sz="4" w:space="0" w:color="auto"/>
              <w:right w:val="single" w:sz="4" w:space="0" w:color="auto"/>
            </w:tcBorders>
            <w:shd w:val="clear" w:color="auto" w:fill="auto"/>
            <w:vAlign w:val="center"/>
            <w:hideMark/>
          </w:tcPr>
          <w:p w14:paraId="0A967BD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A1A5288"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EDCFA4E" w14:textId="77777777" w:rsidR="00144A6D" w:rsidRPr="00143642" w:rsidRDefault="00144A6D" w:rsidP="004757EB">
            <w:pPr>
              <w:rPr>
                <w:rFonts w:cs="Arial"/>
                <w:color w:val="000000"/>
              </w:rPr>
            </w:pPr>
            <w:r w:rsidRPr="00143642">
              <w:rPr>
                <w:rFonts w:cs="Arial"/>
                <w:color w:val="000000"/>
              </w:rPr>
              <w:t> </w:t>
            </w:r>
          </w:p>
        </w:tc>
      </w:tr>
      <w:tr w:rsidR="00144A6D" w:rsidRPr="00143642" w14:paraId="47C1AF0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F15CA4D"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1FED03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871C41" w14:textId="77777777" w:rsidR="00144A6D" w:rsidRPr="00143642" w:rsidRDefault="00144A6D" w:rsidP="004757EB">
            <w:pPr>
              <w:rPr>
                <w:rFonts w:cs="Arial"/>
                <w:color w:val="000000"/>
              </w:rPr>
            </w:pPr>
            <w:bookmarkStart w:id="1973" w:name="_Toc114731542"/>
            <w:bookmarkStart w:id="1974" w:name="_Toc114732453"/>
            <w:r w:rsidRPr="00143642">
              <w:rPr>
                <w:rFonts w:cs="Arial"/>
                <w:color w:val="000000"/>
              </w:rPr>
              <w:t>Unused_2</w:t>
            </w:r>
            <w:bookmarkEnd w:id="1973"/>
            <w:bookmarkEnd w:id="1974"/>
          </w:p>
        </w:tc>
        <w:tc>
          <w:tcPr>
            <w:tcW w:w="466" w:type="pct"/>
            <w:tcBorders>
              <w:top w:val="nil"/>
              <w:left w:val="nil"/>
              <w:bottom w:val="single" w:sz="4" w:space="0" w:color="auto"/>
              <w:right w:val="single" w:sz="4" w:space="0" w:color="auto"/>
            </w:tcBorders>
            <w:shd w:val="clear" w:color="auto" w:fill="auto"/>
            <w:noWrap/>
            <w:vAlign w:val="center"/>
            <w:hideMark/>
          </w:tcPr>
          <w:p w14:paraId="1553EBFE" w14:textId="77777777" w:rsidR="00144A6D" w:rsidRPr="00143642" w:rsidRDefault="00144A6D" w:rsidP="004757EB">
            <w:pPr>
              <w:rPr>
                <w:rFonts w:cs="Arial"/>
                <w:color w:val="000000"/>
              </w:rPr>
            </w:pPr>
            <w:bookmarkStart w:id="1975" w:name="_Toc114731543"/>
            <w:bookmarkStart w:id="1976" w:name="_Toc114732454"/>
            <w:r w:rsidRPr="00143642">
              <w:rPr>
                <w:rFonts w:cs="Arial"/>
                <w:color w:val="000000"/>
              </w:rPr>
              <w:t>0x6</w:t>
            </w:r>
            <w:bookmarkEnd w:id="1975"/>
            <w:bookmarkEnd w:id="1976"/>
          </w:p>
        </w:tc>
        <w:tc>
          <w:tcPr>
            <w:tcW w:w="705" w:type="pct"/>
            <w:tcBorders>
              <w:top w:val="nil"/>
              <w:left w:val="nil"/>
              <w:bottom w:val="single" w:sz="4" w:space="0" w:color="auto"/>
              <w:right w:val="single" w:sz="4" w:space="0" w:color="auto"/>
            </w:tcBorders>
            <w:shd w:val="clear" w:color="auto" w:fill="auto"/>
            <w:vAlign w:val="center"/>
            <w:hideMark/>
          </w:tcPr>
          <w:p w14:paraId="4F9124D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E3F6DC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2642A90" w14:textId="77777777" w:rsidR="00144A6D" w:rsidRPr="00143642" w:rsidRDefault="00144A6D" w:rsidP="004757EB">
            <w:pPr>
              <w:rPr>
                <w:rFonts w:cs="Arial"/>
                <w:color w:val="000000"/>
              </w:rPr>
            </w:pPr>
            <w:r w:rsidRPr="00143642">
              <w:rPr>
                <w:rFonts w:cs="Arial"/>
                <w:color w:val="000000"/>
              </w:rPr>
              <w:t> </w:t>
            </w:r>
          </w:p>
        </w:tc>
      </w:tr>
      <w:tr w:rsidR="00144A6D" w:rsidRPr="00143642" w14:paraId="178D6B0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C647BC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5ED722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1407178" w14:textId="77777777" w:rsidR="00144A6D" w:rsidRPr="00143642" w:rsidRDefault="00144A6D" w:rsidP="004757EB">
            <w:pPr>
              <w:rPr>
                <w:rFonts w:cs="Arial"/>
                <w:color w:val="000000"/>
              </w:rPr>
            </w:pPr>
            <w:bookmarkStart w:id="1977" w:name="_Toc114731544"/>
            <w:bookmarkStart w:id="1978" w:name="_Toc114732455"/>
            <w:r w:rsidRPr="00143642">
              <w:rPr>
                <w:rFonts w:cs="Arial"/>
                <w:color w:val="000000"/>
              </w:rPr>
              <w:t>Unused_3</w:t>
            </w:r>
            <w:bookmarkEnd w:id="1977"/>
            <w:bookmarkEnd w:id="1978"/>
          </w:p>
        </w:tc>
        <w:tc>
          <w:tcPr>
            <w:tcW w:w="466" w:type="pct"/>
            <w:tcBorders>
              <w:top w:val="nil"/>
              <w:left w:val="nil"/>
              <w:bottom w:val="single" w:sz="4" w:space="0" w:color="auto"/>
              <w:right w:val="single" w:sz="4" w:space="0" w:color="auto"/>
            </w:tcBorders>
            <w:shd w:val="clear" w:color="auto" w:fill="auto"/>
            <w:noWrap/>
            <w:vAlign w:val="center"/>
            <w:hideMark/>
          </w:tcPr>
          <w:p w14:paraId="004DF0C0" w14:textId="77777777" w:rsidR="00144A6D" w:rsidRPr="00143642" w:rsidRDefault="00144A6D" w:rsidP="004757EB">
            <w:pPr>
              <w:rPr>
                <w:rFonts w:cs="Arial"/>
                <w:color w:val="000000"/>
              </w:rPr>
            </w:pPr>
            <w:bookmarkStart w:id="1979" w:name="_Toc114731545"/>
            <w:bookmarkStart w:id="1980" w:name="_Toc114732456"/>
            <w:r w:rsidRPr="00143642">
              <w:rPr>
                <w:rFonts w:cs="Arial"/>
                <w:color w:val="000000"/>
              </w:rPr>
              <w:t>0x7</w:t>
            </w:r>
            <w:bookmarkEnd w:id="1979"/>
            <w:bookmarkEnd w:id="1980"/>
          </w:p>
        </w:tc>
        <w:tc>
          <w:tcPr>
            <w:tcW w:w="705" w:type="pct"/>
            <w:tcBorders>
              <w:top w:val="nil"/>
              <w:left w:val="nil"/>
              <w:bottom w:val="single" w:sz="4" w:space="0" w:color="auto"/>
              <w:right w:val="single" w:sz="4" w:space="0" w:color="auto"/>
            </w:tcBorders>
            <w:shd w:val="clear" w:color="auto" w:fill="auto"/>
            <w:vAlign w:val="center"/>
            <w:hideMark/>
          </w:tcPr>
          <w:p w14:paraId="4919954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5814A24"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C0644E1" w14:textId="77777777" w:rsidR="00144A6D" w:rsidRPr="00143642" w:rsidRDefault="00144A6D" w:rsidP="004757EB">
            <w:pPr>
              <w:rPr>
                <w:rFonts w:cs="Arial"/>
                <w:color w:val="000000"/>
              </w:rPr>
            </w:pPr>
            <w:r w:rsidRPr="00143642">
              <w:rPr>
                <w:rFonts w:cs="Arial"/>
                <w:color w:val="000000"/>
              </w:rPr>
              <w:t> </w:t>
            </w:r>
          </w:p>
        </w:tc>
      </w:tr>
      <w:tr w:rsidR="00144A6D" w:rsidRPr="00143642" w14:paraId="6D8CE65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7504FD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4F14234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29A46C4"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03999D3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3731939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03F8A3D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74B20C40" w14:textId="77777777" w:rsidR="00144A6D" w:rsidRPr="00143642" w:rsidRDefault="00144A6D" w:rsidP="004757EB">
            <w:pPr>
              <w:rPr>
                <w:rFonts w:cs="Arial"/>
                <w:color w:val="000000"/>
              </w:rPr>
            </w:pPr>
            <w:r w:rsidRPr="00143642">
              <w:rPr>
                <w:rFonts w:cs="Arial"/>
                <w:color w:val="000000"/>
              </w:rPr>
              <w:t> </w:t>
            </w:r>
          </w:p>
        </w:tc>
      </w:tr>
      <w:tr w:rsidR="00144A6D" w:rsidRPr="00143642" w14:paraId="548F68DA" w14:textId="77777777" w:rsidTr="004757EB">
        <w:trPr>
          <w:trHeight w:val="2040"/>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16D7172" w14:textId="77777777" w:rsidR="00144A6D" w:rsidRPr="00143642" w:rsidRDefault="00144A6D" w:rsidP="004757EB">
            <w:pPr>
              <w:rPr>
                <w:rFonts w:cs="Arial"/>
                <w:color w:val="000000"/>
              </w:rPr>
            </w:pPr>
            <w:r w:rsidRPr="00143642">
              <w:rPr>
                <w:rFonts w:cs="Arial"/>
                <w:color w:val="000000"/>
              </w:rPr>
              <w:t>0x420</w:t>
            </w:r>
          </w:p>
        </w:tc>
        <w:tc>
          <w:tcPr>
            <w:tcW w:w="1520" w:type="pct"/>
            <w:tcBorders>
              <w:top w:val="nil"/>
              <w:left w:val="nil"/>
              <w:bottom w:val="single" w:sz="4" w:space="0" w:color="auto"/>
              <w:right w:val="single" w:sz="4" w:space="0" w:color="auto"/>
            </w:tcBorders>
            <w:shd w:val="clear" w:color="000000" w:fill="C0C0C0"/>
            <w:vAlign w:val="center"/>
            <w:hideMark/>
          </w:tcPr>
          <w:p w14:paraId="6EA5F429" w14:textId="77777777" w:rsidR="00144A6D" w:rsidRPr="00143642" w:rsidRDefault="00144A6D" w:rsidP="004757EB">
            <w:pPr>
              <w:rPr>
                <w:rFonts w:cs="Arial"/>
                <w:color w:val="000000"/>
              </w:rPr>
            </w:pPr>
            <w:r w:rsidRPr="00143642">
              <w:rPr>
                <w:rFonts w:cs="Arial"/>
                <w:color w:val="000000"/>
              </w:rPr>
              <w:t>SelectDriveModeData</w:t>
            </w:r>
          </w:p>
        </w:tc>
        <w:tc>
          <w:tcPr>
            <w:tcW w:w="705" w:type="pct"/>
            <w:tcBorders>
              <w:top w:val="nil"/>
              <w:left w:val="nil"/>
              <w:bottom w:val="single" w:sz="4" w:space="0" w:color="auto"/>
              <w:right w:val="single" w:sz="4" w:space="0" w:color="auto"/>
            </w:tcBorders>
            <w:shd w:val="clear" w:color="000000" w:fill="C0C0C0"/>
            <w:vAlign w:val="center"/>
            <w:hideMark/>
          </w:tcPr>
          <w:p w14:paraId="6F94A940"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C0C0C0"/>
            <w:noWrap/>
            <w:vAlign w:val="center"/>
            <w:hideMark/>
          </w:tcPr>
          <w:p w14:paraId="352DECD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C0C0C0"/>
            <w:vAlign w:val="center"/>
            <w:hideMark/>
          </w:tcPr>
          <w:p w14:paraId="3DE4DACA" w14:textId="77777777" w:rsidR="00144A6D" w:rsidRPr="00143642" w:rsidRDefault="00144A6D" w:rsidP="004757EB">
            <w:pPr>
              <w:rPr>
                <w:rFonts w:cs="Arial"/>
                <w:color w:val="000000"/>
              </w:rPr>
            </w:pPr>
            <w:r w:rsidRPr="00143642">
              <w:rPr>
                <w:rFonts w:cs="Arial"/>
                <w:color w:val="000000"/>
              </w:rPr>
              <w:t>ABS_ESC</w:t>
            </w:r>
          </w:p>
        </w:tc>
        <w:tc>
          <w:tcPr>
            <w:tcW w:w="705" w:type="pct"/>
            <w:tcBorders>
              <w:top w:val="nil"/>
              <w:left w:val="nil"/>
              <w:bottom w:val="single" w:sz="4" w:space="0" w:color="auto"/>
              <w:right w:val="single" w:sz="4" w:space="0" w:color="auto"/>
            </w:tcBorders>
            <w:shd w:val="clear" w:color="000000" w:fill="C0C0C0"/>
            <w:vAlign w:val="center"/>
            <w:hideMark/>
          </w:tcPr>
          <w:p w14:paraId="0FAA3E91" w14:textId="77777777" w:rsidR="00144A6D" w:rsidRPr="00143642" w:rsidRDefault="00144A6D" w:rsidP="004757EB">
            <w:pPr>
              <w:rPr>
                <w:rFonts w:cs="Arial"/>
                <w:color w:val="000000"/>
              </w:rPr>
            </w:pPr>
            <w:r w:rsidRPr="00143642">
              <w:rPr>
                <w:rFonts w:cs="Arial"/>
                <w:color w:val="000000"/>
              </w:rPr>
              <w:t xml:space="preserve">AWD_DLCM   ECM   ECM_DIESEL   ECM_HEV   ECM_HEVDSL   GWM   IPMA_ADAS   PCM   PCM_HEV   SOBDMC_HPCM   TCCM   </w:t>
            </w:r>
          </w:p>
        </w:tc>
        <w:tc>
          <w:tcPr>
            <w:tcW w:w="537" w:type="pct"/>
            <w:tcBorders>
              <w:top w:val="nil"/>
              <w:left w:val="nil"/>
              <w:bottom w:val="single" w:sz="4" w:space="0" w:color="auto"/>
              <w:right w:val="single" w:sz="4" w:space="0" w:color="auto"/>
            </w:tcBorders>
            <w:shd w:val="clear" w:color="000000" w:fill="C0C0C0"/>
            <w:noWrap/>
            <w:vAlign w:val="center"/>
            <w:hideMark/>
          </w:tcPr>
          <w:p w14:paraId="112F0996" w14:textId="77777777" w:rsidR="00144A6D" w:rsidRPr="00143642" w:rsidRDefault="00144A6D" w:rsidP="004757EB">
            <w:pPr>
              <w:rPr>
                <w:rFonts w:cs="Arial"/>
                <w:color w:val="000000"/>
              </w:rPr>
            </w:pPr>
            <w:r w:rsidRPr="00143642">
              <w:rPr>
                <w:rFonts w:cs="Arial"/>
                <w:color w:val="000000"/>
              </w:rPr>
              <w:t>Event Periodic</w:t>
            </w:r>
          </w:p>
        </w:tc>
      </w:tr>
      <w:tr w:rsidR="00144A6D" w:rsidRPr="00143642" w14:paraId="3AC76D86"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CB6573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A3D125B" w14:textId="77777777" w:rsidR="00144A6D" w:rsidRPr="00143642" w:rsidRDefault="00144A6D" w:rsidP="004757EB">
            <w:pPr>
              <w:rPr>
                <w:rFonts w:cs="Arial"/>
                <w:color w:val="000000"/>
              </w:rPr>
            </w:pPr>
            <w:bookmarkStart w:id="1981" w:name="_Toc114731546"/>
            <w:bookmarkStart w:id="1982" w:name="_Toc114732457"/>
            <w:r w:rsidRPr="00143642">
              <w:rPr>
                <w:rFonts w:cs="Arial"/>
                <w:color w:val="000000"/>
              </w:rPr>
              <w:t>SelDrvMdeHmi03_D_Rq</w:t>
            </w:r>
            <w:bookmarkEnd w:id="1981"/>
            <w:bookmarkEnd w:id="1982"/>
          </w:p>
        </w:tc>
        <w:tc>
          <w:tcPr>
            <w:tcW w:w="705" w:type="pct"/>
            <w:tcBorders>
              <w:top w:val="nil"/>
              <w:left w:val="nil"/>
              <w:bottom w:val="single" w:sz="4" w:space="0" w:color="auto"/>
              <w:right w:val="single" w:sz="4" w:space="0" w:color="auto"/>
            </w:tcBorders>
            <w:shd w:val="clear" w:color="auto" w:fill="auto"/>
            <w:vAlign w:val="center"/>
            <w:hideMark/>
          </w:tcPr>
          <w:p w14:paraId="33F5EF12"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auto" w:fill="auto"/>
            <w:noWrap/>
            <w:vAlign w:val="center"/>
            <w:hideMark/>
          </w:tcPr>
          <w:p w14:paraId="7CE1605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D3A3C3A" w14:textId="77777777" w:rsidR="00144A6D" w:rsidRPr="00143642" w:rsidRDefault="00144A6D" w:rsidP="004757EB">
            <w:pPr>
              <w:rPr>
                <w:rFonts w:cs="Arial"/>
                <w:color w:val="000000"/>
              </w:rPr>
            </w:pPr>
            <w:bookmarkStart w:id="1983" w:name="_Toc114731547"/>
            <w:bookmarkStart w:id="1984" w:name="_Toc114732458"/>
            <w:r w:rsidRPr="00143642">
              <w:rPr>
                <w:rFonts w:cs="Arial"/>
                <w:color w:val="000000"/>
              </w:rPr>
              <w:t>ABS_ESC</w:t>
            </w:r>
            <w:bookmarkEnd w:id="1983"/>
            <w:bookmarkEnd w:id="1984"/>
          </w:p>
        </w:tc>
        <w:tc>
          <w:tcPr>
            <w:tcW w:w="705" w:type="pct"/>
            <w:tcBorders>
              <w:top w:val="nil"/>
              <w:left w:val="nil"/>
              <w:bottom w:val="single" w:sz="4" w:space="0" w:color="auto"/>
              <w:right w:val="single" w:sz="4" w:space="0" w:color="auto"/>
            </w:tcBorders>
            <w:shd w:val="clear" w:color="auto" w:fill="auto"/>
            <w:vAlign w:val="center"/>
            <w:hideMark/>
          </w:tcPr>
          <w:p w14:paraId="6E256DAF" w14:textId="77777777" w:rsidR="00144A6D" w:rsidRPr="00143642" w:rsidRDefault="00144A6D" w:rsidP="004757EB">
            <w:pPr>
              <w:rPr>
                <w:rFonts w:cs="Arial"/>
                <w:color w:val="000000"/>
              </w:rPr>
            </w:pPr>
            <w:bookmarkStart w:id="1985" w:name="_Toc114731548"/>
            <w:bookmarkStart w:id="1986" w:name="_Toc114732459"/>
            <w:r w:rsidRPr="00143642">
              <w:rPr>
                <w:rFonts w:cs="Arial"/>
                <w:color w:val="000000"/>
              </w:rPr>
              <w:t>GWM</w:t>
            </w:r>
            <w:bookmarkEnd w:id="1985"/>
            <w:bookmarkEnd w:id="1986"/>
          </w:p>
        </w:tc>
        <w:tc>
          <w:tcPr>
            <w:tcW w:w="537" w:type="pct"/>
            <w:tcBorders>
              <w:top w:val="nil"/>
              <w:left w:val="nil"/>
              <w:bottom w:val="single" w:sz="4" w:space="0" w:color="auto"/>
              <w:right w:val="single" w:sz="4" w:space="0" w:color="auto"/>
            </w:tcBorders>
            <w:shd w:val="clear" w:color="auto" w:fill="auto"/>
            <w:noWrap/>
            <w:vAlign w:val="center"/>
            <w:hideMark/>
          </w:tcPr>
          <w:p w14:paraId="2CEDD314" w14:textId="77777777" w:rsidR="00144A6D" w:rsidRPr="00143642" w:rsidRDefault="00144A6D" w:rsidP="004757EB">
            <w:pPr>
              <w:rPr>
                <w:rFonts w:cs="Arial"/>
                <w:color w:val="000000"/>
              </w:rPr>
            </w:pPr>
            <w:bookmarkStart w:id="1987" w:name="_Toc114731549"/>
            <w:bookmarkStart w:id="1988" w:name="_Toc114732460"/>
            <w:r w:rsidRPr="00143642">
              <w:rPr>
                <w:rFonts w:cs="Arial"/>
                <w:color w:val="000000"/>
              </w:rPr>
              <w:t>OnChange</w:t>
            </w:r>
            <w:bookmarkEnd w:id="1987"/>
            <w:bookmarkEnd w:id="1988"/>
          </w:p>
        </w:tc>
      </w:tr>
      <w:tr w:rsidR="00144A6D" w:rsidRPr="00143642" w14:paraId="0D35FDB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FC17D8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CFA7C3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7B21D8" w14:textId="77777777" w:rsidR="00144A6D" w:rsidRPr="00143642" w:rsidRDefault="00144A6D" w:rsidP="004757EB">
            <w:pPr>
              <w:rPr>
                <w:rFonts w:cs="Arial"/>
                <w:color w:val="000000"/>
              </w:rPr>
            </w:pPr>
            <w:bookmarkStart w:id="1989" w:name="_Toc114731550"/>
            <w:bookmarkStart w:id="1990" w:name="_Toc114732461"/>
            <w:r w:rsidRPr="00143642">
              <w:rPr>
                <w:rFonts w:cs="Arial"/>
                <w:color w:val="000000"/>
              </w:rPr>
              <w:t>SelDrvMde01</w:t>
            </w:r>
            <w:bookmarkEnd w:id="1989"/>
            <w:bookmarkEnd w:id="1990"/>
          </w:p>
        </w:tc>
        <w:tc>
          <w:tcPr>
            <w:tcW w:w="466" w:type="pct"/>
            <w:tcBorders>
              <w:top w:val="nil"/>
              <w:left w:val="nil"/>
              <w:bottom w:val="single" w:sz="4" w:space="0" w:color="auto"/>
              <w:right w:val="single" w:sz="4" w:space="0" w:color="auto"/>
            </w:tcBorders>
            <w:shd w:val="clear" w:color="auto" w:fill="auto"/>
            <w:noWrap/>
            <w:vAlign w:val="center"/>
            <w:hideMark/>
          </w:tcPr>
          <w:p w14:paraId="0ECE1E3C" w14:textId="77777777" w:rsidR="00144A6D" w:rsidRPr="00143642" w:rsidRDefault="00144A6D" w:rsidP="004757EB">
            <w:pPr>
              <w:rPr>
                <w:rFonts w:cs="Arial"/>
                <w:color w:val="000000"/>
              </w:rPr>
            </w:pPr>
            <w:bookmarkStart w:id="1991" w:name="_Toc114731551"/>
            <w:bookmarkStart w:id="1992" w:name="_Toc114732462"/>
            <w:r w:rsidRPr="00143642">
              <w:rPr>
                <w:rFonts w:cs="Arial"/>
                <w:color w:val="000000"/>
              </w:rPr>
              <w:t>0x0</w:t>
            </w:r>
            <w:bookmarkEnd w:id="1991"/>
            <w:bookmarkEnd w:id="1992"/>
          </w:p>
        </w:tc>
        <w:tc>
          <w:tcPr>
            <w:tcW w:w="705" w:type="pct"/>
            <w:tcBorders>
              <w:top w:val="nil"/>
              <w:left w:val="nil"/>
              <w:bottom w:val="single" w:sz="4" w:space="0" w:color="auto"/>
              <w:right w:val="single" w:sz="4" w:space="0" w:color="auto"/>
            </w:tcBorders>
            <w:shd w:val="clear" w:color="auto" w:fill="auto"/>
            <w:vAlign w:val="center"/>
            <w:hideMark/>
          </w:tcPr>
          <w:p w14:paraId="146A913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516014"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7DFBBD6" w14:textId="77777777" w:rsidR="00144A6D" w:rsidRPr="00143642" w:rsidRDefault="00144A6D" w:rsidP="004757EB">
            <w:pPr>
              <w:rPr>
                <w:rFonts w:cs="Arial"/>
                <w:color w:val="000000"/>
              </w:rPr>
            </w:pPr>
            <w:r w:rsidRPr="00143642">
              <w:rPr>
                <w:rFonts w:cs="Arial"/>
                <w:color w:val="000000"/>
              </w:rPr>
              <w:t> </w:t>
            </w:r>
          </w:p>
        </w:tc>
      </w:tr>
      <w:tr w:rsidR="00144A6D" w:rsidRPr="00143642" w14:paraId="6FC2507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B537B25"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CA82B9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9CD7C2" w14:textId="77777777" w:rsidR="00144A6D" w:rsidRPr="00143642" w:rsidRDefault="00144A6D" w:rsidP="004757EB">
            <w:pPr>
              <w:rPr>
                <w:rFonts w:cs="Arial"/>
                <w:color w:val="000000"/>
              </w:rPr>
            </w:pPr>
            <w:bookmarkStart w:id="1993" w:name="_Toc114731552"/>
            <w:bookmarkStart w:id="1994" w:name="_Toc114732463"/>
            <w:r w:rsidRPr="00143642">
              <w:rPr>
                <w:rFonts w:cs="Arial"/>
                <w:color w:val="000000"/>
              </w:rPr>
              <w:t>SelDrvMde02</w:t>
            </w:r>
            <w:bookmarkEnd w:id="1993"/>
            <w:bookmarkEnd w:id="1994"/>
          </w:p>
        </w:tc>
        <w:tc>
          <w:tcPr>
            <w:tcW w:w="466" w:type="pct"/>
            <w:tcBorders>
              <w:top w:val="nil"/>
              <w:left w:val="nil"/>
              <w:bottom w:val="single" w:sz="4" w:space="0" w:color="auto"/>
              <w:right w:val="single" w:sz="4" w:space="0" w:color="auto"/>
            </w:tcBorders>
            <w:shd w:val="clear" w:color="auto" w:fill="auto"/>
            <w:noWrap/>
            <w:vAlign w:val="center"/>
            <w:hideMark/>
          </w:tcPr>
          <w:p w14:paraId="4E0E0538" w14:textId="77777777" w:rsidR="00144A6D" w:rsidRPr="00143642" w:rsidRDefault="00144A6D" w:rsidP="004757EB">
            <w:pPr>
              <w:rPr>
                <w:rFonts w:cs="Arial"/>
                <w:color w:val="000000"/>
              </w:rPr>
            </w:pPr>
            <w:bookmarkStart w:id="1995" w:name="_Toc114731553"/>
            <w:bookmarkStart w:id="1996" w:name="_Toc114732464"/>
            <w:r w:rsidRPr="00143642">
              <w:rPr>
                <w:rFonts w:cs="Arial"/>
                <w:color w:val="000000"/>
              </w:rPr>
              <w:t>0x1</w:t>
            </w:r>
            <w:bookmarkEnd w:id="1995"/>
            <w:bookmarkEnd w:id="1996"/>
          </w:p>
        </w:tc>
        <w:tc>
          <w:tcPr>
            <w:tcW w:w="705" w:type="pct"/>
            <w:tcBorders>
              <w:top w:val="nil"/>
              <w:left w:val="nil"/>
              <w:bottom w:val="single" w:sz="4" w:space="0" w:color="auto"/>
              <w:right w:val="single" w:sz="4" w:space="0" w:color="auto"/>
            </w:tcBorders>
            <w:shd w:val="clear" w:color="auto" w:fill="auto"/>
            <w:vAlign w:val="center"/>
            <w:hideMark/>
          </w:tcPr>
          <w:p w14:paraId="0AEB03B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4FA8388"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994E281" w14:textId="77777777" w:rsidR="00144A6D" w:rsidRPr="00143642" w:rsidRDefault="00144A6D" w:rsidP="004757EB">
            <w:pPr>
              <w:rPr>
                <w:rFonts w:cs="Arial"/>
                <w:color w:val="000000"/>
              </w:rPr>
            </w:pPr>
            <w:r w:rsidRPr="00143642">
              <w:rPr>
                <w:rFonts w:cs="Arial"/>
                <w:color w:val="000000"/>
              </w:rPr>
              <w:t> </w:t>
            </w:r>
          </w:p>
        </w:tc>
      </w:tr>
      <w:tr w:rsidR="00144A6D" w:rsidRPr="00143642" w14:paraId="7B22822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96E59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3F38AF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1279BF3" w14:textId="77777777" w:rsidR="00144A6D" w:rsidRPr="00143642" w:rsidRDefault="00144A6D" w:rsidP="004757EB">
            <w:pPr>
              <w:rPr>
                <w:rFonts w:cs="Arial"/>
                <w:color w:val="000000"/>
              </w:rPr>
            </w:pPr>
            <w:bookmarkStart w:id="1997" w:name="_Toc114731554"/>
            <w:bookmarkStart w:id="1998" w:name="_Toc114732465"/>
            <w:r w:rsidRPr="00143642">
              <w:rPr>
                <w:rFonts w:cs="Arial"/>
                <w:color w:val="000000"/>
              </w:rPr>
              <w:t>SelDrvMde03</w:t>
            </w:r>
            <w:bookmarkEnd w:id="1997"/>
            <w:bookmarkEnd w:id="1998"/>
          </w:p>
        </w:tc>
        <w:tc>
          <w:tcPr>
            <w:tcW w:w="466" w:type="pct"/>
            <w:tcBorders>
              <w:top w:val="nil"/>
              <w:left w:val="nil"/>
              <w:bottom w:val="single" w:sz="4" w:space="0" w:color="auto"/>
              <w:right w:val="single" w:sz="4" w:space="0" w:color="auto"/>
            </w:tcBorders>
            <w:shd w:val="clear" w:color="auto" w:fill="auto"/>
            <w:noWrap/>
            <w:vAlign w:val="center"/>
            <w:hideMark/>
          </w:tcPr>
          <w:p w14:paraId="679667CE" w14:textId="77777777" w:rsidR="00144A6D" w:rsidRPr="00143642" w:rsidRDefault="00144A6D" w:rsidP="004757EB">
            <w:pPr>
              <w:rPr>
                <w:rFonts w:cs="Arial"/>
                <w:color w:val="000000"/>
              </w:rPr>
            </w:pPr>
            <w:bookmarkStart w:id="1999" w:name="_Toc114731555"/>
            <w:bookmarkStart w:id="2000" w:name="_Toc114732466"/>
            <w:r w:rsidRPr="00143642">
              <w:rPr>
                <w:rFonts w:cs="Arial"/>
                <w:color w:val="000000"/>
              </w:rPr>
              <w:t>0x2</w:t>
            </w:r>
            <w:bookmarkEnd w:id="1999"/>
            <w:bookmarkEnd w:id="2000"/>
          </w:p>
        </w:tc>
        <w:tc>
          <w:tcPr>
            <w:tcW w:w="705" w:type="pct"/>
            <w:tcBorders>
              <w:top w:val="nil"/>
              <w:left w:val="nil"/>
              <w:bottom w:val="single" w:sz="4" w:space="0" w:color="auto"/>
              <w:right w:val="single" w:sz="4" w:space="0" w:color="auto"/>
            </w:tcBorders>
            <w:shd w:val="clear" w:color="auto" w:fill="auto"/>
            <w:vAlign w:val="center"/>
            <w:hideMark/>
          </w:tcPr>
          <w:p w14:paraId="1019425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4122C17"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8324233" w14:textId="77777777" w:rsidR="00144A6D" w:rsidRPr="00143642" w:rsidRDefault="00144A6D" w:rsidP="004757EB">
            <w:pPr>
              <w:rPr>
                <w:rFonts w:cs="Arial"/>
                <w:color w:val="000000"/>
              </w:rPr>
            </w:pPr>
            <w:r w:rsidRPr="00143642">
              <w:rPr>
                <w:rFonts w:cs="Arial"/>
                <w:color w:val="000000"/>
              </w:rPr>
              <w:t> </w:t>
            </w:r>
          </w:p>
        </w:tc>
      </w:tr>
      <w:tr w:rsidR="00144A6D" w:rsidRPr="00143642" w14:paraId="69FA621E"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5E90EE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8ECA46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96CEFF1" w14:textId="77777777" w:rsidR="00144A6D" w:rsidRPr="00143642" w:rsidRDefault="00144A6D" w:rsidP="004757EB">
            <w:pPr>
              <w:rPr>
                <w:rFonts w:cs="Arial"/>
                <w:color w:val="000000"/>
              </w:rPr>
            </w:pPr>
            <w:bookmarkStart w:id="2001" w:name="_Toc114731556"/>
            <w:bookmarkStart w:id="2002" w:name="_Toc114732467"/>
            <w:r w:rsidRPr="00143642">
              <w:rPr>
                <w:rFonts w:cs="Arial"/>
                <w:color w:val="000000"/>
              </w:rPr>
              <w:t>SelDrvMde04</w:t>
            </w:r>
            <w:bookmarkEnd w:id="2001"/>
            <w:bookmarkEnd w:id="2002"/>
          </w:p>
        </w:tc>
        <w:tc>
          <w:tcPr>
            <w:tcW w:w="466" w:type="pct"/>
            <w:tcBorders>
              <w:top w:val="nil"/>
              <w:left w:val="nil"/>
              <w:bottom w:val="single" w:sz="4" w:space="0" w:color="auto"/>
              <w:right w:val="single" w:sz="4" w:space="0" w:color="auto"/>
            </w:tcBorders>
            <w:shd w:val="clear" w:color="auto" w:fill="auto"/>
            <w:noWrap/>
            <w:vAlign w:val="center"/>
            <w:hideMark/>
          </w:tcPr>
          <w:p w14:paraId="633DE48A" w14:textId="77777777" w:rsidR="00144A6D" w:rsidRPr="00143642" w:rsidRDefault="00144A6D" w:rsidP="004757EB">
            <w:pPr>
              <w:rPr>
                <w:rFonts w:cs="Arial"/>
                <w:color w:val="000000"/>
              </w:rPr>
            </w:pPr>
            <w:bookmarkStart w:id="2003" w:name="_Toc114731557"/>
            <w:bookmarkStart w:id="2004" w:name="_Toc114732468"/>
            <w:r w:rsidRPr="00143642">
              <w:rPr>
                <w:rFonts w:cs="Arial"/>
                <w:color w:val="000000"/>
              </w:rPr>
              <w:t>0x3</w:t>
            </w:r>
            <w:bookmarkEnd w:id="2003"/>
            <w:bookmarkEnd w:id="2004"/>
          </w:p>
        </w:tc>
        <w:tc>
          <w:tcPr>
            <w:tcW w:w="705" w:type="pct"/>
            <w:tcBorders>
              <w:top w:val="nil"/>
              <w:left w:val="nil"/>
              <w:bottom w:val="single" w:sz="4" w:space="0" w:color="auto"/>
              <w:right w:val="single" w:sz="4" w:space="0" w:color="auto"/>
            </w:tcBorders>
            <w:shd w:val="clear" w:color="auto" w:fill="auto"/>
            <w:vAlign w:val="center"/>
            <w:hideMark/>
          </w:tcPr>
          <w:p w14:paraId="587562D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A5EA53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BF5A652" w14:textId="77777777" w:rsidR="00144A6D" w:rsidRPr="00143642" w:rsidRDefault="00144A6D" w:rsidP="004757EB">
            <w:pPr>
              <w:rPr>
                <w:rFonts w:cs="Arial"/>
                <w:color w:val="000000"/>
              </w:rPr>
            </w:pPr>
            <w:r w:rsidRPr="00143642">
              <w:rPr>
                <w:rFonts w:cs="Arial"/>
                <w:color w:val="000000"/>
              </w:rPr>
              <w:t> </w:t>
            </w:r>
          </w:p>
        </w:tc>
      </w:tr>
      <w:tr w:rsidR="00144A6D" w:rsidRPr="00143642" w14:paraId="314D024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592F9E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28B01E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D561C6" w14:textId="77777777" w:rsidR="00144A6D" w:rsidRPr="00143642" w:rsidRDefault="00144A6D" w:rsidP="004757EB">
            <w:pPr>
              <w:rPr>
                <w:rFonts w:cs="Arial"/>
                <w:color w:val="000000"/>
              </w:rPr>
            </w:pPr>
            <w:bookmarkStart w:id="2005" w:name="_Toc114731558"/>
            <w:bookmarkStart w:id="2006" w:name="_Toc114732469"/>
            <w:r w:rsidRPr="00143642">
              <w:rPr>
                <w:rFonts w:cs="Arial"/>
                <w:color w:val="000000"/>
              </w:rPr>
              <w:t>SelDrvMde05</w:t>
            </w:r>
            <w:bookmarkEnd w:id="2005"/>
            <w:bookmarkEnd w:id="2006"/>
          </w:p>
        </w:tc>
        <w:tc>
          <w:tcPr>
            <w:tcW w:w="466" w:type="pct"/>
            <w:tcBorders>
              <w:top w:val="nil"/>
              <w:left w:val="nil"/>
              <w:bottom w:val="single" w:sz="4" w:space="0" w:color="auto"/>
              <w:right w:val="single" w:sz="4" w:space="0" w:color="auto"/>
            </w:tcBorders>
            <w:shd w:val="clear" w:color="auto" w:fill="auto"/>
            <w:noWrap/>
            <w:vAlign w:val="center"/>
            <w:hideMark/>
          </w:tcPr>
          <w:p w14:paraId="2A14B4C2" w14:textId="77777777" w:rsidR="00144A6D" w:rsidRPr="00143642" w:rsidRDefault="00144A6D" w:rsidP="004757EB">
            <w:pPr>
              <w:rPr>
                <w:rFonts w:cs="Arial"/>
                <w:color w:val="000000"/>
              </w:rPr>
            </w:pPr>
            <w:bookmarkStart w:id="2007" w:name="_Toc114731559"/>
            <w:bookmarkStart w:id="2008" w:name="_Toc114732470"/>
            <w:r w:rsidRPr="00143642">
              <w:rPr>
                <w:rFonts w:cs="Arial"/>
                <w:color w:val="000000"/>
              </w:rPr>
              <w:t>0x4</w:t>
            </w:r>
            <w:bookmarkEnd w:id="2007"/>
            <w:bookmarkEnd w:id="2008"/>
          </w:p>
        </w:tc>
        <w:tc>
          <w:tcPr>
            <w:tcW w:w="705" w:type="pct"/>
            <w:tcBorders>
              <w:top w:val="nil"/>
              <w:left w:val="nil"/>
              <w:bottom w:val="single" w:sz="4" w:space="0" w:color="auto"/>
              <w:right w:val="single" w:sz="4" w:space="0" w:color="auto"/>
            </w:tcBorders>
            <w:shd w:val="clear" w:color="auto" w:fill="auto"/>
            <w:vAlign w:val="center"/>
            <w:hideMark/>
          </w:tcPr>
          <w:p w14:paraId="7767496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07890FF"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C5F5BAE" w14:textId="77777777" w:rsidR="00144A6D" w:rsidRPr="00143642" w:rsidRDefault="00144A6D" w:rsidP="004757EB">
            <w:pPr>
              <w:rPr>
                <w:rFonts w:cs="Arial"/>
                <w:color w:val="000000"/>
              </w:rPr>
            </w:pPr>
            <w:r w:rsidRPr="00143642">
              <w:rPr>
                <w:rFonts w:cs="Arial"/>
                <w:color w:val="000000"/>
              </w:rPr>
              <w:t> </w:t>
            </w:r>
          </w:p>
        </w:tc>
      </w:tr>
      <w:tr w:rsidR="00144A6D" w:rsidRPr="00143642" w14:paraId="0464993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25CE5A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0E3610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E0D50AF" w14:textId="77777777" w:rsidR="00144A6D" w:rsidRPr="00143642" w:rsidRDefault="00144A6D" w:rsidP="004757EB">
            <w:pPr>
              <w:rPr>
                <w:rFonts w:cs="Arial"/>
                <w:color w:val="000000"/>
              </w:rPr>
            </w:pPr>
            <w:bookmarkStart w:id="2009" w:name="_Toc114731560"/>
            <w:bookmarkStart w:id="2010" w:name="_Toc114732471"/>
            <w:r w:rsidRPr="00143642">
              <w:rPr>
                <w:rFonts w:cs="Arial"/>
                <w:color w:val="000000"/>
              </w:rPr>
              <w:t>SelDrvMde06</w:t>
            </w:r>
            <w:bookmarkEnd w:id="2009"/>
            <w:bookmarkEnd w:id="2010"/>
          </w:p>
        </w:tc>
        <w:tc>
          <w:tcPr>
            <w:tcW w:w="466" w:type="pct"/>
            <w:tcBorders>
              <w:top w:val="nil"/>
              <w:left w:val="nil"/>
              <w:bottom w:val="single" w:sz="4" w:space="0" w:color="auto"/>
              <w:right w:val="single" w:sz="4" w:space="0" w:color="auto"/>
            </w:tcBorders>
            <w:shd w:val="clear" w:color="auto" w:fill="auto"/>
            <w:noWrap/>
            <w:vAlign w:val="center"/>
            <w:hideMark/>
          </w:tcPr>
          <w:p w14:paraId="3FDD2403" w14:textId="77777777" w:rsidR="00144A6D" w:rsidRPr="00143642" w:rsidRDefault="00144A6D" w:rsidP="004757EB">
            <w:pPr>
              <w:rPr>
                <w:rFonts w:cs="Arial"/>
                <w:color w:val="000000"/>
              </w:rPr>
            </w:pPr>
            <w:bookmarkStart w:id="2011" w:name="_Toc114731561"/>
            <w:bookmarkStart w:id="2012" w:name="_Toc114732472"/>
            <w:r w:rsidRPr="00143642">
              <w:rPr>
                <w:rFonts w:cs="Arial"/>
                <w:color w:val="000000"/>
              </w:rPr>
              <w:t>0x5</w:t>
            </w:r>
            <w:bookmarkEnd w:id="2011"/>
            <w:bookmarkEnd w:id="2012"/>
          </w:p>
        </w:tc>
        <w:tc>
          <w:tcPr>
            <w:tcW w:w="705" w:type="pct"/>
            <w:tcBorders>
              <w:top w:val="nil"/>
              <w:left w:val="nil"/>
              <w:bottom w:val="single" w:sz="4" w:space="0" w:color="auto"/>
              <w:right w:val="single" w:sz="4" w:space="0" w:color="auto"/>
            </w:tcBorders>
            <w:shd w:val="clear" w:color="auto" w:fill="auto"/>
            <w:vAlign w:val="center"/>
            <w:hideMark/>
          </w:tcPr>
          <w:p w14:paraId="21BB6A2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DE3EC3A"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BEA3E4C" w14:textId="77777777" w:rsidR="00144A6D" w:rsidRPr="00143642" w:rsidRDefault="00144A6D" w:rsidP="004757EB">
            <w:pPr>
              <w:rPr>
                <w:rFonts w:cs="Arial"/>
                <w:color w:val="000000"/>
              </w:rPr>
            </w:pPr>
            <w:r w:rsidRPr="00143642">
              <w:rPr>
                <w:rFonts w:cs="Arial"/>
                <w:color w:val="000000"/>
              </w:rPr>
              <w:t> </w:t>
            </w:r>
          </w:p>
        </w:tc>
      </w:tr>
      <w:tr w:rsidR="00144A6D" w:rsidRPr="00143642" w14:paraId="69A651B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255AD6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BE99ED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C7F327C" w14:textId="77777777" w:rsidR="00144A6D" w:rsidRPr="00143642" w:rsidRDefault="00144A6D" w:rsidP="004757EB">
            <w:pPr>
              <w:rPr>
                <w:rFonts w:cs="Arial"/>
                <w:color w:val="000000"/>
              </w:rPr>
            </w:pPr>
            <w:bookmarkStart w:id="2013" w:name="_Toc114731562"/>
            <w:bookmarkStart w:id="2014" w:name="_Toc114732473"/>
            <w:r w:rsidRPr="00143642">
              <w:rPr>
                <w:rFonts w:cs="Arial"/>
                <w:color w:val="000000"/>
              </w:rPr>
              <w:t>SelDrvMde07</w:t>
            </w:r>
            <w:bookmarkEnd w:id="2013"/>
            <w:bookmarkEnd w:id="2014"/>
          </w:p>
        </w:tc>
        <w:tc>
          <w:tcPr>
            <w:tcW w:w="466" w:type="pct"/>
            <w:tcBorders>
              <w:top w:val="nil"/>
              <w:left w:val="nil"/>
              <w:bottom w:val="single" w:sz="4" w:space="0" w:color="auto"/>
              <w:right w:val="single" w:sz="4" w:space="0" w:color="auto"/>
            </w:tcBorders>
            <w:shd w:val="clear" w:color="auto" w:fill="auto"/>
            <w:noWrap/>
            <w:vAlign w:val="center"/>
            <w:hideMark/>
          </w:tcPr>
          <w:p w14:paraId="16C0A879" w14:textId="77777777" w:rsidR="00144A6D" w:rsidRPr="00143642" w:rsidRDefault="00144A6D" w:rsidP="004757EB">
            <w:pPr>
              <w:rPr>
                <w:rFonts w:cs="Arial"/>
                <w:color w:val="000000"/>
              </w:rPr>
            </w:pPr>
            <w:bookmarkStart w:id="2015" w:name="_Toc114731563"/>
            <w:bookmarkStart w:id="2016" w:name="_Toc114732474"/>
            <w:r w:rsidRPr="00143642">
              <w:rPr>
                <w:rFonts w:cs="Arial"/>
                <w:color w:val="000000"/>
              </w:rPr>
              <w:t>0x6</w:t>
            </w:r>
            <w:bookmarkEnd w:id="2015"/>
            <w:bookmarkEnd w:id="2016"/>
          </w:p>
        </w:tc>
        <w:tc>
          <w:tcPr>
            <w:tcW w:w="705" w:type="pct"/>
            <w:tcBorders>
              <w:top w:val="nil"/>
              <w:left w:val="nil"/>
              <w:bottom w:val="single" w:sz="4" w:space="0" w:color="auto"/>
              <w:right w:val="single" w:sz="4" w:space="0" w:color="auto"/>
            </w:tcBorders>
            <w:shd w:val="clear" w:color="auto" w:fill="auto"/>
            <w:vAlign w:val="center"/>
            <w:hideMark/>
          </w:tcPr>
          <w:p w14:paraId="780BF33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D7F375C"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47BBA49" w14:textId="77777777" w:rsidR="00144A6D" w:rsidRPr="00143642" w:rsidRDefault="00144A6D" w:rsidP="004757EB">
            <w:pPr>
              <w:rPr>
                <w:rFonts w:cs="Arial"/>
                <w:color w:val="000000"/>
              </w:rPr>
            </w:pPr>
            <w:r w:rsidRPr="00143642">
              <w:rPr>
                <w:rFonts w:cs="Arial"/>
                <w:color w:val="000000"/>
              </w:rPr>
              <w:t> </w:t>
            </w:r>
          </w:p>
        </w:tc>
      </w:tr>
      <w:tr w:rsidR="00144A6D" w:rsidRPr="00143642" w14:paraId="6B9FBD1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C99D97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53840A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A146C9A" w14:textId="77777777" w:rsidR="00144A6D" w:rsidRPr="00143642" w:rsidRDefault="00144A6D" w:rsidP="004757EB">
            <w:pPr>
              <w:rPr>
                <w:rFonts w:cs="Arial"/>
                <w:color w:val="000000"/>
              </w:rPr>
            </w:pPr>
            <w:bookmarkStart w:id="2017" w:name="_Toc114731564"/>
            <w:bookmarkStart w:id="2018" w:name="_Toc114732475"/>
            <w:r w:rsidRPr="00143642">
              <w:rPr>
                <w:rFonts w:cs="Arial"/>
                <w:color w:val="000000"/>
              </w:rPr>
              <w:t>SelDrvMde08</w:t>
            </w:r>
            <w:bookmarkEnd w:id="2017"/>
            <w:bookmarkEnd w:id="2018"/>
          </w:p>
        </w:tc>
        <w:tc>
          <w:tcPr>
            <w:tcW w:w="466" w:type="pct"/>
            <w:tcBorders>
              <w:top w:val="nil"/>
              <w:left w:val="nil"/>
              <w:bottom w:val="single" w:sz="4" w:space="0" w:color="auto"/>
              <w:right w:val="single" w:sz="4" w:space="0" w:color="auto"/>
            </w:tcBorders>
            <w:shd w:val="clear" w:color="auto" w:fill="auto"/>
            <w:noWrap/>
            <w:vAlign w:val="center"/>
            <w:hideMark/>
          </w:tcPr>
          <w:p w14:paraId="7C974368" w14:textId="77777777" w:rsidR="00144A6D" w:rsidRPr="00143642" w:rsidRDefault="00144A6D" w:rsidP="004757EB">
            <w:pPr>
              <w:rPr>
                <w:rFonts w:cs="Arial"/>
                <w:color w:val="000000"/>
              </w:rPr>
            </w:pPr>
            <w:bookmarkStart w:id="2019" w:name="_Toc114731565"/>
            <w:bookmarkStart w:id="2020" w:name="_Toc114732476"/>
            <w:r w:rsidRPr="00143642">
              <w:rPr>
                <w:rFonts w:cs="Arial"/>
                <w:color w:val="000000"/>
              </w:rPr>
              <w:t>0x7</w:t>
            </w:r>
            <w:bookmarkEnd w:id="2019"/>
            <w:bookmarkEnd w:id="2020"/>
          </w:p>
        </w:tc>
        <w:tc>
          <w:tcPr>
            <w:tcW w:w="705" w:type="pct"/>
            <w:tcBorders>
              <w:top w:val="nil"/>
              <w:left w:val="nil"/>
              <w:bottom w:val="single" w:sz="4" w:space="0" w:color="auto"/>
              <w:right w:val="single" w:sz="4" w:space="0" w:color="auto"/>
            </w:tcBorders>
            <w:shd w:val="clear" w:color="auto" w:fill="auto"/>
            <w:vAlign w:val="center"/>
            <w:hideMark/>
          </w:tcPr>
          <w:p w14:paraId="5201E98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E69173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0AD83A3" w14:textId="77777777" w:rsidR="00144A6D" w:rsidRPr="00143642" w:rsidRDefault="00144A6D" w:rsidP="004757EB">
            <w:pPr>
              <w:rPr>
                <w:rFonts w:cs="Arial"/>
                <w:color w:val="000000"/>
              </w:rPr>
            </w:pPr>
            <w:r w:rsidRPr="00143642">
              <w:rPr>
                <w:rFonts w:cs="Arial"/>
                <w:color w:val="000000"/>
              </w:rPr>
              <w:t> </w:t>
            </w:r>
          </w:p>
        </w:tc>
      </w:tr>
      <w:tr w:rsidR="00144A6D" w:rsidRPr="00143642" w14:paraId="7C50A45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6A25C9A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6B63C2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82D6866" w14:textId="77777777" w:rsidR="00144A6D" w:rsidRPr="00143642" w:rsidRDefault="00144A6D" w:rsidP="004757EB">
            <w:pPr>
              <w:rPr>
                <w:rFonts w:cs="Arial"/>
                <w:color w:val="000000"/>
              </w:rPr>
            </w:pPr>
            <w:bookmarkStart w:id="2021" w:name="_Toc114731566"/>
            <w:bookmarkStart w:id="2022" w:name="_Toc114732477"/>
            <w:r w:rsidRPr="00143642">
              <w:rPr>
                <w:rFonts w:cs="Arial"/>
                <w:color w:val="000000"/>
              </w:rPr>
              <w:t>SelDrvMde09</w:t>
            </w:r>
            <w:bookmarkEnd w:id="2021"/>
            <w:bookmarkEnd w:id="2022"/>
          </w:p>
        </w:tc>
        <w:tc>
          <w:tcPr>
            <w:tcW w:w="466" w:type="pct"/>
            <w:tcBorders>
              <w:top w:val="nil"/>
              <w:left w:val="nil"/>
              <w:bottom w:val="single" w:sz="4" w:space="0" w:color="auto"/>
              <w:right w:val="single" w:sz="4" w:space="0" w:color="auto"/>
            </w:tcBorders>
            <w:shd w:val="clear" w:color="auto" w:fill="auto"/>
            <w:noWrap/>
            <w:vAlign w:val="center"/>
            <w:hideMark/>
          </w:tcPr>
          <w:p w14:paraId="610AE38D" w14:textId="77777777" w:rsidR="00144A6D" w:rsidRPr="00143642" w:rsidRDefault="00144A6D" w:rsidP="004757EB">
            <w:pPr>
              <w:rPr>
                <w:rFonts w:cs="Arial"/>
                <w:color w:val="000000"/>
              </w:rPr>
            </w:pPr>
            <w:bookmarkStart w:id="2023" w:name="_Toc114731567"/>
            <w:bookmarkStart w:id="2024" w:name="_Toc114732478"/>
            <w:r w:rsidRPr="00143642">
              <w:rPr>
                <w:rFonts w:cs="Arial"/>
                <w:color w:val="000000"/>
              </w:rPr>
              <w:t>0x8</w:t>
            </w:r>
            <w:bookmarkEnd w:id="2023"/>
            <w:bookmarkEnd w:id="2024"/>
          </w:p>
        </w:tc>
        <w:tc>
          <w:tcPr>
            <w:tcW w:w="705" w:type="pct"/>
            <w:tcBorders>
              <w:top w:val="nil"/>
              <w:left w:val="nil"/>
              <w:bottom w:val="single" w:sz="4" w:space="0" w:color="auto"/>
              <w:right w:val="single" w:sz="4" w:space="0" w:color="auto"/>
            </w:tcBorders>
            <w:shd w:val="clear" w:color="auto" w:fill="auto"/>
            <w:vAlign w:val="center"/>
            <w:hideMark/>
          </w:tcPr>
          <w:p w14:paraId="79C8718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B88264"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66F0647" w14:textId="77777777" w:rsidR="00144A6D" w:rsidRPr="00143642" w:rsidRDefault="00144A6D" w:rsidP="004757EB">
            <w:pPr>
              <w:rPr>
                <w:rFonts w:cs="Arial"/>
                <w:color w:val="000000"/>
              </w:rPr>
            </w:pPr>
            <w:r w:rsidRPr="00143642">
              <w:rPr>
                <w:rFonts w:cs="Arial"/>
                <w:color w:val="000000"/>
              </w:rPr>
              <w:t> </w:t>
            </w:r>
          </w:p>
        </w:tc>
      </w:tr>
      <w:tr w:rsidR="00144A6D" w:rsidRPr="00143642" w14:paraId="1357E6D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CBE6412" w14:textId="77777777" w:rsidR="00144A6D" w:rsidRPr="00143642" w:rsidRDefault="00144A6D" w:rsidP="004757EB">
            <w:pPr>
              <w:rPr>
                <w:rFonts w:cs="Arial"/>
                <w:color w:val="000000"/>
              </w:rPr>
            </w:pPr>
            <w:r w:rsidRPr="00143642">
              <w:rPr>
                <w:rFonts w:cs="Arial"/>
                <w:color w:val="000000"/>
              </w:rPr>
              <w:lastRenderedPageBreak/>
              <w:t> </w:t>
            </w:r>
          </w:p>
        </w:tc>
        <w:tc>
          <w:tcPr>
            <w:tcW w:w="1520" w:type="pct"/>
            <w:tcBorders>
              <w:top w:val="nil"/>
              <w:left w:val="nil"/>
              <w:bottom w:val="single" w:sz="4" w:space="0" w:color="auto"/>
              <w:right w:val="single" w:sz="4" w:space="0" w:color="auto"/>
            </w:tcBorders>
            <w:shd w:val="clear" w:color="auto" w:fill="auto"/>
            <w:vAlign w:val="center"/>
            <w:hideMark/>
          </w:tcPr>
          <w:p w14:paraId="6F11C9B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875A1F8" w14:textId="77777777" w:rsidR="00144A6D" w:rsidRPr="00143642" w:rsidRDefault="00144A6D" w:rsidP="004757EB">
            <w:pPr>
              <w:rPr>
                <w:rFonts w:cs="Arial"/>
                <w:color w:val="000000"/>
              </w:rPr>
            </w:pPr>
            <w:bookmarkStart w:id="2025" w:name="_Toc114731568"/>
            <w:bookmarkStart w:id="2026" w:name="_Toc114732479"/>
            <w:r w:rsidRPr="00143642">
              <w:rPr>
                <w:rFonts w:cs="Arial"/>
                <w:color w:val="000000"/>
              </w:rPr>
              <w:t>SelDrvMde10</w:t>
            </w:r>
            <w:bookmarkEnd w:id="2025"/>
            <w:bookmarkEnd w:id="2026"/>
          </w:p>
        </w:tc>
        <w:tc>
          <w:tcPr>
            <w:tcW w:w="466" w:type="pct"/>
            <w:tcBorders>
              <w:top w:val="nil"/>
              <w:left w:val="nil"/>
              <w:bottom w:val="single" w:sz="4" w:space="0" w:color="auto"/>
              <w:right w:val="single" w:sz="4" w:space="0" w:color="auto"/>
            </w:tcBorders>
            <w:shd w:val="clear" w:color="auto" w:fill="auto"/>
            <w:noWrap/>
            <w:vAlign w:val="center"/>
            <w:hideMark/>
          </w:tcPr>
          <w:p w14:paraId="73D36B0D" w14:textId="77777777" w:rsidR="00144A6D" w:rsidRPr="00143642" w:rsidRDefault="00144A6D" w:rsidP="004757EB">
            <w:pPr>
              <w:rPr>
                <w:rFonts w:cs="Arial"/>
                <w:color w:val="000000"/>
              </w:rPr>
            </w:pPr>
            <w:bookmarkStart w:id="2027" w:name="_Toc114731569"/>
            <w:bookmarkStart w:id="2028" w:name="_Toc114732480"/>
            <w:r w:rsidRPr="00143642">
              <w:rPr>
                <w:rFonts w:cs="Arial"/>
                <w:color w:val="000000"/>
              </w:rPr>
              <w:t>0x9</w:t>
            </w:r>
            <w:bookmarkEnd w:id="2027"/>
            <w:bookmarkEnd w:id="2028"/>
          </w:p>
        </w:tc>
        <w:tc>
          <w:tcPr>
            <w:tcW w:w="705" w:type="pct"/>
            <w:tcBorders>
              <w:top w:val="nil"/>
              <w:left w:val="nil"/>
              <w:bottom w:val="single" w:sz="4" w:space="0" w:color="auto"/>
              <w:right w:val="single" w:sz="4" w:space="0" w:color="auto"/>
            </w:tcBorders>
            <w:shd w:val="clear" w:color="auto" w:fill="auto"/>
            <w:vAlign w:val="center"/>
            <w:hideMark/>
          </w:tcPr>
          <w:p w14:paraId="10BEC84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15739B"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C00BCCE" w14:textId="77777777" w:rsidR="00144A6D" w:rsidRPr="00143642" w:rsidRDefault="00144A6D" w:rsidP="004757EB">
            <w:pPr>
              <w:rPr>
                <w:rFonts w:cs="Arial"/>
                <w:color w:val="000000"/>
              </w:rPr>
            </w:pPr>
            <w:r w:rsidRPr="00143642">
              <w:rPr>
                <w:rFonts w:cs="Arial"/>
                <w:color w:val="000000"/>
              </w:rPr>
              <w:t> </w:t>
            </w:r>
          </w:p>
        </w:tc>
      </w:tr>
      <w:tr w:rsidR="00144A6D" w:rsidRPr="00143642" w14:paraId="5442207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E403CFC"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1706D8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1275577" w14:textId="77777777" w:rsidR="00144A6D" w:rsidRPr="00143642" w:rsidRDefault="00144A6D" w:rsidP="004757EB">
            <w:pPr>
              <w:rPr>
                <w:rFonts w:cs="Arial"/>
                <w:color w:val="000000"/>
              </w:rPr>
            </w:pPr>
            <w:bookmarkStart w:id="2029" w:name="_Toc114731570"/>
            <w:bookmarkStart w:id="2030" w:name="_Toc114732481"/>
            <w:r w:rsidRPr="00143642">
              <w:rPr>
                <w:rFonts w:cs="Arial"/>
                <w:color w:val="000000"/>
              </w:rPr>
              <w:t>SelDrvMde11</w:t>
            </w:r>
            <w:bookmarkEnd w:id="2029"/>
            <w:bookmarkEnd w:id="2030"/>
          </w:p>
        </w:tc>
        <w:tc>
          <w:tcPr>
            <w:tcW w:w="466" w:type="pct"/>
            <w:tcBorders>
              <w:top w:val="nil"/>
              <w:left w:val="nil"/>
              <w:bottom w:val="single" w:sz="4" w:space="0" w:color="auto"/>
              <w:right w:val="single" w:sz="4" w:space="0" w:color="auto"/>
            </w:tcBorders>
            <w:shd w:val="clear" w:color="auto" w:fill="auto"/>
            <w:noWrap/>
            <w:vAlign w:val="center"/>
            <w:hideMark/>
          </w:tcPr>
          <w:p w14:paraId="5D065792" w14:textId="77777777" w:rsidR="00144A6D" w:rsidRPr="00143642" w:rsidRDefault="00144A6D" w:rsidP="004757EB">
            <w:pPr>
              <w:rPr>
                <w:rFonts w:cs="Arial"/>
                <w:color w:val="000000"/>
              </w:rPr>
            </w:pPr>
            <w:bookmarkStart w:id="2031" w:name="_Toc114731571"/>
            <w:bookmarkStart w:id="2032" w:name="_Toc114732482"/>
            <w:r w:rsidRPr="00143642">
              <w:rPr>
                <w:rFonts w:cs="Arial"/>
                <w:color w:val="000000"/>
              </w:rPr>
              <w:t>0xA</w:t>
            </w:r>
            <w:bookmarkEnd w:id="2031"/>
            <w:bookmarkEnd w:id="2032"/>
          </w:p>
        </w:tc>
        <w:tc>
          <w:tcPr>
            <w:tcW w:w="705" w:type="pct"/>
            <w:tcBorders>
              <w:top w:val="nil"/>
              <w:left w:val="nil"/>
              <w:bottom w:val="single" w:sz="4" w:space="0" w:color="auto"/>
              <w:right w:val="single" w:sz="4" w:space="0" w:color="auto"/>
            </w:tcBorders>
            <w:shd w:val="clear" w:color="auto" w:fill="auto"/>
            <w:vAlign w:val="center"/>
            <w:hideMark/>
          </w:tcPr>
          <w:p w14:paraId="575A75B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4631EE9"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9A5AF48" w14:textId="77777777" w:rsidR="00144A6D" w:rsidRPr="00143642" w:rsidRDefault="00144A6D" w:rsidP="004757EB">
            <w:pPr>
              <w:rPr>
                <w:rFonts w:cs="Arial"/>
                <w:color w:val="000000"/>
              </w:rPr>
            </w:pPr>
            <w:r w:rsidRPr="00143642">
              <w:rPr>
                <w:rFonts w:cs="Arial"/>
                <w:color w:val="000000"/>
              </w:rPr>
              <w:t> </w:t>
            </w:r>
          </w:p>
        </w:tc>
      </w:tr>
      <w:tr w:rsidR="00144A6D" w:rsidRPr="00143642" w14:paraId="248351A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E36D3D"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AE27D0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DE2398D" w14:textId="77777777" w:rsidR="00144A6D" w:rsidRPr="00143642" w:rsidRDefault="00144A6D" w:rsidP="004757EB">
            <w:pPr>
              <w:rPr>
                <w:rFonts w:cs="Arial"/>
                <w:color w:val="000000"/>
              </w:rPr>
            </w:pPr>
            <w:bookmarkStart w:id="2033" w:name="_Toc114731572"/>
            <w:bookmarkStart w:id="2034" w:name="_Toc114732483"/>
            <w:r w:rsidRPr="00143642">
              <w:rPr>
                <w:rFonts w:cs="Arial"/>
                <w:color w:val="000000"/>
              </w:rPr>
              <w:t>SelDrvMde12</w:t>
            </w:r>
            <w:bookmarkEnd w:id="2033"/>
            <w:bookmarkEnd w:id="2034"/>
          </w:p>
        </w:tc>
        <w:tc>
          <w:tcPr>
            <w:tcW w:w="466" w:type="pct"/>
            <w:tcBorders>
              <w:top w:val="nil"/>
              <w:left w:val="nil"/>
              <w:bottom w:val="single" w:sz="4" w:space="0" w:color="auto"/>
              <w:right w:val="single" w:sz="4" w:space="0" w:color="auto"/>
            </w:tcBorders>
            <w:shd w:val="clear" w:color="auto" w:fill="auto"/>
            <w:noWrap/>
            <w:vAlign w:val="center"/>
            <w:hideMark/>
          </w:tcPr>
          <w:p w14:paraId="0AC693D1" w14:textId="77777777" w:rsidR="00144A6D" w:rsidRPr="00143642" w:rsidRDefault="00144A6D" w:rsidP="004757EB">
            <w:pPr>
              <w:rPr>
                <w:rFonts w:cs="Arial"/>
                <w:color w:val="000000"/>
              </w:rPr>
            </w:pPr>
            <w:bookmarkStart w:id="2035" w:name="_Toc114731573"/>
            <w:bookmarkStart w:id="2036" w:name="_Toc114732484"/>
            <w:r w:rsidRPr="00143642">
              <w:rPr>
                <w:rFonts w:cs="Arial"/>
                <w:color w:val="000000"/>
              </w:rPr>
              <w:t>0xB</w:t>
            </w:r>
            <w:bookmarkEnd w:id="2035"/>
            <w:bookmarkEnd w:id="2036"/>
          </w:p>
        </w:tc>
        <w:tc>
          <w:tcPr>
            <w:tcW w:w="705" w:type="pct"/>
            <w:tcBorders>
              <w:top w:val="nil"/>
              <w:left w:val="nil"/>
              <w:bottom w:val="single" w:sz="4" w:space="0" w:color="auto"/>
              <w:right w:val="single" w:sz="4" w:space="0" w:color="auto"/>
            </w:tcBorders>
            <w:shd w:val="clear" w:color="auto" w:fill="auto"/>
            <w:vAlign w:val="center"/>
            <w:hideMark/>
          </w:tcPr>
          <w:p w14:paraId="7F21783D"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20EA8A8"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7690F78" w14:textId="77777777" w:rsidR="00144A6D" w:rsidRPr="00143642" w:rsidRDefault="00144A6D" w:rsidP="004757EB">
            <w:pPr>
              <w:rPr>
                <w:rFonts w:cs="Arial"/>
                <w:color w:val="000000"/>
              </w:rPr>
            </w:pPr>
            <w:r w:rsidRPr="00143642">
              <w:rPr>
                <w:rFonts w:cs="Arial"/>
                <w:color w:val="000000"/>
              </w:rPr>
              <w:t> </w:t>
            </w:r>
          </w:p>
        </w:tc>
      </w:tr>
      <w:tr w:rsidR="00144A6D" w:rsidRPr="00143642" w14:paraId="7DF2635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CE02C1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F083F9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A7BE6B6" w14:textId="77777777" w:rsidR="00144A6D" w:rsidRPr="00143642" w:rsidRDefault="00144A6D" w:rsidP="004757EB">
            <w:pPr>
              <w:rPr>
                <w:rFonts w:cs="Arial"/>
                <w:color w:val="000000"/>
              </w:rPr>
            </w:pPr>
            <w:bookmarkStart w:id="2037" w:name="_Toc114731574"/>
            <w:bookmarkStart w:id="2038" w:name="_Toc114732485"/>
            <w:r w:rsidRPr="00143642">
              <w:rPr>
                <w:rFonts w:cs="Arial"/>
                <w:color w:val="000000"/>
              </w:rPr>
              <w:t>SelDrvMde13</w:t>
            </w:r>
            <w:bookmarkEnd w:id="2037"/>
            <w:bookmarkEnd w:id="2038"/>
          </w:p>
        </w:tc>
        <w:tc>
          <w:tcPr>
            <w:tcW w:w="466" w:type="pct"/>
            <w:tcBorders>
              <w:top w:val="nil"/>
              <w:left w:val="nil"/>
              <w:bottom w:val="single" w:sz="4" w:space="0" w:color="auto"/>
              <w:right w:val="single" w:sz="4" w:space="0" w:color="auto"/>
            </w:tcBorders>
            <w:shd w:val="clear" w:color="auto" w:fill="auto"/>
            <w:noWrap/>
            <w:vAlign w:val="center"/>
            <w:hideMark/>
          </w:tcPr>
          <w:p w14:paraId="1E4E94B5" w14:textId="77777777" w:rsidR="00144A6D" w:rsidRPr="00143642" w:rsidRDefault="00144A6D" w:rsidP="004757EB">
            <w:pPr>
              <w:rPr>
                <w:rFonts w:cs="Arial"/>
                <w:color w:val="000000"/>
              </w:rPr>
            </w:pPr>
            <w:bookmarkStart w:id="2039" w:name="_Toc114731575"/>
            <w:bookmarkStart w:id="2040" w:name="_Toc114732486"/>
            <w:r w:rsidRPr="00143642">
              <w:rPr>
                <w:rFonts w:cs="Arial"/>
                <w:color w:val="000000"/>
              </w:rPr>
              <w:t>0xC</w:t>
            </w:r>
            <w:bookmarkEnd w:id="2039"/>
            <w:bookmarkEnd w:id="2040"/>
          </w:p>
        </w:tc>
        <w:tc>
          <w:tcPr>
            <w:tcW w:w="705" w:type="pct"/>
            <w:tcBorders>
              <w:top w:val="nil"/>
              <w:left w:val="nil"/>
              <w:bottom w:val="single" w:sz="4" w:space="0" w:color="auto"/>
              <w:right w:val="single" w:sz="4" w:space="0" w:color="auto"/>
            </w:tcBorders>
            <w:shd w:val="clear" w:color="auto" w:fill="auto"/>
            <w:vAlign w:val="center"/>
            <w:hideMark/>
          </w:tcPr>
          <w:p w14:paraId="47ABAD4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0229E16"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B17750D" w14:textId="77777777" w:rsidR="00144A6D" w:rsidRPr="00143642" w:rsidRDefault="00144A6D" w:rsidP="004757EB">
            <w:pPr>
              <w:rPr>
                <w:rFonts w:cs="Arial"/>
                <w:color w:val="000000"/>
              </w:rPr>
            </w:pPr>
            <w:r w:rsidRPr="00143642">
              <w:rPr>
                <w:rFonts w:cs="Arial"/>
                <w:color w:val="000000"/>
              </w:rPr>
              <w:t> </w:t>
            </w:r>
          </w:p>
        </w:tc>
      </w:tr>
      <w:tr w:rsidR="00144A6D" w:rsidRPr="00143642" w14:paraId="3EBC5D2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6DAD98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4D6E0F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2801E11" w14:textId="77777777" w:rsidR="00144A6D" w:rsidRPr="00143642" w:rsidRDefault="00144A6D" w:rsidP="004757EB">
            <w:pPr>
              <w:rPr>
                <w:rFonts w:cs="Arial"/>
                <w:color w:val="000000"/>
              </w:rPr>
            </w:pPr>
            <w:bookmarkStart w:id="2041" w:name="_Toc114731576"/>
            <w:bookmarkStart w:id="2042" w:name="_Toc114732487"/>
            <w:r w:rsidRPr="00143642">
              <w:rPr>
                <w:rFonts w:cs="Arial"/>
                <w:color w:val="000000"/>
              </w:rPr>
              <w:t>SelDrvMde14</w:t>
            </w:r>
            <w:bookmarkEnd w:id="2041"/>
            <w:bookmarkEnd w:id="2042"/>
          </w:p>
        </w:tc>
        <w:tc>
          <w:tcPr>
            <w:tcW w:w="466" w:type="pct"/>
            <w:tcBorders>
              <w:top w:val="nil"/>
              <w:left w:val="nil"/>
              <w:bottom w:val="single" w:sz="4" w:space="0" w:color="auto"/>
              <w:right w:val="single" w:sz="4" w:space="0" w:color="auto"/>
            </w:tcBorders>
            <w:shd w:val="clear" w:color="auto" w:fill="auto"/>
            <w:noWrap/>
            <w:vAlign w:val="center"/>
            <w:hideMark/>
          </w:tcPr>
          <w:p w14:paraId="680E6BEF" w14:textId="77777777" w:rsidR="00144A6D" w:rsidRPr="00143642" w:rsidRDefault="00144A6D" w:rsidP="004757EB">
            <w:pPr>
              <w:rPr>
                <w:rFonts w:cs="Arial"/>
                <w:color w:val="000000"/>
              </w:rPr>
            </w:pPr>
            <w:bookmarkStart w:id="2043" w:name="_Toc114731577"/>
            <w:bookmarkStart w:id="2044" w:name="_Toc114732488"/>
            <w:r w:rsidRPr="00143642">
              <w:rPr>
                <w:rFonts w:cs="Arial"/>
                <w:color w:val="000000"/>
              </w:rPr>
              <w:t>0xD</w:t>
            </w:r>
            <w:bookmarkEnd w:id="2043"/>
            <w:bookmarkEnd w:id="2044"/>
          </w:p>
        </w:tc>
        <w:tc>
          <w:tcPr>
            <w:tcW w:w="705" w:type="pct"/>
            <w:tcBorders>
              <w:top w:val="nil"/>
              <w:left w:val="nil"/>
              <w:bottom w:val="single" w:sz="4" w:space="0" w:color="auto"/>
              <w:right w:val="single" w:sz="4" w:space="0" w:color="auto"/>
            </w:tcBorders>
            <w:shd w:val="clear" w:color="auto" w:fill="auto"/>
            <w:vAlign w:val="center"/>
            <w:hideMark/>
          </w:tcPr>
          <w:p w14:paraId="0C4F900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355656F"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E214E0E" w14:textId="77777777" w:rsidR="00144A6D" w:rsidRPr="00143642" w:rsidRDefault="00144A6D" w:rsidP="004757EB">
            <w:pPr>
              <w:rPr>
                <w:rFonts w:cs="Arial"/>
                <w:color w:val="000000"/>
              </w:rPr>
            </w:pPr>
            <w:r w:rsidRPr="00143642">
              <w:rPr>
                <w:rFonts w:cs="Arial"/>
                <w:color w:val="000000"/>
              </w:rPr>
              <w:t> </w:t>
            </w:r>
          </w:p>
        </w:tc>
      </w:tr>
      <w:tr w:rsidR="00144A6D" w:rsidRPr="00143642" w14:paraId="0C9DA5A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B4E9AD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197766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AA766FA" w14:textId="77777777" w:rsidR="00144A6D" w:rsidRPr="00143642" w:rsidRDefault="00144A6D" w:rsidP="004757EB">
            <w:pPr>
              <w:rPr>
                <w:rFonts w:cs="Arial"/>
                <w:color w:val="000000"/>
              </w:rPr>
            </w:pPr>
            <w:bookmarkStart w:id="2045" w:name="_Toc114731578"/>
            <w:bookmarkStart w:id="2046" w:name="_Toc114732489"/>
            <w:r w:rsidRPr="00143642">
              <w:rPr>
                <w:rFonts w:cs="Arial"/>
                <w:color w:val="000000"/>
              </w:rPr>
              <w:t>SelDrvMde15</w:t>
            </w:r>
            <w:bookmarkEnd w:id="2045"/>
            <w:bookmarkEnd w:id="2046"/>
          </w:p>
        </w:tc>
        <w:tc>
          <w:tcPr>
            <w:tcW w:w="466" w:type="pct"/>
            <w:tcBorders>
              <w:top w:val="nil"/>
              <w:left w:val="nil"/>
              <w:bottom w:val="single" w:sz="4" w:space="0" w:color="auto"/>
              <w:right w:val="single" w:sz="4" w:space="0" w:color="auto"/>
            </w:tcBorders>
            <w:shd w:val="clear" w:color="auto" w:fill="auto"/>
            <w:noWrap/>
            <w:vAlign w:val="center"/>
            <w:hideMark/>
          </w:tcPr>
          <w:p w14:paraId="632658F7" w14:textId="77777777" w:rsidR="00144A6D" w:rsidRPr="00143642" w:rsidRDefault="00144A6D" w:rsidP="004757EB">
            <w:pPr>
              <w:rPr>
                <w:rFonts w:cs="Arial"/>
                <w:color w:val="000000"/>
              </w:rPr>
            </w:pPr>
            <w:bookmarkStart w:id="2047" w:name="_Toc114731579"/>
            <w:bookmarkStart w:id="2048" w:name="_Toc114732490"/>
            <w:r w:rsidRPr="00143642">
              <w:rPr>
                <w:rFonts w:cs="Arial"/>
                <w:color w:val="000000"/>
              </w:rPr>
              <w:t>0xE</w:t>
            </w:r>
            <w:bookmarkEnd w:id="2047"/>
            <w:bookmarkEnd w:id="2048"/>
          </w:p>
        </w:tc>
        <w:tc>
          <w:tcPr>
            <w:tcW w:w="705" w:type="pct"/>
            <w:tcBorders>
              <w:top w:val="nil"/>
              <w:left w:val="nil"/>
              <w:bottom w:val="single" w:sz="4" w:space="0" w:color="auto"/>
              <w:right w:val="single" w:sz="4" w:space="0" w:color="auto"/>
            </w:tcBorders>
            <w:shd w:val="clear" w:color="auto" w:fill="auto"/>
            <w:vAlign w:val="center"/>
            <w:hideMark/>
          </w:tcPr>
          <w:p w14:paraId="512FD4E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30734E0"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6844D7E" w14:textId="77777777" w:rsidR="00144A6D" w:rsidRPr="00143642" w:rsidRDefault="00144A6D" w:rsidP="004757EB">
            <w:pPr>
              <w:rPr>
                <w:rFonts w:cs="Arial"/>
                <w:color w:val="000000"/>
              </w:rPr>
            </w:pPr>
            <w:r w:rsidRPr="00143642">
              <w:rPr>
                <w:rFonts w:cs="Arial"/>
                <w:color w:val="000000"/>
              </w:rPr>
              <w:t> </w:t>
            </w:r>
          </w:p>
        </w:tc>
      </w:tr>
      <w:tr w:rsidR="00144A6D" w:rsidRPr="00143642" w14:paraId="35F15B8B"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6E7D693"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71F8B0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024C21C" w14:textId="77777777" w:rsidR="00144A6D" w:rsidRPr="00143642" w:rsidRDefault="00144A6D" w:rsidP="004757EB">
            <w:pPr>
              <w:rPr>
                <w:rFonts w:cs="Arial"/>
                <w:color w:val="000000"/>
              </w:rPr>
            </w:pPr>
            <w:bookmarkStart w:id="2049" w:name="_Toc114731580"/>
            <w:bookmarkStart w:id="2050" w:name="_Toc114732491"/>
            <w:r w:rsidRPr="00143642">
              <w:rPr>
                <w:rFonts w:cs="Arial"/>
                <w:color w:val="000000"/>
              </w:rPr>
              <w:t>SelDrvMde16</w:t>
            </w:r>
            <w:bookmarkEnd w:id="2049"/>
            <w:bookmarkEnd w:id="2050"/>
          </w:p>
        </w:tc>
        <w:tc>
          <w:tcPr>
            <w:tcW w:w="466" w:type="pct"/>
            <w:tcBorders>
              <w:top w:val="nil"/>
              <w:left w:val="nil"/>
              <w:bottom w:val="single" w:sz="4" w:space="0" w:color="auto"/>
              <w:right w:val="single" w:sz="4" w:space="0" w:color="auto"/>
            </w:tcBorders>
            <w:shd w:val="clear" w:color="auto" w:fill="auto"/>
            <w:noWrap/>
            <w:vAlign w:val="center"/>
            <w:hideMark/>
          </w:tcPr>
          <w:p w14:paraId="4D37AC13" w14:textId="77777777" w:rsidR="00144A6D" w:rsidRPr="00143642" w:rsidRDefault="00144A6D" w:rsidP="004757EB">
            <w:pPr>
              <w:rPr>
                <w:rFonts w:cs="Arial"/>
                <w:color w:val="000000"/>
              </w:rPr>
            </w:pPr>
            <w:bookmarkStart w:id="2051" w:name="_Toc114731581"/>
            <w:bookmarkStart w:id="2052" w:name="_Toc114732492"/>
            <w:r w:rsidRPr="00143642">
              <w:rPr>
                <w:rFonts w:cs="Arial"/>
                <w:color w:val="000000"/>
              </w:rPr>
              <w:t>0xF</w:t>
            </w:r>
            <w:bookmarkEnd w:id="2051"/>
            <w:bookmarkEnd w:id="2052"/>
          </w:p>
        </w:tc>
        <w:tc>
          <w:tcPr>
            <w:tcW w:w="705" w:type="pct"/>
            <w:tcBorders>
              <w:top w:val="nil"/>
              <w:left w:val="nil"/>
              <w:bottom w:val="single" w:sz="4" w:space="0" w:color="auto"/>
              <w:right w:val="single" w:sz="4" w:space="0" w:color="auto"/>
            </w:tcBorders>
            <w:shd w:val="clear" w:color="auto" w:fill="auto"/>
            <w:vAlign w:val="center"/>
            <w:hideMark/>
          </w:tcPr>
          <w:p w14:paraId="6BD1312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356FC8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B23C2B4" w14:textId="77777777" w:rsidR="00144A6D" w:rsidRPr="00143642" w:rsidRDefault="00144A6D" w:rsidP="004757EB">
            <w:pPr>
              <w:rPr>
                <w:rFonts w:cs="Arial"/>
                <w:color w:val="000000"/>
              </w:rPr>
            </w:pPr>
            <w:r w:rsidRPr="00143642">
              <w:rPr>
                <w:rFonts w:cs="Arial"/>
                <w:color w:val="000000"/>
              </w:rPr>
              <w:t> </w:t>
            </w:r>
          </w:p>
        </w:tc>
      </w:tr>
      <w:tr w:rsidR="00144A6D" w:rsidRPr="00143642" w14:paraId="0E11DBC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751A96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2DCC05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9CAAC7B" w14:textId="77777777" w:rsidR="00144A6D" w:rsidRPr="00143642" w:rsidRDefault="00144A6D" w:rsidP="004757EB">
            <w:pPr>
              <w:rPr>
                <w:rFonts w:cs="Arial"/>
                <w:color w:val="000000"/>
              </w:rPr>
            </w:pPr>
            <w:bookmarkStart w:id="2053" w:name="_Toc114731582"/>
            <w:bookmarkStart w:id="2054" w:name="_Toc114732493"/>
            <w:r w:rsidRPr="00143642">
              <w:rPr>
                <w:rFonts w:cs="Arial"/>
                <w:color w:val="000000"/>
              </w:rPr>
              <w:t>SelDrvMde17</w:t>
            </w:r>
            <w:bookmarkEnd w:id="2053"/>
            <w:bookmarkEnd w:id="2054"/>
          </w:p>
        </w:tc>
        <w:tc>
          <w:tcPr>
            <w:tcW w:w="466" w:type="pct"/>
            <w:tcBorders>
              <w:top w:val="nil"/>
              <w:left w:val="nil"/>
              <w:bottom w:val="single" w:sz="4" w:space="0" w:color="auto"/>
              <w:right w:val="single" w:sz="4" w:space="0" w:color="auto"/>
            </w:tcBorders>
            <w:shd w:val="clear" w:color="auto" w:fill="auto"/>
            <w:noWrap/>
            <w:vAlign w:val="center"/>
            <w:hideMark/>
          </w:tcPr>
          <w:p w14:paraId="7F47C857" w14:textId="77777777" w:rsidR="00144A6D" w:rsidRPr="00143642" w:rsidRDefault="00144A6D" w:rsidP="004757EB">
            <w:pPr>
              <w:rPr>
                <w:rFonts w:cs="Arial"/>
                <w:color w:val="000000"/>
              </w:rPr>
            </w:pPr>
            <w:bookmarkStart w:id="2055" w:name="_Toc114731583"/>
            <w:bookmarkStart w:id="2056" w:name="_Toc114732494"/>
            <w:r w:rsidRPr="00143642">
              <w:rPr>
                <w:rFonts w:cs="Arial"/>
                <w:color w:val="000000"/>
              </w:rPr>
              <w:t>0x10</w:t>
            </w:r>
            <w:bookmarkEnd w:id="2055"/>
            <w:bookmarkEnd w:id="2056"/>
          </w:p>
        </w:tc>
        <w:tc>
          <w:tcPr>
            <w:tcW w:w="705" w:type="pct"/>
            <w:tcBorders>
              <w:top w:val="nil"/>
              <w:left w:val="nil"/>
              <w:bottom w:val="single" w:sz="4" w:space="0" w:color="auto"/>
              <w:right w:val="single" w:sz="4" w:space="0" w:color="auto"/>
            </w:tcBorders>
            <w:shd w:val="clear" w:color="auto" w:fill="auto"/>
            <w:vAlign w:val="center"/>
            <w:hideMark/>
          </w:tcPr>
          <w:p w14:paraId="7FDDB3C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745E09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4EC59C81" w14:textId="77777777" w:rsidR="00144A6D" w:rsidRPr="00143642" w:rsidRDefault="00144A6D" w:rsidP="004757EB">
            <w:pPr>
              <w:rPr>
                <w:rFonts w:cs="Arial"/>
                <w:color w:val="000000"/>
              </w:rPr>
            </w:pPr>
            <w:r w:rsidRPr="00143642">
              <w:rPr>
                <w:rFonts w:cs="Arial"/>
                <w:color w:val="000000"/>
              </w:rPr>
              <w:t> </w:t>
            </w:r>
          </w:p>
        </w:tc>
      </w:tr>
      <w:tr w:rsidR="00144A6D" w:rsidRPr="00143642" w14:paraId="04C21101"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5E283B4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875F2A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FEB83F4" w14:textId="77777777" w:rsidR="00144A6D" w:rsidRPr="00143642" w:rsidRDefault="00144A6D" w:rsidP="004757EB">
            <w:pPr>
              <w:rPr>
                <w:rFonts w:cs="Arial"/>
                <w:color w:val="000000"/>
              </w:rPr>
            </w:pPr>
            <w:bookmarkStart w:id="2057" w:name="_Toc114731584"/>
            <w:bookmarkStart w:id="2058" w:name="_Toc114732495"/>
            <w:r w:rsidRPr="00143642">
              <w:rPr>
                <w:rFonts w:cs="Arial"/>
                <w:color w:val="000000"/>
              </w:rPr>
              <w:t>SelDrvMde18</w:t>
            </w:r>
            <w:bookmarkEnd w:id="2057"/>
            <w:bookmarkEnd w:id="2058"/>
          </w:p>
        </w:tc>
        <w:tc>
          <w:tcPr>
            <w:tcW w:w="466" w:type="pct"/>
            <w:tcBorders>
              <w:top w:val="nil"/>
              <w:left w:val="nil"/>
              <w:bottom w:val="single" w:sz="4" w:space="0" w:color="auto"/>
              <w:right w:val="single" w:sz="4" w:space="0" w:color="auto"/>
            </w:tcBorders>
            <w:shd w:val="clear" w:color="auto" w:fill="auto"/>
            <w:noWrap/>
            <w:vAlign w:val="center"/>
            <w:hideMark/>
          </w:tcPr>
          <w:p w14:paraId="39320ED1" w14:textId="77777777" w:rsidR="00144A6D" w:rsidRPr="00143642" w:rsidRDefault="00144A6D" w:rsidP="004757EB">
            <w:pPr>
              <w:rPr>
                <w:rFonts w:cs="Arial"/>
                <w:color w:val="000000"/>
              </w:rPr>
            </w:pPr>
            <w:bookmarkStart w:id="2059" w:name="_Toc114731585"/>
            <w:bookmarkStart w:id="2060" w:name="_Toc114732496"/>
            <w:r w:rsidRPr="00143642">
              <w:rPr>
                <w:rFonts w:cs="Arial"/>
                <w:color w:val="000000"/>
              </w:rPr>
              <w:t>0x11</w:t>
            </w:r>
            <w:bookmarkEnd w:id="2059"/>
            <w:bookmarkEnd w:id="2060"/>
          </w:p>
        </w:tc>
        <w:tc>
          <w:tcPr>
            <w:tcW w:w="705" w:type="pct"/>
            <w:tcBorders>
              <w:top w:val="nil"/>
              <w:left w:val="nil"/>
              <w:bottom w:val="single" w:sz="4" w:space="0" w:color="auto"/>
              <w:right w:val="single" w:sz="4" w:space="0" w:color="auto"/>
            </w:tcBorders>
            <w:shd w:val="clear" w:color="auto" w:fill="auto"/>
            <w:vAlign w:val="center"/>
            <w:hideMark/>
          </w:tcPr>
          <w:p w14:paraId="506F466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ED05DB"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B0688FC" w14:textId="77777777" w:rsidR="00144A6D" w:rsidRPr="00143642" w:rsidRDefault="00144A6D" w:rsidP="004757EB">
            <w:pPr>
              <w:rPr>
                <w:rFonts w:cs="Arial"/>
                <w:color w:val="000000"/>
              </w:rPr>
            </w:pPr>
            <w:r w:rsidRPr="00143642">
              <w:rPr>
                <w:rFonts w:cs="Arial"/>
                <w:color w:val="000000"/>
              </w:rPr>
              <w:t> </w:t>
            </w:r>
          </w:p>
        </w:tc>
      </w:tr>
      <w:tr w:rsidR="00144A6D" w:rsidRPr="00143642" w14:paraId="3D45D26D"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413049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8A3FBA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5FA3DF7" w14:textId="77777777" w:rsidR="00144A6D" w:rsidRPr="00143642" w:rsidRDefault="00144A6D" w:rsidP="004757EB">
            <w:pPr>
              <w:rPr>
                <w:rFonts w:cs="Arial"/>
                <w:color w:val="000000"/>
              </w:rPr>
            </w:pPr>
            <w:bookmarkStart w:id="2061" w:name="_Toc114731586"/>
            <w:bookmarkStart w:id="2062" w:name="_Toc114732497"/>
            <w:r w:rsidRPr="00143642">
              <w:rPr>
                <w:rFonts w:cs="Arial"/>
                <w:color w:val="000000"/>
              </w:rPr>
              <w:t>SelDrvMde19</w:t>
            </w:r>
            <w:bookmarkEnd w:id="2061"/>
            <w:bookmarkEnd w:id="2062"/>
          </w:p>
        </w:tc>
        <w:tc>
          <w:tcPr>
            <w:tcW w:w="466" w:type="pct"/>
            <w:tcBorders>
              <w:top w:val="nil"/>
              <w:left w:val="nil"/>
              <w:bottom w:val="single" w:sz="4" w:space="0" w:color="auto"/>
              <w:right w:val="single" w:sz="4" w:space="0" w:color="auto"/>
            </w:tcBorders>
            <w:shd w:val="clear" w:color="auto" w:fill="auto"/>
            <w:noWrap/>
            <w:vAlign w:val="center"/>
            <w:hideMark/>
          </w:tcPr>
          <w:p w14:paraId="3C27EFB8" w14:textId="77777777" w:rsidR="00144A6D" w:rsidRPr="00143642" w:rsidRDefault="00144A6D" w:rsidP="004757EB">
            <w:pPr>
              <w:rPr>
                <w:rFonts w:cs="Arial"/>
                <w:color w:val="000000"/>
              </w:rPr>
            </w:pPr>
            <w:bookmarkStart w:id="2063" w:name="_Toc114731587"/>
            <w:bookmarkStart w:id="2064" w:name="_Toc114732498"/>
            <w:r w:rsidRPr="00143642">
              <w:rPr>
                <w:rFonts w:cs="Arial"/>
                <w:color w:val="000000"/>
              </w:rPr>
              <w:t>0x12</w:t>
            </w:r>
            <w:bookmarkEnd w:id="2063"/>
            <w:bookmarkEnd w:id="2064"/>
          </w:p>
        </w:tc>
        <w:tc>
          <w:tcPr>
            <w:tcW w:w="705" w:type="pct"/>
            <w:tcBorders>
              <w:top w:val="nil"/>
              <w:left w:val="nil"/>
              <w:bottom w:val="single" w:sz="4" w:space="0" w:color="auto"/>
              <w:right w:val="single" w:sz="4" w:space="0" w:color="auto"/>
            </w:tcBorders>
            <w:shd w:val="clear" w:color="auto" w:fill="auto"/>
            <w:vAlign w:val="center"/>
            <w:hideMark/>
          </w:tcPr>
          <w:p w14:paraId="6324282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D2556DA"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C81DE9C" w14:textId="77777777" w:rsidR="00144A6D" w:rsidRPr="00143642" w:rsidRDefault="00144A6D" w:rsidP="004757EB">
            <w:pPr>
              <w:rPr>
                <w:rFonts w:cs="Arial"/>
                <w:color w:val="000000"/>
              </w:rPr>
            </w:pPr>
            <w:r w:rsidRPr="00143642">
              <w:rPr>
                <w:rFonts w:cs="Arial"/>
                <w:color w:val="000000"/>
              </w:rPr>
              <w:t> </w:t>
            </w:r>
          </w:p>
        </w:tc>
      </w:tr>
      <w:tr w:rsidR="00144A6D" w:rsidRPr="00143642" w14:paraId="4F4A909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AA66B93"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1D79C749"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3DF1009" w14:textId="77777777" w:rsidR="00144A6D" w:rsidRPr="00143642" w:rsidRDefault="00144A6D" w:rsidP="004757EB">
            <w:pPr>
              <w:rPr>
                <w:rFonts w:cs="Arial"/>
                <w:color w:val="000000"/>
              </w:rPr>
            </w:pPr>
            <w:bookmarkStart w:id="2065" w:name="_Toc114731588"/>
            <w:bookmarkStart w:id="2066" w:name="_Toc114732499"/>
            <w:r w:rsidRPr="00143642">
              <w:rPr>
                <w:rFonts w:cs="Arial"/>
                <w:color w:val="000000"/>
              </w:rPr>
              <w:t>SelDrvMde20</w:t>
            </w:r>
            <w:bookmarkEnd w:id="2065"/>
            <w:bookmarkEnd w:id="2066"/>
          </w:p>
        </w:tc>
        <w:tc>
          <w:tcPr>
            <w:tcW w:w="466" w:type="pct"/>
            <w:tcBorders>
              <w:top w:val="nil"/>
              <w:left w:val="nil"/>
              <w:bottom w:val="single" w:sz="4" w:space="0" w:color="auto"/>
              <w:right w:val="single" w:sz="4" w:space="0" w:color="auto"/>
            </w:tcBorders>
            <w:shd w:val="clear" w:color="auto" w:fill="auto"/>
            <w:noWrap/>
            <w:vAlign w:val="center"/>
            <w:hideMark/>
          </w:tcPr>
          <w:p w14:paraId="7F772546" w14:textId="77777777" w:rsidR="00144A6D" w:rsidRPr="00143642" w:rsidRDefault="00144A6D" w:rsidP="004757EB">
            <w:pPr>
              <w:rPr>
                <w:rFonts w:cs="Arial"/>
                <w:color w:val="000000"/>
              </w:rPr>
            </w:pPr>
            <w:bookmarkStart w:id="2067" w:name="_Toc114731589"/>
            <w:bookmarkStart w:id="2068" w:name="_Toc114732500"/>
            <w:r w:rsidRPr="00143642">
              <w:rPr>
                <w:rFonts w:cs="Arial"/>
                <w:color w:val="000000"/>
              </w:rPr>
              <w:t>0x13</w:t>
            </w:r>
            <w:bookmarkEnd w:id="2067"/>
            <w:bookmarkEnd w:id="2068"/>
          </w:p>
        </w:tc>
        <w:tc>
          <w:tcPr>
            <w:tcW w:w="705" w:type="pct"/>
            <w:tcBorders>
              <w:top w:val="nil"/>
              <w:left w:val="nil"/>
              <w:bottom w:val="single" w:sz="4" w:space="0" w:color="auto"/>
              <w:right w:val="single" w:sz="4" w:space="0" w:color="auto"/>
            </w:tcBorders>
            <w:shd w:val="clear" w:color="auto" w:fill="auto"/>
            <w:vAlign w:val="center"/>
            <w:hideMark/>
          </w:tcPr>
          <w:p w14:paraId="18DDDFE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2E24827"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DF6C75A" w14:textId="77777777" w:rsidR="00144A6D" w:rsidRPr="00143642" w:rsidRDefault="00144A6D" w:rsidP="004757EB">
            <w:pPr>
              <w:rPr>
                <w:rFonts w:cs="Arial"/>
                <w:color w:val="000000"/>
              </w:rPr>
            </w:pPr>
            <w:r w:rsidRPr="00143642">
              <w:rPr>
                <w:rFonts w:cs="Arial"/>
                <w:color w:val="000000"/>
              </w:rPr>
              <w:t> </w:t>
            </w:r>
          </w:p>
        </w:tc>
      </w:tr>
      <w:tr w:rsidR="00144A6D" w:rsidRPr="00143642" w14:paraId="4A4A582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A9A33AA"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8BD0B2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7619D86" w14:textId="77777777" w:rsidR="00144A6D" w:rsidRPr="00143642" w:rsidRDefault="00144A6D" w:rsidP="004757EB">
            <w:pPr>
              <w:rPr>
                <w:rFonts w:cs="Arial"/>
                <w:color w:val="000000"/>
              </w:rPr>
            </w:pPr>
            <w:bookmarkStart w:id="2069" w:name="_Toc114731590"/>
            <w:bookmarkStart w:id="2070" w:name="_Toc114732501"/>
            <w:r w:rsidRPr="00143642">
              <w:rPr>
                <w:rFonts w:cs="Arial"/>
                <w:color w:val="000000"/>
              </w:rPr>
              <w:t>SelDrvMde21</w:t>
            </w:r>
            <w:bookmarkEnd w:id="2069"/>
            <w:bookmarkEnd w:id="2070"/>
          </w:p>
        </w:tc>
        <w:tc>
          <w:tcPr>
            <w:tcW w:w="466" w:type="pct"/>
            <w:tcBorders>
              <w:top w:val="nil"/>
              <w:left w:val="nil"/>
              <w:bottom w:val="single" w:sz="4" w:space="0" w:color="auto"/>
              <w:right w:val="single" w:sz="4" w:space="0" w:color="auto"/>
            </w:tcBorders>
            <w:shd w:val="clear" w:color="auto" w:fill="auto"/>
            <w:noWrap/>
            <w:vAlign w:val="center"/>
            <w:hideMark/>
          </w:tcPr>
          <w:p w14:paraId="56E50D06" w14:textId="77777777" w:rsidR="00144A6D" w:rsidRPr="00143642" w:rsidRDefault="00144A6D" w:rsidP="004757EB">
            <w:pPr>
              <w:rPr>
                <w:rFonts w:cs="Arial"/>
                <w:color w:val="000000"/>
              </w:rPr>
            </w:pPr>
            <w:bookmarkStart w:id="2071" w:name="_Toc114731591"/>
            <w:bookmarkStart w:id="2072" w:name="_Toc114732502"/>
            <w:r w:rsidRPr="00143642">
              <w:rPr>
                <w:rFonts w:cs="Arial"/>
                <w:color w:val="000000"/>
              </w:rPr>
              <w:t>0x14</w:t>
            </w:r>
            <w:bookmarkEnd w:id="2071"/>
            <w:bookmarkEnd w:id="2072"/>
          </w:p>
        </w:tc>
        <w:tc>
          <w:tcPr>
            <w:tcW w:w="705" w:type="pct"/>
            <w:tcBorders>
              <w:top w:val="nil"/>
              <w:left w:val="nil"/>
              <w:bottom w:val="single" w:sz="4" w:space="0" w:color="auto"/>
              <w:right w:val="single" w:sz="4" w:space="0" w:color="auto"/>
            </w:tcBorders>
            <w:shd w:val="clear" w:color="auto" w:fill="auto"/>
            <w:vAlign w:val="center"/>
            <w:hideMark/>
          </w:tcPr>
          <w:p w14:paraId="2C3175E0"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083CBED"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5B32E364" w14:textId="77777777" w:rsidR="00144A6D" w:rsidRPr="00143642" w:rsidRDefault="00144A6D" w:rsidP="004757EB">
            <w:pPr>
              <w:rPr>
                <w:rFonts w:cs="Arial"/>
                <w:color w:val="000000"/>
              </w:rPr>
            </w:pPr>
            <w:r w:rsidRPr="00143642">
              <w:rPr>
                <w:rFonts w:cs="Arial"/>
                <w:color w:val="000000"/>
              </w:rPr>
              <w:t> </w:t>
            </w:r>
          </w:p>
        </w:tc>
      </w:tr>
      <w:tr w:rsidR="00144A6D" w:rsidRPr="00143642" w14:paraId="3A8AE1FC"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125D4C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35F7CC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142AC85" w14:textId="77777777" w:rsidR="00144A6D" w:rsidRPr="00143642" w:rsidRDefault="00144A6D" w:rsidP="004757EB">
            <w:pPr>
              <w:rPr>
                <w:rFonts w:cs="Arial"/>
                <w:color w:val="000000"/>
              </w:rPr>
            </w:pPr>
            <w:bookmarkStart w:id="2073" w:name="_Toc114731592"/>
            <w:bookmarkStart w:id="2074" w:name="_Toc114732503"/>
            <w:r w:rsidRPr="00143642">
              <w:rPr>
                <w:rFonts w:cs="Arial"/>
                <w:color w:val="000000"/>
              </w:rPr>
              <w:t>SelDrvMde22</w:t>
            </w:r>
            <w:bookmarkEnd w:id="2073"/>
            <w:bookmarkEnd w:id="2074"/>
          </w:p>
        </w:tc>
        <w:tc>
          <w:tcPr>
            <w:tcW w:w="466" w:type="pct"/>
            <w:tcBorders>
              <w:top w:val="nil"/>
              <w:left w:val="nil"/>
              <w:bottom w:val="single" w:sz="4" w:space="0" w:color="auto"/>
              <w:right w:val="single" w:sz="4" w:space="0" w:color="auto"/>
            </w:tcBorders>
            <w:shd w:val="clear" w:color="auto" w:fill="auto"/>
            <w:noWrap/>
            <w:vAlign w:val="center"/>
            <w:hideMark/>
          </w:tcPr>
          <w:p w14:paraId="35E13612" w14:textId="77777777" w:rsidR="00144A6D" w:rsidRPr="00143642" w:rsidRDefault="00144A6D" w:rsidP="004757EB">
            <w:pPr>
              <w:rPr>
                <w:rFonts w:cs="Arial"/>
                <w:color w:val="000000"/>
              </w:rPr>
            </w:pPr>
            <w:bookmarkStart w:id="2075" w:name="_Toc114731593"/>
            <w:bookmarkStart w:id="2076" w:name="_Toc114732504"/>
            <w:r w:rsidRPr="00143642">
              <w:rPr>
                <w:rFonts w:cs="Arial"/>
                <w:color w:val="000000"/>
              </w:rPr>
              <w:t>0x15</w:t>
            </w:r>
            <w:bookmarkEnd w:id="2075"/>
            <w:bookmarkEnd w:id="2076"/>
          </w:p>
        </w:tc>
        <w:tc>
          <w:tcPr>
            <w:tcW w:w="705" w:type="pct"/>
            <w:tcBorders>
              <w:top w:val="nil"/>
              <w:left w:val="nil"/>
              <w:bottom w:val="single" w:sz="4" w:space="0" w:color="auto"/>
              <w:right w:val="single" w:sz="4" w:space="0" w:color="auto"/>
            </w:tcBorders>
            <w:shd w:val="clear" w:color="auto" w:fill="auto"/>
            <w:vAlign w:val="center"/>
            <w:hideMark/>
          </w:tcPr>
          <w:p w14:paraId="1BE41C8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926D4D7"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1BFEA44" w14:textId="77777777" w:rsidR="00144A6D" w:rsidRPr="00143642" w:rsidRDefault="00144A6D" w:rsidP="004757EB">
            <w:pPr>
              <w:rPr>
                <w:rFonts w:cs="Arial"/>
                <w:color w:val="000000"/>
              </w:rPr>
            </w:pPr>
            <w:r w:rsidRPr="00143642">
              <w:rPr>
                <w:rFonts w:cs="Arial"/>
                <w:color w:val="000000"/>
              </w:rPr>
              <w:t> </w:t>
            </w:r>
          </w:p>
        </w:tc>
      </w:tr>
      <w:tr w:rsidR="00144A6D" w:rsidRPr="00143642" w14:paraId="4F2A8218"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7D0C4BA0"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BE2A1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29629771" w14:textId="77777777" w:rsidR="00144A6D" w:rsidRPr="00143642" w:rsidRDefault="00144A6D" w:rsidP="004757EB">
            <w:pPr>
              <w:rPr>
                <w:rFonts w:cs="Arial"/>
                <w:color w:val="000000"/>
              </w:rPr>
            </w:pPr>
            <w:bookmarkStart w:id="2077" w:name="_Toc114731594"/>
            <w:bookmarkStart w:id="2078" w:name="_Toc114732505"/>
            <w:r w:rsidRPr="00143642">
              <w:rPr>
                <w:rFonts w:cs="Arial"/>
                <w:color w:val="000000"/>
              </w:rPr>
              <w:t>SelDrvMde23</w:t>
            </w:r>
            <w:bookmarkEnd w:id="2077"/>
            <w:bookmarkEnd w:id="2078"/>
          </w:p>
        </w:tc>
        <w:tc>
          <w:tcPr>
            <w:tcW w:w="466" w:type="pct"/>
            <w:tcBorders>
              <w:top w:val="nil"/>
              <w:left w:val="nil"/>
              <w:bottom w:val="single" w:sz="4" w:space="0" w:color="auto"/>
              <w:right w:val="single" w:sz="4" w:space="0" w:color="auto"/>
            </w:tcBorders>
            <w:shd w:val="clear" w:color="auto" w:fill="auto"/>
            <w:noWrap/>
            <w:vAlign w:val="center"/>
            <w:hideMark/>
          </w:tcPr>
          <w:p w14:paraId="46589C06" w14:textId="77777777" w:rsidR="00144A6D" w:rsidRPr="00143642" w:rsidRDefault="00144A6D" w:rsidP="004757EB">
            <w:pPr>
              <w:rPr>
                <w:rFonts w:cs="Arial"/>
                <w:color w:val="000000"/>
              </w:rPr>
            </w:pPr>
            <w:bookmarkStart w:id="2079" w:name="_Toc114731595"/>
            <w:bookmarkStart w:id="2080" w:name="_Toc114732506"/>
            <w:r w:rsidRPr="00143642">
              <w:rPr>
                <w:rFonts w:cs="Arial"/>
                <w:color w:val="000000"/>
              </w:rPr>
              <w:t>0x16</w:t>
            </w:r>
            <w:bookmarkEnd w:id="2079"/>
            <w:bookmarkEnd w:id="2080"/>
          </w:p>
        </w:tc>
        <w:tc>
          <w:tcPr>
            <w:tcW w:w="705" w:type="pct"/>
            <w:tcBorders>
              <w:top w:val="nil"/>
              <w:left w:val="nil"/>
              <w:bottom w:val="single" w:sz="4" w:space="0" w:color="auto"/>
              <w:right w:val="single" w:sz="4" w:space="0" w:color="auto"/>
            </w:tcBorders>
            <w:shd w:val="clear" w:color="auto" w:fill="auto"/>
            <w:vAlign w:val="center"/>
            <w:hideMark/>
          </w:tcPr>
          <w:p w14:paraId="50666114"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A72060"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6091A9C3" w14:textId="77777777" w:rsidR="00144A6D" w:rsidRPr="00143642" w:rsidRDefault="00144A6D" w:rsidP="004757EB">
            <w:pPr>
              <w:rPr>
                <w:rFonts w:cs="Arial"/>
                <w:color w:val="000000"/>
              </w:rPr>
            </w:pPr>
            <w:r w:rsidRPr="00143642">
              <w:rPr>
                <w:rFonts w:cs="Arial"/>
                <w:color w:val="000000"/>
              </w:rPr>
              <w:t> </w:t>
            </w:r>
          </w:p>
        </w:tc>
      </w:tr>
      <w:tr w:rsidR="00144A6D" w:rsidRPr="00143642" w14:paraId="092A252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CCDC4E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6D07F19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4CC0A9D" w14:textId="77777777" w:rsidR="00144A6D" w:rsidRPr="00143642" w:rsidRDefault="00144A6D" w:rsidP="004757EB">
            <w:pPr>
              <w:rPr>
                <w:rFonts w:cs="Arial"/>
                <w:color w:val="000000"/>
              </w:rPr>
            </w:pPr>
            <w:bookmarkStart w:id="2081" w:name="_Toc114731596"/>
            <w:bookmarkStart w:id="2082" w:name="_Toc114732507"/>
            <w:r w:rsidRPr="00143642">
              <w:rPr>
                <w:rFonts w:cs="Arial"/>
                <w:color w:val="000000"/>
              </w:rPr>
              <w:t>SelDrvMde24</w:t>
            </w:r>
            <w:bookmarkEnd w:id="2081"/>
            <w:bookmarkEnd w:id="2082"/>
          </w:p>
        </w:tc>
        <w:tc>
          <w:tcPr>
            <w:tcW w:w="466" w:type="pct"/>
            <w:tcBorders>
              <w:top w:val="nil"/>
              <w:left w:val="nil"/>
              <w:bottom w:val="single" w:sz="4" w:space="0" w:color="auto"/>
              <w:right w:val="single" w:sz="4" w:space="0" w:color="auto"/>
            </w:tcBorders>
            <w:shd w:val="clear" w:color="auto" w:fill="auto"/>
            <w:noWrap/>
            <w:vAlign w:val="center"/>
            <w:hideMark/>
          </w:tcPr>
          <w:p w14:paraId="02C02472" w14:textId="77777777" w:rsidR="00144A6D" w:rsidRPr="00143642" w:rsidRDefault="00144A6D" w:rsidP="004757EB">
            <w:pPr>
              <w:rPr>
                <w:rFonts w:cs="Arial"/>
                <w:color w:val="000000"/>
              </w:rPr>
            </w:pPr>
            <w:bookmarkStart w:id="2083" w:name="_Toc114731597"/>
            <w:bookmarkStart w:id="2084" w:name="_Toc114732508"/>
            <w:r w:rsidRPr="00143642">
              <w:rPr>
                <w:rFonts w:cs="Arial"/>
                <w:color w:val="000000"/>
              </w:rPr>
              <w:t>0x17</w:t>
            </w:r>
            <w:bookmarkEnd w:id="2083"/>
            <w:bookmarkEnd w:id="2084"/>
          </w:p>
        </w:tc>
        <w:tc>
          <w:tcPr>
            <w:tcW w:w="705" w:type="pct"/>
            <w:tcBorders>
              <w:top w:val="nil"/>
              <w:left w:val="nil"/>
              <w:bottom w:val="single" w:sz="4" w:space="0" w:color="auto"/>
              <w:right w:val="single" w:sz="4" w:space="0" w:color="auto"/>
            </w:tcBorders>
            <w:shd w:val="clear" w:color="auto" w:fill="auto"/>
            <w:vAlign w:val="center"/>
            <w:hideMark/>
          </w:tcPr>
          <w:p w14:paraId="2042E31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10F7DC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A58BBD2" w14:textId="77777777" w:rsidR="00144A6D" w:rsidRPr="00143642" w:rsidRDefault="00144A6D" w:rsidP="004757EB">
            <w:pPr>
              <w:rPr>
                <w:rFonts w:cs="Arial"/>
                <w:color w:val="000000"/>
              </w:rPr>
            </w:pPr>
            <w:r w:rsidRPr="00143642">
              <w:rPr>
                <w:rFonts w:cs="Arial"/>
                <w:color w:val="000000"/>
              </w:rPr>
              <w:t> </w:t>
            </w:r>
          </w:p>
        </w:tc>
      </w:tr>
      <w:tr w:rsidR="00144A6D" w:rsidRPr="00143642" w14:paraId="03485FF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0E130E6"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4A1DC391"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2E46D9C" w14:textId="77777777" w:rsidR="00144A6D" w:rsidRPr="00143642" w:rsidRDefault="00144A6D" w:rsidP="004757EB">
            <w:pPr>
              <w:rPr>
                <w:rFonts w:cs="Arial"/>
                <w:color w:val="000000"/>
              </w:rPr>
            </w:pPr>
            <w:bookmarkStart w:id="2085" w:name="_Toc114731598"/>
            <w:bookmarkStart w:id="2086" w:name="_Toc114732509"/>
            <w:r w:rsidRPr="00143642">
              <w:rPr>
                <w:rFonts w:cs="Arial"/>
                <w:color w:val="000000"/>
              </w:rPr>
              <w:t>SelDrvMde25</w:t>
            </w:r>
            <w:bookmarkEnd w:id="2085"/>
            <w:bookmarkEnd w:id="2086"/>
          </w:p>
        </w:tc>
        <w:tc>
          <w:tcPr>
            <w:tcW w:w="466" w:type="pct"/>
            <w:tcBorders>
              <w:top w:val="nil"/>
              <w:left w:val="nil"/>
              <w:bottom w:val="single" w:sz="4" w:space="0" w:color="auto"/>
              <w:right w:val="single" w:sz="4" w:space="0" w:color="auto"/>
            </w:tcBorders>
            <w:shd w:val="clear" w:color="auto" w:fill="auto"/>
            <w:noWrap/>
            <w:vAlign w:val="center"/>
            <w:hideMark/>
          </w:tcPr>
          <w:p w14:paraId="404DF501" w14:textId="77777777" w:rsidR="00144A6D" w:rsidRPr="00143642" w:rsidRDefault="00144A6D" w:rsidP="004757EB">
            <w:pPr>
              <w:rPr>
                <w:rFonts w:cs="Arial"/>
                <w:color w:val="000000"/>
              </w:rPr>
            </w:pPr>
            <w:bookmarkStart w:id="2087" w:name="_Toc114731599"/>
            <w:bookmarkStart w:id="2088" w:name="_Toc114732510"/>
            <w:r w:rsidRPr="00143642">
              <w:rPr>
                <w:rFonts w:cs="Arial"/>
                <w:color w:val="000000"/>
              </w:rPr>
              <w:t>0x18</w:t>
            </w:r>
            <w:bookmarkEnd w:id="2087"/>
            <w:bookmarkEnd w:id="2088"/>
          </w:p>
        </w:tc>
        <w:tc>
          <w:tcPr>
            <w:tcW w:w="705" w:type="pct"/>
            <w:tcBorders>
              <w:top w:val="nil"/>
              <w:left w:val="nil"/>
              <w:bottom w:val="single" w:sz="4" w:space="0" w:color="auto"/>
              <w:right w:val="single" w:sz="4" w:space="0" w:color="auto"/>
            </w:tcBorders>
            <w:shd w:val="clear" w:color="auto" w:fill="auto"/>
            <w:vAlign w:val="center"/>
            <w:hideMark/>
          </w:tcPr>
          <w:p w14:paraId="09BD009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2CCFA99"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CB69393" w14:textId="77777777" w:rsidR="00144A6D" w:rsidRPr="00143642" w:rsidRDefault="00144A6D" w:rsidP="004757EB">
            <w:pPr>
              <w:rPr>
                <w:rFonts w:cs="Arial"/>
                <w:color w:val="000000"/>
              </w:rPr>
            </w:pPr>
            <w:r w:rsidRPr="00143642">
              <w:rPr>
                <w:rFonts w:cs="Arial"/>
                <w:color w:val="000000"/>
              </w:rPr>
              <w:t> </w:t>
            </w:r>
          </w:p>
        </w:tc>
      </w:tr>
      <w:tr w:rsidR="00144A6D" w:rsidRPr="00143642" w14:paraId="5A65E337"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A977B34"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705E2AE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7A07C14" w14:textId="77777777" w:rsidR="00144A6D" w:rsidRPr="00143642" w:rsidRDefault="00144A6D" w:rsidP="004757EB">
            <w:pPr>
              <w:rPr>
                <w:rFonts w:cs="Arial"/>
                <w:color w:val="000000"/>
              </w:rPr>
            </w:pPr>
            <w:bookmarkStart w:id="2089" w:name="_Toc114731600"/>
            <w:bookmarkStart w:id="2090" w:name="_Toc114732511"/>
            <w:r w:rsidRPr="00143642">
              <w:rPr>
                <w:rFonts w:cs="Arial"/>
                <w:color w:val="000000"/>
              </w:rPr>
              <w:t>SelDrvMde26</w:t>
            </w:r>
            <w:bookmarkEnd w:id="2089"/>
            <w:bookmarkEnd w:id="2090"/>
          </w:p>
        </w:tc>
        <w:tc>
          <w:tcPr>
            <w:tcW w:w="466" w:type="pct"/>
            <w:tcBorders>
              <w:top w:val="nil"/>
              <w:left w:val="nil"/>
              <w:bottom w:val="single" w:sz="4" w:space="0" w:color="auto"/>
              <w:right w:val="single" w:sz="4" w:space="0" w:color="auto"/>
            </w:tcBorders>
            <w:shd w:val="clear" w:color="auto" w:fill="auto"/>
            <w:noWrap/>
            <w:vAlign w:val="center"/>
            <w:hideMark/>
          </w:tcPr>
          <w:p w14:paraId="12C507B9" w14:textId="77777777" w:rsidR="00144A6D" w:rsidRPr="00143642" w:rsidRDefault="00144A6D" w:rsidP="004757EB">
            <w:pPr>
              <w:rPr>
                <w:rFonts w:cs="Arial"/>
                <w:color w:val="000000"/>
              </w:rPr>
            </w:pPr>
            <w:bookmarkStart w:id="2091" w:name="_Toc114731601"/>
            <w:bookmarkStart w:id="2092" w:name="_Toc114732512"/>
            <w:r w:rsidRPr="00143642">
              <w:rPr>
                <w:rFonts w:cs="Arial"/>
                <w:color w:val="000000"/>
              </w:rPr>
              <w:t>0x19</w:t>
            </w:r>
            <w:bookmarkEnd w:id="2091"/>
            <w:bookmarkEnd w:id="2092"/>
          </w:p>
        </w:tc>
        <w:tc>
          <w:tcPr>
            <w:tcW w:w="705" w:type="pct"/>
            <w:tcBorders>
              <w:top w:val="nil"/>
              <w:left w:val="nil"/>
              <w:bottom w:val="single" w:sz="4" w:space="0" w:color="auto"/>
              <w:right w:val="single" w:sz="4" w:space="0" w:color="auto"/>
            </w:tcBorders>
            <w:shd w:val="clear" w:color="auto" w:fill="auto"/>
            <w:vAlign w:val="center"/>
            <w:hideMark/>
          </w:tcPr>
          <w:p w14:paraId="2BC612B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8C9778F"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3FC8ACF" w14:textId="77777777" w:rsidR="00144A6D" w:rsidRPr="00143642" w:rsidRDefault="00144A6D" w:rsidP="004757EB">
            <w:pPr>
              <w:rPr>
                <w:rFonts w:cs="Arial"/>
                <w:color w:val="000000"/>
              </w:rPr>
            </w:pPr>
            <w:r w:rsidRPr="00143642">
              <w:rPr>
                <w:rFonts w:cs="Arial"/>
                <w:color w:val="000000"/>
              </w:rPr>
              <w:t> </w:t>
            </w:r>
          </w:p>
        </w:tc>
      </w:tr>
      <w:tr w:rsidR="00144A6D" w:rsidRPr="00143642" w14:paraId="0E6AE862"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1CAA1C8"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25AD1F3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D946017" w14:textId="77777777" w:rsidR="00144A6D" w:rsidRPr="00143642" w:rsidRDefault="00144A6D" w:rsidP="004757EB">
            <w:pPr>
              <w:rPr>
                <w:rFonts w:cs="Arial"/>
                <w:color w:val="000000"/>
              </w:rPr>
            </w:pPr>
            <w:bookmarkStart w:id="2093" w:name="_Toc114731602"/>
            <w:bookmarkStart w:id="2094" w:name="_Toc114732513"/>
            <w:r w:rsidRPr="00143642">
              <w:rPr>
                <w:rFonts w:cs="Arial"/>
                <w:color w:val="000000"/>
              </w:rPr>
              <w:t>SelDrvMde27</w:t>
            </w:r>
            <w:bookmarkEnd w:id="2093"/>
            <w:bookmarkEnd w:id="2094"/>
          </w:p>
        </w:tc>
        <w:tc>
          <w:tcPr>
            <w:tcW w:w="466" w:type="pct"/>
            <w:tcBorders>
              <w:top w:val="nil"/>
              <w:left w:val="nil"/>
              <w:bottom w:val="single" w:sz="4" w:space="0" w:color="auto"/>
              <w:right w:val="single" w:sz="4" w:space="0" w:color="auto"/>
            </w:tcBorders>
            <w:shd w:val="clear" w:color="auto" w:fill="auto"/>
            <w:noWrap/>
            <w:vAlign w:val="center"/>
            <w:hideMark/>
          </w:tcPr>
          <w:p w14:paraId="40375900" w14:textId="77777777" w:rsidR="00144A6D" w:rsidRPr="00143642" w:rsidRDefault="00144A6D" w:rsidP="004757EB">
            <w:pPr>
              <w:rPr>
                <w:rFonts w:cs="Arial"/>
                <w:color w:val="000000"/>
              </w:rPr>
            </w:pPr>
            <w:bookmarkStart w:id="2095" w:name="_Toc114731603"/>
            <w:bookmarkStart w:id="2096" w:name="_Toc114732514"/>
            <w:r w:rsidRPr="00143642">
              <w:rPr>
                <w:rFonts w:cs="Arial"/>
                <w:color w:val="000000"/>
              </w:rPr>
              <w:t>0x1A</w:t>
            </w:r>
            <w:bookmarkEnd w:id="2095"/>
            <w:bookmarkEnd w:id="2096"/>
          </w:p>
        </w:tc>
        <w:tc>
          <w:tcPr>
            <w:tcW w:w="705" w:type="pct"/>
            <w:tcBorders>
              <w:top w:val="nil"/>
              <w:left w:val="nil"/>
              <w:bottom w:val="single" w:sz="4" w:space="0" w:color="auto"/>
              <w:right w:val="single" w:sz="4" w:space="0" w:color="auto"/>
            </w:tcBorders>
            <w:shd w:val="clear" w:color="auto" w:fill="auto"/>
            <w:vAlign w:val="center"/>
            <w:hideMark/>
          </w:tcPr>
          <w:p w14:paraId="265E3E93"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893649F"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1987EBB9" w14:textId="77777777" w:rsidR="00144A6D" w:rsidRPr="00143642" w:rsidRDefault="00144A6D" w:rsidP="004757EB">
            <w:pPr>
              <w:rPr>
                <w:rFonts w:cs="Arial"/>
                <w:color w:val="000000"/>
              </w:rPr>
            </w:pPr>
            <w:r w:rsidRPr="00143642">
              <w:rPr>
                <w:rFonts w:cs="Arial"/>
                <w:color w:val="000000"/>
              </w:rPr>
              <w:t> </w:t>
            </w:r>
          </w:p>
        </w:tc>
      </w:tr>
      <w:tr w:rsidR="00144A6D" w:rsidRPr="00143642" w14:paraId="7D29BBF0"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3661B8B7"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DF81866"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1CCEBAE" w14:textId="77777777" w:rsidR="00144A6D" w:rsidRPr="00143642" w:rsidRDefault="00144A6D" w:rsidP="004757EB">
            <w:pPr>
              <w:rPr>
                <w:rFonts w:cs="Arial"/>
                <w:color w:val="000000"/>
              </w:rPr>
            </w:pPr>
            <w:bookmarkStart w:id="2097" w:name="_Toc114731604"/>
            <w:bookmarkStart w:id="2098" w:name="_Toc114732515"/>
            <w:r w:rsidRPr="00143642">
              <w:rPr>
                <w:rFonts w:cs="Arial"/>
                <w:color w:val="000000"/>
              </w:rPr>
              <w:t>SelDrvMde28</w:t>
            </w:r>
            <w:bookmarkEnd w:id="2097"/>
            <w:bookmarkEnd w:id="2098"/>
          </w:p>
        </w:tc>
        <w:tc>
          <w:tcPr>
            <w:tcW w:w="466" w:type="pct"/>
            <w:tcBorders>
              <w:top w:val="nil"/>
              <w:left w:val="nil"/>
              <w:bottom w:val="single" w:sz="4" w:space="0" w:color="auto"/>
              <w:right w:val="single" w:sz="4" w:space="0" w:color="auto"/>
            </w:tcBorders>
            <w:shd w:val="clear" w:color="auto" w:fill="auto"/>
            <w:noWrap/>
            <w:vAlign w:val="center"/>
            <w:hideMark/>
          </w:tcPr>
          <w:p w14:paraId="7D7A37E4" w14:textId="77777777" w:rsidR="00144A6D" w:rsidRPr="00143642" w:rsidRDefault="00144A6D" w:rsidP="004757EB">
            <w:pPr>
              <w:rPr>
                <w:rFonts w:cs="Arial"/>
                <w:color w:val="000000"/>
              </w:rPr>
            </w:pPr>
            <w:bookmarkStart w:id="2099" w:name="_Toc114731605"/>
            <w:bookmarkStart w:id="2100" w:name="_Toc114732516"/>
            <w:r w:rsidRPr="00143642">
              <w:rPr>
                <w:rFonts w:cs="Arial"/>
                <w:color w:val="000000"/>
              </w:rPr>
              <w:t>0x1B</w:t>
            </w:r>
            <w:bookmarkEnd w:id="2099"/>
            <w:bookmarkEnd w:id="2100"/>
          </w:p>
        </w:tc>
        <w:tc>
          <w:tcPr>
            <w:tcW w:w="705" w:type="pct"/>
            <w:tcBorders>
              <w:top w:val="nil"/>
              <w:left w:val="nil"/>
              <w:bottom w:val="single" w:sz="4" w:space="0" w:color="auto"/>
              <w:right w:val="single" w:sz="4" w:space="0" w:color="auto"/>
            </w:tcBorders>
            <w:shd w:val="clear" w:color="auto" w:fill="auto"/>
            <w:vAlign w:val="center"/>
            <w:hideMark/>
          </w:tcPr>
          <w:p w14:paraId="54BF232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43B59791"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2884792F" w14:textId="77777777" w:rsidR="00144A6D" w:rsidRPr="00143642" w:rsidRDefault="00144A6D" w:rsidP="004757EB">
            <w:pPr>
              <w:rPr>
                <w:rFonts w:cs="Arial"/>
                <w:color w:val="000000"/>
              </w:rPr>
            </w:pPr>
            <w:r w:rsidRPr="00143642">
              <w:rPr>
                <w:rFonts w:cs="Arial"/>
                <w:color w:val="000000"/>
              </w:rPr>
              <w:t> </w:t>
            </w:r>
          </w:p>
        </w:tc>
      </w:tr>
      <w:tr w:rsidR="00144A6D" w:rsidRPr="00143642" w14:paraId="7296B1C3"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451BEB69"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5B22F37C"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66E3BBCE" w14:textId="77777777" w:rsidR="00144A6D" w:rsidRPr="00143642" w:rsidRDefault="00144A6D" w:rsidP="004757EB">
            <w:pPr>
              <w:rPr>
                <w:rFonts w:cs="Arial"/>
                <w:color w:val="000000"/>
              </w:rPr>
            </w:pPr>
            <w:bookmarkStart w:id="2101" w:name="_Toc114731606"/>
            <w:bookmarkStart w:id="2102" w:name="_Toc114732517"/>
            <w:r w:rsidRPr="00143642">
              <w:rPr>
                <w:rFonts w:cs="Arial"/>
                <w:color w:val="000000"/>
              </w:rPr>
              <w:t>SelDrvMde29</w:t>
            </w:r>
            <w:bookmarkEnd w:id="2101"/>
            <w:bookmarkEnd w:id="2102"/>
          </w:p>
        </w:tc>
        <w:tc>
          <w:tcPr>
            <w:tcW w:w="466" w:type="pct"/>
            <w:tcBorders>
              <w:top w:val="nil"/>
              <w:left w:val="nil"/>
              <w:bottom w:val="single" w:sz="4" w:space="0" w:color="auto"/>
              <w:right w:val="single" w:sz="4" w:space="0" w:color="auto"/>
            </w:tcBorders>
            <w:shd w:val="clear" w:color="auto" w:fill="auto"/>
            <w:noWrap/>
            <w:vAlign w:val="center"/>
            <w:hideMark/>
          </w:tcPr>
          <w:p w14:paraId="49A8ACEB" w14:textId="77777777" w:rsidR="00144A6D" w:rsidRPr="00143642" w:rsidRDefault="00144A6D" w:rsidP="004757EB">
            <w:pPr>
              <w:rPr>
                <w:rFonts w:cs="Arial"/>
                <w:color w:val="000000"/>
              </w:rPr>
            </w:pPr>
            <w:bookmarkStart w:id="2103" w:name="_Toc114731607"/>
            <w:bookmarkStart w:id="2104" w:name="_Toc114732518"/>
            <w:r w:rsidRPr="00143642">
              <w:rPr>
                <w:rFonts w:cs="Arial"/>
                <w:color w:val="000000"/>
              </w:rPr>
              <w:t>0x1C</w:t>
            </w:r>
            <w:bookmarkEnd w:id="2103"/>
            <w:bookmarkEnd w:id="2104"/>
          </w:p>
        </w:tc>
        <w:tc>
          <w:tcPr>
            <w:tcW w:w="705" w:type="pct"/>
            <w:tcBorders>
              <w:top w:val="nil"/>
              <w:left w:val="nil"/>
              <w:bottom w:val="single" w:sz="4" w:space="0" w:color="auto"/>
              <w:right w:val="single" w:sz="4" w:space="0" w:color="auto"/>
            </w:tcBorders>
            <w:shd w:val="clear" w:color="auto" w:fill="auto"/>
            <w:vAlign w:val="center"/>
            <w:hideMark/>
          </w:tcPr>
          <w:p w14:paraId="66FEA07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515EE10D"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FEC982C" w14:textId="77777777" w:rsidR="00144A6D" w:rsidRPr="00143642" w:rsidRDefault="00144A6D" w:rsidP="004757EB">
            <w:pPr>
              <w:rPr>
                <w:rFonts w:cs="Arial"/>
                <w:color w:val="000000"/>
              </w:rPr>
            </w:pPr>
            <w:r w:rsidRPr="00143642">
              <w:rPr>
                <w:rFonts w:cs="Arial"/>
                <w:color w:val="000000"/>
              </w:rPr>
              <w:t> </w:t>
            </w:r>
          </w:p>
        </w:tc>
      </w:tr>
      <w:tr w:rsidR="00144A6D" w:rsidRPr="00143642" w14:paraId="789F2704"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1A2E879E"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061582F5"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24D9A38" w14:textId="77777777" w:rsidR="00144A6D" w:rsidRPr="00143642" w:rsidRDefault="00144A6D" w:rsidP="004757EB">
            <w:pPr>
              <w:rPr>
                <w:rFonts w:cs="Arial"/>
                <w:color w:val="000000"/>
              </w:rPr>
            </w:pPr>
            <w:bookmarkStart w:id="2105" w:name="_Toc114731608"/>
            <w:bookmarkStart w:id="2106" w:name="_Toc114732519"/>
            <w:r w:rsidRPr="00143642">
              <w:rPr>
                <w:rFonts w:cs="Arial"/>
                <w:color w:val="000000"/>
              </w:rPr>
              <w:t>SelDrvMde30</w:t>
            </w:r>
            <w:bookmarkEnd w:id="2105"/>
            <w:bookmarkEnd w:id="2106"/>
          </w:p>
        </w:tc>
        <w:tc>
          <w:tcPr>
            <w:tcW w:w="466" w:type="pct"/>
            <w:tcBorders>
              <w:top w:val="nil"/>
              <w:left w:val="nil"/>
              <w:bottom w:val="single" w:sz="4" w:space="0" w:color="auto"/>
              <w:right w:val="single" w:sz="4" w:space="0" w:color="auto"/>
            </w:tcBorders>
            <w:shd w:val="clear" w:color="auto" w:fill="auto"/>
            <w:noWrap/>
            <w:vAlign w:val="center"/>
            <w:hideMark/>
          </w:tcPr>
          <w:p w14:paraId="76220612" w14:textId="77777777" w:rsidR="00144A6D" w:rsidRPr="00143642" w:rsidRDefault="00144A6D" w:rsidP="004757EB">
            <w:pPr>
              <w:rPr>
                <w:rFonts w:cs="Arial"/>
                <w:color w:val="000000"/>
              </w:rPr>
            </w:pPr>
            <w:bookmarkStart w:id="2107" w:name="_Toc114731609"/>
            <w:bookmarkStart w:id="2108" w:name="_Toc114732520"/>
            <w:r w:rsidRPr="00143642">
              <w:rPr>
                <w:rFonts w:cs="Arial"/>
                <w:color w:val="000000"/>
              </w:rPr>
              <w:t>0x1D</w:t>
            </w:r>
            <w:bookmarkEnd w:id="2107"/>
            <w:bookmarkEnd w:id="2108"/>
          </w:p>
        </w:tc>
        <w:tc>
          <w:tcPr>
            <w:tcW w:w="705" w:type="pct"/>
            <w:tcBorders>
              <w:top w:val="nil"/>
              <w:left w:val="nil"/>
              <w:bottom w:val="single" w:sz="4" w:space="0" w:color="auto"/>
              <w:right w:val="single" w:sz="4" w:space="0" w:color="auto"/>
            </w:tcBorders>
            <w:shd w:val="clear" w:color="auto" w:fill="auto"/>
            <w:vAlign w:val="center"/>
            <w:hideMark/>
          </w:tcPr>
          <w:p w14:paraId="124FD56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1BBBB54E"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0B272ABC" w14:textId="77777777" w:rsidR="00144A6D" w:rsidRPr="00143642" w:rsidRDefault="00144A6D" w:rsidP="004757EB">
            <w:pPr>
              <w:rPr>
                <w:rFonts w:cs="Arial"/>
                <w:color w:val="000000"/>
              </w:rPr>
            </w:pPr>
            <w:r w:rsidRPr="00143642">
              <w:rPr>
                <w:rFonts w:cs="Arial"/>
                <w:color w:val="000000"/>
              </w:rPr>
              <w:t> </w:t>
            </w:r>
          </w:p>
        </w:tc>
      </w:tr>
      <w:tr w:rsidR="00144A6D" w:rsidRPr="00143642" w14:paraId="6FDDC7AA"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0CA8B18D"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EB033AE"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08BB82AA" w14:textId="77777777" w:rsidR="00144A6D" w:rsidRPr="00143642" w:rsidRDefault="00144A6D" w:rsidP="004757EB">
            <w:pPr>
              <w:rPr>
                <w:rFonts w:cs="Arial"/>
                <w:color w:val="000000"/>
              </w:rPr>
            </w:pPr>
            <w:bookmarkStart w:id="2109" w:name="_Toc114731610"/>
            <w:bookmarkStart w:id="2110" w:name="_Toc114732521"/>
            <w:r w:rsidRPr="00143642">
              <w:rPr>
                <w:rFonts w:cs="Arial"/>
                <w:color w:val="000000"/>
              </w:rPr>
              <w:t>SelDrvMde31</w:t>
            </w:r>
            <w:bookmarkEnd w:id="2109"/>
            <w:bookmarkEnd w:id="2110"/>
          </w:p>
        </w:tc>
        <w:tc>
          <w:tcPr>
            <w:tcW w:w="466" w:type="pct"/>
            <w:tcBorders>
              <w:top w:val="nil"/>
              <w:left w:val="nil"/>
              <w:bottom w:val="single" w:sz="4" w:space="0" w:color="auto"/>
              <w:right w:val="single" w:sz="4" w:space="0" w:color="auto"/>
            </w:tcBorders>
            <w:shd w:val="clear" w:color="auto" w:fill="auto"/>
            <w:noWrap/>
            <w:vAlign w:val="center"/>
            <w:hideMark/>
          </w:tcPr>
          <w:p w14:paraId="1C906F2E" w14:textId="77777777" w:rsidR="00144A6D" w:rsidRPr="00143642" w:rsidRDefault="00144A6D" w:rsidP="004757EB">
            <w:pPr>
              <w:rPr>
                <w:rFonts w:cs="Arial"/>
                <w:color w:val="000000"/>
              </w:rPr>
            </w:pPr>
            <w:bookmarkStart w:id="2111" w:name="_Toc114731611"/>
            <w:bookmarkStart w:id="2112" w:name="_Toc114732522"/>
            <w:r w:rsidRPr="00143642">
              <w:rPr>
                <w:rFonts w:cs="Arial"/>
                <w:color w:val="000000"/>
              </w:rPr>
              <w:t>0x1E</w:t>
            </w:r>
            <w:bookmarkEnd w:id="2111"/>
            <w:bookmarkEnd w:id="2112"/>
          </w:p>
        </w:tc>
        <w:tc>
          <w:tcPr>
            <w:tcW w:w="705" w:type="pct"/>
            <w:tcBorders>
              <w:top w:val="nil"/>
              <w:left w:val="nil"/>
              <w:bottom w:val="single" w:sz="4" w:space="0" w:color="auto"/>
              <w:right w:val="single" w:sz="4" w:space="0" w:color="auto"/>
            </w:tcBorders>
            <w:shd w:val="clear" w:color="auto" w:fill="auto"/>
            <w:vAlign w:val="center"/>
            <w:hideMark/>
          </w:tcPr>
          <w:p w14:paraId="6C05ECC2"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3A58BF65"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79B35556" w14:textId="77777777" w:rsidR="00144A6D" w:rsidRPr="00143642" w:rsidRDefault="00144A6D" w:rsidP="004757EB">
            <w:pPr>
              <w:rPr>
                <w:rFonts w:cs="Arial"/>
                <w:color w:val="000000"/>
              </w:rPr>
            </w:pPr>
            <w:r w:rsidRPr="00143642">
              <w:rPr>
                <w:rFonts w:cs="Arial"/>
                <w:color w:val="000000"/>
              </w:rPr>
              <w:t> </w:t>
            </w:r>
          </w:p>
        </w:tc>
      </w:tr>
      <w:tr w:rsidR="00144A6D" w:rsidRPr="00143642" w14:paraId="2C0083B5"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A41B5AD"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auto" w:fill="auto"/>
            <w:vAlign w:val="center"/>
            <w:hideMark/>
          </w:tcPr>
          <w:p w14:paraId="35E37D7F"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524E32" w14:textId="77777777" w:rsidR="00144A6D" w:rsidRPr="00143642" w:rsidRDefault="00144A6D" w:rsidP="004757EB">
            <w:pPr>
              <w:rPr>
                <w:rFonts w:cs="Arial"/>
                <w:color w:val="000000"/>
              </w:rPr>
            </w:pPr>
            <w:bookmarkStart w:id="2113" w:name="_Toc114731612"/>
            <w:bookmarkStart w:id="2114" w:name="_Toc114732523"/>
            <w:r w:rsidRPr="00143642">
              <w:rPr>
                <w:rFonts w:cs="Arial"/>
                <w:color w:val="000000"/>
              </w:rPr>
              <w:t>Faulty</w:t>
            </w:r>
            <w:bookmarkEnd w:id="2113"/>
            <w:bookmarkEnd w:id="2114"/>
          </w:p>
        </w:tc>
        <w:tc>
          <w:tcPr>
            <w:tcW w:w="466" w:type="pct"/>
            <w:tcBorders>
              <w:top w:val="nil"/>
              <w:left w:val="nil"/>
              <w:bottom w:val="single" w:sz="4" w:space="0" w:color="auto"/>
              <w:right w:val="single" w:sz="4" w:space="0" w:color="auto"/>
            </w:tcBorders>
            <w:shd w:val="clear" w:color="auto" w:fill="auto"/>
            <w:noWrap/>
            <w:vAlign w:val="center"/>
            <w:hideMark/>
          </w:tcPr>
          <w:p w14:paraId="378EC4EF" w14:textId="77777777" w:rsidR="00144A6D" w:rsidRPr="00143642" w:rsidRDefault="00144A6D" w:rsidP="004757EB">
            <w:pPr>
              <w:rPr>
                <w:rFonts w:cs="Arial"/>
                <w:color w:val="000000"/>
              </w:rPr>
            </w:pPr>
            <w:bookmarkStart w:id="2115" w:name="_Toc114731613"/>
            <w:bookmarkStart w:id="2116" w:name="_Toc114732524"/>
            <w:r w:rsidRPr="00143642">
              <w:rPr>
                <w:rFonts w:cs="Arial"/>
                <w:color w:val="000000"/>
              </w:rPr>
              <w:t>0x1F</w:t>
            </w:r>
            <w:bookmarkEnd w:id="2115"/>
            <w:bookmarkEnd w:id="2116"/>
          </w:p>
        </w:tc>
        <w:tc>
          <w:tcPr>
            <w:tcW w:w="705" w:type="pct"/>
            <w:tcBorders>
              <w:top w:val="nil"/>
              <w:left w:val="nil"/>
              <w:bottom w:val="single" w:sz="4" w:space="0" w:color="auto"/>
              <w:right w:val="single" w:sz="4" w:space="0" w:color="auto"/>
            </w:tcBorders>
            <w:shd w:val="clear" w:color="auto" w:fill="auto"/>
            <w:vAlign w:val="center"/>
            <w:hideMark/>
          </w:tcPr>
          <w:p w14:paraId="7B25C68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auto" w:fill="auto"/>
            <w:vAlign w:val="center"/>
            <w:hideMark/>
          </w:tcPr>
          <w:p w14:paraId="733E5B12"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auto" w:fill="auto"/>
            <w:noWrap/>
            <w:vAlign w:val="center"/>
            <w:hideMark/>
          </w:tcPr>
          <w:p w14:paraId="3A38B18F" w14:textId="77777777" w:rsidR="00144A6D" w:rsidRPr="00143642" w:rsidRDefault="00144A6D" w:rsidP="004757EB">
            <w:pPr>
              <w:rPr>
                <w:rFonts w:cs="Arial"/>
                <w:color w:val="000000"/>
              </w:rPr>
            </w:pPr>
            <w:r w:rsidRPr="00143642">
              <w:rPr>
                <w:rFonts w:cs="Arial"/>
                <w:color w:val="000000"/>
              </w:rPr>
              <w:t> </w:t>
            </w:r>
          </w:p>
        </w:tc>
      </w:tr>
      <w:tr w:rsidR="00144A6D" w:rsidRPr="00143642" w14:paraId="1572FD6F" w14:textId="77777777" w:rsidTr="004757EB">
        <w:trPr>
          <w:trHeight w:val="255"/>
        </w:trPr>
        <w:tc>
          <w:tcPr>
            <w:tcW w:w="362" w:type="pct"/>
            <w:tcBorders>
              <w:top w:val="nil"/>
              <w:left w:val="single" w:sz="4" w:space="0" w:color="auto"/>
              <w:bottom w:val="single" w:sz="4" w:space="0" w:color="auto"/>
              <w:right w:val="single" w:sz="4" w:space="0" w:color="auto"/>
            </w:tcBorders>
            <w:shd w:val="clear" w:color="000000" w:fill="FFCC99"/>
            <w:noWrap/>
            <w:vAlign w:val="center"/>
            <w:hideMark/>
          </w:tcPr>
          <w:p w14:paraId="2AC9788B" w14:textId="77777777" w:rsidR="00144A6D" w:rsidRPr="00143642" w:rsidRDefault="00144A6D" w:rsidP="004757EB">
            <w:pPr>
              <w:rPr>
                <w:rFonts w:cs="Arial"/>
                <w:color w:val="000000"/>
              </w:rPr>
            </w:pPr>
            <w:r w:rsidRPr="00143642">
              <w:rPr>
                <w:rFonts w:cs="Arial"/>
                <w:color w:val="000000"/>
              </w:rPr>
              <w:t> </w:t>
            </w:r>
          </w:p>
        </w:tc>
        <w:tc>
          <w:tcPr>
            <w:tcW w:w="1520" w:type="pct"/>
            <w:tcBorders>
              <w:top w:val="nil"/>
              <w:left w:val="nil"/>
              <w:bottom w:val="single" w:sz="4" w:space="0" w:color="auto"/>
              <w:right w:val="single" w:sz="4" w:space="0" w:color="auto"/>
            </w:tcBorders>
            <w:shd w:val="clear" w:color="000000" w:fill="FEB4AC"/>
            <w:vAlign w:val="center"/>
            <w:hideMark/>
          </w:tcPr>
          <w:p w14:paraId="0E223268"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50F48550" w14:textId="77777777" w:rsidR="00144A6D" w:rsidRPr="00143642" w:rsidRDefault="00144A6D" w:rsidP="004757EB">
            <w:pPr>
              <w:rPr>
                <w:rFonts w:cs="Arial"/>
                <w:color w:val="000000"/>
              </w:rPr>
            </w:pPr>
            <w:r w:rsidRPr="00143642">
              <w:rPr>
                <w:rFonts w:cs="Arial"/>
                <w:color w:val="000000"/>
              </w:rPr>
              <w:t> </w:t>
            </w:r>
          </w:p>
        </w:tc>
        <w:tc>
          <w:tcPr>
            <w:tcW w:w="466" w:type="pct"/>
            <w:tcBorders>
              <w:top w:val="nil"/>
              <w:left w:val="nil"/>
              <w:bottom w:val="single" w:sz="4" w:space="0" w:color="auto"/>
              <w:right w:val="single" w:sz="4" w:space="0" w:color="auto"/>
            </w:tcBorders>
            <w:shd w:val="clear" w:color="000000" w:fill="FEB4AC"/>
            <w:noWrap/>
            <w:vAlign w:val="center"/>
            <w:hideMark/>
          </w:tcPr>
          <w:p w14:paraId="4FAB3D7B"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77627557" w14:textId="77777777" w:rsidR="00144A6D" w:rsidRPr="00143642" w:rsidRDefault="00144A6D" w:rsidP="004757EB">
            <w:pPr>
              <w:rPr>
                <w:rFonts w:cs="Arial"/>
                <w:color w:val="000000"/>
              </w:rPr>
            </w:pPr>
            <w:r w:rsidRPr="00143642">
              <w:rPr>
                <w:rFonts w:cs="Arial"/>
                <w:color w:val="000000"/>
              </w:rPr>
              <w:t> </w:t>
            </w:r>
          </w:p>
        </w:tc>
        <w:tc>
          <w:tcPr>
            <w:tcW w:w="705" w:type="pct"/>
            <w:tcBorders>
              <w:top w:val="nil"/>
              <w:left w:val="nil"/>
              <w:bottom w:val="single" w:sz="4" w:space="0" w:color="auto"/>
              <w:right w:val="single" w:sz="4" w:space="0" w:color="auto"/>
            </w:tcBorders>
            <w:shd w:val="clear" w:color="000000" w:fill="FEB4AC"/>
            <w:vAlign w:val="center"/>
            <w:hideMark/>
          </w:tcPr>
          <w:p w14:paraId="173C8CC2" w14:textId="77777777" w:rsidR="00144A6D" w:rsidRPr="00143642" w:rsidRDefault="00144A6D" w:rsidP="004757EB">
            <w:pPr>
              <w:rPr>
                <w:rFonts w:cs="Arial"/>
                <w:color w:val="000000"/>
              </w:rPr>
            </w:pPr>
            <w:r w:rsidRPr="00143642">
              <w:rPr>
                <w:rFonts w:cs="Arial"/>
                <w:color w:val="000000"/>
              </w:rPr>
              <w:t> </w:t>
            </w:r>
          </w:p>
        </w:tc>
        <w:tc>
          <w:tcPr>
            <w:tcW w:w="537" w:type="pct"/>
            <w:tcBorders>
              <w:top w:val="nil"/>
              <w:left w:val="nil"/>
              <w:bottom w:val="single" w:sz="4" w:space="0" w:color="auto"/>
              <w:right w:val="single" w:sz="4" w:space="0" w:color="auto"/>
            </w:tcBorders>
            <w:shd w:val="clear" w:color="000000" w:fill="FEB4AC"/>
            <w:noWrap/>
            <w:vAlign w:val="center"/>
            <w:hideMark/>
          </w:tcPr>
          <w:p w14:paraId="08F0B596" w14:textId="77777777" w:rsidR="00144A6D" w:rsidRPr="00143642" w:rsidRDefault="00144A6D" w:rsidP="004757EB">
            <w:pPr>
              <w:rPr>
                <w:rFonts w:cs="Arial"/>
                <w:color w:val="000000"/>
              </w:rPr>
            </w:pPr>
            <w:r w:rsidRPr="00143642">
              <w:rPr>
                <w:rFonts w:cs="Arial"/>
                <w:color w:val="000000"/>
              </w:rPr>
              <w:t> </w:t>
            </w:r>
          </w:p>
        </w:tc>
      </w:tr>
    </w:tbl>
    <w:p w14:paraId="777138CD" w14:textId="77777777" w:rsidR="00144A6D" w:rsidRPr="00310FFB" w:rsidRDefault="00144A6D" w:rsidP="00144A6D">
      <w:pPr>
        <w:rPr>
          <w:highlight w:val="yellow"/>
        </w:rPr>
      </w:pPr>
    </w:p>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2117" w:name="_Toc115100472"/>
      <w:r>
        <w:t>LIN Bus “&lt;Bus Name&gt;”</w:t>
      </w:r>
      <w:bookmarkEnd w:id="392"/>
      <w:bookmarkEnd w:id="2117"/>
    </w:p>
    <w:p w14:paraId="2B0C4899" w14:textId="1822D927" w:rsidR="00C67811" w:rsidRPr="008C5B34" w:rsidRDefault="00C67811" w:rsidP="00C67811">
      <w:pPr>
        <w:rPr>
          <w:iCs/>
        </w:rPr>
      </w:pPr>
      <w:bookmarkStart w:id="2118" w:name="_Toc35000650"/>
      <w:bookmarkStart w:id="2119" w:name="_Ref22737477"/>
      <w:bookmarkStart w:id="2120" w:name="_Ref21531676"/>
      <w:bookmarkStart w:id="2121" w:name="_Ref21531342"/>
      <w:bookmarkStart w:id="2122" w:name="_Hlk25066769"/>
      <w:r w:rsidRPr="008C5B34">
        <w:rPr>
          <w:iCs/>
        </w:rPr>
        <w:t xml:space="preserve">Please refer to the LDF attached on </w:t>
      </w:r>
      <w:hyperlink r:id="rId89" w:anchor="_" w:history="1">
        <w:r w:rsidRPr="008C5B34">
          <w:rPr>
            <w:rStyle w:val="Hyperlink"/>
            <w:iCs/>
            <w:color w:val="auto"/>
          </w:rPr>
          <w:t>5.3.1.2</w:t>
        </w:r>
      </w:hyperlink>
      <w:r w:rsidRPr="008C5B34">
        <w:rPr>
          <w:iCs/>
        </w:rPr>
        <w:t xml:space="preserve"> for further details.</w:t>
      </w:r>
    </w:p>
    <w:p w14:paraId="1149D02E" w14:textId="77777777" w:rsidR="00C67811" w:rsidRDefault="00C67811" w:rsidP="00C67811"/>
    <w:p w14:paraId="57C429D5" w14:textId="77777777" w:rsidR="00C67811" w:rsidRPr="003C057D" w:rsidRDefault="00C67811" w:rsidP="00C67811">
      <w:pPr>
        <w:rPr>
          <w:b/>
          <w:bCs/>
        </w:rPr>
      </w:pPr>
      <w:r w:rsidRPr="003C057D">
        <w:rPr>
          <w:b/>
          <w:bCs/>
        </w:rPr>
        <w:t>LIN_H</w:t>
      </w:r>
      <w:r>
        <w:rPr>
          <w:b/>
          <w:bCs/>
        </w:rPr>
        <w:t>:</w:t>
      </w:r>
    </w:p>
    <w:p w14:paraId="1B85C844" w14:textId="77777777" w:rsidR="00C67811" w:rsidRDefault="00C67811" w:rsidP="00C67811">
      <w:r>
        <w:t>Frames {</w:t>
      </w:r>
    </w:p>
    <w:p w14:paraId="7660A427" w14:textId="77777777" w:rsidR="00C67811" w:rsidRDefault="00C67811" w:rsidP="00C67811">
      <w:r>
        <w:t xml:space="preserve">     BCM_H_P00 : 0x00, BCM, 3     {</w:t>
      </w:r>
    </w:p>
    <w:p w14:paraId="748668FF" w14:textId="77777777" w:rsidR="00C67811" w:rsidRDefault="00C67811" w:rsidP="00C67811">
      <w:r>
        <w:lastRenderedPageBreak/>
        <w:t xml:space="preserve">          Location_ID,              </w:t>
      </w:r>
      <w:r>
        <w:tab/>
        <w:t>0;</w:t>
      </w:r>
    </w:p>
    <w:p w14:paraId="6376F027" w14:textId="77777777" w:rsidR="00C67811" w:rsidRDefault="00C67811" w:rsidP="00C67811">
      <w:r>
        <w:t xml:space="preserve">          Ramp,                     </w:t>
      </w:r>
      <w:r>
        <w:tab/>
        <w:t>8;</w:t>
      </w:r>
    </w:p>
    <w:p w14:paraId="64E7E933" w14:textId="77777777" w:rsidR="00C67811" w:rsidRDefault="00C67811" w:rsidP="00C67811">
      <w:r>
        <w:t xml:space="preserve">          Color,                    </w:t>
      </w:r>
      <w:r>
        <w:tab/>
        <w:t>10;</w:t>
      </w:r>
    </w:p>
    <w:p w14:paraId="2FEA2BFC" w14:textId="77777777" w:rsidR="00C67811" w:rsidRDefault="00C67811" w:rsidP="00C67811">
      <w:r>
        <w:t xml:space="preserve">          Update_Color,             </w:t>
      </w:r>
      <w:r>
        <w:tab/>
        <w:t>14;</w:t>
      </w:r>
    </w:p>
    <w:p w14:paraId="45A62FF3" w14:textId="77777777" w:rsidR="00C67811" w:rsidRDefault="00C67811" w:rsidP="00C67811">
      <w:r>
        <w:t xml:space="preserve">          Intensity,                </w:t>
      </w:r>
      <w:r>
        <w:tab/>
        <w:t>16;</w:t>
      </w:r>
    </w:p>
    <w:p w14:paraId="138A491C" w14:textId="77777777" w:rsidR="00C67811" w:rsidRDefault="00C67811" w:rsidP="00C67811">
      <w:r>
        <w:t xml:space="preserve">          Update_Intensity,         </w:t>
      </w:r>
      <w:r>
        <w:tab/>
        <w:t xml:space="preserve">22;    </w:t>
      </w:r>
    </w:p>
    <w:p w14:paraId="3B2363C1" w14:textId="77777777" w:rsidR="00C67811" w:rsidRDefault="00C67811" w:rsidP="00C67811">
      <w:r>
        <w:t xml:space="preserve">          }</w:t>
      </w:r>
    </w:p>
    <w:p w14:paraId="57B6BFE0" w14:textId="77777777" w:rsidR="00C67811" w:rsidRDefault="00C67811" w:rsidP="00C67811">
      <w:r>
        <w:t xml:space="preserve">     </w:t>
      </w:r>
    </w:p>
    <w:p w14:paraId="18EBC945" w14:textId="77777777" w:rsidR="00C67811" w:rsidRDefault="00C67811" w:rsidP="00C67811">
      <w:r>
        <w:t xml:space="preserve">      BCM_H_P04 : 0x37, BCM, 8    {</w:t>
      </w:r>
    </w:p>
    <w:p w14:paraId="28952E31" w14:textId="77777777" w:rsidR="00C67811" w:rsidRDefault="00C67811" w:rsidP="00C67811">
      <w:r>
        <w:t xml:space="preserve">         Customer_Color,                </w:t>
      </w:r>
      <w:r>
        <w:tab/>
        <w:t>0;</w:t>
      </w:r>
    </w:p>
    <w:p w14:paraId="7E19C445" w14:textId="77777777" w:rsidR="00C67811" w:rsidRDefault="00C67811" w:rsidP="00C67811">
      <w:r>
        <w:t xml:space="preserve">         Customer_Intensity,           </w:t>
      </w:r>
      <w:r>
        <w:tab/>
        <w:t>4;</w:t>
      </w:r>
    </w:p>
    <w:p w14:paraId="3D8B8D4B" w14:textId="77777777" w:rsidR="00C67811" w:rsidRDefault="00C67811" w:rsidP="00C67811">
      <w:r>
        <w:t xml:space="preserve">         Ignition_Status,               </w:t>
      </w:r>
      <w:r>
        <w:tab/>
      </w:r>
      <w:r>
        <w:tab/>
        <w:t>8;</w:t>
      </w:r>
    </w:p>
    <w:p w14:paraId="2DB84466" w14:textId="77777777" w:rsidR="00C67811" w:rsidRDefault="00C67811" w:rsidP="00C67811">
      <w:r>
        <w:t xml:space="preserve">         DF_Door_Ajar_Status,           </w:t>
      </w:r>
      <w:r>
        <w:tab/>
        <w:t>12;</w:t>
      </w:r>
    </w:p>
    <w:p w14:paraId="1124C1D8" w14:textId="77777777" w:rsidR="00C67811" w:rsidRDefault="00C67811" w:rsidP="00C67811">
      <w:r>
        <w:t xml:space="preserve">         PF_Door_Ajar_Status,           </w:t>
      </w:r>
      <w:r>
        <w:tab/>
        <w:t>13;</w:t>
      </w:r>
    </w:p>
    <w:p w14:paraId="4A2D2534" w14:textId="77777777" w:rsidR="00C67811" w:rsidRDefault="00C67811" w:rsidP="00C67811">
      <w:r>
        <w:t xml:space="preserve">         DR_Door_Ajar_Status,           </w:t>
      </w:r>
      <w:r>
        <w:tab/>
        <w:t>14;</w:t>
      </w:r>
    </w:p>
    <w:p w14:paraId="40F91C66" w14:textId="77777777" w:rsidR="00C67811" w:rsidRDefault="00C67811" w:rsidP="00C67811">
      <w:r>
        <w:t xml:space="preserve">         PR_Door_Ajar_Status,           </w:t>
      </w:r>
      <w:r>
        <w:tab/>
        <w:t>15;</w:t>
      </w:r>
    </w:p>
    <w:p w14:paraId="2FC34D19" w14:textId="77777777" w:rsidR="00C67811" w:rsidRDefault="00C67811" w:rsidP="00C67811">
      <w:r>
        <w:t xml:space="preserve">         LG_Ajar_Status,                </w:t>
      </w:r>
      <w:r>
        <w:tab/>
      </w:r>
      <w:r>
        <w:tab/>
        <w:t xml:space="preserve">16; </w:t>
      </w:r>
    </w:p>
    <w:p w14:paraId="72717BF7" w14:textId="77777777" w:rsidR="00C67811" w:rsidRDefault="00C67811" w:rsidP="00C67811">
      <w:r>
        <w:t xml:space="preserve">         IllumEntry_LockOccurred,       </w:t>
      </w:r>
      <w:r>
        <w:tab/>
        <w:t xml:space="preserve">17; </w:t>
      </w:r>
    </w:p>
    <w:p w14:paraId="06ADA24D" w14:textId="77777777" w:rsidR="00C67811" w:rsidRDefault="00C67811" w:rsidP="00C67811">
      <w:r>
        <w:t xml:space="preserve">         Day_Night_Status,              </w:t>
      </w:r>
      <w:r>
        <w:tab/>
        <w:t>19;</w:t>
      </w:r>
    </w:p>
    <w:p w14:paraId="4E382948" w14:textId="77777777" w:rsidR="00C67811" w:rsidRDefault="00C67811" w:rsidP="00C67811">
      <w:r>
        <w:t xml:space="preserve">         Approach_LightShow,            </w:t>
      </w:r>
      <w:r>
        <w:tab/>
        <w:t>21;</w:t>
      </w:r>
    </w:p>
    <w:p w14:paraId="5B9489AB" w14:textId="77777777" w:rsidR="00C67811" w:rsidRDefault="00C67811" w:rsidP="00C67811">
      <w:r>
        <w:t xml:space="preserve">         ALM_WelcomeFarewell_State,     </w:t>
      </w:r>
      <w:r>
        <w:tab/>
        <w:t>22;</w:t>
      </w:r>
    </w:p>
    <w:p w14:paraId="6C724F24" w14:textId="77777777" w:rsidR="00C67811" w:rsidRDefault="00C67811" w:rsidP="00C67811">
      <w:r>
        <w:t xml:space="preserve">         ALM_WelcomeFarewell_Substate, 24;</w:t>
      </w:r>
    </w:p>
    <w:p w14:paraId="7853191A" w14:textId="77777777" w:rsidR="00C67811" w:rsidRDefault="00C67811" w:rsidP="00C67811">
      <w:r>
        <w:t xml:space="preserve">         Run_Active_Count,              </w:t>
      </w:r>
      <w:r>
        <w:tab/>
        <w:t>32;</w:t>
      </w:r>
    </w:p>
    <w:p w14:paraId="26F6F28F" w14:textId="77777777" w:rsidR="00C67811" w:rsidRDefault="00C67811" w:rsidP="00C67811">
      <w:r>
        <w:t xml:space="preserve">         Static_Seq_Cfg,                </w:t>
      </w:r>
      <w:r>
        <w:tab/>
      </w:r>
      <w:r>
        <w:tab/>
        <w:t xml:space="preserve">40;    </w:t>
      </w:r>
    </w:p>
    <w:p w14:paraId="6AC41204" w14:textId="77777777" w:rsidR="00C67811" w:rsidRDefault="00C67811" w:rsidP="00C67811">
      <w:r>
        <w:t xml:space="preserve">         Headlight_Status,              </w:t>
      </w:r>
      <w:r>
        <w:tab/>
      </w:r>
      <w:r>
        <w:tab/>
        <w:t>41;</w:t>
      </w:r>
    </w:p>
    <w:p w14:paraId="7EF41AE3" w14:textId="77777777" w:rsidR="00C67811" w:rsidRDefault="00C67811" w:rsidP="00C67811">
      <w:r>
        <w:t xml:space="preserve">         ALM_Conditioned_Pwr_Ckt,       </w:t>
      </w:r>
      <w:r>
        <w:tab/>
        <w:t>44;</w:t>
      </w:r>
    </w:p>
    <w:p w14:paraId="75B864D5" w14:textId="77777777" w:rsidR="00C67811" w:rsidRDefault="00C67811" w:rsidP="00C67811">
      <w:r>
        <w:t xml:space="preserve">         AmbientLighting_Cfg,           </w:t>
      </w:r>
      <w:r>
        <w:tab/>
        <w:t>45;</w:t>
      </w:r>
    </w:p>
    <w:p w14:paraId="3E012EA6" w14:textId="77777777" w:rsidR="00C67811" w:rsidRDefault="00C67811" w:rsidP="00C67811">
      <w:r>
        <w:t xml:space="preserve">         Park_Status,                   </w:t>
      </w:r>
      <w:r>
        <w:tab/>
      </w:r>
      <w:r>
        <w:tab/>
        <w:t>48;</w:t>
      </w:r>
    </w:p>
    <w:p w14:paraId="4E67661A" w14:textId="77777777" w:rsidR="00C67811" w:rsidRDefault="00C67811" w:rsidP="00C67811">
      <w:r>
        <w:t xml:space="preserve">         Veh_Speed_Avail,               </w:t>
      </w:r>
      <w:r>
        <w:tab/>
        <w:t>49;</w:t>
      </w:r>
    </w:p>
    <w:p w14:paraId="6FC4DE71" w14:textId="77777777" w:rsidR="00C67811" w:rsidRDefault="00C67811" w:rsidP="00C67811">
      <w:r>
        <w:t xml:space="preserve">         NotConfigured_Cmd,             </w:t>
      </w:r>
      <w:r>
        <w:tab/>
        <w:t>50;</w:t>
      </w:r>
    </w:p>
    <w:p w14:paraId="6E967D93" w14:textId="77777777" w:rsidR="00C67811" w:rsidRDefault="00C67811" w:rsidP="00C67811">
      <w:r>
        <w:t xml:space="preserve">         Alarm_Lights_Courtesy_Cmd,     </w:t>
      </w:r>
      <w:r>
        <w:tab/>
        <w:t>52;</w:t>
      </w:r>
    </w:p>
    <w:p w14:paraId="1E5C593B" w14:textId="77777777" w:rsidR="00C67811" w:rsidRDefault="00C67811" w:rsidP="00C67811">
      <w:r>
        <w:t xml:space="preserve">         Crash_Courtesy_Rqst,           </w:t>
      </w:r>
      <w:r>
        <w:tab/>
        <w:t>54;</w:t>
      </w:r>
    </w:p>
    <w:p w14:paraId="57D7E467" w14:textId="77777777" w:rsidR="00C67811" w:rsidRDefault="00C67811" w:rsidP="00C67811">
      <w:r>
        <w:t xml:space="preserve">         SilentMode_Status,             </w:t>
      </w:r>
      <w:r>
        <w:tab/>
        <w:t>55;</w:t>
      </w:r>
    </w:p>
    <w:p w14:paraId="1062378F" w14:textId="77777777" w:rsidR="00C67811" w:rsidRDefault="00C67811" w:rsidP="00C67811">
      <w:r>
        <w:t xml:space="preserve">         Veh_Speed,                     </w:t>
      </w:r>
      <w:r>
        <w:tab/>
      </w:r>
      <w:r>
        <w:tab/>
        <w:t>56;</w:t>
      </w:r>
    </w:p>
    <w:p w14:paraId="22FA3142" w14:textId="77777777" w:rsidR="00C67811" w:rsidRDefault="00C67811" w:rsidP="00C67811">
      <w:r>
        <w:t xml:space="preserve">         }</w:t>
      </w:r>
    </w:p>
    <w:p w14:paraId="73406F50" w14:textId="77777777" w:rsidR="00C67811" w:rsidRDefault="00C67811" w:rsidP="00C67811"/>
    <w:p w14:paraId="09FB5510" w14:textId="77777777" w:rsidR="00C67811" w:rsidRPr="003C057D" w:rsidRDefault="00C67811" w:rsidP="00C67811">
      <w:pPr>
        <w:rPr>
          <w:b/>
          <w:bCs/>
        </w:rPr>
      </w:pPr>
      <w:r w:rsidRPr="003C057D">
        <w:rPr>
          <w:b/>
          <w:bCs/>
        </w:rPr>
        <w:t>LIN_</w:t>
      </w:r>
      <w:r>
        <w:rPr>
          <w:b/>
          <w:bCs/>
        </w:rPr>
        <w:t>L:</w:t>
      </w:r>
    </w:p>
    <w:p w14:paraId="09FB0A2D" w14:textId="77777777" w:rsidR="00C67811" w:rsidRDefault="00C67811" w:rsidP="00C67811">
      <w:r>
        <w:t>Frames {</w:t>
      </w:r>
    </w:p>
    <w:p w14:paraId="7EC21F22" w14:textId="77777777" w:rsidR="00C67811" w:rsidRDefault="00C67811" w:rsidP="00C67811">
      <w:r>
        <w:t xml:space="preserve">     BCM_L_P00 : 0x00, BCM, 3     {</w:t>
      </w:r>
    </w:p>
    <w:p w14:paraId="783163CB" w14:textId="77777777" w:rsidR="00C67811" w:rsidRDefault="00C67811" w:rsidP="00C67811">
      <w:r>
        <w:t xml:space="preserve">          Location_ID,              </w:t>
      </w:r>
      <w:r>
        <w:tab/>
        <w:t>0;</w:t>
      </w:r>
    </w:p>
    <w:p w14:paraId="19CE5A1C" w14:textId="77777777" w:rsidR="00C67811" w:rsidRDefault="00C67811" w:rsidP="00C67811">
      <w:r>
        <w:t xml:space="preserve">          Ramp,                     </w:t>
      </w:r>
      <w:r>
        <w:tab/>
        <w:t>8;</w:t>
      </w:r>
    </w:p>
    <w:p w14:paraId="1C63A549" w14:textId="77777777" w:rsidR="00C67811" w:rsidRDefault="00C67811" w:rsidP="00C67811">
      <w:r>
        <w:t xml:space="preserve">          Color,                    </w:t>
      </w:r>
      <w:r>
        <w:tab/>
        <w:t>10;</w:t>
      </w:r>
    </w:p>
    <w:p w14:paraId="35C8B571" w14:textId="77777777" w:rsidR="00C67811" w:rsidRDefault="00C67811" w:rsidP="00C67811">
      <w:r>
        <w:t xml:space="preserve">          Update_Color,             </w:t>
      </w:r>
      <w:r>
        <w:tab/>
        <w:t>14;</w:t>
      </w:r>
    </w:p>
    <w:p w14:paraId="6FE5744F" w14:textId="77777777" w:rsidR="00C67811" w:rsidRDefault="00C67811" w:rsidP="00C67811">
      <w:r>
        <w:t xml:space="preserve">          Intensity,                </w:t>
      </w:r>
      <w:r>
        <w:tab/>
        <w:t>16;</w:t>
      </w:r>
    </w:p>
    <w:p w14:paraId="50ABE6BF" w14:textId="77777777" w:rsidR="00C67811" w:rsidRDefault="00C67811" w:rsidP="00C67811">
      <w:r>
        <w:t xml:space="preserve">          Update_Intensity,        </w:t>
      </w:r>
      <w:r>
        <w:tab/>
        <w:t xml:space="preserve">22;    </w:t>
      </w:r>
    </w:p>
    <w:p w14:paraId="6DC00487" w14:textId="77777777" w:rsidR="00C67811" w:rsidRDefault="00C67811" w:rsidP="00C67811">
      <w:r>
        <w:t xml:space="preserve">          }</w:t>
      </w:r>
    </w:p>
    <w:p w14:paraId="7A7A9265" w14:textId="77777777" w:rsidR="00C67811" w:rsidRDefault="00C67811" w:rsidP="00C67811"/>
    <w:p w14:paraId="4B4F2780" w14:textId="77777777" w:rsidR="00C67811" w:rsidRDefault="00C67811" w:rsidP="00C67811">
      <w:r>
        <w:t xml:space="preserve">     BCM_L_P04 : 0x37, BCM, 8     {</w:t>
      </w:r>
    </w:p>
    <w:p w14:paraId="36AB2840" w14:textId="77777777" w:rsidR="00C67811" w:rsidRDefault="00C67811" w:rsidP="00C67811">
      <w:r>
        <w:t xml:space="preserve">         Customer_Color,               </w:t>
      </w:r>
      <w:r>
        <w:tab/>
        <w:t xml:space="preserve"> </w:t>
      </w:r>
      <w:r>
        <w:tab/>
        <w:t>0;</w:t>
      </w:r>
    </w:p>
    <w:p w14:paraId="5F33F56A" w14:textId="77777777" w:rsidR="00C67811" w:rsidRDefault="00C67811" w:rsidP="00C67811">
      <w:r>
        <w:t xml:space="preserve">         Customer_Intensity,            </w:t>
      </w:r>
      <w:r>
        <w:tab/>
        <w:t>4;</w:t>
      </w:r>
    </w:p>
    <w:p w14:paraId="675ADF5D" w14:textId="77777777" w:rsidR="00C67811" w:rsidRDefault="00C67811" w:rsidP="00C67811">
      <w:r>
        <w:t xml:space="preserve">         Ignition_Status,               </w:t>
      </w:r>
      <w:r>
        <w:tab/>
      </w:r>
      <w:r>
        <w:tab/>
        <w:t>8;</w:t>
      </w:r>
    </w:p>
    <w:p w14:paraId="2437D64B" w14:textId="77777777" w:rsidR="00C67811" w:rsidRDefault="00C67811" w:rsidP="00C67811">
      <w:r>
        <w:t xml:space="preserve">         DF_Door_Ajar_Status,           </w:t>
      </w:r>
      <w:r>
        <w:tab/>
        <w:t>12;</w:t>
      </w:r>
    </w:p>
    <w:p w14:paraId="0D24B71E" w14:textId="77777777" w:rsidR="00C67811" w:rsidRDefault="00C67811" w:rsidP="00C67811">
      <w:r>
        <w:t xml:space="preserve">         PF_Door_Ajar_Status,           </w:t>
      </w:r>
      <w:r>
        <w:tab/>
        <w:t>13;</w:t>
      </w:r>
    </w:p>
    <w:p w14:paraId="5491B265" w14:textId="77777777" w:rsidR="00C67811" w:rsidRDefault="00C67811" w:rsidP="00C67811">
      <w:r>
        <w:t xml:space="preserve">         DR_Door_Ajar_Status,           </w:t>
      </w:r>
      <w:r>
        <w:tab/>
        <w:t>14;</w:t>
      </w:r>
    </w:p>
    <w:p w14:paraId="7475A4E1" w14:textId="77777777" w:rsidR="00C67811" w:rsidRDefault="00C67811" w:rsidP="00C67811">
      <w:r>
        <w:t xml:space="preserve">         PR_Door_Ajar_Status,           </w:t>
      </w:r>
      <w:r>
        <w:tab/>
        <w:t>15;</w:t>
      </w:r>
    </w:p>
    <w:p w14:paraId="604343EC" w14:textId="77777777" w:rsidR="00C67811" w:rsidRDefault="00C67811" w:rsidP="00C67811">
      <w:r>
        <w:t xml:space="preserve">         LG_Ajar_Status,                </w:t>
      </w:r>
      <w:r>
        <w:tab/>
      </w:r>
      <w:r>
        <w:tab/>
        <w:t xml:space="preserve">16; </w:t>
      </w:r>
    </w:p>
    <w:p w14:paraId="0F919C10" w14:textId="77777777" w:rsidR="00C67811" w:rsidRDefault="00C67811" w:rsidP="00C67811">
      <w:r>
        <w:lastRenderedPageBreak/>
        <w:t xml:space="preserve">         IllumEntry_LockOccurred,       </w:t>
      </w:r>
      <w:r>
        <w:tab/>
        <w:t xml:space="preserve">17; </w:t>
      </w:r>
    </w:p>
    <w:p w14:paraId="601CD7CB" w14:textId="77777777" w:rsidR="00C67811" w:rsidRDefault="00C67811" w:rsidP="00C67811">
      <w:r>
        <w:t xml:space="preserve">         Day_Night_Status,              </w:t>
      </w:r>
      <w:r>
        <w:tab/>
        <w:t>19;</w:t>
      </w:r>
    </w:p>
    <w:p w14:paraId="4D8F799C" w14:textId="77777777" w:rsidR="00C67811" w:rsidRDefault="00C67811" w:rsidP="00C67811">
      <w:r>
        <w:t xml:space="preserve">         Approach_LightShow,            </w:t>
      </w:r>
      <w:r>
        <w:tab/>
        <w:t>21;</w:t>
      </w:r>
    </w:p>
    <w:p w14:paraId="143940F9" w14:textId="77777777" w:rsidR="00C67811" w:rsidRDefault="00C67811" w:rsidP="00C67811">
      <w:r>
        <w:t xml:space="preserve">         ALM_WelcomeFarewell_State,     </w:t>
      </w:r>
      <w:r>
        <w:tab/>
        <w:t>22;</w:t>
      </w:r>
    </w:p>
    <w:p w14:paraId="737E4820" w14:textId="77777777" w:rsidR="00C67811" w:rsidRDefault="00C67811" w:rsidP="00C67811">
      <w:r>
        <w:t xml:space="preserve">         ALM_WelcomeFarewell_Substate, 24;</w:t>
      </w:r>
    </w:p>
    <w:p w14:paraId="4EA1F241" w14:textId="77777777" w:rsidR="00C67811" w:rsidRDefault="00C67811" w:rsidP="00C67811">
      <w:r>
        <w:t xml:space="preserve">         Run_Active_Count,              </w:t>
      </w:r>
      <w:r>
        <w:tab/>
        <w:t>32;</w:t>
      </w:r>
    </w:p>
    <w:p w14:paraId="35D7808E" w14:textId="77777777" w:rsidR="00C67811" w:rsidRDefault="00C67811" w:rsidP="00C67811">
      <w:r>
        <w:t xml:space="preserve">         Static_Seq_Cfg,                </w:t>
      </w:r>
      <w:r>
        <w:tab/>
      </w:r>
      <w:r>
        <w:tab/>
        <w:t xml:space="preserve">40;    </w:t>
      </w:r>
    </w:p>
    <w:p w14:paraId="276B925E" w14:textId="77777777" w:rsidR="00C67811" w:rsidRDefault="00C67811" w:rsidP="00C67811">
      <w:r>
        <w:t xml:space="preserve">         Headlight_Status,              </w:t>
      </w:r>
      <w:r>
        <w:tab/>
      </w:r>
      <w:r>
        <w:tab/>
        <w:t>41;</w:t>
      </w:r>
    </w:p>
    <w:p w14:paraId="64DADE43" w14:textId="77777777" w:rsidR="00C67811" w:rsidRDefault="00C67811" w:rsidP="00C67811">
      <w:r>
        <w:t xml:space="preserve">         ALM_Conditioned_Pwr_Ckt,       </w:t>
      </w:r>
      <w:r>
        <w:tab/>
        <w:t>44;</w:t>
      </w:r>
    </w:p>
    <w:p w14:paraId="3B8DA06F" w14:textId="77777777" w:rsidR="00C67811" w:rsidRDefault="00C67811" w:rsidP="00C67811">
      <w:r>
        <w:t xml:space="preserve">         AmbientLighting_Cfg,          </w:t>
      </w:r>
      <w:r>
        <w:tab/>
        <w:t>45;</w:t>
      </w:r>
    </w:p>
    <w:p w14:paraId="435091F9" w14:textId="77777777" w:rsidR="00C67811" w:rsidRDefault="00C67811" w:rsidP="00C67811">
      <w:r>
        <w:t xml:space="preserve">         Park_Status,                   </w:t>
      </w:r>
      <w:r>
        <w:tab/>
      </w:r>
      <w:r>
        <w:tab/>
        <w:t>48;</w:t>
      </w:r>
    </w:p>
    <w:p w14:paraId="04FCDA86" w14:textId="77777777" w:rsidR="00C67811" w:rsidRDefault="00C67811" w:rsidP="00C67811">
      <w:r>
        <w:t xml:space="preserve">         Veh_Speed_Avail,               </w:t>
      </w:r>
      <w:r>
        <w:tab/>
        <w:t>49;</w:t>
      </w:r>
    </w:p>
    <w:p w14:paraId="7357EAB8" w14:textId="77777777" w:rsidR="00C67811" w:rsidRDefault="00C67811" w:rsidP="00C67811">
      <w:r>
        <w:t xml:space="preserve">         NotConfigured_Cmd,             </w:t>
      </w:r>
      <w:r>
        <w:tab/>
        <w:t>50;</w:t>
      </w:r>
    </w:p>
    <w:p w14:paraId="0ED47CD9" w14:textId="77777777" w:rsidR="00C67811" w:rsidRDefault="00C67811" w:rsidP="00C67811">
      <w:r>
        <w:t xml:space="preserve">         Alarm_Lights_Courtesy_Cmd,     </w:t>
      </w:r>
      <w:r>
        <w:tab/>
        <w:t>52;</w:t>
      </w:r>
    </w:p>
    <w:p w14:paraId="08C648CF" w14:textId="77777777" w:rsidR="00C67811" w:rsidRDefault="00C67811" w:rsidP="00C67811">
      <w:r>
        <w:t xml:space="preserve">         Crash_Courtesy_Rqst,           </w:t>
      </w:r>
      <w:r>
        <w:tab/>
        <w:t>54;</w:t>
      </w:r>
    </w:p>
    <w:p w14:paraId="39E3D49D" w14:textId="77777777" w:rsidR="00C67811" w:rsidRDefault="00C67811" w:rsidP="00C67811">
      <w:r>
        <w:t xml:space="preserve">         SilentMode_Status,             </w:t>
      </w:r>
      <w:r>
        <w:tab/>
        <w:t>55;</w:t>
      </w:r>
    </w:p>
    <w:p w14:paraId="74605357" w14:textId="77777777" w:rsidR="00C67811" w:rsidRDefault="00C67811" w:rsidP="00C67811">
      <w:r>
        <w:t xml:space="preserve">         Veh_Speed,                     </w:t>
      </w:r>
      <w:r>
        <w:tab/>
      </w:r>
      <w:r>
        <w:tab/>
        <w:t>56;</w:t>
      </w:r>
    </w:p>
    <w:p w14:paraId="2E6A154F" w14:textId="77777777" w:rsidR="00C67811" w:rsidRDefault="00C67811" w:rsidP="00C67811">
      <w:r>
        <w:t xml:space="preserve">        }</w:t>
      </w:r>
    </w:p>
    <w:p w14:paraId="731BFEA0" w14:textId="77777777" w:rsidR="00072314" w:rsidRDefault="00072314" w:rsidP="00072314">
      <w:pPr>
        <w:pStyle w:val="Heading4"/>
        <w:keepNext w:val="0"/>
        <w:tabs>
          <w:tab w:val="clear" w:pos="900"/>
          <w:tab w:val="left" w:pos="709"/>
        </w:tabs>
        <w:spacing w:before="240"/>
      </w:pPr>
      <w:bookmarkStart w:id="2123" w:name="_Toc115100473"/>
      <w:r>
        <w:t>AUTOSAR Interfaces</w:t>
      </w:r>
      <w:bookmarkEnd w:id="2118"/>
      <w:bookmarkEnd w:id="2123"/>
    </w:p>
    <w:p w14:paraId="021928C9" w14:textId="2BC12FFC" w:rsidR="00072314" w:rsidRPr="00B71712" w:rsidRDefault="00910964" w:rsidP="00072314">
      <w:r w:rsidRPr="005067FC">
        <w:rPr>
          <w:i/>
          <w:color w:val="A6A6A6" w:themeColor="background1" w:themeShade="A6"/>
        </w:rPr>
        <w:t>Not supported by MagicDraw report generation.</w:t>
      </w:r>
    </w:p>
    <w:p w14:paraId="1A3E4B23" w14:textId="77777777" w:rsidR="00072314" w:rsidRDefault="00072314" w:rsidP="00072314">
      <w:pPr>
        <w:pStyle w:val="Heading4"/>
        <w:keepNext w:val="0"/>
        <w:tabs>
          <w:tab w:val="clear" w:pos="900"/>
          <w:tab w:val="left" w:pos="709"/>
        </w:tabs>
        <w:spacing w:before="240"/>
      </w:pPr>
      <w:bookmarkStart w:id="2124" w:name="_Toc35000651"/>
      <w:bookmarkStart w:id="2125" w:name="_Toc115100474"/>
      <w:r>
        <w:t xml:space="preserve">SOA Service </w:t>
      </w:r>
      <w:bookmarkEnd w:id="2119"/>
      <w:bookmarkEnd w:id="2120"/>
      <w:bookmarkEnd w:id="2121"/>
      <w:r>
        <w:t>Contracts</w:t>
      </w:r>
      <w:bookmarkEnd w:id="2122"/>
      <w:bookmarkEnd w:id="2124"/>
      <w:bookmarkEnd w:id="2125"/>
    </w:p>
    <w:p w14:paraId="7AD5F7C1" w14:textId="77777777" w:rsidR="00072314" w:rsidRDefault="00072314" w:rsidP="00072314">
      <w:pPr>
        <w:rPr>
          <w:rFonts w:cs="Arial"/>
        </w:rPr>
      </w:pPr>
    </w:p>
    <w:p w14:paraId="7E106E40" w14:textId="2D5A9723" w:rsidR="00072314" w:rsidRPr="00016962" w:rsidRDefault="00910964" w:rsidP="00072314">
      <w:bookmarkStart w:id="2126" w:name="_Hlk25061720"/>
      <w:r w:rsidRPr="005067FC">
        <w:rPr>
          <w:i/>
          <w:color w:val="A6A6A6" w:themeColor="background1" w:themeShade="A6"/>
        </w:rPr>
        <w:t>Not supported by MagicDraw report generation.</w:t>
      </w:r>
      <w:bookmarkEnd w:id="2126"/>
    </w:p>
    <w:p w14:paraId="57627938" w14:textId="1AFA29FE" w:rsidR="00072314" w:rsidRDefault="00072314" w:rsidP="00072314">
      <w:pPr>
        <w:pStyle w:val="Heading3"/>
        <w:keepNext w:val="0"/>
        <w:tabs>
          <w:tab w:val="clear" w:pos="900"/>
          <w:tab w:val="left" w:pos="709"/>
          <w:tab w:val="left" w:pos="851"/>
        </w:tabs>
        <w:spacing w:before="240"/>
      </w:pPr>
      <w:bookmarkStart w:id="2127" w:name="_Toc35000652"/>
      <w:bookmarkStart w:id="2128" w:name="_Toc115100475"/>
      <w:r>
        <w:t>Encoding</w:t>
      </w:r>
      <w:r w:rsidRPr="00BC3C56">
        <w:t xml:space="preserve"> Types</w:t>
      </w:r>
      <w:bookmarkEnd w:id="2127"/>
      <w:bookmarkEnd w:id="2128"/>
    </w:p>
    <w:p w14:paraId="60FA7428" w14:textId="160EA58D" w:rsidR="00FC0BDC" w:rsidRDefault="00FC0BDC" w:rsidP="00FC0BDC">
      <w:pPr>
        <w:pStyle w:val="Heading4"/>
      </w:pPr>
      <w:bookmarkStart w:id="2129" w:name="_Toc115100476"/>
      <w:r>
        <w:t>Logical Encoding</w:t>
      </w:r>
      <w:r w:rsidRPr="00BC3C56">
        <w:t xml:space="preserve"> Types</w:t>
      </w:r>
      <w:bookmarkEnd w:id="2129"/>
    </w:p>
    <w:p w14:paraId="08389711" w14:textId="77777777" w:rsidR="00FC0BDC" w:rsidRDefault="00FC0BDC" w:rsidP="00FC0BDC">
      <w:pPr>
        <w:pStyle w:val="RERequirement"/>
      </w:pPr>
      <w:r>
        <w:rPr>
          <w:noProof/>
        </w:rPr>
        <w:drawing>
          <wp:inline distT="0" distB="0" distL="0" distR="0" wp14:anchorId="588257D2" wp14:editId="1B700243">
            <wp:extent cx="203200" cy="203200"/>
            <wp:effectExtent l="0" t="0" r="0" b="0"/>
            <wp:docPr id="248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AjarKind</w:t>
      </w:r>
    </w:p>
    <w:p w14:paraId="7E082E21" w14:textId="77777777" w:rsidR="00FC0BDC" w:rsidRDefault="00FC0BDC" w:rsidP="00FC0BDC">
      <w:r>
        <w:t>Indicates individual door ajar status.</w:t>
      </w:r>
    </w:p>
    <w:p w14:paraId="516B910B" w14:textId="77777777" w:rsidR="00FC0BDC" w:rsidRDefault="00FC0BDC" w:rsidP="00FC0BDC"/>
    <w:p w14:paraId="26A8395A" w14:textId="77777777" w:rsidR="00FC0BDC" w:rsidRDefault="00FC0BDC" w:rsidP="00FC0BDC">
      <w:r>
        <w:t>CLOSED Door is closed</w:t>
      </w:r>
    </w:p>
    <w:p w14:paraId="1EACE9D2" w14:textId="77777777" w:rsidR="00FC0BDC" w:rsidRDefault="00FC0BDC" w:rsidP="00FC0BDC">
      <w:r>
        <w:t>AJAR   Door is ajar</w:t>
      </w:r>
    </w:p>
    <w:p w14:paraId="1ADEA8B8"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2FF2D1E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FB50B7"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46D53" w14:textId="3A1C4261"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[CLOSED,</w:t>
            </w:r>
            <w:r w:rsidR="00024221">
              <w:rPr>
                <w:rFonts w:eastAsiaTheme="minorHAnsi" w:cs="Arial"/>
                <w:color w:val="000000" w:themeColor="text1"/>
                <w:sz w:val="16"/>
                <w:szCs w:val="16"/>
              </w:rPr>
              <w:t xml:space="preserve"> </w:t>
            </w:r>
            <w:r>
              <w:rPr>
                <w:rFonts w:eastAsiaTheme="minorHAnsi" w:cs="Arial"/>
                <w:color w:val="000000" w:themeColor="text1"/>
                <w:sz w:val="16"/>
                <w:szCs w:val="16"/>
              </w:rPr>
              <w:t>AJAR,</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16A4AC5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6B996F"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E9FD3B" w14:textId="691D4E8A" w:rsidR="00FC0BDC" w:rsidRPr="00F03856" w:rsidRDefault="00FC0BDC" w:rsidP="00767670">
            <w:pPr>
              <w:rPr>
                <w:rFonts w:eastAsiaTheme="minorHAnsi" w:cs="Arial"/>
                <w:color w:val="000000" w:themeColor="text1"/>
                <w:sz w:val="16"/>
                <w:szCs w:val="16"/>
              </w:rPr>
            </w:pPr>
          </w:p>
        </w:tc>
      </w:tr>
      <w:tr w:rsidR="00FC0BDC" w:rsidRPr="00F03856" w14:paraId="6A746FD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7401EF"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2D2A3" w14:textId="77777777" w:rsidR="00F33430" w:rsidRDefault="00F33430"/>
        </w:tc>
      </w:tr>
    </w:tbl>
    <w:p w14:paraId="27199337" w14:textId="77777777" w:rsidR="00FC0BDC" w:rsidRDefault="00FC0BDC" w:rsidP="00FC0BDC">
      <w:pPr>
        <w:rPr>
          <w:rFonts w:cs="Arial"/>
        </w:rPr>
      </w:pPr>
    </w:p>
    <w:p w14:paraId="1DA79DA5" w14:textId="77777777" w:rsidR="00FC0BDC" w:rsidRDefault="00FC0BDC" w:rsidP="00FC0BDC">
      <w:pPr>
        <w:pStyle w:val="RERequirement"/>
      </w:pPr>
      <w:r>
        <w:rPr>
          <w:noProof/>
        </w:rPr>
        <w:drawing>
          <wp:inline distT="0" distB="0" distL="0" distR="0" wp14:anchorId="33137831" wp14:editId="0CF6BDF4">
            <wp:extent cx="203200" cy="203200"/>
            <wp:effectExtent l="0" t="0" r="0" b="0"/>
            <wp:docPr id="249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ALM_Conditioned_Pwr_ArbKind</w:t>
      </w:r>
    </w:p>
    <w:p w14:paraId="42578208" w14:textId="77777777" w:rsidR="00FC0BDC" w:rsidRDefault="00FC0BDC" w:rsidP="00FC0BDC">
      <w:r>
        <w:t>Ambient Lighting Module conditioned power supply.</w:t>
      </w:r>
    </w:p>
    <w:p w14:paraId="32244480" w14:textId="77777777" w:rsidR="00FC0BDC" w:rsidRDefault="00FC0BDC" w:rsidP="00FC0BDC"/>
    <w:p w14:paraId="3464A2F0" w14:textId="77777777" w:rsidR="00FC0BDC" w:rsidRDefault="00FC0BDC" w:rsidP="00FC0BDC">
      <w:r>
        <w:t>ACTIVE</w:t>
      </w:r>
    </w:p>
    <w:p w14:paraId="13CBB31F" w14:textId="77777777" w:rsidR="00FC0BDC" w:rsidRDefault="00FC0BDC" w:rsidP="00FC0BDC">
      <w:r>
        <w:t>INACTIVE</w:t>
      </w:r>
    </w:p>
    <w:p w14:paraId="08A36F40"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13A59C4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EFAC91"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BBE0A4"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[INACTIVE,</w:t>
            </w:r>
            <w:r w:rsidR="00024221">
              <w:rPr>
                <w:rFonts w:eastAsiaTheme="minorHAnsi" w:cs="Arial"/>
                <w:color w:val="000000" w:themeColor="text1"/>
                <w:sz w:val="16"/>
                <w:szCs w:val="16"/>
              </w:rPr>
              <w:t xml:space="preserve"> </w:t>
            </w:r>
            <w:r>
              <w:rPr>
                <w:rFonts w:eastAsiaTheme="minorHAnsi" w:cs="Arial"/>
                <w:color w:val="000000" w:themeColor="text1"/>
                <w:sz w:val="16"/>
                <w:szCs w:val="16"/>
              </w:rPr>
              <w:t>ACTIVE,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38DD974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68B3E0"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C98AC5" w14:textId="77777777" w:rsidR="00FC0BDC" w:rsidRPr="00F03856" w:rsidRDefault="00FC0BDC" w:rsidP="00767670">
            <w:pPr>
              <w:rPr>
                <w:rFonts w:eastAsiaTheme="minorHAnsi" w:cs="Arial"/>
                <w:color w:val="000000" w:themeColor="text1"/>
                <w:sz w:val="16"/>
                <w:szCs w:val="16"/>
              </w:rPr>
            </w:pPr>
          </w:p>
        </w:tc>
      </w:tr>
      <w:tr w:rsidR="00FC0BDC" w:rsidRPr="00F03856" w14:paraId="39A3E7B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019EC4"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349779" w14:textId="77777777" w:rsidR="00F33430" w:rsidRDefault="00F33430"/>
        </w:tc>
      </w:tr>
    </w:tbl>
    <w:p w14:paraId="5FFDC48D" w14:textId="77777777" w:rsidR="00FC0BDC" w:rsidRDefault="00FC0BDC" w:rsidP="00FC0BDC">
      <w:pPr>
        <w:rPr>
          <w:rFonts w:cs="Arial"/>
        </w:rPr>
      </w:pPr>
    </w:p>
    <w:p w14:paraId="256A4A56" w14:textId="77777777" w:rsidR="00FC0BDC" w:rsidRDefault="00FC0BDC" w:rsidP="00FC0BDC">
      <w:pPr>
        <w:pStyle w:val="RERequirement"/>
      </w:pPr>
      <w:r>
        <w:rPr>
          <w:noProof/>
        </w:rPr>
        <w:drawing>
          <wp:inline distT="0" distB="0" distL="0" distR="0" wp14:anchorId="70E1FE6C" wp14:editId="28EA6BB3">
            <wp:extent cx="203200" cy="203200"/>
            <wp:effectExtent l="0" t="0" r="0" b="0"/>
            <wp:docPr id="249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ALM_Location_IDKind</w:t>
      </w:r>
    </w:p>
    <w:p w14:paraId="79B29B68" w14:textId="77777777" w:rsidR="00FC0BDC" w:rsidRDefault="00FC0BDC" w:rsidP="00FC0BDC">
      <w:r>
        <w:lastRenderedPageBreak/>
        <w:t>Indicates light location.</w:t>
      </w:r>
    </w:p>
    <w:p w14:paraId="5400E0A3" w14:textId="77777777" w:rsidR="00FC0BDC" w:rsidRDefault="00FC0BDC" w:rsidP="00FC0BDC"/>
    <w:p w14:paraId="40B6B0CB" w14:textId="77777777" w:rsidR="00FC0BDC" w:rsidRDefault="00FC0BDC" w:rsidP="00FC0BDC">
      <w:r>
        <w:t>ALL                                        All ambient lights</w:t>
      </w:r>
    </w:p>
    <w:p w14:paraId="3BA944F2" w14:textId="77777777" w:rsidR="00FC0BDC" w:rsidRDefault="00FC0BDC" w:rsidP="00FC0BDC">
      <w:r>
        <w:t>CUPHOLDERS_ALL             Cupholders location</w:t>
      </w:r>
    </w:p>
    <w:p w14:paraId="67C6D2A6" w14:textId="77777777" w:rsidR="00FC0BDC" w:rsidRDefault="00FC0BDC" w:rsidP="00FC0BDC">
      <w:r>
        <w:t>DF_DOOR                             Front Door location</w:t>
      </w:r>
    </w:p>
    <w:p w14:paraId="518C293C" w14:textId="77777777" w:rsidR="00FC0BDC" w:rsidRDefault="00FC0BDC" w:rsidP="00FC0BDC">
      <w:r>
        <w:t>DF_DOOR_HANDLE            Front Door handle location</w:t>
      </w:r>
    </w:p>
    <w:p w14:paraId="0916B11A" w14:textId="77777777" w:rsidR="00FC0BDC" w:rsidRDefault="00FC0BDC" w:rsidP="00FC0BDC">
      <w:r>
        <w:t>DF_DOOR_LIGHTBAR        Front driver door Light bar</w:t>
      </w:r>
    </w:p>
    <w:p w14:paraId="4694DECE" w14:textId="77777777" w:rsidR="00FC0BDC" w:rsidRDefault="00FC0BDC" w:rsidP="00FC0BDC">
      <w:r>
        <w:t>DR_DOOR Rear                   Door location</w:t>
      </w:r>
    </w:p>
    <w:p w14:paraId="58344CB1" w14:textId="77777777" w:rsidR="00FC0BDC" w:rsidRDefault="00FC0BDC" w:rsidP="00FC0BDC">
      <w:r>
        <w:t>DR_DOOR_HANDLE           Rear Door handle location</w:t>
      </w:r>
    </w:p>
    <w:p w14:paraId="696F038E" w14:textId="77777777" w:rsidR="00FC0BDC" w:rsidRDefault="00FC0BDC" w:rsidP="00FC0BDC">
      <w:r>
        <w:t>DR_DOOR_LIGHTBAR       Rear driver door Light bar</w:t>
      </w:r>
    </w:p>
    <w:p w14:paraId="62E855F2" w14:textId="77777777" w:rsidR="00FC0BDC" w:rsidRDefault="00FC0BDC" w:rsidP="00FC0BDC">
      <w:r>
        <w:t>FOOTWELLS                         Footwell location</w:t>
      </w:r>
    </w:p>
    <w:p w14:paraId="06360C52" w14:textId="77777777" w:rsidR="00FC0BDC" w:rsidRDefault="00FC0BDC" w:rsidP="00FC0BDC">
      <w:r>
        <w:t>IDLE                                       Address out of specified nodes</w:t>
      </w:r>
    </w:p>
    <w:p w14:paraId="62834C60" w14:textId="77777777" w:rsidR="00FC0BDC" w:rsidRDefault="00FC0BDC" w:rsidP="00FC0BDC">
      <w:r>
        <w:t>PF_DOOR                              Front pessanger door location</w:t>
      </w:r>
    </w:p>
    <w:p w14:paraId="6215ED9E" w14:textId="77777777" w:rsidR="00FC0BDC" w:rsidRDefault="00FC0BDC" w:rsidP="00FC0BDC">
      <w:r>
        <w:t>PF_DOOR_HANDLE             Front pessanger door handle location</w:t>
      </w:r>
    </w:p>
    <w:p w14:paraId="7E49B211" w14:textId="77777777" w:rsidR="00FC0BDC" w:rsidRDefault="00FC0BDC" w:rsidP="00FC0BDC">
      <w:r>
        <w:t>PF_DOOR_LIGHTBAR         Front pessanger door Light bar</w:t>
      </w:r>
    </w:p>
    <w:p w14:paraId="6C41370D" w14:textId="77777777" w:rsidR="00FC0BDC" w:rsidRDefault="00FC0BDC" w:rsidP="00FC0BDC">
      <w:r>
        <w:t>PR_DOOR                              Rear pessanger door location</w:t>
      </w:r>
    </w:p>
    <w:p w14:paraId="1CE9D7C0" w14:textId="77777777" w:rsidR="00FC0BDC" w:rsidRDefault="00FC0BDC" w:rsidP="00FC0BDC">
      <w:r>
        <w:t>PR_DOOR_HANDLE            Rear pessanger door handle location</w:t>
      </w:r>
    </w:p>
    <w:p w14:paraId="52069520" w14:textId="77777777" w:rsidR="00FC0BDC" w:rsidRDefault="00FC0BDC" w:rsidP="00FC0BDC">
      <w:r>
        <w:t>PR_DOOR_LIGHTBAR        Rear pessanger door Light bar</w:t>
      </w:r>
    </w:p>
    <w:p w14:paraId="6193C530" w14:textId="77777777" w:rsidR="00FC0BDC" w:rsidRDefault="00FC0BDC" w:rsidP="00FC0BDC">
      <w:r>
        <w:t>STORAGEBIN_LIGHTBAR Storage bin Light bar</w:t>
      </w:r>
    </w:p>
    <w:p w14:paraId="7D00B719"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0084E99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7D332B"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20C07B"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[ALL,</w:t>
            </w:r>
            <w:r w:rsidR="00024221">
              <w:rPr>
                <w:rFonts w:eastAsiaTheme="minorHAnsi" w:cs="Arial"/>
                <w:color w:val="000000" w:themeColor="text1"/>
                <w:sz w:val="16"/>
                <w:szCs w:val="16"/>
              </w:rPr>
              <w:t xml:space="preserve"> </w:t>
            </w:r>
            <w:r>
              <w:rPr>
                <w:rFonts w:eastAsiaTheme="minorHAnsi" w:cs="Arial"/>
                <w:color w:val="000000" w:themeColor="text1"/>
                <w:sz w:val="16"/>
                <w:szCs w:val="16"/>
              </w:rPr>
              <w:t>CUPHOLDERS_ALL,</w:t>
            </w:r>
            <w:r w:rsidR="00024221">
              <w:rPr>
                <w:rFonts w:eastAsiaTheme="minorHAnsi" w:cs="Arial"/>
                <w:color w:val="000000" w:themeColor="text1"/>
                <w:sz w:val="16"/>
                <w:szCs w:val="16"/>
              </w:rPr>
              <w:t xml:space="preserve"> </w:t>
            </w:r>
            <w:r>
              <w:rPr>
                <w:rFonts w:eastAsiaTheme="minorHAnsi" w:cs="Arial"/>
                <w:color w:val="000000" w:themeColor="text1"/>
                <w:sz w:val="16"/>
                <w:szCs w:val="16"/>
              </w:rPr>
              <w:t>DF_DOOR,</w:t>
            </w:r>
            <w:r w:rsidR="00024221">
              <w:rPr>
                <w:rFonts w:eastAsiaTheme="minorHAnsi" w:cs="Arial"/>
                <w:color w:val="000000" w:themeColor="text1"/>
                <w:sz w:val="16"/>
                <w:szCs w:val="16"/>
              </w:rPr>
              <w:t xml:space="preserve"> </w:t>
            </w:r>
            <w:r>
              <w:rPr>
                <w:rFonts w:eastAsiaTheme="minorHAnsi" w:cs="Arial"/>
                <w:color w:val="000000" w:themeColor="text1"/>
                <w:sz w:val="16"/>
                <w:szCs w:val="16"/>
              </w:rPr>
              <w:t>DF_DOOR_HANDLE,</w:t>
            </w:r>
            <w:r w:rsidR="00024221">
              <w:rPr>
                <w:rFonts w:eastAsiaTheme="minorHAnsi" w:cs="Arial"/>
                <w:color w:val="000000" w:themeColor="text1"/>
                <w:sz w:val="16"/>
                <w:szCs w:val="16"/>
              </w:rPr>
              <w:t xml:space="preserve"> </w:t>
            </w:r>
            <w:r>
              <w:rPr>
                <w:rFonts w:eastAsiaTheme="minorHAnsi" w:cs="Arial"/>
                <w:color w:val="000000" w:themeColor="text1"/>
                <w:sz w:val="16"/>
                <w:szCs w:val="16"/>
              </w:rPr>
              <w:t>DF_DOOR_LIGHTBAR,</w:t>
            </w:r>
            <w:r w:rsidR="00024221">
              <w:rPr>
                <w:rFonts w:eastAsiaTheme="minorHAnsi" w:cs="Arial"/>
                <w:color w:val="000000" w:themeColor="text1"/>
                <w:sz w:val="16"/>
                <w:szCs w:val="16"/>
              </w:rPr>
              <w:t xml:space="preserve"> </w:t>
            </w:r>
            <w:r>
              <w:rPr>
                <w:rFonts w:eastAsiaTheme="minorHAnsi" w:cs="Arial"/>
                <w:color w:val="000000" w:themeColor="text1"/>
                <w:sz w:val="16"/>
                <w:szCs w:val="16"/>
              </w:rPr>
              <w:t>DR_DOOR,</w:t>
            </w:r>
            <w:r w:rsidR="00024221">
              <w:rPr>
                <w:rFonts w:eastAsiaTheme="minorHAnsi" w:cs="Arial"/>
                <w:color w:val="000000" w:themeColor="text1"/>
                <w:sz w:val="16"/>
                <w:szCs w:val="16"/>
              </w:rPr>
              <w:t xml:space="preserve"> </w:t>
            </w:r>
            <w:r>
              <w:rPr>
                <w:rFonts w:eastAsiaTheme="minorHAnsi" w:cs="Arial"/>
                <w:color w:val="000000" w:themeColor="text1"/>
                <w:sz w:val="16"/>
                <w:szCs w:val="16"/>
              </w:rPr>
              <w:t>DR_DOOR_HANDLE,</w:t>
            </w:r>
            <w:r w:rsidR="00024221">
              <w:rPr>
                <w:rFonts w:eastAsiaTheme="minorHAnsi" w:cs="Arial"/>
                <w:color w:val="000000" w:themeColor="text1"/>
                <w:sz w:val="16"/>
                <w:szCs w:val="16"/>
              </w:rPr>
              <w:t xml:space="preserve"> </w:t>
            </w:r>
            <w:r>
              <w:rPr>
                <w:rFonts w:eastAsiaTheme="minorHAnsi" w:cs="Arial"/>
                <w:color w:val="000000" w:themeColor="text1"/>
                <w:sz w:val="16"/>
                <w:szCs w:val="16"/>
              </w:rPr>
              <w:t>DR_DOOR_LIGHTBAR,</w:t>
            </w:r>
            <w:r w:rsidR="00024221">
              <w:rPr>
                <w:rFonts w:eastAsiaTheme="minorHAnsi" w:cs="Arial"/>
                <w:color w:val="000000" w:themeColor="text1"/>
                <w:sz w:val="16"/>
                <w:szCs w:val="16"/>
              </w:rPr>
              <w:t xml:space="preserve"> </w:t>
            </w:r>
            <w:r>
              <w:rPr>
                <w:rFonts w:eastAsiaTheme="minorHAnsi" w:cs="Arial"/>
                <w:color w:val="000000" w:themeColor="text1"/>
                <w:sz w:val="16"/>
                <w:szCs w:val="16"/>
              </w:rPr>
              <w:t>FOOTWELLS,</w:t>
            </w:r>
            <w:r w:rsidR="00024221">
              <w:rPr>
                <w:rFonts w:eastAsiaTheme="minorHAnsi" w:cs="Arial"/>
                <w:color w:val="000000" w:themeColor="text1"/>
                <w:sz w:val="16"/>
                <w:szCs w:val="16"/>
              </w:rPr>
              <w:t xml:space="preserve"> </w:t>
            </w:r>
            <w:r>
              <w:rPr>
                <w:rFonts w:eastAsiaTheme="minorHAnsi" w:cs="Arial"/>
                <w:color w:val="000000" w:themeColor="text1"/>
                <w:sz w:val="16"/>
                <w:szCs w:val="16"/>
              </w:rPr>
              <w:t>IDLE,</w:t>
            </w:r>
            <w:r w:rsidR="00024221">
              <w:rPr>
                <w:rFonts w:eastAsiaTheme="minorHAnsi" w:cs="Arial"/>
                <w:color w:val="000000" w:themeColor="text1"/>
                <w:sz w:val="16"/>
                <w:szCs w:val="16"/>
              </w:rPr>
              <w:t xml:space="preserve"> </w:t>
            </w:r>
            <w:r>
              <w:rPr>
                <w:rFonts w:eastAsiaTheme="minorHAnsi" w:cs="Arial"/>
                <w:color w:val="000000" w:themeColor="text1"/>
                <w:sz w:val="16"/>
                <w:szCs w:val="16"/>
              </w:rPr>
              <w:t>PF_DOOR,</w:t>
            </w:r>
            <w:r w:rsidR="00024221">
              <w:rPr>
                <w:rFonts w:eastAsiaTheme="minorHAnsi" w:cs="Arial"/>
                <w:color w:val="000000" w:themeColor="text1"/>
                <w:sz w:val="16"/>
                <w:szCs w:val="16"/>
              </w:rPr>
              <w:t xml:space="preserve"> </w:t>
            </w:r>
            <w:r>
              <w:rPr>
                <w:rFonts w:eastAsiaTheme="minorHAnsi" w:cs="Arial"/>
                <w:color w:val="000000" w:themeColor="text1"/>
                <w:sz w:val="16"/>
                <w:szCs w:val="16"/>
              </w:rPr>
              <w:t>PF_DOOR_HANDLE,</w:t>
            </w:r>
            <w:r w:rsidR="00024221">
              <w:rPr>
                <w:rFonts w:eastAsiaTheme="minorHAnsi" w:cs="Arial"/>
                <w:color w:val="000000" w:themeColor="text1"/>
                <w:sz w:val="16"/>
                <w:szCs w:val="16"/>
              </w:rPr>
              <w:t xml:space="preserve"> </w:t>
            </w:r>
            <w:r>
              <w:rPr>
                <w:rFonts w:eastAsiaTheme="minorHAnsi" w:cs="Arial"/>
                <w:color w:val="000000" w:themeColor="text1"/>
                <w:sz w:val="16"/>
                <w:szCs w:val="16"/>
              </w:rPr>
              <w:t>PF_DOOR_LIGHTBAR,</w:t>
            </w:r>
            <w:r w:rsidR="00024221">
              <w:rPr>
                <w:rFonts w:eastAsiaTheme="minorHAnsi" w:cs="Arial"/>
                <w:color w:val="000000" w:themeColor="text1"/>
                <w:sz w:val="16"/>
                <w:szCs w:val="16"/>
              </w:rPr>
              <w:t xml:space="preserve"> </w:t>
            </w:r>
            <w:r>
              <w:rPr>
                <w:rFonts w:eastAsiaTheme="minorHAnsi" w:cs="Arial"/>
                <w:color w:val="000000" w:themeColor="text1"/>
                <w:sz w:val="16"/>
                <w:szCs w:val="16"/>
              </w:rPr>
              <w:t>PR_DOOR,</w:t>
            </w:r>
            <w:r w:rsidR="00024221">
              <w:rPr>
                <w:rFonts w:eastAsiaTheme="minorHAnsi" w:cs="Arial"/>
                <w:color w:val="000000" w:themeColor="text1"/>
                <w:sz w:val="16"/>
                <w:szCs w:val="16"/>
              </w:rPr>
              <w:t xml:space="preserve"> </w:t>
            </w:r>
            <w:r>
              <w:rPr>
                <w:rFonts w:eastAsiaTheme="minorHAnsi" w:cs="Arial"/>
                <w:color w:val="000000" w:themeColor="text1"/>
                <w:sz w:val="16"/>
                <w:szCs w:val="16"/>
              </w:rPr>
              <w:t>PR_DOOR_HANDLE,</w:t>
            </w:r>
            <w:r w:rsidR="00024221">
              <w:rPr>
                <w:rFonts w:eastAsiaTheme="minorHAnsi" w:cs="Arial"/>
                <w:color w:val="000000" w:themeColor="text1"/>
                <w:sz w:val="16"/>
                <w:szCs w:val="16"/>
              </w:rPr>
              <w:t xml:space="preserve"> </w:t>
            </w:r>
            <w:r>
              <w:rPr>
                <w:rFonts w:eastAsiaTheme="minorHAnsi" w:cs="Arial"/>
                <w:color w:val="000000" w:themeColor="text1"/>
                <w:sz w:val="16"/>
                <w:szCs w:val="16"/>
              </w:rPr>
              <w:t>PR_DOOR_LIGHTBAR,</w:t>
            </w:r>
            <w:r w:rsidR="00024221">
              <w:rPr>
                <w:rFonts w:eastAsiaTheme="minorHAnsi" w:cs="Arial"/>
                <w:color w:val="000000" w:themeColor="text1"/>
                <w:sz w:val="16"/>
                <w:szCs w:val="16"/>
              </w:rPr>
              <w:t xml:space="preserve"> </w:t>
            </w:r>
            <w:r>
              <w:rPr>
                <w:rFonts w:eastAsiaTheme="minorHAnsi" w:cs="Arial"/>
                <w:color w:val="000000" w:themeColor="text1"/>
                <w:sz w:val="16"/>
                <w:szCs w:val="16"/>
              </w:rPr>
              <w:t>STORAGEBIN_LIGHTBAR,</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43C3BDF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01A3C4"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F4573F" w14:textId="77777777" w:rsidR="00FC0BDC" w:rsidRPr="00F03856" w:rsidRDefault="00FC0BDC" w:rsidP="00767670">
            <w:pPr>
              <w:rPr>
                <w:rFonts w:eastAsiaTheme="minorHAnsi" w:cs="Arial"/>
                <w:color w:val="000000" w:themeColor="text1"/>
                <w:sz w:val="16"/>
                <w:szCs w:val="16"/>
              </w:rPr>
            </w:pPr>
          </w:p>
        </w:tc>
      </w:tr>
      <w:tr w:rsidR="00FC0BDC" w:rsidRPr="00F03856" w14:paraId="4DD42E3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5BC8DD"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35964F" w14:textId="77777777" w:rsidR="00F33430" w:rsidRDefault="00F33430"/>
        </w:tc>
      </w:tr>
    </w:tbl>
    <w:p w14:paraId="5FFEB652" w14:textId="77777777" w:rsidR="00FC0BDC" w:rsidRDefault="00FC0BDC" w:rsidP="00FC0BDC">
      <w:pPr>
        <w:rPr>
          <w:rFonts w:cs="Arial"/>
        </w:rPr>
      </w:pPr>
    </w:p>
    <w:p w14:paraId="49A551AA" w14:textId="77777777" w:rsidR="00FC0BDC" w:rsidRDefault="00FC0BDC" w:rsidP="00FC0BDC">
      <w:pPr>
        <w:pStyle w:val="RERequirement"/>
      </w:pPr>
      <w:r>
        <w:rPr>
          <w:noProof/>
        </w:rPr>
        <w:drawing>
          <wp:inline distT="0" distB="0" distL="0" distR="0" wp14:anchorId="44326C3F" wp14:editId="5D6F8BE5">
            <wp:extent cx="203200" cy="203200"/>
            <wp:effectExtent l="0" t="0" r="0" b="0"/>
            <wp:docPr id="249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ALM_Power_StatusKind</w:t>
      </w:r>
    </w:p>
    <w:p w14:paraId="663AB37B" w14:textId="77777777" w:rsidR="00FC0BDC" w:rsidRDefault="00FC0BDC" w:rsidP="00FC0BDC">
      <w:r>
        <w:t>Converts numeric output of ALM_Conditioned_Pwr_Ckt to discrete to send it over LIN.</w:t>
      </w:r>
    </w:p>
    <w:p w14:paraId="750475E2" w14:textId="77777777" w:rsidR="00FC0BDC" w:rsidRDefault="00FC0BDC" w:rsidP="00FC0BDC"/>
    <w:p w14:paraId="472B5723" w14:textId="77777777" w:rsidR="00FC0BDC" w:rsidRDefault="00FC0BDC" w:rsidP="00FC0BDC">
      <w:r>
        <w:t>ACTIVE      ALM_Conditioned_Pwr_Ckt is greater than zero</w:t>
      </w:r>
    </w:p>
    <w:p w14:paraId="64BAB341" w14:textId="77777777" w:rsidR="00FC0BDC" w:rsidRDefault="00FC0BDC" w:rsidP="00FC0BDC">
      <w:r>
        <w:t>INACTIVE ALM_Conditioned_Pwr_Ckt is equal to zero</w:t>
      </w:r>
    </w:p>
    <w:p w14:paraId="697BA0C6"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693BAA2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D3B5CE"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F26C90"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[INACTIVE,</w:t>
            </w:r>
            <w:r w:rsidR="00024221">
              <w:rPr>
                <w:rFonts w:eastAsiaTheme="minorHAnsi" w:cs="Arial"/>
                <w:color w:val="000000" w:themeColor="text1"/>
                <w:sz w:val="16"/>
                <w:szCs w:val="16"/>
              </w:rPr>
              <w:t xml:space="preserve"> </w:t>
            </w:r>
            <w:r>
              <w:rPr>
                <w:rFonts w:eastAsiaTheme="minorHAnsi" w:cs="Arial"/>
                <w:color w:val="000000" w:themeColor="text1"/>
                <w:sz w:val="16"/>
                <w:szCs w:val="16"/>
              </w:rPr>
              <w:t>ACTIVE,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136B065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FB6BD7"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4F07F" w14:textId="77777777" w:rsidR="00FC0BDC" w:rsidRPr="00F03856" w:rsidRDefault="00FC0BDC" w:rsidP="00767670">
            <w:pPr>
              <w:rPr>
                <w:rFonts w:eastAsiaTheme="minorHAnsi" w:cs="Arial"/>
                <w:color w:val="000000" w:themeColor="text1"/>
                <w:sz w:val="16"/>
                <w:szCs w:val="16"/>
              </w:rPr>
            </w:pPr>
          </w:p>
        </w:tc>
      </w:tr>
      <w:tr w:rsidR="00FC0BDC" w:rsidRPr="00F03856" w14:paraId="6729560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FE98B"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F1F1D" w14:textId="77777777" w:rsidR="00F33430" w:rsidRDefault="00F33430"/>
        </w:tc>
      </w:tr>
    </w:tbl>
    <w:p w14:paraId="37D72B9B" w14:textId="77777777" w:rsidR="00FC0BDC" w:rsidRDefault="00FC0BDC" w:rsidP="00FC0BDC">
      <w:pPr>
        <w:rPr>
          <w:rFonts w:cs="Arial"/>
        </w:rPr>
      </w:pPr>
    </w:p>
    <w:p w14:paraId="54B0AEF3" w14:textId="77777777" w:rsidR="00FC0BDC" w:rsidRDefault="00FC0BDC" w:rsidP="00FC0BDC">
      <w:pPr>
        <w:pStyle w:val="RERequirement"/>
      </w:pPr>
      <w:r>
        <w:rPr>
          <w:noProof/>
        </w:rPr>
        <w:drawing>
          <wp:inline distT="0" distB="0" distL="0" distR="0" wp14:anchorId="1B56B652" wp14:editId="689D315E">
            <wp:extent cx="203200" cy="203200"/>
            <wp:effectExtent l="0" t="0" r="0" b="0"/>
            <wp:docPr id="249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Ambient_StatusKind</w:t>
      </w:r>
    </w:p>
    <w:p w14:paraId="193491B9" w14:textId="77777777" w:rsidR="00FC0BDC" w:rsidRDefault="00FC0BDC" w:rsidP="00FC0BDC">
      <w:r>
        <w:t>Indicates Ambient Lighting status .</w:t>
      </w:r>
    </w:p>
    <w:p w14:paraId="10C719D6" w14:textId="77777777" w:rsidR="00FC0BDC" w:rsidRDefault="00FC0BDC" w:rsidP="00FC0BDC"/>
    <w:p w14:paraId="4136DFFD" w14:textId="77777777" w:rsidR="00FC0BDC" w:rsidRDefault="00FC0BDC" w:rsidP="00FC0BDC">
      <w:r>
        <w:t>AMBIENT Ambient Lighting is running</w:t>
      </w:r>
    </w:p>
    <w:p w14:paraId="713BBE0E" w14:textId="77777777" w:rsidR="00FC0BDC" w:rsidRDefault="00FC0BDC" w:rsidP="00FC0BDC">
      <w:r>
        <w:t>OFF            Ambient Lighting is not running</w:t>
      </w:r>
    </w:p>
    <w:p w14:paraId="1BF7146D"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2C40E9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D75E74"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4F8593"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AMBIENT,</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4A77864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7003C2" w14:textId="77777777" w:rsidR="00FC0BDC" w:rsidRPr="00F03856" w:rsidRDefault="00FC0BDC" w:rsidP="00767670">
            <w:pPr>
              <w:rPr>
                <w:rFonts w:eastAsiaTheme="minorHAnsi" w:cs="Arial"/>
                <w:bCs/>
                <w:sz w:val="16"/>
                <w:szCs w:val="16"/>
                <w:lang w:val="en-GB"/>
              </w:rPr>
            </w:pPr>
            <w:r>
              <w:rPr>
                <w:rFonts w:cs="Arial"/>
                <w:bCs/>
                <w:sz w:val="16"/>
                <w:szCs w:val="16"/>
                <w:lang w:val="en-GB"/>
              </w:rPr>
              <w:lastRenderedPageBreak/>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CE199" w14:textId="77777777" w:rsidR="00FC0BDC" w:rsidRPr="00F03856" w:rsidRDefault="00FC0BDC" w:rsidP="00767670">
            <w:pPr>
              <w:rPr>
                <w:rFonts w:eastAsiaTheme="minorHAnsi" w:cs="Arial"/>
                <w:color w:val="000000" w:themeColor="text1"/>
                <w:sz w:val="16"/>
                <w:szCs w:val="16"/>
              </w:rPr>
            </w:pPr>
          </w:p>
        </w:tc>
      </w:tr>
      <w:tr w:rsidR="00FC0BDC" w:rsidRPr="00F03856" w14:paraId="316F06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7D1AC"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398F0" w14:textId="77777777" w:rsidR="00F33430" w:rsidRDefault="00F33430"/>
        </w:tc>
      </w:tr>
    </w:tbl>
    <w:p w14:paraId="0B63E719" w14:textId="77777777" w:rsidR="00FC0BDC" w:rsidRDefault="00FC0BDC" w:rsidP="00FC0BDC">
      <w:pPr>
        <w:rPr>
          <w:rFonts w:cs="Arial"/>
        </w:rPr>
      </w:pPr>
    </w:p>
    <w:p w14:paraId="12A565A7" w14:textId="77777777" w:rsidR="00FC0BDC" w:rsidRDefault="00FC0BDC" w:rsidP="00FC0BDC">
      <w:pPr>
        <w:pStyle w:val="RERequirement"/>
      </w:pPr>
      <w:r>
        <w:rPr>
          <w:noProof/>
        </w:rPr>
        <w:drawing>
          <wp:inline distT="0" distB="0" distL="0" distR="0" wp14:anchorId="717BCB39" wp14:editId="35302F03">
            <wp:extent cx="203200" cy="203200"/>
            <wp:effectExtent l="0" t="0" r="0" b="0"/>
            <wp:docPr id="249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Approach_LightShowKind</w:t>
      </w:r>
    </w:p>
    <w:p w14:paraId="6E397AA7" w14:textId="77777777" w:rsidR="00FC0BDC" w:rsidRDefault="00FC0BDC" w:rsidP="00FC0BDC">
      <w:r>
        <w:t>Indicates when to start approach light show.</w:t>
      </w:r>
    </w:p>
    <w:p w14:paraId="2E234158" w14:textId="77777777" w:rsidR="00FC0BDC" w:rsidRDefault="00FC0BDC" w:rsidP="00FC0BDC"/>
    <w:p w14:paraId="198E9D5F" w14:textId="77777777" w:rsidR="00FC0BDC" w:rsidRDefault="00FC0BDC" w:rsidP="00FC0BDC">
      <w:r>
        <w:t>SHOW_OFF        Approach Light Show should be OFF</w:t>
      </w:r>
    </w:p>
    <w:p w14:paraId="0F37F52B" w14:textId="77777777" w:rsidR="00FC0BDC" w:rsidRDefault="00FC0BDC" w:rsidP="00FC0BDC">
      <w:r>
        <w:t>SHOW_ON         Approach Light Show should be ON</w:t>
      </w:r>
    </w:p>
    <w:p w14:paraId="70C53A2D"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164F382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55BC18"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DC65A"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[SHOW_OFF,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SHOW_ON,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7BFFE8D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2AC2C7"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7F417C" w14:textId="77777777" w:rsidR="00FC0BDC" w:rsidRPr="00F03856" w:rsidRDefault="00FC0BDC" w:rsidP="00767670">
            <w:pPr>
              <w:rPr>
                <w:rFonts w:eastAsiaTheme="minorHAnsi" w:cs="Arial"/>
                <w:color w:val="000000" w:themeColor="text1"/>
                <w:sz w:val="16"/>
                <w:szCs w:val="16"/>
              </w:rPr>
            </w:pPr>
          </w:p>
        </w:tc>
      </w:tr>
      <w:tr w:rsidR="00FC0BDC" w:rsidRPr="00F03856" w14:paraId="3412EFE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9391AA"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47E46C" w14:textId="77777777" w:rsidR="00F33430" w:rsidRDefault="00F33430"/>
        </w:tc>
      </w:tr>
    </w:tbl>
    <w:p w14:paraId="55897343" w14:textId="77777777" w:rsidR="00FC0BDC" w:rsidRDefault="00FC0BDC" w:rsidP="00FC0BDC">
      <w:pPr>
        <w:rPr>
          <w:rFonts w:cs="Arial"/>
        </w:rPr>
      </w:pPr>
    </w:p>
    <w:p w14:paraId="1517BA18" w14:textId="77777777" w:rsidR="00FC0BDC" w:rsidRDefault="00FC0BDC" w:rsidP="00FC0BDC">
      <w:pPr>
        <w:pStyle w:val="RERequirement"/>
      </w:pPr>
      <w:r>
        <w:rPr>
          <w:noProof/>
        </w:rPr>
        <w:drawing>
          <wp:inline distT="0" distB="0" distL="0" distR="0" wp14:anchorId="14884FBF" wp14:editId="4C681B11">
            <wp:extent cx="203200" cy="203200"/>
            <wp:effectExtent l="0" t="0" r="0" b="0"/>
            <wp:docPr id="2500"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391078934.jpg"/>
                    <pic:cNvPicPr/>
                  </pic:nvPicPr>
                  <pic:blipFill>
                    <a:blip r:embed="rId85" cstate="print"/>
                    <a:stretch>
                      <a:fillRect/>
                    </a:stretch>
                  </pic:blipFill>
                  <pic:spPr>
                    <a:xfrm>
                      <a:off x="0" y="0"/>
                      <a:ext cx="203200" cy="203200"/>
                    </a:xfrm>
                    <a:prstGeom prst="rect">
                      <a:avLst/>
                    </a:prstGeom>
                  </pic:spPr>
                </pic:pic>
              </a:graphicData>
            </a:graphic>
          </wp:inline>
        </w:drawing>
      </w:r>
      <w:r>
        <w:t xml:space="preserve"> byte</w:t>
      </w:r>
    </w:p>
    <w:p w14:paraId="4A4ADBA6"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24DFBA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D93A3C"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9BDBDA"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 ]</w:t>
            </w:r>
          </w:p>
        </w:tc>
      </w:tr>
      <w:tr w:rsidR="00FC0BDC" w:rsidRPr="00F03856" w14:paraId="30E3D5E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BD38FA"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F7E7A" w14:textId="77777777" w:rsidR="00FC0BDC" w:rsidRPr="00F03856" w:rsidRDefault="00FC0BDC" w:rsidP="00767670">
            <w:pPr>
              <w:rPr>
                <w:rFonts w:eastAsiaTheme="minorHAnsi" w:cs="Arial"/>
                <w:color w:val="000000" w:themeColor="text1"/>
                <w:sz w:val="16"/>
                <w:szCs w:val="16"/>
              </w:rPr>
            </w:pPr>
          </w:p>
        </w:tc>
      </w:tr>
      <w:tr w:rsidR="00FC0BDC" w:rsidRPr="00F03856" w14:paraId="790F5AE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90DE20"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A62CBE" w14:textId="77777777" w:rsidR="00F33430" w:rsidRDefault="00F33430"/>
        </w:tc>
      </w:tr>
    </w:tbl>
    <w:p w14:paraId="5D201122" w14:textId="77777777" w:rsidR="00FC0BDC" w:rsidRDefault="00FC0BDC" w:rsidP="00FC0BDC">
      <w:pPr>
        <w:rPr>
          <w:rFonts w:cs="Arial"/>
        </w:rPr>
      </w:pPr>
    </w:p>
    <w:p w14:paraId="323E39DE" w14:textId="77777777" w:rsidR="00FC0BDC" w:rsidRDefault="00FC0BDC" w:rsidP="00FC0BDC">
      <w:pPr>
        <w:pStyle w:val="RERequirement"/>
      </w:pPr>
      <w:r>
        <w:rPr>
          <w:noProof/>
        </w:rPr>
        <w:drawing>
          <wp:inline distT="0" distB="0" distL="0" distR="0" wp14:anchorId="50E33C5B" wp14:editId="388F5F74">
            <wp:extent cx="203200" cy="203200"/>
            <wp:effectExtent l="0" t="0" r="0" b="0"/>
            <wp:docPr id="250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CourtesyDelay_RqstKind</w:t>
      </w:r>
    </w:p>
    <w:p w14:paraId="183EBE6F"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71E3FC1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1C786C"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44A7BD"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663E9DC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49DC23"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8EFAF6" w14:textId="77777777" w:rsidR="00FC0BDC" w:rsidRPr="00F03856" w:rsidRDefault="00FC0BDC" w:rsidP="00767670">
            <w:pPr>
              <w:rPr>
                <w:rFonts w:eastAsiaTheme="minorHAnsi" w:cs="Arial"/>
                <w:color w:val="000000" w:themeColor="text1"/>
                <w:sz w:val="16"/>
                <w:szCs w:val="16"/>
              </w:rPr>
            </w:pPr>
          </w:p>
        </w:tc>
      </w:tr>
      <w:tr w:rsidR="00FC0BDC" w:rsidRPr="00F03856" w14:paraId="2ACD4D2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390484"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6EE82A" w14:textId="77777777" w:rsidR="00F33430" w:rsidRDefault="00F33430"/>
        </w:tc>
      </w:tr>
    </w:tbl>
    <w:p w14:paraId="2116A0D9" w14:textId="77777777" w:rsidR="00FC0BDC" w:rsidRDefault="00FC0BDC" w:rsidP="00FC0BDC">
      <w:pPr>
        <w:rPr>
          <w:rFonts w:cs="Arial"/>
        </w:rPr>
      </w:pPr>
    </w:p>
    <w:p w14:paraId="7C257514" w14:textId="77777777" w:rsidR="00FC0BDC" w:rsidRDefault="00FC0BDC" w:rsidP="00FC0BDC">
      <w:pPr>
        <w:pStyle w:val="RERequirement"/>
      </w:pPr>
      <w:r>
        <w:rPr>
          <w:noProof/>
        </w:rPr>
        <w:drawing>
          <wp:inline distT="0" distB="0" distL="0" distR="0" wp14:anchorId="6F4DAA4C" wp14:editId="118B188D">
            <wp:extent cx="203200" cy="203200"/>
            <wp:effectExtent l="0" t="0" r="0" b="0"/>
            <wp:docPr id="250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CourtesyDemand_BSave_RqstKind</w:t>
      </w:r>
    </w:p>
    <w:p w14:paraId="44096EB6" w14:textId="77777777" w:rsidR="00FC0BDC" w:rsidRDefault="00FC0BDC" w:rsidP="00FC0BDC">
      <w:r>
        <w:t>Indicates request from Battery Saver to turn OFF courtesy / demand lights</w:t>
      </w:r>
    </w:p>
    <w:p w14:paraId="38E90C11" w14:textId="77777777" w:rsidR="00FC0BDC" w:rsidRDefault="00FC0BDC" w:rsidP="00FC0BDC"/>
    <w:p w14:paraId="5F80BABF" w14:textId="77777777" w:rsidR="00FC0BDC" w:rsidRDefault="00FC0BDC" w:rsidP="00FC0BDC">
      <w:r>
        <w:t>NO_EFFECT Normal operation</w:t>
      </w:r>
    </w:p>
    <w:p w14:paraId="688911AB" w14:textId="77777777" w:rsidR="00FC0BDC" w:rsidRDefault="00FC0BDC" w:rsidP="00FC0BDC">
      <w:r>
        <w:t>OFF               Turn off</w:t>
      </w:r>
    </w:p>
    <w:p w14:paraId="6D77B69E"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4A0608A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A5C203"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0B540"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[NO_EFFECT,</w:t>
            </w:r>
            <w:r w:rsidR="00024221">
              <w:rPr>
                <w:rFonts w:eastAsiaTheme="minorHAnsi" w:cs="Arial"/>
                <w:color w:val="000000" w:themeColor="text1"/>
                <w:sz w:val="16"/>
                <w:szCs w:val="16"/>
              </w:rPr>
              <w:t xml:space="preserve"> </w:t>
            </w: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5C89EDE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86D58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B1E66" w14:textId="77777777" w:rsidR="00FC0BDC" w:rsidRPr="00F03856" w:rsidRDefault="00FC0BDC" w:rsidP="00767670">
            <w:pPr>
              <w:rPr>
                <w:rFonts w:eastAsiaTheme="minorHAnsi" w:cs="Arial"/>
                <w:color w:val="000000" w:themeColor="text1"/>
                <w:sz w:val="16"/>
                <w:szCs w:val="16"/>
              </w:rPr>
            </w:pPr>
          </w:p>
        </w:tc>
      </w:tr>
      <w:tr w:rsidR="00FC0BDC" w:rsidRPr="00F03856" w14:paraId="6940871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79396C"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9CB109" w14:textId="77777777" w:rsidR="00F33430" w:rsidRDefault="00F33430"/>
        </w:tc>
      </w:tr>
    </w:tbl>
    <w:p w14:paraId="6B8AD7D0" w14:textId="77777777" w:rsidR="00FC0BDC" w:rsidRDefault="00FC0BDC" w:rsidP="00FC0BDC">
      <w:pPr>
        <w:rPr>
          <w:rFonts w:cs="Arial"/>
        </w:rPr>
      </w:pPr>
    </w:p>
    <w:p w14:paraId="488646B1" w14:textId="77777777" w:rsidR="00FC0BDC" w:rsidRDefault="00FC0BDC" w:rsidP="00FC0BDC">
      <w:pPr>
        <w:pStyle w:val="RERequirement"/>
      </w:pPr>
      <w:r>
        <w:rPr>
          <w:noProof/>
        </w:rPr>
        <w:drawing>
          <wp:inline distT="0" distB="0" distL="0" distR="0" wp14:anchorId="2039A547" wp14:editId="5E865647">
            <wp:extent cx="203200" cy="203200"/>
            <wp:effectExtent l="0" t="0" r="0" b="0"/>
            <wp:docPr id="250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DBR_Reset_CmdKind</w:t>
      </w:r>
    </w:p>
    <w:p w14:paraId="6252BF27" w14:textId="77777777" w:rsidR="00FC0BDC" w:rsidRDefault="00FC0BDC" w:rsidP="00FC0BDC">
      <w:r>
        <w:t>Reset command for latching dual battery relay (opens latching relay).</w:t>
      </w:r>
    </w:p>
    <w:p w14:paraId="1B7C269E" w14:textId="77777777" w:rsidR="00FC0BDC" w:rsidRDefault="00FC0BDC" w:rsidP="00FC0BDC"/>
    <w:p w14:paraId="04E24103" w14:textId="77777777" w:rsidR="00FC0BDC" w:rsidRDefault="00FC0BDC" w:rsidP="00FC0BDC">
      <w:r>
        <w:t>OFF</w:t>
      </w:r>
    </w:p>
    <w:p w14:paraId="76E4B9BF" w14:textId="77777777" w:rsidR="00FC0BDC" w:rsidRDefault="00FC0BDC" w:rsidP="00FC0BDC">
      <w:r>
        <w:t>ON</w:t>
      </w:r>
    </w:p>
    <w:p w14:paraId="3FB6D44A"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185F83A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FAF71E"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E72ABE"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13EEBD4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4991B4"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67748A" w14:textId="77777777" w:rsidR="00FC0BDC" w:rsidRPr="00F03856" w:rsidRDefault="00FC0BDC" w:rsidP="00767670">
            <w:pPr>
              <w:rPr>
                <w:rFonts w:eastAsiaTheme="minorHAnsi" w:cs="Arial"/>
                <w:color w:val="000000" w:themeColor="text1"/>
                <w:sz w:val="16"/>
                <w:szCs w:val="16"/>
              </w:rPr>
            </w:pPr>
          </w:p>
        </w:tc>
      </w:tr>
      <w:tr w:rsidR="00FC0BDC" w:rsidRPr="00F03856" w14:paraId="14487E4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E04341"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80F51F" w14:textId="77777777" w:rsidR="00F33430" w:rsidRDefault="00F33430"/>
        </w:tc>
      </w:tr>
    </w:tbl>
    <w:p w14:paraId="3C223A39" w14:textId="77777777" w:rsidR="00FC0BDC" w:rsidRDefault="00FC0BDC" w:rsidP="00FC0BDC">
      <w:pPr>
        <w:rPr>
          <w:rFonts w:cs="Arial"/>
        </w:rPr>
      </w:pPr>
    </w:p>
    <w:p w14:paraId="082065EA" w14:textId="77777777" w:rsidR="00FC0BDC" w:rsidRDefault="00FC0BDC" w:rsidP="00FC0BDC">
      <w:pPr>
        <w:pStyle w:val="RERequirement"/>
      </w:pPr>
      <w:r>
        <w:rPr>
          <w:noProof/>
        </w:rPr>
        <w:lastRenderedPageBreak/>
        <w:drawing>
          <wp:inline distT="0" distB="0" distL="0" distR="0" wp14:anchorId="62A8D88D" wp14:editId="0288959C">
            <wp:extent cx="203200" cy="203200"/>
            <wp:effectExtent l="0" t="0" r="0" b="0"/>
            <wp:docPr id="250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Delayed_Accessory_CmdKind</w:t>
      </w:r>
    </w:p>
    <w:p w14:paraId="5DF2873D" w14:textId="77777777" w:rsidR="00FC0BDC" w:rsidRDefault="00FC0BDC" w:rsidP="00FC0BDC">
      <w:r>
        <w:t>Input to load shedding - delayed accessory status.</w:t>
      </w:r>
    </w:p>
    <w:p w14:paraId="3C3B2912" w14:textId="77777777" w:rsidR="00FC0BDC" w:rsidRDefault="00FC0BDC" w:rsidP="00FC0BDC"/>
    <w:p w14:paraId="44A35F52" w14:textId="77777777" w:rsidR="00FC0BDC" w:rsidRDefault="00FC0BDC" w:rsidP="00FC0BDC">
      <w:r>
        <w:t>OFF                   the delayed accessory power is unavailable</w:t>
      </w:r>
    </w:p>
    <w:p w14:paraId="4A8CA714" w14:textId="77777777" w:rsidR="00FC0BDC" w:rsidRDefault="00FC0BDC" w:rsidP="00FC0BDC">
      <w:r>
        <w:t>ON                    the delayed accessory power is available</w:t>
      </w:r>
    </w:p>
    <w:p w14:paraId="10F27F63"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78982B5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0DB9A1"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725F7"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3AC3952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C40580"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39EE4" w14:textId="77777777" w:rsidR="00FC0BDC" w:rsidRPr="00F03856" w:rsidRDefault="00FC0BDC" w:rsidP="00767670">
            <w:pPr>
              <w:rPr>
                <w:rFonts w:eastAsiaTheme="minorHAnsi" w:cs="Arial"/>
                <w:color w:val="000000" w:themeColor="text1"/>
                <w:sz w:val="16"/>
                <w:szCs w:val="16"/>
              </w:rPr>
            </w:pPr>
          </w:p>
        </w:tc>
      </w:tr>
      <w:tr w:rsidR="00FC0BDC" w:rsidRPr="00F03856" w14:paraId="3AA63F3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3DD600"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47C039" w14:textId="77777777" w:rsidR="00F33430" w:rsidRDefault="00F33430"/>
        </w:tc>
      </w:tr>
    </w:tbl>
    <w:p w14:paraId="16D43292" w14:textId="77777777" w:rsidR="00FC0BDC" w:rsidRDefault="00FC0BDC" w:rsidP="00FC0BDC">
      <w:pPr>
        <w:rPr>
          <w:rFonts w:cs="Arial"/>
        </w:rPr>
      </w:pPr>
    </w:p>
    <w:p w14:paraId="65A4BBBE" w14:textId="77777777" w:rsidR="00FC0BDC" w:rsidRDefault="00FC0BDC" w:rsidP="00FC0BDC">
      <w:pPr>
        <w:pStyle w:val="RERequirement"/>
      </w:pPr>
      <w:r>
        <w:rPr>
          <w:noProof/>
        </w:rPr>
        <w:drawing>
          <wp:inline distT="0" distB="0" distL="0" distR="0" wp14:anchorId="4CE022DD" wp14:editId="4DA66409">
            <wp:extent cx="203200" cy="203200"/>
            <wp:effectExtent l="0" t="0" r="0" b="0"/>
            <wp:docPr id="251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DiagSessionKind</w:t>
      </w:r>
    </w:p>
    <w:p w14:paraId="7BC34468" w14:textId="77777777" w:rsidR="00FC0BDC" w:rsidRDefault="00FC0BDC" w:rsidP="00FC0BDC">
      <w:r>
        <w:t>Indicates active diagnostic session.</w:t>
      </w:r>
    </w:p>
    <w:p w14:paraId="0D244890" w14:textId="77777777" w:rsidR="00FC0BDC" w:rsidRDefault="00FC0BDC" w:rsidP="00FC0BDC"/>
    <w:p w14:paraId="44007CAD" w14:textId="77777777" w:rsidR="00FC0BDC" w:rsidRDefault="00FC0BDC" w:rsidP="00FC0BDC">
      <w:r>
        <w:t>DEFAULT</w:t>
      </w:r>
    </w:p>
    <w:p w14:paraId="61BBD3CF" w14:textId="77777777" w:rsidR="00FC0BDC" w:rsidRDefault="00FC0BDC" w:rsidP="00FC0BDC">
      <w:r>
        <w:t>EXTEND</w:t>
      </w:r>
    </w:p>
    <w:p w14:paraId="7DB999AA" w14:textId="77777777" w:rsidR="00FC0BDC" w:rsidRDefault="00FC0BDC" w:rsidP="00FC0BDC">
      <w:r>
        <w:t>PROGRAM</w:t>
      </w:r>
    </w:p>
    <w:p w14:paraId="54491D6C" w14:textId="77777777" w:rsidR="00FC0BDC" w:rsidRDefault="00FC0BDC" w:rsidP="00FC0BDC">
      <w:r>
        <w:t>UNKNOWN</w:t>
      </w:r>
    </w:p>
    <w:p w14:paraId="13FA8C15"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E00DDC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DCBEEC"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52D89"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[DEFAULT,</w:t>
            </w:r>
            <w:r w:rsidR="00024221">
              <w:rPr>
                <w:rFonts w:eastAsiaTheme="minorHAnsi" w:cs="Arial"/>
                <w:color w:val="000000" w:themeColor="text1"/>
                <w:sz w:val="16"/>
                <w:szCs w:val="16"/>
              </w:rPr>
              <w:t xml:space="preserve"> </w:t>
            </w:r>
            <w:r>
              <w:rPr>
                <w:rFonts w:eastAsiaTheme="minorHAnsi" w:cs="Arial"/>
                <w:color w:val="000000" w:themeColor="text1"/>
                <w:sz w:val="16"/>
                <w:szCs w:val="16"/>
              </w:rPr>
              <w:t>EXTEND,</w:t>
            </w:r>
            <w:r w:rsidR="00024221">
              <w:rPr>
                <w:rFonts w:eastAsiaTheme="minorHAnsi" w:cs="Arial"/>
                <w:color w:val="000000" w:themeColor="text1"/>
                <w:sz w:val="16"/>
                <w:szCs w:val="16"/>
              </w:rPr>
              <w:t xml:space="preserve"> </w:t>
            </w:r>
            <w:r>
              <w:rPr>
                <w:rFonts w:eastAsiaTheme="minorHAnsi" w:cs="Arial"/>
                <w:color w:val="000000" w:themeColor="text1"/>
                <w:sz w:val="16"/>
                <w:szCs w:val="16"/>
              </w:rPr>
              <w:t>PROGRAM,</w:t>
            </w:r>
            <w:r w:rsidR="00024221">
              <w:rPr>
                <w:rFonts w:eastAsiaTheme="minorHAnsi" w:cs="Arial"/>
                <w:color w:val="000000" w:themeColor="text1"/>
                <w:sz w:val="16"/>
                <w:szCs w:val="16"/>
              </w:rPr>
              <w:t xml:space="preserve"> </w:t>
            </w:r>
            <w:r>
              <w:rPr>
                <w:rFonts w:eastAsiaTheme="minorHAnsi" w:cs="Arial"/>
                <w:color w:val="000000" w:themeColor="text1"/>
                <w:sz w:val="16"/>
                <w:szCs w:val="16"/>
              </w:rPr>
              <w:t>UNKNOWN,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475DAFB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47E7B1"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03C14" w14:textId="77777777" w:rsidR="00FC0BDC" w:rsidRPr="00F03856" w:rsidRDefault="00FC0BDC" w:rsidP="00767670">
            <w:pPr>
              <w:rPr>
                <w:rFonts w:eastAsiaTheme="minorHAnsi" w:cs="Arial"/>
                <w:color w:val="000000" w:themeColor="text1"/>
                <w:sz w:val="16"/>
                <w:szCs w:val="16"/>
              </w:rPr>
            </w:pPr>
          </w:p>
        </w:tc>
      </w:tr>
      <w:tr w:rsidR="00FC0BDC" w:rsidRPr="00F03856" w14:paraId="11940A0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2BFC1D"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73DA8C" w14:textId="77777777" w:rsidR="00F33430" w:rsidRDefault="00F33430"/>
        </w:tc>
      </w:tr>
    </w:tbl>
    <w:p w14:paraId="77504D01" w14:textId="77777777" w:rsidR="00FC0BDC" w:rsidRDefault="00FC0BDC" w:rsidP="00FC0BDC">
      <w:pPr>
        <w:rPr>
          <w:rFonts w:cs="Arial"/>
        </w:rPr>
      </w:pPr>
    </w:p>
    <w:p w14:paraId="5EA7299B" w14:textId="77777777" w:rsidR="00FC0BDC" w:rsidRDefault="00FC0BDC" w:rsidP="00FC0BDC">
      <w:pPr>
        <w:pStyle w:val="RERequirement"/>
      </w:pPr>
      <w:r>
        <w:rPr>
          <w:noProof/>
        </w:rPr>
        <w:drawing>
          <wp:inline distT="0" distB="0" distL="0" distR="0" wp14:anchorId="03587F65" wp14:editId="751BFC29">
            <wp:extent cx="203200" cy="203200"/>
            <wp:effectExtent l="0" t="0" r="0" b="0"/>
            <wp:docPr id="251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DispOpr_CSKind</w:t>
      </w:r>
    </w:p>
    <w:p w14:paraId="4DF3FE18" w14:textId="77777777" w:rsidR="00FC0BDC" w:rsidRDefault="00FC0BDC" w:rsidP="00FC0BDC">
      <w:r>
        <w:t>Request from Center Stack for personalization.</w:t>
      </w:r>
    </w:p>
    <w:p w14:paraId="2467AFF1" w14:textId="77777777" w:rsidR="00FC0BDC" w:rsidRDefault="00FC0BDC" w:rsidP="00FC0BDC"/>
    <w:p w14:paraId="38D5867F" w14:textId="77777777" w:rsidR="00FC0BDC" w:rsidRDefault="00FC0BDC" w:rsidP="00FC0BDC">
      <w:r>
        <w:t>COPY              Copies the active configuration for all features for requested personality</w:t>
      </w:r>
    </w:p>
    <w:p w14:paraId="729576B9" w14:textId="77777777" w:rsidR="00FC0BDC" w:rsidRDefault="00FC0BDC" w:rsidP="00FC0BDC">
      <w:r>
        <w:t>NULL              No command requested</w:t>
      </w:r>
    </w:p>
    <w:p w14:paraId="6AF88713" w14:textId="77777777" w:rsidR="00FC0BDC" w:rsidRDefault="00FC0BDC" w:rsidP="00FC0BDC">
      <w:r>
        <w:t>QUERY           Query and return value for requested feature and personality</w:t>
      </w:r>
    </w:p>
    <w:p w14:paraId="5B62C515" w14:textId="77777777" w:rsidR="00FC0BDC" w:rsidRDefault="00FC0BDC" w:rsidP="00FC0BDC">
      <w:r>
        <w:t>RESTORE       Restore initial default value from FeatLst_to_SPDJB_Map[.] array to requested personality</w:t>
      </w:r>
    </w:p>
    <w:p w14:paraId="772FA718" w14:textId="77777777" w:rsidR="00FC0BDC" w:rsidRDefault="00FC0BDC" w:rsidP="00FC0BDC">
      <w:r>
        <w:t>SET                  Set feature to requested value for requested personality</w:t>
      </w:r>
    </w:p>
    <w:p w14:paraId="7A2A3635" w14:textId="77777777" w:rsidR="00FC0BDC" w:rsidRDefault="00FC0BDC" w:rsidP="00FC0BDC">
      <w:r>
        <w:t>UPLOAD         Copy setting to user profile indicated, but do not make active.</w:t>
      </w:r>
    </w:p>
    <w:p w14:paraId="406E7E13"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22F62BB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E76B41"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0A79F9"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[COPY,</w:t>
            </w:r>
            <w:r w:rsidR="00024221">
              <w:rPr>
                <w:rFonts w:eastAsiaTheme="minorHAnsi" w:cs="Arial"/>
                <w:color w:val="000000" w:themeColor="text1"/>
                <w:sz w:val="16"/>
                <w:szCs w:val="16"/>
              </w:rPr>
              <w:t xml:space="preserve"> </w:t>
            </w:r>
            <w:r>
              <w:rPr>
                <w:rFonts w:eastAsiaTheme="minorHAnsi" w:cs="Arial"/>
                <w:color w:val="000000" w:themeColor="text1"/>
                <w:sz w:val="16"/>
                <w:szCs w:val="16"/>
              </w:rPr>
              <w:t>NULL,</w:t>
            </w:r>
            <w:r w:rsidR="00024221">
              <w:rPr>
                <w:rFonts w:eastAsiaTheme="minorHAnsi" w:cs="Arial"/>
                <w:color w:val="000000" w:themeColor="text1"/>
                <w:sz w:val="16"/>
                <w:szCs w:val="16"/>
              </w:rPr>
              <w:t xml:space="preserve"> </w:t>
            </w:r>
            <w:r>
              <w:rPr>
                <w:rFonts w:eastAsiaTheme="minorHAnsi" w:cs="Arial"/>
                <w:color w:val="000000" w:themeColor="text1"/>
                <w:sz w:val="16"/>
                <w:szCs w:val="16"/>
              </w:rPr>
              <w:t>RESTORE,</w:t>
            </w:r>
            <w:r w:rsidR="00024221">
              <w:rPr>
                <w:rFonts w:eastAsiaTheme="minorHAnsi" w:cs="Arial"/>
                <w:color w:val="000000" w:themeColor="text1"/>
                <w:sz w:val="16"/>
                <w:szCs w:val="16"/>
              </w:rPr>
              <w:t xml:space="preserve"> </w:t>
            </w:r>
            <w:r>
              <w:rPr>
                <w:rFonts w:eastAsiaTheme="minorHAnsi" w:cs="Arial"/>
                <w:color w:val="000000" w:themeColor="text1"/>
                <w:sz w:val="16"/>
                <w:szCs w:val="16"/>
              </w:rPr>
              <w:t>SET,</w:t>
            </w:r>
            <w:r w:rsidR="00024221">
              <w:rPr>
                <w:rFonts w:eastAsiaTheme="minorHAnsi" w:cs="Arial"/>
                <w:color w:val="000000" w:themeColor="text1"/>
                <w:sz w:val="16"/>
                <w:szCs w:val="16"/>
              </w:rPr>
              <w:t xml:space="preserve"> </w:t>
            </w:r>
            <w:r>
              <w:rPr>
                <w:rFonts w:eastAsiaTheme="minorHAnsi" w:cs="Arial"/>
                <w:color w:val="000000" w:themeColor="text1"/>
                <w:sz w:val="16"/>
                <w:szCs w:val="16"/>
              </w:rPr>
              <w:t>UPLOAD,</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3AD5A3A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F8A2E3"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8DC544" w14:textId="77777777" w:rsidR="00FC0BDC" w:rsidRPr="00F03856" w:rsidRDefault="00FC0BDC" w:rsidP="00767670">
            <w:pPr>
              <w:rPr>
                <w:rFonts w:eastAsiaTheme="minorHAnsi" w:cs="Arial"/>
                <w:color w:val="000000" w:themeColor="text1"/>
                <w:sz w:val="16"/>
                <w:szCs w:val="16"/>
              </w:rPr>
            </w:pPr>
          </w:p>
        </w:tc>
      </w:tr>
      <w:tr w:rsidR="00FC0BDC" w:rsidRPr="00F03856" w14:paraId="79A0B33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F36734"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AF835" w14:textId="77777777" w:rsidR="00F33430" w:rsidRDefault="00F33430"/>
        </w:tc>
      </w:tr>
    </w:tbl>
    <w:p w14:paraId="25081408" w14:textId="77777777" w:rsidR="00FC0BDC" w:rsidRDefault="00FC0BDC" w:rsidP="00FC0BDC">
      <w:pPr>
        <w:rPr>
          <w:rFonts w:cs="Arial"/>
        </w:rPr>
      </w:pPr>
    </w:p>
    <w:p w14:paraId="41F542A9" w14:textId="77777777" w:rsidR="00FC0BDC" w:rsidRDefault="00FC0BDC" w:rsidP="00FC0BDC">
      <w:pPr>
        <w:pStyle w:val="RERequirement"/>
      </w:pPr>
      <w:r>
        <w:rPr>
          <w:noProof/>
        </w:rPr>
        <w:drawing>
          <wp:inline distT="0" distB="0" distL="0" distR="0" wp14:anchorId="4DA5B31F" wp14:editId="68D57A69">
            <wp:extent cx="203200" cy="203200"/>
            <wp:effectExtent l="0" t="0" r="0" b="0"/>
            <wp:docPr id="251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DoorCourtesyLight_RqstKind</w:t>
      </w:r>
    </w:p>
    <w:p w14:paraId="790B195E" w14:textId="77777777" w:rsidR="00FC0BDC" w:rsidRDefault="00FC0BDC" w:rsidP="00FC0BDC">
      <w:r>
        <w:t>Request to illuminate interior with courtesy lights.</w:t>
      </w:r>
    </w:p>
    <w:p w14:paraId="39D93265" w14:textId="77777777" w:rsidR="00FC0BDC" w:rsidRDefault="00FC0BDC" w:rsidP="00FC0BDC"/>
    <w:p w14:paraId="5C6F2149" w14:textId="77777777" w:rsidR="00FC0BDC" w:rsidRDefault="00FC0BDC" w:rsidP="00FC0BDC">
      <w:r>
        <w:t>OFF   Turn off the courtesy lights</w:t>
      </w:r>
    </w:p>
    <w:p w14:paraId="2E5CCA22" w14:textId="77777777" w:rsidR="00FC0BDC" w:rsidRDefault="00FC0BDC" w:rsidP="00FC0BDC">
      <w:r>
        <w:t>ON    Turn on the courtesy lights</w:t>
      </w:r>
    </w:p>
    <w:p w14:paraId="38C3414F"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7D08357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AD4E10"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9897E6"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C58C9F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F7C0B7"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90605" w14:textId="77777777" w:rsidR="00FC0BDC" w:rsidRPr="00F03856" w:rsidRDefault="00FC0BDC" w:rsidP="00767670">
            <w:pPr>
              <w:rPr>
                <w:rFonts w:eastAsiaTheme="minorHAnsi" w:cs="Arial"/>
                <w:color w:val="000000" w:themeColor="text1"/>
                <w:sz w:val="16"/>
                <w:szCs w:val="16"/>
              </w:rPr>
            </w:pPr>
          </w:p>
        </w:tc>
      </w:tr>
      <w:tr w:rsidR="00FC0BDC" w:rsidRPr="00F03856" w14:paraId="459A182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4965B2"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CF2A64" w14:textId="77777777" w:rsidR="00F33430" w:rsidRDefault="00F33430"/>
        </w:tc>
      </w:tr>
    </w:tbl>
    <w:p w14:paraId="439DFB4B" w14:textId="77777777" w:rsidR="00FC0BDC" w:rsidRDefault="00FC0BDC" w:rsidP="00FC0BDC">
      <w:pPr>
        <w:rPr>
          <w:rFonts w:cs="Arial"/>
        </w:rPr>
      </w:pPr>
    </w:p>
    <w:p w14:paraId="1EBE45A3" w14:textId="77777777" w:rsidR="00FC0BDC" w:rsidRDefault="00FC0BDC" w:rsidP="00FC0BDC">
      <w:pPr>
        <w:pStyle w:val="RERequirement"/>
      </w:pPr>
      <w:r>
        <w:rPr>
          <w:noProof/>
        </w:rPr>
        <w:lastRenderedPageBreak/>
        <w:drawing>
          <wp:inline distT="0" distB="0" distL="0" distR="0" wp14:anchorId="60C5F94A" wp14:editId="25F98259">
            <wp:extent cx="203200" cy="203200"/>
            <wp:effectExtent l="0" t="0" r="0" b="0"/>
            <wp:docPr id="251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DoorLock_StatusKind</w:t>
      </w:r>
    </w:p>
    <w:p w14:paraId="04824C72"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7DD9547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BB56CE"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FDE8D0"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[0x0-LOCK,</w:t>
            </w:r>
            <w:r w:rsidR="00024221">
              <w:rPr>
                <w:rFonts w:eastAsiaTheme="minorHAnsi" w:cs="Arial"/>
                <w:color w:val="000000" w:themeColor="text1"/>
                <w:sz w:val="16"/>
                <w:szCs w:val="16"/>
              </w:rPr>
              <w:t xml:space="preserve"> </w:t>
            </w:r>
            <w:r>
              <w:rPr>
                <w:rFonts w:eastAsiaTheme="minorHAnsi" w:cs="Arial"/>
                <w:color w:val="000000" w:themeColor="text1"/>
                <w:sz w:val="16"/>
                <w:szCs w:val="16"/>
              </w:rPr>
              <w:t>0x1-NULL,</w:t>
            </w:r>
            <w:r w:rsidR="00024221">
              <w:rPr>
                <w:rFonts w:eastAsiaTheme="minorHAnsi" w:cs="Arial"/>
                <w:color w:val="000000" w:themeColor="text1"/>
                <w:sz w:val="16"/>
                <w:szCs w:val="16"/>
              </w:rPr>
              <w:t xml:space="preserve"> </w:t>
            </w:r>
            <w:r>
              <w:rPr>
                <w:rFonts w:eastAsiaTheme="minorHAnsi" w:cs="Arial"/>
                <w:color w:val="000000" w:themeColor="text1"/>
                <w:sz w:val="16"/>
                <w:szCs w:val="16"/>
              </w:rPr>
              <w:t>0x2-UNLOCK,</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65CEA9A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896DF0"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4B3F77" w14:textId="77777777" w:rsidR="00FC0BDC" w:rsidRPr="00F03856" w:rsidRDefault="00FC0BDC" w:rsidP="00767670">
            <w:pPr>
              <w:rPr>
                <w:rFonts w:eastAsiaTheme="minorHAnsi" w:cs="Arial"/>
                <w:color w:val="000000" w:themeColor="text1"/>
                <w:sz w:val="16"/>
                <w:szCs w:val="16"/>
              </w:rPr>
            </w:pPr>
          </w:p>
        </w:tc>
      </w:tr>
      <w:tr w:rsidR="00FC0BDC" w:rsidRPr="00F03856" w14:paraId="0110D5D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500579"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EED291" w14:textId="77777777" w:rsidR="00F33430" w:rsidRDefault="00F33430"/>
        </w:tc>
      </w:tr>
    </w:tbl>
    <w:p w14:paraId="7DE7CEA0" w14:textId="77777777" w:rsidR="00FC0BDC" w:rsidRDefault="00FC0BDC" w:rsidP="00FC0BDC">
      <w:pPr>
        <w:rPr>
          <w:rFonts w:cs="Arial"/>
        </w:rPr>
      </w:pPr>
    </w:p>
    <w:p w14:paraId="40EEBB33" w14:textId="77777777" w:rsidR="00FC0BDC" w:rsidRDefault="00FC0BDC" w:rsidP="00FC0BDC">
      <w:pPr>
        <w:pStyle w:val="RERequirement"/>
      </w:pPr>
      <w:r>
        <w:rPr>
          <w:noProof/>
        </w:rPr>
        <w:drawing>
          <wp:inline distT="0" distB="0" distL="0" distR="0" wp14:anchorId="700A4A79" wp14:editId="55D8025C">
            <wp:extent cx="203200" cy="203200"/>
            <wp:effectExtent l="0" t="0" r="0" b="0"/>
            <wp:docPr id="251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FET_CtrlKind</w:t>
      </w:r>
    </w:p>
    <w:p w14:paraId="21906846" w14:textId="77777777" w:rsidR="00FC0BDC" w:rsidRDefault="00FC0BDC" w:rsidP="00FC0BDC">
      <w:r>
        <w:t>Indicates FET output.</w:t>
      </w:r>
    </w:p>
    <w:p w14:paraId="3BFD099D" w14:textId="77777777" w:rsidR="00FC0BDC" w:rsidRDefault="00FC0BDC" w:rsidP="00FC0BDC"/>
    <w:p w14:paraId="7566B11C" w14:textId="77777777" w:rsidR="00FC0BDC" w:rsidRDefault="00FC0BDC" w:rsidP="00FC0BDC">
      <w:r>
        <w:t>OK NORM        allows FET output process to drive the FET</w:t>
      </w:r>
    </w:p>
    <w:p w14:paraId="7FA580A5" w14:textId="77777777" w:rsidR="00FC0BDC" w:rsidRDefault="00FC0BDC" w:rsidP="00FC0BDC">
      <w:r>
        <w:t>SHORT             Overrides FET output controller</w:t>
      </w:r>
    </w:p>
    <w:p w14:paraId="0B45355A"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67A5A36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1C7776"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1FEBCB"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[OK,</w:t>
            </w:r>
            <w:r w:rsidR="00024221">
              <w:rPr>
                <w:rFonts w:eastAsiaTheme="minorHAnsi" w:cs="Arial"/>
                <w:color w:val="000000" w:themeColor="text1"/>
                <w:sz w:val="16"/>
                <w:szCs w:val="16"/>
              </w:rPr>
              <w:t xml:space="preserve"> </w:t>
            </w:r>
            <w:r>
              <w:rPr>
                <w:rFonts w:eastAsiaTheme="minorHAnsi" w:cs="Arial"/>
                <w:color w:val="000000" w:themeColor="text1"/>
                <w:sz w:val="16"/>
                <w:szCs w:val="16"/>
              </w:rPr>
              <w:t>SHORT,</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3FDB9F4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79E23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8E665" w14:textId="77777777" w:rsidR="00FC0BDC" w:rsidRPr="00F03856" w:rsidRDefault="00FC0BDC" w:rsidP="00767670">
            <w:pPr>
              <w:rPr>
                <w:rFonts w:eastAsiaTheme="minorHAnsi" w:cs="Arial"/>
                <w:color w:val="000000" w:themeColor="text1"/>
                <w:sz w:val="16"/>
                <w:szCs w:val="16"/>
              </w:rPr>
            </w:pPr>
          </w:p>
        </w:tc>
      </w:tr>
      <w:tr w:rsidR="00FC0BDC" w:rsidRPr="00F03856" w14:paraId="395BF86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7A9141"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234D5E" w14:textId="77777777" w:rsidR="00F33430" w:rsidRDefault="00F33430"/>
        </w:tc>
      </w:tr>
    </w:tbl>
    <w:p w14:paraId="185628F2" w14:textId="77777777" w:rsidR="00FC0BDC" w:rsidRDefault="00FC0BDC" w:rsidP="00FC0BDC">
      <w:pPr>
        <w:rPr>
          <w:rFonts w:cs="Arial"/>
        </w:rPr>
      </w:pPr>
    </w:p>
    <w:p w14:paraId="3C6D79FF" w14:textId="77777777" w:rsidR="00FC0BDC" w:rsidRDefault="00FC0BDC" w:rsidP="00FC0BDC">
      <w:pPr>
        <w:pStyle w:val="RERequirement"/>
      </w:pPr>
      <w:r>
        <w:rPr>
          <w:noProof/>
        </w:rPr>
        <w:drawing>
          <wp:inline distT="0" distB="0" distL="0" distR="0" wp14:anchorId="5ADF6DBE" wp14:editId="4882088F">
            <wp:extent cx="203200" cy="203200"/>
            <wp:effectExtent l="0" t="0" r="0" b="0"/>
            <wp:docPr id="252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IlluminatedEntry_RqstKind</w:t>
      </w:r>
    </w:p>
    <w:p w14:paraId="4EEDFA50" w14:textId="77777777" w:rsidR="00FC0BDC" w:rsidRDefault="00FC0BDC" w:rsidP="00FC0BDC">
      <w:r>
        <w:t>Request to illuminate interior with courtesy lights.</w:t>
      </w:r>
    </w:p>
    <w:p w14:paraId="1AA89E44" w14:textId="77777777" w:rsidR="00FC0BDC" w:rsidRDefault="00FC0BDC" w:rsidP="00FC0BDC"/>
    <w:p w14:paraId="51CC49F4" w14:textId="77777777" w:rsidR="00FC0BDC" w:rsidRDefault="00FC0BDC" w:rsidP="00FC0BDC">
      <w:r>
        <w:t>OFF Turn off the courtesy lights</w:t>
      </w:r>
    </w:p>
    <w:p w14:paraId="253DF8C6" w14:textId="77777777" w:rsidR="00FC0BDC" w:rsidRDefault="00FC0BDC" w:rsidP="00FC0BDC">
      <w:r>
        <w:t>ON  Turn on the courtesy lights</w:t>
      </w:r>
    </w:p>
    <w:p w14:paraId="557D8351"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E07A0D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3ADE4"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2DA26"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510389F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B36646"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76E69" w14:textId="77777777" w:rsidR="00FC0BDC" w:rsidRPr="00F03856" w:rsidRDefault="00FC0BDC" w:rsidP="00767670">
            <w:pPr>
              <w:rPr>
                <w:rFonts w:eastAsiaTheme="minorHAnsi" w:cs="Arial"/>
                <w:color w:val="000000" w:themeColor="text1"/>
                <w:sz w:val="16"/>
                <w:szCs w:val="16"/>
              </w:rPr>
            </w:pPr>
          </w:p>
        </w:tc>
      </w:tr>
      <w:tr w:rsidR="00FC0BDC" w:rsidRPr="00F03856" w14:paraId="0843620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D077B7"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8D56AF" w14:textId="77777777" w:rsidR="00F33430" w:rsidRDefault="00F33430"/>
        </w:tc>
      </w:tr>
    </w:tbl>
    <w:p w14:paraId="1C154479" w14:textId="77777777" w:rsidR="00FC0BDC" w:rsidRDefault="00FC0BDC" w:rsidP="00FC0BDC">
      <w:pPr>
        <w:rPr>
          <w:rFonts w:cs="Arial"/>
        </w:rPr>
      </w:pPr>
    </w:p>
    <w:p w14:paraId="76F08ED3" w14:textId="77777777" w:rsidR="00FC0BDC" w:rsidRDefault="00FC0BDC" w:rsidP="00FC0BDC">
      <w:pPr>
        <w:pStyle w:val="RERequirement"/>
      </w:pPr>
      <w:r>
        <w:rPr>
          <w:noProof/>
        </w:rPr>
        <w:drawing>
          <wp:inline distT="0" distB="0" distL="0" distR="0" wp14:anchorId="3F8F3D6D" wp14:editId="75345284">
            <wp:extent cx="203200" cy="203200"/>
            <wp:effectExtent l="0" t="0" r="0" b="0"/>
            <wp:docPr id="2522"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IlluminatedExit_RqstKind</w:t>
      </w:r>
    </w:p>
    <w:p w14:paraId="05A42FB0" w14:textId="77777777" w:rsidR="00FC0BDC" w:rsidRDefault="00FC0BDC" w:rsidP="00FC0BDC">
      <w:r>
        <w:t>Request to illuminate the interior courtesy lights.</w:t>
      </w:r>
    </w:p>
    <w:p w14:paraId="06C6304F" w14:textId="77777777" w:rsidR="00FC0BDC" w:rsidRDefault="00FC0BDC" w:rsidP="00FC0BDC"/>
    <w:p w14:paraId="7C37F11B" w14:textId="77777777" w:rsidR="00FC0BDC" w:rsidRDefault="00FC0BDC" w:rsidP="00FC0BDC">
      <w:r>
        <w:t>OFF Turn off the courtesy lights</w:t>
      </w:r>
    </w:p>
    <w:p w14:paraId="092991AC" w14:textId="77777777" w:rsidR="00FC0BDC" w:rsidRDefault="00FC0BDC" w:rsidP="00FC0BDC">
      <w:r>
        <w:t>ON  Turn on the courtesy lights</w:t>
      </w:r>
    </w:p>
    <w:p w14:paraId="1AC62683"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B744D3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C03DD1"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1046AD"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8B3094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20B77"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EDD0C" w14:textId="77777777" w:rsidR="00FC0BDC" w:rsidRPr="00F03856" w:rsidRDefault="00FC0BDC" w:rsidP="00767670">
            <w:pPr>
              <w:rPr>
                <w:rFonts w:eastAsiaTheme="minorHAnsi" w:cs="Arial"/>
                <w:color w:val="000000" w:themeColor="text1"/>
                <w:sz w:val="16"/>
                <w:szCs w:val="16"/>
              </w:rPr>
            </w:pPr>
          </w:p>
        </w:tc>
      </w:tr>
      <w:tr w:rsidR="00FC0BDC" w:rsidRPr="00F03856" w14:paraId="5351C62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779C31"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FF4DF" w14:textId="77777777" w:rsidR="00F33430" w:rsidRDefault="00F33430"/>
        </w:tc>
      </w:tr>
    </w:tbl>
    <w:p w14:paraId="032BE0C0" w14:textId="77777777" w:rsidR="00FC0BDC" w:rsidRDefault="00FC0BDC" w:rsidP="00FC0BDC">
      <w:pPr>
        <w:rPr>
          <w:rFonts w:cs="Arial"/>
        </w:rPr>
      </w:pPr>
    </w:p>
    <w:p w14:paraId="4559CEA9" w14:textId="77777777" w:rsidR="00FC0BDC" w:rsidRDefault="00FC0BDC" w:rsidP="00FC0BDC">
      <w:pPr>
        <w:pStyle w:val="RERequirement"/>
      </w:pPr>
      <w:r>
        <w:rPr>
          <w:noProof/>
        </w:rPr>
        <w:drawing>
          <wp:inline distT="0" distB="0" distL="0" distR="0" wp14:anchorId="734E7C93" wp14:editId="250DFF87">
            <wp:extent cx="203200" cy="203200"/>
            <wp:effectExtent l="0" t="0" r="0" b="0"/>
            <wp:docPr id="252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LG_Other_Door_Ajar_StatusKind</w:t>
      </w:r>
    </w:p>
    <w:p w14:paraId="215A09FB" w14:textId="77777777" w:rsidR="00FC0BDC" w:rsidRDefault="00FC0BDC" w:rsidP="00FC0BDC">
      <w:r>
        <w:t>Indicates whether only LG is open or LG along with some other door is Ajar.</w:t>
      </w:r>
    </w:p>
    <w:p w14:paraId="163DB1D6" w14:textId="77777777" w:rsidR="00FC0BDC" w:rsidRDefault="00FC0BDC" w:rsidP="00FC0BDC"/>
    <w:p w14:paraId="57DC1570" w14:textId="77777777" w:rsidR="00FC0BDC" w:rsidRDefault="00FC0BDC" w:rsidP="00FC0BDC">
      <w:r>
        <w:t>CLOSED                 Lift gate and all doors closed</w:t>
      </w:r>
    </w:p>
    <w:p w14:paraId="312F5A75" w14:textId="77777777" w:rsidR="00FC0BDC" w:rsidRDefault="00FC0BDC" w:rsidP="00FC0BDC">
      <w:r>
        <w:t>LG_AJAR               Lift gate is ajar and all doors closed</w:t>
      </w:r>
    </w:p>
    <w:p w14:paraId="00ADFC25" w14:textId="77777777" w:rsidR="00FC0BDC" w:rsidRDefault="00FC0BDC" w:rsidP="00FC0BDC">
      <w:r>
        <w:t>OTHER_AJAR       At least one door open and lift gate is either open or closed</w:t>
      </w:r>
    </w:p>
    <w:p w14:paraId="2DAECF6A"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46BD28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57E349"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B73B54"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[CLOSED,</w:t>
            </w:r>
            <w:r w:rsidR="00024221">
              <w:rPr>
                <w:rFonts w:eastAsiaTheme="minorHAnsi" w:cs="Arial"/>
                <w:color w:val="000000" w:themeColor="text1"/>
                <w:sz w:val="16"/>
                <w:szCs w:val="16"/>
              </w:rPr>
              <w:t xml:space="preserve"> </w:t>
            </w:r>
            <w:r>
              <w:rPr>
                <w:rFonts w:eastAsiaTheme="minorHAnsi" w:cs="Arial"/>
                <w:color w:val="000000" w:themeColor="text1"/>
                <w:sz w:val="16"/>
                <w:szCs w:val="16"/>
              </w:rPr>
              <w:t>LG_AJAR,</w:t>
            </w:r>
            <w:r w:rsidR="00024221">
              <w:rPr>
                <w:rFonts w:eastAsiaTheme="minorHAnsi" w:cs="Arial"/>
                <w:color w:val="000000" w:themeColor="text1"/>
                <w:sz w:val="16"/>
                <w:szCs w:val="16"/>
              </w:rPr>
              <w:t xml:space="preserve"> </w:t>
            </w:r>
            <w:r>
              <w:rPr>
                <w:rFonts w:eastAsiaTheme="minorHAnsi" w:cs="Arial"/>
                <w:color w:val="000000" w:themeColor="text1"/>
                <w:sz w:val="16"/>
                <w:szCs w:val="16"/>
              </w:rPr>
              <w:t>OTHER_AJAR,</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292A658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777DE9"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262A1C" w14:textId="77777777" w:rsidR="00FC0BDC" w:rsidRPr="00F03856" w:rsidRDefault="00FC0BDC" w:rsidP="00767670">
            <w:pPr>
              <w:rPr>
                <w:rFonts w:eastAsiaTheme="minorHAnsi" w:cs="Arial"/>
                <w:color w:val="000000" w:themeColor="text1"/>
                <w:sz w:val="16"/>
                <w:szCs w:val="16"/>
              </w:rPr>
            </w:pPr>
          </w:p>
        </w:tc>
      </w:tr>
      <w:tr w:rsidR="00FC0BDC" w:rsidRPr="00F03856" w14:paraId="2D06795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863227" w14:textId="77777777" w:rsidR="00FC0BDC" w:rsidRPr="00F03856" w:rsidRDefault="00FC0BDC" w:rsidP="00767670">
            <w:pPr>
              <w:rPr>
                <w:rFonts w:eastAsiaTheme="minorHAnsi" w:cs="Arial"/>
                <w:bCs/>
                <w:sz w:val="16"/>
                <w:szCs w:val="16"/>
                <w:lang w:val="en-GB"/>
              </w:rPr>
            </w:pPr>
            <w:r>
              <w:rPr>
                <w:rFonts w:cs="Arial"/>
                <w:bCs/>
                <w:sz w:val="16"/>
                <w:szCs w:val="16"/>
                <w:lang w:val="en-GB"/>
              </w:rPr>
              <w:lastRenderedPageBreak/>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3EE5E5" w14:textId="77777777" w:rsidR="00F33430" w:rsidRDefault="00F33430"/>
        </w:tc>
      </w:tr>
    </w:tbl>
    <w:p w14:paraId="6C695E02" w14:textId="77777777" w:rsidR="00FC0BDC" w:rsidRDefault="00FC0BDC" w:rsidP="00FC0BDC">
      <w:pPr>
        <w:rPr>
          <w:rFonts w:cs="Arial"/>
        </w:rPr>
      </w:pPr>
    </w:p>
    <w:p w14:paraId="21487268" w14:textId="77777777" w:rsidR="00FC0BDC" w:rsidRDefault="00FC0BDC" w:rsidP="00FC0BDC">
      <w:pPr>
        <w:pStyle w:val="RERequirement"/>
      </w:pPr>
      <w:r>
        <w:rPr>
          <w:noProof/>
        </w:rPr>
        <w:drawing>
          <wp:inline distT="0" distB="0" distL="0" distR="0" wp14:anchorId="251095B7" wp14:editId="084C65C0">
            <wp:extent cx="203200" cy="203200"/>
            <wp:effectExtent l="0" t="0" r="0" b="0"/>
            <wp:docPr id="2526"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LghtAmbDrvMde_B_StatKind</w:t>
      </w:r>
    </w:p>
    <w:p w14:paraId="7359C709" w14:textId="77777777" w:rsidR="00FC0BDC" w:rsidRDefault="00FC0BDC" w:rsidP="00FC0BDC">
      <w:r>
        <w:t>Feedback signal to update HMI.</w:t>
      </w:r>
    </w:p>
    <w:p w14:paraId="56359A81" w14:textId="77777777" w:rsidR="00FC0BDC" w:rsidRDefault="00FC0BDC" w:rsidP="00FC0BDC"/>
    <w:p w14:paraId="617538FA" w14:textId="77777777" w:rsidR="00FC0BDC" w:rsidRDefault="00FC0BDC" w:rsidP="00FC0BDC">
      <w:r>
        <w:t>AUTOMATIC  Auto Ambient Lighting</w:t>
      </w:r>
    </w:p>
    <w:p w14:paraId="6917C129" w14:textId="77777777" w:rsidR="00FC0BDC" w:rsidRDefault="00FC0BDC" w:rsidP="00FC0BDC">
      <w:r>
        <w:t>MANUAL        Auto Ambient Lighting</w:t>
      </w:r>
    </w:p>
    <w:p w14:paraId="4F5A22C7"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2A94195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F500D0"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D0136"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[MANUAL,</w:t>
            </w:r>
            <w:r w:rsidR="00024221">
              <w:rPr>
                <w:rFonts w:eastAsiaTheme="minorHAnsi" w:cs="Arial"/>
                <w:color w:val="000000" w:themeColor="text1"/>
                <w:sz w:val="16"/>
                <w:szCs w:val="16"/>
              </w:rPr>
              <w:t xml:space="preserve"> </w:t>
            </w:r>
            <w:r>
              <w:rPr>
                <w:rFonts w:eastAsiaTheme="minorHAnsi" w:cs="Arial"/>
                <w:color w:val="000000" w:themeColor="text1"/>
                <w:sz w:val="16"/>
                <w:szCs w:val="16"/>
              </w:rPr>
              <w:t>AUTOMATIC,</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C730C2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9CABDF"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7A4342" w14:textId="77777777" w:rsidR="00FC0BDC" w:rsidRPr="00F03856" w:rsidRDefault="00FC0BDC" w:rsidP="00767670">
            <w:pPr>
              <w:rPr>
                <w:rFonts w:eastAsiaTheme="minorHAnsi" w:cs="Arial"/>
                <w:color w:val="000000" w:themeColor="text1"/>
                <w:sz w:val="16"/>
                <w:szCs w:val="16"/>
              </w:rPr>
            </w:pPr>
          </w:p>
        </w:tc>
      </w:tr>
      <w:tr w:rsidR="00FC0BDC" w:rsidRPr="00F03856" w14:paraId="725E942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A4F69A"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9536A8" w14:textId="77777777" w:rsidR="00F33430" w:rsidRDefault="00F33430"/>
        </w:tc>
      </w:tr>
    </w:tbl>
    <w:p w14:paraId="3166CD86" w14:textId="77777777" w:rsidR="00FC0BDC" w:rsidRDefault="00FC0BDC" w:rsidP="00FC0BDC">
      <w:pPr>
        <w:rPr>
          <w:rFonts w:cs="Arial"/>
        </w:rPr>
      </w:pPr>
    </w:p>
    <w:p w14:paraId="4FE7656C" w14:textId="77777777" w:rsidR="00FC0BDC" w:rsidRDefault="00FC0BDC" w:rsidP="00FC0BDC">
      <w:pPr>
        <w:pStyle w:val="RERequirement"/>
      </w:pPr>
      <w:r>
        <w:rPr>
          <w:noProof/>
        </w:rPr>
        <w:drawing>
          <wp:inline distT="0" distB="0" distL="0" distR="0" wp14:anchorId="75E8292C" wp14:editId="6680868D">
            <wp:extent cx="203200" cy="203200"/>
            <wp:effectExtent l="0" t="0" r="0" b="0"/>
            <wp:docPr id="2528"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LghtAmbDrvMde_D_RqKind</w:t>
      </w:r>
    </w:p>
    <w:p w14:paraId="7B2AAE9B" w14:textId="77777777" w:rsidR="00FC0BDC" w:rsidRDefault="00FC0BDC" w:rsidP="00FC0BDC">
      <w:r>
        <w:t>Sets CAL request from HMI is Manual or Automatic.</w:t>
      </w:r>
    </w:p>
    <w:p w14:paraId="2F79705D" w14:textId="77777777" w:rsidR="00FC0BDC" w:rsidRDefault="00FC0BDC" w:rsidP="00FC0BDC"/>
    <w:p w14:paraId="60D86398" w14:textId="77777777" w:rsidR="00FC0BDC" w:rsidRDefault="00FC0BDC" w:rsidP="00FC0BDC">
      <w:r>
        <w:t>AUTOMATIC      Auto Ambient Lighting ON</w:t>
      </w:r>
    </w:p>
    <w:p w14:paraId="6871A6D1" w14:textId="77777777" w:rsidR="00FC0BDC" w:rsidRDefault="00FC0BDC" w:rsidP="00FC0BDC">
      <w:r>
        <w:t>MANUAL            Auto Ambient Lighting OFF</w:t>
      </w:r>
    </w:p>
    <w:p w14:paraId="6B198FA4" w14:textId="77777777" w:rsidR="00FC0BDC" w:rsidRDefault="00FC0BDC" w:rsidP="00FC0BDC">
      <w:r>
        <w:t>NULL                   No Change</w:t>
      </w:r>
    </w:p>
    <w:p w14:paraId="4EA8801C"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6A10F3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47A3FD"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6AF761"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[NULL,</w:t>
            </w:r>
            <w:r w:rsidR="00024221">
              <w:rPr>
                <w:rFonts w:eastAsiaTheme="minorHAnsi" w:cs="Arial"/>
                <w:color w:val="000000" w:themeColor="text1"/>
                <w:sz w:val="16"/>
                <w:szCs w:val="16"/>
              </w:rPr>
              <w:t xml:space="preserve"> </w:t>
            </w:r>
            <w:r>
              <w:rPr>
                <w:rFonts w:eastAsiaTheme="minorHAnsi" w:cs="Arial"/>
                <w:color w:val="000000" w:themeColor="text1"/>
                <w:sz w:val="16"/>
                <w:szCs w:val="16"/>
              </w:rPr>
              <w:t>MANUAL,</w:t>
            </w:r>
            <w:r w:rsidR="00024221">
              <w:rPr>
                <w:rFonts w:eastAsiaTheme="minorHAnsi" w:cs="Arial"/>
                <w:color w:val="000000" w:themeColor="text1"/>
                <w:sz w:val="16"/>
                <w:szCs w:val="16"/>
              </w:rPr>
              <w:t xml:space="preserve"> </w:t>
            </w:r>
            <w:r>
              <w:rPr>
                <w:rFonts w:eastAsiaTheme="minorHAnsi" w:cs="Arial"/>
                <w:color w:val="000000" w:themeColor="text1"/>
                <w:sz w:val="16"/>
                <w:szCs w:val="16"/>
              </w:rPr>
              <w:t>AUTOMATIC,</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744869D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D2908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0083A" w14:textId="77777777" w:rsidR="00FC0BDC" w:rsidRPr="00F03856" w:rsidRDefault="00FC0BDC" w:rsidP="00767670">
            <w:pPr>
              <w:rPr>
                <w:rFonts w:eastAsiaTheme="minorHAnsi" w:cs="Arial"/>
                <w:color w:val="000000" w:themeColor="text1"/>
                <w:sz w:val="16"/>
                <w:szCs w:val="16"/>
              </w:rPr>
            </w:pPr>
          </w:p>
        </w:tc>
      </w:tr>
      <w:tr w:rsidR="00FC0BDC" w:rsidRPr="00F03856" w14:paraId="4859797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1155F8"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BBE1F" w14:textId="77777777" w:rsidR="00F33430" w:rsidRDefault="00F33430"/>
        </w:tc>
      </w:tr>
    </w:tbl>
    <w:p w14:paraId="2B967C2A" w14:textId="77777777" w:rsidR="00FC0BDC" w:rsidRDefault="00FC0BDC" w:rsidP="00FC0BDC">
      <w:pPr>
        <w:rPr>
          <w:rFonts w:cs="Arial"/>
        </w:rPr>
      </w:pPr>
    </w:p>
    <w:p w14:paraId="4726233C" w14:textId="77777777" w:rsidR="00FC0BDC" w:rsidRDefault="00FC0BDC" w:rsidP="00FC0BDC">
      <w:pPr>
        <w:pStyle w:val="RERequirement"/>
      </w:pPr>
      <w:r>
        <w:rPr>
          <w:noProof/>
        </w:rPr>
        <w:drawing>
          <wp:inline distT="0" distB="0" distL="0" distR="0" wp14:anchorId="6BB6BBF1" wp14:editId="5C54FBE5">
            <wp:extent cx="203200" cy="203200"/>
            <wp:effectExtent l="0" t="0" r="0" b="0"/>
            <wp:docPr id="2530"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LightLocationKind</w:t>
      </w:r>
    </w:p>
    <w:p w14:paraId="1D2295AE"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1A7CFD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D508BB"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CC393"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[AJAR,</w:t>
            </w:r>
            <w:r w:rsidR="00024221">
              <w:rPr>
                <w:rFonts w:eastAsiaTheme="minorHAnsi" w:cs="Arial"/>
                <w:color w:val="000000" w:themeColor="text1"/>
                <w:sz w:val="16"/>
                <w:szCs w:val="16"/>
              </w:rPr>
              <w:t xml:space="preserve"> </w:t>
            </w:r>
            <w:r>
              <w:rPr>
                <w:rFonts w:eastAsiaTheme="minorHAnsi" w:cs="Arial"/>
                <w:color w:val="000000" w:themeColor="text1"/>
                <w:sz w:val="16"/>
                <w:szCs w:val="16"/>
              </w:rPr>
              <w:t>AMBIENT,</w:t>
            </w:r>
            <w:r w:rsidR="00024221">
              <w:rPr>
                <w:rFonts w:eastAsiaTheme="minorHAnsi" w:cs="Arial"/>
                <w:color w:val="000000" w:themeColor="text1"/>
                <w:sz w:val="16"/>
                <w:szCs w:val="16"/>
              </w:rPr>
              <w:t xml:space="preserve"> </w:t>
            </w:r>
            <w:r>
              <w:rPr>
                <w:rFonts w:eastAsiaTheme="minorHAnsi" w:cs="Arial"/>
                <w:color w:val="000000" w:themeColor="text1"/>
                <w:sz w:val="16"/>
                <w:szCs w:val="16"/>
              </w:rPr>
              <w:t>DF_DOOR,</w:t>
            </w:r>
            <w:r w:rsidR="00024221">
              <w:rPr>
                <w:rFonts w:eastAsiaTheme="minorHAnsi" w:cs="Arial"/>
                <w:color w:val="000000" w:themeColor="text1"/>
                <w:sz w:val="16"/>
                <w:szCs w:val="16"/>
              </w:rPr>
              <w:t xml:space="preserve"> </w:t>
            </w:r>
            <w:r>
              <w:rPr>
                <w:rFonts w:eastAsiaTheme="minorHAnsi" w:cs="Arial"/>
                <w:color w:val="000000" w:themeColor="text1"/>
                <w:sz w:val="16"/>
                <w:szCs w:val="16"/>
              </w:rPr>
              <w:t>NULL,</w:t>
            </w:r>
            <w:r w:rsidR="00024221">
              <w:rPr>
                <w:rFonts w:eastAsiaTheme="minorHAnsi" w:cs="Arial"/>
                <w:color w:val="000000" w:themeColor="text1"/>
                <w:sz w:val="16"/>
                <w:szCs w:val="16"/>
              </w:rPr>
              <w:t xml:space="preserve"> </w:t>
            </w: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RAMP_OFF,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WELCOME_LE,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4864F4A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DD6B76"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70471D" w14:textId="77777777" w:rsidR="00FC0BDC" w:rsidRPr="00F03856" w:rsidRDefault="00FC0BDC" w:rsidP="00767670">
            <w:pPr>
              <w:rPr>
                <w:rFonts w:eastAsiaTheme="minorHAnsi" w:cs="Arial"/>
                <w:color w:val="000000" w:themeColor="text1"/>
                <w:sz w:val="16"/>
                <w:szCs w:val="16"/>
              </w:rPr>
            </w:pPr>
          </w:p>
        </w:tc>
      </w:tr>
      <w:tr w:rsidR="00FC0BDC" w:rsidRPr="00F03856" w14:paraId="7DA4D6F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0BAC8C"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761EF" w14:textId="77777777" w:rsidR="00F33430" w:rsidRDefault="00F33430"/>
        </w:tc>
      </w:tr>
    </w:tbl>
    <w:p w14:paraId="37D73345" w14:textId="77777777" w:rsidR="00FC0BDC" w:rsidRDefault="00FC0BDC" w:rsidP="00FC0BDC">
      <w:pPr>
        <w:rPr>
          <w:rFonts w:cs="Arial"/>
        </w:rPr>
      </w:pPr>
    </w:p>
    <w:p w14:paraId="55D6B5CE" w14:textId="77777777" w:rsidR="00FC0BDC" w:rsidRDefault="00FC0BDC" w:rsidP="00FC0BDC">
      <w:pPr>
        <w:pStyle w:val="RERequirement"/>
      </w:pPr>
      <w:r>
        <w:rPr>
          <w:noProof/>
        </w:rPr>
        <w:drawing>
          <wp:inline distT="0" distB="0" distL="0" distR="0" wp14:anchorId="43505709" wp14:editId="7C27BBBF">
            <wp:extent cx="203200" cy="203200"/>
            <wp:effectExtent l="0" t="0" r="0" b="0"/>
            <wp:docPr id="253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Local_OpModeKind</w:t>
      </w:r>
    </w:p>
    <w:p w14:paraId="29099493" w14:textId="77777777" w:rsidR="00FC0BDC" w:rsidRDefault="00FC0BDC" w:rsidP="00FC0BDC">
      <w:r>
        <w:t>Indicates ECU current state.</w:t>
      </w:r>
    </w:p>
    <w:p w14:paraId="6F95A517" w14:textId="77777777" w:rsidR="00FC0BDC" w:rsidRDefault="00FC0BDC" w:rsidP="00FC0BDC"/>
    <w:p w14:paraId="5AEB4D74" w14:textId="77777777" w:rsidR="00FC0BDC" w:rsidRDefault="00FC0BDC" w:rsidP="00FC0BDC">
      <w:r>
        <w:t>CAN_SLEEP        Can sleep</w:t>
      </w:r>
    </w:p>
    <w:p w14:paraId="10073CC7" w14:textId="77777777" w:rsidR="00FC0BDC" w:rsidRDefault="00FC0BDC" w:rsidP="00FC0BDC">
      <w:r>
        <w:t>LO_MHZ             Microcontroller in a low frequency clock mode</w:t>
      </w:r>
    </w:p>
    <w:p w14:paraId="00B34569" w14:textId="77777777" w:rsidR="00FC0BDC" w:rsidRDefault="00FC0BDC" w:rsidP="00FC0BDC">
      <w:r>
        <w:t>PERIPS_ACTIVE Peripherals active</w:t>
      </w:r>
    </w:p>
    <w:p w14:paraId="787A7993" w14:textId="77777777" w:rsidR="00FC0BDC" w:rsidRDefault="00FC0BDC" w:rsidP="00FC0BDC">
      <w:r>
        <w:t>SLEEP                  Microprocessor and network is asleep (low power mode). Some of</w:t>
      </w:r>
    </w:p>
    <w:p w14:paraId="0D96F198" w14:textId="77777777" w:rsidR="00FC0BDC" w:rsidRDefault="00FC0BDC" w:rsidP="00FC0BDC">
      <w:r>
        <w:t>the features are still active</w:t>
      </w:r>
    </w:p>
    <w:p w14:paraId="72BF1687"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0EA77A3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02FBB"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3E7FB"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[0x0-AWAKE,</w:t>
            </w:r>
            <w:r w:rsidR="00024221">
              <w:rPr>
                <w:rFonts w:eastAsiaTheme="minorHAnsi" w:cs="Arial"/>
                <w:color w:val="000000" w:themeColor="text1"/>
                <w:sz w:val="16"/>
                <w:szCs w:val="16"/>
              </w:rPr>
              <w:t xml:space="preserve"> </w:t>
            </w:r>
            <w:r>
              <w:rPr>
                <w:rFonts w:eastAsiaTheme="minorHAnsi" w:cs="Arial"/>
                <w:color w:val="000000" w:themeColor="text1"/>
                <w:sz w:val="16"/>
                <w:szCs w:val="16"/>
              </w:rPr>
              <w:t>0x1-CAN_SLEEP,</w:t>
            </w:r>
            <w:r w:rsidR="00024221">
              <w:rPr>
                <w:rFonts w:eastAsiaTheme="minorHAnsi" w:cs="Arial"/>
                <w:color w:val="000000" w:themeColor="text1"/>
                <w:sz w:val="16"/>
                <w:szCs w:val="16"/>
              </w:rPr>
              <w:t xml:space="preserve"> </w:t>
            </w:r>
            <w:r>
              <w:rPr>
                <w:rFonts w:eastAsiaTheme="minorHAnsi" w:cs="Arial"/>
                <w:color w:val="000000" w:themeColor="text1"/>
                <w:sz w:val="16"/>
                <w:szCs w:val="16"/>
              </w:rPr>
              <w:t>0x2-LOW_MHZ,</w:t>
            </w:r>
            <w:r w:rsidR="00024221">
              <w:rPr>
                <w:rFonts w:eastAsiaTheme="minorHAnsi" w:cs="Arial"/>
                <w:color w:val="000000" w:themeColor="text1"/>
                <w:sz w:val="16"/>
                <w:szCs w:val="16"/>
              </w:rPr>
              <w:t xml:space="preserve"> </w:t>
            </w:r>
            <w:r>
              <w:rPr>
                <w:rFonts w:eastAsiaTheme="minorHAnsi" w:cs="Arial"/>
                <w:color w:val="000000" w:themeColor="text1"/>
                <w:sz w:val="16"/>
                <w:szCs w:val="16"/>
              </w:rPr>
              <w:t>0x3-PERIPS_ACTIVE,</w:t>
            </w:r>
            <w:r w:rsidR="00024221">
              <w:rPr>
                <w:rFonts w:eastAsiaTheme="minorHAnsi" w:cs="Arial"/>
                <w:color w:val="000000" w:themeColor="text1"/>
                <w:sz w:val="16"/>
                <w:szCs w:val="16"/>
              </w:rPr>
              <w:t xml:space="preserve"> </w:t>
            </w:r>
            <w:r>
              <w:rPr>
                <w:rFonts w:eastAsiaTheme="minorHAnsi" w:cs="Arial"/>
                <w:color w:val="000000" w:themeColor="text1"/>
                <w:sz w:val="16"/>
                <w:szCs w:val="16"/>
              </w:rPr>
              <w:t>0x4-SLEEP,</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7CCEDAF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08C83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F64C03" w14:textId="77777777" w:rsidR="00FC0BDC" w:rsidRPr="00F03856" w:rsidRDefault="00FC0BDC" w:rsidP="00767670">
            <w:pPr>
              <w:rPr>
                <w:rFonts w:eastAsiaTheme="minorHAnsi" w:cs="Arial"/>
                <w:color w:val="000000" w:themeColor="text1"/>
                <w:sz w:val="16"/>
                <w:szCs w:val="16"/>
              </w:rPr>
            </w:pPr>
          </w:p>
        </w:tc>
      </w:tr>
      <w:tr w:rsidR="00FC0BDC" w:rsidRPr="00F03856" w14:paraId="2AE9728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B41C30"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A3613" w14:textId="77777777" w:rsidR="00F33430" w:rsidRDefault="00F33430"/>
        </w:tc>
      </w:tr>
    </w:tbl>
    <w:p w14:paraId="58DBC05E" w14:textId="77777777" w:rsidR="00FC0BDC" w:rsidRDefault="00FC0BDC" w:rsidP="00FC0BDC">
      <w:pPr>
        <w:rPr>
          <w:rFonts w:cs="Arial"/>
        </w:rPr>
      </w:pPr>
    </w:p>
    <w:p w14:paraId="016FC4BF" w14:textId="77777777" w:rsidR="00FC0BDC" w:rsidRDefault="00FC0BDC" w:rsidP="00FC0BDC">
      <w:pPr>
        <w:pStyle w:val="RERequirement"/>
      </w:pPr>
      <w:r>
        <w:rPr>
          <w:noProof/>
        </w:rPr>
        <w:lastRenderedPageBreak/>
        <w:drawing>
          <wp:inline distT="0" distB="0" distL="0" distR="0" wp14:anchorId="1B5A9988" wp14:editId="7DC0B5B8">
            <wp:extent cx="203200" cy="203200"/>
            <wp:effectExtent l="0" t="0" r="0" b="0"/>
            <wp:docPr id="2534" name="Picture -1968729174.jpg" descr="-196872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1968729174.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LockKind</w:t>
      </w:r>
    </w:p>
    <w:p w14:paraId="37DB8AC2" w14:textId="77777777" w:rsidR="00FC0BDC" w:rsidRDefault="00FC0BDC" w:rsidP="00FC0BDC">
      <w:r>
        <w:t>Indicates individual door lock status.</w:t>
      </w:r>
    </w:p>
    <w:p w14:paraId="7C67173B" w14:textId="77777777" w:rsidR="00FC0BDC" w:rsidRDefault="00FC0BDC" w:rsidP="00FC0BDC"/>
    <w:p w14:paraId="19F3272D" w14:textId="77777777" w:rsidR="00FC0BDC" w:rsidRDefault="00FC0BDC" w:rsidP="00FC0BDC">
      <w:r>
        <w:t>LOCK           Door is locked</w:t>
      </w:r>
    </w:p>
    <w:p w14:paraId="20329CD3" w14:textId="77777777" w:rsidR="00FC0BDC" w:rsidRDefault="00FC0BDC" w:rsidP="00FC0BDC">
      <w:r>
        <w:t>NULL           No feedback from door Latch</w:t>
      </w:r>
    </w:p>
    <w:p w14:paraId="50B71C53" w14:textId="77777777" w:rsidR="00FC0BDC" w:rsidRDefault="00FC0BDC" w:rsidP="00FC0BDC">
      <w:r>
        <w:t>UNLOCK     Door is unlocked</w:t>
      </w:r>
    </w:p>
    <w:p w14:paraId="1BC6758B"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01CC185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9823B9"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F3BF6"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[LOCK,</w:t>
            </w:r>
            <w:r w:rsidR="00024221">
              <w:rPr>
                <w:rFonts w:eastAsiaTheme="minorHAnsi" w:cs="Arial"/>
                <w:color w:val="000000" w:themeColor="text1"/>
                <w:sz w:val="16"/>
                <w:szCs w:val="16"/>
              </w:rPr>
              <w:t xml:space="preserve"> </w:t>
            </w:r>
            <w:r>
              <w:rPr>
                <w:rFonts w:eastAsiaTheme="minorHAnsi" w:cs="Arial"/>
                <w:color w:val="000000" w:themeColor="text1"/>
                <w:sz w:val="16"/>
                <w:szCs w:val="16"/>
              </w:rPr>
              <w:t>NULL,</w:t>
            </w:r>
            <w:r w:rsidR="00024221">
              <w:rPr>
                <w:rFonts w:eastAsiaTheme="minorHAnsi" w:cs="Arial"/>
                <w:color w:val="000000" w:themeColor="text1"/>
                <w:sz w:val="16"/>
                <w:szCs w:val="16"/>
              </w:rPr>
              <w:t xml:space="preserve"> </w:t>
            </w:r>
            <w:r>
              <w:rPr>
                <w:rFonts w:eastAsiaTheme="minorHAnsi" w:cs="Arial"/>
                <w:color w:val="000000" w:themeColor="text1"/>
                <w:sz w:val="16"/>
                <w:szCs w:val="16"/>
              </w:rPr>
              <w:t>UNLOCK,</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748C842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CEC8D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FC27B7" w14:textId="77777777" w:rsidR="00FC0BDC" w:rsidRPr="00F03856" w:rsidRDefault="00FC0BDC" w:rsidP="00767670">
            <w:pPr>
              <w:rPr>
                <w:rFonts w:eastAsiaTheme="minorHAnsi" w:cs="Arial"/>
                <w:color w:val="000000" w:themeColor="text1"/>
                <w:sz w:val="16"/>
                <w:szCs w:val="16"/>
              </w:rPr>
            </w:pPr>
          </w:p>
        </w:tc>
      </w:tr>
      <w:tr w:rsidR="00FC0BDC" w:rsidRPr="00F03856" w14:paraId="4FDF04F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B5A800"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FAE2E3" w14:textId="77777777" w:rsidR="00F33430" w:rsidRDefault="00F33430"/>
        </w:tc>
      </w:tr>
    </w:tbl>
    <w:p w14:paraId="39CE6427" w14:textId="77777777" w:rsidR="00FC0BDC" w:rsidRDefault="00FC0BDC" w:rsidP="00FC0BDC">
      <w:pPr>
        <w:rPr>
          <w:rFonts w:cs="Arial"/>
        </w:rPr>
      </w:pPr>
    </w:p>
    <w:p w14:paraId="3DE4FFA3" w14:textId="77777777" w:rsidR="00FC0BDC" w:rsidRDefault="00FC0BDC" w:rsidP="00FC0BDC">
      <w:pPr>
        <w:pStyle w:val="RERequirement"/>
      </w:pPr>
      <w:r>
        <w:rPr>
          <w:noProof/>
        </w:rPr>
        <w:drawing>
          <wp:inline distT="0" distB="0" distL="0" distR="0" wp14:anchorId="65084057" wp14:editId="0899240C">
            <wp:extent cx="203200" cy="203200"/>
            <wp:effectExtent l="0" t="0" r="0" b="0"/>
            <wp:docPr id="253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LowVoltModeKind</w:t>
      </w:r>
    </w:p>
    <w:p w14:paraId="152FF765" w14:textId="77777777" w:rsidR="00FC0BDC" w:rsidRDefault="00FC0BDC" w:rsidP="00FC0BDC">
      <w:r>
        <w:t>Determines if active load will be affected or unaffected by Stop / Start event voltage drop.</w:t>
      </w:r>
    </w:p>
    <w:p w14:paraId="6C3295BC" w14:textId="77777777" w:rsidR="00FC0BDC" w:rsidRDefault="00FC0BDC" w:rsidP="00FC0BDC"/>
    <w:p w14:paraId="6BA74867" w14:textId="77777777" w:rsidR="00FC0BDC" w:rsidRDefault="00FC0BDC" w:rsidP="00FC0BDC">
      <w:r>
        <w:t>NORM           The active load will be affected by Stop/Start event voltage drop.</w:t>
      </w:r>
    </w:p>
    <w:p w14:paraId="0B91820B" w14:textId="77777777" w:rsidR="00FC0BDC" w:rsidRDefault="00FC0BDC" w:rsidP="00FC0BDC">
      <w:r>
        <w:t>SUPPRESS    The active load will be unaffected by Stop/Start event voltage drop.</w:t>
      </w:r>
    </w:p>
    <w:p w14:paraId="6836A5C1"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FEC167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81BB14"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F29932"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[NORM,</w:t>
            </w:r>
            <w:r w:rsidR="00024221">
              <w:rPr>
                <w:rFonts w:eastAsiaTheme="minorHAnsi" w:cs="Arial"/>
                <w:color w:val="000000" w:themeColor="text1"/>
                <w:sz w:val="16"/>
                <w:szCs w:val="16"/>
              </w:rPr>
              <w:t xml:space="preserve"> </w:t>
            </w:r>
            <w:r>
              <w:rPr>
                <w:rFonts w:eastAsiaTheme="minorHAnsi" w:cs="Arial"/>
                <w:color w:val="000000" w:themeColor="text1"/>
                <w:sz w:val="16"/>
                <w:szCs w:val="16"/>
              </w:rPr>
              <w:t>SUPRESS,</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A9DE4E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25A984"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E51D32" w14:textId="77777777" w:rsidR="00FC0BDC" w:rsidRPr="00F03856" w:rsidRDefault="00FC0BDC" w:rsidP="00767670">
            <w:pPr>
              <w:rPr>
                <w:rFonts w:eastAsiaTheme="minorHAnsi" w:cs="Arial"/>
                <w:color w:val="000000" w:themeColor="text1"/>
                <w:sz w:val="16"/>
                <w:szCs w:val="16"/>
              </w:rPr>
            </w:pPr>
          </w:p>
        </w:tc>
      </w:tr>
      <w:tr w:rsidR="00FC0BDC" w:rsidRPr="00F03856" w14:paraId="0E5EB32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32E4F"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F475FA" w14:textId="77777777" w:rsidR="00F33430" w:rsidRDefault="00F33430"/>
        </w:tc>
      </w:tr>
    </w:tbl>
    <w:p w14:paraId="620C26B3" w14:textId="77777777" w:rsidR="00FC0BDC" w:rsidRDefault="00FC0BDC" w:rsidP="00FC0BDC">
      <w:pPr>
        <w:rPr>
          <w:rFonts w:cs="Arial"/>
        </w:rPr>
      </w:pPr>
    </w:p>
    <w:p w14:paraId="07359612" w14:textId="77777777" w:rsidR="00FC0BDC" w:rsidRDefault="00FC0BDC" w:rsidP="00FC0BDC">
      <w:pPr>
        <w:pStyle w:val="RERequirement"/>
      </w:pPr>
      <w:r>
        <w:rPr>
          <w:noProof/>
        </w:rPr>
        <w:drawing>
          <wp:inline distT="0" distB="0" distL="0" distR="0" wp14:anchorId="76089D0C" wp14:editId="437DDA82">
            <wp:extent cx="203200" cy="203200"/>
            <wp:effectExtent l="0" t="0" r="0" b="0"/>
            <wp:docPr id="253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Parklamps_CommandKind</w:t>
      </w:r>
    </w:p>
    <w:p w14:paraId="2DCAD960" w14:textId="77777777" w:rsidR="00FC0BDC" w:rsidRDefault="00FC0BDC" w:rsidP="00FC0BDC">
      <w:r>
        <w:t>Park lamps command.</w:t>
      </w:r>
    </w:p>
    <w:p w14:paraId="5A02117D" w14:textId="77777777" w:rsidR="00FC0BDC" w:rsidRDefault="00FC0BDC" w:rsidP="00FC0BDC"/>
    <w:p w14:paraId="1C65CB8B" w14:textId="77777777" w:rsidR="00FC0BDC" w:rsidRDefault="00FC0BDC" w:rsidP="00FC0BDC">
      <w:r>
        <w:t>OFF                 turn off all position/parklamps</w:t>
      </w:r>
    </w:p>
    <w:p w14:paraId="083E52E4" w14:textId="77777777" w:rsidR="00FC0BDC" w:rsidRDefault="00FC0BDC" w:rsidP="00FC0BDC">
      <w:r>
        <w:t>ON                  turn on all position/parklamps</w:t>
      </w:r>
    </w:p>
    <w:p w14:paraId="59FE9B91"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B4032A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A2DFFF"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77F6B4"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ON,</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3B2F3D9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E413A6"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29F1F" w14:textId="77777777" w:rsidR="00FC0BDC" w:rsidRPr="00F03856" w:rsidRDefault="00FC0BDC" w:rsidP="00767670">
            <w:pPr>
              <w:rPr>
                <w:rFonts w:eastAsiaTheme="minorHAnsi" w:cs="Arial"/>
                <w:color w:val="000000" w:themeColor="text1"/>
                <w:sz w:val="16"/>
                <w:szCs w:val="16"/>
              </w:rPr>
            </w:pPr>
          </w:p>
        </w:tc>
      </w:tr>
      <w:tr w:rsidR="00FC0BDC" w:rsidRPr="00F03856" w14:paraId="574909F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5B38E1"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1D3D9" w14:textId="77777777" w:rsidR="00F33430" w:rsidRDefault="00F33430"/>
        </w:tc>
      </w:tr>
    </w:tbl>
    <w:p w14:paraId="280F41C9" w14:textId="77777777" w:rsidR="00FC0BDC" w:rsidRDefault="00FC0BDC" w:rsidP="00FC0BDC">
      <w:pPr>
        <w:rPr>
          <w:rFonts w:cs="Arial"/>
        </w:rPr>
      </w:pPr>
    </w:p>
    <w:p w14:paraId="6C5B90B0" w14:textId="77777777" w:rsidR="00FC0BDC" w:rsidRDefault="00FC0BDC" w:rsidP="00FC0BDC">
      <w:pPr>
        <w:pStyle w:val="RERequirement"/>
      </w:pPr>
      <w:r>
        <w:rPr>
          <w:noProof/>
        </w:rPr>
        <w:drawing>
          <wp:inline distT="0" distB="0" distL="0" distR="0" wp14:anchorId="4E347E86" wp14:editId="4EE6B797">
            <wp:extent cx="203200" cy="203200"/>
            <wp:effectExtent l="0" t="0" r="0" b="0"/>
            <wp:docPr id="254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PersIndex_CSKind</w:t>
      </w:r>
    </w:p>
    <w:p w14:paraId="0FCA9385" w14:textId="77777777" w:rsidR="00FC0BDC" w:rsidRDefault="00FC0BDC" w:rsidP="00FC0BDC">
      <w:r>
        <w:t>Personality index to use sent from Center Statck.</w:t>
      </w:r>
    </w:p>
    <w:p w14:paraId="698A183A" w14:textId="77777777" w:rsidR="00FC0BDC" w:rsidRDefault="00FC0BDC" w:rsidP="00FC0BDC"/>
    <w:p w14:paraId="71D04AC6" w14:textId="77777777" w:rsidR="00FC0BDC" w:rsidRDefault="00FC0BDC" w:rsidP="00FC0BDC">
      <w:r>
        <w:t>PERS_1       Personality 1</w:t>
      </w:r>
    </w:p>
    <w:p w14:paraId="5ED188BC" w14:textId="77777777" w:rsidR="00FC0BDC" w:rsidRDefault="00FC0BDC" w:rsidP="00FC0BDC">
      <w:r>
        <w:t>PERS_2       Personality 2</w:t>
      </w:r>
    </w:p>
    <w:p w14:paraId="27778969" w14:textId="77777777" w:rsidR="00FC0BDC" w:rsidRDefault="00FC0BDC" w:rsidP="00FC0BDC">
      <w:r>
        <w:t>PERS_3       Personality 3</w:t>
      </w:r>
    </w:p>
    <w:p w14:paraId="2FDF5750" w14:textId="77777777" w:rsidR="00FC0BDC" w:rsidRDefault="00FC0BDC" w:rsidP="00FC0BDC">
      <w:r>
        <w:t>PERS_4       Personality 4</w:t>
      </w:r>
    </w:p>
    <w:p w14:paraId="26256D8F" w14:textId="77777777" w:rsidR="00FC0BDC" w:rsidRDefault="00FC0BDC" w:rsidP="00FC0BDC">
      <w:r>
        <w:t>VEHICLE     Vehicle level</w:t>
      </w:r>
    </w:p>
    <w:p w14:paraId="04E8C418"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2DA9720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B78895"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FFC15A"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[PERS_1,</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PERS_2,</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PERS_3,</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PERS_4,</w:t>
            </w:r>
            <w:r w:rsidR="00024221">
              <w:rPr>
                <w:rFonts w:eastAsiaTheme="minorHAnsi" w:cs="Arial"/>
                <w:color w:val="000000" w:themeColor="text1"/>
                <w:sz w:val="16"/>
                <w:szCs w:val="16"/>
              </w:rPr>
              <w:t xml:space="preserve"> </w:t>
            </w:r>
            <w:r>
              <w:rPr>
                <w:rFonts w:eastAsiaTheme="minorHAnsi" w:cs="Arial"/>
                <w:color w:val="000000" w:themeColor="text1"/>
                <w:sz w:val="16"/>
                <w:szCs w:val="16"/>
              </w:rPr>
              <w:t>VEHICLE,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0B4413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88A307"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E322A1" w14:textId="77777777" w:rsidR="00FC0BDC" w:rsidRPr="00F03856" w:rsidRDefault="00FC0BDC" w:rsidP="00767670">
            <w:pPr>
              <w:rPr>
                <w:rFonts w:eastAsiaTheme="minorHAnsi" w:cs="Arial"/>
                <w:color w:val="000000" w:themeColor="text1"/>
                <w:sz w:val="16"/>
                <w:szCs w:val="16"/>
              </w:rPr>
            </w:pPr>
          </w:p>
        </w:tc>
      </w:tr>
      <w:tr w:rsidR="00FC0BDC" w:rsidRPr="00F03856" w14:paraId="63CCA90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36ED2B"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54CB6" w14:textId="77777777" w:rsidR="00F33430" w:rsidRDefault="00F33430"/>
        </w:tc>
      </w:tr>
    </w:tbl>
    <w:p w14:paraId="3D7DA85E" w14:textId="77777777" w:rsidR="00FC0BDC" w:rsidRDefault="00FC0BDC" w:rsidP="00FC0BDC">
      <w:pPr>
        <w:rPr>
          <w:rFonts w:cs="Arial"/>
        </w:rPr>
      </w:pPr>
    </w:p>
    <w:p w14:paraId="18B0FFC8" w14:textId="77777777" w:rsidR="00FC0BDC" w:rsidRDefault="00FC0BDC" w:rsidP="00FC0BDC">
      <w:pPr>
        <w:pStyle w:val="RERequirement"/>
      </w:pPr>
      <w:r>
        <w:rPr>
          <w:noProof/>
        </w:rPr>
        <w:drawing>
          <wp:inline distT="0" distB="0" distL="0" distR="0" wp14:anchorId="041DFEB1" wp14:editId="0DC06FD2">
            <wp:extent cx="203200" cy="203200"/>
            <wp:effectExtent l="0" t="0" r="0" b="0"/>
            <wp:docPr id="254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PersNumKind</w:t>
      </w:r>
    </w:p>
    <w:p w14:paraId="59516922" w14:textId="77777777" w:rsidR="00FC0BDC" w:rsidRDefault="00FC0BDC" w:rsidP="00FC0BDC">
      <w:r>
        <w:t>Indicates which personality number is currently selected.</w:t>
      </w:r>
    </w:p>
    <w:p w14:paraId="233B1026" w14:textId="77777777" w:rsidR="00FC0BDC" w:rsidRDefault="00FC0BDC" w:rsidP="00FC0BDC"/>
    <w:p w14:paraId="2BE750A1" w14:textId="77777777" w:rsidR="00FC0BDC" w:rsidRDefault="00FC0BDC" w:rsidP="00FC0BDC">
      <w:r>
        <w:t>PERS_1   Reporting user 1 settings</w:t>
      </w:r>
    </w:p>
    <w:p w14:paraId="640D0D9F" w14:textId="77777777" w:rsidR="00FC0BDC" w:rsidRDefault="00FC0BDC" w:rsidP="00FC0BDC">
      <w:r>
        <w:t>PERS_2   Reporting user 1 settings</w:t>
      </w:r>
    </w:p>
    <w:p w14:paraId="63D0847F" w14:textId="77777777" w:rsidR="00FC0BDC" w:rsidRDefault="00FC0BDC" w:rsidP="00FC0BDC">
      <w:r>
        <w:t>PERS_3   Reporting user 1 settings</w:t>
      </w:r>
    </w:p>
    <w:p w14:paraId="5177E004" w14:textId="77777777" w:rsidR="00FC0BDC" w:rsidRDefault="00FC0BDC" w:rsidP="00FC0BDC">
      <w:r>
        <w:t>PERS_4   Reporting user 1 settings</w:t>
      </w:r>
    </w:p>
    <w:p w14:paraId="7ED9D829" w14:textId="77777777" w:rsidR="00FC0BDC" w:rsidRDefault="00FC0BDC" w:rsidP="00FC0BDC">
      <w:r>
        <w:t>VEHICLE Reporting vehicle level settings</w:t>
      </w:r>
    </w:p>
    <w:p w14:paraId="06468D84"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082A14C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AFB4BA"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5311D"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[PERS_1,</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PERS_2,</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PERS_3,</w:t>
            </w:r>
            <w:r w:rsidR="00024221">
              <w:rPr>
                <w:rFonts w:eastAsiaTheme="minorHAnsi" w:cs="Arial"/>
                <w:color w:val="000000" w:themeColor="text1"/>
                <w:sz w:val="16"/>
                <w:szCs w:val="16"/>
              </w:rPr>
              <w:t xml:space="preserve"> </w:t>
            </w:r>
            <w:r>
              <w:rPr>
                <w:rFonts w:eastAsiaTheme="minorHAnsi" w:cs="Arial"/>
                <w:color w:val="000000" w:themeColor="text1"/>
                <w:sz w:val="16"/>
                <w:szCs w:val="16"/>
              </w:rPr>
              <w:t>PERS_4,</w:t>
            </w:r>
            <w:r w:rsidR="00024221">
              <w:rPr>
                <w:rFonts w:eastAsiaTheme="minorHAnsi" w:cs="Arial"/>
                <w:color w:val="000000" w:themeColor="text1"/>
                <w:sz w:val="16"/>
                <w:szCs w:val="16"/>
              </w:rPr>
              <w:t xml:space="preserve"> </w:t>
            </w:r>
            <w:r>
              <w:rPr>
                <w:rFonts w:eastAsiaTheme="minorHAnsi" w:cs="Arial"/>
                <w:color w:val="000000" w:themeColor="text1"/>
                <w:sz w:val="16"/>
                <w:szCs w:val="16"/>
              </w:rPr>
              <w:t>VEHICLE,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682A3C5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6CF2A2"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A51BD9" w14:textId="77777777" w:rsidR="00FC0BDC" w:rsidRPr="00F03856" w:rsidRDefault="00FC0BDC" w:rsidP="00767670">
            <w:pPr>
              <w:rPr>
                <w:rFonts w:eastAsiaTheme="minorHAnsi" w:cs="Arial"/>
                <w:color w:val="000000" w:themeColor="text1"/>
                <w:sz w:val="16"/>
                <w:szCs w:val="16"/>
              </w:rPr>
            </w:pPr>
          </w:p>
        </w:tc>
      </w:tr>
      <w:tr w:rsidR="00FC0BDC" w:rsidRPr="00F03856" w14:paraId="0DDFE7B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5A57CF"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E7777E" w14:textId="77777777" w:rsidR="00F33430" w:rsidRDefault="00F33430"/>
        </w:tc>
      </w:tr>
    </w:tbl>
    <w:p w14:paraId="61C8B071" w14:textId="77777777" w:rsidR="00FC0BDC" w:rsidRDefault="00FC0BDC" w:rsidP="00FC0BDC">
      <w:pPr>
        <w:rPr>
          <w:rFonts w:cs="Arial"/>
        </w:rPr>
      </w:pPr>
    </w:p>
    <w:p w14:paraId="6B25C6E6" w14:textId="77777777" w:rsidR="00FC0BDC" w:rsidRDefault="00FC0BDC" w:rsidP="00FC0BDC">
      <w:pPr>
        <w:pStyle w:val="RERequirement"/>
      </w:pPr>
      <w:r>
        <w:rPr>
          <w:noProof/>
        </w:rPr>
        <w:drawing>
          <wp:inline distT="0" distB="0" distL="0" distR="0" wp14:anchorId="2A8E8283" wp14:editId="3831B069">
            <wp:extent cx="203200" cy="203200"/>
            <wp:effectExtent l="0" t="0" r="0" b="0"/>
            <wp:docPr id="254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RampKind</w:t>
      </w:r>
    </w:p>
    <w:p w14:paraId="234C5C51" w14:textId="77777777" w:rsidR="00FC0BDC" w:rsidRDefault="00FC0BDC" w:rsidP="00FC0BDC">
      <w:r>
        <w:t>Request for ramping behavior.</w:t>
      </w:r>
    </w:p>
    <w:p w14:paraId="437E6585" w14:textId="77777777" w:rsidR="00FC0BDC" w:rsidRDefault="00FC0BDC" w:rsidP="00FC0BDC"/>
    <w:p w14:paraId="63096DD7" w14:textId="77777777" w:rsidR="00FC0BDC" w:rsidRDefault="00FC0BDC" w:rsidP="00FC0BDC">
      <w:r>
        <w:t>NO                Ramping is not required</w:t>
      </w:r>
    </w:p>
    <w:p w14:paraId="7BC7B8BA" w14:textId="77777777" w:rsidR="00FC0BDC" w:rsidRDefault="00FC0BDC" w:rsidP="00FC0BDC">
      <w:r>
        <w:t>YES               Ramping is required</w:t>
      </w:r>
    </w:p>
    <w:p w14:paraId="3806BFCA"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2B85DC1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F88AE9"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F60760"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[NO,</w:t>
            </w:r>
            <w:r w:rsidR="00024221">
              <w:rPr>
                <w:rFonts w:eastAsiaTheme="minorHAnsi" w:cs="Arial"/>
                <w:color w:val="000000" w:themeColor="text1"/>
                <w:sz w:val="16"/>
                <w:szCs w:val="16"/>
              </w:rPr>
              <w:t xml:space="preserve"> </w:t>
            </w:r>
            <w:r>
              <w:rPr>
                <w:rFonts w:eastAsiaTheme="minorHAnsi" w:cs="Arial"/>
                <w:color w:val="000000" w:themeColor="text1"/>
                <w:sz w:val="16"/>
                <w:szCs w:val="16"/>
              </w:rPr>
              <w:t>YES,</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64BB515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5965FA"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A9F8D2" w14:textId="77777777" w:rsidR="00FC0BDC" w:rsidRPr="00F03856" w:rsidRDefault="00FC0BDC" w:rsidP="00767670">
            <w:pPr>
              <w:rPr>
                <w:rFonts w:eastAsiaTheme="minorHAnsi" w:cs="Arial"/>
                <w:color w:val="000000" w:themeColor="text1"/>
                <w:sz w:val="16"/>
                <w:szCs w:val="16"/>
              </w:rPr>
            </w:pPr>
          </w:p>
        </w:tc>
      </w:tr>
      <w:tr w:rsidR="00FC0BDC" w:rsidRPr="00F03856" w14:paraId="7A47632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2BD079"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953FA" w14:textId="77777777" w:rsidR="00F33430" w:rsidRDefault="00F33430"/>
        </w:tc>
      </w:tr>
    </w:tbl>
    <w:p w14:paraId="1FB2CF01" w14:textId="77777777" w:rsidR="00FC0BDC" w:rsidRDefault="00FC0BDC" w:rsidP="00FC0BDC">
      <w:pPr>
        <w:rPr>
          <w:rFonts w:cs="Arial"/>
        </w:rPr>
      </w:pPr>
    </w:p>
    <w:p w14:paraId="29BC2BB6" w14:textId="77777777" w:rsidR="00FC0BDC" w:rsidRDefault="00FC0BDC" w:rsidP="00FC0BDC">
      <w:pPr>
        <w:pStyle w:val="RERequirement"/>
      </w:pPr>
      <w:r>
        <w:rPr>
          <w:noProof/>
        </w:rPr>
        <w:drawing>
          <wp:inline distT="0" distB="0" distL="0" distR="0" wp14:anchorId="6549774C" wp14:editId="4E727F91">
            <wp:extent cx="203200" cy="203200"/>
            <wp:effectExtent l="0" t="0" r="0" b="0"/>
            <wp:docPr id="254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ResetKind</w:t>
      </w:r>
    </w:p>
    <w:p w14:paraId="32E5B07F"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353FE74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B0C7A3"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78758"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[FALSE,</w:t>
            </w:r>
            <w:r w:rsidR="00024221">
              <w:rPr>
                <w:rFonts w:eastAsiaTheme="minorHAnsi" w:cs="Arial"/>
                <w:color w:val="000000" w:themeColor="text1"/>
                <w:sz w:val="16"/>
                <w:szCs w:val="16"/>
              </w:rPr>
              <w:t xml:space="preserve"> </w:t>
            </w:r>
            <w:r>
              <w:rPr>
                <w:rFonts w:eastAsiaTheme="minorHAnsi" w:cs="Arial"/>
                <w:color w:val="000000" w:themeColor="text1"/>
                <w:sz w:val="16"/>
                <w:szCs w:val="16"/>
              </w:rPr>
              <w:t>TRUE,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760DE06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976980"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B738E1" w14:textId="77777777" w:rsidR="00FC0BDC" w:rsidRPr="00F03856" w:rsidRDefault="00FC0BDC" w:rsidP="00767670">
            <w:pPr>
              <w:rPr>
                <w:rFonts w:eastAsiaTheme="minorHAnsi" w:cs="Arial"/>
                <w:color w:val="000000" w:themeColor="text1"/>
                <w:sz w:val="16"/>
                <w:szCs w:val="16"/>
              </w:rPr>
            </w:pPr>
          </w:p>
        </w:tc>
      </w:tr>
      <w:tr w:rsidR="00FC0BDC" w:rsidRPr="00F03856" w14:paraId="658C32C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67F438"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10BF6A" w14:textId="77777777" w:rsidR="00F33430" w:rsidRDefault="00F33430"/>
        </w:tc>
      </w:tr>
    </w:tbl>
    <w:p w14:paraId="4E83E982" w14:textId="77777777" w:rsidR="00FC0BDC" w:rsidRDefault="00FC0BDC" w:rsidP="00FC0BDC">
      <w:pPr>
        <w:rPr>
          <w:rFonts w:cs="Arial"/>
        </w:rPr>
      </w:pPr>
    </w:p>
    <w:p w14:paraId="35A2006F" w14:textId="77777777" w:rsidR="00FC0BDC" w:rsidRDefault="00FC0BDC" w:rsidP="00FC0BDC">
      <w:pPr>
        <w:pStyle w:val="RERequirement"/>
      </w:pPr>
      <w:r>
        <w:rPr>
          <w:noProof/>
        </w:rPr>
        <w:drawing>
          <wp:inline distT="0" distB="0" distL="0" distR="0" wp14:anchorId="1994B92A" wp14:editId="799051C7">
            <wp:extent cx="203200" cy="203200"/>
            <wp:effectExtent l="0" t="0" r="0" b="0"/>
            <wp:docPr id="254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SelDrvMdeHmi03_D_Rq_ComStatKind</w:t>
      </w:r>
    </w:p>
    <w:p w14:paraId="22F784DB" w14:textId="77777777" w:rsidR="00FC0BDC" w:rsidRDefault="00FC0BDC" w:rsidP="00FC0BDC">
      <w:r>
        <w:t>Indicates if CAN signal SelDrvMdeHmi03_D_Rq is received.</w:t>
      </w:r>
    </w:p>
    <w:p w14:paraId="0CB099EE" w14:textId="77777777" w:rsidR="00FC0BDC" w:rsidRDefault="00FC0BDC" w:rsidP="00FC0BDC"/>
    <w:p w14:paraId="6E0E072A" w14:textId="77777777" w:rsidR="00FC0BDC" w:rsidRDefault="00FC0BDC" w:rsidP="00FC0BDC">
      <w:r>
        <w:t>MISSING Signal not received</w:t>
      </w:r>
    </w:p>
    <w:p w14:paraId="2B35CFF1" w14:textId="77777777" w:rsidR="00FC0BDC" w:rsidRDefault="00FC0BDC" w:rsidP="00FC0BDC">
      <w:r>
        <w:t>PRESENT Signal received</w:t>
      </w:r>
    </w:p>
    <w:p w14:paraId="4A7729CA"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69A8ADE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8B1109"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195A43"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[MISSING,</w:t>
            </w:r>
            <w:r w:rsidR="00024221">
              <w:rPr>
                <w:rFonts w:eastAsiaTheme="minorHAnsi" w:cs="Arial"/>
                <w:color w:val="000000" w:themeColor="text1"/>
                <w:sz w:val="16"/>
                <w:szCs w:val="16"/>
              </w:rPr>
              <w:t xml:space="preserve"> </w:t>
            </w:r>
            <w:r>
              <w:rPr>
                <w:rFonts w:eastAsiaTheme="minorHAnsi" w:cs="Arial"/>
                <w:color w:val="000000" w:themeColor="text1"/>
                <w:sz w:val="16"/>
                <w:szCs w:val="16"/>
              </w:rPr>
              <w:t>PRESENT,</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21356AC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256B64"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958C55" w14:textId="77777777" w:rsidR="00FC0BDC" w:rsidRPr="00F03856" w:rsidRDefault="00FC0BDC" w:rsidP="00767670">
            <w:pPr>
              <w:rPr>
                <w:rFonts w:eastAsiaTheme="minorHAnsi" w:cs="Arial"/>
                <w:color w:val="000000" w:themeColor="text1"/>
                <w:sz w:val="16"/>
                <w:szCs w:val="16"/>
              </w:rPr>
            </w:pPr>
          </w:p>
        </w:tc>
      </w:tr>
      <w:tr w:rsidR="00FC0BDC" w:rsidRPr="00F03856" w14:paraId="0DE703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4E1C3A"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9D9EEE" w14:textId="77777777" w:rsidR="00F33430" w:rsidRDefault="00F33430"/>
        </w:tc>
      </w:tr>
    </w:tbl>
    <w:p w14:paraId="7285D1CD" w14:textId="77777777" w:rsidR="00FC0BDC" w:rsidRDefault="00FC0BDC" w:rsidP="00FC0BDC">
      <w:pPr>
        <w:rPr>
          <w:rFonts w:cs="Arial"/>
        </w:rPr>
      </w:pPr>
    </w:p>
    <w:p w14:paraId="12CE9545" w14:textId="77777777" w:rsidR="00FC0BDC" w:rsidRDefault="00FC0BDC" w:rsidP="00FC0BDC">
      <w:pPr>
        <w:pStyle w:val="RERequirement"/>
      </w:pPr>
      <w:r>
        <w:rPr>
          <w:noProof/>
        </w:rPr>
        <w:drawing>
          <wp:inline distT="0" distB="0" distL="0" distR="0" wp14:anchorId="309E311C" wp14:editId="3FCED5B7">
            <wp:extent cx="203200" cy="203200"/>
            <wp:effectExtent l="0" t="0" r="0" b="0"/>
            <wp:docPr id="255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Update_ColorKind</w:t>
      </w:r>
    </w:p>
    <w:p w14:paraId="1A412BD8" w14:textId="77777777" w:rsidR="00FC0BDC" w:rsidRDefault="00FC0BDC" w:rsidP="00FC0BDC">
      <w:r>
        <w:t>Indicates whether color set of Ambient Lighting needs update.</w:t>
      </w:r>
    </w:p>
    <w:p w14:paraId="513BC4A6" w14:textId="77777777" w:rsidR="00FC0BDC" w:rsidRDefault="00FC0BDC" w:rsidP="00FC0BDC"/>
    <w:p w14:paraId="7CF40392" w14:textId="77777777" w:rsidR="00FC0BDC" w:rsidRDefault="00FC0BDC" w:rsidP="00FC0BDC">
      <w:r>
        <w:t>NO                Do not update color</w:t>
      </w:r>
    </w:p>
    <w:p w14:paraId="3839EE20" w14:textId="77777777" w:rsidR="00FC0BDC" w:rsidRDefault="00FC0BDC" w:rsidP="00FC0BDC">
      <w:r>
        <w:t>YES               Update color</w:t>
      </w:r>
    </w:p>
    <w:p w14:paraId="217125A8"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5277588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BE6451"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1B396F"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[NO,</w:t>
            </w:r>
            <w:r w:rsidR="00024221">
              <w:rPr>
                <w:rFonts w:eastAsiaTheme="minorHAnsi" w:cs="Arial"/>
                <w:color w:val="000000" w:themeColor="text1"/>
                <w:sz w:val="16"/>
                <w:szCs w:val="16"/>
              </w:rPr>
              <w:t xml:space="preserve"> </w:t>
            </w:r>
            <w:r>
              <w:rPr>
                <w:rFonts w:eastAsiaTheme="minorHAnsi" w:cs="Arial"/>
                <w:color w:val="000000" w:themeColor="text1"/>
                <w:sz w:val="16"/>
                <w:szCs w:val="16"/>
              </w:rPr>
              <w:t>YES,</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52087BD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8B0609"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735173" w14:textId="77777777" w:rsidR="00FC0BDC" w:rsidRPr="00F03856" w:rsidRDefault="00FC0BDC" w:rsidP="00767670">
            <w:pPr>
              <w:rPr>
                <w:rFonts w:eastAsiaTheme="minorHAnsi" w:cs="Arial"/>
                <w:color w:val="000000" w:themeColor="text1"/>
                <w:sz w:val="16"/>
                <w:szCs w:val="16"/>
              </w:rPr>
            </w:pPr>
          </w:p>
        </w:tc>
      </w:tr>
      <w:tr w:rsidR="00FC0BDC" w:rsidRPr="00F03856" w14:paraId="7DC9066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8504B6"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286C5" w14:textId="77777777" w:rsidR="00F33430" w:rsidRDefault="00F33430"/>
        </w:tc>
      </w:tr>
    </w:tbl>
    <w:p w14:paraId="2408CC7C" w14:textId="77777777" w:rsidR="00FC0BDC" w:rsidRDefault="00FC0BDC" w:rsidP="00FC0BDC">
      <w:pPr>
        <w:rPr>
          <w:rFonts w:cs="Arial"/>
        </w:rPr>
      </w:pPr>
    </w:p>
    <w:p w14:paraId="009963C7" w14:textId="77777777" w:rsidR="00FC0BDC" w:rsidRDefault="00FC0BDC" w:rsidP="00FC0BDC">
      <w:pPr>
        <w:pStyle w:val="RERequirement"/>
      </w:pPr>
      <w:r>
        <w:rPr>
          <w:noProof/>
        </w:rPr>
        <w:lastRenderedPageBreak/>
        <w:drawing>
          <wp:inline distT="0" distB="0" distL="0" distR="0" wp14:anchorId="7CE99F73" wp14:editId="2996F40B">
            <wp:extent cx="203200" cy="203200"/>
            <wp:effectExtent l="0" t="0" r="0" b="0"/>
            <wp:docPr id="255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Update_IntensityKind</w:t>
      </w:r>
    </w:p>
    <w:p w14:paraId="17957BA6" w14:textId="77777777" w:rsidR="00FC0BDC" w:rsidRDefault="00FC0BDC" w:rsidP="00FC0BDC">
      <w:r>
        <w:t>Indicates whether intensity of Ambient Lighting needs update.</w:t>
      </w:r>
    </w:p>
    <w:p w14:paraId="5CB5452E" w14:textId="77777777" w:rsidR="00FC0BDC" w:rsidRDefault="00FC0BDC" w:rsidP="00FC0BDC"/>
    <w:p w14:paraId="312BCBB1" w14:textId="77777777" w:rsidR="00FC0BDC" w:rsidRDefault="00FC0BDC" w:rsidP="00FC0BDC">
      <w:r>
        <w:t>NO                 Do not udate Intensity</w:t>
      </w:r>
    </w:p>
    <w:p w14:paraId="78321C84" w14:textId="77777777" w:rsidR="00FC0BDC" w:rsidRDefault="00FC0BDC" w:rsidP="00FC0BDC">
      <w:r>
        <w:t>YES                Update Intensity</w:t>
      </w:r>
    </w:p>
    <w:p w14:paraId="357CDE47"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48902F1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681A0B"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BE014"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[NO,</w:t>
            </w:r>
            <w:r w:rsidR="00024221">
              <w:rPr>
                <w:rFonts w:eastAsiaTheme="minorHAnsi" w:cs="Arial"/>
                <w:color w:val="000000" w:themeColor="text1"/>
                <w:sz w:val="16"/>
                <w:szCs w:val="16"/>
              </w:rPr>
              <w:t xml:space="preserve"> </w:t>
            </w:r>
            <w:r>
              <w:rPr>
                <w:rFonts w:eastAsiaTheme="minorHAnsi" w:cs="Arial"/>
                <w:color w:val="000000" w:themeColor="text1"/>
                <w:sz w:val="16"/>
                <w:szCs w:val="16"/>
              </w:rPr>
              <w:t>YES,</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08EA75F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6A63CF"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3E4BA" w14:textId="77777777" w:rsidR="00FC0BDC" w:rsidRPr="00F03856" w:rsidRDefault="00FC0BDC" w:rsidP="00767670">
            <w:pPr>
              <w:rPr>
                <w:rFonts w:eastAsiaTheme="minorHAnsi" w:cs="Arial"/>
                <w:color w:val="000000" w:themeColor="text1"/>
                <w:sz w:val="16"/>
                <w:szCs w:val="16"/>
              </w:rPr>
            </w:pPr>
          </w:p>
        </w:tc>
      </w:tr>
      <w:tr w:rsidR="00FC0BDC" w:rsidRPr="00F03856" w14:paraId="3278F73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BC0F4C"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3A18A" w14:textId="77777777" w:rsidR="00F33430" w:rsidRDefault="00F33430"/>
        </w:tc>
      </w:tr>
    </w:tbl>
    <w:p w14:paraId="65AFADEC" w14:textId="77777777" w:rsidR="00FC0BDC" w:rsidRDefault="00FC0BDC" w:rsidP="00FC0BDC">
      <w:pPr>
        <w:rPr>
          <w:rFonts w:cs="Arial"/>
        </w:rPr>
      </w:pPr>
    </w:p>
    <w:p w14:paraId="1FB02D7F" w14:textId="77777777" w:rsidR="00FC0BDC" w:rsidRDefault="00FC0BDC" w:rsidP="00FC0BDC">
      <w:pPr>
        <w:pStyle w:val="RERequirement"/>
      </w:pPr>
      <w:r>
        <w:rPr>
          <w:noProof/>
        </w:rPr>
        <w:drawing>
          <wp:inline distT="0" distB="0" distL="0" distR="0" wp14:anchorId="1F1D07D0" wp14:editId="37C18AC8">
            <wp:extent cx="203200" cy="203200"/>
            <wp:effectExtent l="0" t="0" r="0" b="0"/>
            <wp:docPr id="255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VBattStateKind</w:t>
      </w:r>
    </w:p>
    <w:p w14:paraId="44CE3728"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7821B82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26C117"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CA54BE"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[0x0-HI_V,</w:t>
            </w:r>
            <w:r w:rsidR="00024221">
              <w:rPr>
                <w:rFonts w:eastAsiaTheme="minorHAnsi" w:cs="Arial"/>
                <w:color w:val="000000" w:themeColor="text1"/>
                <w:sz w:val="16"/>
                <w:szCs w:val="16"/>
              </w:rPr>
              <w:t xml:space="preserve"> </w:t>
            </w:r>
            <w:r>
              <w:rPr>
                <w:rFonts w:eastAsiaTheme="minorHAnsi" w:cs="Arial"/>
                <w:color w:val="000000" w:themeColor="text1"/>
                <w:sz w:val="16"/>
                <w:szCs w:val="16"/>
              </w:rPr>
              <w:t>0x1-LO_V,</w:t>
            </w:r>
            <w:r w:rsidR="00024221">
              <w:rPr>
                <w:rFonts w:eastAsiaTheme="minorHAnsi" w:cs="Arial"/>
                <w:color w:val="000000" w:themeColor="text1"/>
                <w:sz w:val="16"/>
                <w:szCs w:val="16"/>
              </w:rPr>
              <w:t xml:space="preserve"> </w:t>
            </w:r>
            <w:r>
              <w:rPr>
                <w:rFonts w:eastAsiaTheme="minorHAnsi" w:cs="Arial"/>
                <w:color w:val="000000" w:themeColor="text1"/>
                <w:sz w:val="16"/>
                <w:szCs w:val="16"/>
              </w:rPr>
              <w:t>0x2-NORM_V,</w:t>
            </w:r>
            <w:r w:rsidR="00024221">
              <w:rPr>
                <w:rFonts w:eastAsiaTheme="minorHAnsi" w:cs="Arial"/>
                <w:color w:val="000000" w:themeColor="text1"/>
                <w:sz w:val="16"/>
                <w:szCs w:val="16"/>
              </w:rPr>
              <w:t xml:space="preserve"> </w:t>
            </w:r>
            <w:r>
              <w:rPr>
                <w:rFonts w:eastAsiaTheme="minorHAnsi" w:cs="Arial"/>
                <w:color w:val="000000" w:themeColor="text1"/>
                <w:sz w:val="16"/>
                <w:szCs w:val="16"/>
              </w:rPr>
              <w:t>0x3-OVER_V,</w:t>
            </w:r>
            <w:r w:rsidR="00024221">
              <w:rPr>
                <w:rFonts w:eastAsiaTheme="minorHAnsi" w:cs="Arial"/>
                <w:color w:val="000000" w:themeColor="text1"/>
                <w:sz w:val="16"/>
                <w:szCs w:val="16"/>
              </w:rPr>
              <w:t xml:space="preserve"> </w:t>
            </w:r>
            <w:r>
              <w:rPr>
                <w:rFonts w:eastAsiaTheme="minorHAnsi" w:cs="Arial"/>
                <w:color w:val="000000" w:themeColor="text1"/>
                <w:sz w:val="16"/>
                <w:szCs w:val="16"/>
              </w:rPr>
              <w:t>0x4-UNDER_V,</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4AA1A2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A222FB"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24D239" w14:textId="77777777" w:rsidR="00FC0BDC" w:rsidRPr="00F03856" w:rsidRDefault="00FC0BDC" w:rsidP="00767670">
            <w:pPr>
              <w:rPr>
                <w:rFonts w:eastAsiaTheme="minorHAnsi" w:cs="Arial"/>
                <w:color w:val="000000" w:themeColor="text1"/>
                <w:sz w:val="16"/>
                <w:szCs w:val="16"/>
              </w:rPr>
            </w:pPr>
          </w:p>
        </w:tc>
      </w:tr>
      <w:tr w:rsidR="00FC0BDC" w:rsidRPr="00F03856" w14:paraId="0349D48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EEB6D6"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E903F7" w14:textId="77777777" w:rsidR="00F33430" w:rsidRDefault="00F33430"/>
        </w:tc>
      </w:tr>
    </w:tbl>
    <w:p w14:paraId="426A0E10" w14:textId="77777777" w:rsidR="00FC0BDC" w:rsidRDefault="00FC0BDC" w:rsidP="00FC0BDC">
      <w:pPr>
        <w:rPr>
          <w:rFonts w:cs="Arial"/>
        </w:rPr>
      </w:pPr>
    </w:p>
    <w:p w14:paraId="79AA544D" w14:textId="77777777" w:rsidR="00FC0BDC" w:rsidRDefault="00FC0BDC" w:rsidP="00FC0BDC">
      <w:pPr>
        <w:pStyle w:val="RERequirement"/>
      </w:pPr>
      <w:r>
        <w:rPr>
          <w:noProof/>
        </w:rPr>
        <w:drawing>
          <wp:inline distT="0" distB="0" distL="0" distR="0" wp14:anchorId="16F5FACB" wp14:editId="75A2F2F1">
            <wp:extent cx="203200" cy="203200"/>
            <wp:effectExtent l="0" t="0" r="0" b="0"/>
            <wp:docPr id="255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WelcomeFarewell_StatusKind</w:t>
      </w:r>
    </w:p>
    <w:p w14:paraId="167112AC" w14:textId="77777777" w:rsidR="00FC0BDC" w:rsidRDefault="00FC0BDC" w:rsidP="00FC0BDC">
      <w:r>
        <w:t>Indicates Welcome Farewell status calculated by Ambient Lighting.</w:t>
      </w:r>
    </w:p>
    <w:p w14:paraId="0AE61E57" w14:textId="77777777" w:rsidR="00FC0BDC" w:rsidRDefault="00FC0BDC" w:rsidP="00FC0BDC"/>
    <w:p w14:paraId="39269884" w14:textId="77777777" w:rsidR="00FC0BDC" w:rsidRDefault="00FC0BDC" w:rsidP="00FC0BDC">
      <w:r>
        <w:t>OFF                                     welcome/farewell status is off</w:t>
      </w:r>
    </w:p>
    <w:p w14:paraId="18B5E08A" w14:textId="77777777" w:rsidR="00FC0BDC" w:rsidRDefault="00FC0BDC" w:rsidP="00FC0BDC">
      <w:r>
        <w:t>WELCOME1        welcome/farewell status is welcome</w:t>
      </w:r>
    </w:p>
    <w:p w14:paraId="1473C6C8" w14:textId="77777777" w:rsidR="00FC0BDC" w:rsidRDefault="00FC0BDC" w:rsidP="00FC0BDC">
      <w:r>
        <w:t>WELCOME1_EXIT   welcome/farewell status during exit</w:t>
      </w:r>
    </w:p>
    <w:p w14:paraId="389DA66C" w14:textId="77777777" w:rsidR="00FC0BDC" w:rsidRDefault="00FC0BDC" w:rsidP="00FC0BDC">
      <w:r>
        <w:t>WELCOME2        welcome/farewell status is farewell</w:t>
      </w:r>
    </w:p>
    <w:p w14:paraId="130646D1" w14:textId="77777777" w:rsidR="00FC0BDC" w:rsidRDefault="00FC0BDC" w:rsidP="00FC0BDC">
      <w:r>
        <w:t>WELCOME3        welcome/farewell status during pproach</w:t>
      </w:r>
    </w:p>
    <w:p w14:paraId="72D781A3" w14:textId="77777777" w:rsidR="00FC0BDC" w:rsidRPr="00C97FF9" w:rsidRDefault="00FC0BDC" w:rsidP="00FC0BDC"/>
    <w:tbl>
      <w:tblPr>
        <w:tblW w:w="5471" w:type="dxa"/>
        <w:tblInd w:w="-34" w:type="dxa"/>
        <w:tblCellMar>
          <w:left w:w="0" w:type="dxa"/>
          <w:right w:w="0" w:type="dxa"/>
        </w:tblCellMar>
        <w:tblLook w:val="04A0" w:firstRow="1" w:lastRow="0" w:firstColumn="1" w:lastColumn="0" w:noHBand="0" w:noVBand="1"/>
      </w:tblPr>
      <w:tblGrid>
        <w:gridCol w:w="3108"/>
        <w:gridCol w:w="2363"/>
      </w:tblGrid>
      <w:tr w:rsidR="00FC0BDC" w:rsidRPr="00F03856" w14:paraId="4B137B2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952F84" w14:textId="77777777" w:rsidR="00FC0BDC" w:rsidRPr="00F03856" w:rsidRDefault="00FC0BDC"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CCAFA" w14:textId="77777777" w:rsidR="00FC0BDC" w:rsidRPr="00F03856" w:rsidRDefault="00D726B4" w:rsidP="00767670">
            <w:pPr>
              <w:rPr>
                <w:rFonts w:eastAsiaTheme="minorHAnsi" w:cs="Arial"/>
                <w:color w:val="000000" w:themeColor="text1"/>
                <w:sz w:val="16"/>
                <w:szCs w:val="16"/>
              </w:rPr>
            </w:pPr>
            <w:r>
              <w:rPr>
                <w:rFonts w:eastAsiaTheme="minorHAnsi" w:cs="Arial"/>
                <w:color w:val="000000" w:themeColor="text1"/>
                <w:sz w:val="16"/>
                <w:szCs w:val="16"/>
              </w:rPr>
              <w:t>[OFF,</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WELCOME1,</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WELCOME1_EXIT,</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WELCOME2,</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WELCOME3,</w:t>
            </w:r>
            <w:r w:rsidR="00024221">
              <w:rPr>
                <w:rFonts w:eastAsiaTheme="minorHAnsi" w:cs="Arial"/>
                <w:color w:val="000000" w:themeColor="text1"/>
                <w:sz w:val="16"/>
                <w:szCs w:val="16"/>
              </w:rPr>
              <w:t xml:space="preserve"> </w:t>
            </w:r>
            <w:r>
              <w:rPr>
                <w:rFonts w:eastAsiaTheme="minorHAnsi" w:cs="Arial"/>
                <w:color w:val="000000" w:themeColor="text1"/>
                <w:sz w:val="16"/>
                <w:szCs w:val="16"/>
              </w:rPr>
              <w:t>WELCOME_LE,</w:t>
            </w:r>
            <w:r w:rsidR="00024221">
              <w:rPr>
                <w:rFonts w:eastAsiaTheme="minorHAnsi" w:cs="Arial"/>
                <w:color w:val="000000" w:themeColor="text1"/>
                <w:sz w:val="16"/>
                <w:szCs w:val="16"/>
              </w:rPr>
              <w:t xml:space="preserve"> </w:t>
            </w:r>
            <w:r>
              <w:rPr>
                <w:rFonts w:eastAsiaTheme="minorHAnsi" w:cs="Arial"/>
                <w:color w:val="000000" w:themeColor="text1"/>
                <w:sz w:val="16"/>
                <w:szCs w:val="16"/>
              </w:rPr>
              <w:t xml:space="preserve"> ]</w:t>
            </w:r>
          </w:p>
        </w:tc>
      </w:tr>
      <w:tr w:rsidR="00FC0BDC" w:rsidRPr="00F03856" w14:paraId="528A9AA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67CEE6" w14:textId="77777777" w:rsidR="00FC0BDC" w:rsidRPr="00F03856" w:rsidRDefault="00FC0BDC"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91796" w14:textId="77777777" w:rsidR="00FC0BDC" w:rsidRPr="00F03856" w:rsidRDefault="00FC0BDC" w:rsidP="00767670">
            <w:pPr>
              <w:rPr>
                <w:rFonts w:eastAsiaTheme="minorHAnsi" w:cs="Arial"/>
                <w:color w:val="000000" w:themeColor="text1"/>
                <w:sz w:val="16"/>
                <w:szCs w:val="16"/>
              </w:rPr>
            </w:pPr>
          </w:p>
        </w:tc>
      </w:tr>
      <w:tr w:rsidR="00FC0BDC" w:rsidRPr="00F03856" w14:paraId="3CA5984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5BC53F" w14:textId="77777777" w:rsidR="00FC0BDC" w:rsidRPr="00F03856" w:rsidRDefault="00FC0BDC"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AACDCB" w14:textId="77777777" w:rsidR="00F33430" w:rsidRDefault="00F33430"/>
        </w:tc>
      </w:tr>
    </w:tbl>
    <w:p w14:paraId="37D07440" w14:textId="77777777" w:rsidR="00FC0BDC" w:rsidRDefault="00FC0BDC" w:rsidP="00FC0BDC">
      <w:pPr>
        <w:rPr>
          <w:rFonts w:cs="Arial"/>
        </w:rPr>
      </w:pPr>
    </w:p>
    <w:p w14:paraId="480B4C2E" w14:textId="01DFCFCF" w:rsidR="00FC0BDC" w:rsidRPr="00FC0BDC" w:rsidRDefault="00FC0BDC" w:rsidP="00FC0BDC">
      <w:pPr>
        <w:pStyle w:val="Heading4"/>
      </w:pPr>
      <w:bookmarkStart w:id="2130" w:name="_Toc115100477"/>
      <w:r>
        <w:t>Technology Encoding Types</w:t>
      </w:r>
      <w:bookmarkEnd w:id="2130"/>
    </w:p>
    <w:p w14:paraId="5E0E946A" w14:textId="36814AEC"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4B37164" w14:textId="77777777" w:rsidR="00CA0C1D" w:rsidRDefault="00CA0C1D" w:rsidP="00CA0C1D">
      <w:pPr>
        <w:pStyle w:val="RERequirement"/>
      </w:pPr>
      <w:r>
        <w:rPr>
          <w:noProof/>
        </w:rPr>
        <w:drawing>
          <wp:inline distT="0" distB="0" distL="0" distR="0" wp14:anchorId="074F0668" wp14:editId="7DB58B2F">
            <wp:extent cx="203200" cy="203200"/>
            <wp:effectExtent l="0" t="0" r="0" b="0"/>
            <wp:docPr id="255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DoorLock_StatusKind</w:t>
      </w:r>
    </w:p>
    <w:p w14:paraId="3C9304D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280497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2D929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1DB1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0x0-LOCK</w:t>
            </w:r>
          </w:p>
          <w:p w14:paraId="5308908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0x1-NULL</w:t>
            </w:r>
          </w:p>
          <w:p w14:paraId="0A9D0CE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0x2-UNLOCK</w:t>
            </w:r>
          </w:p>
        </w:tc>
      </w:tr>
      <w:tr w:rsidR="00CA0C1D" w:rsidRPr="00F03856" w14:paraId="0429298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FBB7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79E84" w14:textId="77777777" w:rsidR="00CA0C1D" w:rsidRPr="00F03856" w:rsidRDefault="00CA0C1D" w:rsidP="00767670">
            <w:pPr>
              <w:rPr>
                <w:rFonts w:eastAsiaTheme="minorHAnsi" w:cs="Arial"/>
                <w:color w:val="000000" w:themeColor="text1"/>
                <w:sz w:val="16"/>
                <w:szCs w:val="16"/>
              </w:rPr>
            </w:pPr>
          </w:p>
        </w:tc>
      </w:tr>
      <w:tr w:rsidR="00CA0C1D" w:rsidRPr="00F03856" w14:paraId="23CD5F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A4E4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055B9A" w14:textId="77777777" w:rsidR="00F33430" w:rsidRDefault="00F33430"/>
        </w:tc>
      </w:tr>
    </w:tbl>
    <w:p w14:paraId="51362DB7" w14:textId="77777777" w:rsidR="00C97FF9" w:rsidRDefault="00C97FF9" w:rsidP="00072314">
      <w:pPr>
        <w:rPr>
          <w:rFonts w:cs="Arial"/>
        </w:rPr>
      </w:pPr>
    </w:p>
    <w:p w14:paraId="569800AE"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205EF5F8" w14:textId="77777777" w:rsidR="00CA0C1D" w:rsidRDefault="00CA0C1D" w:rsidP="00CA0C1D">
      <w:pPr>
        <w:pStyle w:val="RERequirement"/>
      </w:pPr>
      <w:r>
        <w:rPr>
          <w:noProof/>
        </w:rPr>
        <w:drawing>
          <wp:inline distT="0" distB="0" distL="0" distR="0" wp14:anchorId="38A98E40" wp14:editId="5BC2F09C">
            <wp:extent cx="203200" cy="203200"/>
            <wp:effectExtent l="0" t="0" r="0" b="0"/>
            <wp:docPr id="256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IgnitionStatusKind</w:t>
      </w:r>
    </w:p>
    <w:p w14:paraId="760EEE0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2B2D89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CD7E1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6A4CF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0x0-UNKNOWN</w:t>
            </w:r>
          </w:p>
          <w:p w14:paraId="34182E3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lastRenderedPageBreak/>
              <w:t>0x1-OFF</w:t>
            </w:r>
          </w:p>
          <w:p w14:paraId="1EB20FE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0x2-ACCESSORY</w:t>
            </w:r>
          </w:p>
          <w:p w14:paraId="301910E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0x4-RUN</w:t>
            </w:r>
          </w:p>
          <w:p w14:paraId="4CAA045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0x8-START</w:t>
            </w:r>
          </w:p>
          <w:p w14:paraId="3174A38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0x15-INVALID</w:t>
            </w:r>
          </w:p>
        </w:tc>
      </w:tr>
      <w:tr w:rsidR="00CA0C1D" w:rsidRPr="00F03856" w14:paraId="640BA3C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2C3BE7"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2C9FB" w14:textId="77777777" w:rsidR="00CA0C1D" w:rsidRPr="00F03856" w:rsidRDefault="00CA0C1D" w:rsidP="00767670">
            <w:pPr>
              <w:rPr>
                <w:rFonts w:eastAsiaTheme="minorHAnsi" w:cs="Arial"/>
                <w:color w:val="000000" w:themeColor="text1"/>
                <w:sz w:val="16"/>
                <w:szCs w:val="16"/>
              </w:rPr>
            </w:pPr>
          </w:p>
        </w:tc>
      </w:tr>
      <w:tr w:rsidR="00CA0C1D" w:rsidRPr="00F03856" w14:paraId="483F19B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98364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657B2" w14:textId="77777777" w:rsidR="00F33430" w:rsidRDefault="00F33430"/>
        </w:tc>
      </w:tr>
    </w:tbl>
    <w:p w14:paraId="37CA30FC" w14:textId="77777777" w:rsidR="00C97FF9" w:rsidRDefault="00C97FF9" w:rsidP="00072314">
      <w:pPr>
        <w:rPr>
          <w:rFonts w:cs="Arial"/>
        </w:rPr>
      </w:pPr>
    </w:p>
    <w:p w14:paraId="62C61387"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63E81608" w14:textId="77777777" w:rsidR="00CA0C1D" w:rsidRDefault="00CA0C1D" w:rsidP="00CA0C1D">
      <w:pPr>
        <w:pStyle w:val="RERequirement"/>
      </w:pPr>
      <w:r>
        <w:rPr>
          <w:noProof/>
        </w:rPr>
        <w:drawing>
          <wp:inline distT="0" distB="0" distL="0" distR="0" wp14:anchorId="609575D3" wp14:editId="60D601BB">
            <wp:extent cx="203200" cy="203200"/>
            <wp:effectExtent l="0" t="0" r="0" b="0"/>
            <wp:docPr id="2562"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Update_IntensityKind</w:t>
      </w:r>
    </w:p>
    <w:p w14:paraId="59A211A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11F539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8B872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CD0DC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0x0-NO</w:t>
            </w:r>
          </w:p>
          <w:p w14:paraId="2D967BF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0x1YES</w:t>
            </w:r>
          </w:p>
        </w:tc>
      </w:tr>
      <w:tr w:rsidR="00CA0C1D" w:rsidRPr="00F03856" w14:paraId="25AE308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D6373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11531D" w14:textId="77777777" w:rsidR="00CA0C1D" w:rsidRPr="00F03856" w:rsidRDefault="00CA0C1D" w:rsidP="00767670">
            <w:pPr>
              <w:rPr>
                <w:rFonts w:eastAsiaTheme="minorHAnsi" w:cs="Arial"/>
                <w:color w:val="000000" w:themeColor="text1"/>
                <w:sz w:val="16"/>
                <w:szCs w:val="16"/>
              </w:rPr>
            </w:pPr>
          </w:p>
        </w:tc>
      </w:tr>
      <w:tr w:rsidR="00CA0C1D" w:rsidRPr="00F03856" w14:paraId="2B6B13D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87801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49F5E5" w14:textId="77777777" w:rsidR="00F33430" w:rsidRDefault="00F33430"/>
        </w:tc>
      </w:tr>
    </w:tbl>
    <w:p w14:paraId="45E5FA53" w14:textId="77777777" w:rsidR="00C97FF9" w:rsidRDefault="00C97FF9" w:rsidP="00072314">
      <w:pPr>
        <w:rPr>
          <w:rFonts w:cs="Arial"/>
        </w:rPr>
      </w:pPr>
    </w:p>
    <w:p w14:paraId="22C1115B"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63C3834F" w14:textId="77777777" w:rsidR="00CA0C1D" w:rsidRDefault="00CA0C1D" w:rsidP="00CA0C1D">
      <w:pPr>
        <w:pStyle w:val="RERequirement"/>
      </w:pPr>
      <w:r>
        <w:rPr>
          <w:noProof/>
        </w:rPr>
        <w:drawing>
          <wp:inline distT="0" distB="0" distL="0" distR="0" wp14:anchorId="0D0D5A39" wp14:editId="544AF6C7">
            <wp:extent cx="203200" cy="203200"/>
            <wp:effectExtent l="0" t="0" r="0" b="0"/>
            <wp:docPr id="256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Delayed_Accessory_CmdKind</w:t>
      </w:r>
    </w:p>
    <w:p w14:paraId="5E9150D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4E08E1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D6BAC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C7E4A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369C4A7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2B86643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B8F02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E237E0" w14:textId="77777777" w:rsidR="00CA0C1D" w:rsidRPr="00F03856" w:rsidRDefault="00CA0C1D" w:rsidP="00767670">
            <w:pPr>
              <w:rPr>
                <w:rFonts w:eastAsiaTheme="minorHAnsi" w:cs="Arial"/>
                <w:color w:val="000000" w:themeColor="text1"/>
                <w:sz w:val="16"/>
                <w:szCs w:val="16"/>
              </w:rPr>
            </w:pPr>
          </w:p>
        </w:tc>
      </w:tr>
      <w:tr w:rsidR="00CA0C1D" w:rsidRPr="00F03856" w14:paraId="29F0BD3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BE812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D3E02" w14:textId="77777777" w:rsidR="00F33430" w:rsidRDefault="00F33430"/>
        </w:tc>
      </w:tr>
    </w:tbl>
    <w:p w14:paraId="13972BB7" w14:textId="77777777" w:rsidR="00C97FF9" w:rsidRDefault="00C97FF9" w:rsidP="00072314">
      <w:pPr>
        <w:rPr>
          <w:rFonts w:cs="Arial"/>
        </w:rPr>
      </w:pPr>
    </w:p>
    <w:p w14:paraId="2974CB52"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0A8D957" w14:textId="77777777" w:rsidR="00CA0C1D" w:rsidRDefault="00CA0C1D" w:rsidP="00CA0C1D">
      <w:pPr>
        <w:pStyle w:val="RERequirement"/>
      </w:pPr>
      <w:r>
        <w:rPr>
          <w:noProof/>
        </w:rPr>
        <w:drawing>
          <wp:inline distT="0" distB="0" distL="0" distR="0" wp14:anchorId="5AEA015D" wp14:editId="5E433B27">
            <wp:extent cx="203200" cy="203200"/>
            <wp:effectExtent l="0" t="0" r="0" b="0"/>
            <wp:docPr id="256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CourtesyDelay_RqstKind</w:t>
      </w:r>
    </w:p>
    <w:p w14:paraId="68A69C3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11EE0E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C30FD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3A31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25D3959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1890D17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A7D5D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3689B" w14:textId="77777777" w:rsidR="00CA0C1D" w:rsidRPr="00F03856" w:rsidRDefault="00CA0C1D" w:rsidP="00767670">
            <w:pPr>
              <w:rPr>
                <w:rFonts w:eastAsiaTheme="minorHAnsi" w:cs="Arial"/>
                <w:color w:val="000000" w:themeColor="text1"/>
                <w:sz w:val="16"/>
                <w:szCs w:val="16"/>
              </w:rPr>
            </w:pPr>
          </w:p>
        </w:tc>
      </w:tr>
      <w:tr w:rsidR="00CA0C1D" w:rsidRPr="00F03856" w14:paraId="60B06B5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BF61F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E4E58" w14:textId="77777777" w:rsidR="00F33430" w:rsidRDefault="00F33430"/>
        </w:tc>
      </w:tr>
    </w:tbl>
    <w:p w14:paraId="6B130607" w14:textId="77777777" w:rsidR="00C97FF9" w:rsidRDefault="00C97FF9" w:rsidP="00072314">
      <w:pPr>
        <w:rPr>
          <w:rFonts w:cs="Arial"/>
        </w:rPr>
      </w:pPr>
    </w:p>
    <w:p w14:paraId="53DB2C6F"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1A447BC3" w14:textId="77777777" w:rsidR="00CA0C1D" w:rsidRDefault="00CA0C1D" w:rsidP="00CA0C1D">
      <w:pPr>
        <w:pStyle w:val="RERequirement"/>
      </w:pPr>
      <w:r>
        <w:rPr>
          <w:noProof/>
        </w:rPr>
        <w:drawing>
          <wp:inline distT="0" distB="0" distL="0" distR="0" wp14:anchorId="5441365C" wp14:editId="64CF568A">
            <wp:extent cx="203200" cy="203200"/>
            <wp:effectExtent l="0" t="0" r="0" b="0"/>
            <wp:docPr id="256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LG_Other_Door_Ajar_StatusKind</w:t>
      </w:r>
    </w:p>
    <w:p w14:paraId="504CAEB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7DDCBA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D7C29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16E2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0x0-CLOSED</w:t>
            </w:r>
          </w:p>
          <w:p w14:paraId="66FBB0B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0x1-LG_AJAR</w:t>
            </w:r>
          </w:p>
          <w:p w14:paraId="60B6977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0x2-OTHER_AJAR</w:t>
            </w:r>
          </w:p>
        </w:tc>
      </w:tr>
      <w:tr w:rsidR="00CA0C1D" w:rsidRPr="00F03856" w14:paraId="0C0B1F6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9D50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CF2D57" w14:textId="77777777" w:rsidR="00CA0C1D" w:rsidRPr="00F03856" w:rsidRDefault="00CA0C1D" w:rsidP="00767670">
            <w:pPr>
              <w:rPr>
                <w:rFonts w:eastAsiaTheme="minorHAnsi" w:cs="Arial"/>
                <w:color w:val="000000" w:themeColor="text1"/>
                <w:sz w:val="16"/>
                <w:szCs w:val="16"/>
              </w:rPr>
            </w:pPr>
          </w:p>
        </w:tc>
      </w:tr>
      <w:tr w:rsidR="00CA0C1D" w:rsidRPr="00F03856" w14:paraId="03EAEB2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BF654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9CAECE" w14:textId="77777777" w:rsidR="00F33430" w:rsidRDefault="00F33430"/>
        </w:tc>
      </w:tr>
    </w:tbl>
    <w:p w14:paraId="664C1A99" w14:textId="77777777" w:rsidR="00C97FF9" w:rsidRDefault="00C97FF9" w:rsidP="00072314">
      <w:pPr>
        <w:rPr>
          <w:rFonts w:cs="Arial"/>
        </w:rPr>
      </w:pPr>
    </w:p>
    <w:p w14:paraId="10A53AD9"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2DCF5373" w14:textId="77777777" w:rsidR="00CA0C1D" w:rsidRDefault="00CA0C1D" w:rsidP="00CA0C1D">
      <w:pPr>
        <w:pStyle w:val="RERequirement"/>
      </w:pPr>
      <w:r>
        <w:rPr>
          <w:noProof/>
        </w:rPr>
        <w:drawing>
          <wp:inline distT="0" distB="0" distL="0" distR="0" wp14:anchorId="0137D44A" wp14:editId="55D7BA6D">
            <wp:extent cx="203200" cy="203200"/>
            <wp:effectExtent l="0" t="0" r="0" b="0"/>
            <wp:docPr id="257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Local_OpModeKind</w:t>
      </w:r>
    </w:p>
    <w:p w14:paraId="05C13A9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7D80F8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F1AE8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29FE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0x0-AWAKE</w:t>
            </w:r>
          </w:p>
          <w:p w14:paraId="6F7C653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0x1-CAN_SLEEP</w:t>
            </w:r>
          </w:p>
          <w:p w14:paraId="1243A6B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0x2-PERIPS_ACTIVE</w:t>
            </w:r>
          </w:p>
          <w:p w14:paraId="48600CC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0x3-SLEEP</w:t>
            </w:r>
          </w:p>
        </w:tc>
      </w:tr>
      <w:tr w:rsidR="00CA0C1D" w:rsidRPr="00F03856" w14:paraId="30922CF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D7AB7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D8F740" w14:textId="77777777" w:rsidR="00CA0C1D" w:rsidRPr="00F03856" w:rsidRDefault="00CA0C1D" w:rsidP="00767670">
            <w:pPr>
              <w:rPr>
                <w:rFonts w:eastAsiaTheme="minorHAnsi" w:cs="Arial"/>
                <w:color w:val="000000" w:themeColor="text1"/>
                <w:sz w:val="16"/>
                <w:szCs w:val="16"/>
              </w:rPr>
            </w:pPr>
          </w:p>
        </w:tc>
      </w:tr>
      <w:tr w:rsidR="00CA0C1D" w:rsidRPr="00F03856" w14:paraId="0E02D29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4BE7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9C1C9E" w14:textId="77777777" w:rsidR="00F33430" w:rsidRDefault="00F33430"/>
        </w:tc>
      </w:tr>
    </w:tbl>
    <w:p w14:paraId="1D5486C7" w14:textId="77777777" w:rsidR="00C97FF9" w:rsidRDefault="00C97FF9" w:rsidP="00072314">
      <w:pPr>
        <w:rPr>
          <w:rFonts w:cs="Arial"/>
        </w:rPr>
      </w:pPr>
    </w:p>
    <w:p w14:paraId="4EC33711"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224588D" w14:textId="77777777" w:rsidR="00CA0C1D" w:rsidRDefault="00CA0C1D" w:rsidP="00CA0C1D">
      <w:pPr>
        <w:pStyle w:val="RERequirement"/>
      </w:pPr>
      <w:r>
        <w:rPr>
          <w:noProof/>
        </w:rPr>
        <w:drawing>
          <wp:inline distT="0" distB="0" distL="0" distR="0" wp14:anchorId="5017D37F" wp14:editId="3D1983A8">
            <wp:extent cx="203200" cy="203200"/>
            <wp:effectExtent l="0" t="0" r="0" b="0"/>
            <wp:docPr id="2572"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WelcomeFarewell_StatusKind</w:t>
      </w:r>
    </w:p>
    <w:p w14:paraId="3765D6B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4C818E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EBEF5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4AD9C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48910E4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0x1-WELCOME1</w:t>
            </w:r>
          </w:p>
          <w:p w14:paraId="7FDD2D6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0x2-WELCOME1_EXIT</w:t>
            </w:r>
          </w:p>
          <w:p w14:paraId="6324AFE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0x3-WELCOME2</w:t>
            </w:r>
          </w:p>
          <w:p w14:paraId="117DDE5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0x4-WELCOME3</w:t>
            </w:r>
          </w:p>
        </w:tc>
      </w:tr>
      <w:tr w:rsidR="00CA0C1D" w:rsidRPr="00F03856" w14:paraId="3E45EF2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71546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C0BE01" w14:textId="77777777" w:rsidR="00CA0C1D" w:rsidRPr="00F03856" w:rsidRDefault="00CA0C1D" w:rsidP="00767670">
            <w:pPr>
              <w:rPr>
                <w:rFonts w:eastAsiaTheme="minorHAnsi" w:cs="Arial"/>
                <w:color w:val="000000" w:themeColor="text1"/>
                <w:sz w:val="16"/>
                <w:szCs w:val="16"/>
              </w:rPr>
            </w:pPr>
          </w:p>
        </w:tc>
      </w:tr>
      <w:tr w:rsidR="00CA0C1D" w:rsidRPr="00F03856" w14:paraId="576F7C2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F3726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786960" w14:textId="77777777" w:rsidR="00F33430" w:rsidRDefault="00F33430"/>
        </w:tc>
      </w:tr>
    </w:tbl>
    <w:p w14:paraId="6AFB2D7F" w14:textId="77777777" w:rsidR="00C97FF9" w:rsidRDefault="00C97FF9" w:rsidP="00072314">
      <w:pPr>
        <w:rPr>
          <w:rFonts w:cs="Arial"/>
        </w:rPr>
      </w:pPr>
    </w:p>
    <w:p w14:paraId="410D63F6"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9C0B3E7" w14:textId="77777777" w:rsidR="00CA0C1D" w:rsidRDefault="00CA0C1D" w:rsidP="00CA0C1D">
      <w:pPr>
        <w:pStyle w:val="RERequirement"/>
      </w:pPr>
      <w:r>
        <w:rPr>
          <w:noProof/>
        </w:rPr>
        <w:drawing>
          <wp:inline distT="0" distB="0" distL="0" distR="0" wp14:anchorId="16DC99AD" wp14:editId="28004CED">
            <wp:extent cx="203200" cy="203200"/>
            <wp:effectExtent l="0" t="0" r="0" b="0"/>
            <wp:docPr id="257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ALM_Conditioned_Pwr_ArbKind</w:t>
      </w:r>
    </w:p>
    <w:p w14:paraId="30C26F1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00E04F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2CE52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60DA0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0x0-INACTIVE</w:t>
            </w:r>
          </w:p>
          <w:p w14:paraId="1D99CB0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0x1-ACTIVE</w:t>
            </w:r>
          </w:p>
        </w:tc>
      </w:tr>
      <w:tr w:rsidR="00CA0C1D" w:rsidRPr="00F03856" w14:paraId="0A36446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E1272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A828E8" w14:textId="77777777" w:rsidR="00CA0C1D" w:rsidRPr="00F03856" w:rsidRDefault="00CA0C1D" w:rsidP="00767670">
            <w:pPr>
              <w:rPr>
                <w:rFonts w:eastAsiaTheme="minorHAnsi" w:cs="Arial"/>
                <w:color w:val="000000" w:themeColor="text1"/>
                <w:sz w:val="16"/>
                <w:szCs w:val="16"/>
              </w:rPr>
            </w:pPr>
          </w:p>
        </w:tc>
      </w:tr>
      <w:tr w:rsidR="00CA0C1D" w:rsidRPr="00F03856" w14:paraId="59462E0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EA90C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C059E9" w14:textId="77777777" w:rsidR="00F33430" w:rsidRDefault="00F33430"/>
        </w:tc>
      </w:tr>
    </w:tbl>
    <w:p w14:paraId="74601848" w14:textId="77777777" w:rsidR="00C97FF9" w:rsidRDefault="00C97FF9" w:rsidP="00072314">
      <w:pPr>
        <w:rPr>
          <w:rFonts w:cs="Arial"/>
        </w:rPr>
      </w:pPr>
    </w:p>
    <w:p w14:paraId="25907147"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15672A8" w14:textId="77777777" w:rsidR="00CA0C1D" w:rsidRDefault="00CA0C1D" w:rsidP="00CA0C1D">
      <w:pPr>
        <w:pStyle w:val="RERequirement"/>
      </w:pPr>
      <w:r>
        <w:rPr>
          <w:noProof/>
        </w:rPr>
        <w:drawing>
          <wp:inline distT="0" distB="0" distL="0" distR="0" wp14:anchorId="2E93FA17" wp14:editId="7DEDFD99">
            <wp:extent cx="203200" cy="203200"/>
            <wp:effectExtent l="0" t="0" r="0" b="0"/>
            <wp:docPr id="2576"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PersNo_D_ActlKind</w:t>
      </w:r>
    </w:p>
    <w:p w14:paraId="5C7963E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6A644D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FAA30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E3FE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0x0-PERS_1</w:t>
            </w:r>
          </w:p>
          <w:p w14:paraId="45F574E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0x1-PERS_2</w:t>
            </w:r>
          </w:p>
          <w:p w14:paraId="7491A2E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0x2-PERS_3</w:t>
            </w:r>
          </w:p>
          <w:p w14:paraId="122400A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0x3-PERS_4</w:t>
            </w:r>
          </w:p>
          <w:p w14:paraId="0A39636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0x4-VEHICLE</w:t>
            </w:r>
          </w:p>
        </w:tc>
      </w:tr>
      <w:tr w:rsidR="00CA0C1D" w:rsidRPr="00F03856" w14:paraId="06EBF49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AD078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06FB85" w14:textId="77777777" w:rsidR="00CA0C1D" w:rsidRPr="00F03856" w:rsidRDefault="00CA0C1D" w:rsidP="00767670">
            <w:pPr>
              <w:rPr>
                <w:rFonts w:eastAsiaTheme="minorHAnsi" w:cs="Arial"/>
                <w:color w:val="000000" w:themeColor="text1"/>
                <w:sz w:val="16"/>
                <w:szCs w:val="16"/>
              </w:rPr>
            </w:pPr>
          </w:p>
        </w:tc>
      </w:tr>
      <w:tr w:rsidR="00CA0C1D" w:rsidRPr="00F03856" w14:paraId="77B5A87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3CF9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01300" w14:textId="77777777" w:rsidR="00F33430" w:rsidRDefault="00F33430"/>
        </w:tc>
      </w:tr>
    </w:tbl>
    <w:p w14:paraId="0F0D93D0" w14:textId="77777777" w:rsidR="00C97FF9" w:rsidRDefault="00C97FF9" w:rsidP="00072314">
      <w:pPr>
        <w:rPr>
          <w:rFonts w:cs="Arial"/>
        </w:rPr>
      </w:pPr>
    </w:p>
    <w:p w14:paraId="16EC424B"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0B805C6" w14:textId="77777777" w:rsidR="00CA0C1D" w:rsidRDefault="00CA0C1D" w:rsidP="00CA0C1D">
      <w:pPr>
        <w:pStyle w:val="RERequirement"/>
      </w:pPr>
      <w:r>
        <w:rPr>
          <w:noProof/>
        </w:rPr>
        <w:drawing>
          <wp:inline distT="0" distB="0" distL="0" distR="0" wp14:anchorId="2E26CE18" wp14:editId="21BD3DC5">
            <wp:extent cx="203200" cy="203200"/>
            <wp:effectExtent l="0" t="0" r="0" b="0"/>
            <wp:docPr id="257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VBattStateKind</w:t>
      </w:r>
    </w:p>
    <w:p w14:paraId="2EC23E3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F54E92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D8BFA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D7DE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0x0-HI_V</w:t>
            </w:r>
          </w:p>
          <w:p w14:paraId="1C144F3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0x1-LO_V</w:t>
            </w:r>
          </w:p>
          <w:p w14:paraId="522F458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0x2-NORM_V</w:t>
            </w:r>
          </w:p>
          <w:p w14:paraId="7A8AF20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0x3-OVER_V</w:t>
            </w:r>
          </w:p>
          <w:p w14:paraId="3F73FA4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0x4-UNDER_V</w:t>
            </w:r>
          </w:p>
        </w:tc>
      </w:tr>
      <w:tr w:rsidR="00CA0C1D" w:rsidRPr="00F03856" w14:paraId="73C7C46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807C7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32D2A4" w14:textId="77777777" w:rsidR="00CA0C1D" w:rsidRPr="00F03856" w:rsidRDefault="00CA0C1D" w:rsidP="00767670">
            <w:pPr>
              <w:rPr>
                <w:rFonts w:eastAsiaTheme="minorHAnsi" w:cs="Arial"/>
                <w:color w:val="000000" w:themeColor="text1"/>
                <w:sz w:val="16"/>
                <w:szCs w:val="16"/>
              </w:rPr>
            </w:pPr>
          </w:p>
        </w:tc>
      </w:tr>
      <w:tr w:rsidR="00CA0C1D" w:rsidRPr="00F03856" w14:paraId="0C257BA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C59F2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781E0C" w14:textId="77777777" w:rsidR="00F33430" w:rsidRDefault="00F33430"/>
        </w:tc>
      </w:tr>
    </w:tbl>
    <w:p w14:paraId="15050EC8" w14:textId="77777777" w:rsidR="00C97FF9" w:rsidRDefault="00C97FF9" w:rsidP="00072314">
      <w:pPr>
        <w:rPr>
          <w:rFonts w:cs="Arial"/>
        </w:rPr>
      </w:pPr>
    </w:p>
    <w:p w14:paraId="7E14DE14"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19893CA" w14:textId="77777777" w:rsidR="00CA0C1D" w:rsidRDefault="00CA0C1D" w:rsidP="00CA0C1D">
      <w:pPr>
        <w:pStyle w:val="RERequirement"/>
      </w:pPr>
      <w:r>
        <w:rPr>
          <w:noProof/>
        </w:rPr>
        <w:drawing>
          <wp:inline distT="0" distB="0" distL="0" distR="0" wp14:anchorId="73F77A3E" wp14:editId="781987E5">
            <wp:extent cx="203200" cy="203200"/>
            <wp:effectExtent l="0" t="0" r="0" b="0"/>
            <wp:docPr id="258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DoorCourtesyLight_RqstKind</w:t>
      </w:r>
    </w:p>
    <w:p w14:paraId="556A5CD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137779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7951C4"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42BC7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6C443F2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4DB868B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F2926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63627" w14:textId="77777777" w:rsidR="00CA0C1D" w:rsidRPr="00F03856" w:rsidRDefault="00CA0C1D" w:rsidP="00767670">
            <w:pPr>
              <w:rPr>
                <w:rFonts w:eastAsiaTheme="minorHAnsi" w:cs="Arial"/>
                <w:color w:val="000000" w:themeColor="text1"/>
                <w:sz w:val="16"/>
                <w:szCs w:val="16"/>
              </w:rPr>
            </w:pPr>
          </w:p>
        </w:tc>
      </w:tr>
      <w:tr w:rsidR="00CA0C1D" w:rsidRPr="00F03856" w14:paraId="234DBE8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96C3B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F585D" w14:textId="77777777" w:rsidR="00F33430" w:rsidRDefault="00F33430"/>
        </w:tc>
      </w:tr>
    </w:tbl>
    <w:p w14:paraId="78940E19" w14:textId="77777777" w:rsidR="00C97FF9" w:rsidRDefault="00C97FF9" w:rsidP="00072314">
      <w:pPr>
        <w:rPr>
          <w:rFonts w:cs="Arial"/>
        </w:rPr>
      </w:pPr>
    </w:p>
    <w:p w14:paraId="62EDBDFB"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559E2B69" w14:textId="77777777" w:rsidR="00CA0C1D" w:rsidRDefault="00CA0C1D" w:rsidP="00CA0C1D">
      <w:pPr>
        <w:pStyle w:val="RERequirement"/>
      </w:pPr>
      <w:r>
        <w:rPr>
          <w:noProof/>
        </w:rPr>
        <w:lastRenderedPageBreak/>
        <w:drawing>
          <wp:inline distT="0" distB="0" distL="0" distR="0" wp14:anchorId="067F4146" wp14:editId="5AF7CF41">
            <wp:extent cx="203200" cy="203200"/>
            <wp:effectExtent l="0" t="0" r="0" b="0"/>
            <wp:docPr id="258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AmbientMsg_RqstKind</w:t>
      </w:r>
    </w:p>
    <w:p w14:paraId="2FF4443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A63708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E8FEF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8A2A8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0x0-AJAR</w:t>
            </w:r>
          </w:p>
          <w:p w14:paraId="288EBDA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0x1-AMBIENT</w:t>
            </w:r>
          </w:p>
          <w:p w14:paraId="070FBC5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0x2-NULL</w:t>
            </w:r>
          </w:p>
          <w:p w14:paraId="01B9205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0x3-OFF</w:t>
            </w:r>
          </w:p>
          <w:p w14:paraId="3619543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0x4-RAMP_OFF</w:t>
            </w:r>
          </w:p>
          <w:p w14:paraId="04C0697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0x5-WELCOME</w:t>
            </w:r>
          </w:p>
          <w:p w14:paraId="649B06D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0x6-WELCOME_LE</w:t>
            </w:r>
          </w:p>
        </w:tc>
      </w:tr>
      <w:tr w:rsidR="00CA0C1D" w:rsidRPr="00F03856" w14:paraId="5749139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E0CAE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3D96E" w14:textId="77777777" w:rsidR="00CA0C1D" w:rsidRPr="00F03856" w:rsidRDefault="00CA0C1D" w:rsidP="00767670">
            <w:pPr>
              <w:rPr>
                <w:rFonts w:eastAsiaTheme="minorHAnsi" w:cs="Arial"/>
                <w:color w:val="000000" w:themeColor="text1"/>
                <w:sz w:val="16"/>
                <w:szCs w:val="16"/>
              </w:rPr>
            </w:pPr>
          </w:p>
        </w:tc>
      </w:tr>
      <w:tr w:rsidR="00CA0C1D" w:rsidRPr="00F03856" w14:paraId="18991AC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80B43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8F46BA" w14:textId="77777777" w:rsidR="00F33430" w:rsidRDefault="00F33430"/>
        </w:tc>
      </w:tr>
    </w:tbl>
    <w:p w14:paraId="44A3EEAC" w14:textId="77777777" w:rsidR="00C97FF9" w:rsidRDefault="00C97FF9" w:rsidP="00072314">
      <w:pPr>
        <w:rPr>
          <w:rFonts w:cs="Arial"/>
        </w:rPr>
      </w:pPr>
    </w:p>
    <w:p w14:paraId="60081BCB"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primitivetype</w:t>
      </w:r>
    </w:p>
    <w:p w14:paraId="321F1662" w14:textId="77777777" w:rsidR="00CA0C1D" w:rsidRDefault="00CA0C1D" w:rsidP="00CA0C1D">
      <w:pPr>
        <w:pStyle w:val="RERequirement"/>
      </w:pPr>
      <w:r>
        <w:rPr>
          <w:noProof/>
        </w:rPr>
        <w:drawing>
          <wp:inline distT="0" distB="0" distL="0" distR="0" wp14:anchorId="6FD6CC9F" wp14:editId="1E74F210">
            <wp:extent cx="203200" cy="203200"/>
            <wp:effectExtent l="0" t="0" r="0" b="0"/>
            <wp:docPr id="2584" name="Picture -1993636139.jpg" descr="-1993636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1993636139.jpg"/>
                    <pic:cNvPicPr/>
                  </pic:nvPicPr>
                  <pic:blipFill>
                    <a:blip r:embed="rId86" cstate="print"/>
                    <a:stretch>
                      <a:fillRect/>
                    </a:stretch>
                  </pic:blipFill>
                  <pic:spPr>
                    <a:xfrm>
                      <a:off x="0" y="0"/>
                      <a:ext cx="203200" cy="203200"/>
                    </a:xfrm>
                    <a:prstGeom prst="rect">
                      <a:avLst/>
                    </a:prstGeom>
                  </pic:spPr>
                </pic:pic>
              </a:graphicData>
            </a:graphic>
          </wp:inline>
        </w:drawing>
      </w:r>
      <w:r>
        <w:t xml:space="preserve"> Boolean</w:t>
      </w:r>
    </w:p>
    <w:p w14:paraId="6311CA84" w14:textId="6852DAEB" w:rsidR="00CA0C1D" w:rsidRDefault="00CA0C1D" w:rsidP="00CA0C1D">
      <w:r>
        <w:t xml:space="preserve">Boolean is an instance of PrimitiveType. In the metamodel, Boolean defines an enumeration that denotes a logical condition. </w:t>
      </w:r>
    </w:p>
    <w:p w14:paraId="6DAA8D0F" w14:textId="77777777" w:rsidR="00CA0C1D" w:rsidRDefault="00CA0C1D" w:rsidP="00CA0C1D">
      <w:r>
        <w:t>Its enumeration literals are:</w:t>
      </w:r>
    </w:p>
    <w:p w14:paraId="42F26206" w14:textId="77777777" w:rsidR="00CA0C1D" w:rsidRDefault="00CA0C1D" w:rsidP="00CA0C1D">
      <w:r>
        <w:t>• true - The Boolean condition is satisfied.</w:t>
      </w:r>
    </w:p>
    <w:p w14:paraId="67A75778" w14:textId="77777777" w:rsidR="00CA0C1D" w:rsidRDefault="00CA0C1D" w:rsidP="00CA0C1D">
      <w:r>
        <w:t>• false - The Boolean condition is not satisfied.</w:t>
      </w:r>
    </w:p>
    <w:p w14:paraId="19D387E3" w14:textId="77777777" w:rsidR="00CA0C1D" w:rsidRDefault="00CA0C1D" w:rsidP="00CA0C1D"/>
    <w:p w14:paraId="6310DB84" w14:textId="77777777" w:rsidR="00CA0C1D" w:rsidRDefault="00CA0C1D" w:rsidP="00CA0C1D">
      <w:r>
        <w:t>It is used for Boolean attribute and Boolean expressions in the metamodel, such as OCL expression.</w:t>
      </w:r>
    </w:p>
    <w:p w14:paraId="18C23ECE"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C265D7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F0353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3714D1" w14:textId="77777777" w:rsidR="00F33430" w:rsidRDefault="00F33430"/>
        </w:tc>
      </w:tr>
      <w:tr w:rsidR="00CA0C1D" w:rsidRPr="00F03856" w14:paraId="640E18F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DD236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A51470" w14:textId="77777777" w:rsidR="00CA0C1D" w:rsidRPr="00F03856" w:rsidRDefault="00CA0C1D" w:rsidP="00767670">
            <w:pPr>
              <w:rPr>
                <w:rFonts w:eastAsiaTheme="minorHAnsi" w:cs="Arial"/>
                <w:color w:val="000000" w:themeColor="text1"/>
                <w:sz w:val="16"/>
                <w:szCs w:val="16"/>
              </w:rPr>
            </w:pPr>
          </w:p>
        </w:tc>
      </w:tr>
      <w:tr w:rsidR="00CA0C1D" w:rsidRPr="00F03856" w14:paraId="27700CB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E023A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C5984A" w14:textId="77777777" w:rsidR="00F33430" w:rsidRDefault="00F33430"/>
        </w:tc>
      </w:tr>
    </w:tbl>
    <w:p w14:paraId="10A40340" w14:textId="77777777" w:rsidR="00C97FF9" w:rsidRDefault="00C97FF9" w:rsidP="00072314">
      <w:pPr>
        <w:rPr>
          <w:rFonts w:cs="Arial"/>
        </w:rPr>
      </w:pPr>
    </w:p>
    <w:p w14:paraId="7F1D6804"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262C6361" w14:textId="77777777" w:rsidR="00CA0C1D" w:rsidRDefault="00CA0C1D" w:rsidP="00CA0C1D">
      <w:pPr>
        <w:pStyle w:val="RERequirement"/>
      </w:pPr>
      <w:r>
        <w:rPr>
          <w:noProof/>
        </w:rPr>
        <w:drawing>
          <wp:inline distT="0" distB="0" distL="0" distR="0" wp14:anchorId="077724DC" wp14:editId="00CDC59F">
            <wp:extent cx="203200" cy="203200"/>
            <wp:effectExtent l="0" t="0" r="0" b="0"/>
            <wp:docPr id="2586" name="Picture -1990391710.jpg" descr="-199039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1990391710.jpg"/>
                    <pic:cNvPicPr/>
                  </pic:nvPicPr>
                  <pic:blipFill>
                    <a:blip r:embed="rId76" cstate="print"/>
                    <a:stretch>
                      <a:fillRect/>
                    </a:stretch>
                  </pic:blipFill>
                  <pic:spPr>
                    <a:xfrm>
                      <a:off x="0" y="0"/>
                      <a:ext cx="203200" cy="203200"/>
                    </a:xfrm>
                    <a:prstGeom prst="rect">
                      <a:avLst/>
                    </a:prstGeom>
                  </pic:spPr>
                </pic:pic>
              </a:graphicData>
            </a:graphic>
          </wp:inline>
        </w:drawing>
      </w:r>
      <w:r>
        <w:t xml:space="preserve"> voltage</w:t>
      </w:r>
    </w:p>
    <w:p w14:paraId="0FED58E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DE69AC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77850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366C54" w14:textId="77777777" w:rsidR="00F33430" w:rsidRDefault="00F33430"/>
        </w:tc>
      </w:tr>
      <w:tr w:rsidR="00CA0C1D" w:rsidRPr="00F03856" w14:paraId="1E4911B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CB6F1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72DB05" w14:textId="77777777" w:rsidR="00CA0C1D" w:rsidRPr="00F03856" w:rsidRDefault="00CA0C1D" w:rsidP="00767670">
            <w:pPr>
              <w:rPr>
                <w:rFonts w:eastAsiaTheme="minorHAnsi" w:cs="Arial"/>
                <w:color w:val="000000" w:themeColor="text1"/>
                <w:sz w:val="16"/>
                <w:szCs w:val="16"/>
              </w:rPr>
            </w:pPr>
          </w:p>
        </w:tc>
      </w:tr>
      <w:tr w:rsidR="00CA0C1D" w:rsidRPr="00F03856" w14:paraId="069E68E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39EE4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6EE3C" w14:textId="77777777" w:rsidR="00F33430" w:rsidRDefault="00F33430"/>
        </w:tc>
      </w:tr>
    </w:tbl>
    <w:p w14:paraId="062B88E4" w14:textId="77777777" w:rsidR="00C97FF9" w:rsidRDefault="00C97FF9" w:rsidP="00072314">
      <w:pPr>
        <w:rPr>
          <w:rFonts w:cs="Arial"/>
        </w:rPr>
      </w:pPr>
    </w:p>
    <w:p w14:paraId="4F2F48ED"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640D8B7B" w14:textId="77777777" w:rsidR="00CA0C1D" w:rsidRDefault="00CA0C1D" w:rsidP="00CA0C1D">
      <w:pPr>
        <w:pStyle w:val="RERequirement"/>
      </w:pPr>
      <w:r>
        <w:rPr>
          <w:noProof/>
        </w:rPr>
        <w:drawing>
          <wp:inline distT="0" distB="0" distL="0" distR="0" wp14:anchorId="712312FD" wp14:editId="699C76E2">
            <wp:extent cx="203200" cy="203200"/>
            <wp:effectExtent l="0" t="0" r="0" b="0"/>
            <wp:docPr id="258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FET_CtrlKind</w:t>
      </w:r>
    </w:p>
    <w:p w14:paraId="76ACD04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132F54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BF823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F3885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0x0-OK</w:t>
            </w:r>
          </w:p>
          <w:p w14:paraId="60C358C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0x1-SHORT</w:t>
            </w:r>
          </w:p>
        </w:tc>
      </w:tr>
      <w:tr w:rsidR="00CA0C1D" w:rsidRPr="00F03856" w14:paraId="3DD7D0B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F9B80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16E18E" w14:textId="77777777" w:rsidR="00CA0C1D" w:rsidRPr="00F03856" w:rsidRDefault="00CA0C1D" w:rsidP="00767670">
            <w:pPr>
              <w:rPr>
                <w:rFonts w:eastAsiaTheme="minorHAnsi" w:cs="Arial"/>
                <w:color w:val="000000" w:themeColor="text1"/>
                <w:sz w:val="16"/>
                <w:szCs w:val="16"/>
              </w:rPr>
            </w:pPr>
          </w:p>
        </w:tc>
      </w:tr>
      <w:tr w:rsidR="00CA0C1D" w:rsidRPr="00F03856" w14:paraId="4573669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6EC4F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5F778" w14:textId="77777777" w:rsidR="00F33430" w:rsidRDefault="00F33430"/>
        </w:tc>
      </w:tr>
    </w:tbl>
    <w:p w14:paraId="7734CC28" w14:textId="77777777" w:rsidR="00C97FF9" w:rsidRDefault="00C97FF9" w:rsidP="00072314">
      <w:pPr>
        <w:rPr>
          <w:rFonts w:cs="Arial"/>
        </w:rPr>
      </w:pPr>
    </w:p>
    <w:p w14:paraId="3F891809"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96BF4B4" w14:textId="77777777" w:rsidR="00CA0C1D" w:rsidRDefault="00CA0C1D" w:rsidP="00CA0C1D">
      <w:pPr>
        <w:pStyle w:val="RERequirement"/>
      </w:pPr>
      <w:r>
        <w:rPr>
          <w:noProof/>
        </w:rPr>
        <w:drawing>
          <wp:inline distT="0" distB="0" distL="0" distR="0" wp14:anchorId="3289B4F6" wp14:editId="67F01AAE">
            <wp:extent cx="203200" cy="203200"/>
            <wp:effectExtent l="0" t="0" r="0" b="0"/>
            <wp:docPr id="259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ALM_Power_StatusKind</w:t>
      </w:r>
    </w:p>
    <w:p w14:paraId="0D97524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316AD7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3CC3D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32CD1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0x0-INACTIVE</w:t>
            </w:r>
          </w:p>
          <w:p w14:paraId="1EF333C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0x1-ACTIVE</w:t>
            </w:r>
          </w:p>
        </w:tc>
      </w:tr>
      <w:tr w:rsidR="00CA0C1D" w:rsidRPr="00F03856" w14:paraId="72BE8E1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090DE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70F31" w14:textId="77777777" w:rsidR="00CA0C1D" w:rsidRPr="00F03856" w:rsidRDefault="00CA0C1D" w:rsidP="00767670">
            <w:pPr>
              <w:rPr>
                <w:rFonts w:eastAsiaTheme="minorHAnsi" w:cs="Arial"/>
                <w:color w:val="000000" w:themeColor="text1"/>
                <w:sz w:val="16"/>
                <w:szCs w:val="16"/>
              </w:rPr>
            </w:pPr>
          </w:p>
        </w:tc>
      </w:tr>
      <w:tr w:rsidR="00CA0C1D" w:rsidRPr="00F03856" w14:paraId="06FB25A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5DC02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A264A1" w14:textId="77777777" w:rsidR="00F33430" w:rsidRDefault="00F33430"/>
        </w:tc>
      </w:tr>
    </w:tbl>
    <w:p w14:paraId="6BDFE469" w14:textId="77777777" w:rsidR="00C97FF9" w:rsidRDefault="00C97FF9" w:rsidP="00072314">
      <w:pPr>
        <w:rPr>
          <w:rFonts w:cs="Arial"/>
        </w:rPr>
      </w:pPr>
    </w:p>
    <w:p w14:paraId="074A7633"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lastRenderedPageBreak/>
        <w:t>datatype</w:t>
      </w:r>
    </w:p>
    <w:p w14:paraId="4EA5454A" w14:textId="77777777" w:rsidR="00CA0C1D" w:rsidRDefault="00CA0C1D" w:rsidP="00CA0C1D">
      <w:pPr>
        <w:pStyle w:val="RERequirement"/>
      </w:pPr>
      <w:r>
        <w:rPr>
          <w:noProof/>
        </w:rPr>
        <w:drawing>
          <wp:inline distT="0" distB="0" distL="0" distR="0" wp14:anchorId="013C72D6" wp14:editId="070E2542">
            <wp:extent cx="203200" cy="203200"/>
            <wp:effectExtent l="0" t="0" r="0" b="0"/>
            <wp:docPr id="2592" name="Picture -391078934.jpg" descr="-391078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391078934.jpg"/>
                    <pic:cNvPicPr/>
                  </pic:nvPicPr>
                  <pic:blipFill>
                    <a:blip r:embed="rId85" cstate="print"/>
                    <a:stretch>
                      <a:fillRect/>
                    </a:stretch>
                  </pic:blipFill>
                  <pic:spPr>
                    <a:xfrm>
                      <a:off x="0" y="0"/>
                      <a:ext cx="203200" cy="203200"/>
                    </a:xfrm>
                    <a:prstGeom prst="rect">
                      <a:avLst/>
                    </a:prstGeom>
                  </pic:spPr>
                </pic:pic>
              </a:graphicData>
            </a:graphic>
          </wp:inline>
        </w:drawing>
      </w:r>
      <w:r>
        <w:t xml:space="preserve"> byte</w:t>
      </w:r>
    </w:p>
    <w:p w14:paraId="355FFBA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EBB6BC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46125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FAFC" w14:textId="77777777" w:rsidR="00F33430" w:rsidRDefault="00F33430"/>
        </w:tc>
      </w:tr>
      <w:tr w:rsidR="00CA0C1D" w:rsidRPr="00F03856" w14:paraId="432B768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2300D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43E02" w14:textId="77777777" w:rsidR="00CA0C1D" w:rsidRPr="00F03856" w:rsidRDefault="00CA0C1D" w:rsidP="00767670">
            <w:pPr>
              <w:rPr>
                <w:rFonts w:eastAsiaTheme="minorHAnsi" w:cs="Arial"/>
                <w:color w:val="000000" w:themeColor="text1"/>
                <w:sz w:val="16"/>
                <w:szCs w:val="16"/>
              </w:rPr>
            </w:pPr>
          </w:p>
        </w:tc>
      </w:tr>
      <w:tr w:rsidR="00CA0C1D" w:rsidRPr="00F03856" w14:paraId="026E003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6F859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64DC8D" w14:textId="77777777" w:rsidR="00F33430" w:rsidRDefault="00F33430"/>
        </w:tc>
      </w:tr>
    </w:tbl>
    <w:p w14:paraId="510BF708" w14:textId="77777777" w:rsidR="00C97FF9" w:rsidRDefault="00C97FF9" w:rsidP="00072314">
      <w:pPr>
        <w:rPr>
          <w:rFonts w:cs="Arial"/>
        </w:rPr>
      </w:pPr>
    </w:p>
    <w:p w14:paraId="5310C3B3"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45309A0C" w14:textId="77777777" w:rsidR="00CA0C1D" w:rsidRDefault="00CA0C1D" w:rsidP="00CA0C1D">
      <w:pPr>
        <w:pStyle w:val="RERequirement"/>
      </w:pPr>
      <w:r>
        <w:rPr>
          <w:noProof/>
        </w:rPr>
        <w:drawing>
          <wp:inline distT="0" distB="0" distL="0" distR="0" wp14:anchorId="44B7FA38" wp14:editId="6106FFE2">
            <wp:extent cx="203200" cy="203200"/>
            <wp:effectExtent l="0" t="0" r="0" b="0"/>
            <wp:docPr id="259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IlluminatedExit_RqstKind</w:t>
      </w:r>
    </w:p>
    <w:p w14:paraId="7492870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F84D7B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536BD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BFB0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06BA2E0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0ECEFA1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54C6D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D4939" w14:textId="77777777" w:rsidR="00CA0C1D" w:rsidRPr="00F03856" w:rsidRDefault="00CA0C1D" w:rsidP="00767670">
            <w:pPr>
              <w:rPr>
                <w:rFonts w:eastAsiaTheme="minorHAnsi" w:cs="Arial"/>
                <w:color w:val="000000" w:themeColor="text1"/>
                <w:sz w:val="16"/>
                <w:szCs w:val="16"/>
              </w:rPr>
            </w:pPr>
          </w:p>
        </w:tc>
      </w:tr>
      <w:tr w:rsidR="00CA0C1D" w:rsidRPr="00F03856" w14:paraId="2DF2682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5DB4F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3B1A1" w14:textId="77777777" w:rsidR="00F33430" w:rsidRDefault="00F33430"/>
        </w:tc>
      </w:tr>
    </w:tbl>
    <w:p w14:paraId="47923A8B" w14:textId="77777777" w:rsidR="00C97FF9" w:rsidRDefault="00C97FF9" w:rsidP="00072314">
      <w:pPr>
        <w:rPr>
          <w:rFonts w:cs="Arial"/>
        </w:rPr>
      </w:pPr>
    </w:p>
    <w:p w14:paraId="4FDCBDF0"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626F790D" w14:textId="77777777" w:rsidR="00CA0C1D" w:rsidRDefault="00CA0C1D" w:rsidP="00CA0C1D">
      <w:pPr>
        <w:pStyle w:val="RERequirement"/>
      </w:pPr>
      <w:r>
        <w:rPr>
          <w:noProof/>
        </w:rPr>
        <w:drawing>
          <wp:inline distT="0" distB="0" distL="0" distR="0" wp14:anchorId="649378D6" wp14:editId="088F8DA0">
            <wp:extent cx="203200" cy="203200"/>
            <wp:effectExtent l="0" t="0" r="0" b="0"/>
            <wp:docPr id="259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Approach_LightShowKind</w:t>
      </w:r>
    </w:p>
    <w:p w14:paraId="6983D1E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6BDB73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1826C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5031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0x0-SHOW_OFF</w:t>
            </w:r>
          </w:p>
          <w:p w14:paraId="6DA4CF9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0x1-SHOW_ON</w:t>
            </w:r>
          </w:p>
        </w:tc>
      </w:tr>
      <w:tr w:rsidR="00CA0C1D" w:rsidRPr="00F03856" w14:paraId="4D7F756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2A1D2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E5F01" w14:textId="77777777" w:rsidR="00CA0C1D" w:rsidRPr="00F03856" w:rsidRDefault="00CA0C1D" w:rsidP="00767670">
            <w:pPr>
              <w:rPr>
                <w:rFonts w:eastAsiaTheme="minorHAnsi" w:cs="Arial"/>
                <w:color w:val="000000" w:themeColor="text1"/>
                <w:sz w:val="16"/>
                <w:szCs w:val="16"/>
              </w:rPr>
            </w:pPr>
          </w:p>
        </w:tc>
      </w:tr>
      <w:tr w:rsidR="00CA0C1D" w:rsidRPr="00F03856" w14:paraId="2D2DC64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C84B5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FFD8D1" w14:textId="77777777" w:rsidR="00F33430" w:rsidRDefault="00F33430"/>
        </w:tc>
      </w:tr>
    </w:tbl>
    <w:p w14:paraId="501D8C41" w14:textId="77777777" w:rsidR="00C97FF9" w:rsidRDefault="00C97FF9" w:rsidP="00072314">
      <w:pPr>
        <w:rPr>
          <w:rFonts w:cs="Arial"/>
        </w:rPr>
      </w:pPr>
    </w:p>
    <w:p w14:paraId="189A855D"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7AFAFBE6" w14:textId="77777777" w:rsidR="00CA0C1D" w:rsidRDefault="00CA0C1D" w:rsidP="00CA0C1D">
      <w:pPr>
        <w:pStyle w:val="RERequirement"/>
      </w:pPr>
      <w:r>
        <w:rPr>
          <w:noProof/>
        </w:rPr>
        <w:drawing>
          <wp:inline distT="0" distB="0" distL="0" distR="0" wp14:anchorId="0638EB7A" wp14:editId="50AE4B36">
            <wp:extent cx="203200" cy="203200"/>
            <wp:effectExtent l="0" t="0" r="0" b="0"/>
            <wp:docPr id="259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DispOpr_CSKind</w:t>
      </w:r>
    </w:p>
    <w:p w14:paraId="099EB2D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14579F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3EFD54"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94D9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0x0-COPY</w:t>
            </w:r>
          </w:p>
          <w:p w14:paraId="15727E0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0x1-NULL</w:t>
            </w:r>
          </w:p>
          <w:p w14:paraId="6459F37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0x2-RESTORE</w:t>
            </w:r>
          </w:p>
          <w:p w14:paraId="69DEE28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0x3-SET</w:t>
            </w:r>
          </w:p>
          <w:p w14:paraId="26A5CA0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0x4-UPLOAD</w:t>
            </w:r>
          </w:p>
        </w:tc>
      </w:tr>
      <w:tr w:rsidR="00CA0C1D" w:rsidRPr="00F03856" w14:paraId="3F7AD06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63D9E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AA89F2" w14:textId="77777777" w:rsidR="00CA0C1D" w:rsidRPr="00F03856" w:rsidRDefault="00CA0C1D" w:rsidP="00767670">
            <w:pPr>
              <w:rPr>
                <w:rFonts w:eastAsiaTheme="minorHAnsi" w:cs="Arial"/>
                <w:color w:val="000000" w:themeColor="text1"/>
                <w:sz w:val="16"/>
                <w:szCs w:val="16"/>
              </w:rPr>
            </w:pPr>
          </w:p>
        </w:tc>
      </w:tr>
      <w:tr w:rsidR="00CA0C1D" w:rsidRPr="00F03856" w14:paraId="5DC4AFB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99977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4BC32" w14:textId="77777777" w:rsidR="00F33430" w:rsidRDefault="00F33430"/>
        </w:tc>
      </w:tr>
    </w:tbl>
    <w:p w14:paraId="5D94F7DC" w14:textId="77777777" w:rsidR="00C97FF9" w:rsidRDefault="00C97FF9" w:rsidP="00072314">
      <w:pPr>
        <w:rPr>
          <w:rFonts w:cs="Arial"/>
        </w:rPr>
      </w:pPr>
    </w:p>
    <w:p w14:paraId="36F5959A"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6791741" w14:textId="77777777" w:rsidR="00CA0C1D" w:rsidRDefault="00CA0C1D" w:rsidP="00CA0C1D">
      <w:pPr>
        <w:pStyle w:val="RERequirement"/>
      </w:pPr>
      <w:r>
        <w:rPr>
          <w:noProof/>
        </w:rPr>
        <w:drawing>
          <wp:inline distT="0" distB="0" distL="0" distR="0" wp14:anchorId="498830AE" wp14:editId="08C069CB">
            <wp:extent cx="203200" cy="203200"/>
            <wp:effectExtent l="0" t="0" r="0" b="0"/>
            <wp:docPr id="2600"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DBR_Reset_CmdKind</w:t>
      </w:r>
    </w:p>
    <w:p w14:paraId="6E7DD81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99B7D2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D74B5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71F49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20C1104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77F6752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1DA5A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67BE26" w14:textId="77777777" w:rsidR="00CA0C1D" w:rsidRPr="00F03856" w:rsidRDefault="00CA0C1D" w:rsidP="00767670">
            <w:pPr>
              <w:rPr>
                <w:rFonts w:eastAsiaTheme="minorHAnsi" w:cs="Arial"/>
                <w:color w:val="000000" w:themeColor="text1"/>
                <w:sz w:val="16"/>
                <w:szCs w:val="16"/>
              </w:rPr>
            </w:pPr>
          </w:p>
        </w:tc>
      </w:tr>
      <w:tr w:rsidR="00CA0C1D" w:rsidRPr="00F03856" w14:paraId="3184AE8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F9E9C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98A1F" w14:textId="77777777" w:rsidR="00F33430" w:rsidRDefault="00F33430"/>
        </w:tc>
      </w:tr>
    </w:tbl>
    <w:p w14:paraId="4A27BCF8" w14:textId="77777777" w:rsidR="00C97FF9" w:rsidRDefault="00C97FF9" w:rsidP="00072314">
      <w:pPr>
        <w:rPr>
          <w:rFonts w:cs="Arial"/>
        </w:rPr>
      </w:pPr>
    </w:p>
    <w:p w14:paraId="718946B7"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A6AC567" w14:textId="77777777" w:rsidR="00CA0C1D" w:rsidRDefault="00CA0C1D" w:rsidP="00CA0C1D">
      <w:pPr>
        <w:pStyle w:val="RERequirement"/>
      </w:pPr>
      <w:r>
        <w:rPr>
          <w:noProof/>
        </w:rPr>
        <w:drawing>
          <wp:inline distT="0" distB="0" distL="0" distR="0" wp14:anchorId="58A73768" wp14:editId="2205867F">
            <wp:extent cx="203200" cy="203200"/>
            <wp:effectExtent l="0" t="0" r="0" b="0"/>
            <wp:docPr id="2602"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Location_IDKind</w:t>
      </w:r>
    </w:p>
    <w:p w14:paraId="2D23E20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756"/>
        <w:gridCol w:w="2715"/>
      </w:tblGrid>
      <w:tr w:rsidR="00CA0C1D" w:rsidRPr="00F03856" w14:paraId="7063242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A3DA3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F6A95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0x00-All</w:t>
            </w:r>
          </w:p>
          <w:p w14:paraId="0DCAA3F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0x10-Cupholder_All</w:t>
            </w:r>
          </w:p>
          <w:p w14:paraId="32018AF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0x11-Cupholder_Loc1</w:t>
            </w:r>
          </w:p>
          <w:p w14:paraId="003CAA6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lastRenderedPageBreak/>
              <w:t>0x12-Cupholder_Loc2</w:t>
            </w:r>
          </w:p>
          <w:p w14:paraId="326108C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0x13-Cupholder_Loc3</w:t>
            </w:r>
          </w:p>
          <w:p w14:paraId="4F99B2D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0x14-Cupholder_Loc4</w:t>
            </w:r>
          </w:p>
          <w:p w14:paraId="566E214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0x20-Footwells_All</w:t>
            </w:r>
          </w:p>
          <w:p w14:paraId="5A000F8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0x21-LeftFrontFooltWells</w:t>
            </w:r>
          </w:p>
          <w:p w14:paraId="4F60098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0x22-RightFrontFootWells</w:t>
            </w:r>
          </w:p>
          <w:p w14:paraId="325B54D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0x23-LeftRearFoolWells</w:t>
            </w:r>
          </w:p>
          <w:p w14:paraId="74D1B3A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0x24-RightRearFootWells</w:t>
            </w:r>
          </w:p>
          <w:p w14:paraId="2BE63D2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0x30-StorageBinTrinketTray_All</w:t>
            </w:r>
          </w:p>
          <w:p w14:paraId="3AC4C43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0x31-StorageBinTrinketTray_StorageBin</w:t>
            </w:r>
          </w:p>
          <w:p w14:paraId="29A8D4B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0x32-StorageBinTrinketTray_TrinketTray</w:t>
            </w:r>
          </w:p>
          <w:p w14:paraId="4CF53CA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0x33-PassThrough</w:t>
            </w:r>
          </w:p>
          <w:p w14:paraId="7725D4F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0x40-Doors_All</w:t>
            </w:r>
          </w:p>
          <w:p w14:paraId="0169292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0x50-LeftFrontDoor_All</w:t>
            </w:r>
          </w:p>
          <w:p w14:paraId="3A5CBA6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0x51-LeftFrontDoor_ReleaseHandle</w:t>
            </w:r>
          </w:p>
          <w:p w14:paraId="1266BC5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0x52-LeftFrontDoor_MapPocket</w:t>
            </w:r>
          </w:p>
          <w:p w14:paraId="0A54DF4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0x53-LeftFrontDoor_Loc3</w:t>
            </w:r>
          </w:p>
          <w:p w14:paraId="75076A8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0x54-LeftFrontDoor_Loc4</w:t>
            </w:r>
          </w:p>
          <w:p w14:paraId="388FC4C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0x60-RightFrontDoor_All</w:t>
            </w:r>
          </w:p>
          <w:p w14:paraId="7E7C84B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0x61-RightFrontDoor_ReleaseHandle</w:t>
            </w:r>
          </w:p>
          <w:p w14:paraId="09FC67C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0x62-RightFrontDoor_MapPocket</w:t>
            </w:r>
          </w:p>
          <w:p w14:paraId="3326FF1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0x63-RightFrontDoor_Loc3</w:t>
            </w:r>
          </w:p>
          <w:p w14:paraId="7A15B4A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0x64-RightFrontDoor_Loc4</w:t>
            </w:r>
          </w:p>
          <w:p w14:paraId="2DBF6E1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0x70-LeftRearDoor_All</w:t>
            </w:r>
          </w:p>
          <w:p w14:paraId="23EE331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0x71-LeftRearDoor_ReleaseHandle</w:t>
            </w:r>
          </w:p>
          <w:p w14:paraId="042B5DB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0x72-LeftRearDoor_MapPocket</w:t>
            </w:r>
          </w:p>
          <w:p w14:paraId="0EB7E7B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0x73-LeftRearDoor_Loc3</w:t>
            </w:r>
          </w:p>
          <w:p w14:paraId="404118F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0x74-LeftRearDoor_Loc4</w:t>
            </w:r>
          </w:p>
          <w:p w14:paraId="1C67B27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0x80-RightRearDoor_All</w:t>
            </w:r>
          </w:p>
          <w:p w14:paraId="513761C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0x81-RightRearDoor_ReleaseHandle</w:t>
            </w:r>
          </w:p>
          <w:p w14:paraId="54AF704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0x82-RightRearDoor_MapPocket</w:t>
            </w:r>
          </w:p>
          <w:p w14:paraId="697425B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0x83-RightRearDoor_Loc3</w:t>
            </w:r>
          </w:p>
          <w:p w14:paraId="27D7E55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0x84-RightRearDoor_Loc4</w:t>
            </w:r>
          </w:p>
          <w:p w14:paraId="2085870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0x90-OverHead_All</w:t>
            </w:r>
          </w:p>
          <w:p w14:paraId="3D9AFF2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0x91-OverHead_Loc1</w:t>
            </w:r>
          </w:p>
          <w:p w14:paraId="7E3A3CB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0x92-OverHead_Loc2</w:t>
            </w:r>
          </w:p>
          <w:p w14:paraId="1B37833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0x93-OverHead_Loc3</w:t>
            </w:r>
          </w:p>
          <w:p w14:paraId="3BB15C8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0x94-OverHead_Loc4</w:t>
            </w:r>
          </w:p>
          <w:p w14:paraId="1E384DF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0x95-OverHead_Loc5</w:t>
            </w:r>
          </w:p>
          <w:p w14:paraId="7113ADC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0x96-OverHead_Loc6</w:t>
            </w:r>
          </w:p>
          <w:p w14:paraId="1AFFB71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0x97-OverHead_Loc7</w:t>
            </w:r>
          </w:p>
          <w:p w14:paraId="5F1ECB2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0x98-OverHead_Loc8</w:t>
            </w:r>
          </w:p>
          <w:p w14:paraId="3B63CDE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0x99-OverHead_Loc9</w:t>
            </w:r>
          </w:p>
          <w:p w14:paraId="7EDE64F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0xA0-Scuff_All</w:t>
            </w:r>
          </w:p>
          <w:p w14:paraId="34D3457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0xA1-Scuff_Loc1</w:t>
            </w:r>
          </w:p>
          <w:p w14:paraId="281CF73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0xA2-Scuff_Loc2</w:t>
            </w:r>
          </w:p>
          <w:p w14:paraId="7A44E50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0xA3-Scuff_Loc3</w:t>
            </w:r>
          </w:p>
          <w:p w14:paraId="4013148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0xA4-Scuff_Loc4</w:t>
            </w:r>
          </w:p>
          <w:p w14:paraId="3707A14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0xA5-Scuff_Loc5</w:t>
            </w:r>
          </w:p>
          <w:p w14:paraId="3AC26AD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0xB0-IPLightBar_All</w:t>
            </w:r>
          </w:p>
          <w:p w14:paraId="4F89C2B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0xB1-IPLightBar_Loc1</w:t>
            </w:r>
          </w:p>
          <w:p w14:paraId="72FF2BE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0xB2-IPLightBar_Loc2</w:t>
            </w:r>
          </w:p>
          <w:p w14:paraId="42437BA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0xB3-IPLightBar_Loc3</w:t>
            </w:r>
          </w:p>
          <w:p w14:paraId="31EBADE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0xB4-IPLightBar_Loc4</w:t>
            </w:r>
          </w:p>
          <w:p w14:paraId="397C4B6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0xC0-Spare_Loc2_All</w:t>
            </w:r>
          </w:p>
          <w:p w14:paraId="7065238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0xD0-Spare_Loc3_All</w:t>
            </w:r>
          </w:p>
          <w:p w14:paraId="7311CB7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0xE0-Spare_Loc4_All</w:t>
            </w:r>
          </w:p>
          <w:p w14:paraId="0CB755C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0xF0-Spare_Loc5_All</w:t>
            </w:r>
          </w:p>
        </w:tc>
      </w:tr>
      <w:tr w:rsidR="00CA0C1D" w:rsidRPr="00F03856" w14:paraId="6A5FE5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701E4E"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475A4C" w14:textId="77777777" w:rsidR="00CA0C1D" w:rsidRPr="00F03856" w:rsidRDefault="00CA0C1D" w:rsidP="00767670">
            <w:pPr>
              <w:rPr>
                <w:rFonts w:eastAsiaTheme="minorHAnsi" w:cs="Arial"/>
                <w:color w:val="000000" w:themeColor="text1"/>
                <w:sz w:val="16"/>
                <w:szCs w:val="16"/>
              </w:rPr>
            </w:pPr>
          </w:p>
        </w:tc>
      </w:tr>
      <w:tr w:rsidR="00CA0C1D" w:rsidRPr="00F03856" w14:paraId="737356B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FF112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411946" w14:textId="77777777" w:rsidR="00F33430" w:rsidRDefault="00F33430"/>
        </w:tc>
      </w:tr>
    </w:tbl>
    <w:p w14:paraId="2AD189FD" w14:textId="77777777" w:rsidR="00C97FF9" w:rsidRDefault="00C97FF9" w:rsidP="00072314">
      <w:pPr>
        <w:rPr>
          <w:rFonts w:cs="Arial"/>
        </w:rPr>
      </w:pPr>
    </w:p>
    <w:p w14:paraId="43A7769E"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A7E5EB9" w14:textId="77777777" w:rsidR="00CA0C1D" w:rsidRDefault="00CA0C1D" w:rsidP="00CA0C1D">
      <w:pPr>
        <w:pStyle w:val="RERequirement"/>
      </w:pPr>
      <w:r>
        <w:rPr>
          <w:noProof/>
        </w:rPr>
        <w:lastRenderedPageBreak/>
        <w:drawing>
          <wp:inline distT="0" distB="0" distL="0" distR="0" wp14:anchorId="49057753" wp14:editId="71BF860A">
            <wp:extent cx="203200" cy="203200"/>
            <wp:effectExtent l="0" t="0" r="0" b="0"/>
            <wp:docPr id="2604"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Update_ColorKind</w:t>
      </w:r>
    </w:p>
    <w:p w14:paraId="2D04921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86DBD9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65164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149C2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0x0-NO</w:t>
            </w:r>
          </w:p>
          <w:p w14:paraId="49B74F6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0x0-YES</w:t>
            </w:r>
          </w:p>
        </w:tc>
      </w:tr>
      <w:tr w:rsidR="00CA0C1D" w:rsidRPr="00F03856" w14:paraId="7A96CF6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102DC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B88A1A" w14:textId="77777777" w:rsidR="00CA0C1D" w:rsidRPr="00F03856" w:rsidRDefault="00CA0C1D" w:rsidP="00767670">
            <w:pPr>
              <w:rPr>
                <w:rFonts w:eastAsiaTheme="minorHAnsi" w:cs="Arial"/>
                <w:color w:val="000000" w:themeColor="text1"/>
                <w:sz w:val="16"/>
                <w:szCs w:val="16"/>
              </w:rPr>
            </w:pPr>
          </w:p>
        </w:tc>
      </w:tr>
      <w:tr w:rsidR="00CA0C1D" w:rsidRPr="00F03856" w14:paraId="220FA97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9E7E1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87866" w14:textId="77777777" w:rsidR="00F33430" w:rsidRDefault="00F33430"/>
        </w:tc>
      </w:tr>
    </w:tbl>
    <w:p w14:paraId="4DE3F2FF" w14:textId="77777777" w:rsidR="00C97FF9" w:rsidRDefault="00C97FF9" w:rsidP="00072314">
      <w:pPr>
        <w:rPr>
          <w:rFonts w:cs="Arial"/>
        </w:rPr>
      </w:pPr>
    </w:p>
    <w:p w14:paraId="3CEDFB27"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10C8CAD5" w14:textId="77777777" w:rsidR="00CA0C1D" w:rsidRDefault="00CA0C1D" w:rsidP="00CA0C1D">
      <w:pPr>
        <w:pStyle w:val="RERequirement"/>
      </w:pPr>
      <w:r>
        <w:rPr>
          <w:noProof/>
        </w:rPr>
        <w:drawing>
          <wp:inline distT="0" distB="0" distL="0" distR="0" wp14:anchorId="5B861422" wp14:editId="41BF48C6">
            <wp:extent cx="203200" cy="203200"/>
            <wp:effectExtent l="0" t="0" r="0" b="0"/>
            <wp:docPr id="260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IlluminatedEntry_RqstKind</w:t>
      </w:r>
    </w:p>
    <w:p w14:paraId="021A01AF"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B22D7D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BF41C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C749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4E22E11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396488E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BF702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3E7D95" w14:textId="77777777" w:rsidR="00CA0C1D" w:rsidRPr="00F03856" w:rsidRDefault="00CA0C1D" w:rsidP="00767670">
            <w:pPr>
              <w:rPr>
                <w:rFonts w:eastAsiaTheme="minorHAnsi" w:cs="Arial"/>
                <w:color w:val="000000" w:themeColor="text1"/>
                <w:sz w:val="16"/>
                <w:szCs w:val="16"/>
              </w:rPr>
            </w:pPr>
          </w:p>
        </w:tc>
      </w:tr>
      <w:tr w:rsidR="00CA0C1D" w:rsidRPr="00F03856" w14:paraId="2D73085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E4121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66A26" w14:textId="77777777" w:rsidR="00F33430" w:rsidRDefault="00F33430"/>
        </w:tc>
      </w:tr>
    </w:tbl>
    <w:p w14:paraId="31132DCC" w14:textId="77777777" w:rsidR="00C97FF9" w:rsidRDefault="00C97FF9" w:rsidP="00072314">
      <w:pPr>
        <w:rPr>
          <w:rFonts w:cs="Arial"/>
        </w:rPr>
      </w:pPr>
    </w:p>
    <w:p w14:paraId="47D0B630"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2CEA296E" w14:textId="77777777" w:rsidR="00CA0C1D" w:rsidRDefault="00CA0C1D" w:rsidP="00CA0C1D">
      <w:pPr>
        <w:pStyle w:val="RERequirement"/>
      </w:pPr>
      <w:r>
        <w:rPr>
          <w:noProof/>
        </w:rPr>
        <w:drawing>
          <wp:inline distT="0" distB="0" distL="0" distR="0" wp14:anchorId="6257A766" wp14:editId="57BDDB3B">
            <wp:extent cx="203200" cy="203200"/>
            <wp:effectExtent l="0" t="0" r="0" b="0"/>
            <wp:docPr id="2608"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LightAmbColor_TempKind</w:t>
      </w:r>
    </w:p>
    <w:p w14:paraId="2E441A3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8D4DBC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AE346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D226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0x0-ICE_BLUE</w:t>
            </w:r>
          </w:p>
          <w:p w14:paraId="03BD416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0x1-ORANGE</w:t>
            </w:r>
          </w:p>
          <w:p w14:paraId="0E82D58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0x2-SOFT_BLUE</w:t>
            </w:r>
          </w:p>
          <w:p w14:paraId="4C47407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0x3-RED</w:t>
            </w:r>
          </w:p>
          <w:p w14:paraId="6481D31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0x4-GREEN</w:t>
            </w:r>
          </w:p>
          <w:p w14:paraId="638B6DA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0x5-BLUE</w:t>
            </w:r>
          </w:p>
          <w:p w14:paraId="76FB3D4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0x6-PURPLE</w:t>
            </w:r>
          </w:p>
          <w:p w14:paraId="1F6B4FF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0x7-LINCOLN_WHITE</w:t>
            </w:r>
          </w:p>
          <w:p w14:paraId="72E7C25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0x8-AMBER</w:t>
            </w:r>
          </w:p>
          <w:p w14:paraId="4016ACD7"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0x9-TEAL</w:t>
            </w:r>
          </w:p>
          <w:p w14:paraId="40F1810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0xA-BURNT_ORANGE</w:t>
            </w:r>
          </w:p>
          <w:p w14:paraId="0BF0E4D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0xB-LINCOLN_BLUE</w:t>
            </w:r>
          </w:p>
          <w:p w14:paraId="338784B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0xC-LINCOLN_GREEN</w:t>
            </w:r>
          </w:p>
          <w:p w14:paraId="70FA2E7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0xD-LILAC</w:t>
            </w:r>
          </w:p>
        </w:tc>
      </w:tr>
      <w:tr w:rsidR="00CA0C1D" w:rsidRPr="00F03856" w14:paraId="734CBB5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01223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A4A2F" w14:textId="77777777" w:rsidR="00CA0C1D" w:rsidRPr="00F03856" w:rsidRDefault="00CA0C1D" w:rsidP="00767670">
            <w:pPr>
              <w:rPr>
                <w:rFonts w:eastAsiaTheme="minorHAnsi" w:cs="Arial"/>
                <w:color w:val="000000" w:themeColor="text1"/>
                <w:sz w:val="16"/>
                <w:szCs w:val="16"/>
              </w:rPr>
            </w:pPr>
          </w:p>
        </w:tc>
      </w:tr>
      <w:tr w:rsidR="00CA0C1D" w:rsidRPr="00F03856" w14:paraId="0109AEF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BD249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1C971" w14:textId="77777777" w:rsidR="00F33430" w:rsidRDefault="00F33430"/>
        </w:tc>
      </w:tr>
    </w:tbl>
    <w:p w14:paraId="6B894AE9" w14:textId="77777777" w:rsidR="00C97FF9" w:rsidRDefault="00C97FF9" w:rsidP="00072314">
      <w:pPr>
        <w:rPr>
          <w:rFonts w:cs="Arial"/>
        </w:rPr>
      </w:pPr>
    </w:p>
    <w:p w14:paraId="0D0BB40D"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150708DA" w14:textId="77777777" w:rsidR="00CA0C1D" w:rsidRDefault="00CA0C1D" w:rsidP="00CA0C1D">
      <w:pPr>
        <w:pStyle w:val="RERequirement"/>
      </w:pPr>
      <w:r>
        <w:rPr>
          <w:noProof/>
        </w:rPr>
        <w:drawing>
          <wp:inline distT="0" distB="0" distL="0" distR="0" wp14:anchorId="299044D8" wp14:editId="1EADE737">
            <wp:extent cx="203200" cy="203200"/>
            <wp:effectExtent l="0" t="0" r="0" b="0"/>
            <wp:docPr id="261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Parklamps_CommandKind</w:t>
      </w:r>
    </w:p>
    <w:p w14:paraId="49EB5A8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AD725E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FCC3E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F3A2F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50BF02B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0x1-ON</w:t>
            </w:r>
          </w:p>
        </w:tc>
      </w:tr>
      <w:tr w:rsidR="00CA0C1D" w:rsidRPr="00F03856" w14:paraId="1A460E2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D5F47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0F97F9" w14:textId="77777777" w:rsidR="00CA0C1D" w:rsidRPr="00F03856" w:rsidRDefault="00CA0C1D" w:rsidP="00767670">
            <w:pPr>
              <w:rPr>
                <w:rFonts w:eastAsiaTheme="minorHAnsi" w:cs="Arial"/>
                <w:color w:val="000000" w:themeColor="text1"/>
                <w:sz w:val="16"/>
                <w:szCs w:val="16"/>
              </w:rPr>
            </w:pPr>
          </w:p>
        </w:tc>
      </w:tr>
      <w:tr w:rsidR="00CA0C1D" w:rsidRPr="00F03856" w14:paraId="007FAE0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99370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0A0A4" w14:textId="77777777" w:rsidR="00F33430" w:rsidRDefault="00F33430"/>
        </w:tc>
      </w:tr>
    </w:tbl>
    <w:p w14:paraId="3D437B70" w14:textId="77777777" w:rsidR="00C97FF9" w:rsidRDefault="00C97FF9" w:rsidP="00072314">
      <w:pPr>
        <w:rPr>
          <w:rFonts w:cs="Arial"/>
        </w:rPr>
      </w:pPr>
    </w:p>
    <w:p w14:paraId="60E34311"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990BE24" w14:textId="77777777" w:rsidR="00CA0C1D" w:rsidRDefault="00CA0C1D" w:rsidP="00CA0C1D">
      <w:pPr>
        <w:pStyle w:val="RERequirement"/>
      </w:pPr>
      <w:r>
        <w:rPr>
          <w:noProof/>
        </w:rPr>
        <w:drawing>
          <wp:inline distT="0" distB="0" distL="0" distR="0" wp14:anchorId="108BED2B" wp14:editId="63164956">
            <wp:extent cx="203200" cy="203200"/>
            <wp:effectExtent l="0" t="0" r="0" b="0"/>
            <wp:docPr id="261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Ambient_StatusKind</w:t>
      </w:r>
    </w:p>
    <w:p w14:paraId="10DB323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DDFCD4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211D6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0BFB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0x0-OFF</w:t>
            </w:r>
          </w:p>
          <w:p w14:paraId="1177D98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0x1-AMBIENT</w:t>
            </w:r>
          </w:p>
        </w:tc>
      </w:tr>
      <w:tr w:rsidR="00CA0C1D" w:rsidRPr="00F03856" w14:paraId="31627AE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D3FFF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0F0C94" w14:textId="77777777" w:rsidR="00CA0C1D" w:rsidRPr="00F03856" w:rsidRDefault="00CA0C1D" w:rsidP="00767670">
            <w:pPr>
              <w:rPr>
                <w:rFonts w:eastAsiaTheme="minorHAnsi" w:cs="Arial"/>
                <w:color w:val="000000" w:themeColor="text1"/>
                <w:sz w:val="16"/>
                <w:szCs w:val="16"/>
              </w:rPr>
            </w:pPr>
          </w:p>
        </w:tc>
      </w:tr>
      <w:tr w:rsidR="00CA0C1D" w:rsidRPr="00F03856" w14:paraId="0960B4B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11FAC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CDD493" w14:textId="77777777" w:rsidR="00F33430" w:rsidRDefault="00F33430"/>
        </w:tc>
      </w:tr>
    </w:tbl>
    <w:p w14:paraId="5E00A0FF" w14:textId="77777777" w:rsidR="00C97FF9" w:rsidRDefault="00C97FF9" w:rsidP="00072314">
      <w:pPr>
        <w:rPr>
          <w:rFonts w:cs="Arial"/>
        </w:rPr>
      </w:pPr>
    </w:p>
    <w:p w14:paraId="592D4767"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lastRenderedPageBreak/>
        <w:t>valuetype</w:t>
      </w:r>
    </w:p>
    <w:p w14:paraId="3919226B" w14:textId="77777777" w:rsidR="00CA0C1D" w:rsidRDefault="00CA0C1D" w:rsidP="00CA0C1D">
      <w:pPr>
        <w:pStyle w:val="RERequirement"/>
      </w:pPr>
      <w:r>
        <w:rPr>
          <w:noProof/>
        </w:rPr>
        <w:drawing>
          <wp:inline distT="0" distB="0" distL="0" distR="0" wp14:anchorId="6908435A" wp14:editId="7D0CCF19">
            <wp:extent cx="203200" cy="203200"/>
            <wp:effectExtent l="0" t="0" r="0" b="0"/>
            <wp:docPr id="2614"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LghtAmbRqSrc_B_StatKind</w:t>
      </w:r>
    </w:p>
    <w:p w14:paraId="144A413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ED2734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B45C0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3B673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PRESENT</w:t>
            </w:r>
          </w:p>
          <w:p w14:paraId="12F3676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MISSING</w:t>
            </w:r>
          </w:p>
        </w:tc>
      </w:tr>
      <w:tr w:rsidR="00CA0C1D" w:rsidRPr="00F03856" w14:paraId="0C10B11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9DE9C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E2F7D" w14:textId="77777777" w:rsidR="00CA0C1D" w:rsidRPr="00F03856" w:rsidRDefault="00CA0C1D" w:rsidP="00767670">
            <w:pPr>
              <w:rPr>
                <w:rFonts w:eastAsiaTheme="minorHAnsi" w:cs="Arial"/>
                <w:color w:val="000000" w:themeColor="text1"/>
                <w:sz w:val="16"/>
                <w:szCs w:val="16"/>
              </w:rPr>
            </w:pPr>
          </w:p>
        </w:tc>
      </w:tr>
      <w:tr w:rsidR="00CA0C1D" w:rsidRPr="00F03856" w14:paraId="47DF7CD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66A1A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4B639" w14:textId="77777777" w:rsidR="00F33430" w:rsidRDefault="00F33430"/>
        </w:tc>
      </w:tr>
    </w:tbl>
    <w:p w14:paraId="63C5905C" w14:textId="77777777" w:rsidR="00C97FF9" w:rsidRDefault="00C97FF9" w:rsidP="00072314">
      <w:pPr>
        <w:rPr>
          <w:rFonts w:cs="Arial"/>
        </w:rPr>
      </w:pPr>
    </w:p>
    <w:p w14:paraId="2D3FF91B"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0A4458EE" w14:textId="77777777" w:rsidR="00CA0C1D" w:rsidRDefault="00CA0C1D" w:rsidP="00CA0C1D">
      <w:pPr>
        <w:pStyle w:val="RERequirement"/>
      </w:pPr>
      <w:r>
        <w:rPr>
          <w:noProof/>
        </w:rPr>
        <w:drawing>
          <wp:inline distT="0" distB="0" distL="0" distR="0" wp14:anchorId="6F71F880" wp14:editId="0257419C">
            <wp:extent cx="203200" cy="203200"/>
            <wp:effectExtent l="0" t="0" r="0" b="0"/>
            <wp:docPr id="2616"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RampKind</w:t>
      </w:r>
    </w:p>
    <w:p w14:paraId="7B1446F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F66999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F2C3B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4B7C5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0x0-NO</w:t>
            </w:r>
          </w:p>
          <w:p w14:paraId="21ED807A"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0x1-YES</w:t>
            </w:r>
          </w:p>
        </w:tc>
      </w:tr>
      <w:tr w:rsidR="00CA0C1D" w:rsidRPr="00F03856" w14:paraId="0DADB74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201F5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DFC89" w14:textId="77777777" w:rsidR="00CA0C1D" w:rsidRPr="00F03856" w:rsidRDefault="00CA0C1D" w:rsidP="00767670">
            <w:pPr>
              <w:rPr>
                <w:rFonts w:eastAsiaTheme="minorHAnsi" w:cs="Arial"/>
                <w:color w:val="000000" w:themeColor="text1"/>
                <w:sz w:val="16"/>
                <w:szCs w:val="16"/>
              </w:rPr>
            </w:pPr>
          </w:p>
        </w:tc>
      </w:tr>
      <w:tr w:rsidR="00CA0C1D" w:rsidRPr="00F03856" w14:paraId="4E62D8C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5D491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A7122" w14:textId="77777777" w:rsidR="00F33430" w:rsidRDefault="00F33430"/>
        </w:tc>
      </w:tr>
    </w:tbl>
    <w:p w14:paraId="41222ED2" w14:textId="77777777" w:rsidR="00C97FF9" w:rsidRDefault="00C97FF9" w:rsidP="00072314">
      <w:pPr>
        <w:rPr>
          <w:rFonts w:cs="Arial"/>
        </w:rPr>
      </w:pPr>
    </w:p>
    <w:p w14:paraId="576AFC70"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E633FD6" w14:textId="77777777" w:rsidR="00CA0C1D" w:rsidRDefault="00CA0C1D" w:rsidP="00CA0C1D">
      <w:pPr>
        <w:pStyle w:val="RERequirement"/>
      </w:pPr>
      <w:r>
        <w:rPr>
          <w:noProof/>
        </w:rPr>
        <w:drawing>
          <wp:inline distT="0" distB="0" distL="0" distR="0" wp14:anchorId="687CC1EE" wp14:editId="1528B383">
            <wp:extent cx="203200" cy="203200"/>
            <wp:effectExtent l="0" t="0" r="0" b="0"/>
            <wp:docPr id="261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CourtesyDemand_BSave_RqstKind</w:t>
      </w:r>
    </w:p>
    <w:p w14:paraId="0094C4D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219579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504C9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7FB1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0x0-NO_EFFECT</w:t>
            </w:r>
          </w:p>
          <w:p w14:paraId="2E87FD9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0x1-OFF</w:t>
            </w:r>
          </w:p>
        </w:tc>
      </w:tr>
      <w:tr w:rsidR="00CA0C1D" w:rsidRPr="00F03856" w14:paraId="5190021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41F06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AF9FBE" w14:textId="77777777" w:rsidR="00CA0C1D" w:rsidRPr="00F03856" w:rsidRDefault="00CA0C1D" w:rsidP="00767670">
            <w:pPr>
              <w:rPr>
                <w:rFonts w:eastAsiaTheme="minorHAnsi" w:cs="Arial"/>
                <w:color w:val="000000" w:themeColor="text1"/>
                <w:sz w:val="16"/>
                <w:szCs w:val="16"/>
              </w:rPr>
            </w:pPr>
          </w:p>
        </w:tc>
      </w:tr>
      <w:tr w:rsidR="00CA0C1D" w:rsidRPr="00F03856" w14:paraId="79869B6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ACB31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5FAD43" w14:textId="77777777" w:rsidR="00F33430" w:rsidRDefault="00F33430"/>
        </w:tc>
      </w:tr>
    </w:tbl>
    <w:p w14:paraId="3C03F9B6" w14:textId="77777777" w:rsidR="00C97FF9" w:rsidRDefault="00C97FF9" w:rsidP="00072314">
      <w:pPr>
        <w:rPr>
          <w:rFonts w:cs="Arial"/>
        </w:rPr>
      </w:pPr>
    </w:p>
    <w:p w14:paraId="7F8F7F60"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F1671EC" w14:textId="77777777" w:rsidR="00CA0C1D" w:rsidRDefault="00CA0C1D" w:rsidP="00CA0C1D">
      <w:pPr>
        <w:pStyle w:val="RERequirement"/>
      </w:pPr>
      <w:r>
        <w:rPr>
          <w:noProof/>
        </w:rPr>
        <w:drawing>
          <wp:inline distT="0" distB="0" distL="0" distR="0" wp14:anchorId="557B7038" wp14:editId="7B8D070E">
            <wp:extent cx="203200" cy="203200"/>
            <wp:effectExtent l="0" t="0" r="0" b="0"/>
            <wp:docPr id="262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LowVoltModeKind</w:t>
      </w:r>
    </w:p>
    <w:p w14:paraId="5B1D41E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F12266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7511B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36073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0x0-NORM</w:t>
            </w:r>
          </w:p>
          <w:p w14:paraId="6DC0232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0x1-SUPPRESS</w:t>
            </w:r>
          </w:p>
        </w:tc>
      </w:tr>
      <w:tr w:rsidR="00CA0C1D" w:rsidRPr="00F03856" w14:paraId="603FB59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59137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4C9D69" w14:textId="77777777" w:rsidR="00CA0C1D" w:rsidRPr="00F03856" w:rsidRDefault="00CA0C1D" w:rsidP="00767670">
            <w:pPr>
              <w:rPr>
                <w:rFonts w:eastAsiaTheme="minorHAnsi" w:cs="Arial"/>
                <w:color w:val="000000" w:themeColor="text1"/>
                <w:sz w:val="16"/>
                <w:szCs w:val="16"/>
              </w:rPr>
            </w:pPr>
          </w:p>
        </w:tc>
      </w:tr>
      <w:tr w:rsidR="00CA0C1D" w:rsidRPr="00F03856" w14:paraId="295AD3C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27142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3D57B8" w14:textId="77777777" w:rsidR="00F33430" w:rsidRDefault="00F33430"/>
        </w:tc>
      </w:tr>
    </w:tbl>
    <w:p w14:paraId="1C7A8FDF" w14:textId="77777777" w:rsidR="00C97FF9" w:rsidRDefault="00C97FF9" w:rsidP="00072314">
      <w:pPr>
        <w:rPr>
          <w:rFonts w:cs="Arial"/>
        </w:rPr>
      </w:pPr>
    </w:p>
    <w:p w14:paraId="24EE2D8D"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605639A6" w14:textId="77777777" w:rsidR="00CA0C1D" w:rsidRDefault="00CA0C1D" w:rsidP="00CA0C1D">
      <w:pPr>
        <w:pStyle w:val="RERequirement"/>
      </w:pPr>
      <w:r>
        <w:rPr>
          <w:noProof/>
        </w:rPr>
        <w:drawing>
          <wp:inline distT="0" distB="0" distL="0" distR="0" wp14:anchorId="6C54A7CF" wp14:editId="06B696A1">
            <wp:extent cx="203200" cy="203200"/>
            <wp:effectExtent l="0" t="0" r="0" b="0"/>
            <wp:docPr id="2622"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ColorKind</w:t>
      </w:r>
    </w:p>
    <w:p w14:paraId="66EE791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93F22A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A78EF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23808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0x0-color 0</w:t>
            </w:r>
          </w:p>
          <w:p w14:paraId="35059D3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0x1-color 1</w:t>
            </w:r>
          </w:p>
          <w:p w14:paraId="336E3F3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0x2-color 2</w:t>
            </w:r>
          </w:p>
          <w:p w14:paraId="277B3BAE"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0x3-color 3</w:t>
            </w:r>
          </w:p>
          <w:p w14:paraId="3DAD45D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0x4-color 4</w:t>
            </w:r>
          </w:p>
          <w:p w14:paraId="3B5E56A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0x5-color 5</w:t>
            </w:r>
          </w:p>
          <w:p w14:paraId="2D2FFC7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0x6-color 6</w:t>
            </w:r>
          </w:p>
          <w:p w14:paraId="24F473D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0x7-color 7</w:t>
            </w:r>
          </w:p>
          <w:p w14:paraId="510CAB1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0x8-color 8</w:t>
            </w:r>
          </w:p>
          <w:p w14:paraId="6E0C5CB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0x9-color 9</w:t>
            </w:r>
          </w:p>
          <w:p w14:paraId="6B4E67CB"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0xA-color 10</w:t>
            </w:r>
          </w:p>
          <w:p w14:paraId="39F0CC4F"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0xB-color 11</w:t>
            </w:r>
          </w:p>
          <w:p w14:paraId="65DACC6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0xC-color 12</w:t>
            </w:r>
          </w:p>
          <w:p w14:paraId="15DFDC11"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0xD-color 13</w:t>
            </w:r>
          </w:p>
          <w:p w14:paraId="480A337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0xE-color 14</w:t>
            </w:r>
          </w:p>
          <w:p w14:paraId="4A6469E4"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0xF-color 15</w:t>
            </w:r>
          </w:p>
        </w:tc>
      </w:tr>
      <w:tr w:rsidR="00CA0C1D" w:rsidRPr="00F03856" w14:paraId="02E230E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2022F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E9A16A" w14:textId="77777777" w:rsidR="00CA0C1D" w:rsidRPr="00F03856" w:rsidRDefault="00CA0C1D" w:rsidP="00767670">
            <w:pPr>
              <w:rPr>
                <w:rFonts w:eastAsiaTheme="minorHAnsi" w:cs="Arial"/>
                <w:color w:val="000000" w:themeColor="text1"/>
                <w:sz w:val="16"/>
                <w:szCs w:val="16"/>
              </w:rPr>
            </w:pPr>
          </w:p>
        </w:tc>
      </w:tr>
      <w:tr w:rsidR="00CA0C1D" w:rsidRPr="00F03856" w14:paraId="1D11926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7A0B9E"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C8B1B" w14:textId="77777777" w:rsidR="00F33430" w:rsidRDefault="00F33430"/>
        </w:tc>
      </w:tr>
    </w:tbl>
    <w:p w14:paraId="462B571C" w14:textId="77777777" w:rsidR="00C97FF9" w:rsidRDefault="00C97FF9" w:rsidP="00072314">
      <w:pPr>
        <w:rPr>
          <w:rFonts w:cs="Arial"/>
        </w:rPr>
      </w:pPr>
    </w:p>
    <w:p w14:paraId="07B99C26"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76A82283" w14:textId="77777777" w:rsidR="00CA0C1D" w:rsidRDefault="00CA0C1D" w:rsidP="00CA0C1D">
      <w:pPr>
        <w:pStyle w:val="RERequirement"/>
      </w:pPr>
      <w:r>
        <w:rPr>
          <w:noProof/>
        </w:rPr>
        <w:drawing>
          <wp:inline distT="0" distB="0" distL="0" distR="0" wp14:anchorId="25BD5DA8" wp14:editId="6CBEAE3A">
            <wp:extent cx="203200" cy="203200"/>
            <wp:effectExtent l="0" t="0" r="0" b="0"/>
            <wp:docPr id="2624"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PersIndex_CSKind</w:t>
      </w:r>
    </w:p>
    <w:p w14:paraId="2B40EB1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71286F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87694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DDE0A5"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0x0-PERS_1</w:t>
            </w:r>
          </w:p>
          <w:p w14:paraId="1FFFE180"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0x1-PERS_2</w:t>
            </w:r>
          </w:p>
          <w:p w14:paraId="367AB0E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0x2-PERS_3</w:t>
            </w:r>
          </w:p>
          <w:p w14:paraId="1BE0AF9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0x3-PERS_4</w:t>
            </w:r>
          </w:p>
          <w:p w14:paraId="15BCCD09"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0x4-VEHICLE</w:t>
            </w:r>
          </w:p>
        </w:tc>
      </w:tr>
      <w:tr w:rsidR="00CA0C1D" w:rsidRPr="00F03856" w14:paraId="573913A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CFBFF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053116" w14:textId="77777777" w:rsidR="00CA0C1D" w:rsidRPr="00F03856" w:rsidRDefault="00CA0C1D" w:rsidP="00767670">
            <w:pPr>
              <w:rPr>
                <w:rFonts w:eastAsiaTheme="minorHAnsi" w:cs="Arial"/>
                <w:color w:val="000000" w:themeColor="text1"/>
                <w:sz w:val="16"/>
                <w:szCs w:val="16"/>
              </w:rPr>
            </w:pPr>
          </w:p>
        </w:tc>
      </w:tr>
      <w:tr w:rsidR="00CA0C1D" w:rsidRPr="00F03856" w14:paraId="3C67047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B3AE7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98317" w14:textId="77777777" w:rsidR="00F33430" w:rsidRDefault="00F33430"/>
        </w:tc>
      </w:tr>
    </w:tbl>
    <w:p w14:paraId="57230D6A" w14:textId="77777777" w:rsidR="00C97FF9" w:rsidRDefault="00C97FF9" w:rsidP="00072314">
      <w:pPr>
        <w:rPr>
          <w:rFonts w:cs="Arial"/>
        </w:rPr>
      </w:pPr>
    </w:p>
    <w:p w14:paraId="76C68095"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383FD59B" w14:textId="77777777" w:rsidR="00CA0C1D" w:rsidRDefault="00CA0C1D" w:rsidP="00CA0C1D">
      <w:pPr>
        <w:pStyle w:val="RERequirement"/>
      </w:pPr>
      <w:r>
        <w:rPr>
          <w:noProof/>
        </w:rPr>
        <w:drawing>
          <wp:inline distT="0" distB="0" distL="0" distR="0" wp14:anchorId="6A2EC9C0" wp14:editId="1FFEAD22">
            <wp:extent cx="203200" cy="203200"/>
            <wp:effectExtent l="0" t="0" r="0" b="0"/>
            <wp:docPr id="2626"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AjarKind</w:t>
      </w:r>
    </w:p>
    <w:p w14:paraId="03F2705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5F2651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CD0CC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F1CB6"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0x0-CLOSED</w:t>
            </w:r>
          </w:p>
          <w:p w14:paraId="58AD285D"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0x1-AJAR</w:t>
            </w:r>
          </w:p>
        </w:tc>
      </w:tr>
      <w:tr w:rsidR="00CA0C1D" w:rsidRPr="00F03856" w14:paraId="640F487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1D972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3D4F12" w14:textId="77777777" w:rsidR="00CA0C1D" w:rsidRPr="00F03856" w:rsidRDefault="00CA0C1D" w:rsidP="00767670">
            <w:pPr>
              <w:rPr>
                <w:rFonts w:eastAsiaTheme="minorHAnsi" w:cs="Arial"/>
                <w:color w:val="000000" w:themeColor="text1"/>
                <w:sz w:val="16"/>
                <w:szCs w:val="16"/>
              </w:rPr>
            </w:pPr>
          </w:p>
        </w:tc>
      </w:tr>
      <w:tr w:rsidR="00CA0C1D" w:rsidRPr="00F03856" w14:paraId="0C02290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5B0E4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3EF9CD" w14:textId="77777777" w:rsidR="00F33430" w:rsidRDefault="00F33430"/>
        </w:tc>
      </w:tr>
    </w:tbl>
    <w:p w14:paraId="49ECDF9D" w14:textId="77777777" w:rsidR="00C97FF9" w:rsidRDefault="00C97FF9" w:rsidP="00072314">
      <w:pPr>
        <w:rPr>
          <w:rFonts w:cs="Arial"/>
        </w:rPr>
      </w:pPr>
    </w:p>
    <w:p w14:paraId="1F4B5D5C"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2949454D" w14:textId="77777777" w:rsidR="00CA0C1D" w:rsidRDefault="00CA0C1D" w:rsidP="00CA0C1D">
      <w:pPr>
        <w:pStyle w:val="RERequirement"/>
      </w:pPr>
      <w:r>
        <w:rPr>
          <w:noProof/>
        </w:rPr>
        <w:drawing>
          <wp:inline distT="0" distB="0" distL="0" distR="0" wp14:anchorId="0844B7CA" wp14:editId="4F4B69F8">
            <wp:extent cx="203200" cy="203200"/>
            <wp:effectExtent l="0" t="0" r="0" b="0"/>
            <wp:docPr id="2628" name="Picture 1684781911.jpg" descr="16847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168478191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DiagSessionKind</w:t>
      </w:r>
    </w:p>
    <w:p w14:paraId="7AF45B4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0A8536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5DED5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66C78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0x0-DEFAULT</w:t>
            </w:r>
          </w:p>
          <w:p w14:paraId="5B020E63"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0x1-EXTEND</w:t>
            </w:r>
          </w:p>
          <w:p w14:paraId="78EEE592"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0x2-PROGRAM</w:t>
            </w:r>
          </w:p>
          <w:p w14:paraId="7FEA0AA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0x3-NKNOWN</w:t>
            </w:r>
          </w:p>
        </w:tc>
      </w:tr>
      <w:tr w:rsidR="00CA0C1D" w:rsidRPr="00F03856" w14:paraId="49EE375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949E6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E15FC" w14:textId="77777777" w:rsidR="00CA0C1D" w:rsidRPr="00F03856" w:rsidRDefault="00CA0C1D" w:rsidP="00767670">
            <w:pPr>
              <w:rPr>
                <w:rFonts w:eastAsiaTheme="minorHAnsi" w:cs="Arial"/>
                <w:color w:val="000000" w:themeColor="text1"/>
                <w:sz w:val="16"/>
                <w:szCs w:val="16"/>
              </w:rPr>
            </w:pPr>
          </w:p>
        </w:tc>
      </w:tr>
      <w:tr w:rsidR="00CA0C1D" w:rsidRPr="00F03856" w14:paraId="4225587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CDF9C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F4BDE2" w14:textId="77777777" w:rsidR="00F33430" w:rsidRDefault="00F33430"/>
        </w:tc>
      </w:tr>
    </w:tbl>
    <w:p w14:paraId="2DBFFDD6" w14:textId="77777777" w:rsidR="00C97FF9" w:rsidRDefault="00C97FF9" w:rsidP="00072314">
      <w:pPr>
        <w:rPr>
          <w:rFonts w:cs="Arial"/>
        </w:rPr>
      </w:pPr>
    </w:p>
    <w:p w14:paraId="3979D974" w14:textId="77777777"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valuetype</w:t>
      </w:r>
    </w:p>
    <w:p w14:paraId="12980166" w14:textId="77777777" w:rsidR="00CA0C1D" w:rsidRDefault="00CA0C1D" w:rsidP="00CA0C1D">
      <w:pPr>
        <w:pStyle w:val="RERequirement"/>
      </w:pPr>
      <w:r>
        <w:rPr>
          <w:noProof/>
        </w:rPr>
        <w:drawing>
          <wp:inline distT="0" distB="0" distL="0" distR="0" wp14:anchorId="1B2D21AB" wp14:editId="2D71570B">
            <wp:extent cx="203200" cy="203200"/>
            <wp:effectExtent l="0" t="0" r="0" b="0"/>
            <wp:docPr id="2630" name="Picture 1766847991.jpg" descr="1766847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1766847991.jpg"/>
                    <pic:cNvPicPr/>
                  </pic:nvPicPr>
                  <pic:blipFill>
                    <a:blip r:embed="rId75" cstate="print"/>
                    <a:stretch>
                      <a:fillRect/>
                    </a:stretch>
                  </pic:blipFill>
                  <pic:spPr>
                    <a:xfrm>
                      <a:off x="0" y="0"/>
                      <a:ext cx="203200" cy="203200"/>
                    </a:xfrm>
                    <a:prstGeom prst="rect">
                      <a:avLst/>
                    </a:prstGeom>
                  </pic:spPr>
                </pic:pic>
              </a:graphicData>
            </a:graphic>
          </wp:inline>
        </w:drawing>
      </w:r>
      <w:r>
        <w:t xml:space="preserve"> SelDrvMdeHmi03_D_Rq_ComStatKind</w:t>
      </w:r>
    </w:p>
    <w:p w14:paraId="6C7A59C1"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1660EB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D227B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497E68"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0x0-MISSING</w:t>
            </w:r>
          </w:p>
          <w:p w14:paraId="3F830BBC" w14:textId="77777777" w:rsidR="004B159C" w:rsidRDefault="00084BD1" w:rsidP="00767670">
            <w:pPr>
              <w:rPr>
                <w:rFonts w:eastAsiaTheme="minorHAnsi" w:cs="Arial"/>
                <w:color w:val="000000" w:themeColor="text1"/>
                <w:sz w:val="16"/>
                <w:szCs w:val="16"/>
              </w:rPr>
            </w:pPr>
            <w:r>
              <w:rPr>
                <w:rFonts w:eastAsiaTheme="minorHAnsi" w:cs="Arial"/>
                <w:color w:val="000000" w:themeColor="text1"/>
                <w:sz w:val="16"/>
                <w:szCs w:val="16"/>
              </w:rPr>
              <w:t>0x1-PRESENT</w:t>
            </w:r>
          </w:p>
        </w:tc>
      </w:tr>
      <w:tr w:rsidR="00CA0C1D" w:rsidRPr="00F03856" w14:paraId="372FC73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4FD0D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B5E5D" w14:textId="77777777" w:rsidR="00CA0C1D" w:rsidRPr="00F03856" w:rsidRDefault="00CA0C1D" w:rsidP="00767670">
            <w:pPr>
              <w:rPr>
                <w:rFonts w:eastAsiaTheme="minorHAnsi" w:cs="Arial"/>
                <w:color w:val="000000" w:themeColor="text1"/>
                <w:sz w:val="16"/>
                <w:szCs w:val="16"/>
              </w:rPr>
            </w:pPr>
          </w:p>
        </w:tc>
      </w:tr>
      <w:tr w:rsidR="00CA0C1D" w:rsidRPr="00F03856" w14:paraId="6C850C6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FB448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FDE6E" w14:textId="77777777" w:rsidR="00F33430" w:rsidRDefault="00F33430"/>
        </w:tc>
      </w:tr>
    </w:tbl>
    <w:p w14:paraId="2D28B1DA" w14:textId="56EB50B7" w:rsidR="00072314" w:rsidRDefault="00072314" w:rsidP="00072314">
      <w:pPr>
        <w:spacing w:before="1440"/>
        <w:jc w:val="center"/>
        <w:rPr>
          <w:sz w:val="32"/>
        </w:rPr>
      </w:pPr>
      <w:r w:rsidRPr="00A56C52">
        <w:rPr>
          <w:sz w:val="32"/>
        </w:rPr>
        <w:t>Document ends here.</w:t>
      </w:r>
      <w:bookmarkEnd w:id="10"/>
    </w:p>
    <w:sectPr w:rsidR="00072314" w:rsidSect="004F45BF">
      <w:headerReference w:type="default" r:id="rId90"/>
      <w:footerReference w:type="default" r:id="rId91"/>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EA12" w14:textId="77777777" w:rsidR="000A3D34" w:rsidRDefault="000A3D34">
      <w:r>
        <w:separator/>
      </w:r>
    </w:p>
    <w:p w14:paraId="5F96932C" w14:textId="77777777" w:rsidR="000A3D34" w:rsidRDefault="000A3D34"/>
  </w:endnote>
  <w:endnote w:type="continuationSeparator" w:id="0">
    <w:p w14:paraId="3B216D09" w14:textId="77777777" w:rsidR="000A3D34" w:rsidRDefault="000A3D34">
      <w:r>
        <w:continuationSeparator/>
      </w:r>
    </w:p>
    <w:p w14:paraId="0C60D87A" w14:textId="77777777" w:rsidR="000A3D34" w:rsidRDefault="000A3D34"/>
  </w:endnote>
  <w:endnote w:type="continuationNotice" w:id="1">
    <w:p w14:paraId="6CCBBAD1" w14:textId="77777777" w:rsidR="000A3D34" w:rsidRDefault="000A3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0642" w14:textId="1B55EB85" w:rsidR="00937302" w:rsidRDefault="00937302" w:rsidP="005B74BD">
    <w:pPr>
      <w:rPr>
        <w:rFonts w:cs="Arial"/>
        <w:i/>
        <w:noProof/>
        <w:sz w:val="16"/>
        <w:szCs w:val="16"/>
      </w:rPr>
    </w:pPr>
    <w:r w:rsidRPr="002C7DF9">
      <w:rPr>
        <w:rFonts w:cs="Arial"/>
        <w:i/>
        <w:sz w:val="16"/>
        <w:szCs w:val="16"/>
      </w:rPr>
      <w:t>Docume</w:t>
    </w:r>
    <w:r>
      <w:rPr>
        <w:rFonts w:cs="Arial"/>
        <w:i/>
        <w:sz w:val="16"/>
        <w:szCs w:val="16"/>
      </w:rPr>
      <w:t>nt Owner:</w:t>
    </w:r>
    <w:r>
      <w:rPr>
        <w:rFonts w:cs="Arial"/>
        <w:i/>
        <w:sz w:val="12"/>
        <w:szCs w:val="12"/>
      </w:rPr>
      <w:t xml:space="preserve"> </w:t>
    </w:r>
    <w:r w:rsidRPr="007C3D1D">
      <w:rPr>
        <w:rFonts w:cs="Arial"/>
        <w:i/>
        <w:sz w:val="16"/>
        <w:szCs w:val="16"/>
      </w:rPr>
      <w:t>Matheus Clavel</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00704AE4" w:rsidRPr="00704AE4">
      <w:rPr>
        <w:rFonts w:cs="Arial"/>
        <w:i/>
        <w:sz w:val="16"/>
        <w:szCs w:val="16"/>
      </w:rPr>
      <w:t>FIS0 - Ambient Lighting - F000063 212</w:t>
    </w:r>
  </w:p>
  <w:p w14:paraId="79540776" w14:textId="6B07D39B" w:rsidR="00937302" w:rsidRPr="002C7DF9" w:rsidRDefault="00937302" w:rsidP="005B74BD">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 xml:space="preserve">Date Issued: </w:t>
    </w:r>
    <w:r w:rsidR="00704AE4" w:rsidRPr="00704AE4">
      <w:rPr>
        <w:rFonts w:cs="Arial"/>
        <w:i/>
        <w:sz w:val="16"/>
        <w:szCs w:val="16"/>
      </w:rPr>
      <w:t>2022/09/22</w:t>
    </w:r>
  </w:p>
  <w:p w14:paraId="27AF32E1" w14:textId="317F6713" w:rsidR="00937302" w:rsidRPr="00A160D7" w:rsidRDefault="00937302" w:rsidP="005B74BD">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xml:space="preserve">: </w:t>
    </w:r>
    <w:r w:rsidR="00704AE4" w:rsidRPr="00704AE4">
      <w:rPr>
        <w:rFonts w:ascii="Arial" w:hAnsi="Arial" w:cs="Arial"/>
        <w:i/>
        <w:color w:val="auto"/>
      </w:rPr>
      <w:t>2022/09/22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90B6A" w14:textId="77777777" w:rsidR="000A3D34" w:rsidRDefault="000A3D34">
      <w:r>
        <w:separator/>
      </w:r>
    </w:p>
    <w:p w14:paraId="3557ADB6" w14:textId="77777777" w:rsidR="000A3D34" w:rsidRDefault="000A3D34"/>
  </w:footnote>
  <w:footnote w:type="continuationSeparator" w:id="0">
    <w:p w14:paraId="1B5F12A8" w14:textId="77777777" w:rsidR="000A3D34" w:rsidRDefault="000A3D34">
      <w:r>
        <w:continuationSeparator/>
      </w:r>
    </w:p>
    <w:p w14:paraId="295B6783" w14:textId="77777777" w:rsidR="000A3D34" w:rsidRDefault="000A3D34"/>
  </w:footnote>
  <w:footnote w:type="continuationNotice" w:id="1">
    <w:p w14:paraId="123A9B52" w14:textId="77777777" w:rsidR="000A3D34" w:rsidRDefault="000A3D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CF02" w14:textId="730DCFF5" w:rsidR="00937302" w:rsidRPr="00F0286B" w:rsidRDefault="00937302"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7CFD025B" w:rsidR="00937302" w:rsidRPr="00F0286B" w:rsidRDefault="00937302" w:rsidP="00F0286B">
    <w:pPr>
      <w:jc w:val="center"/>
      <w:rPr>
        <w:rFonts w:cs="Arial"/>
        <w:b/>
        <w:sz w:val="28"/>
        <w:szCs w:val="28"/>
      </w:rPr>
    </w:pPr>
    <w:r>
      <w:rPr>
        <w:rFonts w:cs="Arial"/>
        <w:sz w:val="28"/>
        <w:szCs w:val="28"/>
      </w:rPr>
      <w:t>F000063-Ambient Lighting-RCRUZ92</w:t>
    </w:r>
  </w:p>
  <w:p w14:paraId="0CEE378C" w14:textId="77777777" w:rsidR="00937302" w:rsidRPr="001F16A4" w:rsidRDefault="00937302" w:rsidP="0008696C">
    <w:pPr>
      <w:pBdr>
        <w:bottom w:val="single" w:sz="4" w:space="1" w:color="auto"/>
      </w:pBdr>
      <w:rPr>
        <w:rFonts w:cs="Arial"/>
      </w:rPr>
    </w:pPr>
  </w:p>
  <w:p w14:paraId="31272CCA" w14:textId="77777777" w:rsidR="00937302" w:rsidRPr="00F96466" w:rsidRDefault="00937302"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CA0E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B01830"/>
    <w:multiLevelType w:val="multilevel"/>
    <w:tmpl w:val="E960926A"/>
    <w:lvl w:ilvl="0">
      <w:start w:val="6"/>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color w:val="auto"/>
      </w:rPr>
    </w:lvl>
    <w:lvl w:ilvl="3">
      <w:start w:val="1"/>
      <w:numFmt w:val="decimal"/>
      <w:lvlText w:val="%1.%2.%3.%4"/>
      <w:lvlJc w:val="left"/>
      <w:pPr>
        <w:tabs>
          <w:tab w:val="num" w:pos="1080"/>
        </w:tabs>
        <w:ind w:left="1080" w:hanging="1080"/>
      </w:pPr>
      <w:rPr>
        <w:rFonts w:hint="default"/>
        <w:strike w:val="0"/>
        <w:color w:val="auto"/>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D6409"/>
    <w:multiLevelType w:val="hybridMultilevel"/>
    <w:tmpl w:val="E03E6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0A6407"/>
    <w:multiLevelType w:val="hybridMultilevel"/>
    <w:tmpl w:val="D4183F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37D6429"/>
    <w:multiLevelType w:val="hybridMultilevel"/>
    <w:tmpl w:val="9C420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6E6411"/>
    <w:multiLevelType w:val="hybridMultilevel"/>
    <w:tmpl w:val="292E4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0B86413"/>
    <w:multiLevelType w:val="hybridMultilevel"/>
    <w:tmpl w:val="D0061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0166703"/>
    <w:multiLevelType w:val="hybridMultilevel"/>
    <w:tmpl w:val="800022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23" w15:restartNumberingAfterBreak="0">
    <w:nsid w:val="6BA9754B"/>
    <w:multiLevelType w:val="hybridMultilevel"/>
    <w:tmpl w:val="D3CE2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5E7424"/>
    <w:multiLevelType w:val="hybridMultilevel"/>
    <w:tmpl w:val="3E084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lvlText w:val="%1.%2.%3.%4.%5.%6.%7.%8.%9"/>
      <w:lvlJc w:val="left"/>
      <w:pPr>
        <w:ind w:left="0" w:firstLine="0"/>
      </w:pPr>
      <w:rPr>
        <w:rFonts w:ascii="Arial" w:hAnsi="Arial" w:hint="default"/>
        <w:sz w:val="22"/>
      </w:rPr>
    </w:lvl>
  </w:abstractNum>
  <w:abstractNum w:abstractNumId="2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0"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9"/>
  </w:num>
  <w:num w:numId="4">
    <w:abstractNumId w:val="11"/>
  </w:num>
  <w:num w:numId="5">
    <w:abstractNumId w:val="27"/>
  </w:num>
  <w:num w:numId="6">
    <w:abstractNumId w:val="24"/>
  </w:num>
  <w:num w:numId="7">
    <w:abstractNumId w:val="30"/>
  </w:num>
  <w:num w:numId="8">
    <w:abstractNumId w:val="7"/>
  </w:num>
  <w:num w:numId="9">
    <w:abstractNumId w:val="22"/>
  </w:num>
  <w:num w:numId="10">
    <w:abstractNumId w:val="2"/>
  </w:num>
  <w:num w:numId="11">
    <w:abstractNumId w:val="23"/>
  </w:num>
  <w:num w:numId="12">
    <w:abstractNumId w:val="29"/>
  </w:num>
  <w:num w:numId="13">
    <w:abstractNumId w:val="6"/>
  </w:num>
  <w:num w:numId="14">
    <w:abstractNumId w:val="1"/>
  </w:num>
  <w:num w:numId="15">
    <w:abstractNumId w:val="3"/>
  </w:num>
  <w:num w:numId="16">
    <w:abstractNumId w:val="28"/>
  </w:num>
  <w:num w:numId="17">
    <w:abstractNumId w:val="18"/>
  </w:num>
  <w:num w:numId="18">
    <w:abstractNumId w:val="12"/>
  </w:num>
  <w:num w:numId="19">
    <w:abstractNumId w:val="15"/>
  </w:num>
  <w:num w:numId="20">
    <w:abstractNumId w:val="0"/>
  </w:num>
  <w:num w:numId="21">
    <w:abstractNumId w:val="19"/>
  </w:num>
  <w:num w:numId="22">
    <w:abstractNumId w:val="25"/>
  </w:num>
  <w:num w:numId="23">
    <w:abstractNumId w:val="26"/>
  </w:num>
  <w:num w:numId="24">
    <w:abstractNumId w:val="21"/>
  </w:num>
  <w:num w:numId="25">
    <w:abstractNumId w:val="27"/>
  </w:num>
  <w:num w:numId="26">
    <w:abstractNumId w:val="27"/>
  </w:num>
  <w:num w:numId="27">
    <w:abstractNumId w:val="27"/>
  </w:num>
  <w:num w:numId="28">
    <w:abstractNumId w:val="16"/>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7"/>
  </w:num>
  <w:num w:numId="32">
    <w:abstractNumId w:val="13"/>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44"/>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9E2"/>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646"/>
    <w:rsid w:val="0000572F"/>
    <w:rsid w:val="00005A92"/>
    <w:rsid w:val="00005BD3"/>
    <w:rsid w:val="0000612E"/>
    <w:rsid w:val="00006D1E"/>
    <w:rsid w:val="00007111"/>
    <w:rsid w:val="0000714C"/>
    <w:rsid w:val="00007345"/>
    <w:rsid w:val="00007E89"/>
    <w:rsid w:val="00007F1D"/>
    <w:rsid w:val="0001035C"/>
    <w:rsid w:val="000104BD"/>
    <w:rsid w:val="00010743"/>
    <w:rsid w:val="0001126A"/>
    <w:rsid w:val="0001135F"/>
    <w:rsid w:val="000114C2"/>
    <w:rsid w:val="00011592"/>
    <w:rsid w:val="00011A72"/>
    <w:rsid w:val="00012F75"/>
    <w:rsid w:val="0001306F"/>
    <w:rsid w:val="0001368C"/>
    <w:rsid w:val="00013CD7"/>
    <w:rsid w:val="00013D12"/>
    <w:rsid w:val="00014199"/>
    <w:rsid w:val="00014948"/>
    <w:rsid w:val="00014EE7"/>
    <w:rsid w:val="00015750"/>
    <w:rsid w:val="00015E16"/>
    <w:rsid w:val="000161D0"/>
    <w:rsid w:val="0001637E"/>
    <w:rsid w:val="00017054"/>
    <w:rsid w:val="00017175"/>
    <w:rsid w:val="00017ADB"/>
    <w:rsid w:val="000208C7"/>
    <w:rsid w:val="00020934"/>
    <w:rsid w:val="00020B93"/>
    <w:rsid w:val="00020F0C"/>
    <w:rsid w:val="0002114C"/>
    <w:rsid w:val="0002192A"/>
    <w:rsid w:val="00021C59"/>
    <w:rsid w:val="00021D27"/>
    <w:rsid w:val="0002246F"/>
    <w:rsid w:val="0002294D"/>
    <w:rsid w:val="00022B0A"/>
    <w:rsid w:val="00022B0B"/>
    <w:rsid w:val="000234C5"/>
    <w:rsid w:val="000238DC"/>
    <w:rsid w:val="00024221"/>
    <w:rsid w:val="00024464"/>
    <w:rsid w:val="00024A17"/>
    <w:rsid w:val="00024ADF"/>
    <w:rsid w:val="000250FD"/>
    <w:rsid w:val="000251F3"/>
    <w:rsid w:val="00026128"/>
    <w:rsid w:val="000262BA"/>
    <w:rsid w:val="00026557"/>
    <w:rsid w:val="00026652"/>
    <w:rsid w:val="00026CAB"/>
    <w:rsid w:val="00026CB8"/>
    <w:rsid w:val="00026F8A"/>
    <w:rsid w:val="000271B6"/>
    <w:rsid w:val="000273A7"/>
    <w:rsid w:val="00027465"/>
    <w:rsid w:val="00027484"/>
    <w:rsid w:val="00027BA5"/>
    <w:rsid w:val="00030047"/>
    <w:rsid w:val="00030914"/>
    <w:rsid w:val="0003098F"/>
    <w:rsid w:val="00031CE6"/>
    <w:rsid w:val="00032160"/>
    <w:rsid w:val="00032557"/>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3B1"/>
    <w:rsid w:val="0004743B"/>
    <w:rsid w:val="00047550"/>
    <w:rsid w:val="0004758A"/>
    <w:rsid w:val="00047820"/>
    <w:rsid w:val="00047BBF"/>
    <w:rsid w:val="00047FA0"/>
    <w:rsid w:val="00050396"/>
    <w:rsid w:val="000504A7"/>
    <w:rsid w:val="000508CD"/>
    <w:rsid w:val="000508F5"/>
    <w:rsid w:val="00050F45"/>
    <w:rsid w:val="00051462"/>
    <w:rsid w:val="0005147A"/>
    <w:rsid w:val="00052500"/>
    <w:rsid w:val="00052729"/>
    <w:rsid w:val="0005319C"/>
    <w:rsid w:val="00053504"/>
    <w:rsid w:val="000535EF"/>
    <w:rsid w:val="0005365E"/>
    <w:rsid w:val="00053BF9"/>
    <w:rsid w:val="00054194"/>
    <w:rsid w:val="00054796"/>
    <w:rsid w:val="00054AC0"/>
    <w:rsid w:val="00054C3E"/>
    <w:rsid w:val="000557A6"/>
    <w:rsid w:val="00055B41"/>
    <w:rsid w:val="00055C92"/>
    <w:rsid w:val="0005681C"/>
    <w:rsid w:val="00056A00"/>
    <w:rsid w:val="00056E66"/>
    <w:rsid w:val="00057AD3"/>
    <w:rsid w:val="00057D40"/>
    <w:rsid w:val="00060AC1"/>
    <w:rsid w:val="00061059"/>
    <w:rsid w:val="00061331"/>
    <w:rsid w:val="00061C45"/>
    <w:rsid w:val="00062055"/>
    <w:rsid w:val="0006245B"/>
    <w:rsid w:val="00062620"/>
    <w:rsid w:val="000627AC"/>
    <w:rsid w:val="00063602"/>
    <w:rsid w:val="00063A20"/>
    <w:rsid w:val="00063D55"/>
    <w:rsid w:val="00064DBE"/>
    <w:rsid w:val="00065410"/>
    <w:rsid w:val="0006543D"/>
    <w:rsid w:val="000666A0"/>
    <w:rsid w:val="00066ACD"/>
    <w:rsid w:val="00066E14"/>
    <w:rsid w:val="00066E54"/>
    <w:rsid w:val="000670B8"/>
    <w:rsid w:val="0006764E"/>
    <w:rsid w:val="00067768"/>
    <w:rsid w:val="000679B4"/>
    <w:rsid w:val="000702C6"/>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11B3"/>
    <w:rsid w:val="0008126F"/>
    <w:rsid w:val="000812FD"/>
    <w:rsid w:val="00081E90"/>
    <w:rsid w:val="000821C4"/>
    <w:rsid w:val="00082212"/>
    <w:rsid w:val="0008238D"/>
    <w:rsid w:val="0008281D"/>
    <w:rsid w:val="00082B37"/>
    <w:rsid w:val="00082C1D"/>
    <w:rsid w:val="00082EB3"/>
    <w:rsid w:val="0008379F"/>
    <w:rsid w:val="00084934"/>
    <w:rsid w:val="00084BD1"/>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2F60"/>
    <w:rsid w:val="0009327C"/>
    <w:rsid w:val="0009374D"/>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D34"/>
    <w:rsid w:val="000A3E69"/>
    <w:rsid w:val="000A45F9"/>
    <w:rsid w:val="000A58BA"/>
    <w:rsid w:val="000A60CC"/>
    <w:rsid w:val="000A633B"/>
    <w:rsid w:val="000A66D1"/>
    <w:rsid w:val="000A7D1B"/>
    <w:rsid w:val="000A7EA5"/>
    <w:rsid w:val="000B0744"/>
    <w:rsid w:val="000B083F"/>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B7309"/>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4F8D"/>
    <w:rsid w:val="000C5593"/>
    <w:rsid w:val="000C59CC"/>
    <w:rsid w:val="000C5A8F"/>
    <w:rsid w:val="000C5F27"/>
    <w:rsid w:val="000C6042"/>
    <w:rsid w:val="000C65FA"/>
    <w:rsid w:val="000C6CAC"/>
    <w:rsid w:val="000C6D56"/>
    <w:rsid w:val="000C6EE8"/>
    <w:rsid w:val="000C76E5"/>
    <w:rsid w:val="000D08B7"/>
    <w:rsid w:val="000D0B87"/>
    <w:rsid w:val="000D13EA"/>
    <w:rsid w:val="000D159F"/>
    <w:rsid w:val="000D1DCF"/>
    <w:rsid w:val="000D2B16"/>
    <w:rsid w:val="000D2B5F"/>
    <w:rsid w:val="000D3193"/>
    <w:rsid w:val="000D38BD"/>
    <w:rsid w:val="000D3A84"/>
    <w:rsid w:val="000D3CD1"/>
    <w:rsid w:val="000D3E2E"/>
    <w:rsid w:val="000D48B1"/>
    <w:rsid w:val="000D4FEC"/>
    <w:rsid w:val="000D5B99"/>
    <w:rsid w:val="000D5C8C"/>
    <w:rsid w:val="000D5F06"/>
    <w:rsid w:val="000D65D2"/>
    <w:rsid w:val="000D6BA5"/>
    <w:rsid w:val="000D6BF9"/>
    <w:rsid w:val="000D74C0"/>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4999"/>
    <w:rsid w:val="000E52A5"/>
    <w:rsid w:val="000E5530"/>
    <w:rsid w:val="000E57BB"/>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16BC"/>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878"/>
    <w:rsid w:val="00104ACD"/>
    <w:rsid w:val="00104D8F"/>
    <w:rsid w:val="00105143"/>
    <w:rsid w:val="00105F7F"/>
    <w:rsid w:val="00106287"/>
    <w:rsid w:val="001062E7"/>
    <w:rsid w:val="00106C2E"/>
    <w:rsid w:val="00107861"/>
    <w:rsid w:val="00107A36"/>
    <w:rsid w:val="00107C25"/>
    <w:rsid w:val="00107E35"/>
    <w:rsid w:val="00110C4B"/>
    <w:rsid w:val="00110F05"/>
    <w:rsid w:val="00111116"/>
    <w:rsid w:val="001118C1"/>
    <w:rsid w:val="00111972"/>
    <w:rsid w:val="00112455"/>
    <w:rsid w:val="001128C3"/>
    <w:rsid w:val="00112B42"/>
    <w:rsid w:val="0011347D"/>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0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27"/>
    <w:rsid w:val="00125551"/>
    <w:rsid w:val="00125E59"/>
    <w:rsid w:val="00126248"/>
    <w:rsid w:val="001264F4"/>
    <w:rsid w:val="00126922"/>
    <w:rsid w:val="00126E7B"/>
    <w:rsid w:val="00127754"/>
    <w:rsid w:val="0013053E"/>
    <w:rsid w:val="00130BA5"/>
    <w:rsid w:val="00130FA3"/>
    <w:rsid w:val="00131638"/>
    <w:rsid w:val="001319B8"/>
    <w:rsid w:val="001321BD"/>
    <w:rsid w:val="0013224B"/>
    <w:rsid w:val="0013236C"/>
    <w:rsid w:val="0013392B"/>
    <w:rsid w:val="001344D3"/>
    <w:rsid w:val="00135071"/>
    <w:rsid w:val="00135115"/>
    <w:rsid w:val="00135152"/>
    <w:rsid w:val="00135790"/>
    <w:rsid w:val="001358C9"/>
    <w:rsid w:val="00135BD3"/>
    <w:rsid w:val="00135DB5"/>
    <w:rsid w:val="0013656E"/>
    <w:rsid w:val="00136B37"/>
    <w:rsid w:val="00137900"/>
    <w:rsid w:val="00137E0E"/>
    <w:rsid w:val="001403F8"/>
    <w:rsid w:val="00140572"/>
    <w:rsid w:val="0014103A"/>
    <w:rsid w:val="00141F2A"/>
    <w:rsid w:val="00142032"/>
    <w:rsid w:val="001424E5"/>
    <w:rsid w:val="0014272C"/>
    <w:rsid w:val="00142F26"/>
    <w:rsid w:val="001435C8"/>
    <w:rsid w:val="0014384D"/>
    <w:rsid w:val="001438A3"/>
    <w:rsid w:val="00143BFD"/>
    <w:rsid w:val="00143E70"/>
    <w:rsid w:val="00143F6E"/>
    <w:rsid w:val="00143F87"/>
    <w:rsid w:val="0014445F"/>
    <w:rsid w:val="00144939"/>
    <w:rsid w:val="001449FA"/>
    <w:rsid w:val="00144A6D"/>
    <w:rsid w:val="00144A76"/>
    <w:rsid w:val="001459FB"/>
    <w:rsid w:val="0014610C"/>
    <w:rsid w:val="001462D9"/>
    <w:rsid w:val="001467C0"/>
    <w:rsid w:val="00146953"/>
    <w:rsid w:val="00146CA1"/>
    <w:rsid w:val="00146EE7"/>
    <w:rsid w:val="001476FF"/>
    <w:rsid w:val="00147A10"/>
    <w:rsid w:val="00147C9B"/>
    <w:rsid w:val="00147ED0"/>
    <w:rsid w:val="00150061"/>
    <w:rsid w:val="00150125"/>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83B"/>
    <w:rsid w:val="00155B6A"/>
    <w:rsid w:val="00155F75"/>
    <w:rsid w:val="00156067"/>
    <w:rsid w:val="0015607B"/>
    <w:rsid w:val="00156239"/>
    <w:rsid w:val="00156326"/>
    <w:rsid w:val="0015641A"/>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342A"/>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61F"/>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970"/>
    <w:rsid w:val="00181EA0"/>
    <w:rsid w:val="001821A6"/>
    <w:rsid w:val="00182E23"/>
    <w:rsid w:val="00182EF8"/>
    <w:rsid w:val="0018357A"/>
    <w:rsid w:val="00183640"/>
    <w:rsid w:val="00183657"/>
    <w:rsid w:val="00183977"/>
    <w:rsid w:val="00184575"/>
    <w:rsid w:val="001846FF"/>
    <w:rsid w:val="0018477B"/>
    <w:rsid w:val="00184F76"/>
    <w:rsid w:val="0018532F"/>
    <w:rsid w:val="00185A35"/>
    <w:rsid w:val="00186073"/>
    <w:rsid w:val="0018623E"/>
    <w:rsid w:val="001865D2"/>
    <w:rsid w:val="001867AA"/>
    <w:rsid w:val="00186928"/>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186"/>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21C"/>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09"/>
    <w:rsid w:val="001A6D3B"/>
    <w:rsid w:val="001A6F03"/>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DE2"/>
    <w:rsid w:val="001B2E45"/>
    <w:rsid w:val="001B317D"/>
    <w:rsid w:val="001B319E"/>
    <w:rsid w:val="001B3548"/>
    <w:rsid w:val="001B362F"/>
    <w:rsid w:val="001B368F"/>
    <w:rsid w:val="001B3BA3"/>
    <w:rsid w:val="001B45C7"/>
    <w:rsid w:val="001B46D8"/>
    <w:rsid w:val="001B49D2"/>
    <w:rsid w:val="001B4EA5"/>
    <w:rsid w:val="001B58F1"/>
    <w:rsid w:val="001B5BE2"/>
    <w:rsid w:val="001B605E"/>
    <w:rsid w:val="001B6155"/>
    <w:rsid w:val="001B61A1"/>
    <w:rsid w:val="001B61AD"/>
    <w:rsid w:val="001B6238"/>
    <w:rsid w:val="001B6F78"/>
    <w:rsid w:val="001B700E"/>
    <w:rsid w:val="001B79E2"/>
    <w:rsid w:val="001B7B14"/>
    <w:rsid w:val="001C00A0"/>
    <w:rsid w:val="001C0248"/>
    <w:rsid w:val="001C028B"/>
    <w:rsid w:val="001C05BA"/>
    <w:rsid w:val="001C0636"/>
    <w:rsid w:val="001C0F8F"/>
    <w:rsid w:val="001C1397"/>
    <w:rsid w:val="001C17FF"/>
    <w:rsid w:val="001C18EC"/>
    <w:rsid w:val="001C19DD"/>
    <w:rsid w:val="001C1E1F"/>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56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3FCE"/>
    <w:rsid w:val="001E4626"/>
    <w:rsid w:val="001E47BE"/>
    <w:rsid w:val="001E4ECA"/>
    <w:rsid w:val="001E5646"/>
    <w:rsid w:val="001E6354"/>
    <w:rsid w:val="001E6392"/>
    <w:rsid w:val="001E66D2"/>
    <w:rsid w:val="001E6D5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C16"/>
    <w:rsid w:val="001F2E49"/>
    <w:rsid w:val="001F3758"/>
    <w:rsid w:val="001F39C6"/>
    <w:rsid w:val="001F4184"/>
    <w:rsid w:val="001F4218"/>
    <w:rsid w:val="001F4D88"/>
    <w:rsid w:val="001F5825"/>
    <w:rsid w:val="001F5A05"/>
    <w:rsid w:val="001F5A6A"/>
    <w:rsid w:val="001F621A"/>
    <w:rsid w:val="001F6565"/>
    <w:rsid w:val="001F6A1D"/>
    <w:rsid w:val="001F6A5C"/>
    <w:rsid w:val="001F6FEF"/>
    <w:rsid w:val="001F713C"/>
    <w:rsid w:val="001F717F"/>
    <w:rsid w:val="001F74E7"/>
    <w:rsid w:val="001F7BB0"/>
    <w:rsid w:val="0020015A"/>
    <w:rsid w:val="0020065C"/>
    <w:rsid w:val="002006A0"/>
    <w:rsid w:val="00200817"/>
    <w:rsid w:val="00200820"/>
    <w:rsid w:val="00200CDE"/>
    <w:rsid w:val="00200D75"/>
    <w:rsid w:val="00201246"/>
    <w:rsid w:val="0020180D"/>
    <w:rsid w:val="002018FE"/>
    <w:rsid w:val="00201C03"/>
    <w:rsid w:val="00201C30"/>
    <w:rsid w:val="0020214E"/>
    <w:rsid w:val="0020227D"/>
    <w:rsid w:val="002028B7"/>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E71"/>
    <w:rsid w:val="00205FD9"/>
    <w:rsid w:val="00206D68"/>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19D"/>
    <w:rsid w:val="00213236"/>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262"/>
    <w:rsid w:val="0021782D"/>
    <w:rsid w:val="00217E4B"/>
    <w:rsid w:val="002206E1"/>
    <w:rsid w:val="00220710"/>
    <w:rsid w:val="00220EF4"/>
    <w:rsid w:val="00220F16"/>
    <w:rsid w:val="0022140F"/>
    <w:rsid w:val="0022147D"/>
    <w:rsid w:val="00221483"/>
    <w:rsid w:val="00221832"/>
    <w:rsid w:val="00222B3D"/>
    <w:rsid w:val="00222BAA"/>
    <w:rsid w:val="00223F5F"/>
    <w:rsid w:val="002241DF"/>
    <w:rsid w:val="00224200"/>
    <w:rsid w:val="0022423B"/>
    <w:rsid w:val="00224356"/>
    <w:rsid w:val="00224551"/>
    <w:rsid w:val="0022488A"/>
    <w:rsid w:val="00224B90"/>
    <w:rsid w:val="0022516E"/>
    <w:rsid w:val="002252B5"/>
    <w:rsid w:val="00226C9B"/>
    <w:rsid w:val="00226CB7"/>
    <w:rsid w:val="00227116"/>
    <w:rsid w:val="00227286"/>
    <w:rsid w:val="00227418"/>
    <w:rsid w:val="0022741E"/>
    <w:rsid w:val="00227BB0"/>
    <w:rsid w:val="00227C58"/>
    <w:rsid w:val="0023011A"/>
    <w:rsid w:val="0023030E"/>
    <w:rsid w:val="002303DB"/>
    <w:rsid w:val="00230533"/>
    <w:rsid w:val="00230600"/>
    <w:rsid w:val="00230620"/>
    <w:rsid w:val="0023080D"/>
    <w:rsid w:val="00230828"/>
    <w:rsid w:val="00230CA0"/>
    <w:rsid w:val="002321C0"/>
    <w:rsid w:val="002326D9"/>
    <w:rsid w:val="00232E46"/>
    <w:rsid w:val="00233029"/>
    <w:rsid w:val="00233437"/>
    <w:rsid w:val="002335EE"/>
    <w:rsid w:val="00233630"/>
    <w:rsid w:val="002338ED"/>
    <w:rsid w:val="00234036"/>
    <w:rsid w:val="0023431C"/>
    <w:rsid w:val="00234716"/>
    <w:rsid w:val="002355DB"/>
    <w:rsid w:val="0023577F"/>
    <w:rsid w:val="002362D0"/>
    <w:rsid w:val="00236BAE"/>
    <w:rsid w:val="00236EE1"/>
    <w:rsid w:val="00236EFB"/>
    <w:rsid w:val="0023700E"/>
    <w:rsid w:val="00237051"/>
    <w:rsid w:val="0023713F"/>
    <w:rsid w:val="00237538"/>
    <w:rsid w:val="00237816"/>
    <w:rsid w:val="00240295"/>
    <w:rsid w:val="002409F3"/>
    <w:rsid w:val="0024113F"/>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1E9F"/>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1CD"/>
    <w:rsid w:val="002604DD"/>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AD6"/>
    <w:rsid w:val="00265EA7"/>
    <w:rsid w:val="00265F1B"/>
    <w:rsid w:val="0026616D"/>
    <w:rsid w:val="00267232"/>
    <w:rsid w:val="0026726F"/>
    <w:rsid w:val="00267598"/>
    <w:rsid w:val="0026773B"/>
    <w:rsid w:val="00270014"/>
    <w:rsid w:val="002703F6"/>
    <w:rsid w:val="00270477"/>
    <w:rsid w:val="0027085D"/>
    <w:rsid w:val="00270909"/>
    <w:rsid w:val="0027098A"/>
    <w:rsid w:val="002711DC"/>
    <w:rsid w:val="002713A7"/>
    <w:rsid w:val="00271689"/>
    <w:rsid w:val="00271B4F"/>
    <w:rsid w:val="0027218A"/>
    <w:rsid w:val="002724FC"/>
    <w:rsid w:val="00272545"/>
    <w:rsid w:val="0027285F"/>
    <w:rsid w:val="00272E7C"/>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725"/>
    <w:rsid w:val="00277FEB"/>
    <w:rsid w:val="002801D2"/>
    <w:rsid w:val="002804D1"/>
    <w:rsid w:val="002807A1"/>
    <w:rsid w:val="0028156A"/>
    <w:rsid w:val="00281A60"/>
    <w:rsid w:val="00281B2F"/>
    <w:rsid w:val="002824C9"/>
    <w:rsid w:val="0028261F"/>
    <w:rsid w:val="00282E38"/>
    <w:rsid w:val="00282FBA"/>
    <w:rsid w:val="0028319D"/>
    <w:rsid w:val="00283611"/>
    <w:rsid w:val="00283AFB"/>
    <w:rsid w:val="00283E33"/>
    <w:rsid w:val="00284176"/>
    <w:rsid w:val="00284607"/>
    <w:rsid w:val="00284B78"/>
    <w:rsid w:val="00284C38"/>
    <w:rsid w:val="00284C90"/>
    <w:rsid w:val="002851DB"/>
    <w:rsid w:val="002853BC"/>
    <w:rsid w:val="002861F5"/>
    <w:rsid w:val="00286714"/>
    <w:rsid w:val="002868F1"/>
    <w:rsid w:val="00286AA3"/>
    <w:rsid w:val="00287062"/>
    <w:rsid w:val="00287764"/>
    <w:rsid w:val="00287B80"/>
    <w:rsid w:val="00287E6F"/>
    <w:rsid w:val="00287F6F"/>
    <w:rsid w:val="00290016"/>
    <w:rsid w:val="0029075D"/>
    <w:rsid w:val="00291417"/>
    <w:rsid w:val="00291426"/>
    <w:rsid w:val="0029159A"/>
    <w:rsid w:val="00291F6A"/>
    <w:rsid w:val="00292590"/>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8D4"/>
    <w:rsid w:val="00295AF0"/>
    <w:rsid w:val="00295F66"/>
    <w:rsid w:val="002960A7"/>
    <w:rsid w:val="00296198"/>
    <w:rsid w:val="002977DF"/>
    <w:rsid w:val="00297CBF"/>
    <w:rsid w:val="002A0282"/>
    <w:rsid w:val="002A04A9"/>
    <w:rsid w:val="002A0D59"/>
    <w:rsid w:val="002A12C4"/>
    <w:rsid w:val="002A15B4"/>
    <w:rsid w:val="002A197F"/>
    <w:rsid w:val="002A1A3D"/>
    <w:rsid w:val="002A1EEE"/>
    <w:rsid w:val="002A2011"/>
    <w:rsid w:val="002A2702"/>
    <w:rsid w:val="002A27A8"/>
    <w:rsid w:val="002A2AF6"/>
    <w:rsid w:val="002A32E3"/>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83B"/>
    <w:rsid w:val="002A5A9B"/>
    <w:rsid w:val="002A6115"/>
    <w:rsid w:val="002A62AA"/>
    <w:rsid w:val="002A6A71"/>
    <w:rsid w:val="002A6C0A"/>
    <w:rsid w:val="002A6CE8"/>
    <w:rsid w:val="002A6E11"/>
    <w:rsid w:val="002A728F"/>
    <w:rsid w:val="002A72D8"/>
    <w:rsid w:val="002A7642"/>
    <w:rsid w:val="002A787B"/>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1CD"/>
    <w:rsid w:val="002B42D1"/>
    <w:rsid w:val="002B4445"/>
    <w:rsid w:val="002B44AB"/>
    <w:rsid w:val="002B4856"/>
    <w:rsid w:val="002B5158"/>
    <w:rsid w:val="002B5227"/>
    <w:rsid w:val="002B5A7F"/>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555"/>
    <w:rsid w:val="002C4627"/>
    <w:rsid w:val="002C515A"/>
    <w:rsid w:val="002C5550"/>
    <w:rsid w:val="002C55A5"/>
    <w:rsid w:val="002C569F"/>
    <w:rsid w:val="002C58C5"/>
    <w:rsid w:val="002C640D"/>
    <w:rsid w:val="002C6922"/>
    <w:rsid w:val="002C6943"/>
    <w:rsid w:val="002C6E62"/>
    <w:rsid w:val="002D0379"/>
    <w:rsid w:val="002D0D7F"/>
    <w:rsid w:val="002D1F64"/>
    <w:rsid w:val="002D225B"/>
    <w:rsid w:val="002D2910"/>
    <w:rsid w:val="002D2FAE"/>
    <w:rsid w:val="002D2FE5"/>
    <w:rsid w:val="002D33F9"/>
    <w:rsid w:val="002D359F"/>
    <w:rsid w:val="002D3783"/>
    <w:rsid w:val="002D3A27"/>
    <w:rsid w:val="002D4106"/>
    <w:rsid w:val="002D484C"/>
    <w:rsid w:val="002D5025"/>
    <w:rsid w:val="002D53DB"/>
    <w:rsid w:val="002D59C1"/>
    <w:rsid w:val="002D5AF4"/>
    <w:rsid w:val="002D5BD9"/>
    <w:rsid w:val="002D5F24"/>
    <w:rsid w:val="002D5F96"/>
    <w:rsid w:val="002D6834"/>
    <w:rsid w:val="002D68B7"/>
    <w:rsid w:val="002D6C74"/>
    <w:rsid w:val="002D6E8F"/>
    <w:rsid w:val="002D72BD"/>
    <w:rsid w:val="002D7583"/>
    <w:rsid w:val="002D7D3E"/>
    <w:rsid w:val="002D7F05"/>
    <w:rsid w:val="002E011B"/>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2F7F0B"/>
    <w:rsid w:val="003002BD"/>
    <w:rsid w:val="00300356"/>
    <w:rsid w:val="003003F2"/>
    <w:rsid w:val="00300425"/>
    <w:rsid w:val="00300676"/>
    <w:rsid w:val="00300D77"/>
    <w:rsid w:val="003018A5"/>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6D"/>
    <w:rsid w:val="003176AA"/>
    <w:rsid w:val="003178AF"/>
    <w:rsid w:val="00317D56"/>
    <w:rsid w:val="0032042A"/>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4FF"/>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065"/>
    <w:rsid w:val="00331203"/>
    <w:rsid w:val="00331330"/>
    <w:rsid w:val="003317B1"/>
    <w:rsid w:val="003319EF"/>
    <w:rsid w:val="00331E71"/>
    <w:rsid w:val="00332587"/>
    <w:rsid w:val="003325A2"/>
    <w:rsid w:val="00332805"/>
    <w:rsid w:val="00332CC5"/>
    <w:rsid w:val="00333677"/>
    <w:rsid w:val="00333696"/>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00"/>
    <w:rsid w:val="003408EC"/>
    <w:rsid w:val="00340F0C"/>
    <w:rsid w:val="003410B2"/>
    <w:rsid w:val="00341569"/>
    <w:rsid w:val="003419F1"/>
    <w:rsid w:val="003419F6"/>
    <w:rsid w:val="00341AFD"/>
    <w:rsid w:val="00341B1E"/>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E83"/>
    <w:rsid w:val="00344F18"/>
    <w:rsid w:val="00345215"/>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9CC"/>
    <w:rsid w:val="00354B7A"/>
    <w:rsid w:val="00354D97"/>
    <w:rsid w:val="00354E70"/>
    <w:rsid w:val="00355330"/>
    <w:rsid w:val="00355E0B"/>
    <w:rsid w:val="00356938"/>
    <w:rsid w:val="00356BBA"/>
    <w:rsid w:val="00357325"/>
    <w:rsid w:val="00357384"/>
    <w:rsid w:val="00357CED"/>
    <w:rsid w:val="00357F22"/>
    <w:rsid w:val="00360D8A"/>
    <w:rsid w:val="00361CC0"/>
    <w:rsid w:val="003621B8"/>
    <w:rsid w:val="00362A43"/>
    <w:rsid w:val="00362DC1"/>
    <w:rsid w:val="00362E9D"/>
    <w:rsid w:val="00362F1A"/>
    <w:rsid w:val="00363268"/>
    <w:rsid w:val="00363851"/>
    <w:rsid w:val="00363BC5"/>
    <w:rsid w:val="00363CE8"/>
    <w:rsid w:val="00363E23"/>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0D3A"/>
    <w:rsid w:val="003713F1"/>
    <w:rsid w:val="003714B5"/>
    <w:rsid w:val="003715FD"/>
    <w:rsid w:val="00372724"/>
    <w:rsid w:val="00372C16"/>
    <w:rsid w:val="0037313A"/>
    <w:rsid w:val="00373C9A"/>
    <w:rsid w:val="00374A30"/>
    <w:rsid w:val="00374DB5"/>
    <w:rsid w:val="00375073"/>
    <w:rsid w:val="003751D8"/>
    <w:rsid w:val="003752F8"/>
    <w:rsid w:val="003755CE"/>
    <w:rsid w:val="003759B6"/>
    <w:rsid w:val="00375A43"/>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4F91"/>
    <w:rsid w:val="00385120"/>
    <w:rsid w:val="00385156"/>
    <w:rsid w:val="003854BB"/>
    <w:rsid w:val="00385CA7"/>
    <w:rsid w:val="003860AE"/>
    <w:rsid w:val="00386273"/>
    <w:rsid w:val="00386584"/>
    <w:rsid w:val="003874DF"/>
    <w:rsid w:val="003875BC"/>
    <w:rsid w:val="0038760F"/>
    <w:rsid w:val="003879B5"/>
    <w:rsid w:val="00390306"/>
    <w:rsid w:val="00390A83"/>
    <w:rsid w:val="0039118D"/>
    <w:rsid w:val="003911B4"/>
    <w:rsid w:val="00391796"/>
    <w:rsid w:val="00391862"/>
    <w:rsid w:val="003921AB"/>
    <w:rsid w:val="00392216"/>
    <w:rsid w:val="0039280E"/>
    <w:rsid w:val="0039297C"/>
    <w:rsid w:val="00392AE9"/>
    <w:rsid w:val="00392F3F"/>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8D8"/>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08FD"/>
    <w:rsid w:val="003B106C"/>
    <w:rsid w:val="003B13D0"/>
    <w:rsid w:val="003B165E"/>
    <w:rsid w:val="003B18FE"/>
    <w:rsid w:val="003B1EB8"/>
    <w:rsid w:val="003B1F27"/>
    <w:rsid w:val="003B225A"/>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62D"/>
    <w:rsid w:val="003C1743"/>
    <w:rsid w:val="003C1812"/>
    <w:rsid w:val="003C23F0"/>
    <w:rsid w:val="003C30A0"/>
    <w:rsid w:val="003C49F0"/>
    <w:rsid w:val="003C4C22"/>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3F8"/>
    <w:rsid w:val="003D27E9"/>
    <w:rsid w:val="003D281D"/>
    <w:rsid w:val="003D3059"/>
    <w:rsid w:val="003D3502"/>
    <w:rsid w:val="003D361A"/>
    <w:rsid w:val="003D3A12"/>
    <w:rsid w:val="003D3D35"/>
    <w:rsid w:val="003D451A"/>
    <w:rsid w:val="003D4923"/>
    <w:rsid w:val="003D4A61"/>
    <w:rsid w:val="003D4D97"/>
    <w:rsid w:val="003D5408"/>
    <w:rsid w:val="003D5A41"/>
    <w:rsid w:val="003D5A66"/>
    <w:rsid w:val="003D5CCA"/>
    <w:rsid w:val="003D5D69"/>
    <w:rsid w:val="003D624E"/>
    <w:rsid w:val="003D69BD"/>
    <w:rsid w:val="003D6FAB"/>
    <w:rsid w:val="003D7810"/>
    <w:rsid w:val="003D792A"/>
    <w:rsid w:val="003D7945"/>
    <w:rsid w:val="003E040A"/>
    <w:rsid w:val="003E06CC"/>
    <w:rsid w:val="003E0BFD"/>
    <w:rsid w:val="003E1083"/>
    <w:rsid w:val="003E19F3"/>
    <w:rsid w:val="003E1A84"/>
    <w:rsid w:val="003E2363"/>
    <w:rsid w:val="003E2A98"/>
    <w:rsid w:val="003E2E6D"/>
    <w:rsid w:val="003E331B"/>
    <w:rsid w:val="003E3495"/>
    <w:rsid w:val="003E3597"/>
    <w:rsid w:val="003E3741"/>
    <w:rsid w:val="003E37B0"/>
    <w:rsid w:val="003E3897"/>
    <w:rsid w:val="003E3D51"/>
    <w:rsid w:val="003E420F"/>
    <w:rsid w:val="003E4531"/>
    <w:rsid w:val="003E45BD"/>
    <w:rsid w:val="003E4A2E"/>
    <w:rsid w:val="003E4BF6"/>
    <w:rsid w:val="003E5E1F"/>
    <w:rsid w:val="003E65C2"/>
    <w:rsid w:val="003E65FA"/>
    <w:rsid w:val="003E6646"/>
    <w:rsid w:val="003E686A"/>
    <w:rsid w:val="003E6A80"/>
    <w:rsid w:val="003E6C87"/>
    <w:rsid w:val="003E7518"/>
    <w:rsid w:val="003F03E5"/>
    <w:rsid w:val="003F0CE4"/>
    <w:rsid w:val="003F0D57"/>
    <w:rsid w:val="003F0DB7"/>
    <w:rsid w:val="003F0DC8"/>
    <w:rsid w:val="003F0E33"/>
    <w:rsid w:val="003F1091"/>
    <w:rsid w:val="003F1196"/>
    <w:rsid w:val="003F21E4"/>
    <w:rsid w:val="003F2521"/>
    <w:rsid w:val="003F2596"/>
    <w:rsid w:val="003F28F4"/>
    <w:rsid w:val="003F2A6C"/>
    <w:rsid w:val="003F2C7A"/>
    <w:rsid w:val="003F311E"/>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29F"/>
    <w:rsid w:val="00401D0E"/>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071A0"/>
    <w:rsid w:val="004100C8"/>
    <w:rsid w:val="00410632"/>
    <w:rsid w:val="00410913"/>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8C"/>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DA"/>
    <w:rsid w:val="004264E1"/>
    <w:rsid w:val="00426A17"/>
    <w:rsid w:val="00427017"/>
    <w:rsid w:val="00427105"/>
    <w:rsid w:val="00427783"/>
    <w:rsid w:val="00430761"/>
    <w:rsid w:val="0043136D"/>
    <w:rsid w:val="004313A0"/>
    <w:rsid w:val="004315F1"/>
    <w:rsid w:val="00431EC0"/>
    <w:rsid w:val="004329F8"/>
    <w:rsid w:val="00433218"/>
    <w:rsid w:val="00433404"/>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2025"/>
    <w:rsid w:val="00442EBC"/>
    <w:rsid w:val="00443544"/>
    <w:rsid w:val="00443B60"/>
    <w:rsid w:val="00443BFF"/>
    <w:rsid w:val="00443F91"/>
    <w:rsid w:val="004441C5"/>
    <w:rsid w:val="00444333"/>
    <w:rsid w:val="0044468A"/>
    <w:rsid w:val="00444AE7"/>
    <w:rsid w:val="00444B78"/>
    <w:rsid w:val="00444B8C"/>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92E"/>
    <w:rsid w:val="00457F20"/>
    <w:rsid w:val="00457FA4"/>
    <w:rsid w:val="00460012"/>
    <w:rsid w:val="0046036D"/>
    <w:rsid w:val="004609DD"/>
    <w:rsid w:val="00460C17"/>
    <w:rsid w:val="00460CFB"/>
    <w:rsid w:val="0046113F"/>
    <w:rsid w:val="00461476"/>
    <w:rsid w:val="004615EE"/>
    <w:rsid w:val="00461825"/>
    <w:rsid w:val="00461DD3"/>
    <w:rsid w:val="00461E03"/>
    <w:rsid w:val="00461FF2"/>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A79"/>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432"/>
    <w:rsid w:val="00477EAF"/>
    <w:rsid w:val="00480050"/>
    <w:rsid w:val="00480206"/>
    <w:rsid w:val="00480EC7"/>
    <w:rsid w:val="00481527"/>
    <w:rsid w:val="00481B3D"/>
    <w:rsid w:val="00481CEF"/>
    <w:rsid w:val="00481D19"/>
    <w:rsid w:val="004821DE"/>
    <w:rsid w:val="0048236C"/>
    <w:rsid w:val="00482397"/>
    <w:rsid w:val="004827CE"/>
    <w:rsid w:val="004827DB"/>
    <w:rsid w:val="00482A77"/>
    <w:rsid w:val="004833B1"/>
    <w:rsid w:val="004834C6"/>
    <w:rsid w:val="00483A0D"/>
    <w:rsid w:val="00483B31"/>
    <w:rsid w:val="004840F3"/>
    <w:rsid w:val="00484506"/>
    <w:rsid w:val="00484966"/>
    <w:rsid w:val="004855F8"/>
    <w:rsid w:val="00485DE9"/>
    <w:rsid w:val="00485E2B"/>
    <w:rsid w:val="0048635D"/>
    <w:rsid w:val="00486986"/>
    <w:rsid w:val="00487235"/>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B69"/>
    <w:rsid w:val="004A442C"/>
    <w:rsid w:val="004A4841"/>
    <w:rsid w:val="004A4ADA"/>
    <w:rsid w:val="004A4C66"/>
    <w:rsid w:val="004A50B8"/>
    <w:rsid w:val="004A53FC"/>
    <w:rsid w:val="004A5FA9"/>
    <w:rsid w:val="004A6075"/>
    <w:rsid w:val="004A6B48"/>
    <w:rsid w:val="004A6CE6"/>
    <w:rsid w:val="004A735C"/>
    <w:rsid w:val="004A747E"/>
    <w:rsid w:val="004A7E6E"/>
    <w:rsid w:val="004B0406"/>
    <w:rsid w:val="004B065A"/>
    <w:rsid w:val="004B0700"/>
    <w:rsid w:val="004B09AD"/>
    <w:rsid w:val="004B09E4"/>
    <w:rsid w:val="004B0E95"/>
    <w:rsid w:val="004B0EDB"/>
    <w:rsid w:val="004B159C"/>
    <w:rsid w:val="004B1816"/>
    <w:rsid w:val="004B1AFB"/>
    <w:rsid w:val="004B1D2F"/>
    <w:rsid w:val="004B2010"/>
    <w:rsid w:val="004B2CF7"/>
    <w:rsid w:val="004B31CB"/>
    <w:rsid w:val="004B3CE9"/>
    <w:rsid w:val="004B3F16"/>
    <w:rsid w:val="004B4077"/>
    <w:rsid w:val="004B4093"/>
    <w:rsid w:val="004B4873"/>
    <w:rsid w:val="004B4DBB"/>
    <w:rsid w:val="004B4F3B"/>
    <w:rsid w:val="004B4F75"/>
    <w:rsid w:val="004B5761"/>
    <w:rsid w:val="004B58C7"/>
    <w:rsid w:val="004B590A"/>
    <w:rsid w:val="004B6340"/>
    <w:rsid w:val="004B645A"/>
    <w:rsid w:val="004B6CD7"/>
    <w:rsid w:val="004B6CD9"/>
    <w:rsid w:val="004B712E"/>
    <w:rsid w:val="004B7B1B"/>
    <w:rsid w:val="004B7B2E"/>
    <w:rsid w:val="004C002D"/>
    <w:rsid w:val="004C05C2"/>
    <w:rsid w:val="004C0655"/>
    <w:rsid w:val="004C0796"/>
    <w:rsid w:val="004C0AD5"/>
    <w:rsid w:val="004C0B41"/>
    <w:rsid w:val="004C0F17"/>
    <w:rsid w:val="004C1269"/>
    <w:rsid w:val="004C161F"/>
    <w:rsid w:val="004C1C62"/>
    <w:rsid w:val="004C1EA6"/>
    <w:rsid w:val="004C1EE1"/>
    <w:rsid w:val="004C2562"/>
    <w:rsid w:val="004C2615"/>
    <w:rsid w:val="004C298D"/>
    <w:rsid w:val="004C2C0A"/>
    <w:rsid w:val="004C2EB9"/>
    <w:rsid w:val="004C30A1"/>
    <w:rsid w:val="004C3458"/>
    <w:rsid w:val="004C3703"/>
    <w:rsid w:val="004C3736"/>
    <w:rsid w:val="004C439A"/>
    <w:rsid w:val="004C43C4"/>
    <w:rsid w:val="004C46D3"/>
    <w:rsid w:val="004C46EB"/>
    <w:rsid w:val="004C471C"/>
    <w:rsid w:val="004C4C9C"/>
    <w:rsid w:val="004C5091"/>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0E35"/>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4665"/>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ABE"/>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4D67"/>
    <w:rsid w:val="00505150"/>
    <w:rsid w:val="00505C9F"/>
    <w:rsid w:val="00505D80"/>
    <w:rsid w:val="005062DF"/>
    <w:rsid w:val="00506A95"/>
    <w:rsid w:val="00506DAF"/>
    <w:rsid w:val="00507429"/>
    <w:rsid w:val="005076C8"/>
    <w:rsid w:val="0051041F"/>
    <w:rsid w:val="00510F8C"/>
    <w:rsid w:val="00511857"/>
    <w:rsid w:val="00511990"/>
    <w:rsid w:val="005120AD"/>
    <w:rsid w:val="00512534"/>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2C8"/>
    <w:rsid w:val="00520319"/>
    <w:rsid w:val="00520391"/>
    <w:rsid w:val="005205A9"/>
    <w:rsid w:val="00521598"/>
    <w:rsid w:val="00521B6D"/>
    <w:rsid w:val="00521C4E"/>
    <w:rsid w:val="00521E4B"/>
    <w:rsid w:val="005222A0"/>
    <w:rsid w:val="0052268B"/>
    <w:rsid w:val="00522982"/>
    <w:rsid w:val="005230A1"/>
    <w:rsid w:val="005230F3"/>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5AA"/>
    <w:rsid w:val="005276FE"/>
    <w:rsid w:val="005279C7"/>
    <w:rsid w:val="00527CF6"/>
    <w:rsid w:val="00527D2C"/>
    <w:rsid w:val="00527EEB"/>
    <w:rsid w:val="005300F6"/>
    <w:rsid w:val="00530320"/>
    <w:rsid w:val="00530659"/>
    <w:rsid w:val="00530E0E"/>
    <w:rsid w:val="00531017"/>
    <w:rsid w:val="0053113A"/>
    <w:rsid w:val="005317E2"/>
    <w:rsid w:val="00531B92"/>
    <w:rsid w:val="00531C2B"/>
    <w:rsid w:val="00532B0A"/>
    <w:rsid w:val="00533324"/>
    <w:rsid w:val="00533842"/>
    <w:rsid w:val="00533B81"/>
    <w:rsid w:val="00533CBF"/>
    <w:rsid w:val="0053435C"/>
    <w:rsid w:val="00534A51"/>
    <w:rsid w:val="00534C4D"/>
    <w:rsid w:val="005350D6"/>
    <w:rsid w:val="005355DC"/>
    <w:rsid w:val="005356F8"/>
    <w:rsid w:val="00535CE2"/>
    <w:rsid w:val="00535EF7"/>
    <w:rsid w:val="0053695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562"/>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7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CA7"/>
    <w:rsid w:val="00555D91"/>
    <w:rsid w:val="00556159"/>
    <w:rsid w:val="005561CF"/>
    <w:rsid w:val="005571BD"/>
    <w:rsid w:val="00557209"/>
    <w:rsid w:val="0055732A"/>
    <w:rsid w:val="00557AE1"/>
    <w:rsid w:val="00557CBB"/>
    <w:rsid w:val="00557D28"/>
    <w:rsid w:val="00557F53"/>
    <w:rsid w:val="005606C1"/>
    <w:rsid w:val="00560A13"/>
    <w:rsid w:val="00561582"/>
    <w:rsid w:val="00561869"/>
    <w:rsid w:val="00561DA4"/>
    <w:rsid w:val="0056251F"/>
    <w:rsid w:val="00562547"/>
    <w:rsid w:val="00563007"/>
    <w:rsid w:val="005630BC"/>
    <w:rsid w:val="0056383E"/>
    <w:rsid w:val="0056394E"/>
    <w:rsid w:val="00563D1C"/>
    <w:rsid w:val="00564506"/>
    <w:rsid w:val="00565E27"/>
    <w:rsid w:val="00565FE0"/>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473"/>
    <w:rsid w:val="00582998"/>
    <w:rsid w:val="00582E86"/>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6B7"/>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4D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5A28"/>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C2E"/>
    <w:rsid w:val="005B0DAB"/>
    <w:rsid w:val="005B0F67"/>
    <w:rsid w:val="005B12A4"/>
    <w:rsid w:val="005B136E"/>
    <w:rsid w:val="005B161D"/>
    <w:rsid w:val="005B16E1"/>
    <w:rsid w:val="005B2948"/>
    <w:rsid w:val="005B2DA7"/>
    <w:rsid w:val="005B312F"/>
    <w:rsid w:val="005B33A8"/>
    <w:rsid w:val="005B383A"/>
    <w:rsid w:val="005B3C0B"/>
    <w:rsid w:val="005B3CFB"/>
    <w:rsid w:val="005B3F37"/>
    <w:rsid w:val="005B4089"/>
    <w:rsid w:val="005B4158"/>
    <w:rsid w:val="005B4377"/>
    <w:rsid w:val="005B4603"/>
    <w:rsid w:val="005B4BCD"/>
    <w:rsid w:val="005B56A8"/>
    <w:rsid w:val="005B5A6F"/>
    <w:rsid w:val="005B6347"/>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E41"/>
    <w:rsid w:val="005C5F84"/>
    <w:rsid w:val="005C633C"/>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9C4"/>
    <w:rsid w:val="005E0A53"/>
    <w:rsid w:val="005E0CED"/>
    <w:rsid w:val="005E1230"/>
    <w:rsid w:val="005E13F8"/>
    <w:rsid w:val="005E1CED"/>
    <w:rsid w:val="005E1FB7"/>
    <w:rsid w:val="005E1FCB"/>
    <w:rsid w:val="005E20C6"/>
    <w:rsid w:val="005E2ADE"/>
    <w:rsid w:val="005E3629"/>
    <w:rsid w:val="005E3682"/>
    <w:rsid w:val="005E374C"/>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247F"/>
    <w:rsid w:val="005F3A49"/>
    <w:rsid w:val="005F3DB9"/>
    <w:rsid w:val="005F43D1"/>
    <w:rsid w:val="005F4652"/>
    <w:rsid w:val="005F4933"/>
    <w:rsid w:val="005F4CD7"/>
    <w:rsid w:val="005F4CF3"/>
    <w:rsid w:val="005F4E20"/>
    <w:rsid w:val="005F511A"/>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07E47"/>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D4A"/>
    <w:rsid w:val="00625420"/>
    <w:rsid w:val="0062558C"/>
    <w:rsid w:val="00625BED"/>
    <w:rsid w:val="00625F55"/>
    <w:rsid w:val="00626DED"/>
    <w:rsid w:val="00626DF0"/>
    <w:rsid w:val="00626F61"/>
    <w:rsid w:val="0062710E"/>
    <w:rsid w:val="00627359"/>
    <w:rsid w:val="0062736E"/>
    <w:rsid w:val="006275C7"/>
    <w:rsid w:val="00627813"/>
    <w:rsid w:val="00627B78"/>
    <w:rsid w:val="006301A2"/>
    <w:rsid w:val="0063024A"/>
    <w:rsid w:val="006308CF"/>
    <w:rsid w:val="0063120E"/>
    <w:rsid w:val="00631318"/>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0D3"/>
    <w:rsid w:val="0064492C"/>
    <w:rsid w:val="0064509D"/>
    <w:rsid w:val="0064522B"/>
    <w:rsid w:val="00646473"/>
    <w:rsid w:val="006464F5"/>
    <w:rsid w:val="006465F6"/>
    <w:rsid w:val="00646636"/>
    <w:rsid w:val="00646A69"/>
    <w:rsid w:val="00646D56"/>
    <w:rsid w:val="00647115"/>
    <w:rsid w:val="006473F9"/>
    <w:rsid w:val="00647553"/>
    <w:rsid w:val="006477B9"/>
    <w:rsid w:val="00647941"/>
    <w:rsid w:val="00647ACB"/>
    <w:rsid w:val="00650115"/>
    <w:rsid w:val="006503FD"/>
    <w:rsid w:val="0065055C"/>
    <w:rsid w:val="006508B8"/>
    <w:rsid w:val="006515B6"/>
    <w:rsid w:val="00651AAD"/>
    <w:rsid w:val="00651C1E"/>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C78"/>
    <w:rsid w:val="00661FA1"/>
    <w:rsid w:val="0066214F"/>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647"/>
    <w:rsid w:val="00664970"/>
    <w:rsid w:val="00664A73"/>
    <w:rsid w:val="00664CE1"/>
    <w:rsid w:val="00665598"/>
    <w:rsid w:val="00665692"/>
    <w:rsid w:val="006658AA"/>
    <w:rsid w:val="006658AF"/>
    <w:rsid w:val="00665CDF"/>
    <w:rsid w:val="00665F38"/>
    <w:rsid w:val="0066607E"/>
    <w:rsid w:val="00666686"/>
    <w:rsid w:val="006667A1"/>
    <w:rsid w:val="00666832"/>
    <w:rsid w:val="00667770"/>
    <w:rsid w:val="006679C9"/>
    <w:rsid w:val="00670641"/>
    <w:rsid w:val="006718E5"/>
    <w:rsid w:val="0067215E"/>
    <w:rsid w:val="0067234A"/>
    <w:rsid w:val="00672359"/>
    <w:rsid w:val="00672886"/>
    <w:rsid w:val="00672CE9"/>
    <w:rsid w:val="00672E22"/>
    <w:rsid w:val="00672F36"/>
    <w:rsid w:val="00673431"/>
    <w:rsid w:val="00673CC6"/>
    <w:rsid w:val="00674558"/>
    <w:rsid w:val="00674847"/>
    <w:rsid w:val="00674883"/>
    <w:rsid w:val="00674B76"/>
    <w:rsid w:val="00674E8A"/>
    <w:rsid w:val="006751AD"/>
    <w:rsid w:val="00675CF6"/>
    <w:rsid w:val="00675DDC"/>
    <w:rsid w:val="0067628A"/>
    <w:rsid w:val="0067679C"/>
    <w:rsid w:val="00676864"/>
    <w:rsid w:val="00676A72"/>
    <w:rsid w:val="00677357"/>
    <w:rsid w:val="006773FF"/>
    <w:rsid w:val="006777C3"/>
    <w:rsid w:val="00677879"/>
    <w:rsid w:val="00677B2C"/>
    <w:rsid w:val="00680198"/>
    <w:rsid w:val="00680425"/>
    <w:rsid w:val="006804FD"/>
    <w:rsid w:val="00680522"/>
    <w:rsid w:val="006808A1"/>
    <w:rsid w:val="00680C76"/>
    <w:rsid w:val="00681B85"/>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0D8D"/>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5DAD"/>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4EF"/>
    <w:rsid w:val="006B359A"/>
    <w:rsid w:val="006B381F"/>
    <w:rsid w:val="006B4CF7"/>
    <w:rsid w:val="006B5013"/>
    <w:rsid w:val="006B50E1"/>
    <w:rsid w:val="006B52D9"/>
    <w:rsid w:val="006B5D19"/>
    <w:rsid w:val="006B6060"/>
    <w:rsid w:val="006B620A"/>
    <w:rsid w:val="006B6541"/>
    <w:rsid w:val="006B713D"/>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3EC"/>
    <w:rsid w:val="006D0F74"/>
    <w:rsid w:val="006D22AB"/>
    <w:rsid w:val="006D248D"/>
    <w:rsid w:val="006D262F"/>
    <w:rsid w:val="006D2E3E"/>
    <w:rsid w:val="006D3147"/>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60A"/>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39A"/>
    <w:rsid w:val="006F0E71"/>
    <w:rsid w:val="006F1253"/>
    <w:rsid w:val="006F18A8"/>
    <w:rsid w:val="006F18EF"/>
    <w:rsid w:val="006F1B68"/>
    <w:rsid w:val="006F2508"/>
    <w:rsid w:val="006F2744"/>
    <w:rsid w:val="006F2E14"/>
    <w:rsid w:val="006F30AF"/>
    <w:rsid w:val="006F3857"/>
    <w:rsid w:val="006F399B"/>
    <w:rsid w:val="006F3A84"/>
    <w:rsid w:val="006F4500"/>
    <w:rsid w:val="006F488B"/>
    <w:rsid w:val="006F48E1"/>
    <w:rsid w:val="006F508A"/>
    <w:rsid w:val="006F574A"/>
    <w:rsid w:val="006F5C94"/>
    <w:rsid w:val="006F642F"/>
    <w:rsid w:val="006F689F"/>
    <w:rsid w:val="006F7853"/>
    <w:rsid w:val="006F785E"/>
    <w:rsid w:val="006F78D1"/>
    <w:rsid w:val="006F79A0"/>
    <w:rsid w:val="006F79D7"/>
    <w:rsid w:val="006F7DB0"/>
    <w:rsid w:val="006F7EFF"/>
    <w:rsid w:val="007007B5"/>
    <w:rsid w:val="007016CE"/>
    <w:rsid w:val="00701AD2"/>
    <w:rsid w:val="00701B80"/>
    <w:rsid w:val="00701C9F"/>
    <w:rsid w:val="00701CC5"/>
    <w:rsid w:val="00701E25"/>
    <w:rsid w:val="007022F5"/>
    <w:rsid w:val="00702B57"/>
    <w:rsid w:val="00702F62"/>
    <w:rsid w:val="007032D6"/>
    <w:rsid w:val="00703A6D"/>
    <w:rsid w:val="00703D57"/>
    <w:rsid w:val="00703DB2"/>
    <w:rsid w:val="00704140"/>
    <w:rsid w:val="0070422C"/>
    <w:rsid w:val="00704237"/>
    <w:rsid w:val="00704AE4"/>
    <w:rsid w:val="00704C79"/>
    <w:rsid w:val="00704D45"/>
    <w:rsid w:val="00704D56"/>
    <w:rsid w:val="00704EFC"/>
    <w:rsid w:val="00704FC6"/>
    <w:rsid w:val="00705279"/>
    <w:rsid w:val="0070544D"/>
    <w:rsid w:val="00705467"/>
    <w:rsid w:val="00705B75"/>
    <w:rsid w:val="00706141"/>
    <w:rsid w:val="0070659C"/>
    <w:rsid w:val="00706991"/>
    <w:rsid w:val="007069F2"/>
    <w:rsid w:val="00707358"/>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3F"/>
    <w:rsid w:val="0072496E"/>
    <w:rsid w:val="00724D9A"/>
    <w:rsid w:val="00725C7A"/>
    <w:rsid w:val="00725EE5"/>
    <w:rsid w:val="007267D3"/>
    <w:rsid w:val="00727174"/>
    <w:rsid w:val="00727420"/>
    <w:rsid w:val="00727739"/>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884"/>
    <w:rsid w:val="00737A13"/>
    <w:rsid w:val="00737A6F"/>
    <w:rsid w:val="00740049"/>
    <w:rsid w:val="0074090E"/>
    <w:rsid w:val="00740AF8"/>
    <w:rsid w:val="00740CDD"/>
    <w:rsid w:val="00740F76"/>
    <w:rsid w:val="007413DF"/>
    <w:rsid w:val="0074193A"/>
    <w:rsid w:val="00741C72"/>
    <w:rsid w:val="00742288"/>
    <w:rsid w:val="007422B4"/>
    <w:rsid w:val="00742B9B"/>
    <w:rsid w:val="0074357E"/>
    <w:rsid w:val="0074393D"/>
    <w:rsid w:val="00743DE4"/>
    <w:rsid w:val="00743F67"/>
    <w:rsid w:val="007442AA"/>
    <w:rsid w:val="00744384"/>
    <w:rsid w:val="00744D1F"/>
    <w:rsid w:val="00745B77"/>
    <w:rsid w:val="00745ED1"/>
    <w:rsid w:val="0074664E"/>
    <w:rsid w:val="0074667D"/>
    <w:rsid w:val="00746848"/>
    <w:rsid w:val="00746A3D"/>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690"/>
    <w:rsid w:val="007547ED"/>
    <w:rsid w:val="00754831"/>
    <w:rsid w:val="007554D2"/>
    <w:rsid w:val="00755699"/>
    <w:rsid w:val="00755A90"/>
    <w:rsid w:val="0075617B"/>
    <w:rsid w:val="00756360"/>
    <w:rsid w:val="00756768"/>
    <w:rsid w:val="00756F2D"/>
    <w:rsid w:val="00757440"/>
    <w:rsid w:val="00757510"/>
    <w:rsid w:val="0075784F"/>
    <w:rsid w:val="007579CB"/>
    <w:rsid w:val="00757FDF"/>
    <w:rsid w:val="0076063B"/>
    <w:rsid w:val="00760971"/>
    <w:rsid w:val="00760D90"/>
    <w:rsid w:val="00761501"/>
    <w:rsid w:val="007616F2"/>
    <w:rsid w:val="00761790"/>
    <w:rsid w:val="0076179F"/>
    <w:rsid w:val="0076218B"/>
    <w:rsid w:val="00762374"/>
    <w:rsid w:val="00762B84"/>
    <w:rsid w:val="00762E3C"/>
    <w:rsid w:val="00763062"/>
    <w:rsid w:val="007632BF"/>
    <w:rsid w:val="00763416"/>
    <w:rsid w:val="00763916"/>
    <w:rsid w:val="00763F80"/>
    <w:rsid w:val="00764C16"/>
    <w:rsid w:val="00765132"/>
    <w:rsid w:val="007651D8"/>
    <w:rsid w:val="00765BD8"/>
    <w:rsid w:val="00765CC1"/>
    <w:rsid w:val="00766142"/>
    <w:rsid w:val="0076636D"/>
    <w:rsid w:val="00766622"/>
    <w:rsid w:val="00766860"/>
    <w:rsid w:val="00766DDC"/>
    <w:rsid w:val="00766F14"/>
    <w:rsid w:val="00767670"/>
    <w:rsid w:val="0077038B"/>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B5B"/>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332"/>
    <w:rsid w:val="007924B1"/>
    <w:rsid w:val="007925B1"/>
    <w:rsid w:val="00793369"/>
    <w:rsid w:val="00793379"/>
    <w:rsid w:val="007934B5"/>
    <w:rsid w:val="00793D77"/>
    <w:rsid w:val="00794097"/>
    <w:rsid w:val="0079429A"/>
    <w:rsid w:val="007943F1"/>
    <w:rsid w:val="007945E4"/>
    <w:rsid w:val="00794BCC"/>
    <w:rsid w:val="00794EE9"/>
    <w:rsid w:val="00795334"/>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3DB9"/>
    <w:rsid w:val="007A4734"/>
    <w:rsid w:val="007A4937"/>
    <w:rsid w:val="007A4B62"/>
    <w:rsid w:val="007A4CB2"/>
    <w:rsid w:val="007A5326"/>
    <w:rsid w:val="007A54C5"/>
    <w:rsid w:val="007A57E0"/>
    <w:rsid w:val="007A682C"/>
    <w:rsid w:val="007A68C8"/>
    <w:rsid w:val="007A6C8C"/>
    <w:rsid w:val="007B0565"/>
    <w:rsid w:val="007B0808"/>
    <w:rsid w:val="007B09A7"/>
    <w:rsid w:val="007B142B"/>
    <w:rsid w:val="007B1DCB"/>
    <w:rsid w:val="007B1F9C"/>
    <w:rsid w:val="007B2916"/>
    <w:rsid w:val="007B2B77"/>
    <w:rsid w:val="007B2CCE"/>
    <w:rsid w:val="007B3842"/>
    <w:rsid w:val="007B3CDD"/>
    <w:rsid w:val="007B4215"/>
    <w:rsid w:val="007B4C27"/>
    <w:rsid w:val="007B4E9A"/>
    <w:rsid w:val="007B50D3"/>
    <w:rsid w:val="007B54C4"/>
    <w:rsid w:val="007B55E3"/>
    <w:rsid w:val="007B55F1"/>
    <w:rsid w:val="007B5667"/>
    <w:rsid w:val="007B5963"/>
    <w:rsid w:val="007B5990"/>
    <w:rsid w:val="007B64CF"/>
    <w:rsid w:val="007B6706"/>
    <w:rsid w:val="007B68A2"/>
    <w:rsid w:val="007B6BBB"/>
    <w:rsid w:val="007B6C1D"/>
    <w:rsid w:val="007B734C"/>
    <w:rsid w:val="007B7640"/>
    <w:rsid w:val="007B7C85"/>
    <w:rsid w:val="007B7FD0"/>
    <w:rsid w:val="007C03D8"/>
    <w:rsid w:val="007C05BB"/>
    <w:rsid w:val="007C07FA"/>
    <w:rsid w:val="007C085E"/>
    <w:rsid w:val="007C0A7C"/>
    <w:rsid w:val="007C0ACC"/>
    <w:rsid w:val="007C120F"/>
    <w:rsid w:val="007C132B"/>
    <w:rsid w:val="007C17DB"/>
    <w:rsid w:val="007C192E"/>
    <w:rsid w:val="007C262E"/>
    <w:rsid w:val="007C2AFD"/>
    <w:rsid w:val="007C2BA8"/>
    <w:rsid w:val="007C2FEB"/>
    <w:rsid w:val="007C3041"/>
    <w:rsid w:val="007C353C"/>
    <w:rsid w:val="007C3D1D"/>
    <w:rsid w:val="007C3E36"/>
    <w:rsid w:val="007C4467"/>
    <w:rsid w:val="007C495D"/>
    <w:rsid w:val="007C4CB8"/>
    <w:rsid w:val="007C5296"/>
    <w:rsid w:val="007C54C9"/>
    <w:rsid w:val="007C55BD"/>
    <w:rsid w:val="007C5792"/>
    <w:rsid w:val="007C5A14"/>
    <w:rsid w:val="007C5BA7"/>
    <w:rsid w:val="007C5CAC"/>
    <w:rsid w:val="007C5EED"/>
    <w:rsid w:val="007C6565"/>
    <w:rsid w:val="007C6D78"/>
    <w:rsid w:val="007C710C"/>
    <w:rsid w:val="007C7F45"/>
    <w:rsid w:val="007D0089"/>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81A"/>
    <w:rsid w:val="007D4AD9"/>
    <w:rsid w:val="007D531F"/>
    <w:rsid w:val="007D59E1"/>
    <w:rsid w:val="007D5AE6"/>
    <w:rsid w:val="007D5BA7"/>
    <w:rsid w:val="007D6A92"/>
    <w:rsid w:val="007D6C9A"/>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1CE"/>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0D6"/>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87B"/>
    <w:rsid w:val="00804DF6"/>
    <w:rsid w:val="0080518B"/>
    <w:rsid w:val="0080529A"/>
    <w:rsid w:val="00805F9D"/>
    <w:rsid w:val="008069D9"/>
    <w:rsid w:val="00806BDA"/>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3D0"/>
    <w:rsid w:val="00813A3B"/>
    <w:rsid w:val="008143E9"/>
    <w:rsid w:val="0081446D"/>
    <w:rsid w:val="00814702"/>
    <w:rsid w:val="00814743"/>
    <w:rsid w:val="00814A9D"/>
    <w:rsid w:val="008152A3"/>
    <w:rsid w:val="00815357"/>
    <w:rsid w:val="0081554E"/>
    <w:rsid w:val="0081561B"/>
    <w:rsid w:val="00815F73"/>
    <w:rsid w:val="008168A2"/>
    <w:rsid w:val="00816B03"/>
    <w:rsid w:val="00816C7C"/>
    <w:rsid w:val="00816E6E"/>
    <w:rsid w:val="00817954"/>
    <w:rsid w:val="00817C46"/>
    <w:rsid w:val="00817E3C"/>
    <w:rsid w:val="0082004F"/>
    <w:rsid w:val="008207B9"/>
    <w:rsid w:val="00821175"/>
    <w:rsid w:val="008219C5"/>
    <w:rsid w:val="00821CC9"/>
    <w:rsid w:val="00821F42"/>
    <w:rsid w:val="00822F4B"/>
    <w:rsid w:val="0082321F"/>
    <w:rsid w:val="00823726"/>
    <w:rsid w:val="00823962"/>
    <w:rsid w:val="00823C99"/>
    <w:rsid w:val="00823CE2"/>
    <w:rsid w:val="00823E47"/>
    <w:rsid w:val="008240FB"/>
    <w:rsid w:val="00824921"/>
    <w:rsid w:val="008254F0"/>
    <w:rsid w:val="00826221"/>
    <w:rsid w:val="00826906"/>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BA7"/>
    <w:rsid w:val="00834D5A"/>
    <w:rsid w:val="00834DB7"/>
    <w:rsid w:val="008351B1"/>
    <w:rsid w:val="00835252"/>
    <w:rsid w:val="00835480"/>
    <w:rsid w:val="008357DE"/>
    <w:rsid w:val="00835811"/>
    <w:rsid w:val="00835AF1"/>
    <w:rsid w:val="00835F43"/>
    <w:rsid w:val="00835FAF"/>
    <w:rsid w:val="00836541"/>
    <w:rsid w:val="008367DF"/>
    <w:rsid w:val="008368A6"/>
    <w:rsid w:val="008370B0"/>
    <w:rsid w:val="008371F5"/>
    <w:rsid w:val="0083782C"/>
    <w:rsid w:val="00837AD3"/>
    <w:rsid w:val="00837B3F"/>
    <w:rsid w:val="00837C3D"/>
    <w:rsid w:val="00837DDC"/>
    <w:rsid w:val="0084071F"/>
    <w:rsid w:val="0084093B"/>
    <w:rsid w:val="00840B91"/>
    <w:rsid w:val="008413C5"/>
    <w:rsid w:val="008414FB"/>
    <w:rsid w:val="00841664"/>
    <w:rsid w:val="00841885"/>
    <w:rsid w:val="008418B1"/>
    <w:rsid w:val="008423AE"/>
    <w:rsid w:val="0084291E"/>
    <w:rsid w:val="00842B51"/>
    <w:rsid w:val="00842B73"/>
    <w:rsid w:val="00842C9A"/>
    <w:rsid w:val="00843139"/>
    <w:rsid w:val="008441C0"/>
    <w:rsid w:val="00844210"/>
    <w:rsid w:val="0084435D"/>
    <w:rsid w:val="00844928"/>
    <w:rsid w:val="008452C9"/>
    <w:rsid w:val="008453ED"/>
    <w:rsid w:val="00845577"/>
    <w:rsid w:val="008459A5"/>
    <w:rsid w:val="00846E04"/>
    <w:rsid w:val="0084724E"/>
    <w:rsid w:val="008473B1"/>
    <w:rsid w:val="00847C05"/>
    <w:rsid w:val="00847C07"/>
    <w:rsid w:val="00847C87"/>
    <w:rsid w:val="00850458"/>
    <w:rsid w:val="0085084E"/>
    <w:rsid w:val="0085147C"/>
    <w:rsid w:val="008516B5"/>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5BD8"/>
    <w:rsid w:val="008573CC"/>
    <w:rsid w:val="00857403"/>
    <w:rsid w:val="00857436"/>
    <w:rsid w:val="008574AE"/>
    <w:rsid w:val="008575A6"/>
    <w:rsid w:val="008575EE"/>
    <w:rsid w:val="00857759"/>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055"/>
    <w:rsid w:val="00866114"/>
    <w:rsid w:val="00866614"/>
    <w:rsid w:val="008668AF"/>
    <w:rsid w:val="00866D32"/>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A02"/>
    <w:rsid w:val="00875A5C"/>
    <w:rsid w:val="00875C1A"/>
    <w:rsid w:val="00875C4E"/>
    <w:rsid w:val="00875C74"/>
    <w:rsid w:val="00875EB3"/>
    <w:rsid w:val="008761D1"/>
    <w:rsid w:val="00876323"/>
    <w:rsid w:val="0087653D"/>
    <w:rsid w:val="00876B2C"/>
    <w:rsid w:val="00876D6B"/>
    <w:rsid w:val="00876E0B"/>
    <w:rsid w:val="008770F3"/>
    <w:rsid w:val="008775AD"/>
    <w:rsid w:val="008777C5"/>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1B5"/>
    <w:rsid w:val="00885747"/>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2B35"/>
    <w:rsid w:val="00892B88"/>
    <w:rsid w:val="008938DF"/>
    <w:rsid w:val="0089397F"/>
    <w:rsid w:val="00893BFD"/>
    <w:rsid w:val="00893E0F"/>
    <w:rsid w:val="00894BB1"/>
    <w:rsid w:val="00894F6F"/>
    <w:rsid w:val="00895223"/>
    <w:rsid w:val="0089536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536"/>
    <w:rsid w:val="008A4DF2"/>
    <w:rsid w:val="008A54BB"/>
    <w:rsid w:val="008A5DA9"/>
    <w:rsid w:val="008A5F45"/>
    <w:rsid w:val="008A60D5"/>
    <w:rsid w:val="008A6204"/>
    <w:rsid w:val="008A6222"/>
    <w:rsid w:val="008A6417"/>
    <w:rsid w:val="008A658C"/>
    <w:rsid w:val="008A674A"/>
    <w:rsid w:val="008A689D"/>
    <w:rsid w:val="008A6CCC"/>
    <w:rsid w:val="008A720C"/>
    <w:rsid w:val="008B02A5"/>
    <w:rsid w:val="008B03BB"/>
    <w:rsid w:val="008B0741"/>
    <w:rsid w:val="008B0950"/>
    <w:rsid w:val="008B09F9"/>
    <w:rsid w:val="008B0AFE"/>
    <w:rsid w:val="008B0E56"/>
    <w:rsid w:val="008B124B"/>
    <w:rsid w:val="008B1501"/>
    <w:rsid w:val="008B1591"/>
    <w:rsid w:val="008B1FE5"/>
    <w:rsid w:val="008B2279"/>
    <w:rsid w:val="008B260A"/>
    <w:rsid w:val="008B27B7"/>
    <w:rsid w:val="008B3017"/>
    <w:rsid w:val="008B32C2"/>
    <w:rsid w:val="008B32F3"/>
    <w:rsid w:val="008B368E"/>
    <w:rsid w:val="008B3DA9"/>
    <w:rsid w:val="008B45C9"/>
    <w:rsid w:val="008B4880"/>
    <w:rsid w:val="008B4B45"/>
    <w:rsid w:val="008B4FD7"/>
    <w:rsid w:val="008B61F6"/>
    <w:rsid w:val="008B688F"/>
    <w:rsid w:val="008B6D05"/>
    <w:rsid w:val="008B6E2E"/>
    <w:rsid w:val="008B71D6"/>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3C9"/>
    <w:rsid w:val="008C34B4"/>
    <w:rsid w:val="008C363E"/>
    <w:rsid w:val="008C3C98"/>
    <w:rsid w:val="008C3DF6"/>
    <w:rsid w:val="008C4480"/>
    <w:rsid w:val="008C45A8"/>
    <w:rsid w:val="008C4956"/>
    <w:rsid w:val="008C4A15"/>
    <w:rsid w:val="008C50D1"/>
    <w:rsid w:val="008C5991"/>
    <w:rsid w:val="008C5B50"/>
    <w:rsid w:val="008C5B7D"/>
    <w:rsid w:val="008C5E2E"/>
    <w:rsid w:val="008C6E16"/>
    <w:rsid w:val="008C70DE"/>
    <w:rsid w:val="008C7940"/>
    <w:rsid w:val="008C79A0"/>
    <w:rsid w:val="008C7A2B"/>
    <w:rsid w:val="008C7C75"/>
    <w:rsid w:val="008C7CA4"/>
    <w:rsid w:val="008D0269"/>
    <w:rsid w:val="008D0C3F"/>
    <w:rsid w:val="008D113B"/>
    <w:rsid w:val="008D115F"/>
    <w:rsid w:val="008D1319"/>
    <w:rsid w:val="008D14F7"/>
    <w:rsid w:val="008D1783"/>
    <w:rsid w:val="008D1B0F"/>
    <w:rsid w:val="008D1DE8"/>
    <w:rsid w:val="008D2137"/>
    <w:rsid w:val="008D2393"/>
    <w:rsid w:val="008D2929"/>
    <w:rsid w:val="008D31C7"/>
    <w:rsid w:val="008D32A7"/>
    <w:rsid w:val="008D3A0C"/>
    <w:rsid w:val="008D3AB3"/>
    <w:rsid w:val="008D3BF9"/>
    <w:rsid w:val="008D3EF8"/>
    <w:rsid w:val="008D411E"/>
    <w:rsid w:val="008D412A"/>
    <w:rsid w:val="008D44F1"/>
    <w:rsid w:val="008D450B"/>
    <w:rsid w:val="008D482B"/>
    <w:rsid w:val="008D4EE1"/>
    <w:rsid w:val="008D586A"/>
    <w:rsid w:val="008D6522"/>
    <w:rsid w:val="008D683E"/>
    <w:rsid w:val="008D6DF3"/>
    <w:rsid w:val="008D788E"/>
    <w:rsid w:val="008D79E2"/>
    <w:rsid w:val="008D7DBF"/>
    <w:rsid w:val="008D7FDF"/>
    <w:rsid w:val="008E00CD"/>
    <w:rsid w:val="008E0390"/>
    <w:rsid w:val="008E064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E7EFE"/>
    <w:rsid w:val="008F03A1"/>
    <w:rsid w:val="008F0502"/>
    <w:rsid w:val="008F0759"/>
    <w:rsid w:val="008F096A"/>
    <w:rsid w:val="008F14D1"/>
    <w:rsid w:val="008F186C"/>
    <w:rsid w:val="008F1A77"/>
    <w:rsid w:val="008F1CA0"/>
    <w:rsid w:val="008F1E76"/>
    <w:rsid w:val="008F2078"/>
    <w:rsid w:val="008F20C3"/>
    <w:rsid w:val="008F242C"/>
    <w:rsid w:val="008F247B"/>
    <w:rsid w:val="008F2957"/>
    <w:rsid w:val="008F2B07"/>
    <w:rsid w:val="008F304F"/>
    <w:rsid w:val="008F3055"/>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721"/>
    <w:rsid w:val="0090093C"/>
    <w:rsid w:val="009009F3"/>
    <w:rsid w:val="0090150F"/>
    <w:rsid w:val="00901547"/>
    <w:rsid w:val="00901C4D"/>
    <w:rsid w:val="00901DD9"/>
    <w:rsid w:val="0090247A"/>
    <w:rsid w:val="009024E5"/>
    <w:rsid w:val="009029E0"/>
    <w:rsid w:val="00902B4C"/>
    <w:rsid w:val="00903A0D"/>
    <w:rsid w:val="009041AC"/>
    <w:rsid w:val="009042C8"/>
    <w:rsid w:val="009043C4"/>
    <w:rsid w:val="009049A1"/>
    <w:rsid w:val="00904BC8"/>
    <w:rsid w:val="00904FCE"/>
    <w:rsid w:val="0090505C"/>
    <w:rsid w:val="00905A90"/>
    <w:rsid w:val="00905BB9"/>
    <w:rsid w:val="0090600A"/>
    <w:rsid w:val="00906234"/>
    <w:rsid w:val="00906443"/>
    <w:rsid w:val="009068D6"/>
    <w:rsid w:val="00906C1F"/>
    <w:rsid w:val="009075E0"/>
    <w:rsid w:val="00910287"/>
    <w:rsid w:val="009102BC"/>
    <w:rsid w:val="0091088D"/>
    <w:rsid w:val="00910964"/>
    <w:rsid w:val="00910C35"/>
    <w:rsid w:val="00910F2D"/>
    <w:rsid w:val="00911F2C"/>
    <w:rsid w:val="00912342"/>
    <w:rsid w:val="00912B73"/>
    <w:rsid w:val="00912C60"/>
    <w:rsid w:val="00912E8A"/>
    <w:rsid w:val="00913008"/>
    <w:rsid w:val="009134DB"/>
    <w:rsid w:val="00913CFC"/>
    <w:rsid w:val="009145A3"/>
    <w:rsid w:val="0091470E"/>
    <w:rsid w:val="0091508D"/>
    <w:rsid w:val="00915843"/>
    <w:rsid w:val="0091597E"/>
    <w:rsid w:val="00915A5B"/>
    <w:rsid w:val="009162CB"/>
    <w:rsid w:val="00916635"/>
    <w:rsid w:val="00917CFD"/>
    <w:rsid w:val="00917F65"/>
    <w:rsid w:val="009208F7"/>
    <w:rsid w:val="009218CA"/>
    <w:rsid w:val="009219DB"/>
    <w:rsid w:val="0092242F"/>
    <w:rsid w:val="009224DF"/>
    <w:rsid w:val="00922826"/>
    <w:rsid w:val="00922A9F"/>
    <w:rsid w:val="00922BF1"/>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291"/>
    <w:rsid w:val="00937302"/>
    <w:rsid w:val="00937409"/>
    <w:rsid w:val="0093757A"/>
    <w:rsid w:val="009378A2"/>
    <w:rsid w:val="009402E9"/>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AC1"/>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42B3"/>
    <w:rsid w:val="00954E48"/>
    <w:rsid w:val="00954EAA"/>
    <w:rsid w:val="009550B4"/>
    <w:rsid w:val="0095572A"/>
    <w:rsid w:val="00955F29"/>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BDB"/>
    <w:rsid w:val="00961D77"/>
    <w:rsid w:val="0096224E"/>
    <w:rsid w:val="0096273E"/>
    <w:rsid w:val="00963181"/>
    <w:rsid w:val="009636F7"/>
    <w:rsid w:val="009639D0"/>
    <w:rsid w:val="00963A52"/>
    <w:rsid w:val="00963A70"/>
    <w:rsid w:val="0096467D"/>
    <w:rsid w:val="009653C3"/>
    <w:rsid w:val="0096541A"/>
    <w:rsid w:val="00965A53"/>
    <w:rsid w:val="00965D68"/>
    <w:rsid w:val="00965E1F"/>
    <w:rsid w:val="00966E9E"/>
    <w:rsid w:val="00967573"/>
    <w:rsid w:val="009676A0"/>
    <w:rsid w:val="00967B01"/>
    <w:rsid w:val="00967C56"/>
    <w:rsid w:val="00967D01"/>
    <w:rsid w:val="00967D9F"/>
    <w:rsid w:val="00967DA4"/>
    <w:rsid w:val="00970043"/>
    <w:rsid w:val="009703BC"/>
    <w:rsid w:val="009707D4"/>
    <w:rsid w:val="0097086F"/>
    <w:rsid w:val="00970ABC"/>
    <w:rsid w:val="009714C8"/>
    <w:rsid w:val="00971B1C"/>
    <w:rsid w:val="00971C42"/>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809"/>
    <w:rsid w:val="0098089D"/>
    <w:rsid w:val="00980935"/>
    <w:rsid w:val="00980B63"/>
    <w:rsid w:val="00980B9B"/>
    <w:rsid w:val="00981058"/>
    <w:rsid w:val="00981260"/>
    <w:rsid w:val="0098141B"/>
    <w:rsid w:val="0098184C"/>
    <w:rsid w:val="00981856"/>
    <w:rsid w:val="0098198A"/>
    <w:rsid w:val="00981C69"/>
    <w:rsid w:val="00982282"/>
    <w:rsid w:val="00982AD3"/>
    <w:rsid w:val="00983263"/>
    <w:rsid w:val="009834E4"/>
    <w:rsid w:val="00983A08"/>
    <w:rsid w:val="009843B9"/>
    <w:rsid w:val="009844ED"/>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97"/>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B02"/>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D6E"/>
    <w:rsid w:val="009C2EBF"/>
    <w:rsid w:val="009C3010"/>
    <w:rsid w:val="009C30D4"/>
    <w:rsid w:val="009C3237"/>
    <w:rsid w:val="009C32A1"/>
    <w:rsid w:val="009C3C48"/>
    <w:rsid w:val="009C430E"/>
    <w:rsid w:val="009C43D2"/>
    <w:rsid w:val="009C49A1"/>
    <w:rsid w:val="009C5CB9"/>
    <w:rsid w:val="009C5CE5"/>
    <w:rsid w:val="009C5ED4"/>
    <w:rsid w:val="009C60F9"/>
    <w:rsid w:val="009C64E7"/>
    <w:rsid w:val="009C6C77"/>
    <w:rsid w:val="009C6D8B"/>
    <w:rsid w:val="009C7244"/>
    <w:rsid w:val="009C72BC"/>
    <w:rsid w:val="009C7440"/>
    <w:rsid w:val="009C7E6C"/>
    <w:rsid w:val="009D0004"/>
    <w:rsid w:val="009D05DE"/>
    <w:rsid w:val="009D075A"/>
    <w:rsid w:val="009D0FD2"/>
    <w:rsid w:val="009D127E"/>
    <w:rsid w:val="009D15A1"/>
    <w:rsid w:val="009D169A"/>
    <w:rsid w:val="009D18DF"/>
    <w:rsid w:val="009D1CC0"/>
    <w:rsid w:val="009D271A"/>
    <w:rsid w:val="009D28E5"/>
    <w:rsid w:val="009D2A68"/>
    <w:rsid w:val="009D2D3B"/>
    <w:rsid w:val="009D300E"/>
    <w:rsid w:val="009D345A"/>
    <w:rsid w:val="009D3B42"/>
    <w:rsid w:val="009D3D3A"/>
    <w:rsid w:val="009D40B7"/>
    <w:rsid w:val="009D418C"/>
    <w:rsid w:val="009D46A7"/>
    <w:rsid w:val="009D4816"/>
    <w:rsid w:val="009D4A08"/>
    <w:rsid w:val="009D540D"/>
    <w:rsid w:val="009D5B57"/>
    <w:rsid w:val="009D5DD6"/>
    <w:rsid w:val="009D6534"/>
    <w:rsid w:val="009D67F8"/>
    <w:rsid w:val="009D6C50"/>
    <w:rsid w:val="009D71BE"/>
    <w:rsid w:val="009D71D4"/>
    <w:rsid w:val="009D74A6"/>
    <w:rsid w:val="009D7C71"/>
    <w:rsid w:val="009D7FB7"/>
    <w:rsid w:val="009E019D"/>
    <w:rsid w:val="009E02ED"/>
    <w:rsid w:val="009E1016"/>
    <w:rsid w:val="009E11EE"/>
    <w:rsid w:val="009E1984"/>
    <w:rsid w:val="009E1A90"/>
    <w:rsid w:val="009E1ACD"/>
    <w:rsid w:val="009E2295"/>
    <w:rsid w:val="009E238B"/>
    <w:rsid w:val="009E2454"/>
    <w:rsid w:val="009E2459"/>
    <w:rsid w:val="009E274C"/>
    <w:rsid w:val="009E2A60"/>
    <w:rsid w:val="009E2C8C"/>
    <w:rsid w:val="009E2D10"/>
    <w:rsid w:val="009E2DE0"/>
    <w:rsid w:val="009E3B7C"/>
    <w:rsid w:val="009E408E"/>
    <w:rsid w:val="009E40AE"/>
    <w:rsid w:val="009E41DD"/>
    <w:rsid w:val="009E42B3"/>
    <w:rsid w:val="009E434D"/>
    <w:rsid w:val="009E450C"/>
    <w:rsid w:val="009E4A1D"/>
    <w:rsid w:val="009E4A94"/>
    <w:rsid w:val="009E560E"/>
    <w:rsid w:val="009E5D6D"/>
    <w:rsid w:val="009E5DEA"/>
    <w:rsid w:val="009E62E6"/>
    <w:rsid w:val="009E6384"/>
    <w:rsid w:val="009E64DA"/>
    <w:rsid w:val="009E68F5"/>
    <w:rsid w:val="009E6C69"/>
    <w:rsid w:val="009E76EC"/>
    <w:rsid w:val="009E7780"/>
    <w:rsid w:val="009E7858"/>
    <w:rsid w:val="009E7A0E"/>
    <w:rsid w:val="009E7D7F"/>
    <w:rsid w:val="009E7D94"/>
    <w:rsid w:val="009F075D"/>
    <w:rsid w:val="009F0D7F"/>
    <w:rsid w:val="009F1019"/>
    <w:rsid w:val="009F1336"/>
    <w:rsid w:val="009F1352"/>
    <w:rsid w:val="009F1439"/>
    <w:rsid w:val="009F14FA"/>
    <w:rsid w:val="009F15EB"/>
    <w:rsid w:val="009F1E39"/>
    <w:rsid w:val="009F1EF1"/>
    <w:rsid w:val="009F2231"/>
    <w:rsid w:val="009F2557"/>
    <w:rsid w:val="009F2728"/>
    <w:rsid w:val="009F2EFB"/>
    <w:rsid w:val="009F2F8C"/>
    <w:rsid w:val="009F3450"/>
    <w:rsid w:val="009F3786"/>
    <w:rsid w:val="009F3A11"/>
    <w:rsid w:val="009F4D13"/>
    <w:rsid w:val="009F5187"/>
    <w:rsid w:val="009F53DE"/>
    <w:rsid w:val="009F563B"/>
    <w:rsid w:val="009F56D1"/>
    <w:rsid w:val="009F5A3E"/>
    <w:rsid w:val="009F5DD0"/>
    <w:rsid w:val="009F749E"/>
    <w:rsid w:val="009F7B85"/>
    <w:rsid w:val="009F7CCA"/>
    <w:rsid w:val="00A00814"/>
    <w:rsid w:val="00A00870"/>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1C2"/>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43B"/>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2795E"/>
    <w:rsid w:val="00A27C3B"/>
    <w:rsid w:val="00A302D5"/>
    <w:rsid w:val="00A30467"/>
    <w:rsid w:val="00A30716"/>
    <w:rsid w:val="00A30E62"/>
    <w:rsid w:val="00A30ECC"/>
    <w:rsid w:val="00A31796"/>
    <w:rsid w:val="00A3179F"/>
    <w:rsid w:val="00A32028"/>
    <w:rsid w:val="00A3221E"/>
    <w:rsid w:val="00A32329"/>
    <w:rsid w:val="00A3263E"/>
    <w:rsid w:val="00A33B79"/>
    <w:rsid w:val="00A33E7E"/>
    <w:rsid w:val="00A340F6"/>
    <w:rsid w:val="00A34703"/>
    <w:rsid w:val="00A347BD"/>
    <w:rsid w:val="00A34B4E"/>
    <w:rsid w:val="00A3523C"/>
    <w:rsid w:val="00A35495"/>
    <w:rsid w:val="00A35B1F"/>
    <w:rsid w:val="00A362B3"/>
    <w:rsid w:val="00A36769"/>
    <w:rsid w:val="00A36C91"/>
    <w:rsid w:val="00A36FDD"/>
    <w:rsid w:val="00A370F8"/>
    <w:rsid w:val="00A37271"/>
    <w:rsid w:val="00A3761A"/>
    <w:rsid w:val="00A37644"/>
    <w:rsid w:val="00A37716"/>
    <w:rsid w:val="00A3782E"/>
    <w:rsid w:val="00A37950"/>
    <w:rsid w:val="00A37E2F"/>
    <w:rsid w:val="00A37EA6"/>
    <w:rsid w:val="00A37FBA"/>
    <w:rsid w:val="00A40076"/>
    <w:rsid w:val="00A40C08"/>
    <w:rsid w:val="00A412C0"/>
    <w:rsid w:val="00A418C9"/>
    <w:rsid w:val="00A41B3A"/>
    <w:rsid w:val="00A41C12"/>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308F"/>
    <w:rsid w:val="00A5419B"/>
    <w:rsid w:val="00A544B4"/>
    <w:rsid w:val="00A5483D"/>
    <w:rsid w:val="00A54A80"/>
    <w:rsid w:val="00A54CDD"/>
    <w:rsid w:val="00A54DC1"/>
    <w:rsid w:val="00A5503A"/>
    <w:rsid w:val="00A550CE"/>
    <w:rsid w:val="00A55449"/>
    <w:rsid w:val="00A556F7"/>
    <w:rsid w:val="00A55BFE"/>
    <w:rsid w:val="00A564E8"/>
    <w:rsid w:val="00A5653D"/>
    <w:rsid w:val="00A56553"/>
    <w:rsid w:val="00A5657E"/>
    <w:rsid w:val="00A56C52"/>
    <w:rsid w:val="00A57AF5"/>
    <w:rsid w:val="00A57BC0"/>
    <w:rsid w:val="00A57C5D"/>
    <w:rsid w:val="00A57F42"/>
    <w:rsid w:val="00A60379"/>
    <w:rsid w:val="00A603C2"/>
    <w:rsid w:val="00A60813"/>
    <w:rsid w:val="00A60EFA"/>
    <w:rsid w:val="00A61111"/>
    <w:rsid w:val="00A61534"/>
    <w:rsid w:val="00A61C69"/>
    <w:rsid w:val="00A620D8"/>
    <w:rsid w:val="00A6257D"/>
    <w:rsid w:val="00A6258B"/>
    <w:rsid w:val="00A6269E"/>
    <w:rsid w:val="00A62A27"/>
    <w:rsid w:val="00A63334"/>
    <w:rsid w:val="00A6397B"/>
    <w:rsid w:val="00A64462"/>
    <w:rsid w:val="00A64C1F"/>
    <w:rsid w:val="00A6500C"/>
    <w:rsid w:val="00A6502A"/>
    <w:rsid w:val="00A651D6"/>
    <w:rsid w:val="00A6556E"/>
    <w:rsid w:val="00A65758"/>
    <w:rsid w:val="00A65F8E"/>
    <w:rsid w:val="00A667A8"/>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4FA"/>
    <w:rsid w:val="00A84D91"/>
    <w:rsid w:val="00A86331"/>
    <w:rsid w:val="00A86420"/>
    <w:rsid w:val="00A86A41"/>
    <w:rsid w:val="00A86C20"/>
    <w:rsid w:val="00A86D9F"/>
    <w:rsid w:val="00A86FD5"/>
    <w:rsid w:val="00A873B2"/>
    <w:rsid w:val="00A87479"/>
    <w:rsid w:val="00A876DF"/>
    <w:rsid w:val="00A879BB"/>
    <w:rsid w:val="00A90153"/>
    <w:rsid w:val="00A90B3D"/>
    <w:rsid w:val="00A91577"/>
    <w:rsid w:val="00A91645"/>
    <w:rsid w:val="00A9167D"/>
    <w:rsid w:val="00A91BF2"/>
    <w:rsid w:val="00A91EE3"/>
    <w:rsid w:val="00A923A5"/>
    <w:rsid w:val="00A9255E"/>
    <w:rsid w:val="00A925A6"/>
    <w:rsid w:val="00A929C1"/>
    <w:rsid w:val="00A92DE8"/>
    <w:rsid w:val="00A92F91"/>
    <w:rsid w:val="00A93157"/>
    <w:rsid w:val="00A93F9C"/>
    <w:rsid w:val="00A948B7"/>
    <w:rsid w:val="00A94B31"/>
    <w:rsid w:val="00A953E6"/>
    <w:rsid w:val="00A95A20"/>
    <w:rsid w:val="00A95E5A"/>
    <w:rsid w:val="00A965B0"/>
    <w:rsid w:val="00A96AF6"/>
    <w:rsid w:val="00A96C30"/>
    <w:rsid w:val="00A96D07"/>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6C5"/>
    <w:rsid w:val="00AA2846"/>
    <w:rsid w:val="00AA2A03"/>
    <w:rsid w:val="00AA2CD3"/>
    <w:rsid w:val="00AA310E"/>
    <w:rsid w:val="00AA34FF"/>
    <w:rsid w:val="00AA3576"/>
    <w:rsid w:val="00AA361A"/>
    <w:rsid w:val="00AA3C96"/>
    <w:rsid w:val="00AA4C6A"/>
    <w:rsid w:val="00AA4EBD"/>
    <w:rsid w:val="00AA4EFB"/>
    <w:rsid w:val="00AA5656"/>
    <w:rsid w:val="00AA567E"/>
    <w:rsid w:val="00AA5802"/>
    <w:rsid w:val="00AA64DE"/>
    <w:rsid w:val="00AA6775"/>
    <w:rsid w:val="00AA6C89"/>
    <w:rsid w:val="00AA7228"/>
    <w:rsid w:val="00AA7289"/>
    <w:rsid w:val="00AA7854"/>
    <w:rsid w:val="00AB016F"/>
    <w:rsid w:val="00AB01D5"/>
    <w:rsid w:val="00AB024B"/>
    <w:rsid w:val="00AB02F8"/>
    <w:rsid w:val="00AB14CF"/>
    <w:rsid w:val="00AB176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5CEE"/>
    <w:rsid w:val="00AB6112"/>
    <w:rsid w:val="00AB6396"/>
    <w:rsid w:val="00AB6C69"/>
    <w:rsid w:val="00AB6CCA"/>
    <w:rsid w:val="00AB6E7C"/>
    <w:rsid w:val="00AB79F7"/>
    <w:rsid w:val="00AB7A6E"/>
    <w:rsid w:val="00AB7DEF"/>
    <w:rsid w:val="00AB7E39"/>
    <w:rsid w:val="00AC00A0"/>
    <w:rsid w:val="00AC0E6E"/>
    <w:rsid w:val="00AC1366"/>
    <w:rsid w:val="00AC143A"/>
    <w:rsid w:val="00AC1663"/>
    <w:rsid w:val="00AC1735"/>
    <w:rsid w:val="00AC189E"/>
    <w:rsid w:val="00AC1C40"/>
    <w:rsid w:val="00AC1CD8"/>
    <w:rsid w:val="00AC1D51"/>
    <w:rsid w:val="00AC2614"/>
    <w:rsid w:val="00AC27CA"/>
    <w:rsid w:val="00AC2AD0"/>
    <w:rsid w:val="00AC2BFA"/>
    <w:rsid w:val="00AC30BF"/>
    <w:rsid w:val="00AC3186"/>
    <w:rsid w:val="00AC386B"/>
    <w:rsid w:val="00AC4501"/>
    <w:rsid w:val="00AC4883"/>
    <w:rsid w:val="00AC49D0"/>
    <w:rsid w:val="00AC4BBA"/>
    <w:rsid w:val="00AC4F43"/>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135"/>
    <w:rsid w:val="00AD11AE"/>
    <w:rsid w:val="00AD139C"/>
    <w:rsid w:val="00AD13BC"/>
    <w:rsid w:val="00AD14CF"/>
    <w:rsid w:val="00AD1AC6"/>
    <w:rsid w:val="00AD1C52"/>
    <w:rsid w:val="00AD1E6F"/>
    <w:rsid w:val="00AD1FD4"/>
    <w:rsid w:val="00AD200C"/>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771"/>
    <w:rsid w:val="00AE086E"/>
    <w:rsid w:val="00AE13D2"/>
    <w:rsid w:val="00AE17BA"/>
    <w:rsid w:val="00AE1EE3"/>
    <w:rsid w:val="00AE241E"/>
    <w:rsid w:val="00AE2682"/>
    <w:rsid w:val="00AE2AC5"/>
    <w:rsid w:val="00AE2C9B"/>
    <w:rsid w:val="00AE2E94"/>
    <w:rsid w:val="00AE31D9"/>
    <w:rsid w:val="00AE35DC"/>
    <w:rsid w:val="00AE3E34"/>
    <w:rsid w:val="00AE40C7"/>
    <w:rsid w:val="00AE40D5"/>
    <w:rsid w:val="00AE40F8"/>
    <w:rsid w:val="00AE4478"/>
    <w:rsid w:val="00AE47D0"/>
    <w:rsid w:val="00AE480E"/>
    <w:rsid w:val="00AE4B13"/>
    <w:rsid w:val="00AE4C32"/>
    <w:rsid w:val="00AE4EFE"/>
    <w:rsid w:val="00AE55BD"/>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B64"/>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1E8A"/>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9CF"/>
    <w:rsid w:val="00B15C75"/>
    <w:rsid w:val="00B15C79"/>
    <w:rsid w:val="00B15E74"/>
    <w:rsid w:val="00B16199"/>
    <w:rsid w:val="00B16542"/>
    <w:rsid w:val="00B16A75"/>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332"/>
    <w:rsid w:val="00B26566"/>
    <w:rsid w:val="00B26C95"/>
    <w:rsid w:val="00B272F5"/>
    <w:rsid w:val="00B2765B"/>
    <w:rsid w:val="00B27AB5"/>
    <w:rsid w:val="00B27B86"/>
    <w:rsid w:val="00B304BD"/>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5A6B"/>
    <w:rsid w:val="00B3612C"/>
    <w:rsid w:val="00B3620F"/>
    <w:rsid w:val="00B36D98"/>
    <w:rsid w:val="00B36F63"/>
    <w:rsid w:val="00B37197"/>
    <w:rsid w:val="00B3720C"/>
    <w:rsid w:val="00B375A7"/>
    <w:rsid w:val="00B3794B"/>
    <w:rsid w:val="00B4014C"/>
    <w:rsid w:val="00B40277"/>
    <w:rsid w:val="00B415EC"/>
    <w:rsid w:val="00B418B2"/>
    <w:rsid w:val="00B41ACB"/>
    <w:rsid w:val="00B41D61"/>
    <w:rsid w:val="00B4227B"/>
    <w:rsid w:val="00B43195"/>
    <w:rsid w:val="00B436D3"/>
    <w:rsid w:val="00B43768"/>
    <w:rsid w:val="00B442FD"/>
    <w:rsid w:val="00B4442B"/>
    <w:rsid w:val="00B4663B"/>
    <w:rsid w:val="00B47094"/>
    <w:rsid w:val="00B475EA"/>
    <w:rsid w:val="00B47B83"/>
    <w:rsid w:val="00B47C28"/>
    <w:rsid w:val="00B47C78"/>
    <w:rsid w:val="00B47D61"/>
    <w:rsid w:val="00B47D89"/>
    <w:rsid w:val="00B50189"/>
    <w:rsid w:val="00B503A3"/>
    <w:rsid w:val="00B51266"/>
    <w:rsid w:val="00B51387"/>
    <w:rsid w:val="00B51497"/>
    <w:rsid w:val="00B517EC"/>
    <w:rsid w:val="00B51A69"/>
    <w:rsid w:val="00B51ABA"/>
    <w:rsid w:val="00B51CF8"/>
    <w:rsid w:val="00B53042"/>
    <w:rsid w:val="00B535AE"/>
    <w:rsid w:val="00B53612"/>
    <w:rsid w:val="00B5366A"/>
    <w:rsid w:val="00B53696"/>
    <w:rsid w:val="00B54490"/>
    <w:rsid w:val="00B5493F"/>
    <w:rsid w:val="00B54BC4"/>
    <w:rsid w:val="00B556D1"/>
    <w:rsid w:val="00B55984"/>
    <w:rsid w:val="00B55D43"/>
    <w:rsid w:val="00B56C46"/>
    <w:rsid w:val="00B56D9B"/>
    <w:rsid w:val="00B56F4E"/>
    <w:rsid w:val="00B5731B"/>
    <w:rsid w:val="00B57B8C"/>
    <w:rsid w:val="00B60160"/>
    <w:rsid w:val="00B601D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50D"/>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02D"/>
    <w:rsid w:val="00B7756D"/>
    <w:rsid w:val="00B775A5"/>
    <w:rsid w:val="00B77674"/>
    <w:rsid w:val="00B777AA"/>
    <w:rsid w:val="00B777FA"/>
    <w:rsid w:val="00B77A4D"/>
    <w:rsid w:val="00B77DE2"/>
    <w:rsid w:val="00B77F4F"/>
    <w:rsid w:val="00B8070D"/>
    <w:rsid w:val="00B80ABD"/>
    <w:rsid w:val="00B80D50"/>
    <w:rsid w:val="00B81482"/>
    <w:rsid w:val="00B8178B"/>
    <w:rsid w:val="00B819C0"/>
    <w:rsid w:val="00B82334"/>
    <w:rsid w:val="00B823AF"/>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24"/>
    <w:rsid w:val="00B91F89"/>
    <w:rsid w:val="00B92165"/>
    <w:rsid w:val="00B921BE"/>
    <w:rsid w:val="00B926EE"/>
    <w:rsid w:val="00B92835"/>
    <w:rsid w:val="00B92D16"/>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3185"/>
    <w:rsid w:val="00BA3FE3"/>
    <w:rsid w:val="00BA4189"/>
    <w:rsid w:val="00BA41B1"/>
    <w:rsid w:val="00BA45DC"/>
    <w:rsid w:val="00BA4793"/>
    <w:rsid w:val="00BA47AD"/>
    <w:rsid w:val="00BA4C87"/>
    <w:rsid w:val="00BA4F69"/>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C3A"/>
    <w:rsid w:val="00BB4DBB"/>
    <w:rsid w:val="00BB5D69"/>
    <w:rsid w:val="00BB5E06"/>
    <w:rsid w:val="00BB5F48"/>
    <w:rsid w:val="00BB5F8B"/>
    <w:rsid w:val="00BB6764"/>
    <w:rsid w:val="00BB6EEF"/>
    <w:rsid w:val="00BB7813"/>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3F95"/>
    <w:rsid w:val="00BC437B"/>
    <w:rsid w:val="00BC44B4"/>
    <w:rsid w:val="00BC4B8F"/>
    <w:rsid w:val="00BC4FC1"/>
    <w:rsid w:val="00BC501E"/>
    <w:rsid w:val="00BC5666"/>
    <w:rsid w:val="00BC5C93"/>
    <w:rsid w:val="00BC6076"/>
    <w:rsid w:val="00BC6763"/>
    <w:rsid w:val="00BC717D"/>
    <w:rsid w:val="00BD0BD2"/>
    <w:rsid w:val="00BD0E84"/>
    <w:rsid w:val="00BD0FE8"/>
    <w:rsid w:val="00BD100E"/>
    <w:rsid w:val="00BD109E"/>
    <w:rsid w:val="00BD135C"/>
    <w:rsid w:val="00BD1703"/>
    <w:rsid w:val="00BD1BA2"/>
    <w:rsid w:val="00BD2E18"/>
    <w:rsid w:val="00BD30D6"/>
    <w:rsid w:val="00BD3515"/>
    <w:rsid w:val="00BD449A"/>
    <w:rsid w:val="00BD5342"/>
    <w:rsid w:val="00BD5379"/>
    <w:rsid w:val="00BD54C1"/>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1C51"/>
    <w:rsid w:val="00BE24A2"/>
    <w:rsid w:val="00BE27C9"/>
    <w:rsid w:val="00BE2E48"/>
    <w:rsid w:val="00BE30A9"/>
    <w:rsid w:val="00BE3E98"/>
    <w:rsid w:val="00BE3EC3"/>
    <w:rsid w:val="00BE4652"/>
    <w:rsid w:val="00BE49BE"/>
    <w:rsid w:val="00BE4EE6"/>
    <w:rsid w:val="00BE501E"/>
    <w:rsid w:val="00BE5EEB"/>
    <w:rsid w:val="00BE6302"/>
    <w:rsid w:val="00BE66C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EB2"/>
    <w:rsid w:val="00BF5410"/>
    <w:rsid w:val="00BF5622"/>
    <w:rsid w:val="00BF5A02"/>
    <w:rsid w:val="00BF5AF4"/>
    <w:rsid w:val="00BF5C29"/>
    <w:rsid w:val="00BF5E7B"/>
    <w:rsid w:val="00BF64C3"/>
    <w:rsid w:val="00BF65D3"/>
    <w:rsid w:val="00BF705B"/>
    <w:rsid w:val="00BF7D0C"/>
    <w:rsid w:val="00C000B2"/>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B4E"/>
    <w:rsid w:val="00C05C26"/>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2AC"/>
    <w:rsid w:val="00C11406"/>
    <w:rsid w:val="00C11CFC"/>
    <w:rsid w:val="00C11D29"/>
    <w:rsid w:val="00C12058"/>
    <w:rsid w:val="00C12350"/>
    <w:rsid w:val="00C1270C"/>
    <w:rsid w:val="00C128DD"/>
    <w:rsid w:val="00C12965"/>
    <w:rsid w:val="00C12B46"/>
    <w:rsid w:val="00C12E5C"/>
    <w:rsid w:val="00C131EE"/>
    <w:rsid w:val="00C136AC"/>
    <w:rsid w:val="00C1395B"/>
    <w:rsid w:val="00C13C57"/>
    <w:rsid w:val="00C13D7E"/>
    <w:rsid w:val="00C13EAA"/>
    <w:rsid w:val="00C13F69"/>
    <w:rsid w:val="00C14146"/>
    <w:rsid w:val="00C14170"/>
    <w:rsid w:val="00C145F6"/>
    <w:rsid w:val="00C147BF"/>
    <w:rsid w:val="00C14CA8"/>
    <w:rsid w:val="00C14CE8"/>
    <w:rsid w:val="00C14EBE"/>
    <w:rsid w:val="00C15836"/>
    <w:rsid w:val="00C1593D"/>
    <w:rsid w:val="00C16146"/>
    <w:rsid w:val="00C1653D"/>
    <w:rsid w:val="00C17222"/>
    <w:rsid w:val="00C17387"/>
    <w:rsid w:val="00C17FCF"/>
    <w:rsid w:val="00C20EAB"/>
    <w:rsid w:val="00C2131B"/>
    <w:rsid w:val="00C213F2"/>
    <w:rsid w:val="00C21463"/>
    <w:rsid w:val="00C219A2"/>
    <w:rsid w:val="00C21C4D"/>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7F"/>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3BAD"/>
    <w:rsid w:val="00C541E8"/>
    <w:rsid w:val="00C54F52"/>
    <w:rsid w:val="00C555E5"/>
    <w:rsid w:val="00C56A84"/>
    <w:rsid w:val="00C56F22"/>
    <w:rsid w:val="00C57756"/>
    <w:rsid w:val="00C57BE8"/>
    <w:rsid w:val="00C60B8B"/>
    <w:rsid w:val="00C61068"/>
    <w:rsid w:val="00C61267"/>
    <w:rsid w:val="00C612C0"/>
    <w:rsid w:val="00C612C3"/>
    <w:rsid w:val="00C617CD"/>
    <w:rsid w:val="00C61D2E"/>
    <w:rsid w:val="00C62283"/>
    <w:rsid w:val="00C624BA"/>
    <w:rsid w:val="00C62F66"/>
    <w:rsid w:val="00C638AB"/>
    <w:rsid w:val="00C63931"/>
    <w:rsid w:val="00C64E49"/>
    <w:rsid w:val="00C64E5A"/>
    <w:rsid w:val="00C64FBC"/>
    <w:rsid w:val="00C64FF5"/>
    <w:rsid w:val="00C65A4B"/>
    <w:rsid w:val="00C65ABF"/>
    <w:rsid w:val="00C65DA0"/>
    <w:rsid w:val="00C662D9"/>
    <w:rsid w:val="00C66679"/>
    <w:rsid w:val="00C66BF4"/>
    <w:rsid w:val="00C67001"/>
    <w:rsid w:val="00C671B1"/>
    <w:rsid w:val="00C6735D"/>
    <w:rsid w:val="00C67587"/>
    <w:rsid w:val="00C677C7"/>
    <w:rsid w:val="00C67811"/>
    <w:rsid w:val="00C67A8E"/>
    <w:rsid w:val="00C67EB6"/>
    <w:rsid w:val="00C705C1"/>
    <w:rsid w:val="00C715C7"/>
    <w:rsid w:val="00C716B9"/>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729"/>
    <w:rsid w:val="00C80813"/>
    <w:rsid w:val="00C808A1"/>
    <w:rsid w:val="00C80B6B"/>
    <w:rsid w:val="00C81276"/>
    <w:rsid w:val="00C817B3"/>
    <w:rsid w:val="00C81F57"/>
    <w:rsid w:val="00C82588"/>
    <w:rsid w:val="00C82906"/>
    <w:rsid w:val="00C83459"/>
    <w:rsid w:val="00C8379C"/>
    <w:rsid w:val="00C838F6"/>
    <w:rsid w:val="00C83A2D"/>
    <w:rsid w:val="00C83FF2"/>
    <w:rsid w:val="00C846F3"/>
    <w:rsid w:val="00C847ED"/>
    <w:rsid w:val="00C84B54"/>
    <w:rsid w:val="00C84CC9"/>
    <w:rsid w:val="00C850E7"/>
    <w:rsid w:val="00C85115"/>
    <w:rsid w:val="00C85423"/>
    <w:rsid w:val="00C85A51"/>
    <w:rsid w:val="00C85AC3"/>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3C8E"/>
    <w:rsid w:val="00C94608"/>
    <w:rsid w:val="00C9488B"/>
    <w:rsid w:val="00C94F2E"/>
    <w:rsid w:val="00C95059"/>
    <w:rsid w:val="00C95248"/>
    <w:rsid w:val="00C95844"/>
    <w:rsid w:val="00C95A79"/>
    <w:rsid w:val="00C95DC1"/>
    <w:rsid w:val="00C966FD"/>
    <w:rsid w:val="00C96769"/>
    <w:rsid w:val="00C968E8"/>
    <w:rsid w:val="00C96E81"/>
    <w:rsid w:val="00C97324"/>
    <w:rsid w:val="00C974FC"/>
    <w:rsid w:val="00C97503"/>
    <w:rsid w:val="00C97547"/>
    <w:rsid w:val="00C978A2"/>
    <w:rsid w:val="00C979E0"/>
    <w:rsid w:val="00C97AFC"/>
    <w:rsid w:val="00C97FF9"/>
    <w:rsid w:val="00CA03B7"/>
    <w:rsid w:val="00CA03DB"/>
    <w:rsid w:val="00CA065E"/>
    <w:rsid w:val="00CA082B"/>
    <w:rsid w:val="00CA09FF"/>
    <w:rsid w:val="00CA0C1D"/>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ADA"/>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814"/>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820"/>
    <w:rsid w:val="00CB5AC7"/>
    <w:rsid w:val="00CB5CB1"/>
    <w:rsid w:val="00CB5DD7"/>
    <w:rsid w:val="00CB600E"/>
    <w:rsid w:val="00CB62DD"/>
    <w:rsid w:val="00CB6EAD"/>
    <w:rsid w:val="00CB70B6"/>
    <w:rsid w:val="00CB7181"/>
    <w:rsid w:val="00CB7901"/>
    <w:rsid w:val="00CB7B9E"/>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6FE3"/>
    <w:rsid w:val="00CC741F"/>
    <w:rsid w:val="00CC745B"/>
    <w:rsid w:val="00CD048C"/>
    <w:rsid w:val="00CD04B9"/>
    <w:rsid w:val="00CD06C7"/>
    <w:rsid w:val="00CD0E8E"/>
    <w:rsid w:val="00CD12B3"/>
    <w:rsid w:val="00CD1430"/>
    <w:rsid w:val="00CD1DFE"/>
    <w:rsid w:val="00CD1ED3"/>
    <w:rsid w:val="00CD25B8"/>
    <w:rsid w:val="00CD26EE"/>
    <w:rsid w:val="00CD29A7"/>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0ED1"/>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6ECB"/>
    <w:rsid w:val="00CE7509"/>
    <w:rsid w:val="00CE787D"/>
    <w:rsid w:val="00CE7939"/>
    <w:rsid w:val="00CE7AB9"/>
    <w:rsid w:val="00CE7B33"/>
    <w:rsid w:val="00CE7DA5"/>
    <w:rsid w:val="00CF020B"/>
    <w:rsid w:val="00CF0B66"/>
    <w:rsid w:val="00CF142D"/>
    <w:rsid w:val="00CF2860"/>
    <w:rsid w:val="00CF319E"/>
    <w:rsid w:val="00CF3669"/>
    <w:rsid w:val="00CF37A9"/>
    <w:rsid w:val="00CF3FBA"/>
    <w:rsid w:val="00CF401C"/>
    <w:rsid w:val="00CF4141"/>
    <w:rsid w:val="00CF42B0"/>
    <w:rsid w:val="00CF449B"/>
    <w:rsid w:val="00CF465E"/>
    <w:rsid w:val="00CF4E4C"/>
    <w:rsid w:val="00CF4E74"/>
    <w:rsid w:val="00CF55B9"/>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55BD"/>
    <w:rsid w:val="00D06267"/>
    <w:rsid w:val="00D066DC"/>
    <w:rsid w:val="00D06846"/>
    <w:rsid w:val="00D06BA4"/>
    <w:rsid w:val="00D06D5D"/>
    <w:rsid w:val="00D071E8"/>
    <w:rsid w:val="00D075E1"/>
    <w:rsid w:val="00D10ECF"/>
    <w:rsid w:val="00D116A4"/>
    <w:rsid w:val="00D11ABF"/>
    <w:rsid w:val="00D12CFD"/>
    <w:rsid w:val="00D13039"/>
    <w:rsid w:val="00D13585"/>
    <w:rsid w:val="00D14831"/>
    <w:rsid w:val="00D155C0"/>
    <w:rsid w:val="00D15D4B"/>
    <w:rsid w:val="00D16668"/>
    <w:rsid w:val="00D170F1"/>
    <w:rsid w:val="00D1731D"/>
    <w:rsid w:val="00D17360"/>
    <w:rsid w:val="00D17BB6"/>
    <w:rsid w:val="00D17D99"/>
    <w:rsid w:val="00D17F65"/>
    <w:rsid w:val="00D20BE7"/>
    <w:rsid w:val="00D20CBC"/>
    <w:rsid w:val="00D20D07"/>
    <w:rsid w:val="00D20EC2"/>
    <w:rsid w:val="00D21456"/>
    <w:rsid w:val="00D21D8C"/>
    <w:rsid w:val="00D222EF"/>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7EF"/>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B4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103"/>
    <w:rsid w:val="00D4493B"/>
    <w:rsid w:val="00D45964"/>
    <w:rsid w:val="00D460AA"/>
    <w:rsid w:val="00D46372"/>
    <w:rsid w:val="00D46D8D"/>
    <w:rsid w:val="00D4719B"/>
    <w:rsid w:val="00D47D98"/>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86"/>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6D48"/>
    <w:rsid w:val="00D6727A"/>
    <w:rsid w:val="00D6755F"/>
    <w:rsid w:val="00D675E0"/>
    <w:rsid w:val="00D70354"/>
    <w:rsid w:val="00D71080"/>
    <w:rsid w:val="00D7147B"/>
    <w:rsid w:val="00D71C1A"/>
    <w:rsid w:val="00D71FE9"/>
    <w:rsid w:val="00D723E8"/>
    <w:rsid w:val="00D72465"/>
    <w:rsid w:val="00D72475"/>
    <w:rsid w:val="00D726B4"/>
    <w:rsid w:val="00D73EEB"/>
    <w:rsid w:val="00D74641"/>
    <w:rsid w:val="00D74751"/>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64D"/>
    <w:rsid w:val="00D8599A"/>
    <w:rsid w:val="00D8599B"/>
    <w:rsid w:val="00D859AD"/>
    <w:rsid w:val="00D864DF"/>
    <w:rsid w:val="00D86553"/>
    <w:rsid w:val="00D8698C"/>
    <w:rsid w:val="00D87CC5"/>
    <w:rsid w:val="00D90399"/>
    <w:rsid w:val="00D90453"/>
    <w:rsid w:val="00D90631"/>
    <w:rsid w:val="00D90FC3"/>
    <w:rsid w:val="00D911D5"/>
    <w:rsid w:val="00D917BA"/>
    <w:rsid w:val="00D9243B"/>
    <w:rsid w:val="00D92521"/>
    <w:rsid w:val="00D92563"/>
    <w:rsid w:val="00D92AEC"/>
    <w:rsid w:val="00D92B3B"/>
    <w:rsid w:val="00D92D91"/>
    <w:rsid w:val="00D92F70"/>
    <w:rsid w:val="00D93502"/>
    <w:rsid w:val="00D937AC"/>
    <w:rsid w:val="00D93EC2"/>
    <w:rsid w:val="00D9442F"/>
    <w:rsid w:val="00D945C5"/>
    <w:rsid w:val="00D94725"/>
    <w:rsid w:val="00D94B96"/>
    <w:rsid w:val="00D95F9E"/>
    <w:rsid w:val="00D96372"/>
    <w:rsid w:val="00D96BB7"/>
    <w:rsid w:val="00D97D38"/>
    <w:rsid w:val="00DA0494"/>
    <w:rsid w:val="00DA0B3F"/>
    <w:rsid w:val="00DA15F4"/>
    <w:rsid w:val="00DA1768"/>
    <w:rsid w:val="00DA1EE5"/>
    <w:rsid w:val="00DA21C7"/>
    <w:rsid w:val="00DA267F"/>
    <w:rsid w:val="00DA2D25"/>
    <w:rsid w:val="00DA2D79"/>
    <w:rsid w:val="00DA2DE5"/>
    <w:rsid w:val="00DA328E"/>
    <w:rsid w:val="00DA3897"/>
    <w:rsid w:val="00DA3961"/>
    <w:rsid w:val="00DA423C"/>
    <w:rsid w:val="00DA4620"/>
    <w:rsid w:val="00DA52AC"/>
    <w:rsid w:val="00DA542D"/>
    <w:rsid w:val="00DA5430"/>
    <w:rsid w:val="00DA5599"/>
    <w:rsid w:val="00DA5958"/>
    <w:rsid w:val="00DA5A81"/>
    <w:rsid w:val="00DA652A"/>
    <w:rsid w:val="00DA6561"/>
    <w:rsid w:val="00DA65E0"/>
    <w:rsid w:val="00DA6A85"/>
    <w:rsid w:val="00DA6AC2"/>
    <w:rsid w:val="00DA74F4"/>
    <w:rsid w:val="00DA7892"/>
    <w:rsid w:val="00DA78F5"/>
    <w:rsid w:val="00DA7D1C"/>
    <w:rsid w:val="00DB09E6"/>
    <w:rsid w:val="00DB2785"/>
    <w:rsid w:val="00DB28D3"/>
    <w:rsid w:val="00DB28F8"/>
    <w:rsid w:val="00DB3494"/>
    <w:rsid w:val="00DB372D"/>
    <w:rsid w:val="00DB44AB"/>
    <w:rsid w:val="00DB51D2"/>
    <w:rsid w:val="00DB55A8"/>
    <w:rsid w:val="00DB58CA"/>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092"/>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671"/>
    <w:rsid w:val="00DD3CD4"/>
    <w:rsid w:val="00DD418C"/>
    <w:rsid w:val="00DD4428"/>
    <w:rsid w:val="00DD4959"/>
    <w:rsid w:val="00DD49BA"/>
    <w:rsid w:val="00DD4DFA"/>
    <w:rsid w:val="00DD513D"/>
    <w:rsid w:val="00DD51C6"/>
    <w:rsid w:val="00DD5270"/>
    <w:rsid w:val="00DD553E"/>
    <w:rsid w:val="00DD56EA"/>
    <w:rsid w:val="00DD5C35"/>
    <w:rsid w:val="00DD5D09"/>
    <w:rsid w:val="00DD5F65"/>
    <w:rsid w:val="00DD6570"/>
    <w:rsid w:val="00DD6BC6"/>
    <w:rsid w:val="00DD6D25"/>
    <w:rsid w:val="00DD6FB4"/>
    <w:rsid w:val="00DD721B"/>
    <w:rsid w:val="00DD760F"/>
    <w:rsid w:val="00DD7905"/>
    <w:rsid w:val="00DD7A0E"/>
    <w:rsid w:val="00DE0138"/>
    <w:rsid w:val="00DE0390"/>
    <w:rsid w:val="00DE0400"/>
    <w:rsid w:val="00DE048E"/>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DC3"/>
    <w:rsid w:val="00DE5E08"/>
    <w:rsid w:val="00DE6B80"/>
    <w:rsid w:val="00DE703E"/>
    <w:rsid w:val="00DE71EA"/>
    <w:rsid w:val="00DE7262"/>
    <w:rsid w:val="00DE7C3C"/>
    <w:rsid w:val="00DE7EB6"/>
    <w:rsid w:val="00DF0397"/>
    <w:rsid w:val="00DF043B"/>
    <w:rsid w:val="00DF0533"/>
    <w:rsid w:val="00DF060F"/>
    <w:rsid w:val="00DF1718"/>
    <w:rsid w:val="00DF1F1F"/>
    <w:rsid w:val="00DF23C9"/>
    <w:rsid w:val="00DF2A09"/>
    <w:rsid w:val="00DF2FCA"/>
    <w:rsid w:val="00DF3278"/>
    <w:rsid w:val="00DF3302"/>
    <w:rsid w:val="00DF34D1"/>
    <w:rsid w:val="00DF367D"/>
    <w:rsid w:val="00DF3B8E"/>
    <w:rsid w:val="00DF3E2F"/>
    <w:rsid w:val="00DF428C"/>
    <w:rsid w:val="00DF4561"/>
    <w:rsid w:val="00DF45C6"/>
    <w:rsid w:val="00DF45D9"/>
    <w:rsid w:val="00DF4DE5"/>
    <w:rsid w:val="00DF503F"/>
    <w:rsid w:val="00DF5B86"/>
    <w:rsid w:val="00DF68C7"/>
    <w:rsid w:val="00DF6DCF"/>
    <w:rsid w:val="00DF7121"/>
    <w:rsid w:val="00DF77F9"/>
    <w:rsid w:val="00E00B01"/>
    <w:rsid w:val="00E00B72"/>
    <w:rsid w:val="00E01A79"/>
    <w:rsid w:val="00E01B4C"/>
    <w:rsid w:val="00E01C63"/>
    <w:rsid w:val="00E0259C"/>
    <w:rsid w:val="00E0284C"/>
    <w:rsid w:val="00E02889"/>
    <w:rsid w:val="00E02ABB"/>
    <w:rsid w:val="00E031AE"/>
    <w:rsid w:val="00E03B7E"/>
    <w:rsid w:val="00E03EEC"/>
    <w:rsid w:val="00E0429B"/>
    <w:rsid w:val="00E0458F"/>
    <w:rsid w:val="00E055B0"/>
    <w:rsid w:val="00E05985"/>
    <w:rsid w:val="00E05B5B"/>
    <w:rsid w:val="00E05F71"/>
    <w:rsid w:val="00E0603C"/>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08F"/>
    <w:rsid w:val="00E154D9"/>
    <w:rsid w:val="00E15842"/>
    <w:rsid w:val="00E15F6C"/>
    <w:rsid w:val="00E164DB"/>
    <w:rsid w:val="00E164E8"/>
    <w:rsid w:val="00E1780D"/>
    <w:rsid w:val="00E178AA"/>
    <w:rsid w:val="00E17E2B"/>
    <w:rsid w:val="00E200B6"/>
    <w:rsid w:val="00E2013C"/>
    <w:rsid w:val="00E20A1E"/>
    <w:rsid w:val="00E20ADC"/>
    <w:rsid w:val="00E2156D"/>
    <w:rsid w:val="00E21BCB"/>
    <w:rsid w:val="00E21E73"/>
    <w:rsid w:val="00E22255"/>
    <w:rsid w:val="00E223B0"/>
    <w:rsid w:val="00E223CC"/>
    <w:rsid w:val="00E22505"/>
    <w:rsid w:val="00E2268E"/>
    <w:rsid w:val="00E227F4"/>
    <w:rsid w:val="00E22B8E"/>
    <w:rsid w:val="00E22C0D"/>
    <w:rsid w:val="00E22F3C"/>
    <w:rsid w:val="00E23664"/>
    <w:rsid w:val="00E237FF"/>
    <w:rsid w:val="00E2415F"/>
    <w:rsid w:val="00E2443B"/>
    <w:rsid w:val="00E2487A"/>
    <w:rsid w:val="00E2495E"/>
    <w:rsid w:val="00E24A00"/>
    <w:rsid w:val="00E24FE2"/>
    <w:rsid w:val="00E25815"/>
    <w:rsid w:val="00E2600E"/>
    <w:rsid w:val="00E26AE0"/>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8D4"/>
    <w:rsid w:val="00E36B31"/>
    <w:rsid w:val="00E3745A"/>
    <w:rsid w:val="00E400C4"/>
    <w:rsid w:val="00E40977"/>
    <w:rsid w:val="00E41097"/>
    <w:rsid w:val="00E41517"/>
    <w:rsid w:val="00E41913"/>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2A7"/>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1DAF"/>
    <w:rsid w:val="00E5200C"/>
    <w:rsid w:val="00E529B8"/>
    <w:rsid w:val="00E52DBB"/>
    <w:rsid w:val="00E533B6"/>
    <w:rsid w:val="00E5426C"/>
    <w:rsid w:val="00E5430F"/>
    <w:rsid w:val="00E5450C"/>
    <w:rsid w:val="00E546D9"/>
    <w:rsid w:val="00E550AA"/>
    <w:rsid w:val="00E554EE"/>
    <w:rsid w:val="00E55D44"/>
    <w:rsid w:val="00E55E0A"/>
    <w:rsid w:val="00E55EBF"/>
    <w:rsid w:val="00E55F58"/>
    <w:rsid w:val="00E560B3"/>
    <w:rsid w:val="00E56ABA"/>
    <w:rsid w:val="00E56CA3"/>
    <w:rsid w:val="00E56E86"/>
    <w:rsid w:val="00E570A0"/>
    <w:rsid w:val="00E572FB"/>
    <w:rsid w:val="00E57390"/>
    <w:rsid w:val="00E57654"/>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5DE"/>
    <w:rsid w:val="00E65AC5"/>
    <w:rsid w:val="00E6624F"/>
    <w:rsid w:val="00E6645D"/>
    <w:rsid w:val="00E67984"/>
    <w:rsid w:val="00E67E21"/>
    <w:rsid w:val="00E70280"/>
    <w:rsid w:val="00E70309"/>
    <w:rsid w:val="00E704F2"/>
    <w:rsid w:val="00E70662"/>
    <w:rsid w:val="00E707B1"/>
    <w:rsid w:val="00E70815"/>
    <w:rsid w:val="00E71255"/>
    <w:rsid w:val="00E714D5"/>
    <w:rsid w:val="00E7177F"/>
    <w:rsid w:val="00E71B65"/>
    <w:rsid w:val="00E723A9"/>
    <w:rsid w:val="00E72484"/>
    <w:rsid w:val="00E7260B"/>
    <w:rsid w:val="00E728CC"/>
    <w:rsid w:val="00E72AAC"/>
    <w:rsid w:val="00E73BAB"/>
    <w:rsid w:val="00E740A3"/>
    <w:rsid w:val="00E743AB"/>
    <w:rsid w:val="00E751C7"/>
    <w:rsid w:val="00E7557C"/>
    <w:rsid w:val="00E755C8"/>
    <w:rsid w:val="00E75B0C"/>
    <w:rsid w:val="00E7636E"/>
    <w:rsid w:val="00E76885"/>
    <w:rsid w:val="00E76995"/>
    <w:rsid w:val="00E76C38"/>
    <w:rsid w:val="00E773AA"/>
    <w:rsid w:val="00E77B03"/>
    <w:rsid w:val="00E77D52"/>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0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8CE"/>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5C75"/>
    <w:rsid w:val="00EA672B"/>
    <w:rsid w:val="00EA67C8"/>
    <w:rsid w:val="00EA694E"/>
    <w:rsid w:val="00EA7648"/>
    <w:rsid w:val="00EA79D4"/>
    <w:rsid w:val="00EA7A72"/>
    <w:rsid w:val="00EA7E8E"/>
    <w:rsid w:val="00EB04EF"/>
    <w:rsid w:val="00EB0F1F"/>
    <w:rsid w:val="00EB117F"/>
    <w:rsid w:val="00EB171C"/>
    <w:rsid w:val="00EB1809"/>
    <w:rsid w:val="00EB1B0A"/>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2D7"/>
    <w:rsid w:val="00EB79C2"/>
    <w:rsid w:val="00EB7CC1"/>
    <w:rsid w:val="00EB7E43"/>
    <w:rsid w:val="00EC0EE3"/>
    <w:rsid w:val="00EC10F7"/>
    <w:rsid w:val="00EC11F9"/>
    <w:rsid w:val="00EC16C2"/>
    <w:rsid w:val="00EC1823"/>
    <w:rsid w:val="00EC1B36"/>
    <w:rsid w:val="00EC1B6B"/>
    <w:rsid w:val="00EC1C56"/>
    <w:rsid w:val="00EC21A6"/>
    <w:rsid w:val="00EC2213"/>
    <w:rsid w:val="00EC2CC4"/>
    <w:rsid w:val="00EC2D66"/>
    <w:rsid w:val="00EC33B1"/>
    <w:rsid w:val="00EC36AA"/>
    <w:rsid w:val="00EC4026"/>
    <w:rsid w:val="00EC4274"/>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4E4"/>
    <w:rsid w:val="00ED07A2"/>
    <w:rsid w:val="00ED0C24"/>
    <w:rsid w:val="00ED1179"/>
    <w:rsid w:val="00ED1888"/>
    <w:rsid w:val="00ED1A15"/>
    <w:rsid w:val="00ED1D26"/>
    <w:rsid w:val="00ED1EC9"/>
    <w:rsid w:val="00ED267F"/>
    <w:rsid w:val="00ED28AE"/>
    <w:rsid w:val="00ED2F86"/>
    <w:rsid w:val="00ED3111"/>
    <w:rsid w:val="00ED318F"/>
    <w:rsid w:val="00ED321B"/>
    <w:rsid w:val="00ED3635"/>
    <w:rsid w:val="00ED3CDB"/>
    <w:rsid w:val="00ED411A"/>
    <w:rsid w:val="00ED4508"/>
    <w:rsid w:val="00ED51E9"/>
    <w:rsid w:val="00ED53DE"/>
    <w:rsid w:val="00ED55E1"/>
    <w:rsid w:val="00ED5AA2"/>
    <w:rsid w:val="00ED6435"/>
    <w:rsid w:val="00ED77D6"/>
    <w:rsid w:val="00ED790C"/>
    <w:rsid w:val="00ED7B31"/>
    <w:rsid w:val="00EE0091"/>
    <w:rsid w:val="00EE00C2"/>
    <w:rsid w:val="00EE06CE"/>
    <w:rsid w:val="00EE06FA"/>
    <w:rsid w:val="00EE0754"/>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4FE"/>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169"/>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71EA"/>
    <w:rsid w:val="00F074A3"/>
    <w:rsid w:val="00F07913"/>
    <w:rsid w:val="00F10830"/>
    <w:rsid w:val="00F10D26"/>
    <w:rsid w:val="00F11346"/>
    <w:rsid w:val="00F11357"/>
    <w:rsid w:val="00F115B7"/>
    <w:rsid w:val="00F11636"/>
    <w:rsid w:val="00F1216C"/>
    <w:rsid w:val="00F1217D"/>
    <w:rsid w:val="00F12458"/>
    <w:rsid w:val="00F12993"/>
    <w:rsid w:val="00F12B22"/>
    <w:rsid w:val="00F12B30"/>
    <w:rsid w:val="00F13397"/>
    <w:rsid w:val="00F13A15"/>
    <w:rsid w:val="00F13E7C"/>
    <w:rsid w:val="00F13F41"/>
    <w:rsid w:val="00F1430B"/>
    <w:rsid w:val="00F1438A"/>
    <w:rsid w:val="00F149E7"/>
    <w:rsid w:val="00F152C7"/>
    <w:rsid w:val="00F15AC0"/>
    <w:rsid w:val="00F15BD1"/>
    <w:rsid w:val="00F15BF8"/>
    <w:rsid w:val="00F15C4D"/>
    <w:rsid w:val="00F166CA"/>
    <w:rsid w:val="00F168C2"/>
    <w:rsid w:val="00F16ED5"/>
    <w:rsid w:val="00F170A0"/>
    <w:rsid w:val="00F17962"/>
    <w:rsid w:val="00F2000C"/>
    <w:rsid w:val="00F20090"/>
    <w:rsid w:val="00F20707"/>
    <w:rsid w:val="00F20709"/>
    <w:rsid w:val="00F20FEC"/>
    <w:rsid w:val="00F211D6"/>
    <w:rsid w:val="00F21280"/>
    <w:rsid w:val="00F21534"/>
    <w:rsid w:val="00F21B66"/>
    <w:rsid w:val="00F21C8A"/>
    <w:rsid w:val="00F21D7A"/>
    <w:rsid w:val="00F22516"/>
    <w:rsid w:val="00F225BE"/>
    <w:rsid w:val="00F22921"/>
    <w:rsid w:val="00F22C3C"/>
    <w:rsid w:val="00F231C9"/>
    <w:rsid w:val="00F237F9"/>
    <w:rsid w:val="00F23D91"/>
    <w:rsid w:val="00F2432F"/>
    <w:rsid w:val="00F24332"/>
    <w:rsid w:val="00F2468B"/>
    <w:rsid w:val="00F24AE5"/>
    <w:rsid w:val="00F24BF9"/>
    <w:rsid w:val="00F24CC7"/>
    <w:rsid w:val="00F251DB"/>
    <w:rsid w:val="00F2549D"/>
    <w:rsid w:val="00F2605B"/>
    <w:rsid w:val="00F262BD"/>
    <w:rsid w:val="00F26395"/>
    <w:rsid w:val="00F269BC"/>
    <w:rsid w:val="00F27346"/>
    <w:rsid w:val="00F27513"/>
    <w:rsid w:val="00F27757"/>
    <w:rsid w:val="00F27803"/>
    <w:rsid w:val="00F27821"/>
    <w:rsid w:val="00F304C5"/>
    <w:rsid w:val="00F305E2"/>
    <w:rsid w:val="00F309BE"/>
    <w:rsid w:val="00F30AA4"/>
    <w:rsid w:val="00F31783"/>
    <w:rsid w:val="00F31AEB"/>
    <w:rsid w:val="00F32261"/>
    <w:rsid w:val="00F32C26"/>
    <w:rsid w:val="00F33430"/>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2A93"/>
    <w:rsid w:val="00F437B9"/>
    <w:rsid w:val="00F43885"/>
    <w:rsid w:val="00F44AE1"/>
    <w:rsid w:val="00F44C80"/>
    <w:rsid w:val="00F44DEF"/>
    <w:rsid w:val="00F45340"/>
    <w:rsid w:val="00F4553E"/>
    <w:rsid w:val="00F45F8F"/>
    <w:rsid w:val="00F46B0F"/>
    <w:rsid w:val="00F47102"/>
    <w:rsid w:val="00F4766E"/>
    <w:rsid w:val="00F477FC"/>
    <w:rsid w:val="00F47ED8"/>
    <w:rsid w:val="00F47F25"/>
    <w:rsid w:val="00F47F84"/>
    <w:rsid w:val="00F506A4"/>
    <w:rsid w:val="00F50AA1"/>
    <w:rsid w:val="00F50F54"/>
    <w:rsid w:val="00F51088"/>
    <w:rsid w:val="00F514C5"/>
    <w:rsid w:val="00F51CB2"/>
    <w:rsid w:val="00F52213"/>
    <w:rsid w:val="00F52744"/>
    <w:rsid w:val="00F536C3"/>
    <w:rsid w:val="00F5376C"/>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0A9"/>
    <w:rsid w:val="00F641C7"/>
    <w:rsid w:val="00F6423A"/>
    <w:rsid w:val="00F64267"/>
    <w:rsid w:val="00F64B77"/>
    <w:rsid w:val="00F64C78"/>
    <w:rsid w:val="00F6503A"/>
    <w:rsid w:val="00F652F5"/>
    <w:rsid w:val="00F65EDB"/>
    <w:rsid w:val="00F660BC"/>
    <w:rsid w:val="00F66145"/>
    <w:rsid w:val="00F66257"/>
    <w:rsid w:val="00F6634B"/>
    <w:rsid w:val="00F666B0"/>
    <w:rsid w:val="00F6681D"/>
    <w:rsid w:val="00F669AD"/>
    <w:rsid w:val="00F66ABD"/>
    <w:rsid w:val="00F66B65"/>
    <w:rsid w:val="00F66F9C"/>
    <w:rsid w:val="00F670A9"/>
    <w:rsid w:val="00F672BD"/>
    <w:rsid w:val="00F6730E"/>
    <w:rsid w:val="00F675E3"/>
    <w:rsid w:val="00F679E2"/>
    <w:rsid w:val="00F67FF0"/>
    <w:rsid w:val="00F7024D"/>
    <w:rsid w:val="00F70396"/>
    <w:rsid w:val="00F7057D"/>
    <w:rsid w:val="00F70A82"/>
    <w:rsid w:val="00F70D11"/>
    <w:rsid w:val="00F70D52"/>
    <w:rsid w:val="00F71235"/>
    <w:rsid w:val="00F71600"/>
    <w:rsid w:val="00F71764"/>
    <w:rsid w:val="00F71C78"/>
    <w:rsid w:val="00F71C8D"/>
    <w:rsid w:val="00F72095"/>
    <w:rsid w:val="00F72141"/>
    <w:rsid w:val="00F72912"/>
    <w:rsid w:val="00F7297F"/>
    <w:rsid w:val="00F72B51"/>
    <w:rsid w:val="00F72E55"/>
    <w:rsid w:val="00F73092"/>
    <w:rsid w:val="00F731B8"/>
    <w:rsid w:val="00F73367"/>
    <w:rsid w:val="00F73672"/>
    <w:rsid w:val="00F73799"/>
    <w:rsid w:val="00F73A5A"/>
    <w:rsid w:val="00F73C8D"/>
    <w:rsid w:val="00F73E11"/>
    <w:rsid w:val="00F73E3C"/>
    <w:rsid w:val="00F759D8"/>
    <w:rsid w:val="00F7658E"/>
    <w:rsid w:val="00F7693E"/>
    <w:rsid w:val="00F76D54"/>
    <w:rsid w:val="00F76FC3"/>
    <w:rsid w:val="00F77321"/>
    <w:rsid w:val="00F774D2"/>
    <w:rsid w:val="00F80123"/>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237"/>
    <w:rsid w:val="00F85343"/>
    <w:rsid w:val="00F85AA9"/>
    <w:rsid w:val="00F86097"/>
    <w:rsid w:val="00F86340"/>
    <w:rsid w:val="00F86B45"/>
    <w:rsid w:val="00F87490"/>
    <w:rsid w:val="00F877FE"/>
    <w:rsid w:val="00F87831"/>
    <w:rsid w:val="00F900D6"/>
    <w:rsid w:val="00F9038E"/>
    <w:rsid w:val="00F90453"/>
    <w:rsid w:val="00F913C3"/>
    <w:rsid w:val="00F92321"/>
    <w:rsid w:val="00F9243F"/>
    <w:rsid w:val="00F927B7"/>
    <w:rsid w:val="00F92B7F"/>
    <w:rsid w:val="00F92C0A"/>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6AB"/>
    <w:rsid w:val="00FA2BC0"/>
    <w:rsid w:val="00FA2D36"/>
    <w:rsid w:val="00FA2E1B"/>
    <w:rsid w:val="00FA331C"/>
    <w:rsid w:val="00FA3369"/>
    <w:rsid w:val="00FA3662"/>
    <w:rsid w:val="00FA3D27"/>
    <w:rsid w:val="00FA3DED"/>
    <w:rsid w:val="00FA4451"/>
    <w:rsid w:val="00FA4559"/>
    <w:rsid w:val="00FA508C"/>
    <w:rsid w:val="00FA54AB"/>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44"/>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083"/>
    <w:rsid w:val="00FB612A"/>
    <w:rsid w:val="00FB674C"/>
    <w:rsid w:val="00FB6960"/>
    <w:rsid w:val="00FB6C8B"/>
    <w:rsid w:val="00FB6F19"/>
    <w:rsid w:val="00FB6F3B"/>
    <w:rsid w:val="00FB74AC"/>
    <w:rsid w:val="00FB7B3D"/>
    <w:rsid w:val="00FC036D"/>
    <w:rsid w:val="00FC0738"/>
    <w:rsid w:val="00FC07CB"/>
    <w:rsid w:val="00FC08CB"/>
    <w:rsid w:val="00FC0BDC"/>
    <w:rsid w:val="00FC0D7C"/>
    <w:rsid w:val="00FC12EB"/>
    <w:rsid w:val="00FC199C"/>
    <w:rsid w:val="00FC1A1E"/>
    <w:rsid w:val="00FC1DFC"/>
    <w:rsid w:val="00FC28AC"/>
    <w:rsid w:val="00FC29E1"/>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B4D"/>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01A"/>
    <w:rsid w:val="00FD4888"/>
    <w:rsid w:val="00FD4E79"/>
    <w:rsid w:val="00FD522A"/>
    <w:rsid w:val="00FD5AE0"/>
    <w:rsid w:val="00FD5D73"/>
    <w:rsid w:val="00FD5DFF"/>
    <w:rsid w:val="00FD6572"/>
    <w:rsid w:val="00FD66EC"/>
    <w:rsid w:val="00FD6B71"/>
    <w:rsid w:val="00FD6E45"/>
    <w:rsid w:val="00FD729E"/>
    <w:rsid w:val="00FD764A"/>
    <w:rsid w:val="00FD7763"/>
    <w:rsid w:val="00FE004A"/>
    <w:rsid w:val="00FE00C1"/>
    <w:rsid w:val="00FE0281"/>
    <w:rsid w:val="00FE1374"/>
    <w:rsid w:val="00FE14A5"/>
    <w:rsid w:val="00FE1810"/>
    <w:rsid w:val="00FE20BA"/>
    <w:rsid w:val="00FE2220"/>
    <w:rsid w:val="00FE253A"/>
    <w:rsid w:val="00FE2A92"/>
    <w:rsid w:val="00FE2AC2"/>
    <w:rsid w:val="00FE351F"/>
    <w:rsid w:val="00FE3A24"/>
    <w:rsid w:val="00FE4412"/>
    <w:rsid w:val="00FE4444"/>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2D6"/>
    <w:rsid w:val="00FF26B6"/>
    <w:rsid w:val="00FF27DC"/>
    <w:rsid w:val="00FF2C8B"/>
    <w:rsid w:val="00FF385A"/>
    <w:rsid w:val="00FF3B3B"/>
    <w:rsid w:val="00FF4B9A"/>
    <w:rsid w:val="00FF4DAF"/>
    <w:rsid w:val="00FF51DA"/>
    <w:rsid w:val="00FF5262"/>
    <w:rsid w:val="00FF5304"/>
    <w:rsid w:val="00FF550B"/>
    <w:rsid w:val="00FF5D36"/>
    <w:rsid w:val="00FF5FCC"/>
    <w:rsid w:val="00FF60DA"/>
    <w:rsid w:val="00FF6601"/>
    <w:rsid w:val="00FF6BA5"/>
    <w:rsid w:val="00FF74C8"/>
    <w:rsid w:val="00FF763D"/>
    <w:rsid w:val="00FF7926"/>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27"/>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4A4ADA"/>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2042A"/>
    <w:pPr>
      <w:keepNext w:val="0"/>
      <w:numPr>
        <w:ilvl w:val="5"/>
      </w:numPr>
      <w:tabs>
        <w:tab w:val="clear" w:pos="900"/>
        <w:tab w:val="clear" w:pos="1134"/>
        <w:tab w:val="left" w:pos="709"/>
        <w:tab w:val="left" w:pos="1418"/>
      </w:tabs>
      <w:spacing w:before="240"/>
      <w:outlineLvl w:val="5"/>
    </w:pPr>
    <w:rPr>
      <w:i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4A4ADA"/>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2042A"/>
    <w:rPr>
      <w:rFonts w:ascii="Arial" w:hAnsi="Arial" w:cs="Arial"/>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link w:val="DocumentMapChar"/>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link w:val="BodyText3Char"/>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unhideWhenUsed/>
    <w:rsid w:val="00050F45"/>
    <w:rPr>
      <w:color w:val="605E5C"/>
      <w:shd w:val="clear" w:color="auto" w:fill="E1DFDD"/>
    </w:rPr>
  </w:style>
  <w:style w:type="paragraph" w:customStyle="1" w:styleId="ReferenceLine">
    <w:name w:val="Reference Line"/>
    <w:basedOn w:val="BodyText"/>
    <w:rsid w:val="00CA46C4"/>
  </w:style>
  <w:style w:type="paragraph" w:customStyle="1" w:styleId="STANDARD-Bullets">
    <w:name w:val="STANDARD - Bullets"/>
    <w:basedOn w:val="Normal"/>
    <w:rsid w:val="00DA267F"/>
    <w:pPr>
      <w:widowControl w:val="0"/>
      <w:numPr>
        <w:numId w:val="24"/>
      </w:numPr>
      <w:tabs>
        <w:tab w:val="left" w:pos="567"/>
      </w:tabs>
      <w:overflowPunct/>
      <w:autoSpaceDE/>
      <w:autoSpaceDN/>
      <w:adjustRightInd/>
      <w:spacing w:before="120" w:after="120"/>
      <w:contextualSpacing/>
      <w:textAlignment w:val="auto"/>
    </w:pPr>
  </w:style>
  <w:style w:type="character" w:styleId="Mention">
    <w:name w:val="Mention"/>
    <w:basedOn w:val="DefaultParagraphFont"/>
    <w:uiPriority w:val="99"/>
    <w:unhideWhenUsed/>
    <w:rsid w:val="0096273E"/>
    <w:rPr>
      <w:color w:val="2B579A"/>
      <w:shd w:val="clear" w:color="auto" w:fill="E1DFDD"/>
    </w:rPr>
  </w:style>
  <w:style w:type="character" w:customStyle="1" w:styleId="DocumentMapChar">
    <w:name w:val="Document Map Char"/>
    <w:basedOn w:val="DefaultParagraphFont"/>
    <w:link w:val="DocumentMap"/>
    <w:rsid w:val="00144A6D"/>
    <w:rPr>
      <w:rFonts w:ascii="Tahoma" w:hAnsi="Tahoma" w:cs="Tahoma"/>
      <w:shd w:val="clear" w:color="auto" w:fill="000080"/>
    </w:rPr>
  </w:style>
  <w:style w:type="character" w:customStyle="1" w:styleId="BodyText3Char">
    <w:name w:val="Body Text 3 Char"/>
    <w:basedOn w:val="DefaultParagraphFont"/>
    <w:link w:val="BodyText3"/>
    <w:rsid w:val="00144A6D"/>
    <w:rPr>
      <w:rFonts w:ascii="Arial" w:hAnsi="Arial"/>
      <w:sz w:val="16"/>
      <w:szCs w:val="16"/>
    </w:rPr>
  </w:style>
  <w:style w:type="paragraph" w:customStyle="1" w:styleId="msonormal0">
    <w:name w:val="msonormal"/>
    <w:basedOn w:val="Normal"/>
    <w:rsid w:val="00144A6D"/>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65">
    <w:name w:val="xl65"/>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6">
    <w:name w:val="xl66"/>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144A6D"/>
    <w:pPr>
      <w:pBdr>
        <w:top w:val="single" w:sz="4" w:space="0" w:color="auto"/>
        <w:left w:val="single" w:sz="4" w:space="0" w:color="auto"/>
        <w:bottom w:val="single" w:sz="4" w:space="0" w:color="auto"/>
        <w:right w:val="single" w:sz="4" w:space="0" w:color="auto"/>
      </w:pBdr>
      <w:shd w:val="clear" w:color="000000" w:fill="C0C0C0"/>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9">
    <w:name w:val="xl69"/>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b/>
      <w:bCs/>
      <w:sz w:val="24"/>
      <w:szCs w:val="24"/>
    </w:rPr>
  </w:style>
  <w:style w:type="paragraph" w:customStyle="1" w:styleId="xl70">
    <w:name w:val="xl70"/>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b/>
      <w:bCs/>
      <w:sz w:val="24"/>
      <w:szCs w:val="24"/>
    </w:rPr>
  </w:style>
  <w:style w:type="paragraph" w:customStyle="1" w:styleId="xl71">
    <w:name w:val="xl71"/>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b/>
      <w:bCs/>
      <w:sz w:val="24"/>
      <w:szCs w:val="24"/>
    </w:rPr>
  </w:style>
  <w:style w:type="paragraph" w:customStyle="1" w:styleId="xl72">
    <w:name w:val="xl72"/>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b/>
      <w:bCs/>
      <w:sz w:val="24"/>
      <w:szCs w:val="24"/>
    </w:rPr>
  </w:style>
  <w:style w:type="paragraph" w:customStyle="1" w:styleId="xl73">
    <w:name w:val="xl73"/>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b/>
      <w:bCs/>
      <w:sz w:val="24"/>
      <w:szCs w:val="24"/>
    </w:rPr>
  </w:style>
  <w:style w:type="paragraph" w:customStyle="1" w:styleId="xl74">
    <w:name w:val="xl74"/>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75">
    <w:name w:val="xl75"/>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6">
    <w:name w:val="xl76"/>
    <w:basedOn w:val="Normal"/>
    <w:rsid w:val="00144A6D"/>
    <w:pPr>
      <w:pBdr>
        <w:top w:val="single" w:sz="4" w:space="0" w:color="auto"/>
        <w:left w:val="single" w:sz="4" w:space="0" w:color="auto"/>
        <w:bottom w:val="single" w:sz="4" w:space="0" w:color="auto"/>
        <w:right w:val="single" w:sz="4" w:space="0" w:color="auto"/>
      </w:pBdr>
      <w:shd w:val="clear" w:color="000000" w:fill="C0C0C0"/>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77">
    <w:name w:val="xl77"/>
    <w:basedOn w:val="Normal"/>
    <w:rsid w:val="00144A6D"/>
    <w:pPr>
      <w:pBdr>
        <w:top w:val="single" w:sz="4" w:space="0" w:color="auto"/>
        <w:left w:val="single" w:sz="4" w:space="0" w:color="auto"/>
        <w:bottom w:val="single" w:sz="4" w:space="0" w:color="auto"/>
        <w:right w:val="single" w:sz="4" w:space="0" w:color="auto"/>
      </w:pBdr>
      <w:shd w:val="clear" w:color="000000" w:fill="C0C0C0"/>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8">
    <w:name w:val="xl78"/>
    <w:basedOn w:val="Normal"/>
    <w:rsid w:val="00144A6D"/>
    <w:pPr>
      <w:pBdr>
        <w:top w:val="single" w:sz="4" w:space="0" w:color="auto"/>
        <w:left w:val="single" w:sz="4" w:space="0" w:color="auto"/>
        <w:bottom w:val="single" w:sz="4" w:space="0" w:color="auto"/>
        <w:right w:val="single" w:sz="4" w:space="0" w:color="auto"/>
      </w:pBdr>
      <w:shd w:val="clear" w:color="000000" w:fill="C0C0C0"/>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9">
    <w:name w:val="xl79"/>
    <w:basedOn w:val="Normal"/>
    <w:rsid w:val="00144A6D"/>
    <w:pPr>
      <w:pBdr>
        <w:top w:val="single" w:sz="4" w:space="0" w:color="auto"/>
        <w:left w:val="single" w:sz="4" w:space="0" w:color="auto"/>
        <w:bottom w:val="single" w:sz="4" w:space="0" w:color="auto"/>
        <w:right w:val="single" w:sz="4" w:space="0" w:color="auto"/>
      </w:pBdr>
      <w:shd w:val="clear" w:color="000000" w:fill="C0C0C0"/>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0">
    <w:name w:val="xl80"/>
    <w:basedOn w:val="Normal"/>
    <w:rsid w:val="00144A6D"/>
    <w:pP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1">
    <w:name w:val="xl81"/>
    <w:basedOn w:val="Normal"/>
    <w:rsid w:val="00144A6D"/>
    <w:pP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82">
    <w:name w:val="xl82"/>
    <w:basedOn w:val="Normal"/>
    <w:rsid w:val="00144A6D"/>
    <w:pP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3">
    <w:name w:val="xl83"/>
    <w:basedOn w:val="Normal"/>
    <w:rsid w:val="00144A6D"/>
    <w:pP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4">
    <w:name w:val="xl84"/>
    <w:basedOn w:val="Normal"/>
    <w:rsid w:val="00144A6D"/>
    <w:pP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144A6D"/>
    <w:pPr>
      <w:pBdr>
        <w:top w:val="single" w:sz="4" w:space="0" w:color="auto"/>
        <w:left w:val="single" w:sz="4" w:space="0" w:color="auto"/>
        <w:bottom w:val="single" w:sz="4" w:space="0" w:color="auto"/>
        <w:right w:val="single" w:sz="4" w:space="0" w:color="auto"/>
      </w:pBdr>
      <w:shd w:val="clear" w:color="000000" w:fill="FFCC99"/>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144A6D"/>
    <w:pPr>
      <w:pBdr>
        <w:top w:val="single" w:sz="4" w:space="0" w:color="auto"/>
        <w:left w:val="single" w:sz="4" w:space="0" w:color="auto"/>
        <w:bottom w:val="single" w:sz="4" w:space="0" w:color="auto"/>
        <w:right w:val="single" w:sz="4" w:space="0" w:color="auto"/>
      </w:pBdr>
      <w:shd w:val="clear" w:color="000000" w:fill="FEB4AC"/>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87">
    <w:name w:val="xl87"/>
    <w:basedOn w:val="Normal"/>
    <w:rsid w:val="00144A6D"/>
    <w:pPr>
      <w:pBdr>
        <w:top w:val="single" w:sz="4" w:space="0" w:color="auto"/>
        <w:left w:val="single" w:sz="4" w:space="0" w:color="auto"/>
        <w:bottom w:val="single" w:sz="4" w:space="0" w:color="auto"/>
        <w:right w:val="single" w:sz="4" w:space="0" w:color="auto"/>
      </w:pBdr>
      <w:shd w:val="clear" w:color="000000" w:fill="FEB4AC"/>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8">
    <w:name w:val="xl88"/>
    <w:basedOn w:val="Normal"/>
    <w:rsid w:val="00144A6D"/>
    <w:pPr>
      <w:pBdr>
        <w:top w:val="single" w:sz="4" w:space="0" w:color="auto"/>
        <w:left w:val="single" w:sz="4" w:space="0" w:color="auto"/>
        <w:bottom w:val="single" w:sz="4" w:space="0" w:color="auto"/>
        <w:right w:val="single" w:sz="4" w:space="0" w:color="auto"/>
      </w:pBdr>
      <w:shd w:val="clear" w:color="000000" w:fill="FEB4AC"/>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9">
    <w:name w:val="xl89"/>
    <w:basedOn w:val="Normal"/>
    <w:rsid w:val="00144A6D"/>
    <w:pPr>
      <w:pBdr>
        <w:top w:val="single" w:sz="4" w:space="0" w:color="auto"/>
        <w:left w:val="single" w:sz="4" w:space="0" w:color="auto"/>
        <w:bottom w:val="single" w:sz="4" w:space="0" w:color="auto"/>
        <w:right w:val="single" w:sz="4" w:space="0" w:color="auto"/>
      </w:pBdr>
      <w:shd w:val="clear" w:color="000000" w:fill="FEB4AC"/>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0">
    <w:name w:val="xl90"/>
    <w:basedOn w:val="Normal"/>
    <w:rsid w:val="00144A6D"/>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268">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7079325">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0203233">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0850681">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5892376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32779378">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145588375">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24877630">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29567514">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52364938">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4646593">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7984333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54497506">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wiki.ford.com/display/RequirementsEngineering/How+to+use+the+Specification+Templates?src=contextnavpagetreemode" TargetMode="External"/><Relationship Id="rId26" Type="http://schemas.openxmlformats.org/officeDocument/2006/relationships/image" Target="media/image6.jpg"/><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image" Target="media/image14.PNG"/><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image" Target="media/image24.jpg"/><Relationship Id="rId84"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89" Type="http://schemas.openxmlformats.org/officeDocument/2006/relationships/hyperlink" Target="file:///C:\Program%20Files\Common%20Files\Siemens\TeamcenterVSEM\temp\tc_yyan35_0_1666926750470\LIN_Bus_xxx" TargetMode="External"/><Relationship Id="rId7" Type="http://schemas.openxmlformats.org/officeDocument/2006/relationships/styles" Target="styles.xml"/><Relationship Id="rId71" Type="http://schemas.openxmlformats.org/officeDocument/2006/relationships/image" Target="media/image2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image" Target="media/image9.jpg"/><Relationship Id="rId11"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image" Target="media/image18.PNG"/><Relationship Id="rId66" Type="http://schemas.openxmlformats.org/officeDocument/2006/relationships/image" Target="media/image19.PNG"/><Relationship Id="rId74" Type="http://schemas.openxmlformats.org/officeDocument/2006/relationships/hyperlink" Target="http://wiki.ford.com/display/RequirementsEngineering/Requirements+Attributes" TargetMode="External"/><Relationship Id="rId79" Type="http://schemas.openxmlformats.org/officeDocument/2006/relationships/image" Target="media/image25.emf"/><Relationship Id="rId87" Type="http://schemas.openxmlformats.org/officeDocument/2006/relationships/image" Target="media/image29.jpg"/><Relationship Id="rId5" Type="http://schemas.openxmlformats.org/officeDocument/2006/relationships/customXml" Target="../customXml/item5.xml"/><Relationship Id="rId61" Type="http://schemas.openxmlformats.org/officeDocument/2006/relationships/hyperlink" Target="http://wiki.ford.com/display/RequirementsEngineering/Requirements+Attributes" TargetMode="External"/><Relationship Id="rId82" Type="http://schemas.openxmlformats.org/officeDocument/2006/relationships/oleObject" Target="embeddings/oleObject2.bin"/><Relationship Id="rId90" Type="http://schemas.openxmlformats.org/officeDocument/2006/relationships/header" Target="header1.xml"/><Relationship Id="rId19" Type="http://schemas.openxmlformats.org/officeDocument/2006/relationships/hyperlink" Target="http://wiki.ford.com/pages/viewpage.action?pageId=104991616&amp;src=contextnavpagetreemode"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hyperlink" Target="https://www.vsemweb.ford.com:443/tc/launchapp?-attach=true&amp;-s=226TCSession&amp;-o=ZmZNi0JHx3NrTDAAAAAAAAAAAAA"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hyperlink" Target="http://wiki.ford.com/display/RequirementsEngineering/Requirements+Attributes" TargetMode="External"/><Relationship Id="rId43" Type="http://schemas.openxmlformats.org/officeDocument/2006/relationships/image" Target="media/image11.PNG"/><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hyperlink" Target="http://wiki.ford.com/display/RequirementsEngineering/Requirements+Attributes" TargetMode="External"/><Relationship Id="rId69" Type="http://schemas.openxmlformats.org/officeDocument/2006/relationships/image" Target="media/image20.PNG"/><Relationship Id="rId77" Type="http://schemas.openxmlformats.org/officeDocument/2006/relationships/hyperlink" Target="https://www.vsemweb.ford.com/tc/launchapp?-attach=true&amp;-s=226TCSession&amp;-o=xcbJ6OwAx3NrTDAAAAAAAAAAAAA&amp;servername=Production_Server" TargetMode="Externa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oleObject" Target="embeddings/oleObject1.bin"/><Relationship Id="rId85" Type="http://schemas.openxmlformats.org/officeDocument/2006/relationships/image" Target="media/image27.jp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www.vsemweb.ford.com/tc/launchapp?-attach=true&amp;-s=226TCSession&amp;-o=zZsJ$ihEx3NrTDAAAAAAAAAAAAA&amp;servername=Production_Server" TargetMode="Externa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image" Target="media/image5.jp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image" Target="media/image12.PNG"/><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16.PNG"/><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image" Target="media/image23.jpg"/><Relationship Id="rId83" Type="http://schemas.openxmlformats.org/officeDocument/2006/relationships/hyperlink" Target="http://www.fgti.ford.com/client/NewFGTI/CopyrightNotice.html" TargetMode="External"/><Relationship Id="rId88" Type="http://schemas.openxmlformats.org/officeDocument/2006/relationships/image" Target="media/image30.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vsemweb.ford.com/tc/launchapp?-attach=true&amp;-s=226TCSession&amp;-o=ymrJZvjAx3NrTD"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image" Target="media/image15.PN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image" Target="media/image22.emf"/><Relationship Id="rId78" Type="http://schemas.openxmlformats.org/officeDocument/2006/relationships/hyperlink" Target="file:///C:\Program%20Files\Common%20Files\Siemens\TeamcenterVSEM\temp\tc_yyan35_0_1666926750470\%3cBus" TargetMode="External"/><Relationship Id="rId81" Type="http://schemas.openxmlformats.org/officeDocument/2006/relationships/image" Target="media/image26.emf"/><Relationship Id="rId86" Type="http://schemas.openxmlformats.org/officeDocument/2006/relationships/image" Target="media/image28.jp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8A06C38FB41E7ACBF9E75E49C4B0C"/>
        <w:category>
          <w:name w:val="General"/>
          <w:gallery w:val="placeholder"/>
        </w:category>
        <w:types>
          <w:type w:val="bbPlcHdr"/>
        </w:types>
        <w:behaviors>
          <w:behavior w:val="content"/>
        </w:behaviors>
        <w:guid w:val="{0C9AAE42-1D32-4F01-B501-55026A5B2F9B}"/>
      </w:docPartPr>
      <w:docPartBody>
        <w:p w:rsidR="00B12A2F" w:rsidRDefault="004A007D" w:rsidP="004A007D">
          <w:pPr>
            <w:pStyle w:val="1B08A06C38FB41E7ACBF9E75E49C4B0C"/>
          </w:pPr>
          <w:r w:rsidRPr="00D20BE7">
            <w:rPr>
              <w:sz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010A2"/>
    <w:rsid w:val="0002364E"/>
    <w:rsid w:val="000373ED"/>
    <w:rsid w:val="00050B91"/>
    <w:rsid w:val="00054701"/>
    <w:rsid w:val="000613FA"/>
    <w:rsid w:val="0006610E"/>
    <w:rsid w:val="00077771"/>
    <w:rsid w:val="00081C20"/>
    <w:rsid w:val="00082085"/>
    <w:rsid w:val="00082891"/>
    <w:rsid w:val="00090C26"/>
    <w:rsid w:val="00096D94"/>
    <w:rsid w:val="000A6E91"/>
    <w:rsid w:val="000B29E0"/>
    <w:rsid w:val="000B31C2"/>
    <w:rsid w:val="000B4C81"/>
    <w:rsid w:val="000C3422"/>
    <w:rsid w:val="000D59AA"/>
    <w:rsid w:val="000D638E"/>
    <w:rsid w:val="000F2B27"/>
    <w:rsid w:val="000F3B30"/>
    <w:rsid w:val="000F5180"/>
    <w:rsid w:val="00106045"/>
    <w:rsid w:val="001112CC"/>
    <w:rsid w:val="001112E8"/>
    <w:rsid w:val="00111B6C"/>
    <w:rsid w:val="00116FDD"/>
    <w:rsid w:val="00133077"/>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A3282"/>
    <w:rsid w:val="001B035D"/>
    <w:rsid w:val="001B06D0"/>
    <w:rsid w:val="001B0C5B"/>
    <w:rsid w:val="001B4330"/>
    <w:rsid w:val="001B5CC7"/>
    <w:rsid w:val="001C2D2F"/>
    <w:rsid w:val="001D3688"/>
    <w:rsid w:val="001E2C6B"/>
    <w:rsid w:val="001F2590"/>
    <w:rsid w:val="00205411"/>
    <w:rsid w:val="00212956"/>
    <w:rsid w:val="0021569F"/>
    <w:rsid w:val="00235716"/>
    <w:rsid w:val="0023572D"/>
    <w:rsid w:val="00241719"/>
    <w:rsid w:val="00250AB0"/>
    <w:rsid w:val="00251D54"/>
    <w:rsid w:val="00256D36"/>
    <w:rsid w:val="00256E05"/>
    <w:rsid w:val="002603D7"/>
    <w:rsid w:val="00262D92"/>
    <w:rsid w:val="00262E86"/>
    <w:rsid w:val="002726AF"/>
    <w:rsid w:val="00277C74"/>
    <w:rsid w:val="00282D90"/>
    <w:rsid w:val="002855B8"/>
    <w:rsid w:val="00293FFE"/>
    <w:rsid w:val="002A205F"/>
    <w:rsid w:val="002A2C53"/>
    <w:rsid w:val="002A5FFC"/>
    <w:rsid w:val="002B359A"/>
    <w:rsid w:val="002B6F3C"/>
    <w:rsid w:val="002E4FAF"/>
    <w:rsid w:val="002F4794"/>
    <w:rsid w:val="00302CDB"/>
    <w:rsid w:val="00310CEC"/>
    <w:rsid w:val="00321DB8"/>
    <w:rsid w:val="00333399"/>
    <w:rsid w:val="00353B3F"/>
    <w:rsid w:val="003567FF"/>
    <w:rsid w:val="00362E3E"/>
    <w:rsid w:val="00363AC9"/>
    <w:rsid w:val="00376CC2"/>
    <w:rsid w:val="00395D89"/>
    <w:rsid w:val="003A4407"/>
    <w:rsid w:val="003A5CD3"/>
    <w:rsid w:val="003B2640"/>
    <w:rsid w:val="003B6631"/>
    <w:rsid w:val="003C6250"/>
    <w:rsid w:val="003D262D"/>
    <w:rsid w:val="003E46B2"/>
    <w:rsid w:val="003F0C94"/>
    <w:rsid w:val="00401DB1"/>
    <w:rsid w:val="0040386C"/>
    <w:rsid w:val="004059C0"/>
    <w:rsid w:val="00407392"/>
    <w:rsid w:val="00412A4D"/>
    <w:rsid w:val="0041494D"/>
    <w:rsid w:val="00453D22"/>
    <w:rsid w:val="004543A6"/>
    <w:rsid w:val="00461E9B"/>
    <w:rsid w:val="00467987"/>
    <w:rsid w:val="00473825"/>
    <w:rsid w:val="00476237"/>
    <w:rsid w:val="0048092D"/>
    <w:rsid w:val="00484C31"/>
    <w:rsid w:val="00485A72"/>
    <w:rsid w:val="004930A4"/>
    <w:rsid w:val="00496C2D"/>
    <w:rsid w:val="004A007D"/>
    <w:rsid w:val="004A10B4"/>
    <w:rsid w:val="004A1144"/>
    <w:rsid w:val="004B3FFC"/>
    <w:rsid w:val="004C4C00"/>
    <w:rsid w:val="004C52A7"/>
    <w:rsid w:val="004D5C83"/>
    <w:rsid w:val="004E6C90"/>
    <w:rsid w:val="004F342D"/>
    <w:rsid w:val="004F39C7"/>
    <w:rsid w:val="00505354"/>
    <w:rsid w:val="005073A6"/>
    <w:rsid w:val="00517952"/>
    <w:rsid w:val="00521D2A"/>
    <w:rsid w:val="00532A68"/>
    <w:rsid w:val="00537143"/>
    <w:rsid w:val="0056123C"/>
    <w:rsid w:val="0057217C"/>
    <w:rsid w:val="00575649"/>
    <w:rsid w:val="005757A2"/>
    <w:rsid w:val="00576741"/>
    <w:rsid w:val="00577B9D"/>
    <w:rsid w:val="0059135A"/>
    <w:rsid w:val="005A00C7"/>
    <w:rsid w:val="005B0F47"/>
    <w:rsid w:val="005B2173"/>
    <w:rsid w:val="005B29CA"/>
    <w:rsid w:val="005B4270"/>
    <w:rsid w:val="005C2192"/>
    <w:rsid w:val="005E0501"/>
    <w:rsid w:val="005F0DAE"/>
    <w:rsid w:val="00606027"/>
    <w:rsid w:val="00612345"/>
    <w:rsid w:val="006247B8"/>
    <w:rsid w:val="0062698A"/>
    <w:rsid w:val="006356B5"/>
    <w:rsid w:val="00643061"/>
    <w:rsid w:val="00643C8C"/>
    <w:rsid w:val="0065291C"/>
    <w:rsid w:val="00673E92"/>
    <w:rsid w:val="006774E5"/>
    <w:rsid w:val="00681D1B"/>
    <w:rsid w:val="0068575A"/>
    <w:rsid w:val="00685BDB"/>
    <w:rsid w:val="00690476"/>
    <w:rsid w:val="00691A6C"/>
    <w:rsid w:val="006A66DD"/>
    <w:rsid w:val="006B072F"/>
    <w:rsid w:val="006B1CB1"/>
    <w:rsid w:val="006B23E5"/>
    <w:rsid w:val="006C1AF6"/>
    <w:rsid w:val="006D16A3"/>
    <w:rsid w:val="006D236B"/>
    <w:rsid w:val="006E132C"/>
    <w:rsid w:val="006E2C0E"/>
    <w:rsid w:val="006F54C2"/>
    <w:rsid w:val="007066BB"/>
    <w:rsid w:val="0071123F"/>
    <w:rsid w:val="0071193B"/>
    <w:rsid w:val="00716745"/>
    <w:rsid w:val="0072068D"/>
    <w:rsid w:val="00723E87"/>
    <w:rsid w:val="007264EB"/>
    <w:rsid w:val="00735F28"/>
    <w:rsid w:val="00742715"/>
    <w:rsid w:val="00743B5D"/>
    <w:rsid w:val="00743C27"/>
    <w:rsid w:val="0075324C"/>
    <w:rsid w:val="00761F45"/>
    <w:rsid w:val="00762A85"/>
    <w:rsid w:val="00763A94"/>
    <w:rsid w:val="007642EE"/>
    <w:rsid w:val="0077602B"/>
    <w:rsid w:val="007811EB"/>
    <w:rsid w:val="00792CAC"/>
    <w:rsid w:val="007953BC"/>
    <w:rsid w:val="007A099A"/>
    <w:rsid w:val="007A0C77"/>
    <w:rsid w:val="007B12AD"/>
    <w:rsid w:val="007B3F09"/>
    <w:rsid w:val="007B72F9"/>
    <w:rsid w:val="007C16EA"/>
    <w:rsid w:val="007C34A6"/>
    <w:rsid w:val="007C49F2"/>
    <w:rsid w:val="007D5CC7"/>
    <w:rsid w:val="007E29D5"/>
    <w:rsid w:val="007E2D35"/>
    <w:rsid w:val="007E7517"/>
    <w:rsid w:val="007F2D4B"/>
    <w:rsid w:val="00800014"/>
    <w:rsid w:val="00801D5B"/>
    <w:rsid w:val="00810A8C"/>
    <w:rsid w:val="00817DD0"/>
    <w:rsid w:val="00832A76"/>
    <w:rsid w:val="00835ED4"/>
    <w:rsid w:val="00837274"/>
    <w:rsid w:val="00857690"/>
    <w:rsid w:val="00861034"/>
    <w:rsid w:val="0087009A"/>
    <w:rsid w:val="0087014A"/>
    <w:rsid w:val="00870A7B"/>
    <w:rsid w:val="008722B9"/>
    <w:rsid w:val="00874448"/>
    <w:rsid w:val="008922AD"/>
    <w:rsid w:val="00897277"/>
    <w:rsid w:val="008A63DC"/>
    <w:rsid w:val="008B2565"/>
    <w:rsid w:val="008B2B9E"/>
    <w:rsid w:val="008B350A"/>
    <w:rsid w:val="008B6966"/>
    <w:rsid w:val="008C457A"/>
    <w:rsid w:val="008C6F6E"/>
    <w:rsid w:val="008C7F05"/>
    <w:rsid w:val="008D4848"/>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AE18D0"/>
    <w:rsid w:val="00B00B38"/>
    <w:rsid w:val="00B10D5B"/>
    <w:rsid w:val="00B11B07"/>
    <w:rsid w:val="00B12A2F"/>
    <w:rsid w:val="00B1337B"/>
    <w:rsid w:val="00B15665"/>
    <w:rsid w:val="00B17E73"/>
    <w:rsid w:val="00B22B72"/>
    <w:rsid w:val="00B238E2"/>
    <w:rsid w:val="00B3506F"/>
    <w:rsid w:val="00B36918"/>
    <w:rsid w:val="00B374E1"/>
    <w:rsid w:val="00B43F14"/>
    <w:rsid w:val="00B441FD"/>
    <w:rsid w:val="00B53146"/>
    <w:rsid w:val="00B56976"/>
    <w:rsid w:val="00B57471"/>
    <w:rsid w:val="00B61575"/>
    <w:rsid w:val="00B62BA7"/>
    <w:rsid w:val="00B711D0"/>
    <w:rsid w:val="00B75850"/>
    <w:rsid w:val="00B75A26"/>
    <w:rsid w:val="00B77CED"/>
    <w:rsid w:val="00B81B4E"/>
    <w:rsid w:val="00B87ABE"/>
    <w:rsid w:val="00B93483"/>
    <w:rsid w:val="00B967D9"/>
    <w:rsid w:val="00BA205E"/>
    <w:rsid w:val="00BA7C51"/>
    <w:rsid w:val="00BA7F94"/>
    <w:rsid w:val="00BC13C0"/>
    <w:rsid w:val="00BC3DA0"/>
    <w:rsid w:val="00BD5C8F"/>
    <w:rsid w:val="00BD6909"/>
    <w:rsid w:val="00BE0BD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A24AA"/>
    <w:rsid w:val="00CB0880"/>
    <w:rsid w:val="00CB2539"/>
    <w:rsid w:val="00CD7927"/>
    <w:rsid w:val="00CE6CF2"/>
    <w:rsid w:val="00CE772B"/>
    <w:rsid w:val="00CF328F"/>
    <w:rsid w:val="00D23715"/>
    <w:rsid w:val="00D42C7C"/>
    <w:rsid w:val="00D464FC"/>
    <w:rsid w:val="00D46C16"/>
    <w:rsid w:val="00D50942"/>
    <w:rsid w:val="00D53396"/>
    <w:rsid w:val="00D53A1C"/>
    <w:rsid w:val="00D53BAE"/>
    <w:rsid w:val="00D82727"/>
    <w:rsid w:val="00D82FF7"/>
    <w:rsid w:val="00D90F54"/>
    <w:rsid w:val="00DA50AC"/>
    <w:rsid w:val="00DB5CD6"/>
    <w:rsid w:val="00DC14B6"/>
    <w:rsid w:val="00DE33CE"/>
    <w:rsid w:val="00DE7948"/>
    <w:rsid w:val="00DF3CF8"/>
    <w:rsid w:val="00DF7D1D"/>
    <w:rsid w:val="00E01FC3"/>
    <w:rsid w:val="00E1436A"/>
    <w:rsid w:val="00E215DB"/>
    <w:rsid w:val="00E321FC"/>
    <w:rsid w:val="00E33D4E"/>
    <w:rsid w:val="00E4071E"/>
    <w:rsid w:val="00E44600"/>
    <w:rsid w:val="00E51544"/>
    <w:rsid w:val="00E55D38"/>
    <w:rsid w:val="00E605D2"/>
    <w:rsid w:val="00E648E4"/>
    <w:rsid w:val="00E74C18"/>
    <w:rsid w:val="00E76624"/>
    <w:rsid w:val="00E80445"/>
    <w:rsid w:val="00EA3997"/>
    <w:rsid w:val="00EA41EE"/>
    <w:rsid w:val="00EC3FBB"/>
    <w:rsid w:val="00EC53BF"/>
    <w:rsid w:val="00ED1B55"/>
    <w:rsid w:val="00ED77F2"/>
    <w:rsid w:val="00EE21F7"/>
    <w:rsid w:val="00EE6914"/>
    <w:rsid w:val="00EF7502"/>
    <w:rsid w:val="00F015B1"/>
    <w:rsid w:val="00F03E32"/>
    <w:rsid w:val="00F05403"/>
    <w:rsid w:val="00F06DAD"/>
    <w:rsid w:val="00F17909"/>
    <w:rsid w:val="00F25083"/>
    <w:rsid w:val="00F2578F"/>
    <w:rsid w:val="00F25C8B"/>
    <w:rsid w:val="00F26EEB"/>
    <w:rsid w:val="00F653C4"/>
    <w:rsid w:val="00F730D4"/>
    <w:rsid w:val="00F8365F"/>
    <w:rsid w:val="00F84D68"/>
    <w:rsid w:val="00F92B05"/>
    <w:rsid w:val="00F93587"/>
    <w:rsid w:val="00FB4195"/>
    <w:rsid w:val="00FB4F24"/>
    <w:rsid w:val="00FB7B8E"/>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010A2"/>
  </w:style>
  <w:style w:type="paragraph" w:customStyle="1" w:styleId="1B08A06C38FB41E7ACBF9E75E49C4B0C">
    <w:name w:val="1B08A06C38FB41E7ACBF9E75E49C4B0C"/>
    <w:rsid w:val="004A00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_FeatureImplSpec_Template_v6-0c.dotx</Template>
  <TotalTime>1</TotalTime>
  <Pages>1</Pages>
  <Words>32006</Words>
  <Characters>182439</Characters>
  <Application>Microsoft Office Word</Application>
  <DocSecurity>0</DocSecurity>
  <Lines>1520</Lines>
  <Paragraphs>428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214017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Yan, Yaoshuang (Y.)</cp:lastModifiedBy>
  <cp:revision>3</cp:revision>
  <cp:lastPrinted>2006-07-11T11:32:00Z</cp:lastPrinted>
  <dcterms:created xsi:type="dcterms:W3CDTF">2022-10-28T03:13:00Z</dcterms:created>
  <dcterms:modified xsi:type="dcterms:W3CDTF">2022-10-28T03:13:00Z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