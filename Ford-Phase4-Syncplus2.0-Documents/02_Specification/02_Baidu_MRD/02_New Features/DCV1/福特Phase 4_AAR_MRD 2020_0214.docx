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line="360" w:lineRule="auto"/>
        <w:jc w:val="right"/>
        <w:rPr>
          <w:rFonts w:ascii="微软雅黑" w:hAnsi="微软雅黑" w:eastAsia="微软雅黑"/>
        </w:rPr>
      </w:pPr>
    </w:p>
    <w:p>
      <w:pPr>
        <w:wordWrap w:val="0"/>
        <w:spacing w:line="360" w:lineRule="auto"/>
        <w:jc w:val="right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</w:rPr>
        <w:softHyphen/>
      </w: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hint="eastAsia" w:ascii="微软雅黑" w:hAnsi="微软雅黑" w:eastAsia="微软雅黑"/>
        </w:rPr>
        <w:fldChar w:fldCharType="begin"/>
      </w:r>
      <w:r>
        <w:rPr>
          <w:rFonts w:hint="eastAsia" w:ascii="微软雅黑" w:hAnsi="微软雅黑" w:eastAsia="微软雅黑"/>
        </w:rPr>
        <w:instrText xml:space="preserve"> SUBJECT  \* MERGEFORMAT </w:instrText>
      </w:r>
      <w:r>
        <w:rPr>
          <w:rFonts w:hint="eastAsia" w:ascii="微软雅黑" w:hAnsi="微软雅黑" w:eastAsia="微软雅黑"/>
        </w:rPr>
        <w:fldChar w:fldCharType="separate"/>
      </w:r>
      <w:r>
        <w:rPr>
          <w:rFonts w:hint="eastAsia" w:ascii="微软雅黑" w:hAnsi="微软雅黑" w:eastAsia="微软雅黑"/>
          <w:sz w:val="36"/>
          <w:szCs w:val="36"/>
        </w:rPr>
        <w:t xml:space="preserve">&lt;福特Phase </w:t>
      </w:r>
      <w:r>
        <w:rPr>
          <w:rFonts w:ascii="微软雅黑" w:hAnsi="微软雅黑" w:eastAsia="微软雅黑"/>
          <w:sz w:val="36"/>
          <w:szCs w:val="36"/>
        </w:rPr>
        <w:t xml:space="preserve">4 </w:t>
      </w:r>
      <w:r>
        <w:rPr>
          <w:rFonts w:hint="eastAsia" w:ascii="微软雅黑" w:hAnsi="微软雅黑" w:eastAsia="微软雅黑"/>
          <w:sz w:val="36"/>
          <w:szCs w:val="36"/>
        </w:rPr>
        <w:t>A</w:t>
      </w:r>
      <w:r>
        <w:rPr>
          <w:rFonts w:ascii="微软雅黑" w:hAnsi="微软雅黑" w:eastAsia="微软雅黑"/>
          <w:sz w:val="36"/>
          <w:szCs w:val="36"/>
        </w:rPr>
        <w:t>AR</w:t>
      </w: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ascii="微软雅黑" w:hAnsi="微软雅黑" w:eastAsia="微软雅黑"/>
          <w:sz w:val="36"/>
          <w:szCs w:val="36"/>
        </w:rPr>
        <w:t>需求文档</w:t>
      </w:r>
      <w:r>
        <w:rPr>
          <w:rFonts w:hint="eastAsia" w:ascii="微软雅黑" w:hAnsi="微软雅黑" w:eastAsia="微软雅黑"/>
          <w:sz w:val="36"/>
          <w:szCs w:val="36"/>
        </w:rPr>
        <w:t>&gt;</w:t>
      </w:r>
      <w:r>
        <w:rPr>
          <w:rFonts w:hint="eastAsia" w:ascii="微软雅黑" w:hAnsi="微软雅黑" w:eastAsia="微软雅黑"/>
        </w:rPr>
        <w:fldChar w:fldCharType="end"/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MRD文档</w:t>
      </w:r>
    </w:p>
    <w:p>
      <w:pPr>
        <w:spacing w:line="360" w:lineRule="auto"/>
        <w:jc w:val="right"/>
        <w:rPr>
          <w:rFonts w:ascii="微软雅黑" w:hAnsi="微软雅黑" w:eastAsia="微软雅黑"/>
          <w:sz w:val="28"/>
          <w:szCs w:val="28"/>
        </w:rPr>
      </w:pPr>
    </w:p>
    <w:p>
      <w:pPr>
        <w:spacing w:line="360" w:lineRule="auto"/>
        <w:jc w:val="right"/>
        <w:rPr>
          <w:rFonts w:ascii="微软雅黑" w:hAnsi="微软雅黑" w:eastAsia="微软雅黑"/>
          <w:kern w:val="0"/>
          <w:sz w:val="28"/>
          <w:szCs w:val="28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微软雅黑" w:hAnsi="微软雅黑" w:eastAsia="微软雅黑"/>
          <w:sz w:val="28"/>
          <w:szCs w:val="28"/>
        </w:rPr>
        <w:t>版本 &lt;</w:t>
      </w:r>
      <w:r>
        <w:rPr>
          <w:rFonts w:ascii="微软雅黑" w:hAnsi="微软雅黑" w:eastAsia="微软雅黑"/>
          <w:sz w:val="28"/>
          <w:szCs w:val="28"/>
        </w:rPr>
        <w:t>2.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&gt;</w:t>
      </w:r>
    </w:p>
    <w:p>
      <w:pPr>
        <w:pStyle w:val="20"/>
        <w:tabs>
          <w:tab w:val="center" w:pos="5233"/>
          <w:tab w:val="right" w:pos="10466"/>
        </w:tabs>
        <w:spacing w:line="360" w:lineRule="auto"/>
        <w:jc w:val="left"/>
        <w:rPr>
          <w:b w:val="0"/>
        </w:rPr>
      </w:pPr>
      <w:bookmarkStart w:id="0" w:name="_Toc527121043"/>
      <w:bookmarkStart w:id="1" w:name="_Toc385520344"/>
      <w:bookmarkStart w:id="2" w:name="_Toc385520327"/>
      <w:bookmarkStart w:id="3" w:name="_Toc523067000"/>
      <w:r>
        <w:rPr>
          <w:rFonts w:ascii="微软雅黑" w:hAnsi="微软雅黑" w:eastAsia="微软雅黑"/>
          <w:b w:val="0"/>
          <w:sz w:val="28"/>
          <w:szCs w:val="28"/>
        </w:rPr>
        <w:tab/>
      </w:r>
      <w:r>
        <w:rPr>
          <w:rFonts w:hint="eastAsia" w:ascii="微软雅黑" w:hAnsi="微软雅黑" w:eastAsia="微软雅黑"/>
          <w:b w:val="0"/>
          <w:sz w:val="28"/>
          <w:szCs w:val="28"/>
        </w:rPr>
        <w:t>目录</w:t>
      </w:r>
      <w:bookmarkEnd w:id="0"/>
      <w:bookmarkEnd w:id="1"/>
      <w:bookmarkEnd w:id="2"/>
      <w:bookmarkEnd w:id="3"/>
      <w:r>
        <w:rPr>
          <w:rFonts w:ascii="微软雅黑" w:hAnsi="微软雅黑" w:eastAsia="微软雅黑"/>
          <w:b w:val="0"/>
          <w:sz w:val="28"/>
          <w:szCs w:val="28"/>
        </w:rPr>
        <w:tab/>
      </w:r>
    </w:p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45"/>
          </w:pPr>
        </w:p>
        <w:p>
          <w:pPr>
            <w:pStyle w:val="17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"_Toc527121043"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_Toc527121043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fldChar w:fldCharType="begin"/>
          </w:r>
          <w:r>
            <w:instrText xml:space="preserve"> HYPERLINK \l "_Toc527121044"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1. 需求介绍</w:t>
          </w:r>
          <w:r>
            <w:tab/>
          </w:r>
          <w:r>
            <w:fldChar w:fldCharType="begin"/>
          </w:r>
          <w:r>
            <w:instrText xml:space="preserve"> PAGEREF _Toc527121044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"_Toc527121045"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 需求内容</w:t>
          </w:r>
          <w:r>
            <w:tab/>
          </w:r>
          <w:r>
            <w:fldChar w:fldCharType="begin"/>
          </w:r>
          <w:r>
            <w:instrText xml:space="preserve"> PAGEREF _Toc527121045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"_Toc527121046"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2.1. </w:t>
          </w:r>
          <w:r>
            <w:rPr>
              <w:rStyle w:val="27"/>
              <w:rFonts w:hint="eastAsia" w:ascii="微软雅黑" w:hAnsi="微软雅黑" w:eastAsia="微软雅黑"/>
            </w:rPr>
            <w:t>功能</w:t>
          </w:r>
          <w:r>
            <w:rPr>
              <w:rStyle w:val="27"/>
              <w:rFonts w:ascii="微软雅黑" w:hAnsi="微软雅黑" w:eastAsia="微软雅黑"/>
            </w:rPr>
            <w:t>入口</w:t>
          </w:r>
          <w:r>
            <w:tab/>
          </w:r>
          <w:r>
            <w:fldChar w:fldCharType="begin"/>
          </w:r>
          <w:r>
            <w:instrText xml:space="preserve"> PAGEREF _Toc527121046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"_Toc527121046"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2.2. </w:t>
          </w:r>
          <w:r>
            <w:rPr>
              <w:rStyle w:val="27"/>
              <w:rFonts w:hint="eastAsia" w:ascii="微软雅黑" w:hAnsi="微软雅黑" w:eastAsia="微软雅黑"/>
            </w:rPr>
            <w:t>使用前提</w:t>
          </w:r>
          <w:r>
            <w:tab/>
          </w:r>
          <w:r>
            <w:fldChar w:fldCharType="begin"/>
          </w:r>
          <w:r>
            <w:instrText xml:space="preserve"> PAGEREF _Toc527121046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"_Toc527121046"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2.3. </w:t>
          </w:r>
          <w:r>
            <w:rPr>
              <w:rStyle w:val="27"/>
              <w:rFonts w:hint="eastAsia" w:ascii="微软雅黑" w:hAnsi="微软雅黑" w:eastAsia="微软雅黑"/>
            </w:rPr>
            <w:t>操作</w:t>
          </w:r>
          <w:r>
            <w:rPr>
              <w:rStyle w:val="27"/>
              <w:rFonts w:ascii="微软雅黑" w:hAnsi="微软雅黑" w:eastAsia="微软雅黑"/>
            </w:rPr>
            <w:t>方式</w:t>
          </w:r>
          <w:r>
            <w:tab/>
          </w:r>
          <w:r>
            <w:fldChar w:fldCharType="begin"/>
          </w:r>
          <w:r>
            <w:instrText xml:space="preserve"> PAGEREF _Toc527121046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"_Toc527121049"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2.4.</w:t>
          </w:r>
          <w:r>
            <w:rPr>
              <w:rStyle w:val="27"/>
              <w:rFonts w:hint="eastAsia" w:ascii="微软雅黑" w:hAnsi="微软雅黑" w:eastAsia="微软雅黑"/>
            </w:rPr>
            <w:t xml:space="preserve"> 功能详述</w:t>
          </w:r>
          <w:r>
            <w:tab/>
          </w:r>
          <w:r>
            <w:fldChar w:fldCharType="begin"/>
          </w:r>
          <w:r>
            <w:instrText xml:space="preserve"> PAGEREF _Toc527121049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"_Toc527121052"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2.4.1. </w:t>
          </w:r>
          <w:r>
            <w:rPr>
              <w:rStyle w:val="27"/>
              <w:rFonts w:hint="eastAsia" w:ascii="微软雅黑" w:hAnsi="微软雅黑" w:eastAsia="微软雅黑"/>
            </w:rPr>
            <w:t>数据</w:t>
          </w:r>
          <w:r>
            <w:rPr>
              <w:rStyle w:val="27"/>
              <w:rFonts w:ascii="微软雅黑" w:hAnsi="微软雅黑" w:eastAsia="微软雅黑"/>
            </w:rPr>
            <w:t>显示</w:t>
          </w:r>
          <w:r>
            <w:tab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</w:p>
        <w:p>
          <w:pPr>
            <w:pStyle w:val="13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"_Toc527121052"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2.4.2. </w:t>
          </w:r>
          <w:r>
            <w:rPr>
              <w:rStyle w:val="27"/>
              <w:rFonts w:hint="eastAsia" w:ascii="微软雅黑" w:hAnsi="微软雅黑" w:eastAsia="微软雅黑"/>
            </w:rPr>
            <w:t>数据需求</w:t>
          </w:r>
          <w:r>
            <w:tab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</w:p>
        <w:p>
          <w:pPr>
            <w:pStyle w:val="18"/>
            <w:tabs>
              <w:tab w:val="right" w:leader="dot" w:pos="10456"/>
            </w:tabs>
            <w:ind w:firstLine="220" w:firstLineChars="100"/>
          </w:pPr>
          <w:r>
            <w:fldChar w:fldCharType="begin"/>
          </w:r>
          <w:r>
            <w:instrText xml:space="preserve"> HYPERLINK \l "_Toc527121046"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 xml:space="preserve">2.4.3. </w:t>
          </w:r>
          <w:r>
            <w:rPr>
              <w:rStyle w:val="27"/>
              <w:rFonts w:hint="eastAsia" w:ascii="微软雅黑" w:hAnsi="微软雅黑" w:eastAsia="微软雅黑"/>
            </w:rPr>
            <w:t>自动净化状态显示</w:t>
          </w:r>
          <w:r>
            <w:tab/>
          </w:r>
          <w:r>
            <w:fldChar w:fldCharType="end"/>
          </w:r>
          <w:r>
            <w:t>9</w:t>
          </w:r>
        </w:p>
        <w:p>
          <w:pPr>
            <w:pStyle w:val="13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"_Toc527121053"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2.4.4.</w:t>
          </w:r>
          <w:r>
            <w:rPr>
              <w:rStyle w:val="27"/>
              <w:rFonts w:hint="eastAsia" w:ascii="微软雅黑" w:hAnsi="微软雅黑" w:eastAsia="微软雅黑"/>
            </w:rPr>
            <w:t xml:space="preserve"> 舱内外对比</w:t>
          </w:r>
          <w:r>
            <w:rPr>
              <w:rStyle w:val="27"/>
              <w:rFonts w:ascii="微软雅黑" w:hAnsi="微软雅黑" w:eastAsia="微软雅黑"/>
            </w:rPr>
            <w:t>与</w:t>
          </w:r>
          <w:r>
            <w:rPr>
              <w:rStyle w:val="27"/>
              <w:rFonts w:hint="eastAsia" w:ascii="微软雅黑" w:hAnsi="微软雅黑" w:eastAsia="微软雅黑"/>
            </w:rPr>
            <w:t>调节</w:t>
          </w:r>
          <w:r>
            <w:tab/>
          </w:r>
          <w:r>
            <w:fldChar w:fldCharType="end"/>
          </w:r>
          <w:r>
            <w:t>16</w:t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"_Toc527121054"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</w:t>
          </w:r>
          <w:r>
            <w:rPr>
              <w:rStyle w:val="27"/>
              <w:rFonts w:hint="eastAsia" w:ascii="微软雅黑" w:hAnsi="微软雅黑" w:eastAsia="微软雅黑"/>
            </w:rPr>
            <w:t>5</w:t>
          </w:r>
          <w:r>
            <w:rPr>
              <w:rStyle w:val="27"/>
              <w:rFonts w:ascii="微软雅黑" w:hAnsi="微软雅黑" w:eastAsia="微软雅黑"/>
            </w:rPr>
            <w:t>.</w:t>
          </w:r>
          <w:r>
            <w:rPr>
              <w:rStyle w:val="27"/>
              <w:rFonts w:hint="eastAsia" w:ascii="微软雅黑" w:hAnsi="微软雅黑" w:eastAsia="微软雅黑"/>
            </w:rPr>
            <w:t xml:space="preserve"> 与</w:t>
          </w:r>
          <w:r>
            <w:rPr>
              <w:rStyle w:val="27"/>
              <w:rFonts w:ascii="微软雅黑" w:hAnsi="微软雅黑" w:eastAsia="微软雅黑"/>
            </w:rPr>
            <w:t>车机其他模块的联动</w:t>
          </w:r>
          <w:r>
            <w:rPr>
              <w:rStyle w:val="27"/>
              <w:rFonts w:hint="eastAsia" w:ascii="微软雅黑" w:hAnsi="微软雅黑" w:eastAsia="微软雅黑"/>
            </w:rPr>
            <w:t>展示</w:t>
          </w:r>
          <w:r>
            <w:tab/>
          </w:r>
          <w:r>
            <w:fldChar w:fldCharType="end"/>
          </w:r>
          <w:r>
            <w:t>19</w:t>
          </w:r>
        </w:p>
        <w:p>
          <w:pPr>
            <w:pStyle w:val="18"/>
            <w:tabs>
              <w:tab w:val="right" w:leader="dot" w:pos="10456"/>
            </w:tabs>
          </w:pPr>
          <w:r>
            <w:fldChar w:fldCharType="begin"/>
          </w:r>
          <w:r>
            <w:instrText xml:space="preserve"> HYPERLINK \l "_Toc527121054" </w:instrText>
          </w:r>
          <w:r>
            <w:fldChar w:fldCharType="separate"/>
          </w:r>
          <w:r>
            <w:rPr>
              <w:rStyle w:val="27"/>
              <w:rFonts w:ascii="微软雅黑" w:hAnsi="微软雅黑" w:eastAsia="微软雅黑"/>
            </w:rPr>
            <w:t>2.</w:t>
          </w:r>
          <w:r>
            <w:rPr>
              <w:rStyle w:val="27"/>
              <w:rFonts w:hint="eastAsia" w:ascii="微软雅黑" w:hAnsi="微软雅黑" w:eastAsia="微软雅黑"/>
              <w:lang w:val="en-US" w:eastAsia="zh-CN"/>
            </w:rPr>
            <w:t>6</w:t>
          </w:r>
          <w:r>
            <w:rPr>
              <w:rStyle w:val="27"/>
              <w:rFonts w:ascii="微软雅黑" w:hAnsi="微软雅黑" w:eastAsia="微软雅黑"/>
            </w:rPr>
            <w:t>.</w:t>
          </w:r>
          <w:r>
            <w:rPr>
              <w:rStyle w:val="27"/>
              <w:rFonts w:hint="eastAsia" w:ascii="微软雅黑" w:hAnsi="微软雅黑" w:eastAsia="微软雅黑"/>
            </w:rPr>
            <w:t xml:space="preserve"> 蓝盾新增自动逻辑</w:t>
          </w:r>
          <w:r>
            <w:tab/>
          </w:r>
          <w:r>
            <w:fldChar w:fldCharType="end"/>
          </w:r>
          <w:r>
            <w:t>21</w:t>
          </w:r>
        </w:p>
        <w:p/>
        <w:p>
          <w:pPr>
            <w:rPr>
              <w:rFonts w:ascii="微软雅黑" w:hAnsi="微软雅黑" w:eastAsia="微软雅黑"/>
              <w:color w:val="0000FF"/>
              <w:u w:val="single"/>
            </w:rPr>
          </w:pPr>
          <w:r>
            <w:rPr>
              <w:rFonts w:hint="eastAsia"/>
            </w:rPr>
            <w:t xml:space="preserve">                                                                                                   </w:t>
          </w: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版本更改记录</w:t>
      </w:r>
    </w:p>
    <w:tbl>
      <w:tblPr>
        <w:tblStyle w:val="22"/>
        <w:tblW w:w="8780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701"/>
        <w:gridCol w:w="2977"/>
        <w:gridCol w:w="184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701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2977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842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2018/11/8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701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1.0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2977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842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12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&lt;1.1&gt;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更改数据显示目前条件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&lt;2018/11/13&gt;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&lt;1.2&gt;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结合内部评审更新调整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&lt;2018/11/14&gt;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&lt;1.3&gt;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结合邮件沟通建议调整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&lt;2018/11/16&gt;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&lt;1.4&gt;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规范细节、更改示意图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5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数据显示策略更新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&lt;2018/11/21&gt;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&lt;1.6&gt;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与福特评审后的更新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&lt;2019/3/25&gt;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&lt;1.7&gt;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优化数据读取显示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&lt;2019/3/25&gt;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更新for 福特CX482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&lt;2019/12/23&gt;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&lt;1.9&gt;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将所有外部PM2.5更名为网络PM2.5；更新座舱新风从空调放到AAR功能界面内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&lt;2019/12/30&gt;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&lt;2.0&gt;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结合phase 4 PRD更新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&lt;2020/1/4&gt;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&lt;2.1&gt;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根据FO建议更新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&lt;2020/1/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16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&lt;2.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根据福特/百度/德赛三方评审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&lt;2020/1/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21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&lt;2.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蓝盾新增逻辑判断优化</w:t>
            </w:r>
          </w:p>
        </w:tc>
        <w:tc>
          <w:tcPr>
            <w:tcW w:w="1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42"/>
              <w:keepNext w:val="0"/>
              <w:suppressLineNumbers w:val="0"/>
              <w:spacing w:before="0" w:beforeAutospacing="0" w:afterAutospacing="0" w:line="360" w:lineRule="auto"/>
              <w:ind w:left="0" w:right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朱诗韵</w:t>
            </w:r>
          </w:p>
        </w:tc>
      </w:tr>
    </w:tbl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>
        <w:rPr>
          <w:rFonts w:hint="eastAsia" w:ascii="微软雅黑" w:hAnsi="微软雅黑" w:eastAsia="微软雅黑"/>
          <w:sz w:val="28"/>
          <w:szCs w:val="28"/>
        </w:rPr>
        <w:t>需求介绍</w:t>
      </w:r>
      <w:bookmarkEnd w:id="4"/>
      <w:bookmarkEnd w:id="5"/>
      <w:bookmarkEnd w:id="6"/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需求时间：</w:t>
      </w:r>
      <w:r>
        <w:rPr>
          <w:rFonts w:hint="eastAsia" w:ascii="微软雅黑" w:hAnsi="微软雅黑" w:eastAsia="微软雅黑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发布时间： 20</w:t>
      </w:r>
      <w:r>
        <w:rPr>
          <w:rFonts w:ascii="微软雅黑" w:hAnsi="微软雅黑" w:eastAsia="微软雅黑" w:cs="宋体"/>
          <w:kern w:val="0"/>
          <w:szCs w:val="21"/>
        </w:rPr>
        <w:t>20</w:t>
      </w:r>
      <w:r>
        <w:rPr>
          <w:rFonts w:hint="eastAsia" w:ascii="微软雅黑" w:hAnsi="微软雅黑" w:eastAsia="微软雅黑" w:cs="宋体"/>
          <w:kern w:val="0"/>
          <w:szCs w:val="21"/>
        </w:rPr>
        <w:t>年</w:t>
      </w:r>
      <w:r>
        <w:rPr>
          <w:rFonts w:ascii="微软雅黑" w:hAnsi="微软雅黑" w:eastAsia="微软雅黑" w:cs="宋体"/>
          <w:kern w:val="0"/>
          <w:szCs w:val="21"/>
        </w:rPr>
        <w:t>4</w:t>
      </w:r>
      <w:r>
        <w:rPr>
          <w:rFonts w:hint="eastAsia" w:ascii="微软雅黑" w:hAnsi="微软雅黑" w:eastAsia="微软雅黑" w:cs="宋体"/>
          <w:kern w:val="0"/>
          <w:szCs w:val="21"/>
        </w:rPr>
        <w:t>月。</w:t>
      </w:r>
    </w:p>
    <w:p>
      <w:pPr>
        <w:widowControl/>
        <w:numPr>
          <w:ilvl w:val="0"/>
          <w:numId w:val="4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是否需要下线：否</w:t>
      </w:r>
      <w:r>
        <w:rPr>
          <w:rFonts w:ascii="微软雅黑" w:hAnsi="微软雅黑" w:eastAsia="微软雅黑" w:cs="宋体"/>
          <w:kern w:val="0"/>
          <w:szCs w:val="21"/>
        </w:rPr>
        <w:t>。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需求方：</w:t>
      </w:r>
      <w:r>
        <w:rPr>
          <w:rFonts w:hint="eastAsia" w:ascii="微软雅黑" w:hAnsi="微软雅黑" w:eastAsia="微软雅黑" w:cs="宋体"/>
          <w:kern w:val="0"/>
          <w:szCs w:val="21"/>
        </w:rPr>
        <w:t>产品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相关产品：小度车载</w:t>
      </w:r>
      <w:r>
        <w:rPr>
          <w:rFonts w:ascii="微软雅黑" w:hAnsi="微软雅黑" w:eastAsia="微软雅黑" w:cs="宋体"/>
          <w:bCs/>
          <w:kern w:val="0"/>
          <w:szCs w:val="21"/>
        </w:rPr>
        <w:t>OS</w:t>
      </w:r>
      <w:r>
        <w:rPr>
          <w:rFonts w:ascii="微软雅黑" w:hAnsi="微软雅黑" w:eastAsia="微软雅黑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hAnsi="微软雅黑" w:eastAsia="微软雅黑" w:cs="宋体"/>
          <w:bCs/>
          <w:kern w:val="0"/>
          <w:szCs w:val="21"/>
        </w:rPr>
      </w:pPr>
      <w:r>
        <w:rPr>
          <w:rFonts w:hint="eastAsia" w:ascii="微软雅黑" w:hAnsi="微软雅黑" w:eastAsia="微软雅黑" w:cs="宋体"/>
          <w:bCs/>
          <w:kern w:val="0"/>
          <w:szCs w:val="21"/>
        </w:rPr>
        <w:t>背景</w:t>
      </w:r>
      <w:r>
        <w:rPr>
          <w:rFonts w:ascii="微软雅黑" w:hAnsi="微软雅黑" w:eastAsia="微软雅黑" w:cs="宋体"/>
          <w:bCs/>
          <w:kern w:val="0"/>
          <w:szCs w:val="21"/>
        </w:rPr>
        <w:t>／</w:t>
      </w:r>
      <w:r>
        <w:rPr>
          <w:rFonts w:hint="eastAsia" w:ascii="微软雅黑" w:hAnsi="微软雅黑" w:eastAsia="微软雅黑" w:cs="宋体"/>
          <w:bCs/>
          <w:kern w:val="0"/>
          <w:szCs w:val="21"/>
        </w:rPr>
        <w:t>目的：</w:t>
      </w:r>
    </w:p>
    <w:p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小度</w:t>
      </w:r>
      <w:r>
        <w:rPr>
          <w:rFonts w:ascii="微软雅黑" w:hAnsi="微软雅黑" w:eastAsia="微软雅黑" w:cs="宋体"/>
          <w:kern w:val="0"/>
          <w:szCs w:val="21"/>
        </w:rPr>
        <w:t>车载</w:t>
      </w:r>
      <w:r>
        <w:rPr>
          <w:rFonts w:hint="eastAsia" w:ascii="微软雅黑" w:hAnsi="微软雅黑" w:eastAsia="微软雅黑" w:cs="宋体"/>
          <w:kern w:val="0"/>
          <w:szCs w:val="21"/>
        </w:rPr>
        <w:t>OS系统面向广大</w:t>
      </w:r>
      <w:r>
        <w:rPr>
          <w:rFonts w:ascii="微软雅黑" w:hAnsi="微软雅黑" w:eastAsia="微软雅黑" w:cs="宋体"/>
          <w:kern w:val="0"/>
          <w:szCs w:val="21"/>
        </w:rPr>
        <w:t>福特用户，</w:t>
      </w:r>
      <w:r>
        <w:rPr>
          <w:rFonts w:hint="eastAsia" w:ascii="微软雅黑" w:hAnsi="微软雅黑" w:eastAsia="微软雅黑" w:cs="宋体"/>
          <w:kern w:val="0"/>
          <w:szCs w:val="21"/>
        </w:rPr>
        <w:t>AAR-空气净化，是一种车厂前装的解决方案，允许用户监测舱内外PM2.5，具备AAR功能</w:t>
      </w:r>
      <w:r>
        <w:rPr>
          <w:rFonts w:ascii="微软雅黑" w:hAnsi="微软雅黑" w:eastAsia="微软雅黑" w:cs="宋体"/>
          <w:kern w:val="0"/>
          <w:szCs w:val="21"/>
        </w:rPr>
        <w:t>的</w:t>
      </w:r>
      <w:r>
        <w:rPr>
          <w:rFonts w:hint="eastAsia" w:ascii="微软雅黑" w:hAnsi="微软雅黑" w:eastAsia="微软雅黑" w:cs="宋体"/>
          <w:kern w:val="0"/>
          <w:szCs w:val="21"/>
        </w:rPr>
        <w:t>车上有PM2.5的sensor和filter；新项目</w:t>
      </w:r>
      <w:r>
        <w:rPr>
          <w:rFonts w:ascii="微软雅黑" w:hAnsi="微软雅黑" w:eastAsia="微软雅黑" w:cs="宋体"/>
          <w:kern w:val="0"/>
          <w:szCs w:val="21"/>
        </w:rPr>
        <w:t>中</w:t>
      </w:r>
      <w:r>
        <w:rPr>
          <w:rFonts w:hint="eastAsia" w:ascii="微软雅黑" w:hAnsi="微软雅黑" w:eastAsia="微软雅黑" w:cs="宋体"/>
          <w:kern w:val="0"/>
          <w:szCs w:val="21"/>
        </w:rPr>
        <w:t>蓝盾是AAR的增强版本。用户</w:t>
      </w:r>
      <w:r>
        <w:rPr>
          <w:rFonts w:ascii="微软雅黑" w:hAnsi="微软雅黑" w:eastAsia="微软雅黑" w:cs="宋体"/>
          <w:kern w:val="0"/>
          <w:szCs w:val="21"/>
        </w:rPr>
        <w:t>进入系统</w:t>
      </w:r>
      <w:r>
        <w:rPr>
          <w:rFonts w:hint="eastAsia" w:ascii="微软雅黑" w:hAnsi="微软雅黑" w:eastAsia="微软雅黑" w:cs="宋体"/>
          <w:kern w:val="0"/>
          <w:szCs w:val="21"/>
        </w:rPr>
        <w:t>尚未完全</w:t>
      </w:r>
      <w:r>
        <w:rPr>
          <w:rFonts w:ascii="微软雅黑" w:hAnsi="微软雅黑" w:eastAsia="微软雅黑" w:cs="宋体"/>
          <w:kern w:val="0"/>
          <w:szCs w:val="21"/>
        </w:rPr>
        <w:t>知晓</w:t>
      </w:r>
      <w:r>
        <w:rPr>
          <w:rFonts w:hint="eastAsia" w:ascii="微软雅黑" w:hAnsi="微软雅黑" w:eastAsia="微软雅黑" w:cs="宋体"/>
          <w:kern w:val="0"/>
          <w:szCs w:val="21"/>
        </w:rPr>
        <w:t>AAR的</w:t>
      </w:r>
      <w:r>
        <w:rPr>
          <w:rFonts w:ascii="微软雅黑" w:hAnsi="微软雅黑" w:eastAsia="微软雅黑" w:cs="宋体"/>
          <w:kern w:val="0"/>
          <w:szCs w:val="21"/>
        </w:rPr>
        <w:t>功能</w:t>
      </w:r>
      <w:r>
        <w:rPr>
          <w:rFonts w:hint="eastAsia" w:ascii="微软雅黑" w:hAnsi="微软雅黑" w:eastAsia="微软雅黑" w:cs="宋体"/>
          <w:kern w:val="0"/>
          <w:szCs w:val="21"/>
        </w:rPr>
        <w:t>及</w:t>
      </w:r>
      <w:r>
        <w:rPr>
          <w:rFonts w:ascii="微软雅黑" w:hAnsi="微软雅黑" w:eastAsia="微软雅黑" w:cs="宋体"/>
          <w:kern w:val="0"/>
          <w:szCs w:val="21"/>
        </w:rPr>
        <w:t>具体使用方法。</w:t>
      </w:r>
      <w:r>
        <w:rPr>
          <w:rFonts w:hint="eastAsia" w:ascii="微软雅黑" w:hAnsi="微软雅黑" w:eastAsia="微软雅黑" w:cs="宋体"/>
          <w:kern w:val="0"/>
          <w:szCs w:val="21"/>
        </w:rPr>
        <w:t>核心目标是提出福特</w:t>
      </w:r>
      <w:r>
        <w:rPr>
          <w:rFonts w:ascii="微软雅黑" w:hAnsi="微软雅黑" w:eastAsia="微软雅黑" w:cs="宋体"/>
          <w:kern w:val="0"/>
          <w:szCs w:val="21"/>
        </w:rPr>
        <w:t>二期</w:t>
      </w:r>
      <w:r>
        <w:rPr>
          <w:rFonts w:hint="eastAsia" w:ascii="微软雅黑" w:hAnsi="微软雅黑" w:eastAsia="微软雅黑" w:cs="宋体"/>
          <w:kern w:val="0"/>
          <w:szCs w:val="21"/>
        </w:rPr>
        <w:t>AAR控制功能方案的输出和落地。</w:t>
      </w:r>
    </w:p>
    <w:p>
      <w:pPr>
        <w:pStyle w:val="2"/>
        <w:spacing w:line="360" w:lineRule="auto"/>
        <w:rPr>
          <w:rFonts w:ascii="微软雅黑" w:hAnsi="微软雅黑" w:eastAsia="微软雅黑"/>
          <w:sz w:val="28"/>
          <w:szCs w:val="28"/>
        </w:rPr>
      </w:pPr>
      <w:bookmarkStart w:id="7" w:name="NewPage-需求内容"/>
      <w:bookmarkEnd w:id="7"/>
      <w:bookmarkStart w:id="8" w:name="_Toc527121045"/>
      <w:bookmarkStart w:id="9" w:name="_Toc523067002"/>
      <w:bookmarkStart w:id="10" w:name="_Toc523066926"/>
      <w:r>
        <w:rPr>
          <w:rFonts w:hint="eastAsia" w:ascii="微软雅黑" w:hAnsi="微软雅黑" w:eastAsia="微软雅黑"/>
          <w:sz w:val="28"/>
          <w:szCs w:val="28"/>
        </w:rPr>
        <w:t>需求内容</w:t>
      </w:r>
      <w:bookmarkEnd w:id="8"/>
      <w:bookmarkEnd w:id="9"/>
      <w:bookmarkEnd w:id="10"/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功能入口</w:t>
      </w:r>
    </w:p>
    <w:p>
      <w:pPr>
        <w:ind w:left="1890" w:hanging="1890" w:hangingChars="900"/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   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 w:ascii="微软雅黑" w:hAnsi="微软雅黑" w:eastAsia="微软雅黑"/>
          <w:szCs w:val="21"/>
        </w:rPr>
        <w:t>入口位于：1、于车机【首页】网络PM2.5显示区域，点击能够跳转到AAR功能界面；</w:t>
      </w:r>
    </w:p>
    <w:p>
      <w:pPr>
        <w:ind w:left="1890" w:leftChars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、于</w:t>
      </w:r>
      <w:r>
        <w:rPr>
          <w:rFonts w:ascii="微软雅黑" w:hAnsi="微软雅黑" w:eastAsia="微软雅黑"/>
          <w:szCs w:val="21"/>
        </w:rPr>
        <w:t>首页</w:t>
      </w:r>
      <w:r>
        <w:rPr>
          <w:rFonts w:hint="eastAsia" w:ascii="微软雅黑" w:hAnsi="微软雅黑" w:eastAsia="微软雅黑"/>
          <w:szCs w:val="21"/>
        </w:rPr>
        <w:t>【底部bar】（根据</w:t>
      </w:r>
      <w:r>
        <w:rPr>
          <w:rFonts w:ascii="微软雅黑" w:hAnsi="微软雅黑" w:eastAsia="微软雅黑"/>
          <w:szCs w:val="21"/>
        </w:rPr>
        <w:t>不同车型</w:t>
      </w:r>
      <w:r>
        <w:rPr>
          <w:rFonts w:hint="eastAsia" w:ascii="微软雅黑" w:hAnsi="微软雅黑" w:eastAsia="微软雅黑"/>
          <w:szCs w:val="21"/>
        </w:rPr>
        <w:t>HMI需求决定）展示状态</w:t>
      </w:r>
      <w:r>
        <w:rPr>
          <w:rFonts w:ascii="微软雅黑" w:hAnsi="微软雅黑" w:eastAsia="微软雅黑"/>
          <w:szCs w:val="21"/>
        </w:rPr>
        <w:t>图标+PM</w:t>
      </w:r>
      <w:r>
        <w:rPr>
          <w:rFonts w:hint="eastAsia" w:ascii="微软雅黑" w:hAnsi="微软雅黑" w:eastAsia="微软雅黑"/>
          <w:szCs w:val="21"/>
        </w:rPr>
        <w:t>数值</w:t>
      </w:r>
      <w:r>
        <w:rPr>
          <w:rFonts w:ascii="微软雅黑" w:hAnsi="微软雅黑" w:eastAsia="微软雅黑"/>
          <w:szCs w:val="21"/>
        </w:rPr>
        <w:t>，点击可跳转进入</w:t>
      </w:r>
      <w:r>
        <w:rPr>
          <w:rFonts w:hint="eastAsia" w:ascii="微软雅黑" w:hAnsi="微软雅黑" w:eastAsia="微软雅黑"/>
          <w:szCs w:val="21"/>
        </w:rPr>
        <w:t>AAR功能</w:t>
      </w:r>
      <w:r>
        <w:rPr>
          <w:rFonts w:ascii="微软雅黑" w:hAnsi="微软雅黑" w:eastAsia="微软雅黑"/>
          <w:szCs w:val="21"/>
        </w:rPr>
        <w:t>界面</w:t>
      </w:r>
      <w:r>
        <w:rPr>
          <w:rFonts w:hint="eastAsia" w:ascii="微软雅黑" w:hAnsi="微软雅黑" w:eastAsia="微软雅黑"/>
          <w:szCs w:val="21"/>
        </w:rPr>
        <w:t>（于首页</w:t>
      </w:r>
      <w:r>
        <w:rPr>
          <w:rFonts w:ascii="微软雅黑" w:hAnsi="微软雅黑" w:eastAsia="微软雅黑"/>
          <w:szCs w:val="21"/>
        </w:rPr>
        <w:t>【</w:t>
      </w:r>
      <w:r>
        <w:rPr>
          <w:rFonts w:hint="eastAsia" w:ascii="微软雅黑" w:hAnsi="微软雅黑" w:eastAsia="微软雅黑"/>
          <w:szCs w:val="21"/>
        </w:rPr>
        <w:t>状态栏</w:t>
      </w:r>
      <w:r>
        <w:rPr>
          <w:rFonts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只</w:t>
      </w:r>
      <w:r>
        <w:rPr>
          <w:rFonts w:ascii="微软雅黑" w:hAnsi="微软雅黑" w:eastAsia="微软雅黑"/>
          <w:szCs w:val="21"/>
        </w:rPr>
        <w:t>显示</w:t>
      </w:r>
      <w:r>
        <w:rPr>
          <w:rFonts w:hint="eastAsia" w:ascii="微软雅黑" w:hAnsi="微软雅黑" w:eastAsia="微软雅黑"/>
          <w:szCs w:val="21"/>
        </w:rPr>
        <w:t>AAR状态</w:t>
      </w:r>
      <w:r>
        <w:rPr>
          <w:rFonts w:ascii="微软雅黑" w:hAnsi="微软雅黑" w:eastAsia="微软雅黑"/>
          <w:szCs w:val="21"/>
        </w:rPr>
        <w:t>图标，无法点击跳转进入功能界面</w:t>
      </w:r>
      <w:r>
        <w:rPr>
          <w:rFonts w:hint="eastAsia" w:ascii="微软雅黑" w:hAnsi="微软雅黑" w:eastAsia="微软雅黑"/>
          <w:szCs w:val="21"/>
        </w:rPr>
        <w:t>）</w:t>
      </w:r>
      <w:r>
        <w:rPr>
          <w:rFonts w:ascii="微软雅黑" w:hAnsi="微软雅黑" w:eastAsia="微软雅黑"/>
          <w:szCs w:val="21"/>
        </w:rPr>
        <w:t>；</w:t>
      </w:r>
    </w:p>
    <w:p>
      <w:pPr>
        <w:ind w:left="1890" w:leftChars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、于【消息中心】图标中的AAR图标，无论从哪个界面都能随即点击进入AAR界面（注：消息中心</w:t>
      </w:r>
      <w:r>
        <w:rPr>
          <w:rFonts w:ascii="微软雅黑" w:hAnsi="微软雅黑" w:eastAsia="微软雅黑"/>
          <w:szCs w:val="21"/>
        </w:rPr>
        <w:t>图标</w:t>
      </w:r>
      <w:r>
        <w:rPr>
          <w:rFonts w:hint="eastAsia" w:ascii="微软雅黑" w:hAnsi="微软雅黑" w:eastAsia="微软雅黑"/>
          <w:szCs w:val="21"/>
        </w:rPr>
        <w:t>皆</w:t>
      </w:r>
      <w:r>
        <w:rPr>
          <w:rFonts w:ascii="微软雅黑" w:hAnsi="微软雅黑" w:eastAsia="微软雅黑"/>
          <w:szCs w:val="21"/>
        </w:rPr>
        <w:t>不可直接点击，只能够通过下拉</w:t>
      </w:r>
      <w:r>
        <w:rPr>
          <w:rFonts w:hint="eastAsia" w:ascii="微软雅黑" w:hAnsi="微软雅黑" w:eastAsia="微软雅黑"/>
          <w:szCs w:val="21"/>
        </w:rPr>
        <w:t>后</w:t>
      </w:r>
      <w:r>
        <w:rPr>
          <w:rFonts w:ascii="微软雅黑" w:hAnsi="微软雅黑" w:eastAsia="微软雅黑"/>
          <w:szCs w:val="21"/>
        </w:rPr>
        <w:t>，点击</w:t>
      </w:r>
      <w:r>
        <w:rPr>
          <w:rFonts w:hint="eastAsia" w:ascii="微软雅黑" w:hAnsi="微软雅黑" w:eastAsia="微软雅黑"/>
          <w:szCs w:val="21"/>
        </w:rPr>
        <w:t>AAR状态</w:t>
      </w:r>
      <w:r>
        <w:rPr>
          <w:rFonts w:ascii="微软雅黑" w:hAnsi="微软雅黑" w:eastAsia="微软雅黑"/>
          <w:szCs w:val="21"/>
        </w:rPr>
        <w:t>提示方框才能够进入</w:t>
      </w:r>
      <w:r>
        <w:rPr>
          <w:rFonts w:hint="eastAsia" w:ascii="微软雅黑" w:hAnsi="微软雅黑" w:eastAsia="微软雅黑"/>
          <w:szCs w:val="21"/>
        </w:rPr>
        <w:t>AAR界面）</w:t>
      </w:r>
      <w:r>
        <w:rPr>
          <w:rFonts w:ascii="微软雅黑" w:hAnsi="微软雅黑" w:eastAsia="微软雅黑"/>
          <w:szCs w:val="21"/>
        </w:rPr>
        <w:t>；</w:t>
      </w:r>
    </w:p>
    <w:p>
      <w:pPr>
        <w:ind w:firstLine="1890" w:firstLineChars="900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szCs w:val="21"/>
        </w:rPr>
        <w:t>4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color w:val="FF0000"/>
          <w:szCs w:val="21"/>
          <w:highlight w:val="yellow"/>
        </w:rPr>
        <w:t>于【空调】功能界面中【智能馨风】按钮，点击能够</w:t>
      </w:r>
      <w:r>
        <w:rPr>
          <w:rFonts w:ascii="微软雅黑" w:hAnsi="微软雅黑" w:eastAsia="微软雅黑"/>
          <w:color w:val="FF0000"/>
          <w:szCs w:val="21"/>
          <w:highlight w:val="yellow"/>
        </w:rPr>
        <w:t>跳转至</w:t>
      </w:r>
      <w:r>
        <w:rPr>
          <w:rFonts w:hint="eastAsia" w:ascii="微软雅黑" w:hAnsi="微软雅黑" w:eastAsia="微软雅黑"/>
          <w:color w:val="FF0000"/>
          <w:szCs w:val="21"/>
          <w:highlight w:val="yellow"/>
        </w:rPr>
        <w:t>AAR功能</w:t>
      </w:r>
      <w:commentRangeStart w:id="0"/>
      <w:r>
        <w:rPr>
          <w:rFonts w:ascii="微软雅黑" w:hAnsi="微软雅黑" w:eastAsia="微软雅黑"/>
          <w:color w:val="FF0000"/>
          <w:szCs w:val="21"/>
          <w:highlight w:val="yellow"/>
        </w:rPr>
        <w:t>界面</w:t>
      </w:r>
      <w:commentRangeEnd w:id="0"/>
      <w:r>
        <w:rPr>
          <w:rStyle w:val="28"/>
          <w:rFonts w:ascii="Times New Roman" w:hAnsi="Times New Roman"/>
          <w:color w:val="FF0000"/>
          <w:kern w:val="0"/>
        </w:rPr>
        <w:commentReference w:id="0"/>
      </w:r>
      <w:r>
        <w:rPr>
          <w:rFonts w:hint="eastAsia" w:ascii="微软雅黑" w:hAnsi="微软雅黑" w:eastAsia="微软雅黑"/>
          <w:color w:val="FF0000"/>
          <w:szCs w:val="21"/>
          <w:highlight w:val="yellow"/>
        </w:rPr>
        <w:t>；</w:t>
      </w:r>
    </w:p>
    <w:p>
      <w:pPr>
        <w:ind w:firstLine="1890" w:firstLineChars="9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 xml:space="preserve">   注：</w:t>
      </w:r>
      <w:r>
        <w:rPr>
          <w:rFonts w:ascii="微软雅黑" w:hAnsi="微软雅黑" w:eastAsia="微软雅黑"/>
          <w:color w:val="FF0000"/>
          <w:szCs w:val="21"/>
        </w:rPr>
        <w:t>【</w:t>
      </w:r>
      <w:r>
        <w:rPr>
          <w:rFonts w:hint="eastAsia" w:ascii="微软雅黑" w:hAnsi="微软雅黑" w:eastAsia="微软雅黑"/>
          <w:color w:val="FF0000"/>
          <w:szCs w:val="21"/>
        </w:rPr>
        <w:t>座舱新风】是强制换气90s功能，并不能进入AAR页面。</w:t>
      </w:r>
    </w:p>
    <w:p>
      <w:pPr>
        <w:ind w:firstLine="2625" w:firstLineChars="125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对于林肯车型，【</w:t>
      </w:r>
      <w:r>
        <w:rPr>
          <w:rFonts w:hint="eastAsia" w:ascii="微软雅黑" w:hAnsi="微软雅黑" w:eastAsia="微软雅黑"/>
          <w:szCs w:val="21"/>
        </w:rPr>
        <w:t>座舱新风</w:t>
      </w:r>
      <w:r>
        <w:rPr>
          <w:rFonts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设置</w:t>
      </w:r>
      <w:r>
        <w:rPr>
          <w:rFonts w:ascii="微软雅黑" w:hAnsi="微软雅黑" w:eastAsia="微软雅黑"/>
          <w:szCs w:val="21"/>
        </w:rPr>
        <w:t>于【</w:t>
      </w:r>
      <w:r>
        <w:rPr>
          <w:rFonts w:hint="eastAsia" w:ascii="微软雅黑" w:hAnsi="微软雅黑" w:eastAsia="微软雅黑"/>
          <w:szCs w:val="21"/>
        </w:rPr>
        <w:t>空调</w:t>
      </w:r>
      <w:r>
        <w:rPr>
          <w:rFonts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界面</w:t>
      </w:r>
      <w:r>
        <w:rPr>
          <w:rFonts w:ascii="微软雅黑" w:hAnsi="微软雅黑" w:eastAsia="微软雅黑"/>
          <w:szCs w:val="21"/>
        </w:rPr>
        <w:t>；</w:t>
      </w:r>
    </w:p>
    <w:p>
      <w:pPr>
        <w:ind w:firstLine="1890" w:firstLineChars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</w:t>
      </w:r>
      <w:r>
        <w:rPr>
          <w:rFonts w:hint="eastAsia" w:ascii="微软雅黑" w:hAnsi="微软雅黑" w:eastAsia="微软雅黑"/>
          <w:szCs w:val="21"/>
        </w:rPr>
        <w:t>对于</w:t>
      </w:r>
      <w:r>
        <w:rPr>
          <w:rFonts w:ascii="微软雅黑" w:hAnsi="微软雅黑" w:eastAsia="微软雅黑"/>
          <w:szCs w:val="21"/>
        </w:rPr>
        <w:t>福特车型，【</w:t>
      </w:r>
      <w:r>
        <w:rPr>
          <w:rFonts w:hint="eastAsia" w:ascii="微软雅黑" w:hAnsi="微软雅黑" w:eastAsia="微软雅黑"/>
          <w:szCs w:val="21"/>
        </w:rPr>
        <w:t>座舱新风</w:t>
      </w:r>
      <w:r>
        <w:rPr>
          <w:rFonts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设置</w:t>
      </w:r>
      <w:r>
        <w:rPr>
          <w:rFonts w:ascii="微软雅黑" w:hAnsi="微软雅黑" w:eastAsia="微软雅黑"/>
          <w:szCs w:val="21"/>
        </w:rPr>
        <w:t>于【</w:t>
      </w:r>
      <w:r>
        <w:rPr>
          <w:rFonts w:hint="eastAsia" w:ascii="微软雅黑" w:hAnsi="微软雅黑" w:eastAsia="微软雅黑"/>
          <w:szCs w:val="21"/>
        </w:rPr>
        <w:t>A</w:t>
      </w:r>
      <w:r>
        <w:rPr>
          <w:rFonts w:ascii="微软雅黑" w:hAnsi="微软雅黑" w:eastAsia="微软雅黑"/>
          <w:szCs w:val="21"/>
        </w:rPr>
        <w:t>AR】</w:t>
      </w:r>
      <w:r>
        <w:rPr>
          <w:rFonts w:hint="eastAsia" w:ascii="微软雅黑" w:hAnsi="微软雅黑" w:eastAsia="微软雅黑"/>
          <w:szCs w:val="21"/>
        </w:rPr>
        <w:t>界面。</w:t>
      </w:r>
    </w:p>
    <w:p>
      <w:pPr>
        <w:ind w:left="315" w:hanging="315" w:hangingChars="15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447925" cy="2019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682" cy="20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车机</w:t>
      </w:r>
      <w:r>
        <w:rPr>
          <w:rFonts w:ascii="微软雅黑" w:hAnsi="微软雅黑" w:eastAsia="微软雅黑"/>
          <w:szCs w:val="21"/>
        </w:rPr>
        <w:t>首页</w:t>
      </w:r>
      <w:r>
        <w:rPr>
          <w:rFonts w:hint="eastAsia" w:ascii="微软雅黑" w:hAnsi="微软雅黑" w:eastAsia="微软雅黑"/>
          <w:szCs w:val="21"/>
        </w:rPr>
        <w:t>汽车</w:t>
      </w:r>
      <w:r>
        <w:rPr>
          <w:rFonts w:ascii="微软雅黑" w:hAnsi="微软雅黑" w:eastAsia="微软雅黑"/>
          <w:szCs w:val="21"/>
        </w:rPr>
        <w:t>上方车内外空气情况</w:t>
      </w:r>
      <w:r>
        <w:rPr>
          <w:rFonts w:hint="eastAsia" w:ascii="微软雅黑" w:hAnsi="微软雅黑" w:eastAsia="微软雅黑"/>
          <w:szCs w:val="21"/>
        </w:rPr>
        <w:t>展示</w:t>
      </w:r>
      <w:r>
        <w:rPr>
          <w:rFonts w:ascii="微软雅黑" w:hAnsi="微软雅黑" w:eastAsia="微软雅黑"/>
          <w:szCs w:val="21"/>
        </w:rPr>
        <w:t>区域</w:t>
      </w:r>
      <w:r>
        <w:rPr>
          <w:rFonts w:hint="eastAsia" w:ascii="微软雅黑" w:hAnsi="微软雅黑" w:eastAsia="微软雅黑"/>
          <w:szCs w:val="21"/>
        </w:rPr>
        <w:t>入口示意图</w:t>
      </w:r>
    </w:p>
    <w:p>
      <w:pPr>
        <w:ind w:left="315" w:hanging="315" w:hangingChars="150"/>
        <w:jc w:val="center"/>
        <w:rPr>
          <w:rFonts w:ascii="微软雅黑" w:hAnsi="微软雅黑" w:eastAsia="微软雅黑"/>
          <w:b/>
          <w:szCs w:val="21"/>
          <w:highlight w:val="yellow"/>
        </w:rPr>
      </w:pPr>
      <w:r>
        <w:drawing>
          <wp:inline distT="0" distB="0" distL="0" distR="0">
            <wp:extent cx="4484370" cy="253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500" cy="2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车机端AAR功能</w:t>
      </w:r>
      <w:r>
        <w:rPr>
          <w:rFonts w:ascii="微软雅黑" w:hAnsi="微软雅黑" w:eastAsia="微软雅黑"/>
          <w:szCs w:val="21"/>
        </w:rPr>
        <w:t>首页</w:t>
      </w:r>
      <w:r>
        <w:rPr>
          <w:rFonts w:hint="eastAsia" w:ascii="微软雅黑" w:hAnsi="微软雅黑" w:eastAsia="微软雅黑"/>
          <w:szCs w:val="21"/>
        </w:rPr>
        <w:t>示意图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使用前提</w:t>
      </w:r>
    </w:p>
    <w:p>
      <w:pPr>
        <w:pStyle w:val="39"/>
        <w:numPr>
          <w:ilvl w:val="0"/>
          <w:numId w:val="5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应用车型</w:t>
      </w:r>
      <w:r>
        <w:rPr>
          <w:rFonts w:ascii="微软雅黑" w:hAnsi="微软雅黑" w:eastAsia="微软雅黑"/>
          <w:szCs w:val="21"/>
        </w:rPr>
        <w:t>：</w:t>
      </w:r>
    </w:p>
    <w:p>
      <w:pPr>
        <w:ind w:firstLine="1050" w:firstLine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highlight w:val="yellow"/>
        </w:rPr>
        <w:t>待定；</w:t>
      </w:r>
    </w:p>
    <w:p>
      <w:pPr>
        <w:ind w:left="315" w:hanging="315" w:hangingChars="150"/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    </w:t>
      </w:r>
      <w:r>
        <w:t xml:space="preserve">   </w:t>
      </w:r>
      <w:r>
        <w:rPr>
          <w:rFonts w:hint="eastAsia" w:ascii="微软雅黑" w:hAnsi="微软雅黑" w:eastAsia="微软雅黑"/>
          <w:szCs w:val="21"/>
        </w:rPr>
        <w:t>（2）用户</w:t>
      </w:r>
      <w:r>
        <w:rPr>
          <w:rFonts w:ascii="微软雅黑" w:hAnsi="微软雅黑" w:eastAsia="微软雅黑"/>
          <w:szCs w:val="21"/>
        </w:rPr>
        <w:t>：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1、需配备AAR功能的车辆，包括舱内PM传感器；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（3）车机</w:t>
      </w:r>
      <w:r>
        <w:rPr>
          <w:rFonts w:ascii="微软雅黑" w:hAnsi="微软雅黑" w:eastAsia="微软雅黑"/>
          <w:szCs w:val="21"/>
        </w:rPr>
        <w:t>：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1、安装PM传感器并</w:t>
      </w:r>
      <w:r>
        <w:rPr>
          <w:rFonts w:ascii="微软雅黑" w:hAnsi="微软雅黑" w:eastAsia="微软雅黑"/>
          <w:szCs w:val="21"/>
        </w:rPr>
        <w:t>启用</w:t>
      </w:r>
      <w:r>
        <w:rPr>
          <w:rFonts w:hint="eastAsia" w:ascii="微软雅黑" w:hAnsi="微软雅黑" w:eastAsia="微软雅黑"/>
          <w:szCs w:val="21"/>
        </w:rPr>
        <w:t>AAR功能。兼容</w:t>
      </w:r>
      <w:r>
        <w:rPr>
          <w:rFonts w:ascii="微软雅黑" w:hAnsi="微软雅黑" w:eastAsia="微软雅黑"/>
          <w:szCs w:val="21"/>
        </w:rPr>
        <w:t>的</w:t>
      </w:r>
      <w:r>
        <w:rPr>
          <w:rFonts w:hint="eastAsia" w:ascii="微软雅黑" w:hAnsi="微软雅黑" w:eastAsia="微软雅黑"/>
          <w:szCs w:val="21"/>
        </w:rPr>
        <w:t>AAR相关模块至少需安装气候控制模块。</w:t>
      </w:r>
    </w:p>
    <w:p>
      <w:pPr>
        <w:ind w:firstLine="1050" w:firstLine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通过DIDS为AAR功能配置模块；Vin与后端系统中的G1DAG特征代码相关联；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2、安装和启动TCU；IVI根据feature code G1DAG来判断是否带有AAR功能；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3、HMI屏幕显示舱内外的PM2.5状态；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4、IVI具有GPS模块，必须应用GPS移位；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、IVI可通过CAN信号获取舱内PM2.5数据；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、IVI可从云获取</w:t>
      </w:r>
      <w:r>
        <w:rPr>
          <w:rFonts w:hint="eastAsia" w:ascii="微软雅黑" w:hAnsi="微软雅黑" w:eastAsia="微软雅黑"/>
          <w:color w:val="FF0000"/>
          <w:szCs w:val="21"/>
        </w:rPr>
        <w:t>网络PM2.5</w:t>
      </w:r>
      <w:r>
        <w:rPr>
          <w:rFonts w:hint="eastAsia" w:ascii="微软雅黑" w:hAnsi="微软雅黑" w:eastAsia="微软雅黑"/>
          <w:szCs w:val="21"/>
        </w:rPr>
        <w:t>数据；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7</w:t>
      </w:r>
      <w:r>
        <w:rPr>
          <w:rFonts w:hint="eastAsia" w:ascii="微软雅黑" w:hAnsi="微软雅黑" w:eastAsia="微软雅黑"/>
          <w:szCs w:val="21"/>
        </w:rPr>
        <w:t>、IVI可以将机舱PM2.5数据发送到云，如果配备的话可以后置屏幕。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（4）APP</w:t>
      </w:r>
      <w:r>
        <w:rPr>
          <w:rFonts w:ascii="微软雅黑" w:hAnsi="微软雅黑" w:eastAsia="微软雅黑"/>
          <w:szCs w:val="21"/>
        </w:rPr>
        <w:t>：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1</w:t>
      </w:r>
      <w:r>
        <w:rPr>
          <w:rFonts w:hint="eastAsia" w:ascii="微软雅黑" w:hAnsi="微软雅黑" w:eastAsia="微软雅黑"/>
          <w:szCs w:val="21"/>
        </w:rPr>
        <w:t>、用户使用FP-App通过添加车辆使AAR在FP应用程序上启用。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、车辆具有AAR可行性；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、设备上启用GPS；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4</w:t>
      </w:r>
      <w:r>
        <w:rPr>
          <w:rFonts w:hint="eastAsia" w:ascii="微软雅黑" w:hAnsi="微软雅黑" w:eastAsia="微软雅黑"/>
          <w:szCs w:val="21"/>
        </w:rPr>
        <w:t>、TCU已授权；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、用户进入【我的车辆】。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操作方式</w:t>
      </w:r>
    </w:p>
    <w:p>
      <w:pPr>
        <w:ind w:left="315" w:hanging="315" w:hangingChars="1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（1）车机</w:t>
      </w:r>
      <w:r>
        <w:rPr>
          <w:rFonts w:ascii="微软雅黑" w:hAnsi="微软雅黑" w:eastAsia="微软雅黑"/>
          <w:szCs w:val="21"/>
        </w:rPr>
        <w:t>屏幕按键操作：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1、通过如</w:t>
      </w:r>
      <w:r>
        <w:rPr>
          <w:rFonts w:hint="eastAsia" w:ascii="微软雅黑" w:hAnsi="微软雅黑" w:eastAsia="微软雅黑"/>
          <w:b/>
          <w:szCs w:val="21"/>
        </w:rPr>
        <w:t>2.1</w:t>
      </w:r>
      <w:r>
        <w:rPr>
          <w:rFonts w:hint="eastAsia" w:ascii="微软雅黑" w:hAnsi="微软雅黑" w:eastAsia="微软雅黑"/>
          <w:szCs w:val="21"/>
        </w:rPr>
        <w:t>中3</w:t>
      </w:r>
      <w:r>
        <w:rPr>
          <w:rFonts w:ascii="微软雅黑" w:hAnsi="微软雅黑" w:eastAsia="微软雅黑"/>
          <w:szCs w:val="21"/>
        </w:rPr>
        <w:t>个入口</w:t>
      </w:r>
      <w:r>
        <w:rPr>
          <w:rFonts w:hint="eastAsia" w:ascii="微软雅黑" w:hAnsi="微软雅黑" w:eastAsia="微软雅黑"/>
          <w:szCs w:val="21"/>
        </w:rPr>
        <w:t>按键</w:t>
      </w:r>
      <w:r>
        <w:rPr>
          <w:rFonts w:ascii="微软雅黑" w:hAnsi="微软雅黑" w:eastAsia="微软雅黑"/>
          <w:szCs w:val="21"/>
        </w:rPr>
        <w:t>，点击可直达</w:t>
      </w:r>
      <w:r>
        <w:rPr>
          <w:rFonts w:hint="eastAsia" w:ascii="微软雅黑" w:hAnsi="微软雅黑" w:eastAsia="微软雅黑"/>
          <w:szCs w:val="21"/>
        </w:rPr>
        <w:t>AAR页面。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</w:t>
      </w:r>
      <w:r>
        <w:rPr>
          <w:rFonts w:hint="eastAsia" w:ascii="微软雅黑" w:hAnsi="微软雅黑" w:eastAsia="微软雅黑"/>
          <w:szCs w:val="21"/>
          <w:highlight w:val="cyan"/>
        </w:rPr>
        <w:t>其中</w:t>
      </w:r>
      <w:r>
        <w:rPr>
          <w:rFonts w:ascii="微软雅黑" w:hAnsi="微软雅黑" w:eastAsia="微软雅黑"/>
          <w:szCs w:val="21"/>
          <w:highlight w:val="cyan"/>
        </w:rPr>
        <w:t>，</w:t>
      </w:r>
      <w:r>
        <w:rPr>
          <w:rFonts w:hint="eastAsia" w:ascii="微软雅黑" w:hAnsi="微软雅黑" w:eastAsia="微软雅黑"/>
          <w:szCs w:val="21"/>
          <w:highlight w:val="cyan"/>
        </w:rPr>
        <w:t>于</w:t>
      </w:r>
      <w:r>
        <w:rPr>
          <w:rFonts w:hint="eastAsia" w:ascii="微软雅黑" w:hAnsi="微软雅黑" w:eastAsia="微软雅黑"/>
          <w:color w:val="FF0000"/>
          <w:szCs w:val="21"/>
          <w:highlight w:val="cyan"/>
        </w:rPr>
        <w:t>林肯【空调】/福特A</w:t>
      </w:r>
      <w:r>
        <w:rPr>
          <w:rFonts w:ascii="微软雅黑" w:hAnsi="微软雅黑" w:eastAsia="微软雅黑"/>
          <w:color w:val="FF0000"/>
          <w:szCs w:val="21"/>
          <w:highlight w:val="cyan"/>
        </w:rPr>
        <w:t>AR界面</w:t>
      </w:r>
      <w:r>
        <w:rPr>
          <w:rFonts w:hint="eastAsia" w:ascii="微软雅黑" w:hAnsi="微软雅黑" w:eastAsia="微软雅黑"/>
          <w:szCs w:val="21"/>
          <w:highlight w:val="cyan"/>
        </w:rPr>
        <w:t>中</w:t>
      </w:r>
      <w:r>
        <w:rPr>
          <w:rFonts w:ascii="微软雅黑" w:hAnsi="微软雅黑" w:eastAsia="微软雅黑"/>
          <w:szCs w:val="21"/>
          <w:highlight w:val="cyan"/>
        </w:rPr>
        <w:t>，设置有</w:t>
      </w:r>
      <w:r>
        <w:rPr>
          <w:rFonts w:ascii="微软雅黑" w:hAnsi="微软雅黑" w:eastAsia="微软雅黑"/>
          <w:color w:val="FF0000"/>
          <w:szCs w:val="21"/>
          <w:highlight w:val="cyan"/>
        </w:rPr>
        <w:t>【</w:t>
      </w:r>
      <w:r>
        <w:rPr>
          <w:rFonts w:hint="eastAsia" w:ascii="微软雅黑" w:hAnsi="微软雅黑" w:eastAsia="微软雅黑"/>
          <w:color w:val="FF0000"/>
          <w:szCs w:val="21"/>
          <w:highlight w:val="cyan"/>
        </w:rPr>
        <w:t>座舱新风</w:t>
      </w:r>
      <w:r>
        <w:rPr>
          <w:rFonts w:ascii="微软雅黑" w:hAnsi="微软雅黑" w:eastAsia="微软雅黑"/>
          <w:color w:val="FF0000"/>
          <w:szCs w:val="21"/>
          <w:highlight w:val="cyan"/>
        </w:rPr>
        <w:t>】</w:t>
      </w:r>
      <w:r>
        <w:rPr>
          <w:rFonts w:hint="eastAsia" w:ascii="微软雅黑" w:hAnsi="微软雅黑" w:eastAsia="微软雅黑"/>
          <w:color w:val="FF0000"/>
          <w:szCs w:val="21"/>
          <w:highlight w:val="cyan"/>
        </w:rPr>
        <w:t>和</w:t>
      </w:r>
      <w:r>
        <w:rPr>
          <w:rFonts w:ascii="微软雅黑" w:hAnsi="微软雅黑" w:eastAsia="微软雅黑"/>
          <w:color w:val="FF0000"/>
          <w:szCs w:val="21"/>
          <w:highlight w:val="cyan"/>
        </w:rPr>
        <w:t>【</w:t>
      </w:r>
      <w:r>
        <w:rPr>
          <w:rFonts w:hint="eastAsia" w:ascii="微软雅黑" w:hAnsi="微软雅黑" w:eastAsia="微软雅黑"/>
          <w:color w:val="FF0000"/>
          <w:szCs w:val="21"/>
          <w:highlight w:val="cyan"/>
        </w:rPr>
        <w:t>智能</w:t>
      </w:r>
      <w:r>
        <w:rPr>
          <w:rFonts w:ascii="微软雅黑" w:hAnsi="微软雅黑" w:eastAsia="微软雅黑"/>
          <w:color w:val="FF0000"/>
          <w:szCs w:val="21"/>
          <w:highlight w:val="cyan"/>
        </w:rPr>
        <w:t>馨风】</w:t>
      </w:r>
      <w:r>
        <w:rPr>
          <w:rFonts w:hint="eastAsia" w:ascii="微软雅黑" w:hAnsi="微软雅黑" w:eastAsia="微软雅黑"/>
          <w:szCs w:val="21"/>
          <w:highlight w:val="cyan"/>
        </w:rPr>
        <w:t>两个</w:t>
      </w:r>
      <w:r>
        <w:rPr>
          <w:rFonts w:ascii="微软雅黑" w:hAnsi="微软雅黑" w:eastAsia="微软雅黑"/>
          <w:szCs w:val="21"/>
          <w:highlight w:val="cyan"/>
        </w:rPr>
        <w:t>关联</w:t>
      </w:r>
      <w:r>
        <w:rPr>
          <w:rFonts w:hint="eastAsia" w:ascii="微软雅黑" w:hAnsi="微软雅黑" w:eastAsia="微软雅黑"/>
          <w:szCs w:val="21"/>
          <w:highlight w:val="cyan"/>
        </w:rPr>
        <w:t>AAR的</w:t>
      </w:r>
      <w:r>
        <w:rPr>
          <w:rFonts w:ascii="微软雅黑" w:hAnsi="微软雅黑" w:eastAsia="微软雅黑"/>
          <w:szCs w:val="21"/>
          <w:highlight w:val="cyan"/>
        </w:rPr>
        <w:t>按键</w:t>
      </w:r>
      <w:r>
        <w:rPr>
          <w:rFonts w:hint="eastAsia" w:ascii="微软雅黑" w:hAnsi="微软雅黑" w:eastAsia="微软雅黑"/>
          <w:szCs w:val="21"/>
          <w:highlight w:val="cyan"/>
        </w:rPr>
        <w:t>：</w:t>
      </w:r>
    </w:p>
    <w:p>
      <w:pPr>
        <w:ind w:left="525" w:leftChars="250" w:firstLine="210" w:firstLineChars="1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“座舱新风”按钮按下后，引入外循环模式90s，百度侧根据can信号将“座舱新风”按钮置灰表示功能进行中，90s后</w:t>
      </w:r>
      <w:r>
        <w:rPr>
          <w:rFonts w:ascii="微软雅黑" w:hAnsi="微软雅黑" w:eastAsia="微软雅黑"/>
          <w:szCs w:val="21"/>
        </w:rPr>
        <w:t>外循环模式自动</w:t>
      </w:r>
      <w:r>
        <w:rPr>
          <w:rFonts w:hint="eastAsia" w:ascii="微软雅黑" w:hAnsi="微软雅黑" w:eastAsia="微软雅黑"/>
          <w:szCs w:val="21"/>
        </w:rPr>
        <w:t>结束</w:t>
      </w:r>
      <w:r>
        <w:rPr>
          <w:rFonts w:ascii="微软雅黑" w:hAnsi="微软雅黑" w:eastAsia="微软雅黑"/>
          <w:szCs w:val="21"/>
        </w:rPr>
        <w:t>。</w:t>
      </w:r>
      <w:r>
        <w:rPr>
          <w:rFonts w:hint="eastAsia" w:ascii="微软雅黑" w:hAnsi="微软雅黑" w:eastAsia="微软雅黑"/>
          <w:szCs w:val="21"/>
        </w:rPr>
        <w:t>引入外循环结束后百度根据can信号再将按钮恢复成可点击的状态。</w:t>
      </w:r>
    </w:p>
    <w:p>
      <w:pPr>
        <w:ind w:firstLine="420" w:firstLineChars="20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</w:t>
      </w:r>
      <w:r>
        <w:rPr>
          <w:rFonts w:hint="eastAsia" w:ascii="微软雅黑" w:hAnsi="微软雅黑" w:eastAsia="微软雅黑"/>
          <w:szCs w:val="21"/>
        </w:rPr>
        <w:commentReference w:id="1"/>
      </w:r>
      <w:r>
        <w:rPr>
          <w:rFonts w:hint="eastAsia" w:ascii="微软雅黑" w:hAnsi="微软雅黑" w:eastAsia="微软雅黑"/>
          <w:szCs w:val="21"/>
          <w:lang w:eastAsia="zh-CN"/>
        </w:rPr>
        <w:t>智能馨风</w:t>
      </w:r>
      <w:r>
        <w:rPr>
          <w:rFonts w:hint="eastAsia" w:ascii="微软雅黑" w:hAnsi="微软雅黑" w:eastAsia="微软雅黑"/>
          <w:szCs w:val="21"/>
        </w:rPr>
        <w:t>”按钮按下后，跳转到AAR的页面。</w:t>
      </w:r>
    </w:p>
    <w:p>
      <w:pPr>
        <w:ind w:firstLine="420" w:firstLineChars="2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</w:t>
      </w:r>
      <w:r>
        <w:rPr>
          <w:rFonts w:hint="eastAsia" w:ascii="微软雅黑" w:hAnsi="微软雅黑" w:eastAsia="微软雅黑"/>
          <w:color w:val="FF0000"/>
          <w:szCs w:val="21"/>
        </w:rPr>
        <w:t xml:space="preserve"> 在空调未打卡情况下，点击座舱新风，需要先启动空调。</w:t>
      </w:r>
    </w:p>
    <w:p>
      <w:pPr>
        <w:pStyle w:val="39"/>
        <w:widowControl/>
        <w:ind w:left="720" w:firstLine="315" w:firstLineChars="150"/>
        <w:jc w:val="left"/>
        <w:rPr>
          <w:rFonts w:ascii="微软雅黑" w:hAnsi="微软雅黑" w:eastAsia="微软雅黑"/>
          <w:b/>
          <w:bCs/>
          <w:color w:val="FF0000"/>
          <w:kern w:val="0"/>
          <w:sz w:val="22"/>
        </w:rPr>
      </w:pPr>
      <w:r>
        <w:rPr>
          <w:rFonts w:hint="eastAsia" w:ascii="微软雅黑" w:hAnsi="微软雅黑" w:eastAsia="微软雅黑"/>
          <w:b/>
          <w:bCs/>
          <w:color w:val="FF0000"/>
        </w:rPr>
        <w:t>座舱新风按钮增加关闭功能：</w:t>
      </w:r>
    </w:p>
    <w:p>
      <w:pPr>
        <w:pStyle w:val="39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增加关闭逻辑，根据空调给的信号如下：关闭/开启座舱新风用AAR_PRESSED信号，状态看AAR_Btn_Stt。</w:t>
      </w:r>
    </w:p>
    <w:p>
      <w:pPr>
        <w:pStyle w:val="39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注：原来是90秒内不能再点座舱新风按钮，现需达到90秒内再按一下能够关闭；</w:t>
      </w:r>
    </w:p>
    <w:p>
      <w:pPr>
        <w:pStyle w:val="12"/>
        <w:ind w:firstLine="420" w:firstLineChars="200"/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highlight w:val="yellow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highlight w:val="yellow"/>
          <w:lang w:val="en-US" w:eastAsia="zh-CN" w:bidi="ar-SA"/>
        </w:rPr>
        <w:t>以下3种情况，为点击“座舱新风”（开启）后的情况：</w:t>
      </w:r>
    </w:p>
    <w:p>
      <w:pPr>
        <w:pStyle w:val="12"/>
        <w:ind w:left="420" w:leftChars="200" w:firstLine="0" w:firstLineChars="0"/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  <w:t>如果是“座舱新风”已经打开的情况下（90s内），再次点击“座舱新风”（关闭），那么需要根据空调前一次的情况来判断：</w:t>
      </w:r>
    </w:p>
    <w:p>
      <w:pPr>
        <w:pStyle w:val="12"/>
        <w:numPr>
          <w:ilvl w:val="3"/>
          <w:numId w:val="2"/>
        </w:numP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  <w:t>如果在开启“座舱新风”前，空调是内循环，点击关闭“座舱新风”后空调会由外循环切换到内循环。</w:t>
      </w:r>
    </w:p>
    <w:p>
      <w:pPr>
        <w:pStyle w:val="12"/>
        <w:numPr>
          <w:ilvl w:val="3"/>
          <w:numId w:val="2"/>
        </w:numP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  <w:t>如果在开启“座舱新风”前，空调是外循环，点击关闭“座舱新风”后没有任何变化。</w:t>
      </w:r>
    </w:p>
    <w:p>
      <w:pPr>
        <w:pStyle w:val="12"/>
        <w:numPr>
          <w:ilvl w:val="3"/>
          <w:numId w:val="2"/>
        </w:numP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2"/>
          <w:lang w:val="en-US" w:eastAsia="zh-CN" w:bidi="ar-SA"/>
        </w:rPr>
        <w:t>如果在开启“座舱新风”前，空调关闭状态，点击开启“座舱新风”后空调会打开并到外循环。点击关闭“座舱新风”后，空调不会关闭，会相应调整到开启之前的状态。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、用户可以通过</w:t>
      </w:r>
      <w:r>
        <w:rPr>
          <w:rFonts w:ascii="微软雅黑" w:hAnsi="微软雅黑" w:eastAsia="微软雅黑"/>
          <w:szCs w:val="21"/>
        </w:rPr>
        <w:t>AAR</w:t>
      </w:r>
      <w:r>
        <w:rPr>
          <w:rFonts w:hint="eastAsia" w:ascii="微软雅黑" w:hAnsi="微软雅黑" w:eastAsia="微软雅黑"/>
          <w:szCs w:val="21"/>
        </w:rPr>
        <w:t>界面</w:t>
      </w:r>
      <w:r>
        <w:rPr>
          <w:rFonts w:ascii="微软雅黑" w:hAnsi="微软雅黑" w:eastAsia="微软雅黑"/>
          <w:szCs w:val="21"/>
        </w:rPr>
        <w:t>中</w:t>
      </w:r>
      <w:r>
        <w:rPr>
          <w:rFonts w:hint="eastAsia" w:ascii="微软雅黑" w:hAnsi="微软雅黑" w:eastAsia="微软雅黑"/>
          <w:szCs w:val="21"/>
        </w:rPr>
        <w:t>按钮来打开/关闭语音提醒；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用户可以看到语音提示的现有设置状态（ON或OFF）；</w:t>
      </w:r>
    </w:p>
    <w:p>
      <w:pPr>
        <w:ind w:left="315" w:leftChars="150" w:firstLine="735" w:firstLineChars="3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如果用户更改设置（从ON到OFF或从OFF切换到ON）；</w:t>
      </w:r>
    </w:p>
    <w:p>
      <w:pPr>
        <w:ind w:left="315" w:leftChars="150" w:firstLine="735" w:firstLineChars="35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572000" cy="261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210" cy="26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车机端AAR主页【语音</w:t>
      </w:r>
      <w:r>
        <w:rPr>
          <w:rFonts w:ascii="微软雅黑" w:hAnsi="微软雅黑" w:eastAsia="微软雅黑"/>
          <w:szCs w:val="21"/>
        </w:rPr>
        <w:t>提</w:t>
      </w:r>
      <w:r>
        <w:rPr>
          <w:rFonts w:hint="eastAsia" w:ascii="微软雅黑" w:hAnsi="微软雅黑" w:eastAsia="微软雅黑"/>
          <w:szCs w:val="21"/>
        </w:rPr>
        <w:t>醒</w:t>
      </w:r>
      <w:r>
        <w:rPr>
          <w:rFonts w:ascii="微软雅黑" w:hAnsi="微软雅黑" w:eastAsia="微软雅黑"/>
          <w:szCs w:val="21"/>
        </w:rPr>
        <w:t>开关</w:t>
      </w:r>
      <w:r>
        <w:rPr>
          <w:rFonts w:hint="eastAsia" w:ascii="微软雅黑" w:hAnsi="微软雅黑" w:eastAsia="微软雅黑"/>
          <w:szCs w:val="21"/>
        </w:rPr>
        <w:t>】页面示意图</w:t>
      </w:r>
    </w:p>
    <w:p>
      <w:pPr>
        <w:ind w:left="315" w:leftChars="150" w:firstLine="735" w:firstLineChars="35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3、</w:t>
      </w:r>
      <w:r>
        <w:rPr>
          <w:rFonts w:hint="eastAsia" w:ascii="微软雅黑" w:hAnsi="微软雅黑" w:eastAsia="微软雅黑"/>
          <w:color w:val="FF0000"/>
          <w:szCs w:val="21"/>
        </w:rPr>
        <w:t>用户可以通过</w:t>
      </w:r>
      <w:r>
        <w:rPr>
          <w:rFonts w:ascii="微软雅黑" w:hAnsi="微软雅黑" w:eastAsia="微软雅黑"/>
          <w:color w:val="FF0000"/>
          <w:szCs w:val="21"/>
        </w:rPr>
        <w:t>AAR</w:t>
      </w:r>
      <w:r>
        <w:rPr>
          <w:rFonts w:hint="eastAsia" w:ascii="微软雅黑" w:hAnsi="微软雅黑" w:eastAsia="微软雅黑"/>
          <w:color w:val="FF0000"/>
          <w:szCs w:val="21"/>
        </w:rPr>
        <w:t>界面</w:t>
      </w:r>
      <w:r>
        <w:rPr>
          <w:rFonts w:ascii="微软雅黑" w:hAnsi="微软雅黑" w:eastAsia="微软雅黑"/>
          <w:color w:val="FF0000"/>
          <w:szCs w:val="21"/>
        </w:rPr>
        <w:t>中</w:t>
      </w:r>
      <w:r>
        <w:rPr>
          <w:rFonts w:hint="eastAsia" w:ascii="微软雅黑" w:hAnsi="微软雅黑" w:eastAsia="微软雅黑"/>
          <w:color w:val="FF0000"/>
          <w:szCs w:val="21"/>
        </w:rPr>
        <w:t>过滤器状态栏</w:t>
      </w:r>
      <w:r>
        <w:rPr>
          <w:rFonts w:ascii="微软雅黑" w:hAnsi="微软雅黑" w:eastAsia="微软雅黑"/>
          <w:color w:val="FF0000"/>
          <w:szCs w:val="21"/>
        </w:rPr>
        <w:t>，查看到</w:t>
      </w:r>
      <w:r>
        <w:rPr>
          <w:rFonts w:hint="eastAsia" w:ascii="微软雅黑" w:hAnsi="微软雅黑" w:eastAsia="微软雅黑"/>
          <w:color w:val="FF0000"/>
          <w:szCs w:val="21"/>
        </w:rPr>
        <w:t>过滤器状态：正常/需更换；</w:t>
      </w:r>
    </w:p>
    <w:p>
      <w:pPr>
        <w:ind w:left="315" w:leftChars="150" w:firstLine="735" w:firstLineChars="35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4</w:t>
      </w:r>
      <w:r>
        <w:rPr>
          <w:rFonts w:hint="eastAsia" w:ascii="微软雅黑" w:hAnsi="微软雅黑" w:eastAsia="微软雅黑"/>
          <w:szCs w:val="21"/>
        </w:rPr>
        <w:t>、用户</w:t>
      </w:r>
      <w:r>
        <w:rPr>
          <w:rFonts w:ascii="微软雅黑" w:hAnsi="微软雅黑" w:eastAsia="微软雅黑"/>
          <w:szCs w:val="21"/>
        </w:rPr>
        <w:t>可以通过【</w:t>
      </w:r>
      <w:r>
        <w:rPr>
          <w:rFonts w:hint="eastAsia" w:ascii="微软雅黑" w:hAnsi="微软雅黑" w:eastAsia="微软雅黑"/>
          <w:szCs w:val="21"/>
        </w:rPr>
        <w:t>刷新</w:t>
      </w:r>
      <w:r>
        <w:rPr>
          <w:rFonts w:ascii="微软雅黑" w:hAnsi="微软雅黑" w:eastAsia="微软雅黑"/>
          <w:szCs w:val="21"/>
        </w:rPr>
        <w:t>按钮】</w:t>
      </w:r>
      <w:r>
        <w:rPr>
          <w:rFonts w:hint="eastAsia" w:ascii="微软雅黑" w:hAnsi="微软雅黑" w:eastAsia="微软雅黑"/>
          <w:szCs w:val="21"/>
        </w:rPr>
        <w:t>在</w:t>
      </w:r>
      <w:r>
        <w:rPr>
          <w:rFonts w:ascii="微软雅黑" w:hAnsi="微软雅黑" w:eastAsia="微软雅黑"/>
          <w:szCs w:val="21"/>
        </w:rPr>
        <w:t>含</w:t>
      </w:r>
      <w:r>
        <w:rPr>
          <w:rFonts w:hint="eastAsia" w:ascii="微软雅黑" w:hAnsi="微软雅黑" w:eastAsia="微软雅黑"/>
          <w:szCs w:val="21"/>
        </w:rPr>
        <w:t>【</w:t>
      </w:r>
      <w:r>
        <w:rPr>
          <w:rFonts w:hint="eastAsia" w:ascii="微软雅黑" w:hAnsi="微软雅黑" w:eastAsia="微软雅黑"/>
          <w:color w:val="FF0000"/>
          <w:szCs w:val="21"/>
        </w:rPr>
        <w:t>网络PM2.5</w:t>
      </w:r>
      <w:r>
        <w:rPr>
          <w:rFonts w:hint="eastAsia" w:ascii="微软雅黑" w:hAnsi="微软雅黑" w:eastAsia="微软雅黑"/>
          <w:szCs w:val="21"/>
        </w:rPr>
        <w:t>值】</w:t>
      </w:r>
      <w:r>
        <w:rPr>
          <w:rFonts w:ascii="微软雅黑" w:hAnsi="微软雅黑" w:eastAsia="微软雅黑"/>
          <w:szCs w:val="21"/>
        </w:rPr>
        <w:t>的页面中随时</w:t>
      </w:r>
      <w:r>
        <w:rPr>
          <w:rFonts w:hint="eastAsia" w:ascii="微软雅黑" w:hAnsi="微软雅黑" w:eastAsia="微软雅黑"/>
          <w:szCs w:val="21"/>
        </w:rPr>
        <w:t>刷新</w:t>
      </w:r>
      <w:r>
        <w:rPr>
          <w:rFonts w:ascii="微软雅黑" w:hAnsi="微软雅黑" w:eastAsia="微软雅黑"/>
          <w:szCs w:val="21"/>
        </w:rPr>
        <w:t>数据。</w:t>
      </w:r>
    </w:p>
    <w:p>
      <w:pPr>
        <w:ind w:firstLine="735" w:firstLineChars="3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</w:t>
      </w: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）语音指令</w:t>
      </w:r>
      <w:r>
        <w:rPr>
          <w:rFonts w:ascii="微软雅黑" w:hAnsi="微软雅黑" w:eastAsia="微软雅黑"/>
          <w:szCs w:val="21"/>
        </w:rPr>
        <w:t>操控：</w:t>
      </w:r>
    </w:p>
    <w:p>
      <w:pPr>
        <w:ind w:left="1050" w:leftChars="350" w:hanging="315" w:hangingChars="1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1、用户</w:t>
      </w:r>
      <w:r>
        <w:rPr>
          <w:rFonts w:ascii="微软雅黑" w:hAnsi="微软雅黑" w:eastAsia="微软雅黑"/>
          <w:szCs w:val="21"/>
        </w:rPr>
        <w:t>喊出“</w:t>
      </w:r>
      <w:r>
        <w:rPr>
          <w:rFonts w:hint="eastAsia" w:ascii="微软雅黑" w:hAnsi="微软雅黑" w:eastAsia="微软雅黑"/>
          <w:szCs w:val="21"/>
        </w:rPr>
        <w:t>打开/进入智能馨风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可进入</w:t>
      </w:r>
      <w:r>
        <w:rPr>
          <w:rFonts w:ascii="微软雅黑" w:hAnsi="微软雅黑" w:eastAsia="微软雅黑"/>
          <w:szCs w:val="21"/>
        </w:rPr>
        <w:t>车机上的</w:t>
      </w:r>
      <w:r>
        <w:rPr>
          <w:rFonts w:hint="eastAsia" w:ascii="微软雅黑" w:hAnsi="微软雅黑" w:eastAsia="微软雅黑"/>
          <w:szCs w:val="21"/>
        </w:rPr>
        <w:t>AAR界面；</w:t>
      </w:r>
      <w:r>
        <w:rPr>
          <w:rFonts w:ascii="微软雅黑" w:hAnsi="微软雅黑" w:eastAsia="微软雅黑"/>
          <w:szCs w:val="21"/>
        </w:rPr>
        <w:t xml:space="preserve"> 同样</w:t>
      </w:r>
      <w:r>
        <w:rPr>
          <w:rFonts w:hint="eastAsia" w:ascii="微软雅黑" w:hAnsi="微软雅黑" w:eastAsia="微软雅黑"/>
          <w:szCs w:val="21"/>
        </w:rPr>
        <w:t>通过</w:t>
      </w:r>
      <w:r>
        <w:rPr>
          <w:rFonts w:ascii="微软雅黑" w:hAnsi="微软雅黑" w:eastAsia="微软雅黑"/>
          <w:szCs w:val="21"/>
        </w:rPr>
        <w:t>语音指令“</w:t>
      </w:r>
      <w:r>
        <w:rPr>
          <w:rFonts w:hint="eastAsia" w:ascii="微软雅黑" w:hAnsi="微软雅黑" w:eastAsia="微软雅黑"/>
          <w:szCs w:val="21"/>
        </w:rPr>
        <w:t>退出/关闭智能馨风</w:t>
      </w:r>
      <w:r>
        <w:rPr>
          <w:rFonts w:ascii="微软雅黑" w:hAnsi="微软雅黑" w:eastAsia="微软雅黑"/>
          <w:szCs w:val="21"/>
        </w:rPr>
        <w:t>”也可退出</w:t>
      </w:r>
      <w:r>
        <w:rPr>
          <w:rFonts w:hint="eastAsia" w:ascii="微软雅黑" w:hAnsi="微软雅黑" w:eastAsia="微软雅黑"/>
          <w:szCs w:val="21"/>
        </w:rPr>
        <w:t>A</w:t>
      </w:r>
      <w:r>
        <w:rPr>
          <w:rFonts w:ascii="微软雅黑" w:hAnsi="微软雅黑" w:eastAsia="微软雅黑"/>
          <w:szCs w:val="21"/>
        </w:rPr>
        <w:t>AR界面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 w:firstLine="315" w:firstLineChars="15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、AAR语音提示开关的状态，默认开启，通过</w:t>
      </w:r>
      <w:r>
        <w:rPr>
          <w:rFonts w:hint="eastAsia" w:ascii="微软雅黑" w:hAnsi="微软雅黑" w:eastAsia="微软雅黑"/>
          <w:b/>
          <w:color w:val="FF0000"/>
          <w:szCs w:val="21"/>
        </w:rPr>
        <w:t>手动</w:t>
      </w:r>
      <w:r>
        <w:rPr>
          <w:rFonts w:hint="eastAsia" w:ascii="微软雅黑" w:hAnsi="微软雅黑" w:eastAsia="微软雅黑"/>
          <w:szCs w:val="21"/>
        </w:rPr>
        <w:t>关闭语音提示；</w:t>
      </w:r>
    </w:p>
    <w:p>
      <w:pPr>
        <w:ind w:left="420" w:firstLine="315" w:firstLineChars="150"/>
        <w:jc w:val="left"/>
        <w:rPr>
          <w:rFonts w:ascii="微软雅黑" w:hAnsi="微软雅黑" w:eastAsia="微软雅黑"/>
          <w:b/>
          <w:color w:val="FF0000"/>
          <w:szCs w:val="21"/>
          <w:highlight w:val="yellow"/>
        </w:rPr>
      </w:pP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、用户可以听到AAR功能中提示或警报的语音提示，</w:t>
      </w:r>
      <w:r>
        <w:rPr>
          <w:rFonts w:hint="eastAsia" w:ascii="微软雅黑" w:hAnsi="微软雅黑" w:eastAsia="微软雅黑"/>
          <w:szCs w:val="21"/>
          <w:highlight w:val="yellow"/>
        </w:rPr>
        <w:t>每次驾驶过程，或每30分钟内，只提醒一次（</w:t>
      </w:r>
      <w:r>
        <w:rPr>
          <w:rFonts w:hint="eastAsia" w:ascii="微软雅黑" w:hAnsi="微软雅黑" w:eastAsia="微软雅黑"/>
          <w:b/>
          <w:color w:val="FF0000"/>
          <w:szCs w:val="21"/>
          <w:highlight w:val="yellow"/>
        </w:rPr>
        <w:t>相</w:t>
      </w:r>
    </w:p>
    <w:p>
      <w:pPr>
        <w:ind w:left="420" w:firstLine="315" w:firstLineChars="150"/>
        <w:jc w:val="left"/>
        <w:rPr>
          <w:rFonts w:ascii="微软雅黑" w:hAnsi="微软雅黑" w:eastAsia="微软雅黑"/>
          <w:b/>
          <w:color w:val="FF0000"/>
          <w:szCs w:val="21"/>
          <w:highlight w:val="yellow"/>
        </w:rPr>
      </w:pPr>
      <w:r>
        <w:rPr>
          <w:rFonts w:hint="eastAsia" w:ascii="微软雅黑" w:hAnsi="微软雅黑" w:eastAsia="微软雅黑"/>
          <w:b/>
          <w:color w:val="FF0000"/>
          <w:szCs w:val="21"/>
          <w:highlight w:val="yellow"/>
        </w:rPr>
        <w:t>同的提示不重复出现</w:t>
      </w:r>
      <w:r>
        <w:rPr>
          <w:rFonts w:hint="eastAsia" w:ascii="微软雅黑" w:hAnsi="微软雅黑" w:eastAsia="微软雅黑"/>
          <w:szCs w:val="21"/>
          <w:highlight w:val="yellow"/>
        </w:rPr>
        <w:t>）。</w:t>
      </w:r>
    </w:p>
    <w:p>
      <w:pPr>
        <w:ind w:left="420" w:firstLine="315" w:firstLineChars="15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4</w:t>
      </w:r>
      <w:r>
        <w:rPr>
          <w:rFonts w:hint="eastAsia" w:ascii="微软雅黑" w:hAnsi="微软雅黑" w:eastAsia="微软雅黑"/>
          <w:szCs w:val="21"/>
        </w:rPr>
        <w:t>、控制切换空气模式；</w:t>
      </w:r>
    </w:p>
    <w:p>
      <w:pPr>
        <w:ind w:left="420" w:firstLine="315" w:firstLineChars="15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、当PM过滤器需要更换时，用户可以接收提醒。</w:t>
      </w:r>
    </w:p>
    <w:p>
      <w:pPr>
        <w:ind w:firstLine="840" w:firstLineChars="4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</w:t>
      </w: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）A</w:t>
      </w:r>
      <w:r>
        <w:rPr>
          <w:rFonts w:ascii="微软雅黑" w:hAnsi="微软雅黑" w:eastAsia="微软雅黑"/>
          <w:szCs w:val="21"/>
        </w:rPr>
        <w:t>PP操作：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1、用户可以在FP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A</w:t>
      </w:r>
      <w:r>
        <w:rPr>
          <w:rFonts w:ascii="微软雅黑" w:hAnsi="微软雅黑" w:eastAsia="微软雅黑"/>
          <w:szCs w:val="21"/>
        </w:rPr>
        <w:t>PP应用程序</w:t>
      </w:r>
      <w:r>
        <w:rPr>
          <w:rFonts w:hint="eastAsia" w:ascii="微软雅黑" w:hAnsi="微软雅黑" w:eastAsia="微软雅黑"/>
          <w:szCs w:val="21"/>
        </w:rPr>
        <w:t>屏幕【我的车】区域看到含最新的PM数据的AAR部分；</w:t>
      </w:r>
    </w:p>
    <w:p>
      <w:pPr>
        <w:ind w:left="315" w:leftChars="150"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2、通过手机A</w:t>
      </w:r>
      <w:r>
        <w:rPr>
          <w:rFonts w:ascii="微软雅黑" w:hAnsi="微软雅黑" w:eastAsia="微软雅黑"/>
          <w:szCs w:val="21"/>
        </w:rPr>
        <w:t>PP端进行点击操作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</w:t>
      </w:r>
      <w:r>
        <w:rPr>
          <w:rFonts w:ascii="微软雅黑" w:hAnsi="微软雅黑" w:eastAsia="微软雅黑"/>
        </w:rPr>
        <w:t>详述</w:t>
      </w:r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数据显示</w:t>
      </w:r>
    </w:p>
    <w:p>
      <w:pPr>
        <w:ind w:left="1050" w:hanging="1050" w:hanging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1</w:t>
      </w:r>
      <w:r>
        <w:rPr>
          <w:rFonts w:hint="eastAsia" w:ascii="微软雅黑" w:hAnsi="微软雅黑" w:eastAsia="微软雅黑"/>
          <w:szCs w:val="21"/>
        </w:rPr>
        <w:t>、用户可以看到舱内PM2.5数据详情（根据</w:t>
      </w:r>
      <w:r>
        <w:rPr>
          <w:rFonts w:ascii="微软雅黑" w:hAnsi="微软雅黑" w:eastAsia="微软雅黑"/>
          <w:szCs w:val="21"/>
        </w:rPr>
        <w:t>目前数据情况</w:t>
      </w:r>
      <w:r>
        <w:rPr>
          <w:rFonts w:hint="eastAsia" w:ascii="微软雅黑" w:hAnsi="微软雅黑" w:eastAsia="微软雅黑"/>
          <w:szCs w:val="21"/>
        </w:rPr>
        <w:t>，HMI上更新数据随着can数据的更新而变化</w:t>
      </w:r>
      <w:r>
        <w:rPr>
          <w:rFonts w:ascii="微软雅黑" w:hAnsi="微软雅黑" w:eastAsia="微软雅黑"/>
          <w:szCs w:val="21"/>
        </w:rPr>
        <w:t>无固定更新频次</w:t>
      </w:r>
      <w:r>
        <w:rPr>
          <w:rFonts w:hint="eastAsia" w:ascii="微软雅黑" w:hAnsi="微软雅黑" w:eastAsia="微软雅黑"/>
          <w:szCs w:val="21"/>
        </w:rPr>
        <w:t>）；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2</w:t>
      </w:r>
      <w:r>
        <w:rPr>
          <w:rFonts w:hint="eastAsia" w:ascii="微软雅黑" w:hAnsi="微软雅黑" w:eastAsia="微软雅黑"/>
          <w:szCs w:val="21"/>
        </w:rPr>
        <w:t>、用户可以看到室外PM2.5数据详情</w:t>
      </w:r>
      <w:r>
        <w:rPr>
          <w:rFonts w:hint="eastAsia" w:ascii="微软雅黑" w:hAnsi="微软雅黑" w:eastAsia="微软雅黑"/>
          <w:b/>
          <w:color w:val="FF0000"/>
          <w:szCs w:val="21"/>
        </w:rPr>
        <w:t>【网络PM2.5值】</w:t>
      </w:r>
      <w:r>
        <w:rPr>
          <w:rFonts w:hint="eastAsia" w:ascii="微软雅黑" w:hAnsi="微软雅黑" w:eastAsia="微软雅黑"/>
          <w:szCs w:val="21"/>
        </w:rPr>
        <w:t>（每5min</w:t>
      </w:r>
      <w:r>
        <w:rPr>
          <w:rFonts w:ascii="微软雅黑" w:hAnsi="微软雅黑" w:eastAsia="微软雅黑"/>
          <w:szCs w:val="21"/>
        </w:rPr>
        <w:t>更新一次</w:t>
      </w:r>
      <w:r>
        <w:rPr>
          <w:rFonts w:hint="eastAsia" w:ascii="微软雅黑" w:hAnsi="微软雅黑" w:eastAsia="微软雅黑"/>
          <w:szCs w:val="21"/>
        </w:rPr>
        <w:t>）；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舱内外</w:t>
      </w:r>
      <w:r>
        <w:rPr>
          <w:rFonts w:hint="eastAsia" w:ascii="微软雅黑" w:hAnsi="微软雅黑" w:eastAsia="微软雅黑"/>
          <w:szCs w:val="21"/>
        </w:rPr>
        <w:t>P</w:t>
      </w:r>
      <w:r>
        <w:rPr>
          <w:rFonts w:ascii="微软雅黑" w:hAnsi="微软雅黑" w:eastAsia="微软雅黑"/>
          <w:szCs w:val="21"/>
        </w:rPr>
        <w:t>M2.5值的</w:t>
      </w:r>
      <w:r>
        <w:rPr>
          <w:rFonts w:hint="eastAsia" w:ascii="微软雅黑" w:hAnsi="微软雅黑" w:eastAsia="微软雅黑"/>
          <w:szCs w:val="21"/>
        </w:rPr>
        <w:t>显示逻辑：</w:t>
      </w:r>
    </w:p>
    <w:p>
      <w:pPr>
        <w:ind w:firstLine="840" w:firstLineChars="4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A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车内车外PM2.5数值及对应的空气质量分级一起显示；</w:t>
      </w:r>
    </w:p>
    <w:p>
      <w:pPr>
        <w:ind w:left="1260" w:leftChars="400" w:hanging="420" w:hanging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B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当只获得车内的PM2.5数值，无法获得车外PM2.5数值时，只显示车内PM2.5数值及对应的空气质量分级；</w:t>
      </w:r>
    </w:p>
    <w:p>
      <w:pPr>
        <w:ind w:left="1260" w:leftChars="400" w:hanging="420" w:hanging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当只获得车外PM2.5数值时，无法获得车内PM2.5数值时，只显示车外PM2.5数值及对应的空气质量分级。</w:t>
      </w:r>
    </w:p>
    <w:p>
      <w:pPr>
        <w:ind w:left="1260" w:leftChars="400" w:hanging="420" w:hanging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D.  </w:t>
      </w:r>
      <w:r>
        <w:rPr>
          <w:rFonts w:hint="eastAsia" w:ascii="微软雅黑" w:hAnsi="微软雅黑" w:eastAsia="微软雅黑"/>
          <w:color w:val="FF0000"/>
          <w:szCs w:val="21"/>
        </w:rPr>
        <w:t>网络</w:t>
      </w:r>
      <w:r>
        <w:rPr>
          <w:rFonts w:hint="eastAsia" w:ascii="微软雅黑" w:hAnsi="微软雅黑" w:eastAsia="微软雅黑"/>
          <w:szCs w:val="21"/>
        </w:rPr>
        <w:t>PM2.5值分为</w:t>
      </w:r>
      <w:r>
        <w:rPr>
          <w:rFonts w:ascii="微软雅黑" w:hAnsi="微软雅黑" w:eastAsia="微软雅黑"/>
          <w:szCs w:val="21"/>
        </w:rPr>
        <w:t>几种</w:t>
      </w:r>
      <w:r>
        <w:rPr>
          <w:rFonts w:ascii="微软雅黑" w:hAnsi="微软雅黑" w:eastAsia="微软雅黑"/>
          <w:b/>
          <w:color w:val="FF0000"/>
          <w:szCs w:val="21"/>
        </w:rPr>
        <w:t>状态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初始化/正常</w:t>
      </w:r>
      <w:r>
        <w:rPr>
          <w:rFonts w:ascii="微软雅黑" w:hAnsi="微软雅黑" w:eastAsia="微软雅黑"/>
          <w:szCs w:val="21"/>
        </w:rPr>
        <w:t>显示</w:t>
      </w:r>
      <w:r>
        <w:rPr>
          <w:rFonts w:hint="eastAsia" w:ascii="微软雅黑" w:hAnsi="微软雅黑" w:eastAsia="微软雅黑"/>
          <w:szCs w:val="21"/>
        </w:rPr>
        <w:t>/未获得当前</w:t>
      </w:r>
      <w:r>
        <w:rPr>
          <w:rFonts w:ascii="微软雅黑" w:hAnsi="微软雅黑" w:eastAsia="微软雅黑"/>
          <w:szCs w:val="21"/>
        </w:rPr>
        <w:t>数据</w:t>
      </w:r>
      <w:r>
        <w:rPr>
          <w:rFonts w:hint="eastAsia" w:ascii="微软雅黑" w:hAnsi="微软雅黑" w:eastAsia="微软雅黑"/>
          <w:color w:val="FF0000"/>
          <w:szCs w:val="21"/>
        </w:rPr>
        <w:t>（已</w:t>
      </w:r>
      <w:r>
        <w:rPr>
          <w:rFonts w:ascii="微软雅黑" w:hAnsi="微软雅黑" w:eastAsia="微软雅黑"/>
          <w:color w:val="FF0000"/>
          <w:szCs w:val="21"/>
        </w:rPr>
        <w:t>删除</w:t>
      </w:r>
      <w:r>
        <w:rPr>
          <w:rFonts w:hint="eastAsia" w:ascii="微软雅黑" w:hAnsi="微软雅黑" w:eastAsia="微软雅黑"/>
          <w:color w:val="FF0000"/>
          <w:szCs w:val="21"/>
        </w:rPr>
        <w:t>中间态）</w:t>
      </w:r>
      <w:r>
        <w:rPr>
          <w:rFonts w:ascii="微软雅黑" w:hAnsi="微软雅黑" w:eastAsia="微软雅黑"/>
          <w:color w:val="FF0000"/>
          <w:szCs w:val="21"/>
        </w:rPr>
        <w:t>。</w:t>
      </w:r>
    </w:p>
    <w:p>
      <w:pPr>
        <w:ind w:left="1260" w:leftChars="400" w:hanging="420" w:hanging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E</w:t>
      </w:r>
      <w:r>
        <w:rPr>
          <w:rFonts w:hint="eastAsia" w:ascii="微软雅黑" w:hAnsi="微软雅黑" w:eastAsia="微软雅黑"/>
          <w:szCs w:val="21"/>
        </w:rPr>
        <w:t>.  车</w:t>
      </w:r>
      <w:r>
        <w:rPr>
          <w:rFonts w:hint="eastAsia" w:ascii="微软雅黑" w:hAnsi="微软雅黑" w:eastAsia="微软雅黑"/>
          <w:b/>
          <w:color w:val="FF0000"/>
          <w:szCs w:val="21"/>
        </w:rPr>
        <w:t>内</w:t>
      </w:r>
      <w:r>
        <w:rPr>
          <w:rFonts w:hint="eastAsia" w:ascii="微软雅黑" w:hAnsi="微软雅黑" w:eastAsia="微软雅黑"/>
          <w:szCs w:val="21"/>
        </w:rPr>
        <w:t>PM2.5值分为几种状态：初始化/正常显示/</w:t>
      </w:r>
      <w:r>
        <w:rPr>
          <w:rFonts w:ascii="微软雅黑" w:hAnsi="微软雅黑" w:eastAsia="微软雅黑"/>
          <w:szCs w:val="21"/>
        </w:rPr>
        <w:t>传感器</w:t>
      </w:r>
      <w:r>
        <w:rPr>
          <w:rFonts w:hint="eastAsia" w:ascii="微软雅黑" w:hAnsi="微软雅黑" w:eastAsia="微软雅黑"/>
          <w:szCs w:val="21"/>
        </w:rPr>
        <w:t>堵塞/传感器</w:t>
      </w:r>
      <w:r>
        <w:rPr>
          <w:rFonts w:ascii="微软雅黑" w:hAnsi="微软雅黑" w:eastAsia="微软雅黑"/>
          <w:szCs w:val="21"/>
        </w:rPr>
        <w:t>需更换</w:t>
      </w:r>
      <w:r>
        <w:rPr>
          <w:rFonts w:hint="eastAsia" w:ascii="微软雅黑" w:hAnsi="微软雅黑" w:eastAsia="微软雅黑"/>
          <w:szCs w:val="21"/>
        </w:rPr>
        <w:t>/环境</w:t>
      </w:r>
      <w:r>
        <w:rPr>
          <w:rFonts w:ascii="微软雅黑" w:hAnsi="微软雅黑" w:eastAsia="微软雅黑"/>
          <w:szCs w:val="21"/>
        </w:rPr>
        <w:t>限制</w:t>
      </w:r>
      <w:r>
        <w:rPr>
          <w:rFonts w:hint="eastAsia" w:ascii="微软雅黑" w:hAnsi="微软雅黑" w:eastAsia="微软雅黑"/>
          <w:szCs w:val="21"/>
        </w:rPr>
        <w:t>/--。</w:t>
      </w:r>
    </w:p>
    <w:p>
      <w:pPr>
        <w:ind w:left="1260" w:leftChars="600" w:firstLine="315" w:firstLineChars="150"/>
        <w:rPr>
          <w:rFonts w:ascii="微软雅黑" w:hAnsi="微软雅黑" w:eastAsia="微软雅黑"/>
          <w:szCs w:val="21"/>
          <w:highlight w:val="cyan"/>
        </w:rPr>
      </w:pPr>
      <w:r>
        <w:drawing>
          <wp:inline distT="0" distB="0" distL="0" distR="0">
            <wp:extent cx="4648200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400" w:hanging="420" w:hangingChars="200"/>
        <w:jc w:val="center"/>
        <w:rPr>
          <w:rFonts w:ascii="微软雅黑" w:hAnsi="微软雅黑" w:eastAsia="微软雅黑"/>
          <w:szCs w:val="21"/>
          <w:highlight w:val="cyan"/>
        </w:rPr>
      </w:pPr>
      <w:r>
        <w:rPr>
          <w:rFonts w:hint="eastAsia" w:ascii="微软雅黑" w:hAnsi="微软雅黑" w:eastAsia="微软雅黑"/>
          <w:szCs w:val="21"/>
          <w:highlight w:val="cyan"/>
        </w:rPr>
        <w:t>CAN数据</w:t>
      </w:r>
      <w:r>
        <w:rPr>
          <w:rFonts w:ascii="微软雅黑" w:hAnsi="微软雅黑" w:eastAsia="微软雅黑"/>
          <w:szCs w:val="21"/>
          <w:highlight w:val="cyan"/>
        </w:rPr>
        <w:t>代码</w:t>
      </w:r>
      <w:r>
        <w:rPr>
          <w:rFonts w:hint="eastAsia" w:ascii="微软雅黑" w:hAnsi="微软雅黑" w:eastAsia="微软雅黑"/>
          <w:szCs w:val="21"/>
          <w:highlight w:val="cyan"/>
        </w:rPr>
        <w:t>对应</w:t>
      </w:r>
      <w:r>
        <w:rPr>
          <w:rFonts w:ascii="微软雅黑" w:hAnsi="微软雅黑" w:eastAsia="微软雅黑"/>
          <w:szCs w:val="21"/>
          <w:highlight w:val="cyan"/>
        </w:rPr>
        <w:t>显示</w:t>
      </w:r>
      <w:r>
        <w:rPr>
          <w:rFonts w:hint="eastAsia" w:ascii="微软雅黑" w:hAnsi="微软雅黑" w:eastAsia="微软雅黑"/>
          <w:szCs w:val="21"/>
          <w:highlight w:val="cyan"/>
        </w:rPr>
        <w:t>内容</w:t>
      </w:r>
      <w:r>
        <w:rPr>
          <w:rFonts w:ascii="微软雅黑" w:hAnsi="微软雅黑" w:eastAsia="微软雅黑"/>
          <w:szCs w:val="21"/>
          <w:highlight w:val="cyan"/>
        </w:rPr>
        <w:t>对应表</w:t>
      </w:r>
    </w:p>
    <w:p>
      <w:pPr>
        <w:ind w:left="1050" w:hanging="1050" w:hanging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3、用户</w:t>
      </w:r>
      <w:r>
        <w:rPr>
          <w:rFonts w:ascii="微软雅黑" w:hAnsi="微软雅黑" w:eastAsia="微软雅黑"/>
          <w:szCs w:val="21"/>
        </w:rPr>
        <w:t>可以看到空气质量等级情况</w:t>
      </w:r>
      <w:r>
        <w:rPr>
          <w:rFonts w:hint="eastAsia" w:ascii="微软雅黑" w:hAnsi="微软雅黑" w:eastAsia="微软雅黑"/>
          <w:szCs w:val="21"/>
        </w:rPr>
        <w:t>如优</w:t>
      </w:r>
      <w:r>
        <w:rPr>
          <w:rFonts w:ascii="微软雅黑" w:hAnsi="微软雅黑" w:eastAsia="微软雅黑"/>
          <w:szCs w:val="21"/>
        </w:rPr>
        <w:t>、良、轻度污染、重度污染等</w:t>
      </w:r>
      <w:r>
        <w:rPr>
          <w:rFonts w:hint="eastAsia" w:ascii="微软雅黑" w:hAnsi="微软雅黑" w:eastAsia="微软雅黑"/>
          <w:szCs w:val="21"/>
        </w:rPr>
        <w:t>（由</w:t>
      </w:r>
      <w:r>
        <w:rPr>
          <w:rFonts w:ascii="微软雅黑" w:hAnsi="微软雅黑" w:eastAsia="微软雅黑"/>
          <w:szCs w:val="21"/>
        </w:rPr>
        <w:t>具体</w:t>
      </w:r>
      <w:r>
        <w:rPr>
          <w:rFonts w:hint="eastAsia" w:ascii="微软雅黑" w:hAnsi="微软雅黑" w:eastAsia="微软雅黑"/>
          <w:szCs w:val="21"/>
        </w:rPr>
        <w:t>PM2.5值范围</w:t>
      </w:r>
      <w:r>
        <w:rPr>
          <w:rFonts w:ascii="微软雅黑" w:hAnsi="微软雅黑" w:eastAsia="微软雅黑"/>
          <w:szCs w:val="21"/>
        </w:rPr>
        <w:t>来判断空气</w:t>
      </w:r>
      <w:r>
        <w:rPr>
          <w:rFonts w:hint="eastAsia" w:ascii="微软雅黑" w:hAnsi="微软雅黑" w:eastAsia="微软雅黑"/>
          <w:szCs w:val="21"/>
        </w:rPr>
        <w:t>质量</w:t>
      </w:r>
      <w:r>
        <w:rPr>
          <w:rFonts w:ascii="微软雅黑" w:hAnsi="微软雅黑" w:eastAsia="微软雅黑"/>
          <w:szCs w:val="21"/>
        </w:rPr>
        <w:t>等级</w:t>
      </w:r>
      <w:r>
        <w:rPr>
          <w:rFonts w:hint="eastAsia" w:ascii="微软雅黑" w:hAnsi="微软雅黑" w:eastAsia="微软雅黑"/>
          <w:szCs w:val="21"/>
        </w:rPr>
        <w:t>）；</w:t>
      </w:r>
    </w:p>
    <w:p>
      <w:pPr>
        <w:pStyle w:val="39"/>
        <w:widowControl/>
        <w:ind w:left="720" w:firstLine="315" w:firstLineChars="150"/>
        <w:jc w:val="left"/>
        <w:rPr>
          <w:rFonts w:ascii="微软雅黑" w:hAnsi="微软雅黑" w:eastAsia="微软雅黑"/>
          <w:b/>
          <w:bCs/>
          <w:color w:val="FF0000"/>
          <w:kern w:val="0"/>
          <w:sz w:val="22"/>
        </w:rPr>
      </w:pPr>
      <w:r>
        <w:rPr>
          <w:rFonts w:hint="eastAsia" w:ascii="微软雅黑" w:hAnsi="微软雅黑" w:eastAsia="微软雅黑"/>
          <w:b/>
          <w:bCs/>
          <w:color w:val="FF0000"/>
        </w:rPr>
        <w:t>新增AAR 去除PM2.5等级的中文显示：</w:t>
      </w:r>
    </w:p>
    <w:p>
      <w:pPr>
        <w:ind w:left="1050" w:leftChars="50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为避免对用户认知造成误会，删除AAR相关页面PM2.5的等级，如“优”“良”“轻度污染”等中文描述，不同等级的颜色仍需显示。</w:t>
      </w:r>
    </w:p>
    <w:p>
      <w:pPr>
        <w:ind w:firstLine="1050" w:firstLine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且</w:t>
      </w:r>
      <w:r>
        <w:rPr>
          <w:rFonts w:ascii="微软雅黑" w:hAnsi="微软雅黑" w:eastAsia="微软雅黑"/>
          <w:szCs w:val="21"/>
        </w:rPr>
        <w:t>舱内外</w:t>
      </w:r>
      <w:r>
        <w:rPr>
          <w:rFonts w:hint="eastAsia" w:ascii="微软雅黑" w:hAnsi="微软雅黑" w:eastAsia="微软雅黑"/>
          <w:szCs w:val="21"/>
        </w:rPr>
        <w:t>PM2.5数据对应不同</w:t>
      </w:r>
      <w:r>
        <w:rPr>
          <w:rFonts w:ascii="微软雅黑" w:hAnsi="微软雅黑" w:eastAsia="微软雅黑"/>
          <w:szCs w:val="21"/>
        </w:rPr>
        <w:t>的显示</w:t>
      </w:r>
      <w:r>
        <w:rPr>
          <w:rFonts w:hint="eastAsia" w:ascii="微软雅黑" w:hAnsi="微软雅黑" w:eastAsia="微软雅黑"/>
          <w:szCs w:val="21"/>
        </w:rPr>
        <w:t>区域底色</w:t>
      </w:r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据</w:t>
      </w:r>
      <w:r>
        <w:rPr>
          <w:rFonts w:ascii="微软雅黑" w:hAnsi="微软雅黑" w:eastAsia="微软雅黑"/>
          <w:szCs w:val="21"/>
        </w:rPr>
        <w:t>设定的污染程度相应变化显示</w:t>
      </w:r>
      <w:r>
        <w:rPr>
          <w:rFonts w:hint="eastAsia" w:ascii="微软雅黑" w:hAnsi="微软雅黑" w:eastAsia="微软雅黑"/>
          <w:szCs w:val="21"/>
        </w:rPr>
        <w:t>颜色，</w:t>
      </w:r>
    </w:p>
    <w:p>
      <w:pPr>
        <w:ind w:firstLine="1050" w:firstLineChars="500"/>
        <w:rPr>
          <w:rFonts w:ascii="微软雅黑" w:hAnsi="微软雅黑" w:eastAsia="微软雅黑"/>
          <w:szCs w:val="21"/>
          <w:highlight w:val="yellow"/>
        </w:rPr>
      </w:pPr>
      <w:r>
        <w:rPr>
          <w:rFonts w:hint="eastAsia" w:ascii="微软雅黑" w:hAnsi="微软雅黑" w:eastAsia="微软雅黑"/>
          <w:szCs w:val="21"/>
          <w:highlight w:val="yellow"/>
        </w:rPr>
        <w:t>且于AAR功能</w:t>
      </w:r>
      <w:r>
        <w:rPr>
          <w:rFonts w:ascii="微软雅黑" w:hAnsi="微软雅黑" w:eastAsia="微软雅黑"/>
          <w:szCs w:val="21"/>
          <w:highlight w:val="yellow"/>
        </w:rPr>
        <w:t>首页</w:t>
      </w:r>
      <w:r>
        <w:rPr>
          <w:rFonts w:hint="eastAsia" w:ascii="微软雅黑" w:hAnsi="微软雅黑" w:eastAsia="微软雅黑"/>
          <w:szCs w:val="21"/>
          <w:highlight w:val="yellow"/>
        </w:rPr>
        <w:t>以</w:t>
      </w:r>
      <w:r>
        <w:rPr>
          <w:rFonts w:hint="eastAsia" w:ascii="微软雅黑" w:hAnsi="微软雅黑" w:eastAsia="微软雅黑"/>
          <w:b/>
          <w:color w:val="FF0000"/>
          <w:szCs w:val="21"/>
          <w:highlight w:val="yellow"/>
        </w:rPr>
        <w:t>动态效果</w:t>
      </w:r>
      <w:r>
        <w:rPr>
          <w:rFonts w:hint="eastAsia" w:ascii="微软雅黑" w:hAnsi="微软雅黑" w:eastAsia="微软雅黑"/>
          <w:szCs w:val="21"/>
          <w:highlight w:val="yellow"/>
        </w:rPr>
        <w:t>体现出空气的“过滤”状态。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 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如 PM2.5值&lt;3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：</w:t>
      </w:r>
      <w:r>
        <w:rPr>
          <w:rFonts w:ascii="微软雅黑" w:hAnsi="微软雅黑" w:eastAsia="微软雅黑"/>
          <w:szCs w:val="21"/>
        </w:rPr>
        <w:t>显示绿色背景；</w:t>
      </w:r>
      <w:r>
        <w:rPr>
          <w:rFonts w:hint="eastAsia" w:ascii="微软雅黑" w:hAnsi="微软雅黑" w:eastAsia="微软雅黑"/>
          <w:szCs w:val="21"/>
        </w:rPr>
        <w:t>PM2.5值介于36</w:t>
      </w:r>
      <w:r>
        <w:rPr>
          <w:rFonts w:ascii="微软雅黑" w:hAnsi="微软雅黑" w:eastAsia="微软雅黑"/>
          <w:szCs w:val="21"/>
        </w:rPr>
        <w:t>~75</w:t>
      </w:r>
      <w:r>
        <w:rPr>
          <w:rFonts w:hint="eastAsia" w:ascii="微软雅黑" w:hAnsi="微软雅黑" w:eastAsia="微软雅黑"/>
          <w:szCs w:val="21"/>
        </w:rPr>
        <w:t>之间</w:t>
      </w:r>
      <w:r>
        <w:rPr>
          <w:rFonts w:ascii="微软雅黑" w:hAnsi="微软雅黑" w:eastAsia="微软雅黑"/>
          <w:szCs w:val="21"/>
        </w:rPr>
        <w:t>：显示黄色背景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具体请见下表格</w:t>
      </w:r>
      <w:r>
        <w:rPr>
          <w:rFonts w:hint="eastAsia" w:ascii="微软雅黑" w:hAnsi="微软雅黑" w:eastAsia="微软雅黑"/>
          <w:szCs w:val="21"/>
        </w:rPr>
        <w:t>，</w:t>
      </w:r>
    </w:p>
    <w:p>
      <w:pPr>
        <w:ind w:firstLine="1050" w:firstLine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具体颜色</w:t>
      </w:r>
      <w:r>
        <w:rPr>
          <w:rFonts w:hint="eastAsia" w:ascii="微软雅黑" w:hAnsi="微软雅黑" w:eastAsia="微软雅黑"/>
          <w:b/>
          <w:color w:val="FF0000"/>
          <w:szCs w:val="21"/>
        </w:rPr>
        <w:t>按照福特要求的颜色</w:t>
      </w:r>
      <w:r>
        <w:rPr>
          <w:rFonts w:hint="eastAsia" w:ascii="微软雅黑" w:hAnsi="微软雅黑" w:eastAsia="微软雅黑"/>
          <w:szCs w:val="21"/>
        </w:rPr>
        <w:t>。</w:t>
      </w:r>
    </w:p>
    <w:tbl>
      <w:tblPr>
        <w:tblStyle w:val="23"/>
        <w:tblW w:w="10456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431"/>
        <w:gridCol w:w="1494"/>
        <w:gridCol w:w="1494"/>
        <w:gridCol w:w="1494"/>
        <w:gridCol w:w="1494"/>
        <w:gridCol w:w="149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3" w:hRule="atLeast"/>
          <w:jc w:val="center"/>
        </w:trPr>
        <w:tc>
          <w:tcPr>
            <w:tcW w:w="155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背景颜色</w:t>
            </w:r>
          </w:p>
        </w:tc>
        <w:tc>
          <w:tcPr>
            <w:tcW w:w="14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绿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黄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橙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红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紫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PM2.5值</w:t>
            </w:r>
          </w:p>
        </w:tc>
        <w:tc>
          <w:tcPr>
            <w:tcW w:w="14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0~35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36~75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76~115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116~150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151~250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251+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空气质量等级</w:t>
            </w:r>
          </w:p>
        </w:tc>
        <w:tc>
          <w:tcPr>
            <w:tcW w:w="143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优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良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轻度污染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中度污染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重度污染</w:t>
            </w:r>
          </w:p>
        </w:tc>
        <w:tc>
          <w:tcPr>
            <w:tcW w:w="1494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严重污染</w:t>
            </w:r>
          </w:p>
        </w:tc>
      </w:tr>
    </w:tbl>
    <w:p>
      <w:pPr>
        <w:jc w:val="center"/>
      </w:pPr>
      <w:r>
        <w:drawing>
          <wp:inline distT="0" distB="0" distL="0" distR="0">
            <wp:extent cx="2448560" cy="21526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719" cy="21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150" w:firstLineChars="1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highlight w:val="yellow"/>
        </w:rPr>
        <w:t>车内外PM2.5值及空气等级颜色对应</w:t>
      </w:r>
      <w:r>
        <w:rPr>
          <w:rFonts w:ascii="微软雅黑" w:hAnsi="微软雅黑" w:eastAsia="微软雅黑"/>
          <w:szCs w:val="21"/>
          <w:highlight w:val="yellow"/>
        </w:rPr>
        <w:t>示意图</w:t>
      </w:r>
    </w:p>
    <w:p>
      <w:pPr>
        <w:jc w:val="center"/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4、用户可以在HMI上看到</w:t>
      </w:r>
      <w:r>
        <w:rPr>
          <w:rFonts w:hint="eastAsia" w:ascii="微软雅黑" w:hAnsi="微软雅黑" w:eastAsia="微软雅黑"/>
          <w:b/>
          <w:color w:val="FF0000"/>
          <w:szCs w:val="21"/>
        </w:rPr>
        <w:t>当前</w:t>
      </w:r>
      <w:r>
        <w:rPr>
          <w:rFonts w:hint="eastAsia" w:ascii="微软雅黑" w:hAnsi="微软雅黑" w:eastAsia="微软雅黑"/>
          <w:szCs w:val="21"/>
        </w:rPr>
        <w:t>网络PM</w:t>
      </w:r>
      <w:r>
        <w:rPr>
          <w:rFonts w:ascii="微软雅黑" w:hAnsi="微软雅黑" w:eastAsia="微软雅黑"/>
          <w:szCs w:val="21"/>
        </w:rPr>
        <w:t>2.5</w:t>
      </w:r>
      <w:r>
        <w:rPr>
          <w:rFonts w:hint="eastAsia" w:ascii="微软雅黑" w:hAnsi="微软雅黑" w:eastAsia="微软雅黑"/>
          <w:szCs w:val="21"/>
        </w:rPr>
        <w:t>站点信息（只显示1个最近的站点，细化到区域），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   </w:t>
      </w:r>
      <w:r>
        <w:rPr>
          <w:rFonts w:hint="eastAsia" w:ascii="微软雅黑" w:hAnsi="微软雅黑" w:eastAsia="微软雅黑"/>
          <w:szCs w:val="21"/>
        </w:rPr>
        <w:t>且</w:t>
      </w:r>
      <w:r>
        <w:rPr>
          <w:rFonts w:ascii="微软雅黑" w:hAnsi="微软雅黑" w:eastAsia="微软雅黑"/>
          <w:szCs w:val="21"/>
        </w:rPr>
        <w:t>包含风力、风向、天气情况、</w:t>
      </w:r>
      <w:r>
        <w:rPr>
          <w:rFonts w:hint="eastAsia" w:ascii="微软雅黑" w:hAnsi="微软雅黑" w:eastAsia="微软雅黑"/>
          <w:szCs w:val="21"/>
        </w:rPr>
        <w:t>温度</w:t>
      </w:r>
      <w:r>
        <w:rPr>
          <w:rFonts w:ascii="微软雅黑" w:hAnsi="微软雅黑" w:eastAsia="微软雅黑"/>
          <w:szCs w:val="21"/>
        </w:rPr>
        <w:t>、地点、时间信息</w:t>
      </w:r>
      <w:r>
        <w:rPr>
          <w:rFonts w:hint="eastAsia" w:ascii="微软雅黑" w:hAnsi="微软雅黑" w:eastAsia="微软雅黑"/>
          <w:szCs w:val="21"/>
        </w:rPr>
        <w:t>；</w:t>
      </w:r>
    </w:p>
    <w:p>
      <w:pPr>
        <w:ind w:firstLine="735" w:firstLineChars="35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5</w:t>
      </w:r>
      <w:r>
        <w:rPr>
          <w:rFonts w:hint="eastAsia" w:ascii="微软雅黑" w:hAnsi="微软雅黑" w:eastAsia="微软雅黑"/>
          <w:szCs w:val="21"/>
          <w:highlight w:val="yellow"/>
        </w:rPr>
        <w:t>、</w:t>
      </w:r>
      <w:r>
        <w:rPr>
          <w:rFonts w:hint="eastAsia" w:ascii="微软雅黑" w:hAnsi="微软雅黑" w:eastAsia="微软雅黑"/>
          <w:szCs w:val="21"/>
        </w:rPr>
        <w:t>PM</w:t>
      </w:r>
      <w:r>
        <w:rPr>
          <w:rFonts w:hint="eastAsia" w:ascii="微软雅黑" w:hAnsi="微软雅黑" w:eastAsia="微软雅黑"/>
          <w:b/>
          <w:bCs/>
          <w:color w:val="FF0000"/>
          <w:szCs w:val="21"/>
        </w:rPr>
        <w:t>站点数据</w:t>
      </w:r>
      <w:r>
        <w:rPr>
          <w:rFonts w:hint="eastAsia" w:ascii="微软雅黑" w:hAnsi="微软雅黑" w:eastAsia="微软雅黑"/>
          <w:szCs w:val="21"/>
        </w:rPr>
        <w:t>是具有时间戳的最后已知数据。显示“</w:t>
      </w:r>
      <w:r>
        <w:rPr>
          <w:rFonts w:hint="eastAsia" w:ascii="微软雅黑" w:hAnsi="微软雅黑" w:eastAsia="微软雅黑"/>
          <w:b/>
          <w:bCs/>
          <w:color w:val="FF0000"/>
          <w:szCs w:val="21"/>
        </w:rPr>
        <w:t>更新</w:t>
      </w:r>
      <w:r>
        <w:rPr>
          <w:rFonts w:ascii="微软雅黑" w:hAnsi="微软雅黑" w:eastAsia="微软雅黑"/>
          <w:b/>
          <w:bCs/>
          <w:color w:val="FF0000"/>
          <w:szCs w:val="21"/>
        </w:rPr>
        <w:t>时间</w:t>
      </w:r>
      <w:r>
        <w:rPr>
          <w:rFonts w:hint="eastAsia" w:ascii="微软雅黑" w:hAnsi="微软雅黑" w:eastAsia="微软雅黑"/>
          <w:b/>
          <w:bCs/>
          <w:color w:val="FF0000"/>
          <w:szCs w:val="21"/>
        </w:rPr>
        <w:t>：2018年12月23日 11时45分</w:t>
      </w:r>
      <w:r>
        <w:rPr>
          <w:rFonts w:hint="eastAsia" w:ascii="微软雅黑" w:hAnsi="微软雅黑" w:eastAsia="微软雅黑"/>
          <w:szCs w:val="21"/>
        </w:rPr>
        <w:t>”，</w:t>
      </w:r>
    </w:p>
    <w:p>
      <w:pPr>
        <w:pStyle w:val="39"/>
        <w:ind w:left="420" w:firstLine="315" w:firstLineChars="15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精确到</w:t>
      </w:r>
      <w:r>
        <w:rPr>
          <w:rFonts w:hint="eastAsia" w:ascii="微软雅黑" w:hAnsi="微软雅黑" w:eastAsia="微软雅黑"/>
          <w:b/>
          <w:color w:val="FF0000"/>
          <w:szCs w:val="21"/>
        </w:rPr>
        <w:t>分钟</w:t>
      </w:r>
      <w:r>
        <w:rPr>
          <w:rFonts w:hint="eastAsia" w:ascii="微软雅黑" w:hAnsi="微软雅黑" w:eastAsia="微软雅黑"/>
          <w:szCs w:val="21"/>
        </w:rPr>
        <w:t>；且</w:t>
      </w:r>
      <w:r>
        <w:rPr>
          <w:rFonts w:ascii="微软雅黑" w:hAnsi="微软雅黑" w:eastAsia="微软雅黑"/>
          <w:szCs w:val="21"/>
        </w:rPr>
        <w:t>更新时间前面加上当前位置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如北京某</w:t>
      </w:r>
      <w:r>
        <w:rPr>
          <w:rFonts w:hint="eastAsia" w:ascii="微软雅黑" w:hAnsi="微软雅黑" w:eastAsia="微软雅黑"/>
          <w:szCs w:val="21"/>
        </w:rPr>
        <w:t>区</w:t>
      </w:r>
      <w:r>
        <w:rPr>
          <w:rFonts w:ascii="微软雅黑" w:hAnsi="微软雅黑" w:eastAsia="微软雅黑"/>
          <w:szCs w:val="21"/>
        </w:rPr>
        <w:t>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、用户可以看到舱内PM2.5的历史</w:t>
      </w:r>
      <w:r>
        <w:rPr>
          <w:rFonts w:hint="eastAsia" w:ascii="微软雅黑" w:hAnsi="微软雅黑" w:eastAsia="微软雅黑"/>
          <w:b/>
          <w:color w:val="FF0000"/>
          <w:szCs w:val="21"/>
          <w:highlight w:val="yellow"/>
        </w:rPr>
        <w:t>【车内PM2.5历史记录】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以</w:t>
      </w:r>
      <w:r>
        <w:rPr>
          <w:rFonts w:hint="eastAsia" w:ascii="微软雅黑" w:hAnsi="微软雅黑" w:eastAsia="微软雅黑"/>
          <w:szCs w:val="21"/>
          <w:highlight w:val="yellow"/>
        </w:rPr>
        <w:t>柱状图</w:t>
      </w:r>
      <w:r>
        <w:rPr>
          <w:rFonts w:hint="eastAsia" w:ascii="微软雅黑" w:hAnsi="微软雅黑" w:eastAsia="微软雅黑"/>
          <w:szCs w:val="21"/>
        </w:rPr>
        <w:t>形式</w:t>
      </w:r>
      <w:r>
        <w:rPr>
          <w:rFonts w:ascii="微软雅黑" w:hAnsi="微软雅黑" w:eastAsia="微软雅黑"/>
          <w:szCs w:val="21"/>
        </w:rPr>
        <w:t>呈现在页面上</w:t>
      </w:r>
      <w:r>
        <w:rPr>
          <w:rFonts w:hint="eastAsia" w:ascii="微软雅黑" w:hAnsi="微软雅黑" w:eastAsia="微软雅黑"/>
          <w:szCs w:val="21"/>
        </w:rPr>
        <w:t>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A</w:t>
      </w:r>
      <w:r>
        <w:rPr>
          <w:rFonts w:hint="eastAsia" w:ascii="微软雅黑" w:hAnsi="微软雅黑" w:eastAsia="微软雅黑"/>
          <w:szCs w:val="21"/>
        </w:rPr>
        <w:t>、空气质量历史图表</w:t>
      </w:r>
      <w:r>
        <w:rPr>
          <w:rFonts w:ascii="微软雅黑" w:hAnsi="微软雅黑" w:eastAsia="微软雅黑"/>
          <w:szCs w:val="21"/>
        </w:rPr>
        <w:t>横坐标</w:t>
      </w:r>
      <w:r>
        <w:rPr>
          <w:rFonts w:hint="eastAsia" w:ascii="微软雅黑" w:hAnsi="微软雅黑" w:eastAsia="微软雅黑"/>
          <w:szCs w:val="21"/>
        </w:rPr>
        <w:t>尺度应为10个数据点；时间</w:t>
      </w:r>
      <w:r>
        <w:rPr>
          <w:rFonts w:ascii="微软雅黑" w:hAnsi="微软雅黑" w:eastAsia="微软雅黑"/>
          <w:szCs w:val="21"/>
        </w:rPr>
        <w:t>跨度为</w:t>
      </w:r>
      <w:r>
        <w:rPr>
          <w:rFonts w:hint="eastAsia" w:ascii="微软雅黑" w:hAnsi="微软雅黑" w:eastAsia="微软雅黑"/>
          <w:szCs w:val="21"/>
        </w:rPr>
        <w:t>20min；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B</w:t>
      </w:r>
      <w:r>
        <w:rPr>
          <w:rFonts w:hint="eastAsia" w:ascii="微软雅黑" w:hAnsi="微软雅黑" w:eastAsia="微软雅黑"/>
          <w:szCs w:val="21"/>
        </w:rPr>
        <w:t>、横坐标</w:t>
      </w:r>
      <w:r>
        <w:rPr>
          <w:rFonts w:ascii="微软雅黑" w:hAnsi="微软雅黑" w:eastAsia="微软雅黑"/>
          <w:szCs w:val="21"/>
        </w:rPr>
        <w:t>左侧为</w:t>
      </w:r>
      <w:r>
        <w:rPr>
          <w:rFonts w:hint="eastAsia" w:ascii="微软雅黑" w:hAnsi="微软雅黑" w:eastAsia="微软雅黑"/>
          <w:szCs w:val="21"/>
        </w:rPr>
        <w:t>最古老的时间，最新时间位于右侧；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C</w:t>
      </w:r>
      <w:r>
        <w:rPr>
          <w:rFonts w:hint="eastAsia" w:ascii="微软雅黑" w:hAnsi="微软雅黑" w:eastAsia="微软雅黑"/>
          <w:szCs w:val="21"/>
        </w:rPr>
        <w:t>、每个历史数据的时间是对应</w:t>
      </w:r>
      <w:r>
        <w:rPr>
          <w:rFonts w:ascii="微软雅黑" w:hAnsi="微软雅黑" w:eastAsia="微软雅黑"/>
          <w:szCs w:val="21"/>
        </w:rPr>
        <w:t>数值</w:t>
      </w:r>
      <w:r>
        <w:rPr>
          <w:rFonts w:hint="eastAsia" w:ascii="微软雅黑" w:hAnsi="微软雅黑" w:eastAsia="微软雅黑"/>
          <w:szCs w:val="21"/>
        </w:rPr>
        <w:t>2分钟持续时间结束的时间。</w:t>
      </w:r>
    </w:p>
    <w:p>
      <w:pPr>
        <w:ind w:left="840" w:leftChars="400" w:firstLine="0" w:firstLineChars="0"/>
        <w:rPr>
          <w:rFonts w:ascii="微软雅黑" w:hAnsi="微软雅黑" w:eastAsia="微软雅黑"/>
          <w:color w:val="FF0000"/>
          <w:szCs w:val="21"/>
          <w:highlight w:val="none"/>
        </w:rPr>
      </w:pPr>
      <w:r>
        <w:rPr>
          <w:rFonts w:hint="eastAsia" w:ascii="微软雅黑" w:hAnsi="微软雅黑" w:eastAsia="微软雅黑"/>
          <w:szCs w:val="21"/>
        </w:rPr>
        <w:t>7、</w:t>
      </w:r>
      <w:r>
        <w:rPr>
          <w:rFonts w:hint="eastAsia" w:ascii="微软雅黑" w:hAnsi="微软雅黑" w:eastAsia="微软雅黑"/>
          <w:szCs w:val="21"/>
          <w:highlight w:val="none"/>
        </w:rPr>
        <w:t>用户可以在</w:t>
      </w:r>
      <w:r>
        <w:rPr>
          <w:rFonts w:ascii="微软雅黑" w:hAnsi="微软雅黑" w:eastAsia="微软雅黑"/>
          <w:szCs w:val="21"/>
          <w:highlight w:val="none"/>
        </w:rPr>
        <w:t>地图上看到</w:t>
      </w:r>
      <w:r>
        <w:rPr>
          <w:rFonts w:hint="eastAsia" w:ascii="微软雅黑" w:hAnsi="微软雅黑" w:eastAsia="微软雅黑"/>
          <w:szCs w:val="21"/>
          <w:highlight w:val="none"/>
        </w:rPr>
        <w:t>站点</w:t>
      </w:r>
      <w:r>
        <w:rPr>
          <w:rFonts w:ascii="微软雅黑" w:hAnsi="微软雅黑" w:eastAsia="微软雅黑"/>
          <w:szCs w:val="21"/>
          <w:highlight w:val="none"/>
        </w:rPr>
        <w:t>的对应</w:t>
      </w:r>
      <w:r>
        <w:rPr>
          <w:rFonts w:hint="eastAsia" w:ascii="微软雅黑" w:hAnsi="微软雅黑" w:eastAsia="微软雅黑"/>
          <w:szCs w:val="21"/>
          <w:highlight w:val="none"/>
        </w:rPr>
        <w:t>PM2.5数值</w:t>
      </w:r>
      <w:r>
        <w:rPr>
          <w:rFonts w:ascii="微软雅黑" w:hAnsi="微软雅黑" w:eastAsia="微软雅黑"/>
          <w:szCs w:val="21"/>
          <w:highlight w:val="none"/>
        </w:rPr>
        <w:t>，</w:t>
      </w:r>
      <w:r>
        <w:rPr>
          <w:rFonts w:hint="eastAsia" w:ascii="微软雅黑" w:hAnsi="微软雅黑" w:eastAsia="微软雅黑"/>
          <w:szCs w:val="21"/>
          <w:highlight w:val="none"/>
        </w:rPr>
        <w:t>颜色随</w:t>
      </w:r>
      <w:r>
        <w:rPr>
          <w:rFonts w:ascii="微软雅黑" w:hAnsi="微软雅黑" w:eastAsia="微软雅黑"/>
          <w:szCs w:val="21"/>
          <w:highlight w:val="none"/>
        </w:rPr>
        <w:t>空气质量等级而变换</w:t>
      </w:r>
      <w:commentRangeStart w:id="2"/>
      <w:r>
        <w:rPr>
          <w:rFonts w:hint="eastAsia" w:ascii="微软雅黑" w:hAnsi="微软雅黑" w:eastAsia="微软雅黑"/>
          <w:color w:val="FF0000"/>
          <w:szCs w:val="21"/>
          <w:highlight w:val="none"/>
        </w:rPr>
        <w:t>（</w:t>
      </w:r>
      <w:r>
        <w:rPr>
          <w:rFonts w:hint="eastAsia" w:ascii="微软雅黑" w:hAnsi="微软雅黑" w:eastAsia="微软雅黑"/>
          <w:color w:val="FF0000"/>
          <w:szCs w:val="21"/>
          <w:highlight w:val="none"/>
          <w:lang w:eastAsia="zh-CN"/>
        </w:rPr>
        <w:t>根据</w:t>
      </w:r>
      <w:r>
        <w:rPr>
          <w:rFonts w:hint="eastAsia" w:ascii="微软雅黑" w:hAnsi="微软雅黑" w:eastAsia="微软雅黑"/>
          <w:color w:val="FF0000"/>
          <w:szCs w:val="21"/>
          <w:highlight w:val="none"/>
          <w:lang w:val="en-US" w:eastAsia="zh-CN"/>
        </w:rPr>
        <w:t>1/17评估结论，本期暂不增加该功能点</w:t>
      </w:r>
      <w:r>
        <w:rPr>
          <w:rFonts w:hint="eastAsia" w:ascii="微软雅黑" w:hAnsi="微软雅黑" w:eastAsia="微软雅黑"/>
          <w:color w:val="FF0000"/>
          <w:szCs w:val="21"/>
          <w:highlight w:val="none"/>
        </w:rPr>
        <w:t>）</w:t>
      </w:r>
      <w:r>
        <w:rPr>
          <w:rFonts w:ascii="微软雅黑" w:hAnsi="微软雅黑" w:eastAsia="微软雅黑"/>
          <w:color w:val="FF0000"/>
          <w:szCs w:val="21"/>
          <w:highlight w:val="none"/>
        </w:rPr>
        <w:t>；</w:t>
      </w:r>
      <w:commentRangeEnd w:id="2"/>
      <w:r>
        <w:rPr>
          <w:rStyle w:val="28"/>
          <w:rFonts w:ascii="Times New Roman" w:hAnsi="Times New Roman"/>
          <w:color w:val="FF0000"/>
          <w:kern w:val="0"/>
          <w:highlight w:val="none"/>
        </w:rPr>
        <w:commentReference w:id="2"/>
      </w:r>
    </w:p>
    <w:p>
      <w:pPr>
        <w:ind w:firstLine="3465" w:firstLineChars="165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114550" cy="3057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车机端AAR【地图-</w:t>
      </w:r>
      <w:r>
        <w:rPr>
          <w:rFonts w:ascii="微软雅黑" w:hAnsi="微软雅黑" w:eastAsia="微软雅黑"/>
          <w:szCs w:val="21"/>
        </w:rPr>
        <w:t>站点显示</w:t>
      </w:r>
      <w:r>
        <w:rPr>
          <w:rFonts w:hint="eastAsia" w:ascii="微软雅黑" w:hAnsi="微软雅黑" w:eastAsia="微软雅黑"/>
          <w:szCs w:val="21"/>
        </w:rPr>
        <w:t>】页面示意图</w:t>
      </w:r>
    </w:p>
    <w:p>
      <w:pPr>
        <w:ind w:firstLine="840" w:firstLineChars="400"/>
        <w:rPr>
          <w:rFonts w:ascii="微软雅黑" w:hAnsi="微软雅黑" w:eastAsia="微软雅黑"/>
          <w:szCs w:val="21"/>
          <w:highlight w:val="yellow"/>
        </w:rPr>
      </w:pPr>
      <w:r>
        <w:rPr>
          <w:rFonts w:hint="eastAsia" w:ascii="微软雅黑" w:hAnsi="微软雅黑" w:eastAsia="微软雅黑"/>
          <w:szCs w:val="21"/>
        </w:rPr>
        <w:t>8、所有数据</w:t>
      </w:r>
      <w:r>
        <w:rPr>
          <w:rFonts w:ascii="微软雅黑" w:hAnsi="微软雅黑" w:eastAsia="微软雅黑"/>
          <w:szCs w:val="21"/>
        </w:rPr>
        <w:t>后面，标注</w:t>
      </w:r>
      <w:r>
        <w:rPr>
          <w:rFonts w:hint="eastAsia" w:ascii="微软雅黑" w:hAnsi="微软雅黑" w:eastAsia="微软雅黑"/>
          <w:szCs w:val="21"/>
          <w:highlight w:val="yellow"/>
        </w:rPr>
        <w:t>单位</w:t>
      </w:r>
      <w:r>
        <w:rPr>
          <w:rFonts w:hint="eastAsia" w:ascii="微软雅黑" w:hAnsi="微软雅黑" w:eastAsia="微软雅黑"/>
          <w:szCs w:val="21"/>
        </w:rPr>
        <w:t>：μg/m3。</w:t>
      </w:r>
    </w:p>
    <w:p>
      <w:pPr>
        <w:ind w:left="420" w:firstLine="315" w:firstLineChars="150"/>
        <w:jc w:val="center"/>
        <w:rPr>
          <w:rFonts w:ascii="微软雅黑" w:hAnsi="微软雅黑" w:eastAsia="微软雅黑"/>
          <w:szCs w:val="21"/>
        </w:rPr>
      </w:pPr>
    </w:p>
    <w:p>
      <w:pPr>
        <w:pStyle w:val="4"/>
        <w:spacing w:line="360" w:lineRule="auto"/>
        <w:ind w:left="-4" w:leftChars="-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数据需求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1</w:t>
      </w:r>
      <w:r>
        <w:rPr>
          <w:rFonts w:hint="eastAsia" w:ascii="微软雅黑" w:hAnsi="微软雅黑" w:eastAsia="微软雅黑"/>
          <w:szCs w:val="21"/>
        </w:rPr>
        <w:t>、舱内PM2.5数据（读取C</w:t>
      </w:r>
      <w:r>
        <w:rPr>
          <w:rFonts w:ascii="微软雅黑" w:hAnsi="微软雅黑" w:eastAsia="微软雅黑"/>
          <w:szCs w:val="21"/>
        </w:rPr>
        <w:t>AN数据</w:t>
      </w:r>
      <w:r>
        <w:rPr>
          <w:rFonts w:hint="eastAsia" w:ascii="微软雅黑" w:hAnsi="微软雅黑" w:eastAsia="微软雅黑"/>
          <w:szCs w:val="21"/>
        </w:rPr>
        <w:t>）；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2</w:t>
      </w:r>
      <w:r>
        <w:rPr>
          <w:rFonts w:hint="eastAsia" w:ascii="微软雅黑" w:hAnsi="微软雅黑" w:eastAsia="微软雅黑"/>
          <w:szCs w:val="21"/>
        </w:rPr>
        <w:t>、室外PM2.5的实时数据（从百度内部的阿拉丁接口获取P</w:t>
      </w:r>
      <w:r>
        <w:rPr>
          <w:rFonts w:ascii="微软雅黑" w:hAnsi="微软雅黑" w:eastAsia="微软雅黑"/>
          <w:szCs w:val="21"/>
        </w:rPr>
        <w:t>M2.5的数据</w:t>
      </w:r>
      <w:r>
        <w:rPr>
          <w:rFonts w:hint="eastAsia" w:ascii="微软雅黑" w:hAnsi="微软雅黑" w:eastAsia="微软雅黑"/>
          <w:szCs w:val="21"/>
        </w:rPr>
        <w:t>）；</w:t>
      </w:r>
    </w:p>
    <w:p>
      <w:pPr>
        <w:ind w:left="1050" w:hanging="1050" w:hanging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3</w:t>
      </w:r>
      <w:r>
        <w:rPr>
          <w:rFonts w:hint="eastAsia" w:ascii="微软雅黑" w:hAnsi="微软雅黑" w:eastAsia="微软雅黑"/>
          <w:szCs w:val="21"/>
        </w:rPr>
        <w:t>、经比较【网络P</w:t>
      </w:r>
      <w:r>
        <w:rPr>
          <w:rFonts w:ascii="微软雅黑" w:hAnsi="微软雅黑" w:eastAsia="微软雅黑"/>
          <w:szCs w:val="21"/>
        </w:rPr>
        <w:t>M2.5的数据源</w:t>
      </w:r>
      <w:r>
        <w:rPr>
          <w:rFonts w:hint="eastAsia" w:ascii="微软雅黑" w:hAnsi="微软雅黑" w:eastAsia="微软雅黑"/>
          <w:szCs w:val="21"/>
        </w:rPr>
        <w:t>】百度侧与福特提供的第三方测试接口文档中两方数据的差别，</w:t>
      </w:r>
    </w:p>
    <w:p>
      <w:pPr>
        <w:ind w:left="1050" w:left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建议使用百度侧的数据。</w:t>
      </w:r>
    </w:p>
    <w:p>
      <w:pPr>
        <w:ind w:left="1050" w:leftChars="350" w:hanging="315" w:hangingChars="1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4、地图站点信息与P</w:t>
      </w:r>
      <w:r>
        <w:rPr>
          <w:rFonts w:ascii="微软雅黑" w:hAnsi="微软雅黑" w:eastAsia="微软雅黑"/>
          <w:szCs w:val="21"/>
        </w:rPr>
        <w:t>M2.5数据的匹配</w:t>
      </w:r>
      <w:r>
        <w:rPr>
          <w:rFonts w:hint="eastAsia" w:ascii="微软雅黑" w:hAnsi="微软雅黑" w:eastAsia="微软雅黑"/>
          <w:szCs w:val="21"/>
        </w:rPr>
        <w:t>（目前无法实现，正在尝试</w:t>
      </w:r>
      <w:r>
        <w:rPr>
          <w:rFonts w:ascii="微软雅黑" w:hAnsi="微软雅黑" w:eastAsia="微软雅黑"/>
          <w:szCs w:val="21"/>
        </w:rPr>
        <w:t>打通资源，</w:t>
      </w:r>
      <w:r>
        <w:rPr>
          <w:rFonts w:hint="eastAsia" w:ascii="微软雅黑" w:hAnsi="微软雅黑" w:eastAsia="微软雅黑"/>
          <w:szCs w:val="21"/>
        </w:rPr>
        <w:t>暂作</w:t>
      </w:r>
      <w:r>
        <w:rPr>
          <w:rFonts w:ascii="微软雅黑" w:hAnsi="微软雅黑" w:eastAsia="微软雅黑"/>
          <w:szCs w:val="21"/>
        </w:rPr>
        <w:t>后几期考虑</w:t>
      </w:r>
      <w:r>
        <w:rPr>
          <w:rFonts w:hint="eastAsia" w:ascii="微软雅黑" w:hAnsi="微软雅黑" w:eastAsia="微软雅黑"/>
          <w:szCs w:val="21"/>
        </w:rPr>
        <w:t>）。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.4.3.自动</w:t>
      </w:r>
      <w:r>
        <w:rPr>
          <w:rFonts w:hint="eastAsia" w:ascii="微软雅黑" w:hAnsi="微软雅黑" w:eastAsia="微软雅黑"/>
          <w:sz w:val="21"/>
          <w:szCs w:val="21"/>
        </w:rPr>
        <w:t>净化</w:t>
      </w:r>
      <w:r>
        <w:rPr>
          <w:rFonts w:ascii="微软雅黑" w:hAnsi="微软雅黑" w:eastAsia="微软雅黑"/>
          <w:sz w:val="21"/>
          <w:szCs w:val="21"/>
        </w:rPr>
        <w:t>提醒</w:t>
      </w:r>
    </w:p>
    <w:p>
      <w:pPr>
        <w:ind w:firstLine="735" w:firstLineChars="3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1</w:t>
      </w:r>
      <w:r>
        <w:rPr>
          <w:rFonts w:hint="eastAsia" w:ascii="微软雅黑" w:hAnsi="微软雅黑" w:eastAsia="微软雅黑"/>
          <w:szCs w:val="21"/>
        </w:rPr>
        <w:t>）</w:t>
      </w:r>
      <w:r>
        <w:rPr>
          <w:rFonts w:hint="eastAsia" w:ascii="微软雅黑" w:hAnsi="微软雅黑" w:eastAsia="微软雅黑"/>
          <w:szCs w:val="21"/>
          <w:highlight w:val="yellow"/>
        </w:rPr>
        <w:t>提示设置，位于每个车机界面状态栏AAR图标里，以图标变化显示不同状态；</w:t>
      </w:r>
    </w:p>
    <w:p>
      <w:pPr>
        <w:ind w:firstLine="735" w:firstLineChars="3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净化为</w:t>
      </w:r>
      <w:r>
        <w:rPr>
          <w:rFonts w:ascii="微软雅黑" w:hAnsi="微软雅黑" w:eastAsia="微软雅黑"/>
          <w:szCs w:val="21"/>
        </w:rPr>
        <w:t>舱内默认开启</w:t>
      </w:r>
      <w:r>
        <w:rPr>
          <w:rFonts w:hint="eastAsia" w:ascii="微软雅黑" w:hAnsi="微软雅黑" w:eastAsia="微软雅黑"/>
          <w:szCs w:val="21"/>
        </w:rPr>
        <w:t>，并</w:t>
      </w:r>
      <w:r>
        <w:rPr>
          <w:rFonts w:ascii="微软雅黑" w:hAnsi="微软雅黑" w:eastAsia="微软雅黑"/>
          <w:szCs w:val="21"/>
        </w:rPr>
        <w:t>贯穿始终</w:t>
      </w:r>
      <w:r>
        <w:rPr>
          <w:rFonts w:hint="eastAsia" w:ascii="微软雅黑" w:hAnsi="微软雅黑" w:eastAsia="微软雅黑"/>
          <w:szCs w:val="21"/>
        </w:rPr>
        <w:t>；</w:t>
      </w:r>
    </w:p>
    <w:p>
      <w:pPr>
        <w:ind w:left="735" w:leftChars="3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通过</w:t>
      </w:r>
      <w:r>
        <w:rPr>
          <w:rFonts w:ascii="微软雅黑" w:hAnsi="微软雅黑" w:eastAsia="微软雅黑"/>
          <w:szCs w:val="21"/>
        </w:rPr>
        <w:t>读取</w:t>
      </w:r>
      <w:r>
        <w:rPr>
          <w:rFonts w:hint="eastAsia" w:ascii="微软雅黑" w:hAnsi="微软雅黑" w:eastAsia="微软雅黑"/>
          <w:szCs w:val="21"/>
        </w:rPr>
        <w:t>CAN数据</w:t>
      </w:r>
      <w:r>
        <w:rPr>
          <w:rFonts w:ascii="微软雅黑" w:hAnsi="微软雅黑" w:eastAsia="微软雅黑"/>
          <w:szCs w:val="21"/>
        </w:rPr>
        <w:t>的净化状态</w:t>
      </w:r>
      <w:r>
        <w:rPr>
          <w:rFonts w:hint="eastAsia" w:ascii="微软雅黑" w:hAnsi="微软雅黑" w:eastAsia="微软雅黑"/>
          <w:szCs w:val="21"/>
        </w:rPr>
        <w:t>，以文字形式</w:t>
      </w:r>
      <w:r>
        <w:rPr>
          <w:rFonts w:ascii="微软雅黑" w:hAnsi="微软雅黑" w:eastAsia="微软雅黑"/>
          <w:szCs w:val="21"/>
        </w:rPr>
        <w:t>提示当前状态，</w:t>
      </w:r>
      <w:r>
        <w:rPr>
          <w:rFonts w:hint="eastAsia" w:ascii="微软雅黑" w:hAnsi="微软雅黑" w:eastAsia="微软雅黑"/>
          <w:szCs w:val="21"/>
        </w:rPr>
        <w:t>于</w:t>
      </w:r>
      <w:r>
        <w:rPr>
          <w:rFonts w:ascii="微软雅黑" w:hAnsi="微软雅黑" w:eastAsia="微软雅黑"/>
          <w:szCs w:val="21"/>
        </w:rPr>
        <w:t>页面</w:t>
      </w:r>
      <w:r>
        <w:rPr>
          <w:rFonts w:hint="eastAsia" w:ascii="微软雅黑" w:hAnsi="微软雅黑" w:eastAsia="微软雅黑"/>
          <w:szCs w:val="21"/>
        </w:rPr>
        <w:t>顶</w:t>
      </w:r>
      <w:r>
        <w:rPr>
          <w:rFonts w:ascii="微软雅黑" w:hAnsi="微软雅黑" w:eastAsia="微软雅黑"/>
          <w:szCs w:val="21"/>
        </w:rPr>
        <w:t>部</w:t>
      </w:r>
      <w:r>
        <w:rPr>
          <w:rFonts w:hint="eastAsia" w:ascii="微软雅黑" w:hAnsi="微软雅黑" w:eastAsia="微软雅黑"/>
          <w:szCs w:val="21"/>
        </w:rPr>
        <w:t>图标位置，</w:t>
      </w:r>
      <w:r>
        <w:rPr>
          <w:rFonts w:ascii="微软雅黑" w:hAnsi="微软雅黑" w:eastAsia="微软雅黑"/>
          <w:szCs w:val="21"/>
        </w:rPr>
        <w:t>下拉则显示</w:t>
      </w:r>
      <w:r>
        <w:rPr>
          <w:rFonts w:hint="eastAsia" w:ascii="微软雅黑" w:hAnsi="微软雅黑" w:eastAsia="微软雅黑"/>
          <w:szCs w:val="21"/>
        </w:rPr>
        <w:t>具体净化状态：</w:t>
      </w:r>
    </w:p>
    <w:tbl>
      <w:tblPr>
        <w:tblStyle w:val="23"/>
        <w:tblW w:w="1006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126"/>
        <w:gridCol w:w="2410"/>
        <w:gridCol w:w="1559"/>
        <w:gridCol w:w="19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状态</w:t>
            </w:r>
          </w:p>
        </w:tc>
        <w:tc>
          <w:tcPr>
            <w:tcW w:w="2126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净化开启</w:t>
            </w:r>
          </w:p>
        </w:tc>
        <w:tc>
          <w:tcPr>
            <w:tcW w:w="2410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净化完成</w:t>
            </w:r>
          </w:p>
        </w:tc>
        <w:tc>
          <w:tcPr>
            <w:tcW w:w="1559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净化关闭</w:t>
            </w:r>
          </w:p>
        </w:tc>
        <w:tc>
          <w:tcPr>
            <w:tcW w:w="1985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不可知状态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提示</w:t>
            </w:r>
          </w:p>
        </w:tc>
        <w:tc>
          <w:tcPr>
            <w:tcW w:w="2126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352425" cy="3714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342900" cy="3683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64" cy="37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333375" cy="3619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>
            <w:pPr>
              <w:pStyle w:val="39"/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0" w:firstLineChars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371475" cy="3810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当状态改变时，IVI将在消息中心接收消息，用户可点击该消息进入AAR主界面。</w:t>
      </w: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883275" cy="7562850"/>
            <wp:effectExtent l="0" t="0" r="3175" b="0"/>
            <wp:docPr id="11" name="图片 11" descr="C:\Users\V_ZHUS~1\AppData\Local\Temp\WeChat Files\aa851ce0bc6f4d805a72678d2d9c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V_ZHUS~1\AppData\Local\Temp\WeChat Files\aa851ce0bc6f4d805a72678d2d9c65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9229" cy="75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AAR状态</w:t>
      </w:r>
      <w:r>
        <w:rPr>
          <w:rFonts w:ascii="微软雅黑" w:hAnsi="微软雅黑" w:eastAsia="微软雅黑"/>
          <w:szCs w:val="21"/>
        </w:rPr>
        <w:t>代码对应表</w:t>
      </w:r>
    </w:p>
    <w:p>
      <w:pPr>
        <w:numPr>
          <w:ilvl w:val="0"/>
          <w:numId w:val="5"/>
        </w:numPr>
        <w:ind w:left="1455" w:leftChars="0" w:hanging="720" w:firstLineChars="0"/>
        <w:jc w:val="left"/>
        <w:rPr>
          <w:rFonts w:hint="eastAsia" w:ascii="微软雅黑" w:hAnsi="微软雅黑" w:eastAsia="微软雅黑"/>
          <w:szCs w:val="21"/>
          <w:highlight w:val="yellow"/>
          <w:lang w:eastAsia="zh-CN"/>
        </w:rPr>
      </w:pPr>
      <w:r>
        <w:rPr>
          <w:rFonts w:hint="eastAsia" w:ascii="微软雅黑" w:hAnsi="微软雅黑" w:eastAsia="微软雅黑"/>
          <w:szCs w:val="21"/>
          <w:highlight w:val="yellow"/>
          <w:lang w:eastAsia="zh-CN"/>
        </w:rPr>
        <w:t>后座屏信号发送：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ascii="微软雅黑" w:hAnsi="微软雅黑" w:eastAsia="微软雅黑"/>
          <w:color w:val="FF0000"/>
          <w:szCs w:val="21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Cs w:val="21"/>
        </w:rPr>
        <w:t>信号需发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送</w:t>
      </w:r>
      <w:r>
        <w:rPr>
          <w:rFonts w:hint="eastAsia" w:ascii="微软雅黑" w:hAnsi="微软雅黑" w:eastAsia="微软雅黑"/>
          <w:color w:val="FF0000"/>
          <w:szCs w:val="21"/>
        </w:rPr>
        <w:t>到后座屏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，即发送如下</w:t>
      </w:r>
      <w:r>
        <w:rPr>
          <w:rFonts w:hint="eastAsia" w:ascii="微软雅黑" w:hAnsi="微软雅黑" w:eastAsia="微软雅黑"/>
          <w:color w:val="FF0000"/>
          <w:szCs w:val="21"/>
        </w:rPr>
        <w:t>table1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中</w:t>
      </w:r>
      <w:r>
        <w:rPr>
          <w:rFonts w:hint="eastAsia" w:ascii="微软雅黑" w:hAnsi="微软雅黑" w:eastAsia="微软雅黑"/>
          <w:color w:val="FF0000"/>
          <w:szCs w:val="21"/>
        </w:rPr>
        <w:t>红框中小框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处的</w:t>
      </w:r>
      <w:r>
        <w:rPr>
          <w:rFonts w:hint="eastAsia" w:ascii="微软雅黑" w:hAnsi="微软雅黑" w:eastAsia="微软雅黑"/>
          <w:color w:val="FF0000"/>
          <w:szCs w:val="21"/>
        </w:rPr>
        <w:t>can信号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；与</w:t>
      </w:r>
      <w:r>
        <w:rPr>
          <w:rFonts w:hint="eastAsia" w:ascii="微软雅黑" w:hAnsi="微软雅黑" w:eastAsia="微软雅黑"/>
          <w:color w:val="FF0000"/>
          <w:szCs w:val="21"/>
        </w:rPr>
        <w:t>主座屏一致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，含</w:t>
      </w:r>
      <w:r>
        <w:rPr>
          <w:rFonts w:hint="eastAsia" w:ascii="微软雅黑" w:hAnsi="微软雅黑" w:eastAsia="微软雅黑"/>
          <w:color w:val="FF0000"/>
          <w:szCs w:val="21"/>
          <w:lang w:val="en-US" w:eastAsia="zh-CN"/>
        </w:rPr>
        <w:t>4种状态；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  <w:lang w:eastAsia="zh-CN"/>
        </w:rPr>
        <w:t>需对应</w:t>
      </w:r>
      <w:r>
        <w:rPr>
          <w:rFonts w:hint="eastAsia" w:ascii="微软雅黑" w:hAnsi="微软雅黑" w:eastAsia="微软雅黑"/>
          <w:color w:val="FF0000"/>
          <w:szCs w:val="21"/>
          <w:lang w:val="en-US" w:eastAsia="zh-CN"/>
        </w:rPr>
        <w:t>table2中</w:t>
      </w:r>
      <w:r>
        <w:rPr>
          <w:rFonts w:hint="eastAsia" w:ascii="微软雅黑" w:hAnsi="微软雅黑" w:eastAsia="微软雅黑"/>
          <w:color w:val="FF0000"/>
          <w:szCs w:val="21"/>
        </w:rPr>
        <w:t>红框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，根据</w:t>
      </w:r>
      <w:r>
        <w:rPr>
          <w:rFonts w:hint="eastAsia" w:ascii="微软雅黑" w:hAnsi="微软雅黑" w:eastAsia="微软雅黑"/>
          <w:color w:val="FF0000"/>
          <w:szCs w:val="21"/>
        </w:rPr>
        <w:t>不同区间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的对应条件，</w:t>
      </w:r>
      <w:r>
        <w:rPr>
          <w:rFonts w:hint="eastAsia" w:ascii="微软雅黑" w:hAnsi="微软雅黑" w:eastAsia="微软雅黑"/>
          <w:color w:val="FF0000"/>
          <w:szCs w:val="21"/>
        </w:rPr>
        <w:t>根据前座屏判断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，将</w:t>
      </w:r>
      <w:r>
        <w:rPr>
          <w:rFonts w:hint="eastAsia" w:ascii="微软雅黑" w:hAnsi="微软雅黑" w:eastAsia="微软雅黑"/>
          <w:color w:val="FF0000"/>
          <w:szCs w:val="21"/>
        </w:rPr>
        <w:t>红框的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中</w:t>
      </w:r>
      <w:r>
        <w:rPr>
          <w:rFonts w:hint="eastAsia" w:ascii="微软雅黑" w:hAnsi="微软雅黑" w:eastAsia="微软雅黑"/>
          <w:color w:val="FF0000"/>
          <w:szCs w:val="21"/>
          <w:lang w:val="en-US" w:eastAsia="zh-CN"/>
        </w:rPr>
        <w:t>can信号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发出。</w:t>
      </w:r>
      <w:r>
        <w:rPr>
          <w:rFonts w:hint="eastAsia" w:ascii="微软雅黑" w:hAnsi="微软雅黑" w:eastAsia="微软雅黑"/>
          <w:color w:val="FF0000"/>
          <w:szCs w:val="21"/>
        </w:rPr>
        <w:t xml:space="preserve"> </w:t>
      </w:r>
    </w:p>
    <w:p>
      <w:pPr>
        <w:ind w:firstLine="840" w:firstLineChars="400"/>
        <w:jc w:val="center"/>
        <w:rPr>
          <w:rFonts w:hint="eastAsia" w:ascii="微软雅黑" w:hAnsi="微软雅黑" w:eastAsia="微软雅黑"/>
          <w:szCs w:val="21"/>
          <w:lang w:eastAsia="zh-CN"/>
        </w:rPr>
      </w:pPr>
      <w:bookmarkStart w:id="11" w:name="_GoBack"/>
      <w:r>
        <w:rPr>
          <w:rFonts w:hint="default" w:ascii="Calibri" w:hAnsi="Calibri" w:eastAsia="等线" w:cs="宋体"/>
          <w:color w:val="44546A"/>
          <w:sz w:val="21"/>
          <w:szCs w:val="21"/>
          <w:lang w:val="en-US" w:eastAsia="zh-CN" w:bidi="ar"/>
        </w:rPr>
        <w:drawing>
          <wp:inline distT="0" distB="0" distL="114300" distR="114300">
            <wp:extent cx="5249545" cy="4041140"/>
            <wp:effectExtent l="0" t="0" r="8255" b="16510"/>
            <wp:docPr id="9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  <w:r>
        <w:rPr>
          <w:rFonts w:hint="default" w:ascii="Calibri" w:hAnsi="Calibri" w:eastAsia="等线" w:cs="宋体"/>
          <w:color w:val="44546A"/>
          <w:sz w:val="21"/>
          <w:szCs w:val="21"/>
          <w:lang w:val="en-US" w:eastAsia="zh-CN" w:bidi="ar"/>
        </w:rPr>
        <w:drawing>
          <wp:inline distT="0" distB="0" distL="114300" distR="114300">
            <wp:extent cx="5203825" cy="3180715"/>
            <wp:effectExtent l="0" t="0" r="15875" b="635"/>
            <wp:docPr id="10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szCs w:val="21"/>
        </w:rPr>
      </w:pPr>
    </w:p>
    <w:p>
      <w:pPr>
        <w:pStyle w:val="4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.4.4</w:t>
      </w:r>
      <w:r>
        <w:rPr>
          <w:rFonts w:hint="eastAsia" w:ascii="微软雅黑" w:hAnsi="微软雅黑" w:eastAsia="微软雅黑"/>
          <w:sz w:val="21"/>
          <w:szCs w:val="21"/>
        </w:rPr>
        <w:t>．舱内外对比</w:t>
      </w:r>
      <w:r>
        <w:rPr>
          <w:rFonts w:ascii="微软雅黑" w:hAnsi="微软雅黑" w:eastAsia="微软雅黑"/>
          <w:sz w:val="21"/>
          <w:szCs w:val="21"/>
        </w:rPr>
        <w:t>与</w:t>
      </w:r>
      <w:r>
        <w:rPr>
          <w:rFonts w:hint="eastAsia" w:ascii="微软雅黑" w:hAnsi="微软雅黑" w:eastAsia="微软雅黑"/>
          <w:sz w:val="21"/>
          <w:szCs w:val="21"/>
        </w:rPr>
        <w:t>调节</w:t>
      </w:r>
    </w:p>
    <w:p>
      <w:pPr>
        <w:ind w:left="210" w:leftChars="100" w:firstLine="525" w:firstLineChars="2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通过</w:t>
      </w:r>
      <w:r>
        <w:rPr>
          <w:rFonts w:ascii="微软雅黑" w:hAnsi="微软雅黑" w:eastAsia="微软雅黑"/>
          <w:szCs w:val="21"/>
        </w:rPr>
        <w:t>手动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语音</w:t>
      </w:r>
      <w:r>
        <w:rPr>
          <w:rFonts w:hint="eastAsia" w:ascii="微软雅黑" w:hAnsi="微软雅黑" w:eastAsia="微软雅黑"/>
          <w:szCs w:val="21"/>
        </w:rPr>
        <w:t>操控，</w:t>
      </w:r>
      <w:r>
        <w:rPr>
          <w:rFonts w:hint="eastAsia" w:ascii="微软雅黑" w:hAnsi="微软雅黑" w:eastAsia="微软雅黑"/>
          <w:szCs w:val="21"/>
          <w:highlight w:val="yellow"/>
        </w:rPr>
        <w:t>于当前页面</w:t>
      </w:r>
      <w:r>
        <w:rPr>
          <w:rFonts w:hint="eastAsia" w:ascii="微软雅黑" w:hAnsi="微软雅黑" w:eastAsia="微软雅黑"/>
          <w:b/>
          <w:bCs/>
          <w:color w:val="FF0000"/>
          <w:szCs w:val="21"/>
          <w:highlight w:val="yellow"/>
        </w:rPr>
        <w:t>消息提示栏</w:t>
      </w:r>
      <w:r>
        <w:rPr>
          <w:rFonts w:ascii="微软雅黑" w:hAnsi="微软雅黑" w:eastAsia="微软雅黑"/>
          <w:szCs w:val="21"/>
          <w:highlight w:val="yellow"/>
        </w:rPr>
        <w:t>切换</w:t>
      </w:r>
      <w:r>
        <w:rPr>
          <w:rFonts w:hint="eastAsia" w:ascii="微软雅黑" w:hAnsi="微软雅黑" w:eastAsia="微软雅黑"/>
          <w:szCs w:val="21"/>
          <w:highlight w:val="yellow"/>
        </w:rPr>
        <w:t>空调模式</w:t>
      </w:r>
      <w:r>
        <w:rPr>
          <w:rFonts w:ascii="微软雅黑" w:hAnsi="微软雅黑" w:eastAsia="微软雅黑"/>
          <w:szCs w:val="21"/>
        </w:rPr>
        <w:t>皆可，</w:t>
      </w:r>
      <w:r>
        <w:rPr>
          <w:rFonts w:hint="eastAsia" w:ascii="微软雅黑" w:hAnsi="微软雅黑" w:eastAsia="微软雅黑"/>
          <w:szCs w:val="21"/>
        </w:rPr>
        <w:t>提示判断</w:t>
      </w:r>
      <w:r>
        <w:rPr>
          <w:rFonts w:ascii="微软雅黑" w:hAnsi="微软雅黑" w:eastAsia="微软雅黑"/>
          <w:szCs w:val="21"/>
        </w:rPr>
        <w:t>及反应逻辑一致</w:t>
      </w:r>
      <w:r>
        <w:rPr>
          <w:rFonts w:hint="eastAsia" w:ascii="微软雅黑" w:hAnsi="微软雅黑" w:eastAsia="微软雅黑"/>
          <w:szCs w:val="21"/>
        </w:rPr>
        <w:t>，顶栏toast显示文字提示信息时，同步语音播放提示信息。文字提示和语音</w:t>
      </w:r>
      <w:r>
        <w:rPr>
          <w:rFonts w:hint="eastAsia" w:ascii="微软雅黑" w:hAnsi="微软雅黑" w:eastAsia="微软雅黑"/>
          <w:b/>
          <w:color w:val="FF0000"/>
          <w:szCs w:val="21"/>
        </w:rPr>
        <w:t>提示内容保持一致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210" w:leftChars="100" w:firstLine="525" w:firstLineChars="2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文字提示形式/来源</w:t>
      </w:r>
      <w:r>
        <w:rPr>
          <w:rFonts w:ascii="微软雅黑" w:hAnsi="微软雅黑" w:eastAsia="微软雅黑"/>
          <w:szCs w:val="21"/>
        </w:rPr>
        <w:t>：走【</w:t>
      </w:r>
      <w:r>
        <w:rPr>
          <w:rFonts w:hint="eastAsia" w:ascii="微软雅黑" w:hAnsi="微软雅黑" w:eastAsia="微软雅黑"/>
          <w:szCs w:val="21"/>
        </w:rPr>
        <w:t>消息中心</w:t>
      </w:r>
      <w:r>
        <w:rPr>
          <w:rFonts w:ascii="微软雅黑" w:hAnsi="微软雅黑" w:eastAsia="微软雅黑"/>
          <w:szCs w:val="21"/>
        </w:rPr>
        <w:t>】</w:t>
      </w:r>
      <w:r>
        <w:rPr>
          <w:rFonts w:hint="eastAsia" w:ascii="微软雅黑" w:hAnsi="微软雅黑" w:eastAsia="微软雅黑"/>
          <w:szCs w:val="21"/>
        </w:rPr>
        <w:t>功能</w:t>
      </w:r>
      <w:r>
        <w:rPr>
          <w:rFonts w:ascii="微软雅黑" w:hAnsi="微软雅黑" w:eastAsia="微软雅黑"/>
          <w:szCs w:val="21"/>
        </w:rPr>
        <w:t>通道</w:t>
      </w:r>
      <w:r>
        <w:rPr>
          <w:rFonts w:hint="eastAsia" w:ascii="微软雅黑" w:hAnsi="微软雅黑" w:eastAsia="微软雅黑"/>
          <w:szCs w:val="21"/>
        </w:rPr>
        <w:t>；【消息</w:t>
      </w:r>
      <w:r>
        <w:rPr>
          <w:rFonts w:ascii="微软雅黑" w:hAnsi="微软雅黑" w:eastAsia="微软雅黑"/>
          <w:szCs w:val="21"/>
        </w:rPr>
        <w:t>中心</w:t>
      </w:r>
      <w:r>
        <w:rPr>
          <w:rFonts w:hint="eastAsia" w:ascii="微软雅黑" w:hAnsi="微软雅黑" w:eastAsia="微软雅黑"/>
          <w:szCs w:val="21"/>
        </w:rPr>
        <w:t>】中</w:t>
      </w:r>
      <w:r>
        <w:rPr>
          <w:rFonts w:ascii="微软雅黑" w:hAnsi="微软雅黑" w:eastAsia="微软雅黑"/>
          <w:szCs w:val="21"/>
        </w:rPr>
        <w:t>需支持</w:t>
      </w:r>
      <w:r>
        <w:rPr>
          <w:rFonts w:hint="eastAsia" w:ascii="微软雅黑" w:hAnsi="微软雅黑" w:eastAsia="微软雅黑"/>
          <w:szCs w:val="21"/>
        </w:rPr>
        <w:t>同事</w:t>
      </w:r>
      <w:r>
        <w:rPr>
          <w:rFonts w:ascii="微软雅黑" w:hAnsi="微软雅黑" w:eastAsia="微软雅黑"/>
          <w:szCs w:val="21"/>
        </w:rPr>
        <w:t>选中并删除多条</w:t>
      </w:r>
      <w:r>
        <w:rPr>
          <w:rFonts w:hint="eastAsia" w:ascii="微软雅黑" w:hAnsi="微软雅黑" w:eastAsia="微软雅黑"/>
          <w:szCs w:val="21"/>
        </w:rPr>
        <w:t>AAR相关</w:t>
      </w:r>
      <w:r>
        <w:rPr>
          <w:rFonts w:ascii="微软雅黑" w:hAnsi="微软雅黑" w:eastAsia="微软雅黑"/>
          <w:szCs w:val="21"/>
        </w:rPr>
        <w:t>信息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210" w:leftChars="100" w:firstLine="525" w:firstLineChars="2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文字消息提示时，如果用户点击“切换“按钮，则下一个消息提示正常发送没有发送的时间限制；如果用户点击“取消”或不选择弹窗中的任何按钮，则30min之内不发送消息提示，30min之后正常发送消息提示。</w:t>
      </w:r>
    </w:p>
    <w:p>
      <w:pPr>
        <w:ind w:left="210" w:leftChars="100" w:firstLine="525" w:firstLineChars="25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color w:val="FF0000"/>
          <w:szCs w:val="21"/>
          <w:highlight w:val="yellow"/>
        </w:rPr>
        <w:t>提示</w:t>
      </w:r>
      <w:r>
        <w:rPr>
          <w:rFonts w:ascii="微软雅黑" w:hAnsi="微软雅黑" w:eastAsia="微软雅黑"/>
          <w:b/>
          <w:color w:val="FF0000"/>
          <w:szCs w:val="21"/>
          <w:highlight w:val="yellow"/>
        </w:rPr>
        <w:t>逻辑</w:t>
      </w:r>
      <w:r>
        <w:rPr>
          <w:rFonts w:hint="eastAsia" w:ascii="微软雅黑" w:hAnsi="微软雅黑" w:eastAsia="微软雅黑"/>
          <w:szCs w:val="21"/>
          <w:highlight w:val="yellow"/>
        </w:rPr>
        <w:t>：</w:t>
      </w:r>
      <w:r>
        <w:rPr>
          <w:rFonts w:ascii="微软雅黑" w:hAnsi="微软雅黑" w:eastAsia="微软雅黑"/>
          <w:szCs w:val="21"/>
          <w:highlight w:val="yellow"/>
        </w:rPr>
        <w:t>当语音提示</w:t>
      </w:r>
      <w:r>
        <w:rPr>
          <w:rFonts w:hint="eastAsia" w:ascii="微软雅黑" w:hAnsi="微软雅黑" w:eastAsia="微软雅黑"/>
          <w:szCs w:val="21"/>
          <w:highlight w:val="yellow"/>
        </w:rPr>
        <w:t>开关</w:t>
      </w:r>
      <w:r>
        <w:rPr>
          <w:rFonts w:ascii="微软雅黑" w:hAnsi="微软雅黑" w:eastAsia="微软雅黑"/>
          <w:szCs w:val="21"/>
          <w:highlight w:val="yellow"/>
        </w:rPr>
        <w:t>处于开的状态时</w:t>
      </w:r>
      <w:r>
        <w:rPr>
          <w:rFonts w:hint="eastAsia" w:ascii="微软雅黑" w:hAnsi="微软雅黑" w:eastAsia="微软雅黑"/>
          <w:szCs w:val="21"/>
          <w:highlight w:val="yellow"/>
        </w:rPr>
        <w:t>，既有语音提示，又有文字提示；</w:t>
      </w:r>
    </w:p>
    <w:p>
      <w:pPr>
        <w:ind w:left="210" w:leftChars="100" w:firstLine="525" w:firstLineChars="25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当语音提示</w:t>
      </w:r>
      <w:r>
        <w:rPr>
          <w:rFonts w:hint="eastAsia" w:ascii="微软雅黑" w:hAnsi="微软雅黑" w:eastAsia="微软雅黑"/>
          <w:szCs w:val="21"/>
        </w:rPr>
        <w:t>开关</w:t>
      </w:r>
      <w:r>
        <w:rPr>
          <w:rFonts w:ascii="微软雅黑" w:hAnsi="微软雅黑" w:eastAsia="微软雅黑"/>
          <w:szCs w:val="21"/>
        </w:rPr>
        <w:t>处于关的状态时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只有文字提示</w:t>
      </w:r>
      <w:r>
        <w:rPr>
          <w:rFonts w:hint="eastAsia" w:ascii="微软雅黑" w:hAnsi="微软雅黑" w:eastAsia="微软雅黑"/>
          <w:szCs w:val="21"/>
        </w:rPr>
        <w:t>，</w:t>
      </w:r>
      <w:r>
        <w:rPr>
          <w:rFonts w:ascii="微软雅黑" w:hAnsi="微软雅黑" w:eastAsia="微软雅黑"/>
          <w:szCs w:val="21"/>
        </w:rPr>
        <w:t>无语音提示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ind w:left="420" w:firstLine="315" w:firstLineChars="150"/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800475" cy="21666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882" cy="21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315" w:firstLineChars="150"/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AAR界面空气切换消息提示</w:t>
      </w:r>
      <w:r>
        <w:rPr>
          <w:rFonts w:ascii="微软雅黑" w:hAnsi="微软雅黑" w:eastAsia="微软雅黑"/>
          <w:szCs w:val="21"/>
        </w:rPr>
        <w:t>示意图</w:t>
      </w: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不同</w:t>
      </w:r>
      <w:r>
        <w:rPr>
          <w:rFonts w:ascii="微软雅黑" w:hAnsi="微软雅黑" w:eastAsia="微软雅黑"/>
          <w:szCs w:val="21"/>
        </w:rPr>
        <w:t>场景下</w:t>
      </w:r>
      <w:r>
        <w:rPr>
          <w:rFonts w:hint="eastAsia" w:ascii="微软雅黑" w:hAnsi="微软雅黑" w:eastAsia="微软雅黑"/>
          <w:szCs w:val="21"/>
        </w:rPr>
        <w:t>AAR判断</w:t>
      </w:r>
      <w:r>
        <w:rPr>
          <w:rFonts w:ascii="微软雅黑" w:hAnsi="微软雅黑" w:eastAsia="微软雅黑"/>
          <w:szCs w:val="21"/>
        </w:rPr>
        <w:t>及调节情况如下表格</w:t>
      </w:r>
      <w:r>
        <w:rPr>
          <w:rFonts w:hint="eastAsia" w:ascii="微软雅黑" w:hAnsi="微软雅黑" w:eastAsia="微软雅黑"/>
          <w:szCs w:val="21"/>
        </w:rPr>
        <w:t>：</w:t>
      </w: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</w:p>
    <w:p>
      <w:pPr>
        <w:ind w:firstLine="840" w:firstLineChars="400"/>
        <w:jc w:val="left"/>
        <w:rPr>
          <w:rFonts w:ascii="微软雅黑" w:hAnsi="微软雅黑" w:eastAsia="微软雅黑"/>
          <w:szCs w:val="21"/>
        </w:rPr>
      </w:pPr>
    </w:p>
    <w:tbl>
      <w:tblPr>
        <w:tblStyle w:val="23"/>
        <w:tblW w:w="10460" w:type="dxa"/>
        <w:tblInd w:w="-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2693"/>
        <w:gridCol w:w="2552"/>
        <w:gridCol w:w="266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jc w:val="center"/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  <w:t>场景</w:t>
            </w:r>
          </w:p>
        </w:tc>
        <w:tc>
          <w:tcPr>
            <w:tcW w:w="2693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jc w:val="center"/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  <w:t>系统提示（文本/语音）</w:t>
            </w:r>
          </w:p>
        </w:tc>
        <w:tc>
          <w:tcPr>
            <w:tcW w:w="2552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jc w:val="center"/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  <w:t>用户操作（文本/语音）</w:t>
            </w:r>
          </w:p>
        </w:tc>
        <w:tc>
          <w:tcPr>
            <w:tcW w:w="2664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jc w:val="center"/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Cs w:val="0"/>
                <w:kern w:val="2"/>
                <w:sz w:val="21"/>
                <w:szCs w:val="21"/>
              </w:rPr>
              <w:t>结果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1、外部PM&gt;75，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 xml:space="preserve"> 2、35&lt; 内部PM &lt; 外部PM，且持续6分钟以上，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3、AC在外循环模式</w:t>
            </w:r>
          </w:p>
        </w:tc>
        <w:tc>
          <w:tcPr>
            <w:tcW w:w="2693" w:type="dxa"/>
          </w:tcPr>
          <w:p>
            <w:pPr>
              <w:pStyle w:val="12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  <w:t>外部的空气污染，您想切换到内循环模式吗？</w:t>
            </w:r>
          </w:p>
        </w:tc>
        <w:tc>
          <w:tcPr>
            <w:tcW w:w="2552" w:type="dxa"/>
          </w:tcPr>
          <w:p>
            <w:pPr>
              <w:pStyle w:val="12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b/>
                <w:bCs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  <w:t>文本：用户点击“切换”/“取消”；语音：回答“是”/“否”</w:t>
            </w:r>
            <w:r>
              <w:rPr>
                <w:rFonts w:hint="eastAsia" w:ascii="微软雅黑" w:hAnsi="微软雅黑" w:eastAsia="微软雅黑"/>
                <w:b/>
                <w:bCs/>
                <w:kern w:val="2"/>
                <w:sz w:val="21"/>
                <w:szCs w:val="21"/>
              </w:rPr>
              <w:t xml:space="preserve"> </w:t>
            </w:r>
          </w:p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rPr>
                <w:rFonts w:hint="eastAsia" w:ascii="微软雅黑" w:hAnsi="微软雅黑" w:eastAsia="微软雅黑" w:cs="Times New Roman"/>
                <w:b w:val="0"/>
                <w:bCs w:val="0"/>
                <w:kern w:val="2"/>
                <w:sz w:val="21"/>
                <w:szCs w:val="21"/>
              </w:rPr>
            </w:pPr>
          </w:p>
        </w:tc>
        <w:tc>
          <w:tcPr>
            <w:tcW w:w="2664" w:type="dxa"/>
          </w:tcPr>
          <w:p>
            <w:pPr>
              <w:pStyle w:val="12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  <w:t>IVI将模式从“外循环模式”改为“内循环空气模式”，同时语音TTS播报：已为您切换到内循环模式/不更改且无语音播报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8" w:hRule="atLeast"/>
        </w:trPr>
        <w:tc>
          <w:tcPr>
            <w:tcW w:w="255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1、外部PM&lt;20，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2、内部PM –外部PM &gt; 30，且持续120秒，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3、AC在内循环模式；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4、车门、窗关闭状态</w:t>
            </w:r>
          </w:p>
        </w:tc>
        <w:tc>
          <w:tcPr>
            <w:tcW w:w="2693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 w:val="0"/>
                <w:bCs w:val="0"/>
                <w:kern w:val="2"/>
                <w:sz w:val="21"/>
                <w:szCs w:val="21"/>
              </w:rPr>
              <w:t>您想切换到外循环吗？</w:t>
            </w:r>
          </w:p>
        </w:tc>
        <w:tc>
          <w:tcPr>
            <w:tcW w:w="2552" w:type="dxa"/>
          </w:tcPr>
          <w:p>
            <w:pPr>
              <w:pStyle w:val="12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kern w:val="2"/>
                <w:sz w:val="21"/>
                <w:szCs w:val="21"/>
              </w:rPr>
              <w:t>文本：用户点击“切换”/“取消”；语音：用户回答“是”/“否”</w:t>
            </w:r>
          </w:p>
        </w:tc>
        <w:tc>
          <w:tcPr>
            <w:tcW w:w="2664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 w:val="0"/>
                <w:bCs w:val="0"/>
                <w:kern w:val="2"/>
                <w:sz w:val="21"/>
                <w:szCs w:val="21"/>
              </w:rPr>
              <w:t>IVI将模式从“内循环模式”改为“外循环模式”，同时语音TTS播报：已为您切换到外循环模式/</w:t>
            </w:r>
            <w:r>
              <w:rPr>
                <w:rFonts w:hint="eastAsia" w:ascii="微软雅黑" w:hAnsi="微软雅黑" w:eastAsia="微软雅黑"/>
                <w:b w:val="0"/>
                <w:kern w:val="2"/>
                <w:sz w:val="21"/>
                <w:szCs w:val="21"/>
              </w:rPr>
              <w:t>不更改且无语音播报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8" w:hRule="atLeast"/>
        </w:trPr>
        <w:tc>
          <w:tcPr>
            <w:tcW w:w="255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1、正常行驶≥15分钟，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2、车内PM2.5数据&gt;35，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szCs w:val="21"/>
              </w:rPr>
              <w:t>3、空调系统不工作；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FF0000"/>
                <w:szCs w:val="21"/>
              </w:rPr>
            </w:pPr>
          </w:p>
        </w:tc>
        <w:tc>
          <w:tcPr>
            <w:tcW w:w="2693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  <w:highlight w:val="green"/>
              </w:rPr>
              <w:t>是否需要帮您打开空调，</w:t>
            </w:r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  <w:highlight w:val="green"/>
                <w:lang w:eastAsia="zh-CN"/>
              </w:rPr>
              <w:t>净</w:t>
            </w:r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  <w:highlight w:val="green"/>
              </w:rPr>
              <w:t>化车内空气质量？</w:t>
            </w:r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  <w:t>（限制在每个点火循环仅提示一次）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</w:tc>
        <w:tc>
          <w:tcPr>
            <w:tcW w:w="2552" w:type="dxa"/>
          </w:tcPr>
          <w:p>
            <w:pPr>
              <w:pStyle w:val="12"/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/>
                <w:color w:val="FF0000"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FF0000"/>
                <w:kern w:val="2"/>
                <w:sz w:val="21"/>
                <w:szCs w:val="21"/>
              </w:rPr>
              <w:t>文本：用户点击“打开”/“取消”；语音：用户回答“是”/“否”</w:t>
            </w:r>
          </w:p>
        </w:tc>
        <w:tc>
          <w:tcPr>
            <w:tcW w:w="2664" w:type="dxa"/>
          </w:tcPr>
          <w:p>
            <w:pPr>
              <w:pStyle w:val="4"/>
              <w:keepNext w:val="0"/>
              <w:keepLines w:val="0"/>
              <w:numPr>
                <w:ilvl w:val="0"/>
                <w:numId w:val="0"/>
              </w:numPr>
              <w:suppressLineNumbers w:val="0"/>
              <w:spacing w:line="360" w:lineRule="auto"/>
              <w:ind w:left="0" w:right="0"/>
              <w:rPr>
                <w:rFonts w:hint="eastAsia" w:ascii="微软雅黑" w:hAnsi="微软雅黑" w:eastAsia="微软雅黑"/>
                <w:color w:val="FF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  <w:t>IVI</w:t>
            </w:r>
            <w:commentRangeStart w:id="3"/>
            <w:r>
              <w:rPr>
                <w:rFonts w:hint="eastAsia" w:ascii="微软雅黑" w:hAnsi="微软雅黑" w:eastAsia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  <w:t>将模式从非空调状态改为空调启动状态</w:t>
            </w:r>
            <w:commentRangeEnd w:id="3"/>
            <w:r>
              <w:rPr>
                <w:rStyle w:val="28"/>
                <w:rFonts w:hint="eastAsia" w:ascii="Times New Roman" w:hAnsi="Times New Roman" w:cs="Times New Roman"/>
                <w:b w:val="0"/>
                <w:bCs w:val="0"/>
              </w:rPr>
              <w:commentReference w:id="3"/>
            </w:r>
          </w:p>
        </w:tc>
      </w:tr>
    </w:tbl>
    <w:p>
      <w:pPr>
        <w:rPr>
          <w:highlight w:val="yellow"/>
        </w:rPr>
      </w:pPr>
    </w:p>
    <w:p>
      <w:pPr>
        <w:rPr>
          <w:highlight w:val="yellow"/>
        </w:rPr>
      </w:pPr>
    </w:p>
    <w:p>
      <w:pPr>
        <w:pStyle w:val="4"/>
        <w:numPr>
          <w:ilvl w:val="0"/>
          <w:numId w:val="0"/>
        </w:numPr>
        <w:spacing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2</w:t>
      </w:r>
      <w:r>
        <w:rPr>
          <w:rFonts w:ascii="微软雅黑" w:hAnsi="微软雅黑" w:eastAsia="微软雅黑"/>
          <w:sz w:val="21"/>
          <w:szCs w:val="21"/>
        </w:rPr>
        <w:t>.4.4</w:t>
      </w:r>
      <w:r>
        <w:rPr>
          <w:rFonts w:hint="eastAsia" w:ascii="微软雅黑" w:hAnsi="微软雅黑" w:eastAsia="微软雅黑"/>
          <w:sz w:val="21"/>
          <w:szCs w:val="21"/>
        </w:rPr>
        <w:t>.1．流程图</w:t>
      </w:r>
      <w:r>
        <w:rPr>
          <w:rFonts w:ascii="微软雅黑" w:hAnsi="微软雅黑" w:eastAsia="微软雅黑"/>
          <w:sz w:val="21"/>
          <w:szCs w:val="21"/>
        </w:rPr>
        <w:t>-如何判断</w:t>
      </w:r>
      <w:r>
        <w:rPr>
          <w:rFonts w:hint="eastAsia" w:ascii="微软雅黑" w:hAnsi="微软雅黑" w:eastAsia="微软雅黑"/>
          <w:sz w:val="21"/>
          <w:szCs w:val="21"/>
        </w:rPr>
        <w:t>舱内</w:t>
      </w:r>
      <w:r>
        <w:rPr>
          <w:rFonts w:ascii="微软雅黑" w:hAnsi="微软雅黑" w:eastAsia="微软雅黑"/>
          <w:sz w:val="21"/>
          <w:szCs w:val="21"/>
        </w:rPr>
        <w:t>当前需更换过滤器</w:t>
      </w:r>
    </w:p>
    <w:p>
      <w:pPr>
        <w:pStyle w:val="4"/>
        <w:numPr>
          <w:ilvl w:val="0"/>
          <w:numId w:val="0"/>
        </w:numPr>
        <w:spacing w:line="360" w:lineRule="auto"/>
        <w:ind w:left="525" w:leftChars="250" w:firstLine="420" w:firstLineChars="200"/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</w:pP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从云端获取状态：</w:t>
      </w:r>
      <w:r>
        <w:rPr>
          <w:rFonts w:hint="eastAsia" w:ascii="微软雅黑" w:hAnsi="微软雅黑" w:eastAsia="微软雅黑" w:cs="Times New Roman"/>
          <w:bCs w:val="0"/>
          <w:color w:val="FF0000"/>
          <w:kern w:val="2"/>
          <w:sz w:val="21"/>
          <w:szCs w:val="21"/>
        </w:rPr>
        <w:t>正常/需更换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，从而判断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过滤器是否需更换，如需要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更换则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直接在IVI显示文字弹窗+语音/只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文字弹窗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提醒更换：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“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请更换PM过滤器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”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，用户回答“是”/“否”，或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点击弹窗中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“更换”/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“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取消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”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则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</w:rPr>
        <w:t>相应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</w:rPr>
        <w:t>链接到网上商城进行购买更换/不更改。</w:t>
      </w:r>
    </w:p>
    <w:p>
      <w:pPr>
        <w:pStyle w:val="4"/>
        <w:numPr>
          <w:ilvl w:val="0"/>
          <w:numId w:val="0"/>
        </w:numPr>
        <w:spacing w:line="360" w:lineRule="auto"/>
        <w:ind w:left="525" w:leftChars="250" w:firstLine="420" w:firstLineChars="200"/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</w:pP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若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用户自己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采用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其他途径购买滤网自己进行更换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，或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在非正规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4S店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进行更换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（这两种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情况下福特云端获取不到用户更换过的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数据）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，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更新过滤器后，当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用户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点击更换按钮，能够手动设置正常/需更换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的界面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 xml:space="preserve">， 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可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通过按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重置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键盘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，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使得IVI界面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上</w:t>
      </w:r>
      <w:r>
        <w:rPr>
          <w:rFonts w:ascii="微软雅黑" w:hAnsi="微软雅黑" w:eastAsia="微软雅黑" w:cs="Times New Roman"/>
          <w:bCs w:val="0"/>
          <w:color w:val="FF0000"/>
          <w:kern w:val="2"/>
          <w:sz w:val="21"/>
          <w:szCs w:val="21"/>
          <w:highlight w:val="yellow"/>
        </w:rPr>
        <w:t>状态改成：正常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，同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时发送给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后台车内过滤器已更换，</w:t>
      </w:r>
      <w:r>
        <w:rPr>
          <w:rFonts w:hint="eastAsia"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此时后台状态需更新，保存</w:t>
      </w:r>
      <w:r>
        <w:rPr>
          <w:rFonts w:ascii="微软雅黑" w:hAnsi="微软雅黑" w:eastAsia="微软雅黑" w:cs="Times New Roman"/>
          <w:b w:val="0"/>
          <w:bCs w:val="0"/>
          <w:kern w:val="2"/>
          <w:sz w:val="21"/>
          <w:szCs w:val="21"/>
          <w:highlight w:val="yellow"/>
        </w:rPr>
        <w:t>该数据。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         </w:t>
      </w:r>
      <w:r>
        <w:rPr>
          <w:rFonts w:hint="eastAsia" w:ascii="微软雅黑" w:hAnsi="微软雅黑" w:eastAsia="微软雅黑"/>
          <w:b/>
          <w:szCs w:val="21"/>
        </w:rPr>
        <w:t>重置</w:t>
      </w:r>
      <w:r>
        <w:rPr>
          <w:rFonts w:ascii="微软雅黑" w:hAnsi="微软雅黑" w:eastAsia="微软雅黑"/>
          <w:b/>
          <w:szCs w:val="21"/>
        </w:rPr>
        <w:t>按钮：</w:t>
      </w:r>
      <w:r>
        <w:rPr>
          <w:rFonts w:hint="eastAsia" w:ascii="微软雅黑" w:hAnsi="微软雅黑" w:eastAsia="微软雅黑"/>
          <w:szCs w:val="21"/>
        </w:rPr>
        <w:t>当用户点击过滤器状态（更换）按钮时，将出现弹出建议用户更换过滤器的窗口。有一个重置。</w:t>
      </w:r>
    </w:p>
    <w:p>
      <w:pPr>
        <w:tabs>
          <w:tab w:val="left" w:pos="6600"/>
        </w:tabs>
        <w:ind w:firstLine="525" w:firstLineChars="2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弹出窗口上的按钮。当用户点击重置按钮时，有一个</w:t>
      </w:r>
      <w:r>
        <w:rPr>
          <w:rFonts w:hint="eastAsia" w:ascii="微软雅黑" w:hAnsi="微软雅黑" w:eastAsia="微软雅黑"/>
          <w:b/>
          <w:color w:val="FF0000"/>
          <w:szCs w:val="21"/>
        </w:rPr>
        <w:t>双重确认</w:t>
      </w:r>
      <w:r>
        <w:rPr>
          <w:rFonts w:hint="eastAsia" w:ascii="微软雅黑" w:hAnsi="微软雅黑" w:eastAsia="微软雅黑"/>
          <w:szCs w:val="21"/>
        </w:rPr>
        <w:t>确保用户在点击“重置”时将更改筛选器状</w:t>
      </w:r>
    </w:p>
    <w:p>
      <w:pPr>
        <w:tabs>
          <w:tab w:val="left" w:pos="6600"/>
        </w:tabs>
        <w:ind w:firstLine="525" w:firstLineChars="2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态。最后点击“重置”按钮后，重置功能将触发。在HMI上，过滤器状态将变为正常；重置信息应发送到云</w:t>
      </w:r>
    </w:p>
    <w:p>
      <w:pPr>
        <w:tabs>
          <w:tab w:val="left" w:pos="6600"/>
        </w:tabs>
        <w:ind w:firstLine="525" w:firstLineChars="2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以供进一步使用。</w:t>
      </w:r>
    </w:p>
    <w:p>
      <w:pPr>
        <w:pStyle w:val="4"/>
        <w:numPr>
          <w:ilvl w:val="0"/>
          <w:numId w:val="0"/>
        </w:numPr>
        <w:spacing w:line="360" w:lineRule="auto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095750" cy="8762365"/>
            <wp:effectExtent l="0" t="0" r="0" b="635"/>
            <wp:docPr id="15" name="图片 15" descr="C:\Users\V_ZHUS~1\AppData\Local\Temp\判断当前需更换过滤器.jp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V_ZHUS~1\AppData\Local\Temp\判断当前需更换过滤器.jpg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014" cy="8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与</w:t>
      </w:r>
      <w:r>
        <w:rPr>
          <w:rFonts w:ascii="微软雅黑" w:hAnsi="微软雅黑" w:eastAsia="微软雅黑"/>
        </w:rPr>
        <w:t>车机其他模块的联动</w:t>
      </w:r>
      <w:r>
        <w:rPr>
          <w:rFonts w:hint="eastAsia" w:ascii="微软雅黑" w:hAnsi="微软雅黑" w:eastAsia="微软雅黑"/>
        </w:rPr>
        <w:t>展示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cyan"/>
        </w:rPr>
        <w:t>【多模块联动】：</w:t>
      </w:r>
    </w:p>
    <w:p>
      <w:pPr>
        <w:rPr>
          <w:rFonts w:ascii="微软雅黑" w:hAnsi="微软雅黑" w:eastAsia="微软雅黑"/>
          <w:kern w:val="0"/>
          <w:szCs w:val="21"/>
        </w:rPr>
      </w:pPr>
      <w:r>
        <w:rPr>
          <w:rFonts w:hint="eastAsia" w:ascii="微软雅黑" w:hAnsi="微软雅黑" w:eastAsia="微软雅黑"/>
        </w:rPr>
        <w:t>目前车机首页、状态栏、底部bar、消息中心、空调、语音这几处皆有AAR入口（存在点击跳转&amp;数据联动）；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cyan"/>
        </w:rPr>
        <w:t>【现状&amp;对策】：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通过part no来判断是否有AAR功能，part no是G1DAG，这是PM2.5的sensor，有这个sensor即说明有AAR功能； </w:t>
      </w:r>
      <w:r>
        <w:rPr>
          <w:rFonts w:hint="eastAsia" w:ascii="微软雅黑" w:hAnsi="微软雅黑" w:eastAsia="微软雅黑"/>
        </w:rPr>
        <w:t>百度侧各模块需根据该条判断规则确保不具备AAR前装设备的车辆对应于车机首页、状态栏、底部bar、消息中心、空调、语音几处对应不展示AAR相关数据/点击无跳转/取消“座舱新风”等，例如首页车辆/天气卡片上必须展示PM2.5数值，需取CAQ等其他通道数据源；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【注】：用该判断方式较好，如果只按车型的话，今后有可能某个车型非全系都有；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【注】：福特车型“座舱新风”按钮设置于AAR功能内；林肯车型“座舱新风”按钮设置于空调功能内。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cyan"/>
        </w:rPr>
        <w:t>【建议做法】：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1、对于AAR</w:t>
      </w:r>
      <w:r>
        <w:rPr>
          <w:rFonts w:ascii="微软雅黑" w:hAnsi="微软雅黑" w:eastAsia="微软雅黑"/>
        </w:rPr>
        <w:t>+状态栏+</w:t>
      </w:r>
      <w:r>
        <w:rPr>
          <w:rFonts w:hint="eastAsia" w:ascii="微软雅黑" w:hAnsi="微软雅黑" w:eastAsia="微软雅黑"/>
        </w:rPr>
        <w:t>林肯</w:t>
      </w:r>
      <w:r>
        <w:rPr>
          <w:rFonts w:ascii="微软雅黑" w:hAnsi="微软雅黑" w:eastAsia="微软雅黑"/>
        </w:rPr>
        <w:t>首页+福特</w:t>
      </w:r>
      <w:r>
        <w:rPr>
          <w:rFonts w:hint="eastAsia" w:ascii="微软雅黑" w:hAnsi="微软雅黑" w:eastAsia="微软雅黑"/>
        </w:rPr>
        <w:t>首页</w:t>
      </w:r>
      <w:r>
        <w:rPr>
          <w:rFonts w:ascii="微软雅黑" w:hAnsi="微软雅黑" w:eastAsia="微软雅黑"/>
        </w:rPr>
        <w:t>+消息中心</w:t>
      </w:r>
      <w:r>
        <w:rPr>
          <w:rFonts w:hint="eastAsia" w:ascii="微软雅黑" w:hAnsi="微软雅黑" w:eastAsia="微软雅黑"/>
        </w:rPr>
        <w:t>+</w:t>
      </w:r>
      <w:r>
        <w:rPr>
          <w:rFonts w:ascii="微软雅黑" w:hAnsi="微软雅黑" w:eastAsia="微软雅黑"/>
        </w:rPr>
        <w:t>语音+空调</w:t>
      </w:r>
      <w:r>
        <w:rPr>
          <w:rFonts w:hint="eastAsia" w:ascii="微软雅黑" w:hAnsi="微软雅黑" w:eastAsia="微软雅黑"/>
        </w:rPr>
        <w:t>各模块：根据以上解释的这条【通过part no来判断是否有AAR功能】规则检查各自负责的功能内福特各款车型是否含AAR功能，即是否需在各自功能内展示AAR相关的所有数据；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2、对于AAR</w:t>
      </w:r>
      <w:r>
        <w:rPr>
          <w:rFonts w:ascii="微软雅黑" w:hAnsi="微软雅黑" w:eastAsia="微软雅黑"/>
        </w:rPr>
        <w:t>+状态栏+</w:t>
      </w:r>
      <w:r>
        <w:rPr>
          <w:rFonts w:hint="eastAsia" w:ascii="微软雅黑" w:hAnsi="微软雅黑" w:eastAsia="微软雅黑"/>
        </w:rPr>
        <w:t>林肯</w:t>
      </w:r>
      <w:r>
        <w:rPr>
          <w:rFonts w:ascii="微软雅黑" w:hAnsi="微软雅黑" w:eastAsia="微软雅黑"/>
        </w:rPr>
        <w:t>首页+福特</w:t>
      </w:r>
      <w:r>
        <w:rPr>
          <w:rFonts w:hint="eastAsia" w:ascii="微软雅黑" w:hAnsi="微软雅黑" w:eastAsia="微软雅黑"/>
        </w:rPr>
        <w:t>首页</w:t>
      </w:r>
      <w:r>
        <w:rPr>
          <w:rFonts w:ascii="微软雅黑" w:hAnsi="微软雅黑" w:eastAsia="微软雅黑"/>
        </w:rPr>
        <w:t>+消息中心</w:t>
      </w:r>
      <w:r>
        <w:rPr>
          <w:rFonts w:hint="eastAsia" w:ascii="微软雅黑" w:hAnsi="微软雅黑" w:eastAsia="微软雅黑"/>
        </w:rPr>
        <w:t>+</w:t>
      </w:r>
      <w:r>
        <w:rPr>
          <w:rFonts w:ascii="微软雅黑" w:hAnsi="微软雅黑" w:eastAsia="微软雅黑"/>
        </w:rPr>
        <w:t>语音+空调</w:t>
      </w:r>
      <w:r>
        <w:rPr>
          <w:rFonts w:hint="eastAsia" w:ascii="微软雅黑" w:hAnsi="微软雅黑" w:eastAsia="微软雅黑"/>
        </w:rPr>
        <w:t>各模块：参考下附件中文档，配置项接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口来源于ford 提供配置文档，接口文档统一格式如下，</w:t>
      </w:r>
      <w:r>
        <w:rPr>
          <w:rFonts w:hint="eastAsia" w:ascii="微软雅黑" w:hAnsi="微软雅黑" w:eastAsia="微软雅黑"/>
          <w:color w:val="FF0000"/>
        </w:rPr>
        <w:t>取值3的时候表示有 AAR，其他时候则无AAR功能：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  <w:highlight w:val="green"/>
        </w:rPr>
        <w:t>DE03</w:t>
      </w:r>
      <w:r>
        <w:rPr>
          <w:rFonts w:ascii="微软雅黑" w:hAnsi="微软雅黑" w:eastAsia="微软雅黑"/>
          <w:color w:val="FF0000"/>
          <w:highlight w:val="green"/>
        </w:rPr>
        <w:t>,</w:t>
      </w:r>
      <w:r>
        <w:rPr>
          <w:rFonts w:hint="eastAsia" w:ascii="微软雅黑" w:hAnsi="微软雅黑" w:eastAsia="微软雅黑"/>
          <w:color w:val="FF0000"/>
          <w:highlight w:val="green"/>
        </w:rPr>
        <w:t xml:space="preserve"> byte</w:t>
      </w:r>
      <w:r>
        <w:rPr>
          <w:rFonts w:ascii="微软雅黑" w:hAnsi="微软雅黑" w:eastAsia="微软雅黑"/>
          <w:color w:val="FF0000"/>
          <w:highlight w:val="green"/>
        </w:rPr>
        <w:t>3,</w:t>
      </w:r>
      <w:r>
        <w:rPr>
          <w:rFonts w:hint="eastAsia" w:ascii="微软雅黑" w:hAnsi="微软雅黑" w:eastAsia="微软雅黑"/>
          <w:color w:val="FF0000"/>
          <w:highlight w:val="green"/>
        </w:rPr>
        <w:t xml:space="preserve"> bit</w:t>
      </w:r>
      <w:r>
        <w:rPr>
          <w:rFonts w:ascii="微软雅黑" w:hAnsi="微软雅黑" w:eastAsia="微软雅黑"/>
          <w:color w:val="FF0000"/>
          <w:highlight w:val="green"/>
        </w:rPr>
        <w:t>7:value=3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779895" cy="1162685"/>
            <wp:effectExtent l="0" t="0" r="1905" b="0"/>
            <wp:docPr id="6" name="图片 6" descr="cid:image002.png@01D5BCD0.E2786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id:image002.png@01D5BCD0.E2786C60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6829" cy="117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蓝盾新增自动</w:t>
      </w:r>
      <w:r>
        <w:rPr>
          <w:rFonts w:ascii="微软雅黑" w:hAnsi="微软雅黑" w:eastAsia="微软雅黑"/>
        </w:rPr>
        <w:t>逻辑</w:t>
      </w:r>
    </w:p>
    <w:p>
      <w:pPr>
        <w:ind w:left="1680" w:leftChars="300" w:hanging="1050" w:hangingChars="5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IVI通过数据之间的关系判断，自动打开</w:t>
      </w:r>
      <w:r>
        <w:rPr>
          <w:rFonts w:ascii="微软雅黑" w:hAnsi="微软雅黑" w:eastAsia="微软雅黑"/>
          <w:color w:val="FF0000"/>
          <w:szCs w:val="21"/>
        </w:rPr>
        <w:t>空调或自动</w:t>
      </w:r>
      <w:r>
        <w:rPr>
          <w:rFonts w:hint="eastAsia" w:ascii="微软雅黑" w:hAnsi="微软雅黑" w:eastAsia="微软雅黑"/>
          <w:color w:val="FF0000"/>
          <w:szCs w:val="21"/>
        </w:rPr>
        <w:t>切换空调</w:t>
      </w:r>
      <w:r>
        <w:rPr>
          <w:rFonts w:ascii="微软雅黑" w:hAnsi="微软雅黑" w:eastAsia="微软雅黑"/>
          <w:color w:val="FF0000"/>
          <w:szCs w:val="21"/>
        </w:rPr>
        <w:t>的</w:t>
      </w:r>
      <w:r>
        <w:rPr>
          <w:rFonts w:hint="eastAsia" w:ascii="微软雅黑" w:hAnsi="微软雅黑" w:eastAsia="微软雅黑"/>
          <w:color w:val="FF0000"/>
          <w:szCs w:val="21"/>
        </w:rPr>
        <w:t>内/外循环模式；</w:t>
      </w:r>
    </w:p>
    <w:p>
      <w:pPr>
        <w:ind w:left="1680" w:leftChars="300" w:hanging="1050" w:hangingChars="50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于HMI上支持打开/关闭该</w:t>
      </w:r>
      <w:r>
        <w:rPr>
          <w:rFonts w:ascii="微软雅黑" w:hAnsi="微软雅黑" w:eastAsia="微软雅黑"/>
          <w:color w:val="FF0000"/>
          <w:szCs w:val="21"/>
        </w:rPr>
        <w:t>自动切换内</w:t>
      </w:r>
      <w:r>
        <w:rPr>
          <w:rFonts w:hint="eastAsia" w:ascii="微软雅黑" w:hAnsi="微软雅黑" w:eastAsia="微软雅黑"/>
          <w:color w:val="FF0000"/>
          <w:szCs w:val="21"/>
        </w:rPr>
        <w:t>/外</w:t>
      </w:r>
      <w:r>
        <w:rPr>
          <w:rFonts w:ascii="微软雅黑" w:hAnsi="微软雅黑" w:eastAsia="微软雅黑"/>
          <w:color w:val="FF0000"/>
          <w:szCs w:val="21"/>
        </w:rPr>
        <w:t>循环</w:t>
      </w:r>
      <w:r>
        <w:rPr>
          <w:rFonts w:hint="eastAsia" w:ascii="微软雅黑" w:hAnsi="微软雅黑" w:eastAsia="微软雅黑"/>
          <w:color w:val="FF0000"/>
          <w:szCs w:val="21"/>
        </w:rPr>
        <w:t>的</w:t>
      </w:r>
      <w:r>
        <w:rPr>
          <w:rFonts w:ascii="微软雅黑" w:hAnsi="微软雅黑" w:eastAsia="微软雅黑"/>
          <w:color w:val="FF0000"/>
          <w:szCs w:val="21"/>
        </w:rPr>
        <w:t>自动逻辑</w:t>
      </w:r>
      <w:r>
        <w:rPr>
          <w:rFonts w:hint="eastAsia" w:ascii="微软雅黑" w:hAnsi="微软雅黑" w:eastAsia="微软雅黑"/>
          <w:color w:val="FF0000"/>
          <w:szCs w:val="21"/>
        </w:rPr>
        <w:t>。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（一）用户可启用/禁用PM2.5自动再循环控制策略：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条件：1、点火开关打开；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触发：于在AAR屏幕上，用户点击自动再循环的启用/禁用按钮；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预期实现</w:t>
      </w:r>
      <w:r>
        <w:rPr>
          <w:rFonts w:ascii="微软雅黑" w:hAnsi="微软雅黑" w:eastAsia="微软雅黑"/>
          <w:szCs w:val="21"/>
        </w:rPr>
        <w:t>效果：</w:t>
      </w:r>
      <w:r>
        <w:rPr>
          <w:rFonts w:hint="eastAsia" w:ascii="微软雅黑" w:hAnsi="微软雅黑" w:eastAsia="微软雅黑"/>
          <w:szCs w:val="21"/>
        </w:rPr>
        <w:t>1、如果前一状态为开：仅显示“禁用”按钮；</w:t>
      </w:r>
    </w:p>
    <w:p>
      <w:pPr>
        <w:ind w:left="1680" w:leftChars="800" w:firstLine="525" w:firstLineChars="2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2、如果先前状态为关闭：仅显示启用按钮。</w:t>
      </w:r>
    </w:p>
    <w:p>
      <w:pPr>
        <w:ind w:firstLine="2205" w:firstLineChars="10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用户点击按钮后，配置将更改为启用或相应地禁用。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注：如果策略在DuerOS系统中实施，客户应让HMI禁用/启用此策略。如果DuerOS系统和RCCM都有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这个策略，DuerOS系统应支持RCCM输出，并在人机界面上显示RCCM控制结果给用户；但当客户选择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在DuerOS HMI中禁用此策略时，意味着此策略在DuerOS和RCCM中均被禁用。</w:t>
      </w:r>
    </w:p>
    <w:tbl>
      <w:tblPr>
        <w:tblStyle w:val="22"/>
        <w:tblW w:w="7654" w:type="dxa"/>
        <w:tblInd w:w="155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98"/>
        <w:gridCol w:w="1701"/>
        <w:gridCol w:w="297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标志名称</w:t>
            </w:r>
          </w:p>
        </w:tc>
        <w:tc>
          <w:tcPr>
            <w:tcW w:w="170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状态</w:t>
            </w:r>
          </w:p>
        </w:tc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影响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9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AAR_ActivatePM2.5BaseRec</w:t>
            </w:r>
          </w:p>
        </w:tc>
        <w:tc>
          <w:tcPr>
            <w:tcW w:w="17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0 / 1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启用/禁用PM2.5自动再循环</w:t>
            </w:r>
          </w:p>
        </w:tc>
      </w:tr>
    </w:tbl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当AAR_ActivatePM2.5BaseRec为1时，DuerOS系统激活该策略；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当AAR_ActivatePM2.5BaseRec为0时，此控制策略将被禁用。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（二）PM2.5自动循环控制策略：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条件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1、点火开关打开；2、策略启用；3、PM2.5自动再循环策略的前提条件：（及条件）：</w:t>
      </w:r>
    </w:p>
    <w:p>
      <w:pPr>
        <w:ind w:left="1680" w:leftChars="350" w:hanging="945" w:hangingChars="4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highlight w:val="green"/>
        </w:rPr>
        <w:t>DS需要确认信号是否都可以拿到</w:t>
      </w:r>
    </w:p>
    <w:p>
      <w:pPr>
        <w:pStyle w:val="39"/>
        <w:numPr>
          <w:ilvl w:val="0"/>
          <w:numId w:val="6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VehState=正常运行或远程启动；</w:t>
      </w:r>
    </w:p>
    <w:p>
      <w:pPr>
        <w:pStyle w:val="39"/>
        <w:numPr>
          <w:ilvl w:val="0"/>
          <w:numId w:val="6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所选的气候控制气流模式（AMC_airddistmodedrState）不是WS或WS/FL；</w:t>
      </w:r>
    </w:p>
    <w:p>
      <w:pPr>
        <w:pStyle w:val="39"/>
        <w:numPr>
          <w:ilvl w:val="0"/>
          <w:numId w:val="6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前或后挡风玻璃加热关闭（HblMirrIndRq和HwsStat等于关闭）；</w:t>
      </w:r>
    </w:p>
    <w:p>
      <w:pPr>
        <w:pStyle w:val="39"/>
        <w:numPr>
          <w:ilvl w:val="0"/>
          <w:numId w:val="6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压缩机请求（CompsrOnRq）“hvacarcond_B_Rq”开启；</w:t>
      </w:r>
    </w:p>
    <w:p>
      <w:pPr>
        <w:pStyle w:val="39"/>
        <w:numPr>
          <w:ilvl w:val="0"/>
          <w:numId w:val="6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PM2.5传感器读数可用。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</w:t>
      </w:r>
      <w:r>
        <w:rPr>
          <w:rFonts w:hint="eastAsia" w:ascii="微软雅黑" w:hAnsi="微软雅黑" w:eastAsia="微软雅黑"/>
          <w:szCs w:val="21"/>
        </w:rPr>
        <w:t>相关</w:t>
      </w:r>
      <w:r>
        <w:rPr>
          <w:rFonts w:ascii="微软雅黑" w:hAnsi="微软雅黑" w:eastAsia="微软雅黑"/>
          <w:szCs w:val="21"/>
        </w:rPr>
        <w:t>定义：</w:t>
      </w:r>
    </w:p>
    <w:p>
      <w:pPr>
        <w:numPr>
          <w:ilvl w:val="0"/>
          <w:numId w:val="7"/>
        </w:numPr>
        <w:ind w:firstLine="735" w:firstLineChars="350"/>
        <w:rPr>
          <w:rFonts w:hint="eastAsia" w:ascii="微软雅黑" w:hAnsi="微软雅黑" w:eastAsia="微软雅黑" w:cs="Times New Roman"/>
          <w:color w:val="FF0000"/>
          <w:kern w:val="2"/>
          <w:sz w:val="21"/>
          <w:szCs w:val="21"/>
          <w:lang w:val="en-US" w:eastAsia="zh-CN" w:bidi="ar-SA"/>
        </w:rPr>
      </w:pPr>
      <w:r>
        <w:rPr>
          <w:rStyle w:val="28"/>
          <w:rFonts w:ascii="Times New Roman" w:hAnsi="Times New Roman"/>
          <w:kern w:val="0"/>
        </w:rPr>
        <w:commentReference w:id="4"/>
      </w: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1"/>
          <w:lang w:val="en-US" w:eastAsia="zh-CN" w:bidi="ar-SA"/>
        </w:rPr>
        <w:t>如果车内PM2.5增加，当车内PM2.5&gt;30时表示不清洁；</w:t>
      </w:r>
    </w:p>
    <w:p>
      <w:pPr>
        <w:numPr>
          <w:ilvl w:val="0"/>
          <w:numId w:val="0"/>
        </w:numPr>
        <w:ind w:firstLine="1050" w:firstLineChars="500"/>
        <w:rPr>
          <w:rFonts w:hint="eastAsia" w:ascii="微软雅黑" w:hAnsi="微软雅黑" w:eastAsia="微软雅黑" w:cs="Times New Roman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color w:val="FF0000"/>
          <w:kern w:val="2"/>
          <w:sz w:val="21"/>
          <w:szCs w:val="21"/>
          <w:lang w:val="en-US" w:eastAsia="zh-CN" w:bidi="ar-SA"/>
        </w:rPr>
        <w:t>如果车内PM2.5降低，则当车内PM2.5&lt;24时表示清洁；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快速增加：如果30秒内车内PM2.5读数增加150，则判断车内PM2.5正在迅速增加；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车内最大PM：最后两个PM2.5读数高于250；在最大PM状态下，系统选择新鲜模式，引入外部气</w:t>
      </w:r>
    </w:p>
    <w:p>
      <w:pPr>
        <w:pStyle w:val="39"/>
        <w:ind w:left="1095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流，拉下机舱PM2.5，原因是污染可能来自舱内，就像吸烟一样；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车内值降低：如果下降超过2分钟，比较平均PM2.5读数20%，则判断系统处于“降低”状态。如果系统处于状态4，请至少等待7</w:t>
      </w:r>
      <w:commentRangeStart w:id="5"/>
      <w:r>
        <w:rPr>
          <w:rFonts w:hint="eastAsia" w:ascii="微软雅黑" w:hAnsi="微软雅黑" w:eastAsia="微软雅黑"/>
          <w:szCs w:val="21"/>
        </w:rPr>
        <w:t>分钟来做判断</w:t>
      </w:r>
      <w:commentRangeEnd w:id="5"/>
      <w:r>
        <w:rPr>
          <w:rStyle w:val="28"/>
          <w:rFonts w:ascii="Times New Roman" w:hAnsi="Times New Roman"/>
          <w:kern w:val="0"/>
        </w:rPr>
        <w:commentReference w:id="5"/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在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以上</w:t>
      </w:r>
      <w:r>
        <w:rPr>
          <w:rFonts w:hint="eastAsia" w:ascii="微软雅黑" w:hAnsi="微软雅黑" w:eastAsia="微软雅黑"/>
          <w:color w:val="FF0000"/>
          <w:szCs w:val="21"/>
          <w:lang w:val="en-US" w:eastAsia="zh-CN"/>
        </w:rPr>
        <w:t>1、2状态</w:t>
      </w:r>
      <w:r>
        <w:rPr>
          <w:rFonts w:hint="eastAsia" w:ascii="微软雅黑" w:hAnsi="微软雅黑" w:eastAsia="微软雅黑"/>
          <w:color w:val="FF0000"/>
          <w:szCs w:val="21"/>
        </w:rPr>
        <w:t>下，</w:t>
      </w:r>
      <w:r>
        <w:rPr>
          <w:rFonts w:hint="eastAsia" w:ascii="微软雅黑" w:hAnsi="微软雅黑" w:eastAsia="微软雅黑"/>
          <w:color w:val="FF0000"/>
          <w:szCs w:val="21"/>
          <w:lang w:eastAsia="zh-CN"/>
        </w:rPr>
        <w:t>若车内</w:t>
      </w:r>
      <w:r>
        <w:rPr>
          <w:rFonts w:hint="eastAsia" w:ascii="微软雅黑" w:hAnsi="微软雅黑" w:eastAsia="微软雅黑"/>
          <w:color w:val="FF0000"/>
          <w:szCs w:val="21"/>
        </w:rPr>
        <w:t>PM2.5&gt;30，系统应跳出当前状态，并从再循环模式检查开始。</w:t>
      </w:r>
    </w:p>
    <w:p>
      <w:pPr>
        <w:ind w:left="735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用IVI检查逻辑如下图所示</w:t>
      </w:r>
    </w:p>
    <w:p>
      <w:pPr>
        <w:jc w:val="center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4420870" cy="3724910"/>
            <wp:effectExtent l="0" t="0" r="0" b="0"/>
            <wp:docPr id="7" name="图片 7" descr="图片包含 游戏机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地图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37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输入</w:t>
      </w:r>
      <w:r>
        <w:rPr>
          <w:rFonts w:ascii="微软雅黑" w:hAnsi="微软雅黑" w:eastAsia="微软雅黑"/>
          <w:szCs w:val="21"/>
        </w:rPr>
        <w:t>：</w:t>
      </w:r>
    </w:p>
    <w:tbl>
      <w:tblPr>
        <w:tblStyle w:val="22"/>
        <w:tblW w:w="7229" w:type="dxa"/>
        <w:tblInd w:w="141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42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2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VehState:</w:t>
            </w:r>
          </w:p>
        </w:tc>
        <w:tc>
          <w:tcPr>
            <w:tcW w:w="42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Vehicle operation state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9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AppRdc_AqsEngRunWS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：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Engine start running timer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9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AMC_AirDistrModeDrState: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Requested air distribution mode position, PN, FL, WS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9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AmbTe_Err :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Error flag for OAT CAN signal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97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PmCabn_Conc_Actl: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Cabin PM2.5 number</w:t>
            </w:r>
          </w:p>
        </w:tc>
      </w:tr>
    </w:tbl>
    <w:p>
      <w:pPr>
        <w:ind w:firstLine="630" w:firstLineChars="3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历史数据：</w:t>
      </w:r>
    </w:p>
    <w:tbl>
      <w:tblPr>
        <w:tblStyle w:val="22"/>
        <w:tblW w:w="7229" w:type="dxa"/>
        <w:tblInd w:w="141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41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PmCabn02Mnte_Conc_Actl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PmCabn04Mnte_Conc_Actl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PmCabn06Mnte_Conc_Actl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PmCabn08Mnte_Conc_Actl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PmCabn10Mnte_Conc_Actl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PmCabn12Mnte_Conc_Actl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PmCabn14Mnte_Conc_Actl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PmCabn16Mnte_Conc_Actl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PmCabn18Mnte_Conc_Actl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PmCabn20Mnte_Conc_Actl</w:t>
            </w:r>
          </w:p>
        </w:tc>
      </w:tr>
    </w:tbl>
    <w:p>
      <w:pPr>
        <w:ind w:firstLine="630" w:firstLineChars="3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输出：</w:t>
      </w:r>
    </w:p>
    <w:p>
      <w:pPr>
        <w:ind w:firstLine="1050" w:firstLineChars="5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AR_PM2.5RecDrState请求DuerOS系统的recrc门位置。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状态</w:t>
      </w:r>
      <w:r>
        <w:rPr>
          <w:rFonts w:ascii="微软雅黑" w:hAnsi="微软雅黑" w:eastAsia="微软雅黑"/>
          <w:szCs w:val="21"/>
        </w:rPr>
        <w:t>：</w:t>
      </w:r>
    </w:p>
    <w:tbl>
      <w:tblPr>
        <w:tblStyle w:val="22"/>
        <w:tblW w:w="7229" w:type="dxa"/>
        <w:tblInd w:w="141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41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Status 1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Cabin clean at recirc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Status 2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Cabin clean at fresh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Status 3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Pull down at recirc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Status 4</w:t>
            </w:r>
          </w:p>
        </w:tc>
        <w:tc>
          <w:tcPr>
            <w:tcW w:w="4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Pull down at fresh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当发动机启动时，用户可以启用/禁用“PM2.5自动空调开启”点火逻辑：</w:t>
      </w:r>
    </w:p>
    <w:p>
      <w:pPr>
        <w:ind w:left="63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条件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点火开关打开；</w:t>
      </w:r>
    </w:p>
    <w:p>
      <w:pPr>
        <w:ind w:left="63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当发动机点火时打开时</w:t>
      </w:r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在AAR屏幕上，用户点击自动空调的启用/禁用按钮；</w:t>
      </w:r>
    </w:p>
    <w:p>
      <w:pPr>
        <w:ind w:left="63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预期效果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1、如果前一状态为开：仅显示“禁用”按钮；</w:t>
      </w:r>
    </w:p>
    <w:p>
      <w:pPr>
        <w:ind w:left="630" w:firstLine="1050" w:firstLineChars="5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、如果先前状态为关：仅显示启用按钮。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         </w:t>
      </w:r>
      <w:r>
        <w:rPr>
          <w:rFonts w:hint="eastAsia" w:ascii="微软雅黑" w:hAnsi="微软雅黑" w:eastAsia="微软雅黑"/>
          <w:szCs w:val="21"/>
        </w:rPr>
        <w:t>用户点击按钮后，配置将更改为启用或相应地禁用。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 xml:space="preserve"> 注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此策略可以在DuerOS系统中禁用/启用，客户应该可以让HMI禁用/启用此策略。</w:t>
      </w:r>
    </w:p>
    <w:tbl>
      <w:tblPr>
        <w:tblStyle w:val="23"/>
        <w:tblW w:w="0" w:type="auto"/>
        <w:tblInd w:w="127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3"/>
        <w:gridCol w:w="1560"/>
        <w:gridCol w:w="326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693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标志名称</w:t>
            </w:r>
          </w:p>
        </w:tc>
        <w:tc>
          <w:tcPr>
            <w:tcW w:w="1560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状态</w:t>
            </w:r>
          </w:p>
        </w:tc>
        <w:tc>
          <w:tcPr>
            <w:tcW w:w="3260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影响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693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AAR_ActivatePM2.5Base</w:t>
            </w:r>
          </w:p>
        </w:tc>
        <w:tc>
          <w:tcPr>
            <w:tcW w:w="1560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0 / 1</w:t>
            </w:r>
          </w:p>
        </w:tc>
        <w:tc>
          <w:tcPr>
            <w:tcW w:w="3260" w:type="dxa"/>
            <w:noWrap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禁用/启用PM2.5自动空调开启</w:t>
            </w:r>
          </w:p>
        </w:tc>
      </w:tr>
    </w:tbl>
    <w:p>
      <w:pPr>
        <w:ind w:firstLine="735" w:firstLineChars="3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当AARúu ActivatePM2.5Base为1时，DuerOS系统激活该策略；</w:t>
      </w:r>
    </w:p>
    <w:p>
      <w:pPr>
        <w:ind w:firstLine="735" w:firstLineChars="3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当AAR_ActivatePM2.5数据库为0时，此控制策略将被禁用。</w:t>
      </w:r>
    </w:p>
    <w:p>
      <w:pPr>
        <w:ind w:firstLine="735" w:firstLineChars="350"/>
        <w:rPr>
          <w:rFonts w:ascii="微软雅黑" w:hAnsi="微软雅黑" w:eastAsia="微软雅黑"/>
          <w:szCs w:val="21"/>
        </w:rPr>
      </w:pP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PM2.5发动机点火时自动空调开启策略：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</w:t>
      </w:r>
      <w:r>
        <w:rPr>
          <w:rFonts w:hint="eastAsia" w:ascii="微软雅黑" w:hAnsi="微软雅黑" w:eastAsia="微软雅黑"/>
          <w:szCs w:val="21"/>
        </w:rPr>
        <w:t>条件</w:t>
      </w:r>
      <w:r>
        <w:rPr>
          <w:rFonts w:ascii="微软雅黑" w:hAnsi="微软雅黑" w:eastAsia="微软雅黑"/>
          <w:szCs w:val="21"/>
        </w:rPr>
        <w:t>：逻辑启用；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触发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用IVI检查逻辑：</w:t>
      </w:r>
    </w:p>
    <w:p>
      <w:pPr>
        <w:jc w:val="center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247900" cy="3162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输入：</w:t>
      </w:r>
      <w:r>
        <w:rPr>
          <w:rFonts w:ascii="微软雅黑" w:hAnsi="微软雅黑" w:eastAsia="微软雅黑"/>
          <w:szCs w:val="21"/>
          <w:highlight w:val="green"/>
        </w:rPr>
        <w:t>DS</w:t>
      </w:r>
      <w:r>
        <w:rPr>
          <w:rFonts w:hint="eastAsia" w:ascii="微软雅黑" w:hAnsi="微软雅黑" w:eastAsia="微软雅黑"/>
          <w:szCs w:val="21"/>
          <w:highlight w:val="green"/>
        </w:rPr>
        <w:t>需要确认信号是否可以获取</w:t>
      </w:r>
    </w:p>
    <w:tbl>
      <w:tblPr>
        <w:tblStyle w:val="22"/>
        <w:tblW w:w="7371" w:type="dxa"/>
        <w:tblInd w:w="1271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42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VehState:</w:t>
            </w:r>
          </w:p>
        </w:tc>
        <w:tc>
          <w:tcPr>
            <w:tcW w:w="42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Vehicle operating state</w:t>
            </w:r>
            <w:r>
              <w:rPr>
                <w:rFonts w:hint="eastAsia" w:ascii="MS Mincho" w:hAnsi="MS Mincho" w:cs="MS Mincho"/>
                <w:color w:val="000000"/>
                <w:kern w:val="0"/>
                <w:sz w:val="20"/>
                <w:szCs w:val="20"/>
              </w:rPr>
              <w:t>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1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 xml:space="preserve">PmCabn_Conc_Actl Cabin: 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PM2.5 number</w:t>
            </w:r>
            <w:r>
              <w:rPr>
                <w:rFonts w:hint="eastAsia" w:ascii="IGOLKH+MS-Mincho" w:hAnsi="IGOLKH+MS-Mincho" w:eastAsia="IGOLKH+MS-Mincho" w:cs="Arial"/>
                <w:color w:val="425968"/>
                <w:kern w:val="0"/>
                <w:sz w:val="18"/>
                <w:szCs w:val="18"/>
              </w:rPr>
              <w:t>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31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CC_Fr_Btn_User_Adj:</w:t>
            </w:r>
          </w:p>
        </w:tc>
        <w:tc>
          <w:tcPr>
            <w:tcW w:w="4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 xml:space="preserve">UFC status: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highlight w:val="gree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highlight w:val="green"/>
              </w:rPr>
              <w:t>ox11 Active （需等待）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highlight w:val="gree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highlight w:val="green"/>
              </w:rPr>
              <w:t>0x12 Complete（可启动）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0"/>
                <w:szCs w:val="20"/>
                <w:highlight w:val="green"/>
              </w:rPr>
              <w:t>0x13 Interrupt（可启动）</w:t>
            </w:r>
          </w:p>
        </w:tc>
      </w:tr>
    </w:tbl>
    <w:p>
      <w:pPr>
        <w:ind w:firstLine="735" w:firstLineChars="3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输出：</w:t>
      </w:r>
    </w:p>
    <w:p>
      <w:pPr>
        <w:ind w:firstLine="1260" w:firstLineChars="6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AAR_ClmtStateOnPM2.5</w:t>
      </w:r>
      <w:r>
        <w:rPr>
          <w:rFonts w:hint="eastAsia" w:ascii="微软雅黑" w:hAnsi="微软雅黑" w:eastAsia="微软雅黑"/>
          <w:szCs w:val="21"/>
        </w:rPr>
        <w:t>：要求通过DuerOS系统开启气候系统。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    预期</w:t>
      </w:r>
      <w:r>
        <w:rPr>
          <w:rFonts w:ascii="微软雅黑" w:hAnsi="微软雅黑" w:eastAsia="微软雅黑"/>
          <w:szCs w:val="21"/>
        </w:rPr>
        <w:t>效果：</w:t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当车辆状态（VehState）从关闭状态转换到正常运行状态时，此策略将开始。如果初始车内PM2.5</w:t>
      </w:r>
    </w:p>
    <w:p>
      <w:pPr>
        <w:pStyle w:val="39"/>
        <w:ind w:left="16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受到污染，且气候系统关闭，则DualOS系统将请求开启空调；</w:t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HMI将在屏幕上向客户显示“AAR系统10秒后打开空调系统。HMI在注释中提供一个按钮，允</w:t>
      </w:r>
    </w:p>
    <w:p>
      <w:pPr>
        <w:pStyle w:val="39"/>
        <w:ind w:left="16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许客户停止此策略。</w:t>
      </w:r>
    </w:p>
    <w:p>
      <w:pPr>
        <w:ind w:firstLine="1260" w:firstLineChars="6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</w:t>
      </w:r>
      <w:r>
        <w:rPr>
          <w:rFonts w:ascii="微软雅黑" w:hAnsi="微软雅黑" w:eastAsia="微软雅黑"/>
          <w:szCs w:val="21"/>
        </w:rPr>
        <w:t>：</w:t>
      </w:r>
      <w:r>
        <w:rPr>
          <w:rFonts w:hint="eastAsia" w:ascii="微软雅黑" w:hAnsi="微软雅黑" w:eastAsia="微软雅黑"/>
          <w:szCs w:val="21"/>
        </w:rPr>
        <w:t>当空调系统打开时，系统将直接设置为自动模式。这个请求将转换到CCH/RCCM——如果UFC</w:t>
      </w:r>
    </w:p>
    <w:p>
      <w:pPr>
        <w:ind w:firstLine="1260" w:firstLineChars="6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功能冲突，系统将在UFC功能完成或中断后开启自动</w:t>
      </w:r>
      <w:r>
        <w:rPr>
          <w:rFonts w:ascii="微软雅黑" w:hAnsi="微软雅黑" w:eastAsia="微软雅黑"/>
          <w:szCs w:val="21"/>
        </w:rPr>
        <w:t>模式</w:t>
      </w:r>
      <w:r>
        <w:rPr>
          <w:rFonts w:hint="eastAsia" w:ascii="微软雅黑" w:hAnsi="微软雅黑" w:eastAsia="微软雅黑"/>
          <w:szCs w:val="21"/>
        </w:rPr>
        <w:t>。</w:t>
      </w:r>
    </w:p>
    <w:sectPr>
      <w:headerReference r:id="rId9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rosoft Office 用户" w:date="2020-01-02T16:08:00Z" w:initials="MO用">
    <w:p w14:paraId="05E171F8">
      <w:pPr>
        <w:pStyle w:val="12"/>
      </w:pPr>
      <w:r>
        <w:t>Stella:</w:t>
      </w:r>
      <w:r>
        <w:rPr>
          <w:rFonts w:hint="eastAsia"/>
        </w:rPr>
        <w:t xml:space="preserve"> </w:t>
      </w:r>
    </w:p>
    <w:p w14:paraId="5985681A">
      <w:pPr>
        <w:pStyle w:val="12"/>
        <w:numPr>
          <w:ilvl w:val="0"/>
          <w:numId w:val="2"/>
        </w:numPr>
      </w:pPr>
      <w:r>
        <w:rPr>
          <w:rFonts w:hint="eastAsia"/>
        </w:rPr>
        <w:t>座舱新风是强制换气90s功能，并不能进入AAR页面。</w:t>
      </w:r>
    </w:p>
    <w:p w14:paraId="59C02735">
      <w:pPr>
        <w:pStyle w:val="12"/>
        <w:numPr>
          <w:ilvl w:val="0"/>
          <w:numId w:val="2"/>
        </w:numPr>
      </w:pPr>
      <w:r>
        <w:rPr>
          <w:rFonts w:hint="eastAsia"/>
        </w:rPr>
        <w:t>空调页面应该有“智能馨风”按钮，点击可以进入AAR页面。</w:t>
      </w:r>
    </w:p>
  </w:comment>
  <w:comment w:id="1" w:author="Microsoft Office 用户" w:date="2020-01-02T16:12:00Z" w:initials="MO用">
    <w:p w14:paraId="099B2AFD">
      <w:pPr>
        <w:pStyle w:val="12"/>
      </w:pPr>
      <w:r>
        <w:rPr>
          <w:rFonts w:hint="eastAsia"/>
        </w:rPr>
        <w:t>Stella：“空气质量”？还是“智能馨风”？</w:t>
      </w:r>
    </w:p>
  </w:comment>
  <w:comment w:id="2" w:author="Shi, Stella (J.)" w:date="2020-01-20T11:04:00Z" w:initials="SS(">
    <w:p w14:paraId="0AC90FF1">
      <w:pPr>
        <w:pStyle w:val="12"/>
      </w:pPr>
      <w:r>
        <w:rPr>
          <w:rFonts w:hint="eastAsia"/>
        </w:rPr>
        <w:t>根据诗韵1</w:t>
      </w:r>
      <w:r>
        <w:t>/17</w:t>
      </w:r>
      <w:r>
        <w:rPr>
          <w:rFonts w:hint="eastAsia"/>
        </w:rPr>
        <w:t>日上海当面沟通，因为开发比较复杂，时间较长，暂不在phase</w:t>
      </w:r>
      <w:r>
        <w:t>4</w:t>
      </w:r>
      <w:r>
        <w:rPr>
          <w:rFonts w:hint="eastAsia"/>
        </w:rPr>
        <w:t>中增加该功能。</w:t>
      </w:r>
    </w:p>
  </w:comment>
  <w:comment w:id="3" w:author="Shi, Stella (J.)" w:date="2020-01-20T11:15:00Z" w:initials="SS(">
    <w:p w14:paraId="66095368">
      <w:pPr>
        <w:pStyle w:val="12"/>
      </w:pPr>
      <w:r>
        <w:rPr>
          <w:rFonts w:hint="eastAsia"/>
        </w:rPr>
        <w:t>“进化”请改为“净化”</w:t>
      </w:r>
    </w:p>
  </w:comment>
  <w:comment w:id="4" w:author="Shi, Stella (J.)" w:date="2020-01-20T11:20:00Z" w:initials="SS(">
    <w:p w14:paraId="2FD660D5">
      <w:pPr>
        <w:pStyle w:val="12"/>
      </w:pPr>
      <w:r>
        <w:rPr>
          <w:rFonts w:hint="eastAsia"/>
        </w:rPr>
        <w:t>请将这条修改如下：</w:t>
      </w:r>
    </w:p>
    <w:p w14:paraId="33233E5B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ArialMT" w:hAnsi="ArialMT" w:cs="宋体"/>
          <w:color w:val="3F5666"/>
          <w:kern w:val="0"/>
          <w:sz w:val="20"/>
          <w:szCs w:val="20"/>
        </w:rPr>
        <w:t>IF Cabin PM2.5 is increasing, when Cabin PM2.5 &gt; 30 means not clean.</w:t>
      </w:r>
      <w:r>
        <w:rPr>
          <w:rFonts w:ascii="ArialMT" w:hAnsi="ArialMT" w:cs="宋体"/>
          <w:color w:val="3F5666"/>
          <w:kern w:val="0"/>
          <w:sz w:val="20"/>
          <w:szCs w:val="20"/>
        </w:rPr>
        <w:br w:type="textWrapping"/>
      </w:r>
      <w:r>
        <w:rPr>
          <w:rFonts w:ascii="ArialMT" w:hAnsi="ArialMT" w:cs="宋体"/>
          <w:color w:val="3F5666"/>
          <w:kern w:val="0"/>
          <w:sz w:val="20"/>
          <w:szCs w:val="20"/>
        </w:rPr>
        <w:t>IF Cabin PM2.5 is decreasing, when Cabin PM2.5 &lt; 24 means clean.</w:t>
      </w:r>
    </w:p>
    <w:p w14:paraId="5B7E7AF2">
      <w:pPr>
        <w:pStyle w:val="12"/>
        <w:rPr>
          <w:rFonts w:hint="eastAsia"/>
        </w:rPr>
      </w:pPr>
    </w:p>
  </w:comment>
  <w:comment w:id="5" w:author="Shi, Stella (J.)" w:date="2020-01-20T11:22:00Z" w:initials="SS(">
    <w:p w14:paraId="20D252A2">
      <w:pPr>
        <w:pStyle w:val="12"/>
      </w:pPr>
      <w:r>
        <w:rPr>
          <w:rFonts w:hint="eastAsia"/>
        </w:rPr>
        <w:t>这里需插入一条5：</w:t>
      </w:r>
    </w:p>
    <w:p w14:paraId="0A97619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ArialMT" w:hAnsi="ArialMT" w:cs="宋体"/>
          <w:color w:val="3F5666"/>
          <w:kern w:val="0"/>
          <w:sz w:val="20"/>
          <w:szCs w:val="20"/>
        </w:rPr>
        <w:t xml:space="preserve">In Status1/2, IF Cabin PM2.5 &gt; 30, system should jump out the current status and start from recirc mode checking. </w:t>
      </w:r>
    </w:p>
    <w:p w14:paraId="4D39454B">
      <w:pPr>
        <w:pStyle w:val="12"/>
        <w:rPr>
          <w:rFonts w:hint="eastAsia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9C02735" w15:done="0"/>
  <w15:commentEx w15:paraId="099B2AFD" w15:done="0"/>
  <w15:commentEx w15:paraId="0AC90FF1" w15:done="0"/>
  <w15:commentEx w15:paraId="66095368" w15:done="0"/>
  <w15:commentEx w15:paraId="5B7E7AF2" w15:done="0"/>
  <w15:commentEx w15:paraId="4D39454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MT">
    <w:altName w:val="Arial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  <w:font w:name="IGOLKH+MS-Mincho">
    <w:altName w:val="Segoe Print"/>
    <w:panose1 w:val="020B0604020202020204"/>
    <w:charset w:val="01"/>
    <w:family w:val="modern"/>
    <w:pitch w:val="default"/>
    <w:sig w:usb0="00000000" w:usb1="00000000" w:usb2="08000012" w:usb3="00000000" w:csb0="4002009F" w:csb1="DFD7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</w:sdtPr>
    <w:sdtEndPr>
      <w:rPr>
        <w:sz w:val="20"/>
        <w:szCs w:val="20"/>
      </w:rPr>
    </w:sdtEndPr>
    <w:sdtContent>
      <w:p>
        <w:pPr>
          <w:pStyle w:val="15"/>
          <w:jc w:val="right"/>
          <w:rPr>
            <w:sz w:val="20"/>
            <w:szCs w:val="20"/>
          </w:rPr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PAGE   \* MERGEFORMAT </w:instrText>
        </w:r>
        <w:r>
          <w:rPr>
            <w:sz w:val="20"/>
            <w:szCs w:val="20"/>
          </w:rPr>
          <w:fldChar w:fldCharType="separate"/>
        </w:r>
        <w:r>
          <w:rPr>
            <w:sz w:val="20"/>
            <w:szCs w:val="20"/>
            <w:lang w:val="zh-CN"/>
          </w:rPr>
          <w:t>25</w:t>
        </w:r>
        <w:r>
          <w:rPr>
            <w:sz w:val="20"/>
            <w:szCs w:val="20"/>
          </w:rPr>
          <w:fldChar w:fldCharType="end"/>
        </w:r>
      </w:p>
    </w:sdtContent>
  </w:sdt>
  <w:tbl>
    <w:tblPr>
      <w:tblStyle w:val="22"/>
      <w:tblW w:w="6771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left="0" w:right="360"/>
            <w:rPr>
              <w:rFonts w:hint="eastAsia"/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left="0" w:right="0"/>
            <w:rPr>
              <w:rFonts w:hint="eastAsia"/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百度</w:t>
          </w:r>
        </w:p>
      </w:tc>
    </w:tr>
  </w:tbl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  <w:lang w:eastAsia="en-US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tabs>
              <w:tab w:val="left" w:pos="1135"/>
            </w:tabs>
            <w:spacing w:before="40" w:beforeAutospacing="0" w:after="0" w:afterAutospacing="0" w:line="240" w:lineRule="atLeast"/>
            <w:ind w:left="0" w:right="68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版本: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日期: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&lt;保密文档&gt;</w:t>
          </w:r>
        </w:p>
      </w:tc>
    </w:tr>
  </w:tbl>
  <w:p>
    <w:pPr>
      <w:pStyle w:val="16"/>
      <w:pBdr>
        <w:bottom w:val="single" w:color="auto" w:sz="6" w:space="0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rFonts w:ascii="Arial" w:hAnsi="Arial"/>
        <w:b/>
        <w:sz w:val="36"/>
      </w:rPr>
    </w:pPr>
    <w:r>
      <w:rPr>
        <w:rFonts w:hint="eastAsia" w:ascii="Arial" w:hAnsi="Arial"/>
        <w:b/>
        <w:sz w:val="36"/>
      </w:rPr>
      <w:t>百度.</w:t>
    </w:r>
    <w:r>
      <w:rPr>
        <w:rFonts w:ascii="Arial" w:hAnsi="Arial"/>
        <w:b/>
        <w:sz w:val="36"/>
      </w:rPr>
      <w:t>IOV</w:t>
    </w:r>
  </w:p>
  <w:p>
    <w:pPr>
      <w:pStyle w:val="16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  <w:lang w:eastAsia="en-US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tabs>
              <w:tab w:val="left" w:pos="1135"/>
            </w:tabs>
            <w:spacing w:before="40" w:beforeAutospacing="0" w:after="0" w:afterAutospacing="0" w:line="240" w:lineRule="atLeast"/>
            <w:ind w:left="0" w:right="68"/>
            <w:rPr>
              <w:rFonts w:hint="eastAsia"/>
            </w:rPr>
          </w:pPr>
          <w:r>
            <w:rPr>
              <w:rFonts w:hint="eastAsia"/>
            </w:rPr>
            <w:t xml:space="preserve">  版本:           &lt;2.1&gt;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</w:rPr>
          </w:pPr>
          <w:r>
            <w:rPr>
              <w:rFonts w:hint="eastAsia"/>
            </w:rPr>
            <w:t xml:space="preserve">  日期:  &lt; 2020/ 1 /4&gt;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 w:line="240" w:lineRule="atLeast"/>
            <w:ind w:left="0" w:right="0"/>
            <w:rPr>
              <w:rFonts w:hint="eastAsia"/>
            </w:rPr>
          </w:pPr>
          <w:r>
            <w:rPr>
              <w:rFonts w:hint="eastAsia"/>
            </w:rPr>
            <w:t>&lt;保密文档&gt;</w:t>
          </w:r>
        </w:p>
      </w:tc>
    </w:tr>
  </w:tbl>
  <w:p>
    <w:pPr>
      <w:pStyle w:val="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8CC64E"/>
    <w:multiLevelType w:val="singleLevel"/>
    <w:tmpl w:val="F18CC64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0">
      <w:start w:val="5"/>
      <w:numFmt w:val="decimal"/>
      <w:lvlText w:val="%7、"/>
      <w:lvlJc w:val="left"/>
      <w:pPr>
        <w:ind w:left="5400" w:hanging="720"/>
      </w:pPr>
      <w:rPr>
        <w:rFonts w:hint="default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3">
    <w:nsid w:val="128B16F5"/>
    <w:multiLevelType w:val="multilevel"/>
    <w:tmpl w:val="128B16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34D7AE0"/>
    <w:multiLevelType w:val="multilevel"/>
    <w:tmpl w:val="234D7AE0"/>
    <w:lvl w:ilvl="0" w:tentative="0">
      <w:start w:val="1"/>
      <w:numFmt w:val="upperLetter"/>
      <w:lvlText w:val="%1、"/>
      <w:lvlJc w:val="left"/>
      <w:pPr>
        <w:ind w:left="172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05" w:hanging="420"/>
      </w:pPr>
    </w:lvl>
    <w:lvl w:ilvl="2" w:tentative="0">
      <w:start w:val="1"/>
      <w:numFmt w:val="lowerRoman"/>
      <w:lvlText w:val="%3."/>
      <w:lvlJc w:val="right"/>
      <w:pPr>
        <w:ind w:left="2625" w:hanging="420"/>
      </w:pPr>
    </w:lvl>
    <w:lvl w:ilvl="3" w:tentative="0">
      <w:start w:val="1"/>
      <w:numFmt w:val="decimal"/>
      <w:lvlText w:val="%4."/>
      <w:lvlJc w:val="left"/>
      <w:pPr>
        <w:ind w:left="3045" w:hanging="420"/>
      </w:pPr>
    </w:lvl>
    <w:lvl w:ilvl="4" w:tentative="0">
      <w:start w:val="1"/>
      <w:numFmt w:val="lowerLetter"/>
      <w:lvlText w:val="%5)"/>
      <w:lvlJc w:val="left"/>
      <w:pPr>
        <w:ind w:left="3465" w:hanging="420"/>
      </w:pPr>
    </w:lvl>
    <w:lvl w:ilvl="5" w:tentative="0">
      <w:start w:val="1"/>
      <w:numFmt w:val="lowerRoman"/>
      <w:lvlText w:val="%6."/>
      <w:lvlJc w:val="right"/>
      <w:pPr>
        <w:ind w:left="3885" w:hanging="420"/>
      </w:pPr>
    </w:lvl>
    <w:lvl w:ilvl="6" w:tentative="0">
      <w:start w:val="1"/>
      <w:numFmt w:val="decimal"/>
      <w:lvlText w:val="%7."/>
      <w:lvlJc w:val="left"/>
      <w:pPr>
        <w:ind w:left="4305" w:hanging="420"/>
      </w:pPr>
    </w:lvl>
    <w:lvl w:ilvl="7" w:tentative="0">
      <w:start w:val="1"/>
      <w:numFmt w:val="lowerLetter"/>
      <w:lvlText w:val="%8)"/>
      <w:lvlJc w:val="left"/>
      <w:pPr>
        <w:ind w:left="4725" w:hanging="420"/>
      </w:pPr>
    </w:lvl>
    <w:lvl w:ilvl="8" w:tentative="0">
      <w:start w:val="1"/>
      <w:numFmt w:val="lowerRoman"/>
      <w:lvlText w:val="%9."/>
      <w:lvlJc w:val="right"/>
      <w:pPr>
        <w:ind w:left="5145" w:hanging="420"/>
      </w:pPr>
    </w:lvl>
  </w:abstractNum>
  <w:abstractNum w:abstractNumId="5">
    <w:nsid w:val="3680072A"/>
    <w:multiLevelType w:val="multilevel"/>
    <w:tmpl w:val="3680072A"/>
    <w:lvl w:ilvl="0" w:tentative="0">
      <w:start w:val="1"/>
      <w:numFmt w:val="decimal"/>
      <w:lvlText w:val="%1、"/>
      <w:lvlJc w:val="left"/>
      <w:pPr>
        <w:ind w:left="162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3C7803EF"/>
    <w:multiLevelType w:val="multilevel"/>
    <w:tmpl w:val="3C7803EF"/>
    <w:lvl w:ilvl="0" w:tentative="0">
      <w:start w:val="1"/>
      <w:numFmt w:val="decimal"/>
      <w:pStyle w:val="2"/>
      <w:suff w:val="nothing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 w:tentative="0">
      <w:start w:val="1"/>
      <w:numFmt w:val="decimal"/>
      <w:pStyle w:val="4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>
    <w:nsid w:val="3CA548E6"/>
    <w:multiLevelType w:val="multilevel"/>
    <w:tmpl w:val="3CA548E6"/>
    <w:lvl w:ilvl="0" w:tentative="0">
      <w:start w:val="1"/>
      <w:numFmt w:val="japaneseCounting"/>
      <w:lvlText w:val="（%1）"/>
      <w:lvlJc w:val="left"/>
      <w:pPr>
        <w:ind w:left="135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0" w:hanging="420"/>
      </w:pPr>
    </w:lvl>
    <w:lvl w:ilvl="2" w:tentative="0">
      <w:start w:val="1"/>
      <w:numFmt w:val="lowerRoman"/>
      <w:lvlText w:val="%3."/>
      <w:lvlJc w:val="right"/>
      <w:pPr>
        <w:ind w:left="1890" w:hanging="420"/>
      </w:pPr>
    </w:lvl>
    <w:lvl w:ilvl="3" w:tentative="0">
      <w:start w:val="1"/>
      <w:numFmt w:val="decimal"/>
      <w:lvlText w:val="%4."/>
      <w:lvlJc w:val="left"/>
      <w:pPr>
        <w:ind w:left="2310" w:hanging="420"/>
      </w:pPr>
    </w:lvl>
    <w:lvl w:ilvl="4" w:tentative="0">
      <w:start w:val="1"/>
      <w:numFmt w:val="lowerLetter"/>
      <w:lvlText w:val="%5)"/>
      <w:lvlJc w:val="left"/>
      <w:pPr>
        <w:ind w:left="2730" w:hanging="420"/>
      </w:pPr>
    </w:lvl>
    <w:lvl w:ilvl="5" w:tentative="0">
      <w:start w:val="1"/>
      <w:numFmt w:val="lowerRoman"/>
      <w:lvlText w:val="%6."/>
      <w:lvlJc w:val="right"/>
      <w:pPr>
        <w:ind w:left="3150" w:hanging="420"/>
      </w:pPr>
    </w:lvl>
    <w:lvl w:ilvl="6" w:tentative="0">
      <w:start w:val="1"/>
      <w:numFmt w:val="decimal"/>
      <w:lvlText w:val="%7."/>
      <w:lvlJc w:val="left"/>
      <w:pPr>
        <w:ind w:left="3570" w:hanging="420"/>
      </w:pPr>
    </w:lvl>
    <w:lvl w:ilvl="7" w:tentative="0">
      <w:start w:val="1"/>
      <w:numFmt w:val="lowerLetter"/>
      <w:lvlText w:val="%8)"/>
      <w:lvlJc w:val="left"/>
      <w:pPr>
        <w:ind w:left="3990" w:hanging="420"/>
      </w:pPr>
    </w:lvl>
    <w:lvl w:ilvl="8" w:tentative="0">
      <w:start w:val="1"/>
      <w:numFmt w:val="lowerRoman"/>
      <w:lvlText w:val="%9."/>
      <w:lvlJc w:val="right"/>
      <w:pPr>
        <w:ind w:left="4410" w:hanging="420"/>
      </w:pPr>
    </w:lvl>
  </w:abstractNum>
  <w:abstractNum w:abstractNumId="8">
    <w:nsid w:val="43CA4CF4"/>
    <w:multiLevelType w:val="multilevel"/>
    <w:tmpl w:val="43CA4CF4"/>
    <w:lvl w:ilvl="0" w:tentative="0">
      <w:start w:val="2"/>
      <w:numFmt w:val="decimal"/>
      <w:lvlText w:val="%1、"/>
      <w:lvlJc w:val="left"/>
      <w:pPr>
        <w:ind w:left="1095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75" w:hanging="420"/>
      </w:pPr>
    </w:lvl>
    <w:lvl w:ilvl="2" w:tentative="0">
      <w:start w:val="1"/>
      <w:numFmt w:val="lowerRoman"/>
      <w:lvlText w:val="%3."/>
      <w:lvlJc w:val="right"/>
      <w:pPr>
        <w:ind w:left="1995" w:hanging="420"/>
      </w:pPr>
    </w:lvl>
    <w:lvl w:ilvl="3" w:tentative="0">
      <w:start w:val="1"/>
      <w:numFmt w:val="decimal"/>
      <w:lvlText w:val="%4."/>
      <w:lvlJc w:val="left"/>
      <w:pPr>
        <w:ind w:left="2415" w:hanging="420"/>
      </w:pPr>
    </w:lvl>
    <w:lvl w:ilvl="4" w:tentative="0">
      <w:start w:val="1"/>
      <w:numFmt w:val="lowerLetter"/>
      <w:lvlText w:val="%5)"/>
      <w:lvlJc w:val="left"/>
      <w:pPr>
        <w:ind w:left="2835" w:hanging="420"/>
      </w:pPr>
    </w:lvl>
    <w:lvl w:ilvl="5" w:tentative="0">
      <w:start w:val="1"/>
      <w:numFmt w:val="lowerRoman"/>
      <w:lvlText w:val="%6."/>
      <w:lvlJc w:val="right"/>
      <w:pPr>
        <w:ind w:left="3255" w:hanging="420"/>
      </w:pPr>
    </w:lvl>
    <w:lvl w:ilvl="6" w:tentative="0">
      <w:start w:val="1"/>
      <w:numFmt w:val="decimal"/>
      <w:lvlText w:val="%7."/>
      <w:lvlJc w:val="left"/>
      <w:pPr>
        <w:ind w:left="3675" w:hanging="420"/>
      </w:pPr>
    </w:lvl>
    <w:lvl w:ilvl="7" w:tentative="0">
      <w:start w:val="1"/>
      <w:numFmt w:val="lowerLetter"/>
      <w:lvlText w:val="%8)"/>
      <w:lvlJc w:val="left"/>
      <w:pPr>
        <w:ind w:left="4095" w:hanging="420"/>
      </w:pPr>
    </w:lvl>
    <w:lvl w:ilvl="8" w:tentative="0">
      <w:start w:val="1"/>
      <w:numFmt w:val="lowerRoman"/>
      <w:lvlText w:val="%9."/>
      <w:lvlJc w:val="right"/>
      <w:pPr>
        <w:ind w:left="4515" w:hanging="420"/>
      </w:pPr>
    </w:lvl>
  </w:abstractNum>
  <w:abstractNum w:abstractNumId="9">
    <w:nsid w:val="6DC61E54"/>
    <w:multiLevelType w:val="multilevel"/>
    <w:tmpl w:val="6DC61E54"/>
    <w:lvl w:ilvl="0" w:tentative="0">
      <w:start w:val="1"/>
      <w:numFmt w:val="decimal"/>
      <w:lvlText w:val="（%1）"/>
      <w:lvlJc w:val="left"/>
      <w:pPr>
        <w:ind w:left="145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75" w:hanging="420"/>
      </w:pPr>
    </w:lvl>
    <w:lvl w:ilvl="2" w:tentative="0">
      <w:start w:val="1"/>
      <w:numFmt w:val="lowerRoman"/>
      <w:lvlText w:val="%3."/>
      <w:lvlJc w:val="right"/>
      <w:pPr>
        <w:ind w:left="1995" w:hanging="420"/>
      </w:pPr>
    </w:lvl>
    <w:lvl w:ilvl="3" w:tentative="0">
      <w:start w:val="1"/>
      <w:numFmt w:val="decimal"/>
      <w:lvlText w:val="%4."/>
      <w:lvlJc w:val="left"/>
      <w:pPr>
        <w:ind w:left="2415" w:hanging="420"/>
      </w:pPr>
    </w:lvl>
    <w:lvl w:ilvl="4" w:tentative="0">
      <w:start w:val="1"/>
      <w:numFmt w:val="lowerLetter"/>
      <w:lvlText w:val="%5)"/>
      <w:lvlJc w:val="left"/>
      <w:pPr>
        <w:ind w:left="2835" w:hanging="420"/>
      </w:pPr>
    </w:lvl>
    <w:lvl w:ilvl="5" w:tentative="0">
      <w:start w:val="1"/>
      <w:numFmt w:val="lowerRoman"/>
      <w:lvlText w:val="%6."/>
      <w:lvlJc w:val="right"/>
      <w:pPr>
        <w:ind w:left="3255" w:hanging="420"/>
      </w:pPr>
    </w:lvl>
    <w:lvl w:ilvl="6" w:tentative="0">
      <w:start w:val="1"/>
      <w:numFmt w:val="decimal"/>
      <w:lvlText w:val="%7."/>
      <w:lvlJc w:val="left"/>
      <w:pPr>
        <w:ind w:left="3675" w:hanging="420"/>
      </w:pPr>
    </w:lvl>
    <w:lvl w:ilvl="7" w:tentative="0">
      <w:start w:val="1"/>
      <w:numFmt w:val="lowerLetter"/>
      <w:lvlText w:val="%8)"/>
      <w:lvlJc w:val="left"/>
      <w:pPr>
        <w:ind w:left="4095" w:hanging="420"/>
      </w:pPr>
    </w:lvl>
    <w:lvl w:ilvl="8" w:tentative="0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8"/>
  </w:num>
  <w:num w:numId="9">
    <w:abstractNumId w:val="7"/>
  </w:num>
  <w:num w:numId="10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Office 用户">
    <w15:presenceInfo w15:providerId="None" w15:userId="Microsoft Office 用户"/>
  </w15:person>
  <w15:person w15:author="Shi, Stella (J.)">
    <w15:presenceInfo w15:providerId="AD" w15:userId="S::jshi32@ford.com::b3f7b35c-9aa3-47ea-8b16-3c886a7776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B"/>
    <w:rsid w:val="00002103"/>
    <w:rsid w:val="00005628"/>
    <w:rsid w:val="000056EE"/>
    <w:rsid w:val="000067D3"/>
    <w:rsid w:val="00006D92"/>
    <w:rsid w:val="00006F70"/>
    <w:rsid w:val="00010244"/>
    <w:rsid w:val="000105B0"/>
    <w:rsid w:val="00010995"/>
    <w:rsid w:val="00012B23"/>
    <w:rsid w:val="000130A6"/>
    <w:rsid w:val="000130C2"/>
    <w:rsid w:val="000148DD"/>
    <w:rsid w:val="00014A59"/>
    <w:rsid w:val="00014C42"/>
    <w:rsid w:val="00015D64"/>
    <w:rsid w:val="000161D6"/>
    <w:rsid w:val="0001650C"/>
    <w:rsid w:val="00021A00"/>
    <w:rsid w:val="000232C6"/>
    <w:rsid w:val="000243BB"/>
    <w:rsid w:val="0002465D"/>
    <w:rsid w:val="000251DE"/>
    <w:rsid w:val="0002583D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0FCD"/>
    <w:rsid w:val="00052504"/>
    <w:rsid w:val="00052847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7A3"/>
    <w:rsid w:val="00064EC2"/>
    <w:rsid w:val="000650D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5F66"/>
    <w:rsid w:val="00076051"/>
    <w:rsid w:val="00076577"/>
    <w:rsid w:val="00077AEF"/>
    <w:rsid w:val="00077B8D"/>
    <w:rsid w:val="00077F74"/>
    <w:rsid w:val="00077F7A"/>
    <w:rsid w:val="000813EA"/>
    <w:rsid w:val="000829E3"/>
    <w:rsid w:val="000831B6"/>
    <w:rsid w:val="00083F73"/>
    <w:rsid w:val="000848CE"/>
    <w:rsid w:val="00084D40"/>
    <w:rsid w:val="00085255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2C81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5179"/>
    <w:rsid w:val="000B733D"/>
    <w:rsid w:val="000B75A3"/>
    <w:rsid w:val="000B78F1"/>
    <w:rsid w:val="000B7F39"/>
    <w:rsid w:val="000C05F2"/>
    <w:rsid w:val="000C0B4C"/>
    <w:rsid w:val="000C1014"/>
    <w:rsid w:val="000C1BF5"/>
    <w:rsid w:val="000C20B5"/>
    <w:rsid w:val="000C3015"/>
    <w:rsid w:val="000C373E"/>
    <w:rsid w:val="000C3ABF"/>
    <w:rsid w:val="000C3AF9"/>
    <w:rsid w:val="000C3DA8"/>
    <w:rsid w:val="000C3E80"/>
    <w:rsid w:val="000C48FF"/>
    <w:rsid w:val="000C4ED8"/>
    <w:rsid w:val="000C5926"/>
    <w:rsid w:val="000C5F8E"/>
    <w:rsid w:val="000C6F4A"/>
    <w:rsid w:val="000C7C53"/>
    <w:rsid w:val="000D0661"/>
    <w:rsid w:val="000D0C6D"/>
    <w:rsid w:val="000D2AC4"/>
    <w:rsid w:val="000D35E5"/>
    <w:rsid w:val="000D3CAC"/>
    <w:rsid w:val="000D5E74"/>
    <w:rsid w:val="000D7C52"/>
    <w:rsid w:val="000E047F"/>
    <w:rsid w:val="000E1112"/>
    <w:rsid w:val="000E14DF"/>
    <w:rsid w:val="000E22A1"/>
    <w:rsid w:val="000E2427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0F656C"/>
    <w:rsid w:val="001009FE"/>
    <w:rsid w:val="00101150"/>
    <w:rsid w:val="0010376B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1707B"/>
    <w:rsid w:val="00117AE2"/>
    <w:rsid w:val="00117C22"/>
    <w:rsid w:val="0012007D"/>
    <w:rsid w:val="00120807"/>
    <w:rsid w:val="001212C7"/>
    <w:rsid w:val="00121DEF"/>
    <w:rsid w:val="001221BC"/>
    <w:rsid w:val="00122A08"/>
    <w:rsid w:val="00122B92"/>
    <w:rsid w:val="00124435"/>
    <w:rsid w:val="00124D11"/>
    <w:rsid w:val="00125B2E"/>
    <w:rsid w:val="00127B32"/>
    <w:rsid w:val="001313BE"/>
    <w:rsid w:val="00131B27"/>
    <w:rsid w:val="00131E39"/>
    <w:rsid w:val="0013278B"/>
    <w:rsid w:val="00133E94"/>
    <w:rsid w:val="00134CD3"/>
    <w:rsid w:val="00135D45"/>
    <w:rsid w:val="0013771E"/>
    <w:rsid w:val="00137C14"/>
    <w:rsid w:val="00137C36"/>
    <w:rsid w:val="00140915"/>
    <w:rsid w:val="00140BF3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2B87"/>
    <w:rsid w:val="001556F6"/>
    <w:rsid w:val="00155B70"/>
    <w:rsid w:val="00156244"/>
    <w:rsid w:val="0015728E"/>
    <w:rsid w:val="00160188"/>
    <w:rsid w:val="0016029F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057A"/>
    <w:rsid w:val="00171B28"/>
    <w:rsid w:val="001720A6"/>
    <w:rsid w:val="00172655"/>
    <w:rsid w:val="001726D7"/>
    <w:rsid w:val="00173EE3"/>
    <w:rsid w:val="0017483F"/>
    <w:rsid w:val="00174A62"/>
    <w:rsid w:val="00177C22"/>
    <w:rsid w:val="00177CEA"/>
    <w:rsid w:val="0018001F"/>
    <w:rsid w:val="00180C95"/>
    <w:rsid w:val="00181EB8"/>
    <w:rsid w:val="00182F05"/>
    <w:rsid w:val="001831D2"/>
    <w:rsid w:val="00183494"/>
    <w:rsid w:val="001840C5"/>
    <w:rsid w:val="0018467D"/>
    <w:rsid w:val="001854B8"/>
    <w:rsid w:val="001869C8"/>
    <w:rsid w:val="00187106"/>
    <w:rsid w:val="00187959"/>
    <w:rsid w:val="00191199"/>
    <w:rsid w:val="00192B56"/>
    <w:rsid w:val="00193094"/>
    <w:rsid w:val="00193F0B"/>
    <w:rsid w:val="00194659"/>
    <w:rsid w:val="001957F6"/>
    <w:rsid w:val="00196F7C"/>
    <w:rsid w:val="001A4245"/>
    <w:rsid w:val="001A43F7"/>
    <w:rsid w:val="001A69C2"/>
    <w:rsid w:val="001A6C99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3DFA"/>
    <w:rsid w:val="001B47DB"/>
    <w:rsid w:val="001B4DCD"/>
    <w:rsid w:val="001B5517"/>
    <w:rsid w:val="001B5679"/>
    <w:rsid w:val="001B57ED"/>
    <w:rsid w:val="001B5A17"/>
    <w:rsid w:val="001B5FE1"/>
    <w:rsid w:val="001B6703"/>
    <w:rsid w:val="001B6849"/>
    <w:rsid w:val="001C021C"/>
    <w:rsid w:val="001C0EE5"/>
    <w:rsid w:val="001C17F6"/>
    <w:rsid w:val="001C1DD5"/>
    <w:rsid w:val="001C21E9"/>
    <w:rsid w:val="001C4081"/>
    <w:rsid w:val="001C426E"/>
    <w:rsid w:val="001C624D"/>
    <w:rsid w:val="001C78D1"/>
    <w:rsid w:val="001D0699"/>
    <w:rsid w:val="001D219B"/>
    <w:rsid w:val="001D2925"/>
    <w:rsid w:val="001D2E40"/>
    <w:rsid w:val="001D58A9"/>
    <w:rsid w:val="001D6284"/>
    <w:rsid w:val="001D6576"/>
    <w:rsid w:val="001D694D"/>
    <w:rsid w:val="001D7E73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6D20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153D"/>
    <w:rsid w:val="0021191E"/>
    <w:rsid w:val="00211E2C"/>
    <w:rsid w:val="00213493"/>
    <w:rsid w:val="00213DCD"/>
    <w:rsid w:val="00213E43"/>
    <w:rsid w:val="0021466F"/>
    <w:rsid w:val="002146ED"/>
    <w:rsid w:val="002149F6"/>
    <w:rsid w:val="002151C4"/>
    <w:rsid w:val="00215DF7"/>
    <w:rsid w:val="00216BAE"/>
    <w:rsid w:val="00216EC7"/>
    <w:rsid w:val="002177E6"/>
    <w:rsid w:val="00220A6A"/>
    <w:rsid w:val="00221294"/>
    <w:rsid w:val="0022129B"/>
    <w:rsid w:val="002216DF"/>
    <w:rsid w:val="00222773"/>
    <w:rsid w:val="00225A2A"/>
    <w:rsid w:val="00225D8E"/>
    <w:rsid w:val="00225E02"/>
    <w:rsid w:val="00226732"/>
    <w:rsid w:val="00226B12"/>
    <w:rsid w:val="00227619"/>
    <w:rsid w:val="002276B7"/>
    <w:rsid w:val="00227C7C"/>
    <w:rsid w:val="00227F2F"/>
    <w:rsid w:val="002308D1"/>
    <w:rsid w:val="00231362"/>
    <w:rsid w:val="002328B6"/>
    <w:rsid w:val="00233179"/>
    <w:rsid w:val="002342DF"/>
    <w:rsid w:val="00234354"/>
    <w:rsid w:val="00235057"/>
    <w:rsid w:val="002365B7"/>
    <w:rsid w:val="002367EA"/>
    <w:rsid w:val="00236BAA"/>
    <w:rsid w:val="002376B2"/>
    <w:rsid w:val="002376F9"/>
    <w:rsid w:val="00240BBB"/>
    <w:rsid w:val="002414EA"/>
    <w:rsid w:val="00242189"/>
    <w:rsid w:val="0024306E"/>
    <w:rsid w:val="002431F4"/>
    <w:rsid w:val="002438B4"/>
    <w:rsid w:val="00244232"/>
    <w:rsid w:val="002450CE"/>
    <w:rsid w:val="0024670C"/>
    <w:rsid w:val="00246B2E"/>
    <w:rsid w:val="00250413"/>
    <w:rsid w:val="00250DAE"/>
    <w:rsid w:val="00253542"/>
    <w:rsid w:val="00253755"/>
    <w:rsid w:val="002548B8"/>
    <w:rsid w:val="00254B5A"/>
    <w:rsid w:val="00256AC9"/>
    <w:rsid w:val="0025753B"/>
    <w:rsid w:val="002577B0"/>
    <w:rsid w:val="00261841"/>
    <w:rsid w:val="002637F0"/>
    <w:rsid w:val="002639F6"/>
    <w:rsid w:val="00265247"/>
    <w:rsid w:val="002656FF"/>
    <w:rsid w:val="00265C45"/>
    <w:rsid w:val="002669B8"/>
    <w:rsid w:val="00266BD6"/>
    <w:rsid w:val="00266C21"/>
    <w:rsid w:val="00267E67"/>
    <w:rsid w:val="00267EDF"/>
    <w:rsid w:val="00270031"/>
    <w:rsid w:val="002728C6"/>
    <w:rsid w:val="00273A58"/>
    <w:rsid w:val="00273BBB"/>
    <w:rsid w:val="00273EC2"/>
    <w:rsid w:val="00274088"/>
    <w:rsid w:val="00274293"/>
    <w:rsid w:val="0027536E"/>
    <w:rsid w:val="002755E0"/>
    <w:rsid w:val="0027637A"/>
    <w:rsid w:val="0027784E"/>
    <w:rsid w:val="00280967"/>
    <w:rsid w:val="00281DFB"/>
    <w:rsid w:val="00281F54"/>
    <w:rsid w:val="00282DD8"/>
    <w:rsid w:val="002849A2"/>
    <w:rsid w:val="002873B1"/>
    <w:rsid w:val="002907ED"/>
    <w:rsid w:val="002913F5"/>
    <w:rsid w:val="0029142F"/>
    <w:rsid w:val="00291BB9"/>
    <w:rsid w:val="002926BE"/>
    <w:rsid w:val="00292D62"/>
    <w:rsid w:val="00293A08"/>
    <w:rsid w:val="0029423E"/>
    <w:rsid w:val="00294BD8"/>
    <w:rsid w:val="00295465"/>
    <w:rsid w:val="002A091C"/>
    <w:rsid w:val="002A1359"/>
    <w:rsid w:val="002A1B3D"/>
    <w:rsid w:val="002A2032"/>
    <w:rsid w:val="002A2789"/>
    <w:rsid w:val="002A30EF"/>
    <w:rsid w:val="002A31F2"/>
    <w:rsid w:val="002A3436"/>
    <w:rsid w:val="002A3448"/>
    <w:rsid w:val="002A40E0"/>
    <w:rsid w:val="002A4100"/>
    <w:rsid w:val="002A496B"/>
    <w:rsid w:val="002A54EB"/>
    <w:rsid w:val="002A573F"/>
    <w:rsid w:val="002A5FCC"/>
    <w:rsid w:val="002A61BD"/>
    <w:rsid w:val="002A70D2"/>
    <w:rsid w:val="002A7454"/>
    <w:rsid w:val="002B1D8F"/>
    <w:rsid w:val="002B28F9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1C3D"/>
    <w:rsid w:val="002C29D9"/>
    <w:rsid w:val="002C2E0E"/>
    <w:rsid w:val="002C2ECC"/>
    <w:rsid w:val="002C3D9E"/>
    <w:rsid w:val="002C4BDC"/>
    <w:rsid w:val="002C4C88"/>
    <w:rsid w:val="002C4D40"/>
    <w:rsid w:val="002C60FE"/>
    <w:rsid w:val="002C7A75"/>
    <w:rsid w:val="002D045B"/>
    <w:rsid w:val="002D0604"/>
    <w:rsid w:val="002D17AF"/>
    <w:rsid w:val="002D17D9"/>
    <w:rsid w:val="002D1AD8"/>
    <w:rsid w:val="002D2D3B"/>
    <w:rsid w:val="002D3BFE"/>
    <w:rsid w:val="002D3C50"/>
    <w:rsid w:val="002D3E60"/>
    <w:rsid w:val="002D5637"/>
    <w:rsid w:val="002D5DB5"/>
    <w:rsid w:val="002D6630"/>
    <w:rsid w:val="002D78BF"/>
    <w:rsid w:val="002E0537"/>
    <w:rsid w:val="002E25E8"/>
    <w:rsid w:val="002E2934"/>
    <w:rsid w:val="002E309A"/>
    <w:rsid w:val="002E4885"/>
    <w:rsid w:val="002E51AB"/>
    <w:rsid w:val="002E61D2"/>
    <w:rsid w:val="002E6ED2"/>
    <w:rsid w:val="002E7887"/>
    <w:rsid w:val="002F0C3B"/>
    <w:rsid w:val="002F0F96"/>
    <w:rsid w:val="002F121A"/>
    <w:rsid w:val="002F29B6"/>
    <w:rsid w:val="002F2F70"/>
    <w:rsid w:val="002F37B2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A47"/>
    <w:rsid w:val="00311ADC"/>
    <w:rsid w:val="003133B1"/>
    <w:rsid w:val="00315DBC"/>
    <w:rsid w:val="00316BBE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4E7A"/>
    <w:rsid w:val="00325962"/>
    <w:rsid w:val="00326AA6"/>
    <w:rsid w:val="003270B8"/>
    <w:rsid w:val="0032782C"/>
    <w:rsid w:val="0033046D"/>
    <w:rsid w:val="00330D73"/>
    <w:rsid w:val="00332C2A"/>
    <w:rsid w:val="00333503"/>
    <w:rsid w:val="003339A9"/>
    <w:rsid w:val="00333E5F"/>
    <w:rsid w:val="0033545D"/>
    <w:rsid w:val="003354F2"/>
    <w:rsid w:val="00336218"/>
    <w:rsid w:val="00337116"/>
    <w:rsid w:val="0034090C"/>
    <w:rsid w:val="00340D31"/>
    <w:rsid w:val="003410EE"/>
    <w:rsid w:val="00341845"/>
    <w:rsid w:val="00342279"/>
    <w:rsid w:val="00342D8C"/>
    <w:rsid w:val="00342E85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5E2C"/>
    <w:rsid w:val="00356A99"/>
    <w:rsid w:val="00357547"/>
    <w:rsid w:val="0035757E"/>
    <w:rsid w:val="003602BF"/>
    <w:rsid w:val="003603F4"/>
    <w:rsid w:val="00360DBD"/>
    <w:rsid w:val="00361248"/>
    <w:rsid w:val="00363457"/>
    <w:rsid w:val="0036357F"/>
    <w:rsid w:val="00364667"/>
    <w:rsid w:val="00364A26"/>
    <w:rsid w:val="003668EA"/>
    <w:rsid w:val="00367A59"/>
    <w:rsid w:val="00370039"/>
    <w:rsid w:val="00370978"/>
    <w:rsid w:val="0037273A"/>
    <w:rsid w:val="003744FE"/>
    <w:rsid w:val="003747DF"/>
    <w:rsid w:val="0037577F"/>
    <w:rsid w:val="0037638C"/>
    <w:rsid w:val="00380067"/>
    <w:rsid w:val="00380220"/>
    <w:rsid w:val="003806D9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057F"/>
    <w:rsid w:val="003908BB"/>
    <w:rsid w:val="00391183"/>
    <w:rsid w:val="00392D9E"/>
    <w:rsid w:val="003946AC"/>
    <w:rsid w:val="00397871"/>
    <w:rsid w:val="00397A92"/>
    <w:rsid w:val="003A07CC"/>
    <w:rsid w:val="003A0B96"/>
    <w:rsid w:val="003A1790"/>
    <w:rsid w:val="003A1A7F"/>
    <w:rsid w:val="003A26CB"/>
    <w:rsid w:val="003A27FF"/>
    <w:rsid w:val="003A2857"/>
    <w:rsid w:val="003A3422"/>
    <w:rsid w:val="003A444C"/>
    <w:rsid w:val="003A44DD"/>
    <w:rsid w:val="003A474F"/>
    <w:rsid w:val="003A4D4E"/>
    <w:rsid w:val="003A5241"/>
    <w:rsid w:val="003A59A7"/>
    <w:rsid w:val="003A7E17"/>
    <w:rsid w:val="003B1781"/>
    <w:rsid w:val="003B1DB8"/>
    <w:rsid w:val="003B29C1"/>
    <w:rsid w:val="003B2D03"/>
    <w:rsid w:val="003B3645"/>
    <w:rsid w:val="003B70F9"/>
    <w:rsid w:val="003B79FE"/>
    <w:rsid w:val="003B7CCC"/>
    <w:rsid w:val="003C1848"/>
    <w:rsid w:val="003C22B9"/>
    <w:rsid w:val="003C24A3"/>
    <w:rsid w:val="003C2F7C"/>
    <w:rsid w:val="003C3B69"/>
    <w:rsid w:val="003C51EE"/>
    <w:rsid w:val="003C5C77"/>
    <w:rsid w:val="003C5C88"/>
    <w:rsid w:val="003C7639"/>
    <w:rsid w:val="003C7653"/>
    <w:rsid w:val="003C76E3"/>
    <w:rsid w:val="003D0018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D7DC6"/>
    <w:rsid w:val="003E0AB1"/>
    <w:rsid w:val="003E144C"/>
    <w:rsid w:val="003E1C9D"/>
    <w:rsid w:val="003E26C7"/>
    <w:rsid w:val="003E29AE"/>
    <w:rsid w:val="003E30AF"/>
    <w:rsid w:val="003E3238"/>
    <w:rsid w:val="003E33EB"/>
    <w:rsid w:val="003E442E"/>
    <w:rsid w:val="003E7BE9"/>
    <w:rsid w:val="003F02FB"/>
    <w:rsid w:val="003F0D8F"/>
    <w:rsid w:val="003F113A"/>
    <w:rsid w:val="003F27C8"/>
    <w:rsid w:val="003F3157"/>
    <w:rsid w:val="003F562E"/>
    <w:rsid w:val="003F6E1F"/>
    <w:rsid w:val="003F76B1"/>
    <w:rsid w:val="0040036F"/>
    <w:rsid w:val="00400985"/>
    <w:rsid w:val="004016FB"/>
    <w:rsid w:val="00401DE0"/>
    <w:rsid w:val="00401E99"/>
    <w:rsid w:val="00401F7E"/>
    <w:rsid w:val="0040236C"/>
    <w:rsid w:val="00403EBC"/>
    <w:rsid w:val="0040421E"/>
    <w:rsid w:val="004055B1"/>
    <w:rsid w:val="0040597C"/>
    <w:rsid w:val="00405994"/>
    <w:rsid w:val="00405C70"/>
    <w:rsid w:val="00406F53"/>
    <w:rsid w:val="00407334"/>
    <w:rsid w:val="00407AE9"/>
    <w:rsid w:val="00410027"/>
    <w:rsid w:val="00411C2C"/>
    <w:rsid w:val="00412196"/>
    <w:rsid w:val="00412263"/>
    <w:rsid w:val="00413409"/>
    <w:rsid w:val="00413CE5"/>
    <w:rsid w:val="0041501B"/>
    <w:rsid w:val="004156C8"/>
    <w:rsid w:val="00415950"/>
    <w:rsid w:val="00416013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2C5B"/>
    <w:rsid w:val="00443579"/>
    <w:rsid w:val="00443D59"/>
    <w:rsid w:val="00444624"/>
    <w:rsid w:val="0044545D"/>
    <w:rsid w:val="0044645F"/>
    <w:rsid w:val="00446BBC"/>
    <w:rsid w:val="00446E67"/>
    <w:rsid w:val="00447940"/>
    <w:rsid w:val="00451003"/>
    <w:rsid w:val="004517C3"/>
    <w:rsid w:val="00451D25"/>
    <w:rsid w:val="0045210E"/>
    <w:rsid w:val="0045438C"/>
    <w:rsid w:val="00454568"/>
    <w:rsid w:val="004545E6"/>
    <w:rsid w:val="004548E7"/>
    <w:rsid w:val="00455A25"/>
    <w:rsid w:val="00455DE9"/>
    <w:rsid w:val="00460879"/>
    <w:rsid w:val="00461850"/>
    <w:rsid w:val="00463AE1"/>
    <w:rsid w:val="00464107"/>
    <w:rsid w:val="00465320"/>
    <w:rsid w:val="004655A5"/>
    <w:rsid w:val="00465777"/>
    <w:rsid w:val="00466CDA"/>
    <w:rsid w:val="00466D25"/>
    <w:rsid w:val="00467F86"/>
    <w:rsid w:val="0047158B"/>
    <w:rsid w:val="00471DBE"/>
    <w:rsid w:val="0047210C"/>
    <w:rsid w:val="00472743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C07"/>
    <w:rsid w:val="00486EC6"/>
    <w:rsid w:val="00486F29"/>
    <w:rsid w:val="00490243"/>
    <w:rsid w:val="0049090A"/>
    <w:rsid w:val="00491336"/>
    <w:rsid w:val="0049135C"/>
    <w:rsid w:val="00492968"/>
    <w:rsid w:val="00492E63"/>
    <w:rsid w:val="004938F2"/>
    <w:rsid w:val="004950CA"/>
    <w:rsid w:val="00495634"/>
    <w:rsid w:val="0049745C"/>
    <w:rsid w:val="0049745F"/>
    <w:rsid w:val="004A04F2"/>
    <w:rsid w:val="004A2E32"/>
    <w:rsid w:val="004A2E58"/>
    <w:rsid w:val="004A2F4C"/>
    <w:rsid w:val="004A3218"/>
    <w:rsid w:val="004A685D"/>
    <w:rsid w:val="004A6EFE"/>
    <w:rsid w:val="004B0A1B"/>
    <w:rsid w:val="004B137C"/>
    <w:rsid w:val="004B20E4"/>
    <w:rsid w:val="004B2251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3739"/>
    <w:rsid w:val="004D4005"/>
    <w:rsid w:val="004D41CE"/>
    <w:rsid w:val="004D421F"/>
    <w:rsid w:val="004D471B"/>
    <w:rsid w:val="004D497C"/>
    <w:rsid w:val="004D4E29"/>
    <w:rsid w:val="004D5638"/>
    <w:rsid w:val="004E0289"/>
    <w:rsid w:val="004E1DB0"/>
    <w:rsid w:val="004E3C5E"/>
    <w:rsid w:val="004E40E5"/>
    <w:rsid w:val="004E43BD"/>
    <w:rsid w:val="004E5057"/>
    <w:rsid w:val="004E54BD"/>
    <w:rsid w:val="004E56F2"/>
    <w:rsid w:val="004E78E2"/>
    <w:rsid w:val="004E7B69"/>
    <w:rsid w:val="004E7E9E"/>
    <w:rsid w:val="004F0E8E"/>
    <w:rsid w:val="004F0FDD"/>
    <w:rsid w:val="004F1DE2"/>
    <w:rsid w:val="004F2E7C"/>
    <w:rsid w:val="004F46FD"/>
    <w:rsid w:val="004F4A92"/>
    <w:rsid w:val="004F4D37"/>
    <w:rsid w:val="004F5D31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C8B"/>
    <w:rsid w:val="00504D5E"/>
    <w:rsid w:val="0050536D"/>
    <w:rsid w:val="00505455"/>
    <w:rsid w:val="00510BB5"/>
    <w:rsid w:val="00510DE8"/>
    <w:rsid w:val="0051173A"/>
    <w:rsid w:val="00511E06"/>
    <w:rsid w:val="005125A6"/>
    <w:rsid w:val="00512FD4"/>
    <w:rsid w:val="00514468"/>
    <w:rsid w:val="005165C2"/>
    <w:rsid w:val="00517589"/>
    <w:rsid w:val="0051765B"/>
    <w:rsid w:val="00521699"/>
    <w:rsid w:val="005217D2"/>
    <w:rsid w:val="00522B57"/>
    <w:rsid w:val="00523C03"/>
    <w:rsid w:val="00524869"/>
    <w:rsid w:val="0052649D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013"/>
    <w:rsid w:val="00537314"/>
    <w:rsid w:val="00537EEF"/>
    <w:rsid w:val="0054055A"/>
    <w:rsid w:val="00540FC6"/>
    <w:rsid w:val="00541DBD"/>
    <w:rsid w:val="00542507"/>
    <w:rsid w:val="005428A1"/>
    <w:rsid w:val="0054301E"/>
    <w:rsid w:val="0054487D"/>
    <w:rsid w:val="00544986"/>
    <w:rsid w:val="0054544F"/>
    <w:rsid w:val="005474AB"/>
    <w:rsid w:val="0054784C"/>
    <w:rsid w:val="00551410"/>
    <w:rsid w:val="00551D13"/>
    <w:rsid w:val="00551D97"/>
    <w:rsid w:val="00551E05"/>
    <w:rsid w:val="00552048"/>
    <w:rsid w:val="005524E6"/>
    <w:rsid w:val="005529BF"/>
    <w:rsid w:val="00554332"/>
    <w:rsid w:val="005556C4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67AB4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3ED"/>
    <w:rsid w:val="00592E30"/>
    <w:rsid w:val="005930F0"/>
    <w:rsid w:val="00593507"/>
    <w:rsid w:val="00593CFF"/>
    <w:rsid w:val="00594775"/>
    <w:rsid w:val="00594CE9"/>
    <w:rsid w:val="00594E93"/>
    <w:rsid w:val="00596423"/>
    <w:rsid w:val="00596B07"/>
    <w:rsid w:val="00596F14"/>
    <w:rsid w:val="00597413"/>
    <w:rsid w:val="00597E26"/>
    <w:rsid w:val="00597F47"/>
    <w:rsid w:val="005A020B"/>
    <w:rsid w:val="005A0807"/>
    <w:rsid w:val="005A38CC"/>
    <w:rsid w:val="005A393A"/>
    <w:rsid w:val="005A3A3B"/>
    <w:rsid w:val="005A6063"/>
    <w:rsid w:val="005A633F"/>
    <w:rsid w:val="005A7457"/>
    <w:rsid w:val="005A7535"/>
    <w:rsid w:val="005B2481"/>
    <w:rsid w:val="005B31B1"/>
    <w:rsid w:val="005B41E2"/>
    <w:rsid w:val="005B49F3"/>
    <w:rsid w:val="005B4A3A"/>
    <w:rsid w:val="005B5BB8"/>
    <w:rsid w:val="005B5D6F"/>
    <w:rsid w:val="005B5E1E"/>
    <w:rsid w:val="005B67B8"/>
    <w:rsid w:val="005B6F12"/>
    <w:rsid w:val="005B73CB"/>
    <w:rsid w:val="005C1FAD"/>
    <w:rsid w:val="005C7389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5D59"/>
    <w:rsid w:val="005F6F10"/>
    <w:rsid w:val="005F72EF"/>
    <w:rsid w:val="005F78E4"/>
    <w:rsid w:val="00600037"/>
    <w:rsid w:val="0060024D"/>
    <w:rsid w:val="0060136E"/>
    <w:rsid w:val="00601BB1"/>
    <w:rsid w:val="006037D9"/>
    <w:rsid w:val="006040BF"/>
    <w:rsid w:val="00604201"/>
    <w:rsid w:val="0060442A"/>
    <w:rsid w:val="00604A9E"/>
    <w:rsid w:val="00604F7F"/>
    <w:rsid w:val="00605B4F"/>
    <w:rsid w:val="00605BFA"/>
    <w:rsid w:val="0060638B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0172"/>
    <w:rsid w:val="0062239B"/>
    <w:rsid w:val="00622518"/>
    <w:rsid w:val="00623850"/>
    <w:rsid w:val="00624E0B"/>
    <w:rsid w:val="00624EF7"/>
    <w:rsid w:val="0062663F"/>
    <w:rsid w:val="006276D8"/>
    <w:rsid w:val="006279A3"/>
    <w:rsid w:val="0063040C"/>
    <w:rsid w:val="00630F8A"/>
    <w:rsid w:val="0063108E"/>
    <w:rsid w:val="006313A7"/>
    <w:rsid w:val="00631C29"/>
    <w:rsid w:val="00631C43"/>
    <w:rsid w:val="006327E7"/>
    <w:rsid w:val="00632B47"/>
    <w:rsid w:val="00633194"/>
    <w:rsid w:val="0063321C"/>
    <w:rsid w:val="0063327B"/>
    <w:rsid w:val="00633BDC"/>
    <w:rsid w:val="006344DA"/>
    <w:rsid w:val="00634A6E"/>
    <w:rsid w:val="00635753"/>
    <w:rsid w:val="0063699A"/>
    <w:rsid w:val="00636C0D"/>
    <w:rsid w:val="006416E2"/>
    <w:rsid w:val="00641D7C"/>
    <w:rsid w:val="00642FF2"/>
    <w:rsid w:val="00643BE6"/>
    <w:rsid w:val="00643DC6"/>
    <w:rsid w:val="00644506"/>
    <w:rsid w:val="00646429"/>
    <w:rsid w:val="00647DA5"/>
    <w:rsid w:val="006500C0"/>
    <w:rsid w:val="006521C6"/>
    <w:rsid w:val="00654241"/>
    <w:rsid w:val="0065501D"/>
    <w:rsid w:val="006563E1"/>
    <w:rsid w:val="006569F1"/>
    <w:rsid w:val="0065714A"/>
    <w:rsid w:val="00660D62"/>
    <w:rsid w:val="00660E6A"/>
    <w:rsid w:val="00663CF6"/>
    <w:rsid w:val="00663E2C"/>
    <w:rsid w:val="00664060"/>
    <w:rsid w:val="006653CD"/>
    <w:rsid w:val="006658E6"/>
    <w:rsid w:val="006674F8"/>
    <w:rsid w:val="006676FD"/>
    <w:rsid w:val="0067065E"/>
    <w:rsid w:val="00672766"/>
    <w:rsid w:val="00674C5D"/>
    <w:rsid w:val="00674C67"/>
    <w:rsid w:val="00675143"/>
    <w:rsid w:val="0067541C"/>
    <w:rsid w:val="006756EC"/>
    <w:rsid w:val="00675F52"/>
    <w:rsid w:val="00675F7E"/>
    <w:rsid w:val="006764E1"/>
    <w:rsid w:val="006765D6"/>
    <w:rsid w:val="00676924"/>
    <w:rsid w:val="00677849"/>
    <w:rsid w:val="00680C55"/>
    <w:rsid w:val="0068127D"/>
    <w:rsid w:val="00681A39"/>
    <w:rsid w:val="006825E6"/>
    <w:rsid w:val="00682B64"/>
    <w:rsid w:val="006832A2"/>
    <w:rsid w:val="00683890"/>
    <w:rsid w:val="00683B57"/>
    <w:rsid w:val="00684A87"/>
    <w:rsid w:val="006851B3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97060"/>
    <w:rsid w:val="006A04BB"/>
    <w:rsid w:val="006A0DD0"/>
    <w:rsid w:val="006A3124"/>
    <w:rsid w:val="006A48AA"/>
    <w:rsid w:val="006A523B"/>
    <w:rsid w:val="006A548A"/>
    <w:rsid w:val="006A54A3"/>
    <w:rsid w:val="006A601D"/>
    <w:rsid w:val="006A6638"/>
    <w:rsid w:val="006A67C7"/>
    <w:rsid w:val="006A6D55"/>
    <w:rsid w:val="006A7477"/>
    <w:rsid w:val="006A797A"/>
    <w:rsid w:val="006B0521"/>
    <w:rsid w:val="006B0802"/>
    <w:rsid w:val="006B0893"/>
    <w:rsid w:val="006B18F6"/>
    <w:rsid w:val="006B3D25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453"/>
    <w:rsid w:val="006D0DCE"/>
    <w:rsid w:val="006D171B"/>
    <w:rsid w:val="006D1DC5"/>
    <w:rsid w:val="006D1E39"/>
    <w:rsid w:val="006D213D"/>
    <w:rsid w:val="006D272C"/>
    <w:rsid w:val="006D3E69"/>
    <w:rsid w:val="006D3FAE"/>
    <w:rsid w:val="006D3FEC"/>
    <w:rsid w:val="006D6BA8"/>
    <w:rsid w:val="006D711B"/>
    <w:rsid w:val="006D7A14"/>
    <w:rsid w:val="006E05C5"/>
    <w:rsid w:val="006E0A15"/>
    <w:rsid w:val="006E11EA"/>
    <w:rsid w:val="006E192F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198D"/>
    <w:rsid w:val="006F2CB8"/>
    <w:rsid w:val="006F2F03"/>
    <w:rsid w:val="006F322A"/>
    <w:rsid w:val="006F3687"/>
    <w:rsid w:val="006F4905"/>
    <w:rsid w:val="006F4A99"/>
    <w:rsid w:val="006F4ADF"/>
    <w:rsid w:val="006F53C2"/>
    <w:rsid w:val="006F5A61"/>
    <w:rsid w:val="006F5F68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9F2"/>
    <w:rsid w:val="00711A5A"/>
    <w:rsid w:val="00711BDE"/>
    <w:rsid w:val="00712772"/>
    <w:rsid w:val="00712A1D"/>
    <w:rsid w:val="00713C16"/>
    <w:rsid w:val="00715A42"/>
    <w:rsid w:val="00715FB6"/>
    <w:rsid w:val="00716363"/>
    <w:rsid w:val="00723E8B"/>
    <w:rsid w:val="0072457D"/>
    <w:rsid w:val="00724617"/>
    <w:rsid w:val="00726AB5"/>
    <w:rsid w:val="00730D0C"/>
    <w:rsid w:val="007313A9"/>
    <w:rsid w:val="00731E52"/>
    <w:rsid w:val="007324D9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37AB3"/>
    <w:rsid w:val="0074038D"/>
    <w:rsid w:val="007403C5"/>
    <w:rsid w:val="00740479"/>
    <w:rsid w:val="0074087B"/>
    <w:rsid w:val="00742317"/>
    <w:rsid w:val="007426AC"/>
    <w:rsid w:val="007428B0"/>
    <w:rsid w:val="00743D2B"/>
    <w:rsid w:val="00744A16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41C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154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0F8"/>
    <w:rsid w:val="00776232"/>
    <w:rsid w:val="007772A4"/>
    <w:rsid w:val="00777BF8"/>
    <w:rsid w:val="00777DCF"/>
    <w:rsid w:val="00782C5D"/>
    <w:rsid w:val="00783CD6"/>
    <w:rsid w:val="0078531E"/>
    <w:rsid w:val="007858AA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90E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3065"/>
    <w:rsid w:val="007B3D00"/>
    <w:rsid w:val="007B4EA5"/>
    <w:rsid w:val="007B5287"/>
    <w:rsid w:val="007B5A24"/>
    <w:rsid w:val="007B5FD7"/>
    <w:rsid w:val="007B6DAA"/>
    <w:rsid w:val="007B71E1"/>
    <w:rsid w:val="007B77B3"/>
    <w:rsid w:val="007C034C"/>
    <w:rsid w:val="007C0855"/>
    <w:rsid w:val="007C16FE"/>
    <w:rsid w:val="007C19BE"/>
    <w:rsid w:val="007C2D67"/>
    <w:rsid w:val="007C31AB"/>
    <w:rsid w:val="007C3481"/>
    <w:rsid w:val="007C3A76"/>
    <w:rsid w:val="007C4F70"/>
    <w:rsid w:val="007C5140"/>
    <w:rsid w:val="007C6C6A"/>
    <w:rsid w:val="007C71A6"/>
    <w:rsid w:val="007D0195"/>
    <w:rsid w:val="007D2679"/>
    <w:rsid w:val="007D2BAB"/>
    <w:rsid w:val="007D47A8"/>
    <w:rsid w:val="007D5D4E"/>
    <w:rsid w:val="007D60C2"/>
    <w:rsid w:val="007D6741"/>
    <w:rsid w:val="007E00CD"/>
    <w:rsid w:val="007E3CA2"/>
    <w:rsid w:val="007E4550"/>
    <w:rsid w:val="007E45E3"/>
    <w:rsid w:val="007E514B"/>
    <w:rsid w:val="007E588A"/>
    <w:rsid w:val="007E6AB9"/>
    <w:rsid w:val="007F20D4"/>
    <w:rsid w:val="007F2E3A"/>
    <w:rsid w:val="007F36E9"/>
    <w:rsid w:val="007F40B1"/>
    <w:rsid w:val="007F54F6"/>
    <w:rsid w:val="007F6AC6"/>
    <w:rsid w:val="007F74F6"/>
    <w:rsid w:val="007F7C4B"/>
    <w:rsid w:val="007F7CD7"/>
    <w:rsid w:val="008003F2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055B"/>
    <w:rsid w:val="00811E0A"/>
    <w:rsid w:val="00812272"/>
    <w:rsid w:val="00813A81"/>
    <w:rsid w:val="00814F6A"/>
    <w:rsid w:val="008153B3"/>
    <w:rsid w:val="00815FC6"/>
    <w:rsid w:val="00816E9D"/>
    <w:rsid w:val="008218D8"/>
    <w:rsid w:val="00821C94"/>
    <w:rsid w:val="00824637"/>
    <w:rsid w:val="00825074"/>
    <w:rsid w:val="008258FD"/>
    <w:rsid w:val="00825B6A"/>
    <w:rsid w:val="00825B95"/>
    <w:rsid w:val="00825F42"/>
    <w:rsid w:val="00827013"/>
    <w:rsid w:val="00827297"/>
    <w:rsid w:val="00830DBB"/>
    <w:rsid w:val="00831D35"/>
    <w:rsid w:val="00831F20"/>
    <w:rsid w:val="008327B0"/>
    <w:rsid w:val="008327BD"/>
    <w:rsid w:val="00832C76"/>
    <w:rsid w:val="008330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3C16"/>
    <w:rsid w:val="008442E5"/>
    <w:rsid w:val="0084477C"/>
    <w:rsid w:val="008449B2"/>
    <w:rsid w:val="008456AC"/>
    <w:rsid w:val="0084756F"/>
    <w:rsid w:val="00850969"/>
    <w:rsid w:val="00850D9B"/>
    <w:rsid w:val="00852027"/>
    <w:rsid w:val="00852940"/>
    <w:rsid w:val="008542A2"/>
    <w:rsid w:val="0085448A"/>
    <w:rsid w:val="00854CC9"/>
    <w:rsid w:val="00855633"/>
    <w:rsid w:val="00860164"/>
    <w:rsid w:val="008615D8"/>
    <w:rsid w:val="00864A3F"/>
    <w:rsid w:val="0086521B"/>
    <w:rsid w:val="00865C9D"/>
    <w:rsid w:val="0086652A"/>
    <w:rsid w:val="00866F79"/>
    <w:rsid w:val="00867140"/>
    <w:rsid w:val="0086740B"/>
    <w:rsid w:val="00871819"/>
    <w:rsid w:val="00871CC8"/>
    <w:rsid w:val="00873132"/>
    <w:rsid w:val="00874922"/>
    <w:rsid w:val="008763D1"/>
    <w:rsid w:val="00877582"/>
    <w:rsid w:val="00877A43"/>
    <w:rsid w:val="00881270"/>
    <w:rsid w:val="00881620"/>
    <w:rsid w:val="00882952"/>
    <w:rsid w:val="00882F24"/>
    <w:rsid w:val="008841EE"/>
    <w:rsid w:val="00885376"/>
    <w:rsid w:val="00885A63"/>
    <w:rsid w:val="00885A81"/>
    <w:rsid w:val="008866B3"/>
    <w:rsid w:val="0088757B"/>
    <w:rsid w:val="00887B98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1FFC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2D4D"/>
    <w:rsid w:val="008C42EE"/>
    <w:rsid w:val="008C7032"/>
    <w:rsid w:val="008C791F"/>
    <w:rsid w:val="008D0968"/>
    <w:rsid w:val="008D3E40"/>
    <w:rsid w:val="008D54FE"/>
    <w:rsid w:val="008D587E"/>
    <w:rsid w:val="008D61D1"/>
    <w:rsid w:val="008D66DA"/>
    <w:rsid w:val="008D791F"/>
    <w:rsid w:val="008D7DF3"/>
    <w:rsid w:val="008E038C"/>
    <w:rsid w:val="008E145A"/>
    <w:rsid w:val="008E1772"/>
    <w:rsid w:val="008E3214"/>
    <w:rsid w:val="008E3971"/>
    <w:rsid w:val="008E39C0"/>
    <w:rsid w:val="008E3A06"/>
    <w:rsid w:val="008E3F07"/>
    <w:rsid w:val="008E4120"/>
    <w:rsid w:val="008E4D95"/>
    <w:rsid w:val="008E519F"/>
    <w:rsid w:val="008E5820"/>
    <w:rsid w:val="008E5DDF"/>
    <w:rsid w:val="008E626E"/>
    <w:rsid w:val="008E6467"/>
    <w:rsid w:val="008E6894"/>
    <w:rsid w:val="008E689C"/>
    <w:rsid w:val="008E6903"/>
    <w:rsid w:val="008E7452"/>
    <w:rsid w:val="008F0FE1"/>
    <w:rsid w:val="008F1CCE"/>
    <w:rsid w:val="008F21B1"/>
    <w:rsid w:val="008F328B"/>
    <w:rsid w:val="008F3A01"/>
    <w:rsid w:val="008F4532"/>
    <w:rsid w:val="008F4B6C"/>
    <w:rsid w:val="008F6861"/>
    <w:rsid w:val="008F6F61"/>
    <w:rsid w:val="008F70A7"/>
    <w:rsid w:val="008F7497"/>
    <w:rsid w:val="008F760C"/>
    <w:rsid w:val="008F7A28"/>
    <w:rsid w:val="009008D7"/>
    <w:rsid w:val="009015AA"/>
    <w:rsid w:val="009026EE"/>
    <w:rsid w:val="00902AE1"/>
    <w:rsid w:val="00902F4A"/>
    <w:rsid w:val="0090377E"/>
    <w:rsid w:val="00903CF0"/>
    <w:rsid w:val="00903FCD"/>
    <w:rsid w:val="00904C47"/>
    <w:rsid w:val="00904EFB"/>
    <w:rsid w:val="0090534E"/>
    <w:rsid w:val="009053FA"/>
    <w:rsid w:val="0090573F"/>
    <w:rsid w:val="00905AE2"/>
    <w:rsid w:val="00906243"/>
    <w:rsid w:val="00906A39"/>
    <w:rsid w:val="009104C9"/>
    <w:rsid w:val="009104E4"/>
    <w:rsid w:val="00911E58"/>
    <w:rsid w:val="009132F7"/>
    <w:rsid w:val="0091362D"/>
    <w:rsid w:val="0091433D"/>
    <w:rsid w:val="0091531A"/>
    <w:rsid w:val="009158AC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1B2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27BA"/>
    <w:rsid w:val="0094281F"/>
    <w:rsid w:val="00943225"/>
    <w:rsid w:val="009434E2"/>
    <w:rsid w:val="00943CCC"/>
    <w:rsid w:val="00946392"/>
    <w:rsid w:val="00946E08"/>
    <w:rsid w:val="0094771A"/>
    <w:rsid w:val="00947B05"/>
    <w:rsid w:val="00950BAA"/>
    <w:rsid w:val="00950C94"/>
    <w:rsid w:val="00954239"/>
    <w:rsid w:val="00954950"/>
    <w:rsid w:val="009559F6"/>
    <w:rsid w:val="00956377"/>
    <w:rsid w:val="009568CA"/>
    <w:rsid w:val="009571FF"/>
    <w:rsid w:val="00957A6B"/>
    <w:rsid w:val="00957B11"/>
    <w:rsid w:val="00957EC6"/>
    <w:rsid w:val="00960661"/>
    <w:rsid w:val="00961AB6"/>
    <w:rsid w:val="009626AF"/>
    <w:rsid w:val="00963302"/>
    <w:rsid w:val="00964538"/>
    <w:rsid w:val="00965DBC"/>
    <w:rsid w:val="0096773E"/>
    <w:rsid w:val="009679D5"/>
    <w:rsid w:val="00970661"/>
    <w:rsid w:val="00970EC2"/>
    <w:rsid w:val="00971409"/>
    <w:rsid w:val="00971754"/>
    <w:rsid w:val="00971774"/>
    <w:rsid w:val="00971E46"/>
    <w:rsid w:val="00972973"/>
    <w:rsid w:val="00972AA6"/>
    <w:rsid w:val="00973303"/>
    <w:rsid w:val="009749C1"/>
    <w:rsid w:val="00974D58"/>
    <w:rsid w:val="009752DD"/>
    <w:rsid w:val="00976EDF"/>
    <w:rsid w:val="0097756B"/>
    <w:rsid w:val="009775CE"/>
    <w:rsid w:val="00977A5F"/>
    <w:rsid w:val="00977E39"/>
    <w:rsid w:val="00980798"/>
    <w:rsid w:val="00980AD4"/>
    <w:rsid w:val="00981450"/>
    <w:rsid w:val="00981A6E"/>
    <w:rsid w:val="00983719"/>
    <w:rsid w:val="00985588"/>
    <w:rsid w:val="00986416"/>
    <w:rsid w:val="0098762D"/>
    <w:rsid w:val="00987B19"/>
    <w:rsid w:val="00987F27"/>
    <w:rsid w:val="00990CE0"/>
    <w:rsid w:val="00991265"/>
    <w:rsid w:val="009914A7"/>
    <w:rsid w:val="009914EE"/>
    <w:rsid w:val="00991B06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6C63"/>
    <w:rsid w:val="009A74E8"/>
    <w:rsid w:val="009B02BC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1579"/>
    <w:rsid w:val="009D25FE"/>
    <w:rsid w:val="009D2A19"/>
    <w:rsid w:val="009D2B4E"/>
    <w:rsid w:val="009D3BB5"/>
    <w:rsid w:val="009D4111"/>
    <w:rsid w:val="009D4456"/>
    <w:rsid w:val="009D4A3B"/>
    <w:rsid w:val="009D4F34"/>
    <w:rsid w:val="009E0699"/>
    <w:rsid w:val="009E1D0F"/>
    <w:rsid w:val="009E1E1D"/>
    <w:rsid w:val="009E1F23"/>
    <w:rsid w:val="009E20E5"/>
    <w:rsid w:val="009E2A87"/>
    <w:rsid w:val="009E3A7A"/>
    <w:rsid w:val="009E62C9"/>
    <w:rsid w:val="009F1A5A"/>
    <w:rsid w:val="009F3123"/>
    <w:rsid w:val="009F328D"/>
    <w:rsid w:val="009F3C10"/>
    <w:rsid w:val="009F539C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4830"/>
    <w:rsid w:val="00A06E58"/>
    <w:rsid w:val="00A078B4"/>
    <w:rsid w:val="00A1076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E42"/>
    <w:rsid w:val="00A27924"/>
    <w:rsid w:val="00A309E3"/>
    <w:rsid w:val="00A31D6F"/>
    <w:rsid w:val="00A32AB8"/>
    <w:rsid w:val="00A331E9"/>
    <w:rsid w:val="00A33573"/>
    <w:rsid w:val="00A368F1"/>
    <w:rsid w:val="00A3757D"/>
    <w:rsid w:val="00A37BA0"/>
    <w:rsid w:val="00A37E5C"/>
    <w:rsid w:val="00A40CCB"/>
    <w:rsid w:val="00A422AD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4FD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0461"/>
    <w:rsid w:val="00A71D88"/>
    <w:rsid w:val="00A729AE"/>
    <w:rsid w:val="00A72ABF"/>
    <w:rsid w:val="00A73EF3"/>
    <w:rsid w:val="00A74861"/>
    <w:rsid w:val="00A74F61"/>
    <w:rsid w:val="00A75168"/>
    <w:rsid w:val="00A7541E"/>
    <w:rsid w:val="00A75FCE"/>
    <w:rsid w:val="00A80699"/>
    <w:rsid w:val="00A81809"/>
    <w:rsid w:val="00A82937"/>
    <w:rsid w:val="00A83590"/>
    <w:rsid w:val="00A83D46"/>
    <w:rsid w:val="00A84E0E"/>
    <w:rsid w:val="00A869EE"/>
    <w:rsid w:val="00A87D0B"/>
    <w:rsid w:val="00A90D3C"/>
    <w:rsid w:val="00A917E1"/>
    <w:rsid w:val="00A91977"/>
    <w:rsid w:val="00A92AAE"/>
    <w:rsid w:val="00A92D53"/>
    <w:rsid w:val="00A934BD"/>
    <w:rsid w:val="00A94E8D"/>
    <w:rsid w:val="00A959FC"/>
    <w:rsid w:val="00A96584"/>
    <w:rsid w:val="00A971BD"/>
    <w:rsid w:val="00AA08F7"/>
    <w:rsid w:val="00AA1C43"/>
    <w:rsid w:val="00AA1C9A"/>
    <w:rsid w:val="00AA2272"/>
    <w:rsid w:val="00AA2582"/>
    <w:rsid w:val="00AA2E42"/>
    <w:rsid w:val="00AA3DA5"/>
    <w:rsid w:val="00AA4356"/>
    <w:rsid w:val="00AA4446"/>
    <w:rsid w:val="00AA4AD5"/>
    <w:rsid w:val="00AA4B9F"/>
    <w:rsid w:val="00AA60EE"/>
    <w:rsid w:val="00AA6394"/>
    <w:rsid w:val="00AB14AA"/>
    <w:rsid w:val="00AB1FD1"/>
    <w:rsid w:val="00AB2193"/>
    <w:rsid w:val="00AB4B1A"/>
    <w:rsid w:val="00AB73CE"/>
    <w:rsid w:val="00AC0918"/>
    <w:rsid w:val="00AC0A2C"/>
    <w:rsid w:val="00AC11DE"/>
    <w:rsid w:val="00AC1827"/>
    <w:rsid w:val="00AC1E63"/>
    <w:rsid w:val="00AC1F33"/>
    <w:rsid w:val="00AC4788"/>
    <w:rsid w:val="00AC5A27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3795"/>
    <w:rsid w:val="00AE4970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782"/>
    <w:rsid w:val="00B1093B"/>
    <w:rsid w:val="00B11AAD"/>
    <w:rsid w:val="00B11BDB"/>
    <w:rsid w:val="00B13D13"/>
    <w:rsid w:val="00B140CC"/>
    <w:rsid w:val="00B1546D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38D"/>
    <w:rsid w:val="00B35729"/>
    <w:rsid w:val="00B357DA"/>
    <w:rsid w:val="00B35FC0"/>
    <w:rsid w:val="00B37E29"/>
    <w:rsid w:val="00B435CC"/>
    <w:rsid w:val="00B437AE"/>
    <w:rsid w:val="00B43A98"/>
    <w:rsid w:val="00B44CDF"/>
    <w:rsid w:val="00B45321"/>
    <w:rsid w:val="00B453DE"/>
    <w:rsid w:val="00B45C66"/>
    <w:rsid w:val="00B46DA4"/>
    <w:rsid w:val="00B4718C"/>
    <w:rsid w:val="00B47FED"/>
    <w:rsid w:val="00B5126A"/>
    <w:rsid w:val="00B52220"/>
    <w:rsid w:val="00B52874"/>
    <w:rsid w:val="00B52D12"/>
    <w:rsid w:val="00B5479D"/>
    <w:rsid w:val="00B549ED"/>
    <w:rsid w:val="00B54F6D"/>
    <w:rsid w:val="00B55264"/>
    <w:rsid w:val="00B56365"/>
    <w:rsid w:val="00B56575"/>
    <w:rsid w:val="00B56870"/>
    <w:rsid w:val="00B57250"/>
    <w:rsid w:val="00B572FB"/>
    <w:rsid w:val="00B57BED"/>
    <w:rsid w:val="00B62CA8"/>
    <w:rsid w:val="00B64618"/>
    <w:rsid w:val="00B65331"/>
    <w:rsid w:val="00B66857"/>
    <w:rsid w:val="00B66A1A"/>
    <w:rsid w:val="00B66B1E"/>
    <w:rsid w:val="00B674DA"/>
    <w:rsid w:val="00B6773D"/>
    <w:rsid w:val="00B7026C"/>
    <w:rsid w:val="00B70DA8"/>
    <w:rsid w:val="00B70E0A"/>
    <w:rsid w:val="00B71BAC"/>
    <w:rsid w:val="00B71F13"/>
    <w:rsid w:val="00B7398D"/>
    <w:rsid w:val="00B73C0A"/>
    <w:rsid w:val="00B74895"/>
    <w:rsid w:val="00B74A42"/>
    <w:rsid w:val="00B74C3A"/>
    <w:rsid w:val="00B751A3"/>
    <w:rsid w:val="00B762B9"/>
    <w:rsid w:val="00B76849"/>
    <w:rsid w:val="00B76C6B"/>
    <w:rsid w:val="00B77199"/>
    <w:rsid w:val="00B77617"/>
    <w:rsid w:val="00B77699"/>
    <w:rsid w:val="00B77B84"/>
    <w:rsid w:val="00B77CFA"/>
    <w:rsid w:val="00B77F91"/>
    <w:rsid w:val="00B81065"/>
    <w:rsid w:val="00B82BFC"/>
    <w:rsid w:val="00B83583"/>
    <w:rsid w:val="00B84E04"/>
    <w:rsid w:val="00B85B2F"/>
    <w:rsid w:val="00B85D11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A7C2B"/>
    <w:rsid w:val="00BB02F8"/>
    <w:rsid w:val="00BB13E5"/>
    <w:rsid w:val="00BB185B"/>
    <w:rsid w:val="00BB273F"/>
    <w:rsid w:val="00BB277B"/>
    <w:rsid w:val="00BB2BA2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2445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6BCE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3B45"/>
    <w:rsid w:val="00BE4234"/>
    <w:rsid w:val="00BE49F5"/>
    <w:rsid w:val="00BE4D27"/>
    <w:rsid w:val="00BE5DD5"/>
    <w:rsid w:val="00BE63E2"/>
    <w:rsid w:val="00BE760D"/>
    <w:rsid w:val="00BF0B08"/>
    <w:rsid w:val="00BF11B7"/>
    <w:rsid w:val="00BF1840"/>
    <w:rsid w:val="00BF1DF3"/>
    <w:rsid w:val="00BF211D"/>
    <w:rsid w:val="00BF3590"/>
    <w:rsid w:val="00BF3AAA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4F4"/>
    <w:rsid w:val="00C0470B"/>
    <w:rsid w:val="00C04934"/>
    <w:rsid w:val="00C04B80"/>
    <w:rsid w:val="00C04DFB"/>
    <w:rsid w:val="00C05C11"/>
    <w:rsid w:val="00C062C4"/>
    <w:rsid w:val="00C07203"/>
    <w:rsid w:val="00C07645"/>
    <w:rsid w:val="00C07948"/>
    <w:rsid w:val="00C115EE"/>
    <w:rsid w:val="00C12991"/>
    <w:rsid w:val="00C135CC"/>
    <w:rsid w:val="00C13B7F"/>
    <w:rsid w:val="00C148BE"/>
    <w:rsid w:val="00C15369"/>
    <w:rsid w:val="00C20DCB"/>
    <w:rsid w:val="00C2184A"/>
    <w:rsid w:val="00C2323D"/>
    <w:rsid w:val="00C241E9"/>
    <w:rsid w:val="00C24ED0"/>
    <w:rsid w:val="00C256DC"/>
    <w:rsid w:val="00C3303B"/>
    <w:rsid w:val="00C33206"/>
    <w:rsid w:val="00C33418"/>
    <w:rsid w:val="00C33687"/>
    <w:rsid w:val="00C34C0F"/>
    <w:rsid w:val="00C35009"/>
    <w:rsid w:val="00C35084"/>
    <w:rsid w:val="00C35902"/>
    <w:rsid w:val="00C35A03"/>
    <w:rsid w:val="00C36EF3"/>
    <w:rsid w:val="00C413FD"/>
    <w:rsid w:val="00C423CF"/>
    <w:rsid w:val="00C4256A"/>
    <w:rsid w:val="00C43283"/>
    <w:rsid w:val="00C43DE2"/>
    <w:rsid w:val="00C43E11"/>
    <w:rsid w:val="00C446CC"/>
    <w:rsid w:val="00C447E2"/>
    <w:rsid w:val="00C46766"/>
    <w:rsid w:val="00C46770"/>
    <w:rsid w:val="00C46C7F"/>
    <w:rsid w:val="00C50D02"/>
    <w:rsid w:val="00C52B83"/>
    <w:rsid w:val="00C52CB9"/>
    <w:rsid w:val="00C53113"/>
    <w:rsid w:val="00C54B71"/>
    <w:rsid w:val="00C54E41"/>
    <w:rsid w:val="00C5699A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BE4"/>
    <w:rsid w:val="00C65FE5"/>
    <w:rsid w:val="00C66030"/>
    <w:rsid w:val="00C6710E"/>
    <w:rsid w:val="00C671B3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2E93"/>
    <w:rsid w:val="00C83C23"/>
    <w:rsid w:val="00C853CD"/>
    <w:rsid w:val="00C86947"/>
    <w:rsid w:val="00C90604"/>
    <w:rsid w:val="00C90D77"/>
    <w:rsid w:val="00C9346A"/>
    <w:rsid w:val="00C94189"/>
    <w:rsid w:val="00C946F3"/>
    <w:rsid w:val="00C94891"/>
    <w:rsid w:val="00C95109"/>
    <w:rsid w:val="00C9553C"/>
    <w:rsid w:val="00C957A4"/>
    <w:rsid w:val="00C95902"/>
    <w:rsid w:val="00C97CC7"/>
    <w:rsid w:val="00CA00EE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764"/>
    <w:rsid w:val="00CA2946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B7EBA"/>
    <w:rsid w:val="00CC25D8"/>
    <w:rsid w:val="00CC28B0"/>
    <w:rsid w:val="00CC2A75"/>
    <w:rsid w:val="00CC2AA4"/>
    <w:rsid w:val="00CC2C0B"/>
    <w:rsid w:val="00CC3A77"/>
    <w:rsid w:val="00CC4829"/>
    <w:rsid w:val="00CC6379"/>
    <w:rsid w:val="00CC7D08"/>
    <w:rsid w:val="00CD0E5D"/>
    <w:rsid w:val="00CD301E"/>
    <w:rsid w:val="00CD30D7"/>
    <w:rsid w:val="00CD4051"/>
    <w:rsid w:val="00CD4104"/>
    <w:rsid w:val="00CD4730"/>
    <w:rsid w:val="00CD646B"/>
    <w:rsid w:val="00CD7F93"/>
    <w:rsid w:val="00CE2E88"/>
    <w:rsid w:val="00CE31AC"/>
    <w:rsid w:val="00CE343B"/>
    <w:rsid w:val="00CE35CB"/>
    <w:rsid w:val="00CE39CC"/>
    <w:rsid w:val="00CE3E9E"/>
    <w:rsid w:val="00CE6D32"/>
    <w:rsid w:val="00CE6E43"/>
    <w:rsid w:val="00CE765E"/>
    <w:rsid w:val="00CF0239"/>
    <w:rsid w:val="00CF036D"/>
    <w:rsid w:val="00CF0B00"/>
    <w:rsid w:val="00CF154F"/>
    <w:rsid w:val="00CF25AE"/>
    <w:rsid w:val="00CF297A"/>
    <w:rsid w:val="00CF46A0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17F90"/>
    <w:rsid w:val="00D20174"/>
    <w:rsid w:val="00D21C19"/>
    <w:rsid w:val="00D221F8"/>
    <w:rsid w:val="00D22D8E"/>
    <w:rsid w:val="00D23B39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377D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03DF"/>
    <w:rsid w:val="00D61785"/>
    <w:rsid w:val="00D620A3"/>
    <w:rsid w:val="00D620F5"/>
    <w:rsid w:val="00D6434F"/>
    <w:rsid w:val="00D649BE"/>
    <w:rsid w:val="00D655B0"/>
    <w:rsid w:val="00D65788"/>
    <w:rsid w:val="00D657E4"/>
    <w:rsid w:val="00D667F9"/>
    <w:rsid w:val="00D66C4C"/>
    <w:rsid w:val="00D67AAD"/>
    <w:rsid w:val="00D67EBB"/>
    <w:rsid w:val="00D700E3"/>
    <w:rsid w:val="00D72A0A"/>
    <w:rsid w:val="00D72A74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0BD9"/>
    <w:rsid w:val="00D90C78"/>
    <w:rsid w:val="00D91427"/>
    <w:rsid w:val="00D9171B"/>
    <w:rsid w:val="00D91AAF"/>
    <w:rsid w:val="00D9419B"/>
    <w:rsid w:val="00D9479F"/>
    <w:rsid w:val="00D94D95"/>
    <w:rsid w:val="00D965D8"/>
    <w:rsid w:val="00D9671A"/>
    <w:rsid w:val="00D9767E"/>
    <w:rsid w:val="00D97727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4F1"/>
    <w:rsid w:val="00DA78B7"/>
    <w:rsid w:val="00DB3389"/>
    <w:rsid w:val="00DB39DD"/>
    <w:rsid w:val="00DB3ED9"/>
    <w:rsid w:val="00DB4929"/>
    <w:rsid w:val="00DB5455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33B"/>
    <w:rsid w:val="00DD27DF"/>
    <w:rsid w:val="00DD3464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21"/>
    <w:rsid w:val="00DE104F"/>
    <w:rsid w:val="00DE202C"/>
    <w:rsid w:val="00DE24AF"/>
    <w:rsid w:val="00DE5C0D"/>
    <w:rsid w:val="00DE60AA"/>
    <w:rsid w:val="00DE6BD0"/>
    <w:rsid w:val="00DF36E2"/>
    <w:rsid w:val="00DF4229"/>
    <w:rsid w:val="00DF45B6"/>
    <w:rsid w:val="00DF582F"/>
    <w:rsid w:val="00DF61AF"/>
    <w:rsid w:val="00DF63F7"/>
    <w:rsid w:val="00DF7159"/>
    <w:rsid w:val="00DF71A2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7579"/>
    <w:rsid w:val="00E1015A"/>
    <w:rsid w:val="00E11132"/>
    <w:rsid w:val="00E111B8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16CD6"/>
    <w:rsid w:val="00E20402"/>
    <w:rsid w:val="00E2061E"/>
    <w:rsid w:val="00E20708"/>
    <w:rsid w:val="00E210D1"/>
    <w:rsid w:val="00E2132F"/>
    <w:rsid w:val="00E225FE"/>
    <w:rsid w:val="00E239D5"/>
    <w:rsid w:val="00E23F2A"/>
    <w:rsid w:val="00E24B53"/>
    <w:rsid w:val="00E24B85"/>
    <w:rsid w:val="00E265A4"/>
    <w:rsid w:val="00E27160"/>
    <w:rsid w:val="00E31200"/>
    <w:rsid w:val="00E31F4B"/>
    <w:rsid w:val="00E325FC"/>
    <w:rsid w:val="00E3290B"/>
    <w:rsid w:val="00E33653"/>
    <w:rsid w:val="00E33666"/>
    <w:rsid w:val="00E33747"/>
    <w:rsid w:val="00E341B5"/>
    <w:rsid w:val="00E34482"/>
    <w:rsid w:val="00E346E4"/>
    <w:rsid w:val="00E3588E"/>
    <w:rsid w:val="00E35B35"/>
    <w:rsid w:val="00E36E4D"/>
    <w:rsid w:val="00E37DD8"/>
    <w:rsid w:val="00E37ED3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47511"/>
    <w:rsid w:val="00E50023"/>
    <w:rsid w:val="00E5156A"/>
    <w:rsid w:val="00E51EB1"/>
    <w:rsid w:val="00E520AC"/>
    <w:rsid w:val="00E55818"/>
    <w:rsid w:val="00E55ADF"/>
    <w:rsid w:val="00E55EE0"/>
    <w:rsid w:val="00E56A9B"/>
    <w:rsid w:val="00E57BDC"/>
    <w:rsid w:val="00E6143A"/>
    <w:rsid w:val="00E64030"/>
    <w:rsid w:val="00E644F9"/>
    <w:rsid w:val="00E64DFC"/>
    <w:rsid w:val="00E6549A"/>
    <w:rsid w:val="00E654B3"/>
    <w:rsid w:val="00E65BDF"/>
    <w:rsid w:val="00E66190"/>
    <w:rsid w:val="00E665A3"/>
    <w:rsid w:val="00E66F46"/>
    <w:rsid w:val="00E70C48"/>
    <w:rsid w:val="00E71114"/>
    <w:rsid w:val="00E71400"/>
    <w:rsid w:val="00E715BE"/>
    <w:rsid w:val="00E71B04"/>
    <w:rsid w:val="00E72366"/>
    <w:rsid w:val="00E72D3D"/>
    <w:rsid w:val="00E73D51"/>
    <w:rsid w:val="00E75AD0"/>
    <w:rsid w:val="00E75C8A"/>
    <w:rsid w:val="00E761C5"/>
    <w:rsid w:val="00E76FD1"/>
    <w:rsid w:val="00E772C2"/>
    <w:rsid w:val="00E775DF"/>
    <w:rsid w:val="00E77837"/>
    <w:rsid w:val="00E77C94"/>
    <w:rsid w:val="00E804BE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6B60"/>
    <w:rsid w:val="00E872B2"/>
    <w:rsid w:val="00E90076"/>
    <w:rsid w:val="00E90085"/>
    <w:rsid w:val="00E9013E"/>
    <w:rsid w:val="00E9028A"/>
    <w:rsid w:val="00E916A7"/>
    <w:rsid w:val="00E928F0"/>
    <w:rsid w:val="00E93514"/>
    <w:rsid w:val="00E93659"/>
    <w:rsid w:val="00E943FE"/>
    <w:rsid w:val="00E94C4B"/>
    <w:rsid w:val="00E96A87"/>
    <w:rsid w:val="00E97F76"/>
    <w:rsid w:val="00EA0C08"/>
    <w:rsid w:val="00EA1420"/>
    <w:rsid w:val="00EA275D"/>
    <w:rsid w:val="00EA2B31"/>
    <w:rsid w:val="00EA2C7A"/>
    <w:rsid w:val="00EA5076"/>
    <w:rsid w:val="00EA5A28"/>
    <w:rsid w:val="00EA63C1"/>
    <w:rsid w:val="00EA64AE"/>
    <w:rsid w:val="00EA6A8E"/>
    <w:rsid w:val="00EA6BE0"/>
    <w:rsid w:val="00EA710B"/>
    <w:rsid w:val="00EB0989"/>
    <w:rsid w:val="00EB1A3F"/>
    <w:rsid w:val="00EB257B"/>
    <w:rsid w:val="00EB409A"/>
    <w:rsid w:val="00EB4323"/>
    <w:rsid w:val="00EB4B54"/>
    <w:rsid w:val="00EB5534"/>
    <w:rsid w:val="00EB6410"/>
    <w:rsid w:val="00EB7855"/>
    <w:rsid w:val="00EB7AED"/>
    <w:rsid w:val="00EC01E1"/>
    <w:rsid w:val="00EC01F1"/>
    <w:rsid w:val="00EC0267"/>
    <w:rsid w:val="00EC2854"/>
    <w:rsid w:val="00EC2D7C"/>
    <w:rsid w:val="00EC3311"/>
    <w:rsid w:val="00EC34DC"/>
    <w:rsid w:val="00EC3605"/>
    <w:rsid w:val="00EC3C7C"/>
    <w:rsid w:val="00EC48D2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D7889"/>
    <w:rsid w:val="00EE01ED"/>
    <w:rsid w:val="00EE10BC"/>
    <w:rsid w:val="00EE2C95"/>
    <w:rsid w:val="00EE331F"/>
    <w:rsid w:val="00EE3F3D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3594"/>
    <w:rsid w:val="00EF460C"/>
    <w:rsid w:val="00EF6D03"/>
    <w:rsid w:val="00EF7A54"/>
    <w:rsid w:val="00F007D9"/>
    <w:rsid w:val="00F016E2"/>
    <w:rsid w:val="00F01960"/>
    <w:rsid w:val="00F01FD7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6788"/>
    <w:rsid w:val="00F16DBA"/>
    <w:rsid w:val="00F1768A"/>
    <w:rsid w:val="00F17951"/>
    <w:rsid w:val="00F20513"/>
    <w:rsid w:val="00F20F79"/>
    <w:rsid w:val="00F21AE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6AFC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4702C"/>
    <w:rsid w:val="00F51196"/>
    <w:rsid w:val="00F53621"/>
    <w:rsid w:val="00F53B2F"/>
    <w:rsid w:val="00F55C1E"/>
    <w:rsid w:val="00F561EA"/>
    <w:rsid w:val="00F56C6D"/>
    <w:rsid w:val="00F571F1"/>
    <w:rsid w:val="00F57A03"/>
    <w:rsid w:val="00F600C5"/>
    <w:rsid w:val="00F604F5"/>
    <w:rsid w:val="00F61549"/>
    <w:rsid w:val="00F61899"/>
    <w:rsid w:val="00F61BF8"/>
    <w:rsid w:val="00F64B69"/>
    <w:rsid w:val="00F6589A"/>
    <w:rsid w:val="00F6591A"/>
    <w:rsid w:val="00F65C43"/>
    <w:rsid w:val="00F66FE7"/>
    <w:rsid w:val="00F67386"/>
    <w:rsid w:val="00F67415"/>
    <w:rsid w:val="00F70271"/>
    <w:rsid w:val="00F70929"/>
    <w:rsid w:val="00F715DE"/>
    <w:rsid w:val="00F72EF6"/>
    <w:rsid w:val="00F74BA7"/>
    <w:rsid w:val="00F74C77"/>
    <w:rsid w:val="00F74EB2"/>
    <w:rsid w:val="00F75EB9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29E1"/>
    <w:rsid w:val="00F93667"/>
    <w:rsid w:val="00F9418A"/>
    <w:rsid w:val="00F943DA"/>
    <w:rsid w:val="00F9555A"/>
    <w:rsid w:val="00F9570D"/>
    <w:rsid w:val="00F9579F"/>
    <w:rsid w:val="00F957BD"/>
    <w:rsid w:val="00F95DCA"/>
    <w:rsid w:val="00F95E7E"/>
    <w:rsid w:val="00F965CB"/>
    <w:rsid w:val="00F9660B"/>
    <w:rsid w:val="00F9673C"/>
    <w:rsid w:val="00F96D9F"/>
    <w:rsid w:val="00F974D7"/>
    <w:rsid w:val="00FA10B7"/>
    <w:rsid w:val="00FA2F23"/>
    <w:rsid w:val="00FA32A7"/>
    <w:rsid w:val="00FA3BF3"/>
    <w:rsid w:val="00FA448D"/>
    <w:rsid w:val="00FA46C0"/>
    <w:rsid w:val="00FA4B87"/>
    <w:rsid w:val="00FA532C"/>
    <w:rsid w:val="00FA6FC1"/>
    <w:rsid w:val="00FA77CF"/>
    <w:rsid w:val="00FA789B"/>
    <w:rsid w:val="00FB0556"/>
    <w:rsid w:val="00FB0FA7"/>
    <w:rsid w:val="00FB164A"/>
    <w:rsid w:val="00FB18CB"/>
    <w:rsid w:val="00FB24D0"/>
    <w:rsid w:val="00FB349E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392A"/>
    <w:rsid w:val="00FD4374"/>
    <w:rsid w:val="00FD4673"/>
    <w:rsid w:val="00FD5B2E"/>
    <w:rsid w:val="00FE0533"/>
    <w:rsid w:val="00FE0FE6"/>
    <w:rsid w:val="00FE159A"/>
    <w:rsid w:val="00FE27DB"/>
    <w:rsid w:val="00FE320E"/>
    <w:rsid w:val="00FE35F6"/>
    <w:rsid w:val="00FE4029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  <w:rsid w:val="01AE0078"/>
    <w:rsid w:val="08037949"/>
    <w:rsid w:val="094F3FD0"/>
    <w:rsid w:val="0DDC2849"/>
    <w:rsid w:val="121F3F22"/>
    <w:rsid w:val="1F300062"/>
    <w:rsid w:val="40556CB1"/>
    <w:rsid w:val="5291238B"/>
    <w:rsid w:val="55247946"/>
    <w:rsid w:val="5AEA4C72"/>
    <w:rsid w:val="5CD47B95"/>
    <w:rsid w:val="69B915BE"/>
    <w:rsid w:val="6A98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qFormat/>
    <w:uiPriority w:val="0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hAnsiTheme="majorEastAsia" w:eastAsiaTheme="majorEastAsia"/>
      <w:b/>
      <w:bCs/>
      <w:sz w:val="24"/>
      <w:szCs w:val="24"/>
    </w:rPr>
  </w:style>
  <w:style w:type="paragraph" w:styleId="4">
    <w:name w:val="heading 3"/>
    <w:basedOn w:val="1"/>
    <w:next w:val="1"/>
    <w:link w:val="31"/>
    <w:qFormat/>
    <w:uiPriority w:val="9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32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3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4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annotation text"/>
    <w:basedOn w:val="1"/>
    <w:link w:val="57"/>
    <w:qFormat/>
    <w:uiPriority w:val="0"/>
    <w:pPr>
      <w:widowControl/>
      <w:jc w:val="left"/>
    </w:pPr>
    <w:rPr>
      <w:rFonts w:ascii="Times New Roman" w:hAnsi="Times New Roman"/>
      <w:kern w:val="0"/>
      <w:sz w:val="24"/>
      <w:szCs w:val="24"/>
    </w:rPr>
  </w:style>
  <w:style w:type="paragraph" w:styleId="13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4">
    <w:name w:val="Balloon Text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8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Title"/>
    <w:basedOn w:val="1"/>
    <w:next w:val="1"/>
    <w:link w:val="38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paragraph" w:styleId="21">
    <w:name w:val="annotation subject"/>
    <w:basedOn w:val="12"/>
    <w:next w:val="12"/>
    <w:link w:val="58"/>
    <w:semiHidden/>
    <w:unhideWhenUsed/>
    <w:qFormat/>
    <w:uiPriority w:val="99"/>
    <w:pPr>
      <w:widowControl w:val="0"/>
    </w:pPr>
    <w:rPr>
      <w:rFonts w:ascii="Calibri" w:hAnsi="Calibri"/>
      <w:b/>
      <w:bCs/>
      <w:kern w:val="2"/>
      <w:sz w:val="21"/>
      <w:szCs w:val="22"/>
    </w:rPr>
  </w:style>
  <w:style w:type="table" w:styleId="23">
    <w:name w:val="Table Grid"/>
    <w:basedOn w:val="2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24">
    <w:name w:val="Light List Accent 5"/>
    <w:basedOn w:val="22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5">
    <w:name w:val="Medium Grid 1 Accent 5"/>
    <w:basedOn w:val="22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27">
    <w:name w:val="Hyperlink"/>
    <w:basedOn w:val="26"/>
    <w:qFormat/>
    <w:uiPriority w:val="99"/>
    <w:rPr>
      <w:color w:val="0000FF"/>
      <w:u w:val="single"/>
    </w:rPr>
  </w:style>
  <w:style w:type="character" w:styleId="28">
    <w:name w:val="annotation reference"/>
    <w:qFormat/>
    <w:uiPriority w:val="0"/>
    <w:rPr>
      <w:sz w:val="21"/>
      <w:szCs w:val="21"/>
    </w:rPr>
  </w:style>
  <w:style w:type="character" w:customStyle="1" w:styleId="29">
    <w:name w:val="标题 1 字符"/>
    <w:basedOn w:val="2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0">
    <w:name w:val="标题 2 字符"/>
    <w:basedOn w:val="26"/>
    <w:link w:val="3"/>
    <w:qFormat/>
    <w:uiPriority w:val="0"/>
    <w:rPr>
      <w:rFonts w:asciiTheme="majorEastAsia" w:hAnsiTheme="majorEastAsia" w:eastAsiaTheme="majorEastAsia"/>
      <w:b/>
      <w:bCs/>
      <w:kern w:val="2"/>
      <w:sz w:val="24"/>
      <w:szCs w:val="24"/>
    </w:rPr>
  </w:style>
  <w:style w:type="character" w:customStyle="1" w:styleId="31">
    <w:name w:val="标题 3 字符"/>
    <w:basedOn w:val="26"/>
    <w:link w:val="4"/>
    <w:qFormat/>
    <w:uiPriority w:val="9"/>
    <w:rPr>
      <w:rFonts w:ascii="宋体" w:hAnsi="宋体" w:cs="宋体"/>
      <w:b/>
      <w:bCs/>
      <w:sz w:val="27"/>
      <w:szCs w:val="27"/>
    </w:rPr>
  </w:style>
  <w:style w:type="character" w:customStyle="1" w:styleId="32">
    <w:name w:val="标题 4 字符"/>
    <w:basedOn w:val="26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33">
    <w:name w:val="标题 5 字符"/>
    <w:basedOn w:val="26"/>
    <w:link w:val="6"/>
    <w:qFormat/>
    <w:uiPriority w:val="0"/>
    <w:rPr>
      <w:b/>
      <w:bCs/>
      <w:kern w:val="2"/>
      <w:sz w:val="28"/>
      <w:szCs w:val="28"/>
    </w:rPr>
  </w:style>
  <w:style w:type="character" w:customStyle="1" w:styleId="34">
    <w:name w:val="标题 6 字符"/>
    <w:basedOn w:val="26"/>
    <w:link w:val="7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35">
    <w:name w:val="标题 7 字符"/>
    <w:basedOn w:val="26"/>
    <w:link w:val="8"/>
    <w:qFormat/>
    <w:uiPriority w:val="0"/>
    <w:rPr>
      <w:b/>
      <w:bCs/>
      <w:kern w:val="2"/>
      <w:sz w:val="24"/>
      <w:szCs w:val="24"/>
    </w:rPr>
  </w:style>
  <w:style w:type="character" w:customStyle="1" w:styleId="36">
    <w:name w:val="标题 8 字符"/>
    <w:basedOn w:val="26"/>
    <w:link w:val="9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37">
    <w:name w:val="标题 9 字符"/>
    <w:basedOn w:val="26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38">
    <w:name w:val="标题 字符"/>
    <w:basedOn w:val="26"/>
    <w:link w:val="20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  <w:style w:type="character" w:customStyle="1" w:styleId="40">
    <w:name w:val="页眉 字符"/>
    <w:basedOn w:val="26"/>
    <w:link w:val="16"/>
    <w:qFormat/>
    <w:uiPriority w:val="99"/>
    <w:rPr>
      <w:kern w:val="2"/>
      <w:sz w:val="18"/>
      <w:szCs w:val="18"/>
    </w:rPr>
  </w:style>
  <w:style w:type="character" w:customStyle="1" w:styleId="41">
    <w:name w:val="页脚 字符"/>
    <w:basedOn w:val="26"/>
    <w:link w:val="15"/>
    <w:qFormat/>
    <w:uiPriority w:val="99"/>
    <w:rPr>
      <w:kern w:val="2"/>
      <w:sz w:val="18"/>
      <w:szCs w:val="18"/>
    </w:rPr>
  </w:style>
  <w:style w:type="paragraph" w:customStyle="1" w:styleId="42">
    <w:name w:val="Tabletext"/>
    <w:basedOn w:val="1"/>
    <w:qFormat/>
    <w:uiPriority w:val="0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43">
    <w:name w:val="批注框文本 字符"/>
    <w:basedOn w:val="26"/>
    <w:link w:val="14"/>
    <w:semiHidden/>
    <w:qFormat/>
    <w:uiPriority w:val="99"/>
    <w:rPr>
      <w:kern w:val="2"/>
      <w:sz w:val="18"/>
      <w:szCs w:val="18"/>
    </w:rPr>
  </w:style>
  <w:style w:type="character" w:customStyle="1" w:styleId="44">
    <w:name w:val="文档结构图 字符"/>
    <w:basedOn w:val="26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table" w:customStyle="1" w:styleId="46">
    <w:name w:val="无格式表格 31"/>
    <w:basedOn w:val="22"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47">
    <w:name w:val="网格表 1 浅色1"/>
    <w:basedOn w:val="22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8">
    <w:name w:val="网格表 4 - 着色 11"/>
    <w:basedOn w:val="22"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9">
    <w:name w:val="无格式表格 11"/>
    <w:basedOn w:val="22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50">
    <w:name w:val="网格表 1 浅色 - 着色 11"/>
    <w:basedOn w:val="22"/>
    <w:qFormat/>
    <w:uiPriority w:val="46"/>
    <w:tblPr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清单表 7 彩色 - 着色 51"/>
    <w:basedOn w:val="22"/>
    <w:uiPriority w:val="52"/>
    <w:rPr>
      <w:color w:val="31859C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BACC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BACC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BACC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BACC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2">
    <w:name w:val="清单表 7 彩色 - 着色 41"/>
    <w:basedOn w:val="22"/>
    <w:uiPriority w:val="52"/>
    <w:rPr>
      <w:color w:val="604A7B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64A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64A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64A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64A2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5DFEC" w:themeFill="accent4" w:themeFillTint="33"/>
      </w:tcPr>
    </w:tblStylePr>
    <w:tblStylePr w:type="band1Horz">
      <w:tcPr>
        <w:shd w:val="clear" w:color="auto" w:fill="E5DF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3">
    <w:name w:val="清单表 7 彩色 - 着色 31"/>
    <w:basedOn w:val="22"/>
    <w:uiPriority w:val="52"/>
    <w:rPr>
      <w:color w:val="77933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BBB59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BBB59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BBB59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BBB59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4">
    <w:name w:val="清单表 7 彩色 - 着色 11"/>
    <w:basedOn w:val="22"/>
    <w:qFormat/>
    <w:uiPriority w:val="52"/>
    <w:rPr>
      <w:color w:val="376092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F81BD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F81BD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F81BD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F81BD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5">
    <w:name w:val="清单表 7 彩色1"/>
    <w:basedOn w:val="22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6">
    <w:name w:val="清单表 1 浅色1"/>
    <w:basedOn w:val="22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57">
    <w:name w:val="批注文字 字符"/>
    <w:basedOn w:val="26"/>
    <w:link w:val="12"/>
    <w:qFormat/>
    <w:uiPriority w:val="0"/>
    <w:rPr>
      <w:rFonts w:ascii="Times New Roman" w:hAnsi="Times New Roman"/>
      <w:sz w:val="24"/>
      <w:szCs w:val="24"/>
    </w:rPr>
  </w:style>
  <w:style w:type="character" w:customStyle="1" w:styleId="58">
    <w:name w:val="批注主题 字符"/>
    <w:basedOn w:val="57"/>
    <w:link w:val="21"/>
    <w:semiHidden/>
    <w:uiPriority w:val="99"/>
    <w:rPr>
      <w:rFonts w:ascii="Times New Roman" w:hAnsi="Times New Roman"/>
      <w:b/>
      <w:bCs/>
      <w:kern w:val="2"/>
      <w:sz w:val="21"/>
      <w:szCs w:val="22"/>
    </w:rPr>
  </w:style>
  <w:style w:type="paragraph" w:customStyle="1" w:styleId="59">
    <w:name w:val="修订1"/>
    <w:hidden/>
    <w:semiHidden/>
    <w:qFormat/>
    <w:uiPriority w:val="99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6" Type="http://schemas.microsoft.com/office/2011/relationships/people" Target="people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comments" Target="comments.xml"/><Relationship Id="rId29" Type="http://schemas.openxmlformats.org/officeDocument/2006/relationships/image" Target="cid:image001.png@01D5BF2A.149BE3B0" TargetMode="External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file:///C:\Users\v_zhushiyun01\Documents\image002.png@01D5DDC4.E708CDA0" TargetMode="External"/><Relationship Id="rId24" Type="http://schemas.openxmlformats.org/officeDocument/2006/relationships/image" Target="media/image13.png"/><Relationship Id="rId23" Type="http://schemas.openxmlformats.org/officeDocument/2006/relationships/image" Target="file:///C:\Users\v_zhushiyun01\Documents\image001.png@01D5DDC4.E708CDA0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54A7D8-4659-9549-99AE-AE1EDE30F9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福特Phase 4_AAR_MRD 2020_0116_Stella.dotx</Template>
  <Pages>26</Pages>
  <Words>6643</Words>
  <Characters>8598</Characters>
  <Lines>72</Lines>
  <Paragraphs>20</Paragraphs>
  <TotalTime>8</TotalTime>
  <ScaleCrop>false</ScaleCrop>
  <LinksUpToDate>false</LinksUpToDate>
  <CharactersWithSpaces>9057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2020-01-21T06:34:00Z</dcterms:created>
  <dc:creator>v_zhushiyun01</dc:creator>
  <cp:lastModifiedBy>小韵韵韵韵_</cp:lastModifiedBy>
  <dcterms:modified xsi:type="dcterms:W3CDTF">2020-02-14T05:25:55Z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