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57" w:tblpY="1708"/>
        <w:tblW w:w="49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69"/>
        <w:gridCol w:w="1976"/>
        <w:gridCol w:w="1078"/>
        <w:gridCol w:w="3048"/>
        <w:gridCol w:w="2055"/>
      </w:tblGrid>
      <w:tr w:rsidR="005B4377" w:rsidRPr="00B4398C" w14:paraId="5A3F98DD" w14:textId="77777777" w:rsidTr="00545742">
        <w:trPr>
          <w:trHeight w:hRule="exact" w:val="567"/>
        </w:trPr>
        <w:tc>
          <w:tcPr>
            <w:tcW w:w="1968" w:type="dxa"/>
            <w:tcBorders>
              <w:top w:val="nil"/>
              <w:left w:val="nil"/>
              <w:bottom w:val="nil"/>
              <w:right w:val="nil"/>
            </w:tcBorders>
            <w:vAlign w:val="center"/>
          </w:tcPr>
          <w:p w14:paraId="5E67F9BF" w14:textId="77777777" w:rsidR="005B4377" w:rsidRPr="00996691" w:rsidRDefault="005B4377" w:rsidP="00545742">
            <w:pPr>
              <w:spacing w:line="480" w:lineRule="auto"/>
              <w:rPr>
                <w:rFonts w:eastAsiaTheme="minorEastAsia"/>
                <w:sz w:val="16"/>
                <w:szCs w:val="16"/>
                <w:lang w:eastAsia="zh-CN"/>
              </w:rPr>
            </w:pPr>
            <w:bookmarkStart w:id="0" w:name="_Hlk122186501"/>
            <w:bookmarkEnd w:id="0"/>
          </w:p>
        </w:tc>
        <w:tc>
          <w:tcPr>
            <w:tcW w:w="6102" w:type="dxa"/>
            <w:gridSpan w:val="3"/>
            <w:tcBorders>
              <w:top w:val="nil"/>
              <w:left w:val="nil"/>
              <w:bottom w:val="nil"/>
              <w:right w:val="nil"/>
            </w:tcBorders>
            <w:vAlign w:val="center"/>
          </w:tcPr>
          <w:p w14:paraId="55E50AB3" w14:textId="77777777" w:rsidR="005B4377" w:rsidRPr="00E90E73" w:rsidRDefault="005B4377" w:rsidP="00545742">
            <w:pPr>
              <w:spacing w:line="480" w:lineRule="auto"/>
              <w:rPr>
                <w:sz w:val="16"/>
                <w:szCs w:val="16"/>
              </w:rPr>
            </w:pPr>
          </w:p>
        </w:tc>
        <w:tc>
          <w:tcPr>
            <w:tcW w:w="0" w:type="auto"/>
            <w:tcBorders>
              <w:top w:val="nil"/>
              <w:left w:val="nil"/>
              <w:bottom w:val="nil"/>
              <w:right w:val="nil"/>
            </w:tcBorders>
            <w:vAlign w:val="center"/>
          </w:tcPr>
          <w:p w14:paraId="4ED84799" w14:textId="77777777" w:rsidR="005B4377" w:rsidRPr="00B4398C" w:rsidRDefault="005B4377" w:rsidP="00545742">
            <w:pPr>
              <w:spacing w:line="480" w:lineRule="auto"/>
              <w:rPr>
                <w:sz w:val="16"/>
                <w:szCs w:val="16"/>
              </w:rPr>
            </w:pPr>
          </w:p>
        </w:tc>
      </w:tr>
      <w:tr w:rsidR="005B4377" w:rsidRPr="00B4398C" w14:paraId="3FACA69B" w14:textId="77777777" w:rsidTr="00545742">
        <w:trPr>
          <w:trHeight w:hRule="exact" w:val="567"/>
        </w:trPr>
        <w:tc>
          <w:tcPr>
            <w:tcW w:w="1968" w:type="dxa"/>
            <w:tcBorders>
              <w:top w:val="nil"/>
              <w:left w:val="nil"/>
              <w:bottom w:val="nil"/>
              <w:right w:val="nil"/>
            </w:tcBorders>
            <w:vAlign w:val="center"/>
          </w:tcPr>
          <w:p w14:paraId="54D83FC9" w14:textId="77777777" w:rsidR="005B4377" w:rsidRPr="00B4398C"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0713D246" w14:textId="77777777" w:rsidR="005B4377" w:rsidRPr="00B4398C" w:rsidRDefault="005B4377" w:rsidP="00545742">
            <w:pPr>
              <w:spacing w:line="480" w:lineRule="auto"/>
              <w:rPr>
                <w:sz w:val="16"/>
                <w:szCs w:val="16"/>
              </w:rPr>
            </w:pPr>
          </w:p>
        </w:tc>
        <w:tc>
          <w:tcPr>
            <w:tcW w:w="0" w:type="auto"/>
            <w:tcBorders>
              <w:top w:val="nil"/>
              <w:left w:val="nil"/>
              <w:bottom w:val="nil"/>
              <w:right w:val="nil"/>
            </w:tcBorders>
            <w:vAlign w:val="center"/>
          </w:tcPr>
          <w:p w14:paraId="1E766926" w14:textId="77777777" w:rsidR="005B4377" w:rsidRPr="00B4398C" w:rsidRDefault="005B4377" w:rsidP="00545742">
            <w:pPr>
              <w:spacing w:line="480" w:lineRule="auto"/>
              <w:rPr>
                <w:sz w:val="16"/>
                <w:szCs w:val="16"/>
              </w:rPr>
            </w:pPr>
          </w:p>
        </w:tc>
      </w:tr>
      <w:tr w:rsidR="005B4377" w:rsidRPr="0054236C" w14:paraId="7E522CF5" w14:textId="77777777" w:rsidTr="00545742">
        <w:trPr>
          <w:trHeight w:hRule="exact" w:val="668"/>
        </w:trPr>
        <w:tc>
          <w:tcPr>
            <w:tcW w:w="1968" w:type="dxa"/>
            <w:tcBorders>
              <w:top w:val="nil"/>
              <w:left w:val="nil"/>
              <w:bottom w:val="nil"/>
              <w:right w:val="nil"/>
            </w:tcBorders>
            <w:vAlign w:val="center"/>
          </w:tcPr>
          <w:p w14:paraId="5D804CF1" w14:textId="77777777" w:rsidR="005B4377" w:rsidRPr="00E90E73"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1E14A214" w14:textId="16117F5F" w:rsidR="005B4377" w:rsidRPr="00620659" w:rsidRDefault="00CD0CE9" w:rsidP="00545742">
            <w:pPr>
              <w:pStyle w:val="CoverpageTitle"/>
              <w:spacing w:before="0" w:after="0"/>
            </w:pPr>
            <w:r>
              <w:t>Drive Video Record Feature</w:t>
            </w:r>
          </w:p>
        </w:tc>
        <w:tc>
          <w:tcPr>
            <w:tcW w:w="0" w:type="auto"/>
            <w:tcBorders>
              <w:top w:val="nil"/>
              <w:left w:val="nil"/>
              <w:bottom w:val="nil"/>
              <w:right w:val="nil"/>
            </w:tcBorders>
            <w:vAlign w:val="center"/>
          </w:tcPr>
          <w:p w14:paraId="189A9BA8" w14:textId="77777777" w:rsidR="005B4377" w:rsidRPr="00620659" w:rsidRDefault="005B4377" w:rsidP="00545742">
            <w:pPr>
              <w:spacing w:line="480" w:lineRule="auto"/>
              <w:rPr>
                <w:sz w:val="16"/>
                <w:szCs w:val="16"/>
              </w:rPr>
            </w:pPr>
          </w:p>
        </w:tc>
      </w:tr>
      <w:tr w:rsidR="005B4377" w:rsidRPr="0054236C" w14:paraId="526DCB49" w14:textId="77777777" w:rsidTr="00545742">
        <w:trPr>
          <w:trHeight w:hRule="exact" w:val="635"/>
        </w:trPr>
        <w:tc>
          <w:tcPr>
            <w:tcW w:w="1968" w:type="dxa"/>
            <w:tcBorders>
              <w:top w:val="nil"/>
              <w:left w:val="nil"/>
              <w:bottom w:val="nil"/>
              <w:right w:val="nil"/>
            </w:tcBorders>
            <w:vAlign w:val="center"/>
          </w:tcPr>
          <w:p w14:paraId="3193A44C" w14:textId="77777777" w:rsidR="005B4377" w:rsidRPr="00E90E73"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0812C3AA" w14:textId="0011C8A1" w:rsidR="005B4377" w:rsidRPr="00C85115" w:rsidRDefault="005B4377" w:rsidP="00545742">
            <w:pPr>
              <w:pStyle w:val="CoverpageTitle"/>
              <w:spacing w:before="0" w:after="0"/>
              <w:rPr>
                <w:sz w:val="20"/>
                <w:szCs w:val="20"/>
              </w:rPr>
            </w:pPr>
            <w:r w:rsidRPr="00C85115">
              <w:rPr>
                <w:sz w:val="20"/>
                <w:szCs w:val="20"/>
              </w:rPr>
              <w:t>(</w:t>
            </w:r>
            <w:r w:rsidR="00CD0CE9" w:rsidRPr="00CD0CE9">
              <w:rPr>
                <w:sz w:val="20"/>
                <w:szCs w:val="20"/>
              </w:rPr>
              <w:t>F006930</w:t>
            </w:r>
            <w:r w:rsidRPr="00C85115">
              <w:rPr>
                <w:sz w:val="20"/>
                <w:szCs w:val="20"/>
              </w:rPr>
              <w:t>)</w:t>
            </w:r>
          </w:p>
        </w:tc>
        <w:tc>
          <w:tcPr>
            <w:tcW w:w="0" w:type="auto"/>
            <w:tcBorders>
              <w:top w:val="nil"/>
              <w:left w:val="nil"/>
              <w:bottom w:val="nil"/>
              <w:right w:val="nil"/>
            </w:tcBorders>
            <w:vAlign w:val="center"/>
          </w:tcPr>
          <w:p w14:paraId="52E9123F" w14:textId="77777777" w:rsidR="005B4377" w:rsidRPr="00E90E73" w:rsidRDefault="005B4377" w:rsidP="00545742">
            <w:pPr>
              <w:spacing w:line="480" w:lineRule="auto"/>
              <w:rPr>
                <w:sz w:val="16"/>
                <w:szCs w:val="16"/>
              </w:rPr>
            </w:pPr>
          </w:p>
        </w:tc>
      </w:tr>
      <w:tr w:rsidR="005B4377" w:rsidRPr="00396024" w14:paraId="3DABD00E" w14:textId="77777777" w:rsidTr="00545742">
        <w:trPr>
          <w:trHeight w:hRule="exact" w:val="567"/>
        </w:trPr>
        <w:tc>
          <w:tcPr>
            <w:tcW w:w="1968" w:type="dxa"/>
            <w:tcBorders>
              <w:top w:val="nil"/>
              <w:left w:val="nil"/>
              <w:bottom w:val="nil"/>
              <w:right w:val="nil"/>
            </w:tcBorders>
            <w:vAlign w:val="center"/>
          </w:tcPr>
          <w:p w14:paraId="591C8589" w14:textId="77777777" w:rsidR="005B4377" w:rsidRPr="00396024" w:rsidRDefault="005B4377" w:rsidP="00545742">
            <w:pPr>
              <w:spacing w:line="480" w:lineRule="auto"/>
              <w:rPr>
                <w:sz w:val="16"/>
                <w:szCs w:val="16"/>
              </w:rPr>
            </w:pPr>
          </w:p>
        </w:tc>
        <w:tc>
          <w:tcPr>
            <w:tcW w:w="6102" w:type="dxa"/>
            <w:gridSpan w:val="3"/>
            <w:tcBorders>
              <w:top w:val="nil"/>
              <w:left w:val="nil"/>
              <w:bottom w:val="nil"/>
              <w:right w:val="nil"/>
            </w:tcBorders>
            <w:vAlign w:val="center"/>
          </w:tcPr>
          <w:p w14:paraId="363BC6B1" w14:textId="77777777" w:rsidR="005B4377" w:rsidRPr="00396024" w:rsidRDefault="005B4377" w:rsidP="00545742">
            <w:pPr>
              <w:spacing w:line="480" w:lineRule="auto"/>
              <w:rPr>
                <w:sz w:val="16"/>
                <w:szCs w:val="16"/>
              </w:rPr>
            </w:pPr>
          </w:p>
        </w:tc>
        <w:tc>
          <w:tcPr>
            <w:tcW w:w="0" w:type="auto"/>
            <w:tcBorders>
              <w:top w:val="nil"/>
              <w:left w:val="nil"/>
              <w:bottom w:val="nil"/>
              <w:right w:val="nil"/>
            </w:tcBorders>
            <w:vAlign w:val="center"/>
          </w:tcPr>
          <w:p w14:paraId="2E4239B0" w14:textId="77777777" w:rsidR="005B4377" w:rsidRPr="00396024" w:rsidRDefault="005B4377" w:rsidP="00545742">
            <w:pPr>
              <w:spacing w:line="480" w:lineRule="auto"/>
              <w:rPr>
                <w:sz w:val="16"/>
                <w:szCs w:val="16"/>
              </w:rPr>
            </w:pPr>
          </w:p>
        </w:tc>
      </w:tr>
      <w:tr w:rsidR="005B4377" w:rsidRPr="00396024" w14:paraId="6D8B62DF" w14:textId="77777777" w:rsidTr="00545742">
        <w:trPr>
          <w:trHeight w:hRule="exact" w:val="567"/>
        </w:trPr>
        <w:tc>
          <w:tcPr>
            <w:tcW w:w="1968" w:type="dxa"/>
            <w:tcBorders>
              <w:top w:val="nil"/>
              <w:left w:val="nil"/>
              <w:bottom w:val="single" w:sz="4" w:space="0" w:color="auto"/>
              <w:right w:val="nil"/>
            </w:tcBorders>
            <w:vAlign w:val="center"/>
          </w:tcPr>
          <w:p w14:paraId="03598EFE" w14:textId="77777777" w:rsidR="005B4377" w:rsidRPr="00396024" w:rsidRDefault="005B4377" w:rsidP="00545742">
            <w:pPr>
              <w:spacing w:line="480" w:lineRule="auto"/>
              <w:rPr>
                <w:sz w:val="16"/>
                <w:szCs w:val="16"/>
              </w:rPr>
            </w:pPr>
          </w:p>
        </w:tc>
        <w:tc>
          <w:tcPr>
            <w:tcW w:w="6102" w:type="dxa"/>
            <w:gridSpan w:val="3"/>
            <w:tcBorders>
              <w:top w:val="nil"/>
              <w:left w:val="nil"/>
              <w:bottom w:val="single" w:sz="4" w:space="0" w:color="auto"/>
              <w:right w:val="nil"/>
            </w:tcBorders>
            <w:vAlign w:val="center"/>
          </w:tcPr>
          <w:p w14:paraId="1DCF5AF3" w14:textId="77777777" w:rsidR="005B4377" w:rsidRPr="00396024" w:rsidRDefault="005B4377" w:rsidP="00545742">
            <w:pPr>
              <w:spacing w:line="480" w:lineRule="auto"/>
              <w:rPr>
                <w:sz w:val="16"/>
                <w:szCs w:val="16"/>
              </w:rPr>
            </w:pPr>
          </w:p>
        </w:tc>
        <w:tc>
          <w:tcPr>
            <w:tcW w:w="0" w:type="auto"/>
            <w:tcBorders>
              <w:top w:val="nil"/>
              <w:left w:val="nil"/>
              <w:bottom w:val="single" w:sz="4" w:space="0" w:color="auto"/>
              <w:right w:val="nil"/>
            </w:tcBorders>
            <w:vAlign w:val="center"/>
          </w:tcPr>
          <w:p w14:paraId="36E0EA5A" w14:textId="77777777" w:rsidR="005B4377" w:rsidRPr="00396024" w:rsidRDefault="005B4377" w:rsidP="00545742">
            <w:pPr>
              <w:spacing w:line="480" w:lineRule="auto"/>
              <w:rPr>
                <w:sz w:val="16"/>
                <w:szCs w:val="16"/>
              </w:rPr>
            </w:pPr>
          </w:p>
        </w:tc>
      </w:tr>
      <w:tr w:rsidR="005B4377" w:rsidRPr="00396024" w14:paraId="600ACE77" w14:textId="77777777" w:rsidTr="00545742">
        <w:trPr>
          <w:trHeight w:val="20"/>
        </w:trPr>
        <w:tc>
          <w:tcPr>
            <w:tcW w:w="1968" w:type="dxa"/>
            <w:vAlign w:val="center"/>
          </w:tcPr>
          <w:p w14:paraId="175CFF99" w14:textId="77777777" w:rsidR="005B4377" w:rsidRPr="00396024" w:rsidRDefault="005B4377" w:rsidP="00545742">
            <w:r>
              <w:t>Document Type</w:t>
            </w:r>
          </w:p>
        </w:tc>
        <w:tc>
          <w:tcPr>
            <w:tcW w:w="6102" w:type="dxa"/>
            <w:gridSpan w:val="3"/>
            <w:shd w:val="clear" w:color="auto" w:fill="E6E6E6"/>
            <w:vAlign w:val="center"/>
          </w:tcPr>
          <w:p w14:paraId="65C64A5A" w14:textId="77777777" w:rsidR="005B4377" w:rsidRPr="00E807B0" w:rsidRDefault="005B4377" w:rsidP="00545742">
            <w:pPr>
              <w:jc w:val="center"/>
              <w:rPr>
                <w:b/>
              </w:rPr>
            </w:pPr>
            <w:r w:rsidRPr="00E807B0">
              <w:rPr>
                <w:b/>
              </w:rPr>
              <w:fldChar w:fldCharType="begin"/>
            </w:r>
            <w:r w:rsidRPr="00E807B0">
              <w:rPr>
                <w:b/>
              </w:rPr>
              <w:instrText xml:space="preserve"> DOCPROPERTY  DocType  \* MERGEFORMAT </w:instrText>
            </w:r>
            <w:r w:rsidRPr="00E807B0">
              <w:rPr>
                <w:b/>
              </w:rPr>
              <w:fldChar w:fldCharType="separate"/>
            </w:r>
            <w:r w:rsidR="00DE6CDD">
              <w:rPr>
                <w:b/>
              </w:rPr>
              <w:t>Feature Implementation Specification (FIS)</w:t>
            </w:r>
            <w:r w:rsidRPr="00E807B0">
              <w:rPr>
                <w:b/>
              </w:rPr>
              <w:fldChar w:fldCharType="end"/>
            </w:r>
          </w:p>
        </w:tc>
        <w:tc>
          <w:tcPr>
            <w:tcW w:w="0" w:type="auto"/>
            <w:vAlign w:val="center"/>
          </w:tcPr>
          <w:p w14:paraId="031F3A43" w14:textId="77777777" w:rsidR="005B4377" w:rsidRPr="00396024" w:rsidRDefault="005B4377" w:rsidP="00545742">
            <w:pPr>
              <w:rPr>
                <w:sz w:val="16"/>
                <w:szCs w:val="16"/>
              </w:rPr>
            </w:pPr>
          </w:p>
        </w:tc>
      </w:tr>
      <w:tr w:rsidR="005B4377" w:rsidRPr="00155160" w14:paraId="2486E71F" w14:textId="77777777" w:rsidTr="00545742">
        <w:trPr>
          <w:trHeight w:val="20"/>
        </w:trPr>
        <w:tc>
          <w:tcPr>
            <w:tcW w:w="1968" w:type="dxa"/>
            <w:vAlign w:val="center"/>
          </w:tcPr>
          <w:p w14:paraId="199F98EE" w14:textId="77777777" w:rsidR="005B4377" w:rsidRPr="00155160" w:rsidRDefault="005B4377" w:rsidP="00545742">
            <w:r w:rsidRPr="00155160">
              <w:t>Template Version</w:t>
            </w:r>
          </w:p>
        </w:tc>
        <w:tc>
          <w:tcPr>
            <w:tcW w:w="6102" w:type="dxa"/>
            <w:gridSpan w:val="3"/>
            <w:shd w:val="clear" w:color="auto" w:fill="E6E6E6"/>
            <w:vAlign w:val="center"/>
          </w:tcPr>
          <w:p w14:paraId="1ABAA9F2" w14:textId="77777777" w:rsidR="005B4377" w:rsidRPr="00E807B0" w:rsidRDefault="00E807B0" w:rsidP="00545742">
            <w:pPr>
              <w:jc w:val="center"/>
              <w:rPr>
                <w:b/>
              </w:rPr>
            </w:pPr>
            <w:r w:rsidRPr="00E807B0">
              <w:rPr>
                <w:b/>
              </w:rPr>
              <w:fldChar w:fldCharType="begin"/>
            </w:r>
            <w:r w:rsidRPr="00E807B0">
              <w:rPr>
                <w:b/>
              </w:rPr>
              <w:instrText xml:space="preserve"> DOCPROPERTY  TemplateVersion  \* MERGEFORMAT </w:instrText>
            </w:r>
            <w:r w:rsidRPr="00E807B0">
              <w:rPr>
                <w:b/>
              </w:rPr>
              <w:fldChar w:fldCharType="separate"/>
            </w:r>
            <w:r w:rsidR="00DE6CDD">
              <w:rPr>
                <w:b/>
              </w:rPr>
              <w:t>6</w:t>
            </w:r>
            <w:r w:rsidRPr="00E807B0">
              <w:rPr>
                <w:b/>
              </w:rPr>
              <w:fldChar w:fldCharType="end"/>
            </w:r>
            <w:r w:rsidR="005B4377" w:rsidRPr="00E807B0">
              <w:rPr>
                <w:b/>
              </w:rPr>
              <w:t>.</w:t>
            </w:r>
            <w:r w:rsidRPr="00E807B0">
              <w:rPr>
                <w:b/>
              </w:rPr>
              <w:fldChar w:fldCharType="begin"/>
            </w:r>
            <w:r w:rsidRPr="00E807B0">
              <w:rPr>
                <w:b/>
              </w:rPr>
              <w:instrText xml:space="preserve"> DOCPROPERTY  TemplateRevision  \* MERGEFORMAT </w:instrText>
            </w:r>
            <w:r w:rsidRPr="00E807B0">
              <w:rPr>
                <w:b/>
              </w:rPr>
              <w:fldChar w:fldCharType="separate"/>
            </w:r>
            <w:r w:rsidR="00DE6CDD">
              <w:rPr>
                <w:b/>
              </w:rPr>
              <w:t>1a</w:t>
            </w:r>
            <w:r w:rsidRPr="00E807B0">
              <w:rPr>
                <w:b/>
              </w:rPr>
              <w:fldChar w:fldCharType="end"/>
            </w:r>
          </w:p>
        </w:tc>
        <w:tc>
          <w:tcPr>
            <w:tcW w:w="0" w:type="auto"/>
            <w:vAlign w:val="center"/>
          </w:tcPr>
          <w:p w14:paraId="06166755" w14:textId="77777777" w:rsidR="005B4377" w:rsidRPr="00155160" w:rsidRDefault="005B4377" w:rsidP="00545742">
            <w:pPr>
              <w:rPr>
                <w:sz w:val="16"/>
                <w:szCs w:val="16"/>
              </w:rPr>
            </w:pPr>
          </w:p>
        </w:tc>
      </w:tr>
      <w:tr w:rsidR="005B4377" w:rsidRPr="00396024" w14:paraId="663315EC" w14:textId="77777777" w:rsidTr="00545742">
        <w:trPr>
          <w:trHeight w:val="20"/>
        </w:trPr>
        <w:tc>
          <w:tcPr>
            <w:tcW w:w="1968" w:type="dxa"/>
            <w:vAlign w:val="center"/>
          </w:tcPr>
          <w:p w14:paraId="665D4F6D" w14:textId="77777777" w:rsidR="005B4377" w:rsidRPr="00771878" w:rsidRDefault="005B4377" w:rsidP="00545742">
            <w:r w:rsidRPr="00771878">
              <w:t>Document ID</w:t>
            </w:r>
          </w:p>
        </w:tc>
        <w:tc>
          <w:tcPr>
            <w:tcW w:w="6102" w:type="dxa"/>
            <w:gridSpan w:val="3"/>
            <w:shd w:val="clear" w:color="auto" w:fill="E6E6E6"/>
            <w:vAlign w:val="center"/>
          </w:tcPr>
          <w:p w14:paraId="24BCE729" w14:textId="168BC8F7" w:rsidR="005B4377" w:rsidRPr="00771878" w:rsidRDefault="00F43573" w:rsidP="00545742">
            <w:pPr>
              <w:jc w:val="center"/>
            </w:pPr>
            <w:r>
              <w:rPr>
                <w:b/>
              </w:rPr>
              <w:t>/</w:t>
            </w:r>
          </w:p>
        </w:tc>
        <w:tc>
          <w:tcPr>
            <w:tcW w:w="0" w:type="auto"/>
            <w:vAlign w:val="center"/>
          </w:tcPr>
          <w:p w14:paraId="7DFCCC35" w14:textId="77777777" w:rsidR="005B4377" w:rsidRPr="00396024" w:rsidRDefault="005B4377" w:rsidP="00545742">
            <w:pPr>
              <w:rPr>
                <w:sz w:val="16"/>
                <w:szCs w:val="16"/>
              </w:rPr>
            </w:pPr>
          </w:p>
        </w:tc>
      </w:tr>
      <w:tr w:rsidR="004571F5" w:rsidRPr="00396024" w14:paraId="688B6EE9" w14:textId="77777777" w:rsidTr="00545742">
        <w:trPr>
          <w:trHeight w:val="20"/>
        </w:trPr>
        <w:tc>
          <w:tcPr>
            <w:tcW w:w="1968" w:type="dxa"/>
            <w:tcBorders>
              <w:bottom w:val="single" w:sz="4" w:space="0" w:color="auto"/>
            </w:tcBorders>
            <w:vAlign w:val="center"/>
          </w:tcPr>
          <w:p w14:paraId="50DCE490" w14:textId="77777777" w:rsidR="004571F5" w:rsidRDefault="004571F5" w:rsidP="00545742">
            <w:r>
              <w:t>Document Location</w:t>
            </w:r>
          </w:p>
        </w:tc>
        <w:tc>
          <w:tcPr>
            <w:tcW w:w="6102" w:type="dxa"/>
            <w:gridSpan w:val="3"/>
            <w:tcBorders>
              <w:bottom w:val="single" w:sz="4" w:space="0" w:color="auto"/>
            </w:tcBorders>
            <w:shd w:val="clear" w:color="auto" w:fill="E6E6E6"/>
            <w:vAlign w:val="center"/>
          </w:tcPr>
          <w:p w14:paraId="45393C62" w14:textId="0BA97696" w:rsidR="004571F5" w:rsidRPr="00E807B0" w:rsidRDefault="00F43573" w:rsidP="00545742">
            <w:pPr>
              <w:jc w:val="center"/>
              <w:rPr>
                <w:b/>
              </w:rPr>
            </w:pPr>
            <w:r>
              <w:rPr>
                <w:b/>
              </w:rPr>
              <w:t>/</w:t>
            </w:r>
          </w:p>
        </w:tc>
        <w:tc>
          <w:tcPr>
            <w:tcW w:w="0" w:type="auto"/>
            <w:tcBorders>
              <w:bottom w:val="single" w:sz="4" w:space="0" w:color="auto"/>
            </w:tcBorders>
            <w:shd w:val="clear" w:color="auto" w:fill="auto"/>
            <w:vAlign w:val="center"/>
          </w:tcPr>
          <w:p w14:paraId="3FCE4DCC" w14:textId="77777777" w:rsidR="004571F5" w:rsidRPr="00396024" w:rsidRDefault="004571F5" w:rsidP="00545742"/>
        </w:tc>
      </w:tr>
      <w:tr w:rsidR="005B4377" w:rsidRPr="00396024" w14:paraId="612F6229" w14:textId="77777777" w:rsidTr="00545742">
        <w:trPr>
          <w:trHeight w:val="20"/>
        </w:trPr>
        <w:tc>
          <w:tcPr>
            <w:tcW w:w="1968" w:type="dxa"/>
            <w:tcBorders>
              <w:bottom w:val="single" w:sz="4" w:space="0" w:color="auto"/>
            </w:tcBorders>
            <w:vAlign w:val="center"/>
          </w:tcPr>
          <w:p w14:paraId="482ADEC0" w14:textId="77777777" w:rsidR="005B4377" w:rsidRPr="00396024" w:rsidRDefault="005B4377" w:rsidP="00545742">
            <w:r w:rsidRPr="00396024">
              <w:t>Document Owner</w:t>
            </w:r>
          </w:p>
        </w:tc>
        <w:tc>
          <w:tcPr>
            <w:tcW w:w="6102" w:type="dxa"/>
            <w:gridSpan w:val="3"/>
            <w:tcBorders>
              <w:bottom w:val="single" w:sz="4" w:space="0" w:color="auto"/>
            </w:tcBorders>
            <w:shd w:val="clear" w:color="auto" w:fill="E6E6E6"/>
            <w:vAlign w:val="center"/>
          </w:tcPr>
          <w:p w14:paraId="2FB03A20" w14:textId="29E5D2FB" w:rsidR="005B4377" w:rsidRPr="00E807B0" w:rsidRDefault="00952952" w:rsidP="00545742">
            <w:pPr>
              <w:jc w:val="center"/>
              <w:rPr>
                <w:b/>
              </w:rPr>
            </w:pPr>
            <w:r>
              <w:rPr>
                <w:b/>
              </w:rPr>
              <w:t>Kobe Niu</w:t>
            </w:r>
          </w:p>
        </w:tc>
        <w:tc>
          <w:tcPr>
            <w:tcW w:w="0" w:type="auto"/>
            <w:tcBorders>
              <w:bottom w:val="single" w:sz="4" w:space="0" w:color="auto"/>
            </w:tcBorders>
            <w:shd w:val="clear" w:color="auto" w:fill="auto"/>
            <w:vAlign w:val="center"/>
          </w:tcPr>
          <w:p w14:paraId="16B2B751" w14:textId="77777777" w:rsidR="005B4377" w:rsidRPr="00396024" w:rsidRDefault="005B4377" w:rsidP="00545742"/>
        </w:tc>
      </w:tr>
      <w:tr w:rsidR="005B4377" w:rsidRPr="00396024" w14:paraId="78A66C19" w14:textId="77777777" w:rsidTr="00545742">
        <w:trPr>
          <w:trHeight w:val="20"/>
        </w:trPr>
        <w:tc>
          <w:tcPr>
            <w:tcW w:w="1968" w:type="dxa"/>
            <w:vAlign w:val="center"/>
          </w:tcPr>
          <w:p w14:paraId="71D5A086" w14:textId="77777777" w:rsidR="005B4377" w:rsidRPr="00396024" w:rsidRDefault="005B4377" w:rsidP="00545742">
            <w:r w:rsidRPr="00396024">
              <w:t>Document Version</w:t>
            </w:r>
          </w:p>
        </w:tc>
        <w:tc>
          <w:tcPr>
            <w:tcW w:w="6102" w:type="dxa"/>
            <w:gridSpan w:val="3"/>
            <w:shd w:val="clear" w:color="auto" w:fill="E6E6E6"/>
            <w:vAlign w:val="center"/>
          </w:tcPr>
          <w:p w14:paraId="2B7C2885" w14:textId="3D155CBE" w:rsidR="005B4377" w:rsidRPr="00E807B0" w:rsidRDefault="008A269F" w:rsidP="00545742">
            <w:pPr>
              <w:jc w:val="center"/>
              <w:rPr>
                <w:b/>
              </w:rPr>
            </w:pPr>
            <w:r>
              <w:rPr>
                <w:b/>
              </w:rPr>
              <w:t>1.</w:t>
            </w:r>
            <w:r w:rsidR="00351B55">
              <w:rPr>
                <w:b/>
              </w:rPr>
              <w:t>1</w:t>
            </w:r>
          </w:p>
        </w:tc>
        <w:tc>
          <w:tcPr>
            <w:tcW w:w="0" w:type="auto"/>
            <w:tcBorders>
              <w:bottom w:val="single" w:sz="4" w:space="0" w:color="auto"/>
            </w:tcBorders>
            <w:vAlign w:val="center"/>
          </w:tcPr>
          <w:p w14:paraId="552B4943" w14:textId="77777777" w:rsidR="005B4377" w:rsidRPr="00CD0D81" w:rsidRDefault="005B4377" w:rsidP="00545742">
            <w:pPr>
              <w:rPr>
                <w:rFonts w:eastAsiaTheme="minorEastAsia"/>
                <w:lang w:eastAsia="zh-CN"/>
              </w:rPr>
            </w:pPr>
          </w:p>
        </w:tc>
      </w:tr>
      <w:tr w:rsidR="005B4377" w:rsidRPr="00396024" w14:paraId="1208E88A" w14:textId="77777777" w:rsidTr="00545742">
        <w:trPr>
          <w:trHeight w:val="20"/>
        </w:trPr>
        <w:tc>
          <w:tcPr>
            <w:tcW w:w="1968" w:type="dxa"/>
            <w:vAlign w:val="center"/>
          </w:tcPr>
          <w:p w14:paraId="238DF657" w14:textId="77777777" w:rsidR="005B4377" w:rsidRPr="00396024" w:rsidRDefault="005B4377" w:rsidP="00545742">
            <w:r>
              <w:t>Document Status</w:t>
            </w:r>
          </w:p>
        </w:tc>
        <w:tc>
          <w:tcPr>
            <w:tcW w:w="6102" w:type="dxa"/>
            <w:gridSpan w:val="3"/>
            <w:shd w:val="clear" w:color="auto" w:fill="E6E6E6"/>
            <w:vAlign w:val="center"/>
          </w:tcPr>
          <w:p w14:paraId="183039CE" w14:textId="77777777" w:rsidR="005B4377" w:rsidRPr="00E807B0" w:rsidRDefault="005B4377" w:rsidP="00545742">
            <w:pPr>
              <w:jc w:val="center"/>
              <w:rPr>
                <w:b/>
              </w:rPr>
            </w:pPr>
            <w:r w:rsidRPr="00E807B0">
              <w:rPr>
                <w:b/>
              </w:rPr>
              <w:fldChar w:fldCharType="begin"/>
            </w:r>
            <w:r w:rsidRPr="00E807B0">
              <w:rPr>
                <w:b/>
              </w:rPr>
              <w:instrText xml:space="preserve"> DOCPROPERTY  DocStatus  \* MERGEFORMAT </w:instrText>
            </w:r>
            <w:r w:rsidRPr="00E807B0">
              <w:rPr>
                <w:b/>
              </w:rPr>
              <w:fldChar w:fldCharType="separate"/>
            </w:r>
            <w:r w:rsidR="00DE6CDD">
              <w:rPr>
                <w:b/>
              </w:rPr>
              <w:t>Draft</w:t>
            </w:r>
            <w:r w:rsidRPr="00E807B0">
              <w:rPr>
                <w:b/>
              </w:rPr>
              <w:fldChar w:fldCharType="end"/>
            </w:r>
          </w:p>
        </w:tc>
        <w:tc>
          <w:tcPr>
            <w:tcW w:w="0" w:type="auto"/>
            <w:tcBorders>
              <w:bottom w:val="single" w:sz="4" w:space="0" w:color="auto"/>
            </w:tcBorders>
            <w:vAlign w:val="center"/>
          </w:tcPr>
          <w:p w14:paraId="0D265148" w14:textId="77777777" w:rsidR="005B4377" w:rsidRPr="00396024" w:rsidRDefault="005B4377" w:rsidP="00545742"/>
        </w:tc>
      </w:tr>
      <w:tr w:rsidR="005B4377" w:rsidRPr="00396024" w14:paraId="0BAE5C7F" w14:textId="77777777" w:rsidTr="00545742">
        <w:trPr>
          <w:trHeight w:val="20"/>
        </w:trPr>
        <w:tc>
          <w:tcPr>
            <w:tcW w:w="1968" w:type="dxa"/>
            <w:tcBorders>
              <w:bottom w:val="single" w:sz="4" w:space="0" w:color="auto"/>
            </w:tcBorders>
            <w:vAlign w:val="center"/>
          </w:tcPr>
          <w:p w14:paraId="7ACD9E24" w14:textId="77777777" w:rsidR="005B4377" w:rsidRDefault="005B4377" w:rsidP="00545742">
            <w:r>
              <w:t>Date Issued</w:t>
            </w:r>
          </w:p>
        </w:tc>
        <w:tc>
          <w:tcPr>
            <w:tcW w:w="6102" w:type="dxa"/>
            <w:gridSpan w:val="3"/>
            <w:tcBorders>
              <w:bottom w:val="single" w:sz="4" w:space="0" w:color="auto"/>
            </w:tcBorders>
            <w:shd w:val="clear" w:color="auto" w:fill="E6E6E6"/>
            <w:vAlign w:val="center"/>
          </w:tcPr>
          <w:p w14:paraId="3D38CB22" w14:textId="6A43B92F" w:rsidR="005B4377" w:rsidRPr="00E807B0" w:rsidRDefault="000E43EF" w:rsidP="00545742">
            <w:pPr>
              <w:jc w:val="center"/>
              <w:rPr>
                <w:b/>
              </w:rPr>
            </w:pPr>
            <w:r>
              <w:rPr>
                <w:b/>
              </w:rPr>
              <w:t>2022/</w:t>
            </w:r>
            <w:r w:rsidR="00DA4B77">
              <w:rPr>
                <w:b/>
              </w:rPr>
              <w:t>1</w:t>
            </w:r>
            <w:r w:rsidR="00351B55">
              <w:rPr>
                <w:b/>
              </w:rPr>
              <w:t>2</w:t>
            </w:r>
            <w:r>
              <w:rPr>
                <w:b/>
              </w:rPr>
              <w:t>/</w:t>
            </w:r>
            <w:r w:rsidR="00DB4962">
              <w:rPr>
                <w:b/>
              </w:rPr>
              <w:t>26</w:t>
            </w:r>
          </w:p>
        </w:tc>
        <w:tc>
          <w:tcPr>
            <w:tcW w:w="0" w:type="auto"/>
            <w:tcBorders>
              <w:bottom w:val="single" w:sz="4" w:space="0" w:color="auto"/>
            </w:tcBorders>
            <w:shd w:val="clear" w:color="auto" w:fill="auto"/>
            <w:vAlign w:val="center"/>
          </w:tcPr>
          <w:p w14:paraId="46D59B29" w14:textId="77777777" w:rsidR="005B4377" w:rsidRPr="00396024" w:rsidRDefault="005B4377" w:rsidP="00545742"/>
        </w:tc>
      </w:tr>
      <w:tr w:rsidR="005B4377" w:rsidRPr="00396024" w14:paraId="1A2E24E1" w14:textId="77777777" w:rsidTr="00545742">
        <w:trPr>
          <w:trHeight w:val="20"/>
        </w:trPr>
        <w:tc>
          <w:tcPr>
            <w:tcW w:w="1968" w:type="dxa"/>
            <w:tcBorders>
              <w:bottom w:val="single" w:sz="4" w:space="0" w:color="auto"/>
            </w:tcBorders>
            <w:vAlign w:val="center"/>
          </w:tcPr>
          <w:p w14:paraId="3B1F3D7E" w14:textId="77777777" w:rsidR="005B4377" w:rsidRDefault="005B4377" w:rsidP="00545742">
            <w:r>
              <w:t>Date Revised</w:t>
            </w:r>
          </w:p>
        </w:tc>
        <w:tc>
          <w:tcPr>
            <w:tcW w:w="6102" w:type="dxa"/>
            <w:gridSpan w:val="3"/>
            <w:tcBorders>
              <w:bottom w:val="single" w:sz="4" w:space="0" w:color="auto"/>
            </w:tcBorders>
            <w:shd w:val="clear" w:color="auto" w:fill="E6E6E6"/>
            <w:vAlign w:val="center"/>
          </w:tcPr>
          <w:p w14:paraId="3886DDF2" w14:textId="69AE9BF5" w:rsidR="005B4377" w:rsidRPr="00E807B0" w:rsidRDefault="005B4377" w:rsidP="00545742">
            <w:pPr>
              <w:jc w:val="center"/>
              <w:rPr>
                <w:b/>
              </w:rPr>
            </w:pPr>
          </w:p>
        </w:tc>
        <w:tc>
          <w:tcPr>
            <w:tcW w:w="0" w:type="auto"/>
            <w:tcBorders>
              <w:bottom w:val="single" w:sz="4" w:space="0" w:color="auto"/>
            </w:tcBorders>
            <w:shd w:val="clear" w:color="auto" w:fill="auto"/>
            <w:vAlign w:val="center"/>
          </w:tcPr>
          <w:p w14:paraId="28FD5838" w14:textId="77777777" w:rsidR="005B4377" w:rsidRPr="00396024" w:rsidRDefault="005B4377" w:rsidP="00545742"/>
        </w:tc>
      </w:tr>
      <w:tr w:rsidR="005B4377" w:rsidRPr="00396024" w14:paraId="552716E9" w14:textId="77777777" w:rsidTr="00545742">
        <w:trPr>
          <w:trHeight w:val="20"/>
        </w:trPr>
        <w:tc>
          <w:tcPr>
            <w:tcW w:w="1968" w:type="dxa"/>
            <w:vMerge w:val="restart"/>
            <w:vAlign w:val="center"/>
          </w:tcPr>
          <w:p w14:paraId="7749789E" w14:textId="77777777" w:rsidR="005B4377" w:rsidRDefault="005B4377" w:rsidP="00545742">
            <w:r>
              <w:t>Document Classification</w:t>
            </w:r>
          </w:p>
        </w:tc>
        <w:tc>
          <w:tcPr>
            <w:tcW w:w="1976" w:type="dxa"/>
            <w:tcBorders>
              <w:right w:val="nil"/>
            </w:tcBorders>
            <w:shd w:val="clear" w:color="auto" w:fill="E6E6E6"/>
            <w:vAlign w:val="center"/>
          </w:tcPr>
          <w:p w14:paraId="58A53E08" w14:textId="77777777" w:rsidR="005B4377" w:rsidRPr="009A5BDD" w:rsidRDefault="005B4377" w:rsidP="00545742">
            <w:pPr>
              <w:jc w:val="center"/>
            </w:pPr>
            <w:r w:rsidRPr="009A5BDD">
              <w:t>GIS1 Item Number:</w:t>
            </w:r>
          </w:p>
        </w:tc>
        <w:tc>
          <w:tcPr>
            <w:tcW w:w="4126" w:type="dxa"/>
            <w:gridSpan w:val="2"/>
            <w:tcBorders>
              <w:left w:val="nil"/>
            </w:tcBorders>
            <w:shd w:val="clear" w:color="auto" w:fill="E6E6E6"/>
            <w:vAlign w:val="center"/>
          </w:tcPr>
          <w:p w14:paraId="5649A3D4" w14:textId="77777777" w:rsidR="005B4377" w:rsidRPr="00E807B0" w:rsidRDefault="005B4377" w:rsidP="00545742">
            <w:pPr>
              <w:jc w:val="center"/>
              <w:rPr>
                <w:b/>
              </w:rPr>
            </w:pPr>
            <w:r w:rsidRPr="00E807B0">
              <w:rPr>
                <w:b/>
              </w:rPr>
              <w:fldChar w:fldCharType="begin"/>
            </w:r>
            <w:r w:rsidRPr="00E807B0">
              <w:rPr>
                <w:b/>
              </w:rPr>
              <w:instrText xml:space="preserve"> DOCPROPERTY  DocGis1ItemNumber  \* MERGEFORMAT </w:instrText>
            </w:r>
            <w:r w:rsidRPr="00E807B0">
              <w:rPr>
                <w:b/>
              </w:rPr>
              <w:fldChar w:fldCharType="separate"/>
            </w:r>
            <w:r w:rsidR="00DE6CDD">
              <w:rPr>
                <w:b/>
              </w:rPr>
              <w:t>27.60/35</w:t>
            </w:r>
            <w:r w:rsidRPr="00E807B0">
              <w:rPr>
                <w:b/>
              </w:rPr>
              <w:fldChar w:fldCharType="end"/>
            </w:r>
          </w:p>
        </w:tc>
        <w:tc>
          <w:tcPr>
            <w:tcW w:w="0" w:type="auto"/>
            <w:vMerge w:val="restart"/>
            <w:shd w:val="clear" w:color="auto" w:fill="auto"/>
            <w:vAlign w:val="center"/>
          </w:tcPr>
          <w:p w14:paraId="621EDD92" w14:textId="77777777" w:rsidR="005B4377" w:rsidRPr="00396024" w:rsidRDefault="005B4377" w:rsidP="00545742"/>
        </w:tc>
      </w:tr>
      <w:tr w:rsidR="005B4377" w:rsidRPr="00396024" w14:paraId="72B82A9D" w14:textId="77777777" w:rsidTr="00545742">
        <w:trPr>
          <w:trHeight w:val="20"/>
        </w:trPr>
        <w:tc>
          <w:tcPr>
            <w:tcW w:w="1968" w:type="dxa"/>
            <w:vMerge/>
            <w:vAlign w:val="center"/>
          </w:tcPr>
          <w:p w14:paraId="57A6BF8F" w14:textId="77777777" w:rsidR="005B4377" w:rsidRDefault="005B4377" w:rsidP="00545742"/>
        </w:tc>
        <w:tc>
          <w:tcPr>
            <w:tcW w:w="1976" w:type="dxa"/>
            <w:tcBorders>
              <w:right w:val="nil"/>
            </w:tcBorders>
            <w:shd w:val="clear" w:color="auto" w:fill="E6E6E6"/>
            <w:vAlign w:val="center"/>
          </w:tcPr>
          <w:p w14:paraId="330FC5C3" w14:textId="77777777" w:rsidR="005B4377" w:rsidRPr="009A5BDD" w:rsidRDefault="005B4377" w:rsidP="00545742">
            <w:pPr>
              <w:jc w:val="center"/>
            </w:pPr>
            <w:r w:rsidRPr="009A5BDD">
              <w:t>GIS2 Classification:</w:t>
            </w:r>
          </w:p>
        </w:tc>
        <w:tc>
          <w:tcPr>
            <w:tcW w:w="4126" w:type="dxa"/>
            <w:gridSpan w:val="2"/>
            <w:tcBorders>
              <w:left w:val="nil"/>
            </w:tcBorders>
            <w:shd w:val="clear" w:color="auto" w:fill="E6E6E6"/>
            <w:vAlign w:val="center"/>
          </w:tcPr>
          <w:p w14:paraId="7F22AA7E" w14:textId="77777777" w:rsidR="005B4377" w:rsidRPr="00E807B0" w:rsidRDefault="005B4377" w:rsidP="00545742">
            <w:pPr>
              <w:jc w:val="center"/>
              <w:rPr>
                <w:b/>
              </w:rPr>
            </w:pPr>
            <w:r w:rsidRPr="00E807B0">
              <w:rPr>
                <w:b/>
              </w:rPr>
              <w:fldChar w:fldCharType="begin"/>
            </w:r>
            <w:r w:rsidRPr="00E807B0">
              <w:rPr>
                <w:b/>
              </w:rPr>
              <w:instrText xml:space="preserve"> DOCPROPERTY  DocGis2Classification  \* MERGEFORMAT </w:instrText>
            </w:r>
            <w:r w:rsidRPr="00E807B0">
              <w:rPr>
                <w:b/>
              </w:rPr>
              <w:fldChar w:fldCharType="separate"/>
            </w:r>
            <w:r w:rsidR="00DE6CDD">
              <w:rPr>
                <w:b/>
              </w:rPr>
              <w:t>Confidential</w:t>
            </w:r>
            <w:r w:rsidRPr="00E807B0">
              <w:rPr>
                <w:b/>
              </w:rPr>
              <w:fldChar w:fldCharType="end"/>
            </w:r>
          </w:p>
        </w:tc>
        <w:tc>
          <w:tcPr>
            <w:tcW w:w="0" w:type="auto"/>
            <w:vMerge/>
            <w:shd w:val="clear" w:color="auto" w:fill="auto"/>
            <w:vAlign w:val="center"/>
          </w:tcPr>
          <w:p w14:paraId="6FF3B01D" w14:textId="77777777" w:rsidR="005B4377" w:rsidRPr="00396024" w:rsidRDefault="005B4377" w:rsidP="00545742"/>
        </w:tc>
      </w:tr>
      <w:tr w:rsidR="005B4377" w:rsidRPr="00396024" w14:paraId="41ACCA2B" w14:textId="77777777" w:rsidTr="00545742">
        <w:trPr>
          <w:trHeight w:val="20"/>
        </w:trPr>
        <w:tc>
          <w:tcPr>
            <w:tcW w:w="10125" w:type="dxa"/>
            <w:gridSpan w:val="5"/>
            <w:tcBorders>
              <w:left w:val="nil"/>
              <w:bottom w:val="nil"/>
              <w:right w:val="nil"/>
            </w:tcBorders>
            <w:vAlign w:val="center"/>
          </w:tcPr>
          <w:p w14:paraId="1E47C066" w14:textId="77777777" w:rsidR="005B4377" w:rsidRPr="00396024" w:rsidRDefault="005B4377" w:rsidP="00545742"/>
        </w:tc>
      </w:tr>
      <w:tr w:rsidR="005B4377" w:rsidRPr="00396024" w14:paraId="252C43C2" w14:textId="77777777" w:rsidTr="00545742">
        <w:trPr>
          <w:trHeight w:val="20"/>
        </w:trPr>
        <w:tc>
          <w:tcPr>
            <w:tcW w:w="10125" w:type="dxa"/>
            <w:gridSpan w:val="5"/>
            <w:tcBorders>
              <w:top w:val="nil"/>
              <w:left w:val="nil"/>
              <w:right w:val="nil"/>
            </w:tcBorders>
            <w:vAlign w:val="center"/>
          </w:tcPr>
          <w:p w14:paraId="1CD4A78B" w14:textId="77777777" w:rsidR="005B4377" w:rsidRDefault="005B4377" w:rsidP="00545742"/>
        </w:tc>
      </w:tr>
      <w:tr w:rsidR="005B4377" w:rsidRPr="00396024" w14:paraId="098E0EE4" w14:textId="77777777" w:rsidTr="00545742">
        <w:trPr>
          <w:trHeight w:val="20"/>
        </w:trPr>
        <w:tc>
          <w:tcPr>
            <w:tcW w:w="10125" w:type="dxa"/>
            <w:gridSpan w:val="5"/>
            <w:vAlign w:val="center"/>
          </w:tcPr>
          <w:p w14:paraId="2E302F29" w14:textId="77777777" w:rsidR="005B4377" w:rsidRPr="00396024" w:rsidRDefault="005B4377" w:rsidP="00545742">
            <w:r w:rsidRPr="00A0347A">
              <w:t>Document Approval</w:t>
            </w:r>
          </w:p>
        </w:tc>
      </w:tr>
      <w:tr w:rsidR="005B4377" w:rsidRPr="00396024" w14:paraId="158281AF" w14:textId="77777777" w:rsidTr="00545742">
        <w:trPr>
          <w:trHeight w:val="20"/>
        </w:trPr>
        <w:tc>
          <w:tcPr>
            <w:tcW w:w="1968" w:type="dxa"/>
            <w:shd w:val="clear" w:color="auto" w:fill="D9D9D9" w:themeFill="background1" w:themeFillShade="D9"/>
            <w:vAlign w:val="center"/>
          </w:tcPr>
          <w:p w14:paraId="29DDEFE3" w14:textId="77777777" w:rsidR="005B4377" w:rsidRDefault="005B4377" w:rsidP="00545742">
            <w:r w:rsidRPr="00FA67AF">
              <w:t>Person</w:t>
            </w:r>
          </w:p>
        </w:tc>
        <w:tc>
          <w:tcPr>
            <w:tcW w:w="3054" w:type="dxa"/>
            <w:gridSpan w:val="2"/>
            <w:shd w:val="clear" w:color="auto" w:fill="D9D9D9" w:themeFill="background1" w:themeFillShade="D9"/>
            <w:vAlign w:val="center"/>
          </w:tcPr>
          <w:p w14:paraId="42488DA3" w14:textId="77777777" w:rsidR="005B4377" w:rsidRDefault="005B4377" w:rsidP="00545742">
            <w:r w:rsidRPr="00FA67AF">
              <w:t>Role</w:t>
            </w:r>
          </w:p>
        </w:tc>
        <w:tc>
          <w:tcPr>
            <w:tcW w:w="3048" w:type="dxa"/>
            <w:shd w:val="clear" w:color="auto" w:fill="D9D9D9" w:themeFill="background1" w:themeFillShade="D9"/>
            <w:vAlign w:val="center"/>
          </w:tcPr>
          <w:p w14:paraId="746E8C90" w14:textId="77777777" w:rsidR="005B4377" w:rsidRDefault="005B4377" w:rsidP="00545742">
            <w:r w:rsidRPr="00FA67AF">
              <w:t>Email Confirmation</w:t>
            </w:r>
          </w:p>
        </w:tc>
        <w:tc>
          <w:tcPr>
            <w:tcW w:w="0" w:type="auto"/>
            <w:shd w:val="clear" w:color="auto" w:fill="D9D9D9" w:themeFill="background1" w:themeFillShade="D9"/>
            <w:vAlign w:val="center"/>
          </w:tcPr>
          <w:p w14:paraId="50137529" w14:textId="77777777" w:rsidR="005B4377" w:rsidRPr="00396024" w:rsidRDefault="005B4377" w:rsidP="00545742">
            <w:r w:rsidRPr="00FA67AF">
              <w:t>Date</w:t>
            </w:r>
          </w:p>
        </w:tc>
      </w:tr>
      <w:tr w:rsidR="005B4377" w:rsidRPr="00396024" w14:paraId="0525119F" w14:textId="77777777" w:rsidTr="00545742">
        <w:trPr>
          <w:trHeight w:val="20"/>
        </w:trPr>
        <w:tc>
          <w:tcPr>
            <w:tcW w:w="1968" w:type="dxa"/>
            <w:vAlign w:val="center"/>
          </w:tcPr>
          <w:p w14:paraId="4AB5DD9B" w14:textId="77777777" w:rsidR="005B4377" w:rsidRDefault="005B4377" w:rsidP="00545742"/>
        </w:tc>
        <w:tc>
          <w:tcPr>
            <w:tcW w:w="3054" w:type="dxa"/>
            <w:gridSpan w:val="2"/>
            <w:shd w:val="clear" w:color="auto" w:fill="auto"/>
            <w:vAlign w:val="center"/>
          </w:tcPr>
          <w:p w14:paraId="3E0364A4" w14:textId="77777777" w:rsidR="005B4377" w:rsidRDefault="005B4377" w:rsidP="00545742"/>
        </w:tc>
        <w:tc>
          <w:tcPr>
            <w:tcW w:w="3048" w:type="dxa"/>
            <w:shd w:val="clear" w:color="auto" w:fill="auto"/>
            <w:vAlign w:val="center"/>
          </w:tcPr>
          <w:p w14:paraId="2338BF8C" w14:textId="77777777" w:rsidR="005B4377" w:rsidRDefault="005B4377" w:rsidP="00545742"/>
        </w:tc>
        <w:tc>
          <w:tcPr>
            <w:tcW w:w="0" w:type="auto"/>
            <w:shd w:val="clear" w:color="auto" w:fill="auto"/>
            <w:vAlign w:val="center"/>
          </w:tcPr>
          <w:p w14:paraId="53191AC6" w14:textId="77777777" w:rsidR="005B4377" w:rsidRPr="00396024" w:rsidRDefault="005B4377" w:rsidP="00545742"/>
        </w:tc>
      </w:tr>
      <w:tr w:rsidR="005B4377" w:rsidRPr="00396024" w14:paraId="21CFE0C3" w14:textId="77777777" w:rsidTr="00545742">
        <w:trPr>
          <w:trHeight w:val="20"/>
        </w:trPr>
        <w:tc>
          <w:tcPr>
            <w:tcW w:w="1968" w:type="dxa"/>
            <w:vAlign w:val="center"/>
          </w:tcPr>
          <w:p w14:paraId="7A21C59E" w14:textId="77777777" w:rsidR="005B4377" w:rsidRDefault="005B4377" w:rsidP="00545742"/>
        </w:tc>
        <w:tc>
          <w:tcPr>
            <w:tcW w:w="3054" w:type="dxa"/>
            <w:gridSpan w:val="2"/>
            <w:shd w:val="clear" w:color="auto" w:fill="auto"/>
            <w:vAlign w:val="center"/>
          </w:tcPr>
          <w:p w14:paraId="7CA73BD3" w14:textId="77777777" w:rsidR="005B4377" w:rsidRDefault="005B4377" w:rsidP="00545742"/>
        </w:tc>
        <w:tc>
          <w:tcPr>
            <w:tcW w:w="3048" w:type="dxa"/>
            <w:shd w:val="clear" w:color="auto" w:fill="auto"/>
            <w:vAlign w:val="center"/>
          </w:tcPr>
          <w:p w14:paraId="36AF108E" w14:textId="77777777" w:rsidR="005B4377" w:rsidRDefault="005B4377" w:rsidP="00545742"/>
        </w:tc>
        <w:tc>
          <w:tcPr>
            <w:tcW w:w="0" w:type="auto"/>
            <w:shd w:val="clear" w:color="auto" w:fill="auto"/>
            <w:vAlign w:val="center"/>
          </w:tcPr>
          <w:p w14:paraId="751AD7A6" w14:textId="77777777" w:rsidR="005B4377" w:rsidRPr="00396024" w:rsidRDefault="005B4377" w:rsidP="00545742"/>
        </w:tc>
      </w:tr>
    </w:tbl>
    <w:p w14:paraId="3EEE4A38" w14:textId="77777777" w:rsidR="00CE4A6A" w:rsidRPr="009E3B7C" w:rsidRDefault="00CE4A6A">
      <w:pPr>
        <w:rPr>
          <w:rFonts w:cs="Arial"/>
        </w:rPr>
      </w:pPr>
    </w:p>
    <w:p w14:paraId="56A214B8" w14:textId="77777777" w:rsidR="00545742" w:rsidRDefault="00545742" w:rsidP="00545742"/>
    <w:p w14:paraId="2301B089" w14:textId="77777777" w:rsidR="0075468B" w:rsidRDefault="0075468B" w:rsidP="0075468B"/>
    <w:p w14:paraId="12DE3B82" w14:textId="77777777" w:rsidR="0075468B" w:rsidRDefault="0075468B" w:rsidP="0075468B"/>
    <w:p w14:paraId="729DA57E" w14:textId="77777777" w:rsidR="0075468B" w:rsidRPr="00397AF6" w:rsidRDefault="0075468B" w:rsidP="0075468B">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00DE6CDD" w:rsidRPr="00DE6CDD">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24E2C69D" w14:textId="77777777" w:rsidR="0075468B" w:rsidRPr="00397AF6" w:rsidRDefault="0075468B" w:rsidP="0075468B">
      <w:pPr>
        <w:jc w:val="both"/>
        <w:rPr>
          <w:rFonts w:cs="Arial"/>
          <w:b/>
          <w:bCs/>
          <w:color w:val="000000"/>
        </w:rPr>
      </w:pPr>
    </w:p>
    <w:p w14:paraId="2AEA47FB" w14:textId="0B94FD79" w:rsidR="00512B53" w:rsidRDefault="00512B53" w:rsidP="00512B53">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CD0D81">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78D844F1" w14:textId="77777777" w:rsidR="0075468B" w:rsidRDefault="0075468B" w:rsidP="0075468B">
      <w:pPr>
        <w:pStyle w:val="CoverpageTitle"/>
        <w:spacing w:before="0" w:after="0"/>
        <w:rPr>
          <w:rFonts w:cs="Arial"/>
          <w:sz w:val="20"/>
          <w:szCs w:val="20"/>
        </w:rPr>
      </w:pPr>
    </w:p>
    <w:p w14:paraId="1BD9CCCF" w14:textId="77777777" w:rsidR="0075468B" w:rsidRDefault="0075468B" w:rsidP="0075468B">
      <w:pPr>
        <w:pStyle w:val="CoverpageTitle"/>
        <w:spacing w:before="0" w:after="0"/>
        <w:rPr>
          <w:rFonts w:cs="Arial"/>
          <w:sz w:val="20"/>
          <w:szCs w:val="20"/>
        </w:rPr>
      </w:pPr>
    </w:p>
    <w:p w14:paraId="0D92F366" w14:textId="77777777" w:rsidR="0075468B" w:rsidRDefault="0075468B" w:rsidP="0075468B">
      <w:pPr>
        <w:pStyle w:val="CoverpageTitle"/>
        <w:spacing w:before="0" w:after="0"/>
        <w:rPr>
          <w:rFonts w:cs="Arial"/>
          <w:sz w:val="20"/>
          <w:szCs w:val="20"/>
        </w:rPr>
      </w:pPr>
    </w:p>
    <w:p w14:paraId="59904D7F" w14:textId="77777777" w:rsidR="0075468B" w:rsidRPr="001A27DD" w:rsidRDefault="0075468B" w:rsidP="0075468B">
      <w:pPr>
        <w:pStyle w:val="CoverpageTitle"/>
        <w:spacing w:before="0" w:after="0"/>
        <w:rPr>
          <w:rFonts w:cs="Arial"/>
          <w:szCs w:val="20"/>
        </w:rPr>
      </w:pPr>
      <w:r w:rsidRPr="001A27DD">
        <w:rPr>
          <w:rFonts w:cs="Arial"/>
          <w:szCs w:val="20"/>
        </w:rPr>
        <w:t>Printed Copies Are Uncontrolled</w:t>
      </w:r>
    </w:p>
    <w:p w14:paraId="0FF9D8E2" w14:textId="77777777" w:rsidR="0075468B" w:rsidRPr="001A27DD" w:rsidRDefault="0075468B" w:rsidP="0075468B">
      <w:pPr>
        <w:pStyle w:val="CoverpageTitle"/>
        <w:spacing w:before="0" w:after="0"/>
        <w:rPr>
          <w:rFonts w:cs="Arial"/>
          <w:sz w:val="20"/>
          <w:szCs w:val="20"/>
        </w:rPr>
      </w:pPr>
    </w:p>
    <w:p w14:paraId="7F01FE1C" w14:textId="77777777" w:rsidR="0075468B" w:rsidRDefault="0075468B" w:rsidP="0075468B">
      <w:pPr>
        <w:rPr>
          <w:rFonts w:cs="Arial"/>
        </w:rPr>
      </w:pPr>
    </w:p>
    <w:p w14:paraId="0A7E783A" w14:textId="77777777" w:rsidR="00CE4A6A" w:rsidRPr="009E3B7C" w:rsidRDefault="00CE4A6A" w:rsidP="00CE4A6A">
      <w:pPr>
        <w:rPr>
          <w:rFonts w:cs="Arial"/>
        </w:rPr>
      </w:pPr>
    </w:p>
    <w:p w14:paraId="30D70CE2" w14:textId="77777777" w:rsidR="00CE4A6A" w:rsidRPr="009E3B7C" w:rsidRDefault="00CE4A6A" w:rsidP="00CE4A6A">
      <w:pPr>
        <w:rPr>
          <w:rFonts w:cs="Arial"/>
        </w:rPr>
        <w:sectPr w:rsidR="00CE4A6A" w:rsidRPr="009E3B7C" w:rsidSect="003D5A66">
          <w:headerReference w:type="default" r:id="rId11"/>
          <w:footerReference w:type="default" r:id="rId12"/>
          <w:headerReference w:type="first" r:id="rId13"/>
          <w:pgSz w:w="11907" w:h="16840" w:code="9"/>
          <w:pgMar w:top="1440" w:right="862" w:bottom="1440" w:left="862" w:header="567" w:footer="737" w:gutter="0"/>
          <w:cols w:space="720"/>
          <w:titlePg/>
          <w:docGrid w:linePitch="272"/>
        </w:sectPr>
      </w:pPr>
    </w:p>
    <w:p w14:paraId="748A9D06" w14:textId="77777777" w:rsidR="00D24C30" w:rsidRPr="006E0D06" w:rsidRDefault="00D24C30" w:rsidP="00D24C30">
      <w:pPr>
        <w:rPr>
          <w:b/>
          <w:sz w:val="32"/>
          <w:szCs w:val="32"/>
        </w:rPr>
      </w:pPr>
      <w:bookmarkStart w:id="2" w:name="_Toc498090117"/>
      <w:bookmarkStart w:id="3" w:name="_Toc498090118"/>
      <w:r w:rsidRPr="006E0D06">
        <w:rPr>
          <w:b/>
          <w:sz w:val="32"/>
          <w:szCs w:val="32"/>
        </w:rPr>
        <w:lastRenderedPageBreak/>
        <w:t>Disclaimer</w:t>
      </w:r>
      <w:bookmarkEnd w:id="2"/>
    </w:p>
    <w:p w14:paraId="04B6F292" w14:textId="77777777" w:rsidR="00D24C30" w:rsidRPr="009A63CD" w:rsidRDefault="00D24C30" w:rsidP="00D24C30"/>
    <w:p w14:paraId="79847ED0" w14:textId="77777777" w:rsidR="00D24C30" w:rsidRPr="009E3B7C" w:rsidRDefault="00D24C30" w:rsidP="00D24C30">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6B01DF1B" w14:textId="77777777" w:rsidR="00D24C30" w:rsidRPr="009E3B7C" w:rsidRDefault="00D24C30" w:rsidP="00D24C30">
      <w:pPr>
        <w:jc w:val="both"/>
        <w:rPr>
          <w:rFonts w:cs="Arial"/>
          <w:b/>
          <w:bCs/>
          <w:color w:val="000000"/>
        </w:rPr>
      </w:pPr>
    </w:p>
    <w:p w14:paraId="41D8FE3A" w14:textId="77777777" w:rsidR="00D24C30" w:rsidRPr="009E3B7C" w:rsidRDefault="00D24C30" w:rsidP="00D24C30">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3C9DD4CE" w14:textId="77777777" w:rsidR="00D24C30" w:rsidRPr="009E3B7C" w:rsidRDefault="00D24C30" w:rsidP="00D24C30">
      <w:pPr>
        <w:jc w:val="both"/>
        <w:rPr>
          <w:rFonts w:cs="Arial"/>
          <w:color w:val="000000"/>
        </w:rPr>
      </w:pPr>
    </w:p>
    <w:p w14:paraId="0DF9C598" w14:textId="77777777" w:rsidR="00D24C30" w:rsidRPr="009E3B7C" w:rsidRDefault="00D24C30" w:rsidP="00D24C30">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421E1B21" w14:textId="77777777" w:rsidR="00D24C30" w:rsidRPr="009E3B7C" w:rsidRDefault="00D24C30" w:rsidP="00D24C30">
      <w:pPr>
        <w:jc w:val="both"/>
        <w:rPr>
          <w:rFonts w:cs="Arial"/>
          <w:color w:val="000000"/>
        </w:rPr>
      </w:pPr>
    </w:p>
    <w:p w14:paraId="1803A2B3" w14:textId="77777777" w:rsidR="00D24C30" w:rsidRPr="009E3B7C" w:rsidRDefault="00D24C30" w:rsidP="00D24C30">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5E855B1B" w14:textId="77777777" w:rsidR="00D24C30" w:rsidRPr="009E3B7C" w:rsidRDefault="00D24C30" w:rsidP="00D24C30">
      <w:pPr>
        <w:jc w:val="both"/>
        <w:rPr>
          <w:rFonts w:cs="Arial"/>
          <w:color w:val="000000"/>
        </w:rPr>
      </w:pPr>
    </w:p>
    <w:p w14:paraId="3D050FD9" w14:textId="77777777" w:rsidR="00D24C30" w:rsidRPr="009E3B7C" w:rsidRDefault="00D24C30" w:rsidP="00D24C30">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063DC709" w14:textId="77777777" w:rsidR="00D24C30" w:rsidRPr="009E3B7C" w:rsidRDefault="00D24C30" w:rsidP="00D24C30">
      <w:pPr>
        <w:jc w:val="both"/>
        <w:rPr>
          <w:rFonts w:cs="Arial"/>
          <w:color w:val="000000"/>
        </w:rPr>
      </w:pPr>
    </w:p>
    <w:p w14:paraId="0B095786" w14:textId="77777777" w:rsidR="00D24C30" w:rsidRPr="00DB51D2" w:rsidRDefault="00D24C30" w:rsidP="00D24C30">
      <w:pPr>
        <w:overflowPunct/>
        <w:textAlignment w:val="auto"/>
        <w:rPr>
          <w:rFonts w:ascii="MS Shell Dlg 2" w:hAnsi="MS Shell Dlg 2" w:cs="MS Shell Dlg 2"/>
        </w:rPr>
      </w:pPr>
      <w:bookmarkStart w:id="4" w:name="_Hlk73439335"/>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Pr>
          <w:rFonts w:cs="Arial"/>
          <w:b/>
          <w:color w:val="000000"/>
        </w:rPr>
        <w:t>21</w:t>
      </w:r>
      <w:r w:rsidRPr="00DB51D2">
        <w:rPr>
          <w:rFonts w:cs="Arial"/>
          <w:b/>
          <w:bCs/>
          <w:color w:val="000000"/>
        </w:rPr>
        <w:t xml:space="preserve"> </w:t>
      </w:r>
      <w:r w:rsidRPr="00DB51D2">
        <w:rPr>
          <w:rFonts w:cs="Arial"/>
          <w:b/>
          <w:color w:val="000000"/>
        </w:rPr>
        <w:t>Ford Motor Company</w:t>
      </w:r>
      <w:bookmarkEnd w:id="4"/>
    </w:p>
    <w:p w14:paraId="175F1723" w14:textId="77777777" w:rsidR="0075468B" w:rsidRDefault="0075468B" w:rsidP="0075468B">
      <w:pPr>
        <w:jc w:val="both"/>
        <w:rPr>
          <w:rFonts w:cs="Arial"/>
          <w:color w:val="000000"/>
        </w:rPr>
      </w:pPr>
    </w:p>
    <w:p w14:paraId="36076A7D" w14:textId="77777777" w:rsidR="0075468B" w:rsidRDefault="0075468B" w:rsidP="0075468B">
      <w:pPr>
        <w:jc w:val="both"/>
        <w:rPr>
          <w:rFonts w:cs="Arial"/>
          <w:color w:val="000000"/>
        </w:rPr>
      </w:pPr>
    </w:p>
    <w:p w14:paraId="558D0FE8" w14:textId="77777777" w:rsidR="0075468B" w:rsidRDefault="0075468B" w:rsidP="0075468B">
      <w:pPr>
        <w:jc w:val="both"/>
        <w:rPr>
          <w:rFonts w:cs="Arial"/>
          <w:color w:val="000000"/>
        </w:rPr>
      </w:pPr>
    </w:p>
    <w:p w14:paraId="1FA81099" w14:textId="77777777" w:rsidR="0075468B" w:rsidRDefault="0075468B" w:rsidP="0075468B">
      <w:pPr>
        <w:jc w:val="both"/>
        <w:rPr>
          <w:rFonts w:cs="Arial"/>
          <w:color w:val="000000"/>
        </w:rPr>
      </w:pPr>
    </w:p>
    <w:p w14:paraId="0D9184D8" w14:textId="77777777" w:rsidR="0075468B" w:rsidRDefault="0075468B" w:rsidP="0075468B">
      <w:pPr>
        <w:jc w:val="both"/>
        <w:rPr>
          <w:rFonts w:cs="Arial"/>
          <w:color w:val="000000"/>
        </w:rPr>
      </w:pPr>
    </w:p>
    <w:p w14:paraId="22A1FBFB" w14:textId="77777777" w:rsidR="0075468B" w:rsidRDefault="0075468B" w:rsidP="0075468B">
      <w:pPr>
        <w:jc w:val="both"/>
        <w:rPr>
          <w:rFonts w:cs="Arial"/>
          <w:color w:val="000000"/>
        </w:rPr>
      </w:pPr>
    </w:p>
    <w:p w14:paraId="3B4C97C9" w14:textId="77777777" w:rsidR="0075468B" w:rsidRDefault="0075468B" w:rsidP="0075468B">
      <w:pPr>
        <w:jc w:val="both"/>
        <w:rPr>
          <w:rFonts w:cs="Arial"/>
          <w:color w:val="000000"/>
        </w:rPr>
      </w:pPr>
    </w:p>
    <w:p w14:paraId="0467DE6D" w14:textId="77777777" w:rsidR="0075468B" w:rsidRDefault="0075468B" w:rsidP="0075468B">
      <w:pPr>
        <w:jc w:val="both"/>
        <w:rPr>
          <w:rFonts w:cs="Arial"/>
          <w:color w:val="000000"/>
        </w:rPr>
      </w:pPr>
    </w:p>
    <w:p w14:paraId="04C4F306" w14:textId="77777777" w:rsidR="00CE4A6A" w:rsidRDefault="00CE4A6A" w:rsidP="00CE4A6A">
      <w:pPr>
        <w:pStyle w:val="Heading1"/>
        <w:numPr>
          <w:ilvl w:val="0"/>
          <w:numId w:val="0"/>
        </w:numPr>
        <w:ind w:left="432" w:hanging="432"/>
        <w:rPr>
          <w:szCs w:val="20"/>
        </w:rPr>
      </w:pPr>
      <w:bookmarkStart w:id="5" w:name="_Toc122965376"/>
      <w:r w:rsidRPr="009A63CD">
        <w:rPr>
          <w:szCs w:val="20"/>
        </w:rPr>
        <w:lastRenderedPageBreak/>
        <w:t>Contents</w:t>
      </w:r>
      <w:bookmarkEnd w:id="3"/>
      <w:bookmarkEnd w:id="5"/>
    </w:p>
    <w:p w14:paraId="12ABD9EA" w14:textId="77777777" w:rsidR="008E155B" w:rsidRPr="008E155B" w:rsidRDefault="008E155B" w:rsidP="008E155B"/>
    <w:p w14:paraId="1CE71110" w14:textId="6ED2B3C5" w:rsidR="004722C9" w:rsidRDefault="00D0389C">
      <w:pPr>
        <w:pStyle w:val="TOC1"/>
        <w:tabs>
          <w:tab w:val="right" w:leader="dot" w:pos="10173"/>
        </w:tabs>
        <w:rPr>
          <w:rFonts w:asciiTheme="minorHAnsi" w:eastAsiaTheme="minorEastAsia" w:hAnsiTheme="minorHAnsi" w:cstheme="minorBidi"/>
          <w:noProof/>
          <w:sz w:val="22"/>
          <w:szCs w:val="22"/>
          <w:lang w:eastAsia="zh-CN"/>
        </w:rPr>
      </w:pPr>
      <w:r w:rsidRPr="009E3B7C">
        <w:rPr>
          <w:rFonts w:cs="Arial"/>
        </w:rPr>
        <w:fldChar w:fldCharType="begin"/>
      </w:r>
      <w:r w:rsidRPr="009E3B7C">
        <w:rPr>
          <w:rFonts w:cs="Arial"/>
        </w:rPr>
        <w:instrText xml:space="preserve"> TOC \o "1-6" \h \z \u </w:instrText>
      </w:r>
      <w:r w:rsidRPr="009E3B7C">
        <w:rPr>
          <w:rFonts w:cs="Arial"/>
        </w:rPr>
        <w:fldChar w:fldCharType="separate"/>
      </w:r>
      <w:hyperlink w:anchor="_Toc122965376" w:history="1">
        <w:r w:rsidR="004722C9" w:rsidRPr="00FB6714">
          <w:rPr>
            <w:rStyle w:val="Hyperlink"/>
            <w:noProof/>
          </w:rPr>
          <w:t>Contents</w:t>
        </w:r>
        <w:r w:rsidR="004722C9">
          <w:rPr>
            <w:noProof/>
            <w:webHidden/>
          </w:rPr>
          <w:tab/>
        </w:r>
        <w:r w:rsidR="004722C9">
          <w:rPr>
            <w:noProof/>
            <w:webHidden/>
          </w:rPr>
          <w:fldChar w:fldCharType="begin"/>
        </w:r>
        <w:r w:rsidR="004722C9">
          <w:rPr>
            <w:noProof/>
            <w:webHidden/>
          </w:rPr>
          <w:instrText xml:space="preserve"> PAGEREF _Toc122965376 \h </w:instrText>
        </w:r>
        <w:r w:rsidR="004722C9">
          <w:rPr>
            <w:noProof/>
            <w:webHidden/>
          </w:rPr>
        </w:r>
        <w:r w:rsidR="004722C9">
          <w:rPr>
            <w:noProof/>
            <w:webHidden/>
          </w:rPr>
          <w:fldChar w:fldCharType="separate"/>
        </w:r>
        <w:r w:rsidR="004722C9">
          <w:rPr>
            <w:noProof/>
            <w:webHidden/>
          </w:rPr>
          <w:t>3</w:t>
        </w:r>
        <w:r w:rsidR="004722C9">
          <w:rPr>
            <w:noProof/>
            <w:webHidden/>
          </w:rPr>
          <w:fldChar w:fldCharType="end"/>
        </w:r>
      </w:hyperlink>
    </w:p>
    <w:p w14:paraId="6786441D" w14:textId="05BB7C7D"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377" w:history="1">
        <w:r w:rsidRPr="00FB6714">
          <w:rPr>
            <w:rStyle w:val="Hyperlink"/>
            <w:noProof/>
          </w:rPr>
          <w:t>1</w:t>
        </w:r>
        <w:r>
          <w:rPr>
            <w:rFonts w:asciiTheme="minorHAnsi" w:eastAsiaTheme="minorEastAsia" w:hAnsiTheme="minorHAnsi" w:cstheme="minorBidi"/>
            <w:noProof/>
            <w:sz w:val="22"/>
            <w:szCs w:val="22"/>
            <w:lang w:eastAsia="zh-CN"/>
          </w:rPr>
          <w:tab/>
        </w:r>
        <w:r w:rsidRPr="00FB6714">
          <w:rPr>
            <w:rStyle w:val="Hyperlink"/>
            <w:noProof/>
          </w:rPr>
          <w:t>Introduction</w:t>
        </w:r>
        <w:r>
          <w:rPr>
            <w:noProof/>
            <w:webHidden/>
          </w:rPr>
          <w:tab/>
        </w:r>
        <w:r>
          <w:rPr>
            <w:noProof/>
            <w:webHidden/>
          </w:rPr>
          <w:fldChar w:fldCharType="begin"/>
        </w:r>
        <w:r>
          <w:rPr>
            <w:noProof/>
            <w:webHidden/>
          </w:rPr>
          <w:instrText xml:space="preserve"> PAGEREF _Toc122965377 \h </w:instrText>
        </w:r>
        <w:r>
          <w:rPr>
            <w:noProof/>
            <w:webHidden/>
          </w:rPr>
        </w:r>
        <w:r>
          <w:rPr>
            <w:noProof/>
            <w:webHidden/>
          </w:rPr>
          <w:fldChar w:fldCharType="separate"/>
        </w:r>
        <w:r>
          <w:rPr>
            <w:noProof/>
            <w:webHidden/>
          </w:rPr>
          <w:t>8</w:t>
        </w:r>
        <w:r>
          <w:rPr>
            <w:noProof/>
            <w:webHidden/>
          </w:rPr>
          <w:fldChar w:fldCharType="end"/>
        </w:r>
      </w:hyperlink>
    </w:p>
    <w:p w14:paraId="24EFFA4F" w14:textId="71913FCF" w:rsidR="004722C9" w:rsidRDefault="004722C9">
      <w:pPr>
        <w:pStyle w:val="TOC2"/>
        <w:rPr>
          <w:rFonts w:asciiTheme="minorHAnsi" w:eastAsiaTheme="minorEastAsia" w:hAnsiTheme="minorHAnsi" w:cstheme="minorBidi"/>
          <w:bCs w:val="0"/>
          <w:sz w:val="22"/>
          <w:szCs w:val="22"/>
          <w:lang w:eastAsia="zh-CN"/>
        </w:rPr>
      </w:pPr>
      <w:hyperlink w:anchor="_Toc122965378" w:history="1">
        <w:r w:rsidRPr="00FB6714">
          <w:rPr>
            <w:rStyle w:val="Hyperlink"/>
          </w:rPr>
          <w:t>1.1</w:t>
        </w:r>
        <w:r>
          <w:rPr>
            <w:rFonts w:asciiTheme="minorHAnsi" w:eastAsiaTheme="minorEastAsia" w:hAnsiTheme="minorHAnsi" w:cstheme="minorBidi"/>
            <w:bCs w:val="0"/>
            <w:sz w:val="22"/>
            <w:szCs w:val="22"/>
            <w:lang w:eastAsia="zh-CN"/>
          </w:rPr>
          <w:tab/>
        </w:r>
        <w:r w:rsidRPr="00FB6714">
          <w:rPr>
            <w:rStyle w:val="Hyperlink"/>
          </w:rPr>
          <w:t>Document Purpose</w:t>
        </w:r>
        <w:r>
          <w:rPr>
            <w:webHidden/>
          </w:rPr>
          <w:tab/>
        </w:r>
        <w:r>
          <w:rPr>
            <w:webHidden/>
          </w:rPr>
          <w:fldChar w:fldCharType="begin"/>
        </w:r>
        <w:r>
          <w:rPr>
            <w:webHidden/>
          </w:rPr>
          <w:instrText xml:space="preserve"> PAGEREF _Toc122965378 \h </w:instrText>
        </w:r>
        <w:r>
          <w:rPr>
            <w:webHidden/>
          </w:rPr>
        </w:r>
        <w:r>
          <w:rPr>
            <w:webHidden/>
          </w:rPr>
          <w:fldChar w:fldCharType="separate"/>
        </w:r>
        <w:r>
          <w:rPr>
            <w:webHidden/>
          </w:rPr>
          <w:t>8</w:t>
        </w:r>
        <w:r>
          <w:rPr>
            <w:webHidden/>
          </w:rPr>
          <w:fldChar w:fldCharType="end"/>
        </w:r>
      </w:hyperlink>
    </w:p>
    <w:p w14:paraId="25626026" w14:textId="52E9A49E" w:rsidR="004722C9" w:rsidRDefault="004722C9">
      <w:pPr>
        <w:pStyle w:val="TOC2"/>
        <w:rPr>
          <w:rFonts w:asciiTheme="minorHAnsi" w:eastAsiaTheme="minorEastAsia" w:hAnsiTheme="minorHAnsi" w:cstheme="minorBidi"/>
          <w:bCs w:val="0"/>
          <w:sz w:val="22"/>
          <w:szCs w:val="22"/>
          <w:lang w:eastAsia="zh-CN"/>
        </w:rPr>
      </w:pPr>
      <w:hyperlink w:anchor="_Toc122965379" w:history="1">
        <w:r w:rsidRPr="00FB6714">
          <w:rPr>
            <w:rStyle w:val="Hyperlink"/>
          </w:rPr>
          <w:t>1.2</w:t>
        </w:r>
        <w:r>
          <w:rPr>
            <w:rFonts w:asciiTheme="minorHAnsi" w:eastAsiaTheme="minorEastAsia" w:hAnsiTheme="minorHAnsi" w:cstheme="minorBidi"/>
            <w:bCs w:val="0"/>
            <w:sz w:val="22"/>
            <w:szCs w:val="22"/>
            <w:lang w:eastAsia="zh-CN"/>
          </w:rPr>
          <w:tab/>
        </w:r>
        <w:r w:rsidRPr="00FB6714">
          <w:rPr>
            <w:rStyle w:val="Hyperlink"/>
          </w:rPr>
          <w:t>Document Scope</w:t>
        </w:r>
        <w:r>
          <w:rPr>
            <w:webHidden/>
          </w:rPr>
          <w:tab/>
        </w:r>
        <w:r>
          <w:rPr>
            <w:webHidden/>
          </w:rPr>
          <w:fldChar w:fldCharType="begin"/>
        </w:r>
        <w:r>
          <w:rPr>
            <w:webHidden/>
          </w:rPr>
          <w:instrText xml:space="preserve"> PAGEREF _Toc122965379 \h </w:instrText>
        </w:r>
        <w:r>
          <w:rPr>
            <w:webHidden/>
          </w:rPr>
        </w:r>
        <w:r>
          <w:rPr>
            <w:webHidden/>
          </w:rPr>
          <w:fldChar w:fldCharType="separate"/>
        </w:r>
        <w:r>
          <w:rPr>
            <w:webHidden/>
          </w:rPr>
          <w:t>8</w:t>
        </w:r>
        <w:r>
          <w:rPr>
            <w:webHidden/>
          </w:rPr>
          <w:fldChar w:fldCharType="end"/>
        </w:r>
      </w:hyperlink>
    </w:p>
    <w:p w14:paraId="4A0F552A" w14:textId="701DB207" w:rsidR="004722C9" w:rsidRDefault="004722C9">
      <w:pPr>
        <w:pStyle w:val="TOC2"/>
        <w:rPr>
          <w:rFonts w:asciiTheme="minorHAnsi" w:eastAsiaTheme="minorEastAsia" w:hAnsiTheme="minorHAnsi" w:cstheme="minorBidi"/>
          <w:bCs w:val="0"/>
          <w:sz w:val="22"/>
          <w:szCs w:val="22"/>
          <w:lang w:eastAsia="zh-CN"/>
        </w:rPr>
      </w:pPr>
      <w:hyperlink w:anchor="_Toc122965380" w:history="1">
        <w:r w:rsidRPr="00FB6714">
          <w:rPr>
            <w:rStyle w:val="Hyperlink"/>
          </w:rPr>
          <w:t>1.3</w:t>
        </w:r>
        <w:r>
          <w:rPr>
            <w:rFonts w:asciiTheme="minorHAnsi" w:eastAsiaTheme="minorEastAsia" w:hAnsiTheme="minorHAnsi" w:cstheme="minorBidi"/>
            <w:bCs w:val="0"/>
            <w:sz w:val="22"/>
            <w:szCs w:val="22"/>
            <w:lang w:eastAsia="zh-CN"/>
          </w:rPr>
          <w:tab/>
        </w:r>
        <w:r w:rsidRPr="00FB6714">
          <w:rPr>
            <w:rStyle w:val="Hyperlink"/>
          </w:rPr>
          <w:t>Document Audience</w:t>
        </w:r>
        <w:r>
          <w:rPr>
            <w:webHidden/>
          </w:rPr>
          <w:tab/>
        </w:r>
        <w:r>
          <w:rPr>
            <w:webHidden/>
          </w:rPr>
          <w:fldChar w:fldCharType="begin"/>
        </w:r>
        <w:r>
          <w:rPr>
            <w:webHidden/>
          </w:rPr>
          <w:instrText xml:space="preserve"> PAGEREF _Toc122965380 \h </w:instrText>
        </w:r>
        <w:r>
          <w:rPr>
            <w:webHidden/>
          </w:rPr>
        </w:r>
        <w:r>
          <w:rPr>
            <w:webHidden/>
          </w:rPr>
          <w:fldChar w:fldCharType="separate"/>
        </w:r>
        <w:r>
          <w:rPr>
            <w:webHidden/>
          </w:rPr>
          <w:t>8</w:t>
        </w:r>
        <w:r>
          <w:rPr>
            <w:webHidden/>
          </w:rPr>
          <w:fldChar w:fldCharType="end"/>
        </w:r>
      </w:hyperlink>
    </w:p>
    <w:p w14:paraId="49431169" w14:textId="29AE496E" w:rsidR="004722C9" w:rsidRDefault="004722C9">
      <w:pPr>
        <w:pStyle w:val="TOC3"/>
        <w:rPr>
          <w:rFonts w:asciiTheme="minorHAnsi" w:eastAsiaTheme="minorEastAsia" w:hAnsiTheme="minorHAnsi" w:cstheme="minorBidi"/>
          <w:noProof/>
          <w:sz w:val="22"/>
          <w:szCs w:val="22"/>
          <w:lang w:eastAsia="zh-CN"/>
        </w:rPr>
      </w:pPr>
      <w:hyperlink w:anchor="_Toc122965381" w:history="1">
        <w:r w:rsidRPr="00FB6714">
          <w:rPr>
            <w:rStyle w:val="Hyperlink"/>
            <w:noProof/>
          </w:rPr>
          <w:t>1.3.1</w:t>
        </w:r>
        <w:r>
          <w:rPr>
            <w:rFonts w:asciiTheme="minorHAnsi" w:eastAsiaTheme="minorEastAsia" w:hAnsiTheme="minorHAnsi" w:cstheme="minorBidi"/>
            <w:noProof/>
            <w:sz w:val="22"/>
            <w:szCs w:val="22"/>
            <w:lang w:eastAsia="zh-CN"/>
          </w:rPr>
          <w:tab/>
        </w:r>
        <w:r w:rsidRPr="00FB6714">
          <w:rPr>
            <w:rStyle w:val="Hyperlink"/>
            <w:noProof/>
          </w:rPr>
          <w:t>Stakeholder List</w:t>
        </w:r>
        <w:r>
          <w:rPr>
            <w:noProof/>
            <w:webHidden/>
          </w:rPr>
          <w:tab/>
        </w:r>
        <w:r>
          <w:rPr>
            <w:noProof/>
            <w:webHidden/>
          </w:rPr>
          <w:fldChar w:fldCharType="begin"/>
        </w:r>
        <w:r>
          <w:rPr>
            <w:noProof/>
            <w:webHidden/>
          </w:rPr>
          <w:instrText xml:space="preserve"> PAGEREF _Toc122965381 \h </w:instrText>
        </w:r>
        <w:r>
          <w:rPr>
            <w:noProof/>
            <w:webHidden/>
          </w:rPr>
        </w:r>
        <w:r>
          <w:rPr>
            <w:noProof/>
            <w:webHidden/>
          </w:rPr>
          <w:fldChar w:fldCharType="separate"/>
        </w:r>
        <w:r>
          <w:rPr>
            <w:noProof/>
            <w:webHidden/>
          </w:rPr>
          <w:t>8</w:t>
        </w:r>
        <w:r>
          <w:rPr>
            <w:noProof/>
            <w:webHidden/>
          </w:rPr>
          <w:fldChar w:fldCharType="end"/>
        </w:r>
      </w:hyperlink>
    </w:p>
    <w:p w14:paraId="2CFFCB3A" w14:textId="0C4E5A1F" w:rsidR="004722C9" w:rsidRDefault="004722C9">
      <w:pPr>
        <w:pStyle w:val="TOC2"/>
        <w:rPr>
          <w:rFonts w:asciiTheme="minorHAnsi" w:eastAsiaTheme="minorEastAsia" w:hAnsiTheme="minorHAnsi" w:cstheme="minorBidi"/>
          <w:bCs w:val="0"/>
          <w:sz w:val="22"/>
          <w:szCs w:val="22"/>
          <w:lang w:eastAsia="zh-CN"/>
        </w:rPr>
      </w:pPr>
      <w:hyperlink w:anchor="_Toc122965382" w:history="1">
        <w:r w:rsidRPr="00FB6714">
          <w:rPr>
            <w:rStyle w:val="Hyperlink"/>
          </w:rPr>
          <w:t>1.4</w:t>
        </w:r>
        <w:r>
          <w:rPr>
            <w:rFonts w:asciiTheme="minorHAnsi" w:eastAsiaTheme="minorEastAsia" w:hAnsiTheme="minorHAnsi" w:cstheme="minorBidi"/>
            <w:bCs w:val="0"/>
            <w:sz w:val="22"/>
            <w:szCs w:val="22"/>
            <w:lang w:eastAsia="zh-CN"/>
          </w:rPr>
          <w:tab/>
        </w:r>
        <w:r w:rsidRPr="00FB6714">
          <w:rPr>
            <w:rStyle w:val="Hyperlink"/>
          </w:rPr>
          <w:t>Document Organization</w:t>
        </w:r>
        <w:r>
          <w:rPr>
            <w:webHidden/>
          </w:rPr>
          <w:tab/>
        </w:r>
        <w:r>
          <w:rPr>
            <w:webHidden/>
          </w:rPr>
          <w:fldChar w:fldCharType="begin"/>
        </w:r>
        <w:r>
          <w:rPr>
            <w:webHidden/>
          </w:rPr>
          <w:instrText xml:space="preserve"> PAGEREF _Toc122965382 \h </w:instrText>
        </w:r>
        <w:r>
          <w:rPr>
            <w:webHidden/>
          </w:rPr>
        </w:r>
        <w:r>
          <w:rPr>
            <w:webHidden/>
          </w:rPr>
          <w:fldChar w:fldCharType="separate"/>
        </w:r>
        <w:r>
          <w:rPr>
            <w:webHidden/>
          </w:rPr>
          <w:t>8</w:t>
        </w:r>
        <w:r>
          <w:rPr>
            <w:webHidden/>
          </w:rPr>
          <w:fldChar w:fldCharType="end"/>
        </w:r>
      </w:hyperlink>
    </w:p>
    <w:p w14:paraId="6C2440FE" w14:textId="3D9C4F1A" w:rsidR="004722C9" w:rsidRDefault="004722C9">
      <w:pPr>
        <w:pStyle w:val="TOC3"/>
        <w:rPr>
          <w:rFonts w:asciiTheme="minorHAnsi" w:eastAsiaTheme="minorEastAsia" w:hAnsiTheme="minorHAnsi" w:cstheme="minorBidi"/>
          <w:noProof/>
          <w:sz w:val="22"/>
          <w:szCs w:val="22"/>
          <w:lang w:eastAsia="zh-CN"/>
        </w:rPr>
      </w:pPr>
      <w:hyperlink w:anchor="_Toc122965383" w:history="1">
        <w:r w:rsidRPr="00FB6714">
          <w:rPr>
            <w:rStyle w:val="Hyperlink"/>
            <w:noProof/>
          </w:rPr>
          <w:t>1.4.1</w:t>
        </w:r>
        <w:r>
          <w:rPr>
            <w:rFonts w:asciiTheme="minorHAnsi" w:eastAsiaTheme="minorEastAsia" w:hAnsiTheme="minorHAnsi" w:cstheme="minorBidi"/>
            <w:noProof/>
            <w:sz w:val="22"/>
            <w:szCs w:val="22"/>
            <w:lang w:eastAsia="zh-CN"/>
          </w:rPr>
          <w:tab/>
        </w:r>
        <w:r w:rsidRPr="00FB6714">
          <w:rPr>
            <w:rStyle w:val="Hyperlink"/>
            <w:noProof/>
          </w:rPr>
          <w:t>Document Context</w:t>
        </w:r>
        <w:r>
          <w:rPr>
            <w:noProof/>
            <w:webHidden/>
          </w:rPr>
          <w:tab/>
        </w:r>
        <w:r>
          <w:rPr>
            <w:noProof/>
            <w:webHidden/>
          </w:rPr>
          <w:fldChar w:fldCharType="begin"/>
        </w:r>
        <w:r>
          <w:rPr>
            <w:noProof/>
            <w:webHidden/>
          </w:rPr>
          <w:instrText xml:space="preserve"> PAGEREF _Toc122965383 \h </w:instrText>
        </w:r>
        <w:r>
          <w:rPr>
            <w:noProof/>
            <w:webHidden/>
          </w:rPr>
        </w:r>
        <w:r>
          <w:rPr>
            <w:noProof/>
            <w:webHidden/>
          </w:rPr>
          <w:fldChar w:fldCharType="separate"/>
        </w:r>
        <w:r>
          <w:rPr>
            <w:noProof/>
            <w:webHidden/>
          </w:rPr>
          <w:t>8</w:t>
        </w:r>
        <w:r>
          <w:rPr>
            <w:noProof/>
            <w:webHidden/>
          </w:rPr>
          <w:fldChar w:fldCharType="end"/>
        </w:r>
      </w:hyperlink>
    </w:p>
    <w:p w14:paraId="45DE30B5" w14:textId="30694853" w:rsidR="004722C9" w:rsidRDefault="004722C9">
      <w:pPr>
        <w:pStyle w:val="TOC3"/>
        <w:rPr>
          <w:rFonts w:asciiTheme="minorHAnsi" w:eastAsiaTheme="minorEastAsia" w:hAnsiTheme="minorHAnsi" w:cstheme="minorBidi"/>
          <w:noProof/>
          <w:sz w:val="22"/>
          <w:szCs w:val="22"/>
          <w:lang w:eastAsia="zh-CN"/>
        </w:rPr>
      </w:pPr>
      <w:hyperlink w:anchor="_Toc122965384" w:history="1">
        <w:r w:rsidRPr="00FB6714">
          <w:rPr>
            <w:rStyle w:val="Hyperlink"/>
            <w:noProof/>
          </w:rPr>
          <w:t>1.4.2</w:t>
        </w:r>
        <w:r>
          <w:rPr>
            <w:rFonts w:asciiTheme="minorHAnsi" w:eastAsiaTheme="minorEastAsia" w:hAnsiTheme="minorHAnsi" w:cstheme="minorBidi"/>
            <w:noProof/>
            <w:sz w:val="22"/>
            <w:szCs w:val="22"/>
            <w:lang w:eastAsia="zh-CN"/>
          </w:rPr>
          <w:tab/>
        </w:r>
        <w:r w:rsidRPr="00FB6714">
          <w:rPr>
            <w:rStyle w:val="Hyperlink"/>
            <w:noProof/>
          </w:rPr>
          <w:t>Document Structure</w:t>
        </w:r>
        <w:r>
          <w:rPr>
            <w:noProof/>
            <w:webHidden/>
          </w:rPr>
          <w:tab/>
        </w:r>
        <w:r>
          <w:rPr>
            <w:noProof/>
            <w:webHidden/>
          </w:rPr>
          <w:fldChar w:fldCharType="begin"/>
        </w:r>
        <w:r>
          <w:rPr>
            <w:noProof/>
            <w:webHidden/>
          </w:rPr>
          <w:instrText xml:space="preserve"> PAGEREF _Toc122965384 \h </w:instrText>
        </w:r>
        <w:r>
          <w:rPr>
            <w:noProof/>
            <w:webHidden/>
          </w:rPr>
        </w:r>
        <w:r>
          <w:rPr>
            <w:noProof/>
            <w:webHidden/>
          </w:rPr>
          <w:fldChar w:fldCharType="separate"/>
        </w:r>
        <w:r>
          <w:rPr>
            <w:noProof/>
            <w:webHidden/>
          </w:rPr>
          <w:t>8</w:t>
        </w:r>
        <w:r>
          <w:rPr>
            <w:noProof/>
            <w:webHidden/>
          </w:rPr>
          <w:fldChar w:fldCharType="end"/>
        </w:r>
      </w:hyperlink>
    </w:p>
    <w:p w14:paraId="77FF60E6" w14:textId="52C20885" w:rsidR="004722C9" w:rsidRDefault="004722C9">
      <w:pPr>
        <w:pStyle w:val="TOC2"/>
        <w:rPr>
          <w:rFonts w:asciiTheme="minorHAnsi" w:eastAsiaTheme="minorEastAsia" w:hAnsiTheme="minorHAnsi" w:cstheme="minorBidi"/>
          <w:bCs w:val="0"/>
          <w:sz w:val="22"/>
          <w:szCs w:val="22"/>
          <w:lang w:eastAsia="zh-CN"/>
        </w:rPr>
      </w:pPr>
      <w:hyperlink w:anchor="_Toc122965385" w:history="1">
        <w:r w:rsidRPr="00FB6714">
          <w:rPr>
            <w:rStyle w:val="Hyperlink"/>
            <w:lang w:val="en-GB"/>
          </w:rPr>
          <w:t>1.5</w:t>
        </w:r>
        <w:r>
          <w:rPr>
            <w:rFonts w:asciiTheme="minorHAnsi" w:eastAsiaTheme="minorEastAsia" w:hAnsiTheme="minorHAnsi" w:cstheme="minorBidi"/>
            <w:bCs w:val="0"/>
            <w:sz w:val="22"/>
            <w:szCs w:val="22"/>
            <w:lang w:eastAsia="zh-CN"/>
          </w:rPr>
          <w:tab/>
        </w:r>
        <w:r w:rsidRPr="00FB6714">
          <w:rPr>
            <w:rStyle w:val="Hyperlink"/>
            <w:lang w:val="en-GB"/>
          </w:rPr>
          <w:t>References</w:t>
        </w:r>
        <w:r>
          <w:rPr>
            <w:webHidden/>
          </w:rPr>
          <w:tab/>
        </w:r>
        <w:r>
          <w:rPr>
            <w:webHidden/>
          </w:rPr>
          <w:fldChar w:fldCharType="begin"/>
        </w:r>
        <w:r>
          <w:rPr>
            <w:webHidden/>
          </w:rPr>
          <w:instrText xml:space="preserve"> PAGEREF _Toc122965385 \h </w:instrText>
        </w:r>
        <w:r>
          <w:rPr>
            <w:webHidden/>
          </w:rPr>
        </w:r>
        <w:r>
          <w:rPr>
            <w:webHidden/>
          </w:rPr>
          <w:fldChar w:fldCharType="separate"/>
        </w:r>
        <w:r>
          <w:rPr>
            <w:webHidden/>
          </w:rPr>
          <w:t>9</w:t>
        </w:r>
        <w:r>
          <w:rPr>
            <w:webHidden/>
          </w:rPr>
          <w:fldChar w:fldCharType="end"/>
        </w:r>
      </w:hyperlink>
    </w:p>
    <w:p w14:paraId="1B354CE5" w14:textId="237EAEA6" w:rsidR="004722C9" w:rsidRDefault="004722C9">
      <w:pPr>
        <w:pStyle w:val="TOC3"/>
        <w:rPr>
          <w:rFonts w:asciiTheme="minorHAnsi" w:eastAsiaTheme="minorEastAsia" w:hAnsiTheme="minorHAnsi" w:cstheme="minorBidi"/>
          <w:noProof/>
          <w:sz w:val="22"/>
          <w:szCs w:val="22"/>
          <w:lang w:eastAsia="zh-CN"/>
        </w:rPr>
      </w:pPr>
      <w:hyperlink w:anchor="_Toc122965386" w:history="1">
        <w:r w:rsidRPr="00FB6714">
          <w:rPr>
            <w:rStyle w:val="Hyperlink"/>
            <w:noProof/>
          </w:rPr>
          <w:t>1.5.1</w:t>
        </w:r>
        <w:r>
          <w:rPr>
            <w:rFonts w:asciiTheme="minorHAnsi" w:eastAsiaTheme="minorEastAsia" w:hAnsiTheme="minorHAnsi" w:cstheme="minorBidi"/>
            <w:noProof/>
            <w:sz w:val="22"/>
            <w:szCs w:val="22"/>
            <w:lang w:eastAsia="zh-CN"/>
          </w:rPr>
          <w:tab/>
        </w:r>
        <w:r w:rsidRPr="00FB6714">
          <w:rPr>
            <w:rStyle w:val="Hyperlink"/>
            <w:noProof/>
          </w:rPr>
          <w:t>Ford Documents</w:t>
        </w:r>
        <w:r>
          <w:rPr>
            <w:noProof/>
            <w:webHidden/>
          </w:rPr>
          <w:tab/>
        </w:r>
        <w:r>
          <w:rPr>
            <w:noProof/>
            <w:webHidden/>
          </w:rPr>
          <w:fldChar w:fldCharType="begin"/>
        </w:r>
        <w:r>
          <w:rPr>
            <w:noProof/>
            <w:webHidden/>
          </w:rPr>
          <w:instrText xml:space="preserve"> PAGEREF _Toc122965386 \h </w:instrText>
        </w:r>
        <w:r>
          <w:rPr>
            <w:noProof/>
            <w:webHidden/>
          </w:rPr>
        </w:r>
        <w:r>
          <w:rPr>
            <w:noProof/>
            <w:webHidden/>
          </w:rPr>
          <w:fldChar w:fldCharType="separate"/>
        </w:r>
        <w:r>
          <w:rPr>
            <w:noProof/>
            <w:webHidden/>
          </w:rPr>
          <w:t>9</w:t>
        </w:r>
        <w:r>
          <w:rPr>
            <w:noProof/>
            <w:webHidden/>
          </w:rPr>
          <w:fldChar w:fldCharType="end"/>
        </w:r>
      </w:hyperlink>
    </w:p>
    <w:p w14:paraId="66D3B20C" w14:textId="35EA87F5" w:rsidR="004722C9" w:rsidRDefault="004722C9">
      <w:pPr>
        <w:pStyle w:val="TOC3"/>
        <w:rPr>
          <w:rFonts w:asciiTheme="minorHAnsi" w:eastAsiaTheme="minorEastAsia" w:hAnsiTheme="minorHAnsi" w:cstheme="minorBidi"/>
          <w:noProof/>
          <w:sz w:val="22"/>
          <w:szCs w:val="22"/>
          <w:lang w:eastAsia="zh-CN"/>
        </w:rPr>
      </w:pPr>
      <w:hyperlink w:anchor="_Toc122965387" w:history="1">
        <w:r w:rsidRPr="00FB6714">
          <w:rPr>
            <w:rStyle w:val="Hyperlink"/>
            <w:noProof/>
          </w:rPr>
          <w:t>1.5.2</w:t>
        </w:r>
        <w:r>
          <w:rPr>
            <w:rFonts w:asciiTheme="minorHAnsi" w:eastAsiaTheme="minorEastAsia" w:hAnsiTheme="minorHAnsi" w:cstheme="minorBidi"/>
            <w:noProof/>
            <w:sz w:val="22"/>
            <w:szCs w:val="22"/>
            <w:lang w:eastAsia="zh-CN"/>
          </w:rPr>
          <w:tab/>
        </w:r>
        <w:r w:rsidRPr="00FB6714">
          <w:rPr>
            <w:rStyle w:val="Hyperlink"/>
            <w:noProof/>
          </w:rPr>
          <w:t>External Documents and Publications</w:t>
        </w:r>
        <w:r>
          <w:rPr>
            <w:noProof/>
            <w:webHidden/>
          </w:rPr>
          <w:tab/>
        </w:r>
        <w:r>
          <w:rPr>
            <w:noProof/>
            <w:webHidden/>
          </w:rPr>
          <w:fldChar w:fldCharType="begin"/>
        </w:r>
        <w:r>
          <w:rPr>
            <w:noProof/>
            <w:webHidden/>
          </w:rPr>
          <w:instrText xml:space="preserve"> PAGEREF _Toc122965387 \h </w:instrText>
        </w:r>
        <w:r>
          <w:rPr>
            <w:noProof/>
            <w:webHidden/>
          </w:rPr>
        </w:r>
        <w:r>
          <w:rPr>
            <w:noProof/>
            <w:webHidden/>
          </w:rPr>
          <w:fldChar w:fldCharType="separate"/>
        </w:r>
        <w:r>
          <w:rPr>
            <w:noProof/>
            <w:webHidden/>
          </w:rPr>
          <w:t>9</w:t>
        </w:r>
        <w:r>
          <w:rPr>
            <w:noProof/>
            <w:webHidden/>
          </w:rPr>
          <w:fldChar w:fldCharType="end"/>
        </w:r>
      </w:hyperlink>
    </w:p>
    <w:p w14:paraId="626273CA" w14:textId="11805759" w:rsidR="004722C9" w:rsidRDefault="004722C9">
      <w:pPr>
        <w:pStyle w:val="TOC2"/>
        <w:rPr>
          <w:rFonts w:asciiTheme="minorHAnsi" w:eastAsiaTheme="minorEastAsia" w:hAnsiTheme="minorHAnsi" w:cstheme="minorBidi"/>
          <w:bCs w:val="0"/>
          <w:sz w:val="22"/>
          <w:szCs w:val="22"/>
          <w:lang w:eastAsia="zh-CN"/>
        </w:rPr>
      </w:pPr>
      <w:hyperlink w:anchor="_Toc122965388" w:history="1">
        <w:r w:rsidRPr="00FB6714">
          <w:rPr>
            <w:rStyle w:val="Hyperlink"/>
          </w:rPr>
          <w:t>1.6</w:t>
        </w:r>
        <w:r>
          <w:rPr>
            <w:rFonts w:asciiTheme="minorHAnsi" w:eastAsiaTheme="minorEastAsia" w:hAnsiTheme="minorHAnsi" w:cstheme="minorBidi"/>
            <w:bCs w:val="0"/>
            <w:sz w:val="22"/>
            <w:szCs w:val="22"/>
            <w:lang w:eastAsia="zh-CN"/>
          </w:rPr>
          <w:tab/>
        </w:r>
        <w:r w:rsidRPr="00FB6714">
          <w:rPr>
            <w:rStyle w:val="Hyperlink"/>
          </w:rPr>
          <w:t>Glossary</w:t>
        </w:r>
        <w:r>
          <w:rPr>
            <w:webHidden/>
          </w:rPr>
          <w:tab/>
        </w:r>
        <w:r>
          <w:rPr>
            <w:webHidden/>
          </w:rPr>
          <w:fldChar w:fldCharType="begin"/>
        </w:r>
        <w:r>
          <w:rPr>
            <w:webHidden/>
          </w:rPr>
          <w:instrText xml:space="preserve"> PAGEREF _Toc122965388 \h </w:instrText>
        </w:r>
        <w:r>
          <w:rPr>
            <w:webHidden/>
          </w:rPr>
        </w:r>
        <w:r>
          <w:rPr>
            <w:webHidden/>
          </w:rPr>
          <w:fldChar w:fldCharType="separate"/>
        </w:r>
        <w:r>
          <w:rPr>
            <w:webHidden/>
          </w:rPr>
          <w:t>9</w:t>
        </w:r>
        <w:r>
          <w:rPr>
            <w:webHidden/>
          </w:rPr>
          <w:fldChar w:fldCharType="end"/>
        </w:r>
      </w:hyperlink>
    </w:p>
    <w:p w14:paraId="7600E8C4" w14:textId="01D2FC50" w:rsidR="004722C9" w:rsidRDefault="004722C9">
      <w:pPr>
        <w:pStyle w:val="TOC3"/>
        <w:rPr>
          <w:rFonts w:asciiTheme="minorHAnsi" w:eastAsiaTheme="minorEastAsia" w:hAnsiTheme="minorHAnsi" w:cstheme="minorBidi"/>
          <w:noProof/>
          <w:sz w:val="22"/>
          <w:szCs w:val="22"/>
          <w:lang w:eastAsia="zh-CN"/>
        </w:rPr>
      </w:pPr>
      <w:hyperlink w:anchor="_Toc122965389" w:history="1">
        <w:r w:rsidRPr="00FB6714">
          <w:rPr>
            <w:rStyle w:val="Hyperlink"/>
            <w:noProof/>
          </w:rPr>
          <w:t>1.6.1</w:t>
        </w:r>
        <w:r>
          <w:rPr>
            <w:rFonts w:asciiTheme="minorHAnsi" w:eastAsiaTheme="minorEastAsia" w:hAnsiTheme="minorHAnsi" w:cstheme="minorBidi"/>
            <w:noProof/>
            <w:sz w:val="22"/>
            <w:szCs w:val="22"/>
            <w:lang w:eastAsia="zh-CN"/>
          </w:rPr>
          <w:tab/>
        </w:r>
        <w:r w:rsidRPr="00FB6714">
          <w:rPr>
            <w:rStyle w:val="Hyperlink"/>
            <w:noProof/>
          </w:rPr>
          <w:t>Definitions</w:t>
        </w:r>
        <w:r>
          <w:rPr>
            <w:noProof/>
            <w:webHidden/>
          </w:rPr>
          <w:tab/>
        </w:r>
        <w:r>
          <w:rPr>
            <w:noProof/>
            <w:webHidden/>
          </w:rPr>
          <w:fldChar w:fldCharType="begin"/>
        </w:r>
        <w:r>
          <w:rPr>
            <w:noProof/>
            <w:webHidden/>
          </w:rPr>
          <w:instrText xml:space="preserve"> PAGEREF _Toc122965389 \h </w:instrText>
        </w:r>
        <w:r>
          <w:rPr>
            <w:noProof/>
            <w:webHidden/>
          </w:rPr>
        </w:r>
        <w:r>
          <w:rPr>
            <w:noProof/>
            <w:webHidden/>
          </w:rPr>
          <w:fldChar w:fldCharType="separate"/>
        </w:r>
        <w:r>
          <w:rPr>
            <w:noProof/>
            <w:webHidden/>
          </w:rPr>
          <w:t>9</w:t>
        </w:r>
        <w:r>
          <w:rPr>
            <w:noProof/>
            <w:webHidden/>
          </w:rPr>
          <w:fldChar w:fldCharType="end"/>
        </w:r>
      </w:hyperlink>
    </w:p>
    <w:p w14:paraId="1BEEA5FC" w14:textId="1B69D0C3" w:rsidR="004722C9" w:rsidRDefault="004722C9">
      <w:pPr>
        <w:pStyle w:val="TOC3"/>
        <w:rPr>
          <w:rFonts w:asciiTheme="minorHAnsi" w:eastAsiaTheme="minorEastAsia" w:hAnsiTheme="minorHAnsi" w:cstheme="minorBidi"/>
          <w:noProof/>
          <w:sz w:val="22"/>
          <w:szCs w:val="22"/>
          <w:lang w:eastAsia="zh-CN"/>
        </w:rPr>
      </w:pPr>
      <w:hyperlink w:anchor="_Toc122965390" w:history="1">
        <w:r w:rsidRPr="00FB6714">
          <w:rPr>
            <w:rStyle w:val="Hyperlink"/>
            <w:noProof/>
          </w:rPr>
          <w:t>1.6.2</w:t>
        </w:r>
        <w:r>
          <w:rPr>
            <w:rFonts w:asciiTheme="minorHAnsi" w:eastAsiaTheme="minorEastAsia" w:hAnsiTheme="minorHAnsi" w:cstheme="minorBidi"/>
            <w:noProof/>
            <w:sz w:val="22"/>
            <w:szCs w:val="22"/>
            <w:lang w:eastAsia="zh-CN"/>
          </w:rPr>
          <w:tab/>
        </w:r>
        <w:r w:rsidRPr="00FB6714">
          <w:rPr>
            <w:rStyle w:val="Hyperlink"/>
            <w:noProof/>
          </w:rPr>
          <w:t>Abbreviations</w:t>
        </w:r>
        <w:r>
          <w:rPr>
            <w:noProof/>
            <w:webHidden/>
          </w:rPr>
          <w:tab/>
        </w:r>
        <w:r>
          <w:rPr>
            <w:noProof/>
            <w:webHidden/>
          </w:rPr>
          <w:fldChar w:fldCharType="begin"/>
        </w:r>
        <w:r>
          <w:rPr>
            <w:noProof/>
            <w:webHidden/>
          </w:rPr>
          <w:instrText xml:space="preserve"> PAGEREF _Toc122965390 \h </w:instrText>
        </w:r>
        <w:r>
          <w:rPr>
            <w:noProof/>
            <w:webHidden/>
          </w:rPr>
        </w:r>
        <w:r>
          <w:rPr>
            <w:noProof/>
            <w:webHidden/>
          </w:rPr>
          <w:fldChar w:fldCharType="separate"/>
        </w:r>
        <w:r>
          <w:rPr>
            <w:noProof/>
            <w:webHidden/>
          </w:rPr>
          <w:t>9</w:t>
        </w:r>
        <w:r>
          <w:rPr>
            <w:noProof/>
            <w:webHidden/>
          </w:rPr>
          <w:fldChar w:fldCharType="end"/>
        </w:r>
      </w:hyperlink>
    </w:p>
    <w:p w14:paraId="2D6274E9" w14:textId="6BAB8D71"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391" w:history="1">
        <w:r w:rsidRPr="00FB6714">
          <w:rPr>
            <w:rStyle w:val="Hyperlink"/>
            <w:noProof/>
            <w:lang w:val="en-GB"/>
          </w:rPr>
          <w:t>2</w:t>
        </w:r>
        <w:r>
          <w:rPr>
            <w:rFonts w:asciiTheme="minorHAnsi" w:eastAsiaTheme="minorEastAsia" w:hAnsiTheme="minorHAnsi" w:cstheme="minorBidi"/>
            <w:noProof/>
            <w:sz w:val="22"/>
            <w:szCs w:val="22"/>
            <w:lang w:eastAsia="zh-CN"/>
          </w:rPr>
          <w:tab/>
        </w:r>
        <w:r w:rsidRPr="00FB6714">
          <w:rPr>
            <w:rStyle w:val="Hyperlink"/>
            <w:noProof/>
            <w:lang w:val="en-GB"/>
          </w:rPr>
          <w:t>Feature Implementation Overview</w:t>
        </w:r>
        <w:r>
          <w:rPr>
            <w:noProof/>
            <w:webHidden/>
          </w:rPr>
          <w:tab/>
        </w:r>
        <w:r>
          <w:rPr>
            <w:noProof/>
            <w:webHidden/>
          </w:rPr>
          <w:fldChar w:fldCharType="begin"/>
        </w:r>
        <w:r>
          <w:rPr>
            <w:noProof/>
            <w:webHidden/>
          </w:rPr>
          <w:instrText xml:space="preserve"> PAGEREF _Toc122965391 \h </w:instrText>
        </w:r>
        <w:r>
          <w:rPr>
            <w:noProof/>
            <w:webHidden/>
          </w:rPr>
        </w:r>
        <w:r>
          <w:rPr>
            <w:noProof/>
            <w:webHidden/>
          </w:rPr>
          <w:fldChar w:fldCharType="separate"/>
        </w:r>
        <w:r>
          <w:rPr>
            <w:noProof/>
            <w:webHidden/>
          </w:rPr>
          <w:t>10</w:t>
        </w:r>
        <w:r>
          <w:rPr>
            <w:noProof/>
            <w:webHidden/>
          </w:rPr>
          <w:fldChar w:fldCharType="end"/>
        </w:r>
      </w:hyperlink>
    </w:p>
    <w:p w14:paraId="352BE99C" w14:textId="1DC5EBC3" w:rsidR="004722C9" w:rsidRDefault="004722C9">
      <w:pPr>
        <w:pStyle w:val="TOC2"/>
        <w:rPr>
          <w:rFonts w:asciiTheme="minorHAnsi" w:eastAsiaTheme="minorEastAsia" w:hAnsiTheme="minorHAnsi" w:cstheme="minorBidi"/>
          <w:bCs w:val="0"/>
          <w:sz w:val="22"/>
          <w:szCs w:val="22"/>
          <w:lang w:eastAsia="zh-CN"/>
        </w:rPr>
      </w:pPr>
      <w:hyperlink w:anchor="_Toc122965392" w:history="1">
        <w:r w:rsidRPr="00FB6714">
          <w:rPr>
            <w:rStyle w:val="Hyperlink"/>
          </w:rPr>
          <w:t>2.1</w:t>
        </w:r>
        <w:r>
          <w:rPr>
            <w:rFonts w:asciiTheme="minorHAnsi" w:eastAsiaTheme="minorEastAsia" w:hAnsiTheme="minorHAnsi" w:cstheme="minorBidi"/>
            <w:bCs w:val="0"/>
            <w:sz w:val="22"/>
            <w:szCs w:val="22"/>
            <w:lang w:eastAsia="zh-CN"/>
          </w:rPr>
          <w:tab/>
        </w:r>
        <w:r w:rsidRPr="00FB6714">
          <w:rPr>
            <w:rStyle w:val="Hyperlink"/>
          </w:rPr>
          <w:t>Description</w:t>
        </w:r>
        <w:r>
          <w:rPr>
            <w:webHidden/>
          </w:rPr>
          <w:tab/>
        </w:r>
        <w:r>
          <w:rPr>
            <w:webHidden/>
          </w:rPr>
          <w:fldChar w:fldCharType="begin"/>
        </w:r>
        <w:r>
          <w:rPr>
            <w:webHidden/>
          </w:rPr>
          <w:instrText xml:space="preserve"> PAGEREF _Toc122965392 \h </w:instrText>
        </w:r>
        <w:r>
          <w:rPr>
            <w:webHidden/>
          </w:rPr>
        </w:r>
        <w:r>
          <w:rPr>
            <w:webHidden/>
          </w:rPr>
          <w:fldChar w:fldCharType="separate"/>
        </w:r>
        <w:r>
          <w:rPr>
            <w:webHidden/>
          </w:rPr>
          <w:t>10</w:t>
        </w:r>
        <w:r>
          <w:rPr>
            <w:webHidden/>
          </w:rPr>
          <w:fldChar w:fldCharType="end"/>
        </w:r>
      </w:hyperlink>
    </w:p>
    <w:p w14:paraId="70ADCCC7" w14:textId="18A09794" w:rsidR="004722C9" w:rsidRDefault="004722C9">
      <w:pPr>
        <w:pStyle w:val="TOC2"/>
        <w:rPr>
          <w:rFonts w:asciiTheme="minorHAnsi" w:eastAsiaTheme="minorEastAsia" w:hAnsiTheme="minorHAnsi" w:cstheme="minorBidi"/>
          <w:bCs w:val="0"/>
          <w:sz w:val="22"/>
          <w:szCs w:val="22"/>
          <w:lang w:eastAsia="zh-CN"/>
        </w:rPr>
      </w:pPr>
      <w:hyperlink w:anchor="_Toc122965393" w:history="1">
        <w:r w:rsidRPr="00FB6714">
          <w:rPr>
            <w:rStyle w:val="Hyperlink"/>
            <w:lang w:val="en-GB"/>
          </w:rPr>
          <w:t>2.2</w:t>
        </w:r>
        <w:r>
          <w:rPr>
            <w:rFonts w:asciiTheme="minorHAnsi" w:eastAsiaTheme="minorEastAsia" w:hAnsiTheme="minorHAnsi" w:cstheme="minorBidi"/>
            <w:bCs w:val="0"/>
            <w:sz w:val="22"/>
            <w:szCs w:val="22"/>
            <w:lang w:eastAsia="zh-CN"/>
          </w:rPr>
          <w:tab/>
        </w:r>
        <w:r w:rsidRPr="00FB6714">
          <w:rPr>
            <w:rStyle w:val="Hyperlink"/>
            <w:lang w:val="en-GB"/>
          </w:rPr>
          <w:t>Input Requirements/Documents</w:t>
        </w:r>
        <w:r>
          <w:rPr>
            <w:webHidden/>
          </w:rPr>
          <w:tab/>
        </w:r>
        <w:r>
          <w:rPr>
            <w:webHidden/>
          </w:rPr>
          <w:fldChar w:fldCharType="begin"/>
        </w:r>
        <w:r>
          <w:rPr>
            <w:webHidden/>
          </w:rPr>
          <w:instrText xml:space="preserve"> PAGEREF _Toc122965393 \h </w:instrText>
        </w:r>
        <w:r>
          <w:rPr>
            <w:webHidden/>
          </w:rPr>
        </w:r>
        <w:r>
          <w:rPr>
            <w:webHidden/>
          </w:rPr>
          <w:fldChar w:fldCharType="separate"/>
        </w:r>
        <w:r>
          <w:rPr>
            <w:webHidden/>
          </w:rPr>
          <w:t>10</w:t>
        </w:r>
        <w:r>
          <w:rPr>
            <w:webHidden/>
          </w:rPr>
          <w:fldChar w:fldCharType="end"/>
        </w:r>
      </w:hyperlink>
    </w:p>
    <w:p w14:paraId="5695D698" w14:textId="50606577" w:rsidR="004722C9" w:rsidRDefault="004722C9">
      <w:pPr>
        <w:pStyle w:val="TOC2"/>
        <w:rPr>
          <w:rFonts w:asciiTheme="minorHAnsi" w:eastAsiaTheme="minorEastAsia" w:hAnsiTheme="minorHAnsi" w:cstheme="minorBidi"/>
          <w:bCs w:val="0"/>
          <w:sz w:val="22"/>
          <w:szCs w:val="22"/>
          <w:lang w:eastAsia="zh-CN"/>
        </w:rPr>
      </w:pPr>
      <w:hyperlink w:anchor="_Toc122965394" w:history="1">
        <w:r w:rsidRPr="00FB6714">
          <w:rPr>
            <w:rStyle w:val="Hyperlink"/>
          </w:rPr>
          <w:t>2.3</w:t>
        </w:r>
        <w:r>
          <w:rPr>
            <w:rFonts w:asciiTheme="minorHAnsi" w:eastAsiaTheme="minorEastAsia" w:hAnsiTheme="minorHAnsi" w:cstheme="minorBidi"/>
            <w:bCs w:val="0"/>
            <w:sz w:val="22"/>
            <w:szCs w:val="22"/>
            <w:lang w:eastAsia="zh-CN"/>
          </w:rPr>
          <w:tab/>
        </w:r>
        <w:r w:rsidRPr="00FB6714">
          <w:rPr>
            <w:rStyle w:val="Hyperlink"/>
          </w:rPr>
          <w:t>Lessons Learned</w:t>
        </w:r>
        <w:r>
          <w:rPr>
            <w:webHidden/>
          </w:rPr>
          <w:tab/>
        </w:r>
        <w:r>
          <w:rPr>
            <w:webHidden/>
          </w:rPr>
          <w:fldChar w:fldCharType="begin"/>
        </w:r>
        <w:r>
          <w:rPr>
            <w:webHidden/>
          </w:rPr>
          <w:instrText xml:space="preserve"> PAGEREF _Toc122965394 \h </w:instrText>
        </w:r>
        <w:r>
          <w:rPr>
            <w:webHidden/>
          </w:rPr>
        </w:r>
        <w:r>
          <w:rPr>
            <w:webHidden/>
          </w:rPr>
          <w:fldChar w:fldCharType="separate"/>
        </w:r>
        <w:r>
          <w:rPr>
            <w:webHidden/>
          </w:rPr>
          <w:t>10</w:t>
        </w:r>
        <w:r>
          <w:rPr>
            <w:webHidden/>
          </w:rPr>
          <w:fldChar w:fldCharType="end"/>
        </w:r>
      </w:hyperlink>
    </w:p>
    <w:p w14:paraId="4D565910" w14:textId="50142882" w:rsidR="004722C9" w:rsidRDefault="004722C9">
      <w:pPr>
        <w:pStyle w:val="TOC2"/>
        <w:rPr>
          <w:rFonts w:asciiTheme="minorHAnsi" w:eastAsiaTheme="minorEastAsia" w:hAnsiTheme="minorHAnsi" w:cstheme="minorBidi"/>
          <w:bCs w:val="0"/>
          <w:sz w:val="22"/>
          <w:szCs w:val="22"/>
          <w:lang w:eastAsia="zh-CN"/>
        </w:rPr>
      </w:pPr>
      <w:hyperlink w:anchor="_Toc122965395" w:history="1">
        <w:r w:rsidRPr="00FB6714">
          <w:rPr>
            <w:rStyle w:val="Hyperlink"/>
            <w:lang w:val="en-GB"/>
          </w:rPr>
          <w:t>2.4</w:t>
        </w:r>
        <w:r>
          <w:rPr>
            <w:rFonts w:asciiTheme="minorHAnsi" w:eastAsiaTheme="minorEastAsia" w:hAnsiTheme="minorHAnsi" w:cstheme="minorBidi"/>
            <w:bCs w:val="0"/>
            <w:sz w:val="22"/>
            <w:szCs w:val="22"/>
            <w:lang w:eastAsia="zh-CN"/>
          </w:rPr>
          <w:tab/>
        </w:r>
        <w:r w:rsidRPr="00FB6714">
          <w:rPr>
            <w:rStyle w:val="Hyperlink"/>
            <w:lang w:val="en-GB"/>
          </w:rPr>
          <w:t>Assumptions</w:t>
        </w:r>
        <w:r>
          <w:rPr>
            <w:webHidden/>
          </w:rPr>
          <w:tab/>
        </w:r>
        <w:r>
          <w:rPr>
            <w:webHidden/>
          </w:rPr>
          <w:fldChar w:fldCharType="begin"/>
        </w:r>
        <w:r>
          <w:rPr>
            <w:webHidden/>
          </w:rPr>
          <w:instrText xml:space="preserve"> PAGEREF _Toc122965395 \h </w:instrText>
        </w:r>
        <w:r>
          <w:rPr>
            <w:webHidden/>
          </w:rPr>
        </w:r>
        <w:r>
          <w:rPr>
            <w:webHidden/>
          </w:rPr>
          <w:fldChar w:fldCharType="separate"/>
        </w:r>
        <w:r>
          <w:rPr>
            <w:webHidden/>
          </w:rPr>
          <w:t>10</w:t>
        </w:r>
        <w:r>
          <w:rPr>
            <w:webHidden/>
          </w:rPr>
          <w:fldChar w:fldCharType="end"/>
        </w:r>
      </w:hyperlink>
    </w:p>
    <w:p w14:paraId="04A39E79" w14:textId="41BD97DC"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396" w:history="1">
        <w:r w:rsidRPr="00FB6714">
          <w:rPr>
            <w:rStyle w:val="Hyperlink"/>
            <w:noProof/>
            <w:lang w:val="en-GB"/>
          </w:rPr>
          <w:t>3</w:t>
        </w:r>
        <w:r>
          <w:rPr>
            <w:rFonts w:asciiTheme="minorHAnsi" w:eastAsiaTheme="minorEastAsia" w:hAnsiTheme="minorHAnsi" w:cstheme="minorBidi"/>
            <w:noProof/>
            <w:sz w:val="22"/>
            <w:szCs w:val="22"/>
            <w:lang w:eastAsia="zh-CN"/>
          </w:rPr>
          <w:tab/>
        </w:r>
        <w:r w:rsidRPr="00FB6714">
          <w:rPr>
            <w:rStyle w:val="Hyperlink"/>
            <w:noProof/>
            <w:lang w:val="en-GB"/>
          </w:rPr>
          <w:t>Feature Implementation Architecture</w:t>
        </w:r>
        <w:r>
          <w:rPr>
            <w:noProof/>
            <w:webHidden/>
          </w:rPr>
          <w:tab/>
        </w:r>
        <w:r>
          <w:rPr>
            <w:noProof/>
            <w:webHidden/>
          </w:rPr>
          <w:fldChar w:fldCharType="begin"/>
        </w:r>
        <w:r>
          <w:rPr>
            <w:noProof/>
            <w:webHidden/>
          </w:rPr>
          <w:instrText xml:space="preserve"> PAGEREF _Toc122965396 \h </w:instrText>
        </w:r>
        <w:r>
          <w:rPr>
            <w:noProof/>
            <w:webHidden/>
          </w:rPr>
        </w:r>
        <w:r>
          <w:rPr>
            <w:noProof/>
            <w:webHidden/>
          </w:rPr>
          <w:fldChar w:fldCharType="separate"/>
        </w:r>
        <w:r>
          <w:rPr>
            <w:noProof/>
            <w:webHidden/>
          </w:rPr>
          <w:t>11</w:t>
        </w:r>
        <w:r>
          <w:rPr>
            <w:noProof/>
            <w:webHidden/>
          </w:rPr>
          <w:fldChar w:fldCharType="end"/>
        </w:r>
      </w:hyperlink>
    </w:p>
    <w:p w14:paraId="14032B67" w14:textId="707BC230" w:rsidR="004722C9" w:rsidRDefault="004722C9">
      <w:pPr>
        <w:pStyle w:val="TOC2"/>
        <w:rPr>
          <w:rFonts w:asciiTheme="minorHAnsi" w:eastAsiaTheme="minorEastAsia" w:hAnsiTheme="minorHAnsi" w:cstheme="minorBidi"/>
          <w:bCs w:val="0"/>
          <w:sz w:val="22"/>
          <w:szCs w:val="22"/>
          <w:lang w:eastAsia="zh-CN"/>
        </w:rPr>
      </w:pPr>
      <w:hyperlink w:anchor="_Toc122965397" w:history="1">
        <w:r w:rsidRPr="00FB6714">
          <w:rPr>
            <w:rStyle w:val="Hyperlink"/>
            <w:lang w:val="en-GB"/>
          </w:rPr>
          <w:t>3.1</w:t>
        </w:r>
        <w:r>
          <w:rPr>
            <w:rFonts w:asciiTheme="minorHAnsi" w:eastAsiaTheme="minorEastAsia" w:hAnsiTheme="minorHAnsi" w:cstheme="minorBidi"/>
            <w:bCs w:val="0"/>
            <w:sz w:val="22"/>
            <w:szCs w:val="22"/>
            <w:lang w:eastAsia="zh-CN"/>
          </w:rPr>
          <w:tab/>
        </w:r>
        <w:r w:rsidRPr="00FB6714">
          <w:rPr>
            <w:rStyle w:val="Hyperlink"/>
            <w:lang w:val="en-GB"/>
          </w:rPr>
          <w:t>Functional Architecture</w:t>
        </w:r>
        <w:r>
          <w:rPr>
            <w:webHidden/>
          </w:rPr>
          <w:tab/>
        </w:r>
        <w:r>
          <w:rPr>
            <w:webHidden/>
          </w:rPr>
          <w:fldChar w:fldCharType="begin"/>
        </w:r>
        <w:r>
          <w:rPr>
            <w:webHidden/>
          </w:rPr>
          <w:instrText xml:space="preserve"> PAGEREF _Toc122965397 \h </w:instrText>
        </w:r>
        <w:r>
          <w:rPr>
            <w:webHidden/>
          </w:rPr>
        </w:r>
        <w:r>
          <w:rPr>
            <w:webHidden/>
          </w:rPr>
          <w:fldChar w:fldCharType="separate"/>
        </w:r>
        <w:r>
          <w:rPr>
            <w:webHidden/>
          </w:rPr>
          <w:t>11</w:t>
        </w:r>
        <w:r>
          <w:rPr>
            <w:webHidden/>
          </w:rPr>
          <w:fldChar w:fldCharType="end"/>
        </w:r>
      </w:hyperlink>
    </w:p>
    <w:p w14:paraId="58A4BEAC" w14:textId="0705A99F" w:rsidR="004722C9" w:rsidRDefault="004722C9">
      <w:pPr>
        <w:pStyle w:val="TOC3"/>
        <w:rPr>
          <w:rFonts w:asciiTheme="minorHAnsi" w:eastAsiaTheme="minorEastAsia" w:hAnsiTheme="minorHAnsi" w:cstheme="minorBidi"/>
          <w:noProof/>
          <w:sz w:val="22"/>
          <w:szCs w:val="22"/>
          <w:lang w:eastAsia="zh-CN"/>
        </w:rPr>
      </w:pPr>
      <w:hyperlink w:anchor="_Toc122965398" w:history="1">
        <w:r w:rsidRPr="00FB6714">
          <w:rPr>
            <w:rStyle w:val="Hyperlink"/>
            <w:noProof/>
          </w:rPr>
          <w:t>3.1.1</w:t>
        </w:r>
        <w:r>
          <w:rPr>
            <w:rFonts w:asciiTheme="minorHAnsi" w:eastAsiaTheme="minorEastAsia" w:hAnsiTheme="minorHAnsi" w:cstheme="minorBidi"/>
            <w:noProof/>
            <w:sz w:val="22"/>
            <w:szCs w:val="22"/>
            <w:lang w:eastAsia="zh-CN"/>
          </w:rPr>
          <w:tab/>
        </w:r>
        <w:r w:rsidRPr="00FB6714">
          <w:rPr>
            <w:rStyle w:val="Hyperlink"/>
            <w:noProof/>
          </w:rPr>
          <w:t>Description</w:t>
        </w:r>
        <w:r>
          <w:rPr>
            <w:noProof/>
            <w:webHidden/>
          </w:rPr>
          <w:tab/>
        </w:r>
        <w:r>
          <w:rPr>
            <w:noProof/>
            <w:webHidden/>
          </w:rPr>
          <w:fldChar w:fldCharType="begin"/>
        </w:r>
        <w:r>
          <w:rPr>
            <w:noProof/>
            <w:webHidden/>
          </w:rPr>
          <w:instrText xml:space="preserve"> PAGEREF _Toc122965398 \h </w:instrText>
        </w:r>
        <w:r>
          <w:rPr>
            <w:noProof/>
            <w:webHidden/>
          </w:rPr>
        </w:r>
        <w:r>
          <w:rPr>
            <w:noProof/>
            <w:webHidden/>
          </w:rPr>
          <w:fldChar w:fldCharType="separate"/>
        </w:r>
        <w:r>
          <w:rPr>
            <w:noProof/>
            <w:webHidden/>
          </w:rPr>
          <w:t>11</w:t>
        </w:r>
        <w:r>
          <w:rPr>
            <w:noProof/>
            <w:webHidden/>
          </w:rPr>
          <w:fldChar w:fldCharType="end"/>
        </w:r>
      </w:hyperlink>
    </w:p>
    <w:p w14:paraId="4333A56D" w14:textId="5EAD1CF4" w:rsidR="004722C9" w:rsidRDefault="004722C9">
      <w:pPr>
        <w:pStyle w:val="TOC3"/>
        <w:rPr>
          <w:rFonts w:asciiTheme="minorHAnsi" w:eastAsiaTheme="minorEastAsia" w:hAnsiTheme="minorHAnsi" w:cstheme="minorBidi"/>
          <w:noProof/>
          <w:sz w:val="22"/>
          <w:szCs w:val="22"/>
          <w:lang w:eastAsia="zh-CN"/>
        </w:rPr>
      </w:pPr>
      <w:hyperlink w:anchor="_Toc122965399" w:history="1">
        <w:r w:rsidRPr="00FB6714">
          <w:rPr>
            <w:rStyle w:val="Hyperlink"/>
            <w:noProof/>
          </w:rPr>
          <w:t>3.1.2</w:t>
        </w:r>
        <w:r>
          <w:rPr>
            <w:rFonts w:asciiTheme="minorHAnsi" w:eastAsiaTheme="minorEastAsia" w:hAnsiTheme="minorHAnsi" w:cstheme="minorBidi"/>
            <w:noProof/>
            <w:sz w:val="22"/>
            <w:szCs w:val="22"/>
            <w:lang w:eastAsia="zh-CN"/>
          </w:rPr>
          <w:tab/>
        </w:r>
        <w:r w:rsidRPr="00FB6714">
          <w:rPr>
            <w:rStyle w:val="Hyperlink"/>
            <w:noProof/>
          </w:rPr>
          <w:t>Function List</w:t>
        </w:r>
        <w:r>
          <w:rPr>
            <w:noProof/>
            <w:webHidden/>
          </w:rPr>
          <w:tab/>
        </w:r>
        <w:r>
          <w:rPr>
            <w:noProof/>
            <w:webHidden/>
          </w:rPr>
          <w:fldChar w:fldCharType="begin"/>
        </w:r>
        <w:r>
          <w:rPr>
            <w:noProof/>
            <w:webHidden/>
          </w:rPr>
          <w:instrText xml:space="preserve"> PAGEREF _Toc122965399 \h </w:instrText>
        </w:r>
        <w:r>
          <w:rPr>
            <w:noProof/>
            <w:webHidden/>
          </w:rPr>
        </w:r>
        <w:r>
          <w:rPr>
            <w:noProof/>
            <w:webHidden/>
          </w:rPr>
          <w:fldChar w:fldCharType="separate"/>
        </w:r>
        <w:r>
          <w:rPr>
            <w:noProof/>
            <w:webHidden/>
          </w:rPr>
          <w:t>11</w:t>
        </w:r>
        <w:r>
          <w:rPr>
            <w:noProof/>
            <w:webHidden/>
          </w:rPr>
          <w:fldChar w:fldCharType="end"/>
        </w:r>
      </w:hyperlink>
    </w:p>
    <w:p w14:paraId="2F5E1161" w14:textId="4DCC95AA" w:rsidR="004722C9" w:rsidRDefault="004722C9">
      <w:pPr>
        <w:pStyle w:val="TOC3"/>
        <w:rPr>
          <w:rFonts w:asciiTheme="minorHAnsi" w:eastAsiaTheme="minorEastAsia" w:hAnsiTheme="minorHAnsi" w:cstheme="minorBidi"/>
          <w:noProof/>
          <w:sz w:val="22"/>
          <w:szCs w:val="22"/>
          <w:lang w:eastAsia="zh-CN"/>
        </w:rPr>
      </w:pPr>
      <w:hyperlink w:anchor="_Toc122965400" w:history="1">
        <w:r w:rsidRPr="00FB6714">
          <w:rPr>
            <w:rStyle w:val="Hyperlink"/>
            <w:noProof/>
          </w:rPr>
          <w:t>3.1.3</w:t>
        </w:r>
        <w:r>
          <w:rPr>
            <w:rFonts w:asciiTheme="minorHAnsi" w:eastAsiaTheme="minorEastAsia" w:hAnsiTheme="minorHAnsi" w:cstheme="minorBidi"/>
            <w:noProof/>
            <w:sz w:val="22"/>
            <w:szCs w:val="22"/>
            <w:lang w:eastAsia="zh-CN"/>
          </w:rPr>
          <w:tab/>
        </w:r>
        <w:r w:rsidRPr="00FB6714">
          <w:rPr>
            <w:rStyle w:val="Hyperlink"/>
            <w:noProof/>
          </w:rPr>
          <w:t>Signal List</w:t>
        </w:r>
        <w:r>
          <w:rPr>
            <w:noProof/>
            <w:webHidden/>
          </w:rPr>
          <w:tab/>
        </w:r>
        <w:r>
          <w:rPr>
            <w:noProof/>
            <w:webHidden/>
          </w:rPr>
          <w:fldChar w:fldCharType="begin"/>
        </w:r>
        <w:r>
          <w:rPr>
            <w:noProof/>
            <w:webHidden/>
          </w:rPr>
          <w:instrText xml:space="preserve"> PAGEREF _Toc122965400 \h </w:instrText>
        </w:r>
        <w:r>
          <w:rPr>
            <w:noProof/>
            <w:webHidden/>
          </w:rPr>
        </w:r>
        <w:r>
          <w:rPr>
            <w:noProof/>
            <w:webHidden/>
          </w:rPr>
          <w:fldChar w:fldCharType="separate"/>
        </w:r>
        <w:r>
          <w:rPr>
            <w:noProof/>
            <w:webHidden/>
          </w:rPr>
          <w:t>12</w:t>
        </w:r>
        <w:r>
          <w:rPr>
            <w:noProof/>
            <w:webHidden/>
          </w:rPr>
          <w:fldChar w:fldCharType="end"/>
        </w:r>
      </w:hyperlink>
    </w:p>
    <w:p w14:paraId="46CD745B" w14:textId="64ADA6C7" w:rsidR="004722C9" w:rsidRDefault="004722C9">
      <w:pPr>
        <w:pStyle w:val="TOC2"/>
        <w:rPr>
          <w:rFonts w:asciiTheme="minorHAnsi" w:eastAsiaTheme="minorEastAsia" w:hAnsiTheme="minorHAnsi" w:cstheme="minorBidi"/>
          <w:bCs w:val="0"/>
          <w:sz w:val="22"/>
          <w:szCs w:val="22"/>
          <w:lang w:eastAsia="zh-CN"/>
        </w:rPr>
      </w:pPr>
      <w:hyperlink w:anchor="_Toc122965401" w:history="1">
        <w:r w:rsidRPr="00FB6714">
          <w:rPr>
            <w:rStyle w:val="Hyperlink"/>
            <w:lang w:val="en-GB"/>
          </w:rPr>
          <w:t>3.2</w:t>
        </w:r>
        <w:r>
          <w:rPr>
            <w:rFonts w:asciiTheme="minorHAnsi" w:eastAsiaTheme="minorEastAsia" w:hAnsiTheme="minorHAnsi" w:cstheme="minorBidi"/>
            <w:bCs w:val="0"/>
            <w:sz w:val="22"/>
            <w:szCs w:val="22"/>
            <w:lang w:eastAsia="zh-CN"/>
          </w:rPr>
          <w:tab/>
        </w:r>
        <w:r w:rsidRPr="00FB6714">
          <w:rPr>
            <w:rStyle w:val="Hyperlink"/>
            <w:lang w:val="en-GB"/>
          </w:rPr>
          <w:t>Physical Architecture</w:t>
        </w:r>
        <w:r>
          <w:rPr>
            <w:webHidden/>
          </w:rPr>
          <w:tab/>
        </w:r>
        <w:r>
          <w:rPr>
            <w:webHidden/>
          </w:rPr>
          <w:fldChar w:fldCharType="begin"/>
        </w:r>
        <w:r>
          <w:rPr>
            <w:webHidden/>
          </w:rPr>
          <w:instrText xml:space="preserve"> PAGEREF _Toc122965401 \h </w:instrText>
        </w:r>
        <w:r>
          <w:rPr>
            <w:webHidden/>
          </w:rPr>
        </w:r>
        <w:r>
          <w:rPr>
            <w:webHidden/>
          </w:rPr>
          <w:fldChar w:fldCharType="separate"/>
        </w:r>
        <w:r>
          <w:rPr>
            <w:webHidden/>
          </w:rPr>
          <w:t>12</w:t>
        </w:r>
        <w:r>
          <w:rPr>
            <w:webHidden/>
          </w:rPr>
          <w:fldChar w:fldCharType="end"/>
        </w:r>
      </w:hyperlink>
    </w:p>
    <w:p w14:paraId="52F590CA" w14:textId="3C353CA4" w:rsidR="004722C9" w:rsidRDefault="004722C9">
      <w:pPr>
        <w:pStyle w:val="TOC3"/>
        <w:rPr>
          <w:rFonts w:asciiTheme="minorHAnsi" w:eastAsiaTheme="minorEastAsia" w:hAnsiTheme="minorHAnsi" w:cstheme="minorBidi"/>
          <w:noProof/>
          <w:sz w:val="22"/>
          <w:szCs w:val="22"/>
          <w:lang w:eastAsia="zh-CN"/>
        </w:rPr>
      </w:pPr>
      <w:hyperlink w:anchor="_Toc122965402" w:history="1">
        <w:r w:rsidRPr="00FB6714">
          <w:rPr>
            <w:rStyle w:val="Hyperlink"/>
            <w:noProof/>
          </w:rPr>
          <w:t>3.2.1</w:t>
        </w:r>
        <w:r>
          <w:rPr>
            <w:rFonts w:asciiTheme="minorHAnsi" w:eastAsiaTheme="minorEastAsia" w:hAnsiTheme="minorHAnsi" w:cstheme="minorBidi"/>
            <w:noProof/>
            <w:sz w:val="22"/>
            <w:szCs w:val="22"/>
            <w:lang w:eastAsia="zh-CN"/>
          </w:rPr>
          <w:tab/>
        </w:r>
        <w:r w:rsidRPr="00FB6714">
          <w:rPr>
            <w:rStyle w:val="Hyperlink"/>
            <w:noProof/>
          </w:rPr>
          <w:t>E/E Architecture</w:t>
        </w:r>
        <w:r>
          <w:rPr>
            <w:noProof/>
            <w:webHidden/>
          </w:rPr>
          <w:tab/>
        </w:r>
        <w:r>
          <w:rPr>
            <w:noProof/>
            <w:webHidden/>
          </w:rPr>
          <w:fldChar w:fldCharType="begin"/>
        </w:r>
        <w:r>
          <w:rPr>
            <w:noProof/>
            <w:webHidden/>
          </w:rPr>
          <w:instrText xml:space="preserve"> PAGEREF _Toc122965402 \h </w:instrText>
        </w:r>
        <w:r>
          <w:rPr>
            <w:noProof/>
            <w:webHidden/>
          </w:rPr>
        </w:r>
        <w:r>
          <w:rPr>
            <w:noProof/>
            <w:webHidden/>
          </w:rPr>
          <w:fldChar w:fldCharType="separate"/>
        </w:r>
        <w:r>
          <w:rPr>
            <w:noProof/>
            <w:webHidden/>
          </w:rPr>
          <w:t>12</w:t>
        </w:r>
        <w:r>
          <w:rPr>
            <w:noProof/>
            <w:webHidden/>
          </w:rPr>
          <w:fldChar w:fldCharType="end"/>
        </w:r>
      </w:hyperlink>
    </w:p>
    <w:p w14:paraId="31C06508" w14:textId="372836D5"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03" w:history="1">
        <w:r w:rsidRPr="00FB6714">
          <w:rPr>
            <w:rStyle w:val="Hyperlink"/>
            <w:noProof/>
          </w:rPr>
          <w:t>3.2.1.1</w:t>
        </w:r>
        <w:r>
          <w:rPr>
            <w:rFonts w:asciiTheme="minorHAnsi" w:eastAsiaTheme="minorEastAsia" w:hAnsiTheme="minorHAnsi" w:cstheme="minorBidi"/>
            <w:noProof/>
            <w:sz w:val="22"/>
            <w:szCs w:val="22"/>
            <w:lang w:eastAsia="zh-CN"/>
          </w:rPr>
          <w:tab/>
        </w:r>
        <w:r w:rsidRPr="00FB6714">
          <w:rPr>
            <w:rStyle w:val="Hyperlink"/>
            <w:noProof/>
          </w:rPr>
          <w:t>E/E Architecture Variants</w:t>
        </w:r>
        <w:r>
          <w:rPr>
            <w:noProof/>
            <w:webHidden/>
          </w:rPr>
          <w:tab/>
        </w:r>
        <w:r>
          <w:rPr>
            <w:noProof/>
            <w:webHidden/>
          </w:rPr>
          <w:fldChar w:fldCharType="begin"/>
        </w:r>
        <w:r>
          <w:rPr>
            <w:noProof/>
            <w:webHidden/>
          </w:rPr>
          <w:instrText xml:space="preserve"> PAGEREF _Toc122965403 \h </w:instrText>
        </w:r>
        <w:r>
          <w:rPr>
            <w:noProof/>
            <w:webHidden/>
          </w:rPr>
        </w:r>
        <w:r>
          <w:rPr>
            <w:noProof/>
            <w:webHidden/>
          </w:rPr>
          <w:fldChar w:fldCharType="separate"/>
        </w:r>
        <w:r>
          <w:rPr>
            <w:noProof/>
            <w:webHidden/>
          </w:rPr>
          <w:t>12</w:t>
        </w:r>
        <w:r>
          <w:rPr>
            <w:noProof/>
            <w:webHidden/>
          </w:rPr>
          <w:fldChar w:fldCharType="end"/>
        </w:r>
      </w:hyperlink>
    </w:p>
    <w:p w14:paraId="3CF0C0F8" w14:textId="22DA7934"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04" w:history="1">
        <w:r w:rsidRPr="00FB6714">
          <w:rPr>
            <w:rStyle w:val="Hyperlink"/>
            <w:noProof/>
            <w14:scene3d>
              <w14:camera w14:prst="orthographicFront"/>
              <w14:lightRig w14:rig="threePt" w14:dir="t">
                <w14:rot w14:lat="0" w14:lon="0" w14:rev="0"/>
              </w14:lightRig>
            </w14:scene3d>
          </w:rPr>
          <w:t>3.2.1.1.1</w:t>
        </w:r>
        <w:r>
          <w:rPr>
            <w:rFonts w:asciiTheme="minorHAnsi" w:eastAsiaTheme="minorEastAsia" w:hAnsiTheme="minorHAnsi" w:cstheme="minorBidi"/>
            <w:noProof/>
            <w:sz w:val="22"/>
            <w:szCs w:val="22"/>
            <w:lang w:eastAsia="zh-CN"/>
          </w:rPr>
          <w:tab/>
        </w:r>
        <w:r w:rsidRPr="00FB6714">
          <w:rPr>
            <w:rStyle w:val="Hyperlink"/>
            <w:noProof/>
          </w:rPr>
          <w:t>E/E Architecture FNV2.1</w:t>
        </w:r>
        <w:r>
          <w:rPr>
            <w:noProof/>
            <w:webHidden/>
          </w:rPr>
          <w:tab/>
        </w:r>
        <w:r>
          <w:rPr>
            <w:noProof/>
            <w:webHidden/>
          </w:rPr>
          <w:fldChar w:fldCharType="begin"/>
        </w:r>
        <w:r>
          <w:rPr>
            <w:noProof/>
            <w:webHidden/>
          </w:rPr>
          <w:instrText xml:space="preserve"> PAGEREF _Toc122965404 \h </w:instrText>
        </w:r>
        <w:r>
          <w:rPr>
            <w:noProof/>
            <w:webHidden/>
          </w:rPr>
        </w:r>
        <w:r>
          <w:rPr>
            <w:noProof/>
            <w:webHidden/>
          </w:rPr>
          <w:fldChar w:fldCharType="separate"/>
        </w:r>
        <w:r>
          <w:rPr>
            <w:noProof/>
            <w:webHidden/>
          </w:rPr>
          <w:t>12</w:t>
        </w:r>
        <w:r>
          <w:rPr>
            <w:noProof/>
            <w:webHidden/>
          </w:rPr>
          <w:fldChar w:fldCharType="end"/>
        </w:r>
      </w:hyperlink>
    </w:p>
    <w:p w14:paraId="7B27B47F" w14:textId="42CB6DE0"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05" w:history="1">
        <w:r w:rsidRPr="00FB6714">
          <w:rPr>
            <w:rStyle w:val="Hyperlink"/>
            <w:noProof/>
          </w:rPr>
          <w:t>3.2.1.2</w:t>
        </w:r>
        <w:r>
          <w:rPr>
            <w:rFonts w:asciiTheme="minorHAnsi" w:eastAsiaTheme="minorEastAsia" w:hAnsiTheme="minorHAnsi" w:cstheme="minorBidi"/>
            <w:noProof/>
            <w:sz w:val="22"/>
            <w:szCs w:val="22"/>
            <w:lang w:eastAsia="zh-CN"/>
          </w:rPr>
          <w:tab/>
        </w:r>
        <w:r w:rsidRPr="00FB6714">
          <w:rPr>
            <w:rStyle w:val="Hyperlink"/>
            <w:noProof/>
          </w:rPr>
          <w:t>E/E Components</w:t>
        </w:r>
        <w:r>
          <w:rPr>
            <w:noProof/>
            <w:webHidden/>
          </w:rPr>
          <w:tab/>
        </w:r>
        <w:r>
          <w:rPr>
            <w:noProof/>
            <w:webHidden/>
          </w:rPr>
          <w:fldChar w:fldCharType="begin"/>
        </w:r>
        <w:r>
          <w:rPr>
            <w:noProof/>
            <w:webHidden/>
          </w:rPr>
          <w:instrText xml:space="preserve"> PAGEREF _Toc122965405 \h </w:instrText>
        </w:r>
        <w:r>
          <w:rPr>
            <w:noProof/>
            <w:webHidden/>
          </w:rPr>
        </w:r>
        <w:r>
          <w:rPr>
            <w:noProof/>
            <w:webHidden/>
          </w:rPr>
          <w:fldChar w:fldCharType="separate"/>
        </w:r>
        <w:r>
          <w:rPr>
            <w:noProof/>
            <w:webHidden/>
          </w:rPr>
          <w:t>12</w:t>
        </w:r>
        <w:r>
          <w:rPr>
            <w:noProof/>
            <w:webHidden/>
          </w:rPr>
          <w:fldChar w:fldCharType="end"/>
        </w:r>
      </w:hyperlink>
    </w:p>
    <w:p w14:paraId="3D445423" w14:textId="0E2DD3E5"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06" w:history="1">
        <w:r w:rsidRPr="00FB6714">
          <w:rPr>
            <w:rStyle w:val="Hyperlink"/>
            <w:noProof/>
          </w:rPr>
          <w:t>3.2.1.3</w:t>
        </w:r>
        <w:r>
          <w:rPr>
            <w:rFonts w:asciiTheme="minorHAnsi" w:eastAsiaTheme="minorEastAsia" w:hAnsiTheme="minorHAnsi" w:cstheme="minorBidi"/>
            <w:noProof/>
            <w:sz w:val="22"/>
            <w:szCs w:val="22"/>
            <w:lang w:eastAsia="zh-CN"/>
          </w:rPr>
          <w:tab/>
        </w:r>
        <w:r w:rsidRPr="00FB6714">
          <w:rPr>
            <w:rStyle w:val="Hyperlink"/>
            <w:noProof/>
          </w:rPr>
          <w:t>E/E Connections</w:t>
        </w:r>
        <w:r>
          <w:rPr>
            <w:noProof/>
            <w:webHidden/>
          </w:rPr>
          <w:tab/>
        </w:r>
        <w:r>
          <w:rPr>
            <w:noProof/>
            <w:webHidden/>
          </w:rPr>
          <w:fldChar w:fldCharType="begin"/>
        </w:r>
        <w:r>
          <w:rPr>
            <w:noProof/>
            <w:webHidden/>
          </w:rPr>
          <w:instrText xml:space="preserve"> PAGEREF _Toc122965406 \h </w:instrText>
        </w:r>
        <w:r>
          <w:rPr>
            <w:noProof/>
            <w:webHidden/>
          </w:rPr>
        </w:r>
        <w:r>
          <w:rPr>
            <w:noProof/>
            <w:webHidden/>
          </w:rPr>
          <w:fldChar w:fldCharType="separate"/>
        </w:r>
        <w:r>
          <w:rPr>
            <w:noProof/>
            <w:webHidden/>
          </w:rPr>
          <w:t>12</w:t>
        </w:r>
        <w:r>
          <w:rPr>
            <w:noProof/>
            <w:webHidden/>
          </w:rPr>
          <w:fldChar w:fldCharType="end"/>
        </w:r>
      </w:hyperlink>
    </w:p>
    <w:p w14:paraId="015CA10E" w14:textId="7F9F9CC6"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07" w:history="1">
        <w:r w:rsidRPr="00FB6714">
          <w:rPr>
            <w:rStyle w:val="Hyperlink"/>
            <w:noProof/>
            <w:lang w:val="en-GB"/>
          </w:rPr>
          <w:t>3.2.1.4</w:t>
        </w:r>
        <w:r>
          <w:rPr>
            <w:rFonts w:asciiTheme="minorHAnsi" w:eastAsiaTheme="minorEastAsia" w:hAnsiTheme="minorHAnsi" w:cstheme="minorBidi"/>
            <w:noProof/>
            <w:sz w:val="22"/>
            <w:szCs w:val="22"/>
            <w:lang w:eastAsia="zh-CN"/>
          </w:rPr>
          <w:tab/>
        </w:r>
        <w:r w:rsidRPr="00FB6714">
          <w:rPr>
            <w:rStyle w:val="Hyperlink"/>
            <w:noProof/>
          </w:rPr>
          <w:t>Signal</w:t>
        </w:r>
        <w:r w:rsidRPr="00FB6714">
          <w:rPr>
            <w:rStyle w:val="Hyperlink"/>
            <w:noProof/>
            <w:lang w:val="en-GB"/>
          </w:rPr>
          <w:t xml:space="preserve"> List</w:t>
        </w:r>
        <w:r>
          <w:rPr>
            <w:noProof/>
            <w:webHidden/>
          </w:rPr>
          <w:tab/>
        </w:r>
        <w:r>
          <w:rPr>
            <w:noProof/>
            <w:webHidden/>
          </w:rPr>
          <w:fldChar w:fldCharType="begin"/>
        </w:r>
        <w:r>
          <w:rPr>
            <w:noProof/>
            <w:webHidden/>
          </w:rPr>
          <w:instrText xml:space="preserve"> PAGEREF _Toc122965407 \h </w:instrText>
        </w:r>
        <w:r>
          <w:rPr>
            <w:noProof/>
            <w:webHidden/>
          </w:rPr>
        </w:r>
        <w:r>
          <w:rPr>
            <w:noProof/>
            <w:webHidden/>
          </w:rPr>
          <w:fldChar w:fldCharType="separate"/>
        </w:r>
        <w:r>
          <w:rPr>
            <w:noProof/>
            <w:webHidden/>
          </w:rPr>
          <w:t>13</w:t>
        </w:r>
        <w:r>
          <w:rPr>
            <w:noProof/>
            <w:webHidden/>
          </w:rPr>
          <w:fldChar w:fldCharType="end"/>
        </w:r>
      </w:hyperlink>
    </w:p>
    <w:p w14:paraId="599B3D7F" w14:textId="45EFA61D" w:rsidR="004722C9" w:rsidRDefault="004722C9">
      <w:pPr>
        <w:pStyle w:val="TOC2"/>
        <w:rPr>
          <w:rFonts w:asciiTheme="minorHAnsi" w:eastAsiaTheme="minorEastAsia" w:hAnsiTheme="minorHAnsi" w:cstheme="minorBidi"/>
          <w:bCs w:val="0"/>
          <w:sz w:val="22"/>
          <w:szCs w:val="22"/>
          <w:lang w:eastAsia="zh-CN"/>
        </w:rPr>
      </w:pPr>
      <w:hyperlink w:anchor="_Toc122965408" w:history="1">
        <w:r w:rsidRPr="00FB6714">
          <w:rPr>
            <w:rStyle w:val="Hyperlink"/>
            <w:lang w:val="en-GB"/>
          </w:rPr>
          <w:t>3.3</w:t>
        </w:r>
        <w:r>
          <w:rPr>
            <w:rFonts w:asciiTheme="minorHAnsi" w:eastAsiaTheme="minorEastAsia" w:hAnsiTheme="minorHAnsi" w:cstheme="minorBidi"/>
            <w:bCs w:val="0"/>
            <w:sz w:val="22"/>
            <w:szCs w:val="22"/>
            <w:lang w:eastAsia="zh-CN"/>
          </w:rPr>
          <w:tab/>
        </w:r>
        <w:r w:rsidRPr="00FB6714">
          <w:rPr>
            <w:rStyle w:val="Hyperlink"/>
            <w:lang w:val="en-GB"/>
          </w:rPr>
          <w:t>Function Deployment</w:t>
        </w:r>
        <w:r>
          <w:rPr>
            <w:webHidden/>
          </w:rPr>
          <w:tab/>
        </w:r>
        <w:r>
          <w:rPr>
            <w:webHidden/>
          </w:rPr>
          <w:fldChar w:fldCharType="begin"/>
        </w:r>
        <w:r>
          <w:rPr>
            <w:webHidden/>
          </w:rPr>
          <w:instrText xml:space="preserve"> PAGEREF _Toc122965408 \h </w:instrText>
        </w:r>
        <w:r>
          <w:rPr>
            <w:webHidden/>
          </w:rPr>
        </w:r>
        <w:r>
          <w:rPr>
            <w:webHidden/>
          </w:rPr>
          <w:fldChar w:fldCharType="separate"/>
        </w:r>
        <w:r>
          <w:rPr>
            <w:webHidden/>
          </w:rPr>
          <w:t>13</w:t>
        </w:r>
        <w:r>
          <w:rPr>
            <w:webHidden/>
          </w:rPr>
          <w:fldChar w:fldCharType="end"/>
        </w:r>
      </w:hyperlink>
    </w:p>
    <w:p w14:paraId="33931FCF" w14:textId="27D54B10" w:rsidR="004722C9" w:rsidRDefault="004722C9">
      <w:pPr>
        <w:pStyle w:val="TOC3"/>
        <w:rPr>
          <w:rFonts w:asciiTheme="minorHAnsi" w:eastAsiaTheme="minorEastAsia" w:hAnsiTheme="minorHAnsi" w:cstheme="minorBidi"/>
          <w:noProof/>
          <w:sz w:val="22"/>
          <w:szCs w:val="22"/>
          <w:lang w:eastAsia="zh-CN"/>
        </w:rPr>
      </w:pPr>
      <w:hyperlink w:anchor="_Toc122965409" w:history="1">
        <w:r w:rsidRPr="00FB6714">
          <w:rPr>
            <w:rStyle w:val="Hyperlink"/>
            <w:noProof/>
          </w:rPr>
          <w:t>3.3.1</w:t>
        </w:r>
        <w:r>
          <w:rPr>
            <w:rFonts w:asciiTheme="minorHAnsi" w:eastAsiaTheme="minorEastAsia" w:hAnsiTheme="minorHAnsi" w:cstheme="minorBidi"/>
            <w:noProof/>
            <w:sz w:val="22"/>
            <w:szCs w:val="22"/>
            <w:lang w:eastAsia="zh-CN"/>
          </w:rPr>
          <w:tab/>
        </w:r>
        <w:r w:rsidRPr="00FB6714">
          <w:rPr>
            <w:rStyle w:val="Hyperlink"/>
            <w:noProof/>
          </w:rPr>
          <w:t>Deployment Variants</w:t>
        </w:r>
        <w:r>
          <w:rPr>
            <w:noProof/>
            <w:webHidden/>
          </w:rPr>
          <w:tab/>
        </w:r>
        <w:r>
          <w:rPr>
            <w:noProof/>
            <w:webHidden/>
          </w:rPr>
          <w:fldChar w:fldCharType="begin"/>
        </w:r>
        <w:r>
          <w:rPr>
            <w:noProof/>
            <w:webHidden/>
          </w:rPr>
          <w:instrText xml:space="preserve"> PAGEREF _Toc122965409 \h </w:instrText>
        </w:r>
        <w:r>
          <w:rPr>
            <w:noProof/>
            <w:webHidden/>
          </w:rPr>
        </w:r>
        <w:r>
          <w:rPr>
            <w:noProof/>
            <w:webHidden/>
          </w:rPr>
          <w:fldChar w:fldCharType="separate"/>
        </w:r>
        <w:r>
          <w:rPr>
            <w:noProof/>
            <w:webHidden/>
          </w:rPr>
          <w:t>13</w:t>
        </w:r>
        <w:r>
          <w:rPr>
            <w:noProof/>
            <w:webHidden/>
          </w:rPr>
          <w:fldChar w:fldCharType="end"/>
        </w:r>
      </w:hyperlink>
    </w:p>
    <w:p w14:paraId="2E381201" w14:textId="7E1242C5" w:rsidR="004722C9" w:rsidRDefault="004722C9">
      <w:pPr>
        <w:pStyle w:val="TOC3"/>
        <w:rPr>
          <w:rFonts w:asciiTheme="minorHAnsi" w:eastAsiaTheme="minorEastAsia" w:hAnsiTheme="minorHAnsi" w:cstheme="minorBidi"/>
          <w:noProof/>
          <w:sz w:val="22"/>
          <w:szCs w:val="22"/>
          <w:lang w:eastAsia="zh-CN"/>
        </w:rPr>
      </w:pPr>
      <w:hyperlink w:anchor="_Toc122965410" w:history="1">
        <w:r w:rsidRPr="00FB6714">
          <w:rPr>
            <w:rStyle w:val="Hyperlink"/>
            <w:noProof/>
          </w:rPr>
          <w:t>3.3.2</w:t>
        </w:r>
        <w:r>
          <w:rPr>
            <w:rFonts w:asciiTheme="minorHAnsi" w:eastAsiaTheme="minorEastAsia" w:hAnsiTheme="minorHAnsi" w:cstheme="minorBidi"/>
            <w:noProof/>
            <w:sz w:val="22"/>
            <w:szCs w:val="22"/>
            <w:lang w:eastAsia="zh-CN"/>
          </w:rPr>
          <w:tab/>
        </w:r>
        <w:r w:rsidRPr="00FB6714">
          <w:rPr>
            <w:rStyle w:val="Hyperlink"/>
            <w:noProof/>
          </w:rPr>
          <w:t>Function Allocation</w:t>
        </w:r>
        <w:r>
          <w:rPr>
            <w:noProof/>
            <w:webHidden/>
          </w:rPr>
          <w:tab/>
        </w:r>
        <w:r>
          <w:rPr>
            <w:noProof/>
            <w:webHidden/>
          </w:rPr>
          <w:fldChar w:fldCharType="begin"/>
        </w:r>
        <w:r>
          <w:rPr>
            <w:noProof/>
            <w:webHidden/>
          </w:rPr>
          <w:instrText xml:space="preserve"> PAGEREF _Toc122965410 \h </w:instrText>
        </w:r>
        <w:r>
          <w:rPr>
            <w:noProof/>
            <w:webHidden/>
          </w:rPr>
        </w:r>
        <w:r>
          <w:rPr>
            <w:noProof/>
            <w:webHidden/>
          </w:rPr>
          <w:fldChar w:fldCharType="separate"/>
        </w:r>
        <w:r>
          <w:rPr>
            <w:noProof/>
            <w:webHidden/>
          </w:rPr>
          <w:t>13</w:t>
        </w:r>
        <w:r>
          <w:rPr>
            <w:noProof/>
            <w:webHidden/>
          </w:rPr>
          <w:fldChar w:fldCharType="end"/>
        </w:r>
      </w:hyperlink>
    </w:p>
    <w:p w14:paraId="381786FB" w14:textId="08EAE079"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411" w:history="1">
        <w:r w:rsidRPr="00FB6714">
          <w:rPr>
            <w:rStyle w:val="Hyperlink"/>
            <w:noProof/>
            <w:highlight w:val="yellow"/>
          </w:rPr>
          <w:t>4</w:t>
        </w:r>
        <w:r>
          <w:rPr>
            <w:rFonts w:asciiTheme="minorHAnsi" w:eastAsiaTheme="minorEastAsia" w:hAnsiTheme="minorHAnsi" w:cstheme="minorBidi"/>
            <w:noProof/>
            <w:sz w:val="22"/>
            <w:szCs w:val="22"/>
            <w:lang w:eastAsia="zh-CN"/>
          </w:rPr>
          <w:tab/>
        </w:r>
        <w:r w:rsidRPr="00FB6714">
          <w:rPr>
            <w:rStyle w:val="Hyperlink"/>
            <w:noProof/>
            <w:highlight w:val="yellow"/>
          </w:rPr>
          <w:t>Feature Implementation Modeling</w:t>
        </w:r>
        <w:r>
          <w:rPr>
            <w:noProof/>
            <w:webHidden/>
          </w:rPr>
          <w:tab/>
        </w:r>
        <w:r>
          <w:rPr>
            <w:noProof/>
            <w:webHidden/>
          </w:rPr>
          <w:fldChar w:fldCharType="begin"/>
        </w:r>
        <w:r>
          <w:rPr>
            <w:noProof/>
            <w:webHidden/>
          </w:rPr>
          <w:instrText xml:space="preserve"> PAGEREF _Toc122965411 \h </w:instrText>
        </w:r>
        <w:r>
          <w:rPr>
            <w:noProof/>
            <w:webHidden/>
          </w:rPr>
        </w:r>
        <w:r>
          <w:rPr>
            <w:noProof/>
            <w:webHidden/>
          </w:rPr>
          <w:fldChar w:fldCharType="separate"/>
        </w:r>
        <w:r>
          <w:rPr>
            <w:noProof/>
            <w:webHidden/>
          </w:rPr>
          <w:t>18</w:t>
        </w:r>
        <w:r>
          <w:rPr>
            <w:noProof/>
            <w:webHidden/>
          </w:rPr>
          <w:fldChar w:fldCharType="end"/>
        </w:r>
      </w:hyperlink>
    </w:p>
    <w:p w14:paraId="79A2241F" w14:textId="3BBD2E9E" w:rsidR="004722C9" w:rsidRDefault="004722C9">
      <w:pPr>
        <w:pStyle w:val="TOC2"/>
        <w:rPr>
          <w:rFonts w:asciiTheme="minorHAnsi" w:eastAsiaTheme="minorEastAsia" w:hAnsiTheme="minorHAnsi" w:cstheme="minorBidi"/>
          <w:bCs w:val="0"/>
          <w:sz w:val="22"/>
          <w:szCs w:val="22"/>
          <w:lang w:eastAsia="zh-CN"/>
        </w:rPr>
      </w:pPr>
      <w:hyperlink w:anchor="_Toc122965412" w:history="1">
        <w:r w:rsidRPr="00FB6714">
          <w:rPr>
            <w:rStyle w:val="Hyperlink"/>
          </w:rPr>
          <w:t>4.1</w:t>
        </w:r>
        <w:r>
          <w:rPr>
            <w:rFonts w:asciiTheme="minorHAnsi" w:eastAsiaTheme="minorEastAsia" w:hAnsiTheme="minorHAnsi" w:cstheme="minorBidi"/>
            <w:bCs w:val="0"/>
            <w:sz w:val="22"/>
            <w:szCs w:val="22"/>
            <w:lang w:eastAsia="zh-CN"/>
          </w:rPr>
          <w:tab/>
        </w:r>
        <w:r w:rsidRPr="00FB6714">
          <w:rPr>
            <w:rStyle w:val="Hyperlink"/>
          </w:rPr>
          <w:t>Component Interaction Diagrams</w:t>
        </w:r>
        <w:r>
          <w:rPr>
            <w:webHidden/>
          </w:rPr>
          <w:tab/>
        </w:r>
        <w:r>
          <w:rPr>
            <w:webHidden/>
          </w:rPr>
          <w:fldChar w:fldCharType="begin"/>
        </w:r>
        <w:r>
          <w:rPr>
            <w:webHidden/>
          </w:rPr>
          <w:instrText xml:space="preserve"> PAGEREF _Toc122965412 \h </w:instrText>
        </w:r>
        <w:r>
          <w:rPr>
            <w:webHidden/>
          </w:rPr>
        </w:r>
        <w:r>
          <w:rPr>
            <w:webHidden/>
          </w:rPr>
          <w:fldChar w:fldCharType="separate"/>
        </w:r>
        <w:r>
          <w:rPr>
            <w:webHidden/>
          </w:rPr>
          <w:t>18</w:t>
        </w:r>
        <w:r>
          <w:rPr>
            <w:webHidden/>
          </w:rPr>
          <w:fldChar w:fldCharType="end"/>
        </w:r>
      </w:hyperlink>
    </w:p>
    <w:p w14:paraId="5C50AA67" w14:textId="3849764B" w:rsidR="004722C9" w:rsidRDefault="004722C9">
      <w:pPr>
        <w:pStyle w:val="TOC3"/>
        <w:rPr>
          <w:rFonts w:asciiTheme="minorHAnsi" w:eastAsiaTheme="minorEastAsia" w:hAnsiTheme="minorHAnsi" w:cstheme="minorBidi"/>
          <w:noProof/>
          <w:sz w:val="22"/>
          <w:szCs w:val="22"/>
          <w:lang w:eastAsia="zh-CN"/>
        </w:rPr>
      </w:pPr>
      <w:hyperlink w:anchor="_Toc122965413" w:history="1">
        <w:r w:rsidRPr="00FB6714">
          <w:rPr>
            <w:rStyle w:val="Hyperlink"/>
            <w:noProof/>
          </w:rPr>
          <w:t>4.1.1</w:t>
        </w:r>
        <w:r>
          <w:rPr>
            <w:rFonts w:asciiTheme="minorHAnsi" w:eastAsiaTheme="minorEastAsia" w:hAnsiTheme="minorHAnsi" w:cstheme="minorBidi"/>
            <w:noProof/>
            <w:sz w:val="22"/>
            <w:szCs w:val="22"/>
            <w:lang w:eastAsia="zh-CN"/>
          </w:rPr>
          <w:tab/>
        </w:r>
        <w:r w:rsidRPr="00FB6714">
          <w:rPr>
            <w:rStyle w:val="Hyperlink"/>
            <w:noProof/>
          </w:rPr>
          <w:t>Scenario: “System Startup / Shutdown”</w:t>
        </w:r>
        <w:r>
          <w:rPr>
            <w:noProof/>
            <w:webHidden/>
          </w:rPr>
          <w:tab/>
        </w:r>
        <w:r>
          <w:rPr>
            <w:noProof/>
            <w:webHidden/>
          </w:rPr>
          <w:fldChar w:fldCharType="begin"/>
        </w:r>
        <w:r>
          <w:rPr>
            <w:noProof/>
            <w:webHidden/>
          </w:rPr>
          <w:instrText xml:space="preserve"> PAGEREF _Toc122965413 \h </w:instrText>
        </w:r>
        <w:r>
          <w:rPr>
            <w:noProof/>
            <w:webHidden/>
          </w:rPr>
        </w:r>
        <w:r>
          <w:rPr>
            <w:noProof/>
            <w:webHidden/>
          </w:rPr>
          <w:fldChar w:fldCharType="separate"/>
        </w:r>
        <w:r>
          <w:rPr>
            <w:noProof/>
            <w:webHidden/>
          </w:rPr>
          <w:t>18</w:t>
        </w:r>
        <w:r>
          <w:rPr>
            <w:noProof/>
            <w:webHidden/>
          </w:rPr>
          <w:fldChar w:fldCharType="end"/>
        </w:r>
      </w:hyperlink>
    </w:p>
    <w:p w14:paraId="1DA6160D" w14:textId="63C5C280" w:rsidR="004722C9" w:rsidRDefault="004722C9">
      <w:pPr>
        <w:pStyle w:val="TOC3"/>
        <w:rPr>
          <w:rFonts w:asciiTheme="minorHAnsi" w:eastAsiaTheme="minorEastAsia" w:hAnsiTheme="minorHAnsi" w:cstheme="minorBidi"/>
          <w:noProof/>
          <w:sz w:val="22"/>
          <w:szCs w:val="22"/>
          <w:lang w:eastAsia="zh-CN"/>
        </w:rPr>
      </w:pPr>
      <w:hyperlink w:anchor="_Toc122965414" w:history="1">
        <w:r w:rsidRPr="00FB6714">
          <w:rPr>
            <w:rStyle w:val="Hyperlink"/>
            <w:noProof/>
          </w:rPr>
          <w:t>4.1.2</w:t>
        </w:r>
        <w:r>
          <w:rPr>
            <w:rFonts w:asciiTheme="minorHAnsi" w:eastAsiaTheme="minorEastAsia" w:hAnsiTheme="minorHAnsi" w:cstheme="minorBidi"/>
            <w:noProof/>
            <w:sz w:val="22"/>
            <w:szCs w:val="22"/>
            <w:lang w:eastAsia="zh-CN"/>
          </w:rPr>
          <w:tab/>
        </w:r>
        <w:r w:rsidRPr="00FB6714">
          <w:rPr>
            <w:rStyle w:val="Hyperlink"/>
            <w:noProof/>
          </w:rPr>
          <w:t>Scenario: “Video Record and Saving”</w:t>
        </w:r>
        <w:r>
          <w:rPr>
            <w:noProof/>
            <w:webHidden/>
          </w:rPr>
          <w:tab/>
        </w:r>
        <w:r>
          <w:rPr>
            <w:noProof/>
            <w:webHidden/>
          </w:rPr>
          <w:fldChar w:fldCharType="begin"/>
        </w:r>
        <w:r>
          <w:rPr>
            <w:noProof/>
            <w:webHidden/>
          </w:rPr>
          <w:instrText xml:space="preserve"> PAGEREF _Toc122965414 \h </w:instrText>
        </w:r>
        <w:r>
          <w:rPr>
            <w:noProof/>
            <w:webHidden/>
          </w:rPr>
        </w:r>
        <w:r>
          <w:rPr>
            <w:noProof/>
            <w:webHidden/>
          </w:rPr>
          <w:fldChar w:fldCharType="separate"/>
        </w:r>
        <w:r>
          <w:rPr>
            <w:noProof/>
            <w:webHidden/>
          </w:rPr>
          <w:t>18</w:t>
        </w:r>
        <w:r>
          <w:rPr>
            <w:noProof/>
            <w:webHidden/>
          </w:rPr>
          <w:fldChar w:fldCharType="end"/>
        </w:r>
      </w:hyperlink>
    </w:p>
    <w:p w14:paraId="07A8A207" w14:textId="6F62A0CA" w:rsidR="004722C9" w:rsidRDefault="004722C9">
      <w:pPr>
        <w:pStyle w:val="TOC3"/>
        <w:rPr>
          <w:rFonts w:asciiTheme="minorHAnsi" w:eastAsiaTheme="minorEastAsia" w:hAnsiTheme="minorHAnsi" w:cstheme="minorBidi"/>
          <w:noProof/>
          <w:sz w:val="22"/>
          <w:szCs w:val="22"/>
          <w:lang w:eastAsia="zh-CN"/>
        </w:rPr>
      </w:pPr>
      <w:hyperlink w:anchor="_Toc122965415" w:history="1">
        <w:r w:rsidRPr="00FB6714">
          <w:rPr>
            <w:rStyle w:val="Hyperlink"/>
            <w:noProof/>
          </w:rPr>
          <w:t>4.1.3</w:t>
        </w:r>
        <w:r>
          <w:rPr>
            <w:rFonts w:asciiTheme="minorHAnsi" w:eastAsiaTheme="minorEastAsia" w:hAnsiTheme="minorHAnsi" w:cstheme="minorBidi"/>
            <w:noProof/>
            <w:sz w:val="22"/>
            <w:szCs w:val="22"/>
            <w:lang w:eastAsia="zh-CN"/>
          </w:rPr>
          <w:tab/>
        </w:r>
        <w:r w:rsidRPr="00FB6714">
          <w:rPr>
            <w:rStyle w:val="Hyperlink"/>
            <w:noProof/>
          </w:rPr>
          <w:t>Scenario:</w:t>
        </w:r>
        <w:r>
          <w:rPr>
            <w:noProof/>
            <w:webHidden/>
          </w:rPr>
          <w:tab/>
        </w:r>
        <w:r>
          <w:rPr>
            <w:noProof/>
            <w:webHidden/>
          </w:rPr>
          <w:fldChar w:fldCharType="begin"/>
        </w:r>
        <w:r>
          <w:rPr>
            <w:noProof/>
            <w:webHidden/>
          </w:rPr>
          <w:instrText xml:space="preserve"> PAGEREF _Toc122965415 \h </w:instrText>
        </w:r>
        <w:r>
          <w:rPr>
            <w:noProof/>
            <w:webHidden/>
          </w:rPr>
        </w:r>
        <w:r>
          <w:rPr>
            <w:noProof/>
            <w:webHidden/>
          </w:rPr>
          <w:fldChar w:fldCharType="separate"/>
        </w:r>
        <w:r>
          <w:rPr>
            <w:noProof/>
            <w:webHidden/>
          </w:rPr>
          <w:t>18</w:t>
        </w:r>
        <w:r>
          <w:rPr>
            <w:noProof/>
            <w:webHidden/>
          </w:rPr>
          <w:fldChar w:fldCharType="end"/>
        </w:r>
      </w:hyperlink>
    </w:p>
    <w:p w14:paraId="6B5CADF3" w14:textId="38D6AF5B" w:rsidR="004722C9" w:rsidRDefault="004722C9">
      <w:pPr>
        <w:pStyle w:val="TOC2"/>
        <w:rPr>
          <w:rFonts w:asciiTheme="minorHAnsi" w:eastAsiaTheme="minorEastAsia" w:hAnsiTheme="minorHAnsi" w:cstheme="minorBidi"/>
          <w:bCs w:val="0"/>
          <w:sz w:val="22"/>
          <w:szCs w:val="22"/>
          <w:lang w:eastAsia="zh-CN"/>
        </w:rPr>
      </w:pPr>
      <w:hyperlink w:anchor="_Toc122965416" w:history="1">
        <w:r w:rsidRPr="00FB6714">
          <w:rPr>
            <w:rStyle w:val="Hyperlink"/>
          </w:rPr>
          <w:t>4.2</w:t>
        </w:r>
        <w:r>
          <w:rPr>
            <w:rFonts w:asciiTheme="minorHAnsi" w:eastAsiaTheme="minorEastAsia" w:hAnsiTheme="minorHAnsi" w:cstheme="minorBidi"/>
            <w:bCs w:val="0"/>
            <w:sz w:val="22"/>
            <w:szCs w:val="22"/>
            <w:lang w:eastAsia="zh-CN"/>
          </w:rPr>
          <w:tab/>
        </w:r>
        <w:r w:rsidRPr="00FB6714">
          <w:rPr>
            <w:rStyle w:val="Hyperlink"/>
          </w:rPr>
          <w:t>Component Interface Behavior Diagrams</w:t>
        </w:r>
        <w:r>
          <w:rPr>
            <w:webHidden/>
          </w:rPr>
          <w:tab/>
        </w:r>
        <w:r>
          <w:rPr>
            <w:webHidden/>
          </w:rPr>
          <w:fldChar w:fldCharType="begin"/>
        </w:r>
        <w:r>
          <w:rPr>
            <w:webHidden/>
          </w:rPr>
          <w:instrText xml:space="preserve"> PAGEREF _Toc122965416 \h </w:instrText>
        </w:r>
        <w:r>
          <w:rPr>
            <w:webHidden/>
          </w:rPr>
        </w:r>
        <w:r>
          <w:rPr>
            <w:webHidden/>
          </w:rPr>
          <w:fldChar w:fldCharType="separate"/>
        </w:r>
        <w:r>
          <w:rPr>
            <w:webHidden/>
          </w:rPr>
          <w:t>18</w:t>
        </w:r>
        <w:r>
          <w:rPr>
            <w:webHidden/>
          </w:rPr>
          <w:fldChar w:fldCharType="end"/>
        </w:r>
      </w:hyperlink>
    </w:p>
    <w:p w14:paraId="5D8A2116" w14:textId="13AEFADF"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417" w:history="1">
        <w:r w:rsidRPr="00FB6714">
          <w:rPr>
            <w:rStyle w:val="Hyperlink"/>
            <w:noProof/>
          </w:rPr>
          <w:t>5</w:t>
        </w:r>
        <w:r>
          <w:rPr>
            <w:rFonts w:asciiTheme="minorHAnsi" w:eastAsiaTheme="minorEastAsia" w:hAnsiTheme="minorHAnsi" w:cstheme="minorBidi"/>
            <w:noProof/>
            <w:sz w:val="22"/>
            <w:szCs w:val="22"/>
            <w:lang w:eastAsia="zh-CN"/>
          </w:rPr>
          <w:tab/>
        </w:r>
        <w:r w:rsidRPr="00FB6714">
          <w:rPr>
            <w:rStyle w:val="Hyperlink"/>
            <w:noProof/>
          </w:rPr>
          <w:t>Feature Implementation Requirements</w:t>
        </w:r>
        <w:r>
          <w:rPr>
            <w:noProof/>
            <w:webHidden/>
          </w:rPr>
          <w:tab/>
        </w:r>
        <w:r>
          <w:rPr>
            <w:noProof/>
            <w:webHidden/>
          </w:rPr>
          <w:fldChar w:fldCharType="begin"/>
        </w:r>
        <w:r>
          <w:rPr>
            <w:noProof/>
            <w:webHidden/>
          </w:rPr>
          <w:instrText xml:space="preserve"> PAGEREF _Toc122965417 \h </w:instrText>
        </w:r>
        <w:r>
          <w:rPr>
            <w:noProof/>
            <w:webHidden/>
          </w:rPr>
        </w:r>
        <w:r>
          <w:rPr>
            <w:noProof/>
            <w:webHidden/>
          </w:rPr>
          <w:fldChar w:fldCharType="separate"/>
        </w:r>
        <w:r>
          <w:rPr>
            <w:noProof/>
            <w:webHidden/>
          </w:rPr>
          <w:t>19</w:t>
        </w:r>
        <w:r>
          <w:rPr>
            <w:noProof/>
            <w:webHidden/>
          </w:rPr>
          <w:fldChar w:fldCharType="end"/>
        </w:r>
      </w:hyperlink>
    </w:p>
    <w:p w14:paraId="172432B8" w14:textId="217241C1" w:rsidR="004722C9" w:rsidRDefault="004722C9">
      <w:pPr>
        <w:pStyle w:val="TOC2"/>
        <w:rPr>
          <w:rFonts w:asciiTheme="minorHAnsi" w:eastAsiaTheme="minorEastAsia" w:hAnsiTheme="minorHAnsi" w:cstheme="minorBidi"/>
          <w:bCs w:val="0"/>
          <w:sz w:val="22"/>
          <w:szCs w:val="22"/>
          <w:lang w:eastAsia="zh-CN"/>
        </w:rPr>
      </w:pPr>
      <w:hyperlink w:anchor="_Toc122965418" w:history="1">
        <w:r w:rsidRPr="00FB6714">
          <w:rPr>
            <w:rStyle w:val="Hyperlink"/>
          </w:rPr>
          <w:t>5.1</w:t>
        </w:r>
        <w:r>
          <w:rPr>
            <w:rFonts w:asciiTheme="minorHAnsi" w:eastAsiaTheme="minorEastAsia" w:hAnsiTheme="minorHAnsi" w:cstheme="minorBidi"/>
            <w:bCs w:val="0"/>
            <w:sz w:val="22"/>
            <w:szCs w:val="22"/>
            <w:lang w:eastAsia="zh-CN"/>
          </w:rPr>
          <w:tab/>
        </w:r>
        <w:r w:rsidRPr="00FB6714">
          <w:rPr>
            <w:rStyle w:val="Hyperlink"/>
          </w:rPr>
          <w:t>Functional Safety</w:t>
        </w:r>
        <w:r>
          <w:rPr>
            <w:webHidden/>
          </w:rPr>
          <w:tab/>
        </w:r>
        <w:r>
          <w:rPr>
            <w:webHidden/>
          </w:rPr>
          <w:fldChar w:fldCharType="begin"/>
        </w:r>
        <w:r>
          <w:rPr>
            <w:webHidden/>
          </w:rPr>
          <w:instrText xml:space="preserve"> PAGEREF _Toc122965418 \h </w:instrText>
        </w:r>
        <w:r>
          <w:rPr>
            <w:webHidden/>
          </w:rPr>
        </w:r>
        <w:r>
          <w:rPr>
            <w:webHidden/>
          </w:rPr>
          <w:fldChar w:fldCharType="separate"/>
        </w:r>
        <w:r>
          <w:rPr>
            <w:webHidden/>
          </w:rPr>
          <w:t>19</w:t>
        </w:r>
        <w:r>
          <w:rPr>
            <w:webHidden/>
          </w:rPr>
          <w:fldChar w:fldCharType="end"/>
        </w:r>
      </w:hyperlink>
    </w:p>
    <w:p w14:paraId="62BA7BA2" w14:textId="237D569D" w:rsidR="004722C9" w:rsidRDefault="004722C9">
      <w:pPr>
        <w:pStyle w:val="TOC2"/>
        <w:rPr>
          <w:rFonts w:asciiTheme="minorHAnsi" w:eastAsiaTheme="minorEastAsia" w:hAnsiTheme="minorHAnsi" w:cstheme="minorBidi"/>
          <w:bCs w:val="0"/>
          <w:sz w:val="22"/>
          <w:szCs w:val="22"/>
          <w:lang w:eastAsia="zh-CN"/>
        </w:rPr>
      </w:pPr>
      <w:hyperlink w:anchor="_Toc122965419" w:history="1">
        <w:r w:rsidRPr="00FB6714">
          <w:rPr>
            <w:rStyle w:val="Hyperlink"/>
          </w:rPr>
          <w:t>5.2</w:t>
        </w:r>
        <w:r>
          <w:rPr>
            <w:rFonts w:asciiTheme="minorHAnsi" w:eastAsiaTheme="minorEastAsia" w:hAnsiTheme="minorHAnsi" w:cstheme="minorBidi"/>
            <w:bCs w:val="0"/>
            <w:sz w:val="22"/>
            <w:szCs w:val="22"/>
            <w:lang w:eastAsia="zh-CN"/>
          </w:rPr>
          <w:tab/>
        </w:r>
        <w:r w:rsidRPr="00FB6714">
          <w:rPr>
            <w:rStyle w:val="Hyperlink"/>
          </w:rPr>
          <w:t>Requirements on Components</w:t>
        </w:r>
        <w:r>
          <w:rPr>
            <w:webHidden/>
          </w:rPr>
          <w:tab/>
        </w:r>
        <w:r>
          <w:rPr>
            <w:webHidden/>
          </w:rPr>
          <w:fldChar w:fldCharType="begin"/>
        </w:r>
        <w:r>
          <w:rPr>
            <w:webHidden/>
          </w:rPr>
          <w:instrText xml:space="preserve"> PAGEREF _Toc122965419 \h </w:instrText>
        </w:r>
        <w:r>
          <w:rPr>
            <w:webHidden/>
          </w:rPr>
        </w:r>
        <w:r>
          <w:rPr>
            <w:webHidden/>
          </w:rPr>
          <w:fldChar w:fldCharType="separate"/>
        </w:r>
        <w:r>
          <w:rPr>
            <w:webHidden/>
          </w:rPr>
          <w:t>19</w:t>
        </w:r>
        <w:r>
          <w:rPr>
            <w:webHidden/>
          </w:rPr>
          <w:fldChar w:fldCharType="end"/>
        </w:r>
      </w:hyperlink>
    </w:p>
    <w:p w14:paraId="2725D7EF" w14:textId="6118CAA3" w:rsidR="004722C9" w:rsidRDefault="004722C9">
      <w:pPr>
        <w:pStyle w:val="TOC3"/>
        <w:rPr>
          <w:rFonts w:asciiTheme="minorHAnsi" w:eastAsiaTheme="minorEastAsia" w:hAnsiTheme="minorHAnsi" w:cstheme="minorBidi"/>
          <w:noProof/>
          <w:sz w:val="22"/>
          <w:szCs w:val="22"/>
          <w:lang w:eastAsia="zh-CN"/>
        </w:rPr>
      </w:pPr>
      <w:hyperlink w:anchor="_Toc122965420" w:history="1">
        <w:r w:rsidRPr="00FB6714">
          <w:rPr>
            <w:rStyle w:val="Hyperlink"/>
            <w:noProof/>
            <w:lang w:val="en-GB"/>
          </w:rPr>
          <w:t>5.2.1</w:t>
        </w:r>
        <w:r>
          <w:rPr>
            <w:rFonts w:asciiTheme="minorHAnsi" w:eastAsiaTheme="minorEastAsia" w:hAnsiTheme="minorHAnsi" w:cstheme="minorBidi"/>
            <w:noProof/>
            <w:sz w:val="22"/>
            <w:szCs w:val="22"/>
            <w:lang w:eastAsia="zh-CN"/>
          </w:rPr>
          <w:tab/>
        </w:r>
        <w:r w:rsidRPr="00FB6714">
          <w:rPr>
            <w:rStyle w:val="Hyperlink"/>
            <w:noProof/>
            <w:lang w:val="en-GB"/>
          </w:rPr>
          <w:t>IDCM &amp; APIM – DVRServer and DVROnboardClient</w:t>
        </w:r>
        <w:r>
          <w:rPr>
            <w:noProof/>
            <w:webHidden/>
          </w:rPr>
          <w:tab/>
        </w:r>
        <w:r>
          <w:rPr>
            <w:noProof/>
            <w:webHidden/>
          </w:rPr>
          <w:fldChar w:fldCharType="begin"/>
        </w:r>
        <w:r>
          <w:rPr>
            <w:noProof/>
            <w:webHidden/>
          </w:rPr>
          <w:instrText xml:space="preserve"> PAGEREF _Toc122965420 \h </w:instrText>
        </w:r>
        <w:r>
          <w:rPr>
            <w:noProof/>
            <w:webHidden/>
          </w:rPr>
        </w:r>
        <w:r>
          <w:rPr>
            <w:noProof/>
            <w:webHidden/>
          </w:rPr>
          <w:fldChar w:fldCharType="separate"/>
        </w:r>
        <w:r>
          <w:rPr>
            <w:noProof/>
            <w:webHidden/>
          </w:rPr>
          <w:t>19</w:t>
        </w:r>
        <w:r>
          <w:rPr>
            <w:noProof/>
            <w:webHidden/>
          </w:rPr>
          <w:fldChar w:fldCharType="end"/>
        </w:r>
      </w:hyperlink>
    </w:p>
    <w:p w14:paraId="71D9BCBE" w14:textId="45D580B4"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21" w:history="1">
        <w:r w:rsidRPr="00FB6714">
          <w:rPr>
            <w:rStyle w:val="Hyperlink"/>
            <w:noProof/>
            <w:lang w:val="en-GB"/>
          </w:rPr>
          <w:t>5.2.1.1</w:t>
        </w:r>
        <w:r>
          <w:rPr>
            <w:rFonts w:asciiTheme="minorHAnsi" w:eastAsiaTheme="minorEastAsia" w:hAnsiTheme="minorHAnsi" w:cstheme="minorBidi"/>
            <w:noProof/>
            <w:sz w:val="22"/>
            <w:szCs w:val="22"/>
            <w:lang w:eastAsia="zh-CN"/>
          </w:rPr>
          <w:tab/>
        </w:r>
        <w:r w:rsidRPr="00FB6714">
          <w:rPr>
            <w:rStyle w:val="Hyperlink"/>
            <w:noProof/>
            <w:lang w:val="en-GB"/>
          </w:rPr>
          <w:t>Technology Function Normal Video Recording</w:t>
        </w:r>
        <w:r>
          <w:rPr>
            <w:noProof/>
            <w:webHidden/>
          </w:rPr>
          <w:tab/>
        </w:r>
        <w:r>
          <w:rPr>
            <w:noProof/>
            <w:webHidden/>
          </w:rPr>
          <w:fldChar w:fldCharType="begin"/>
        </w:r>
        <w:r>
          <w:rPr>
            <w:noProof/>
            <w:webHidden/>
          </w:rPr>
          <w:instrText xml:space="preserve"> PAGEREF _Toc122965421 \h </w:instrText>
        </w:r>
        <w:r>
          <w:rPr>
            <w:noProof/>
            <w:webHidden/>
          </w:rPr>
        </w:r>
        <w:r>
          <w:rPr>
            <w:noProof/>
            <w:webHidden/>
          </w:rPr>
          <w:fldChar w:fldCharType="separate"/>
        </w:r>
        <w:r>
          <w:rPr>
            <w:noProof/>
            <w:webHidden/>
          </w:rPr>
          <w:t>19</w:t>
        </w:r>
        <w:r>
          <w:rPr>
            <w:noProof/>
            <w:webHidden/>
          </w:rPr>
          <w:fldChar w:fldCharType="end"/>
        </w:r>
      </w:hyperlink>
    </w:p>
    <w:p w14:paraId="492ACBD2" w14:textId="0754549D"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22" w:history="1">
        <w:r w:rsidRPr="00FB6714">
          <w:rPr>
            <w:rStyle w:val="Hyperlink"/>
            <w:noProof/>
            <w:lang w:val="en-GB"/>
            <w14:scene3d>
              <w14:camera w14:prst="orthographicFront"/>
              <w14:lightRig w14:rig="threePt" w14:dir="t">
                <w14:rot w14:lat="0" w14:lon="0" w14:rev="0"/>
              </w14:lightRig>
            </w14:scene3d>
          </w:rPr>
          <w:t>5.2.1.1.1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_Toc122965422 \h </w:instrText>
        </w:r>
        <w:r>
          <w:rPr>
            <w:noProof/>
            <w:webHidden/>
          </w:rPr>
        </w:r>
        <w:r>
          <w:rPr>
            <w:noProof/>
            <w:webHidden/>
          </w:rPr>
          <w:fldChar w:fldCharType="separate"/>
        </w:r>
        <w:r>
          <w:rPr>
            <w:noProof/>
            <w:webHidden/>
          </w:rPr>
          <w:t>19</w:t>
        </w:r>
        <w:r>
          <w:rPr>
            <w:noProof/>
            <w:webHidden/>
          </w:rPr>
          <w:fldChar w:fldCharType="end"/>
        </w:r>
      </w:hyperlink>
    </w:p>
    <w:p w14:paraId="09DA0871" w14:textId="3AFCDE67"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3" w:history="1">
        <w:r w:rsidRPr="00FB6714">
          <w:rPr>
            <w:rStyle w:val="Hyperlink"/>
            <w:noProof/>
            <w:lang w:val="en-GB"/>
          </w:rPr>
          <w:t>5.2.1.1.1.1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_Toc122965423 \h </w:instrText>
        </w:r>
        <w:r>
          <w:rPr>
            <w:noProof/>
            <w:webHidden/>
          </w:rPr>
        </w:r>
        <w:r>
          <w:rPr>
            <w:noProof/>
            <w:webHidden/>
          </w:rPr>
          <w:fldChar w:fldCharType="separate"/>
        </w:r>
        <w:r>
          <w:rPr>
            <w:noProof/>
            <w:webHidden/>
          </w:rPr>
          <w:t>19</w:t>
        </w:r>
        <w:r>
          <w:rPr>
            <w:noProof/>
            <w:webHidden/>
          </w:rPr>
          <w:fldChar w:fldCharType="end"/>
        </w:r>
      </w:hyperlink>
    </w:p>
    <w:p w14:paraId="0C827FAA" w14:textId="4E372D97"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4" w:history="1">
        <w:r w:rsidRPr="00FB6714">
          <w:rPr>
            <w:rStyle w:val="Hyperlink"/>
            <w:noProof/>
            <w:lang w:val="en-GB"/>
          </w:rPr>
          <w:t>5.2.1.1.1.2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_Toc122965424 \h </w:instrText>
        </w:r>
        <w:r>
          <w:rPr>
            <w:noProof/>
            <w:webHidden/>
          </w:rPr>
        </w:r>
        <w:r>
          <w:rPr>
            <w:noProof/>
            <w:webHidden/>
          </w:rPr>
          <w:fldChar w:fldCharType="separate"/>
        </w:r>
        <w:r>
          <w:rPr>
            <w:noProof/>
            <w:webHidden/>
          </w:rPr>
          <w:t>19</w:t>
        </w:r>
        <w:r>
          <w:rPr>
            <w:noProof/>
            <w:webHidden/>
          </w:rPr>
          <w:fldChar w:fldCharType="end"/>
        </w:r>
      </w:hyperlink>
    </w:p>
    <w:p w14:paraId="05686179" w14:textId="318764C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5" w:history="1">
        <w:r w:rsidRPr="00FB6714">
          <w:rPr>
            <w:rStyle w:val="Hyperlink"/>
            <w:noProof/>
          </w:rPr>
          <w:t>5.2.1.1.1.3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_Toc122965425 \h </w:instrText>
        </w:r>
        <w:r>
          <w:rPr>
            <w:noProof/>
            <w:webHidden/>
          </w:rPr>
        </w:r>
        <w:r>
          <w:rPr>
            <w:noProof/>
            <w:webHidden/>
          </w:rPr>
          <w:fldChar w:fldCharType="separate"/>
        </w:r>
        <w:r>
          <w:rPr>
            <w:noProof/>
            <w:webHidden/>
          </w:rPr>
          <w:t>19</w:t>
        </w:r>
        <w:r>
          <w:rPr>
            <w:noProof/>
            <w:webHidden/>
          </w:rPr>
          <w:fldChar w:fldCharType="end"/>
        </w:r>
      </w:hyperlink>
    </w:p>
    <w:p w14:paraId="107001BA" w14:textId="2C7C542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6" w:history="1">
        <w:r w:rsidRPr="00FB6714">
          <w:rPr>
            <w:rStyle w:val="Hyperlink"/>
            <w:noProof/>
          </w:rPr>
          <w:t>5.2.1.1.1.4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_Toc122965426 \h </w:instrText>
        </w:r>
        <w:r>
          <w:rPr>
            <w:noProof/>
            <w:webHidden/>
          </w:rPr>
        </w:r>
        <w:r>
          <w:rPr>
            <w:noProof/>
            <w:webHidden/>
          </w:rPr>
          <w:fldChar w:fldCharType="separate"/>
        </w:r>
        <w:r>
          <w:rPr>
            <w:noProof/>
            <w:webHidden/>
          </w:rPr>
          <w:t>19</w:t>
        </w:r>
        <w:r>
          <w:rPr>
            <w:noProof/>
            <w:webHidden/>
          </w:rPr>
          <w:fldChar w:fldCharType="end"/>
        </w:r>
      </w:hyperlink>
    </w:p>
    <w:p w14:paraId="33FEFAD6" w14:textId="109FCC9E"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27" w:history="1">
        <w:r w:rsidRPr="00FB6714">
          <w:rPr>
            <w:rStyle w:val="Hyperlink"/>
            <w:noProof/>
            <w:lang w:val="en-GB"/>
            <w14:scene3d>
              <w14:camera w14:prst="orthographicFront"/>
              <w14:lightRig w14:rig="threePt" w14:dir="t">
                <w14:rot w14:lat="0" w14:lon="0" w14:rev="0"/>
              </w14:lightRig>
            </w14:scene3d>
          </w:rPr>
          <w:t>5.2.1.1.2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_Toc122965427 \h </w:instrText>
        </w:r>
        <w:r>
          <w:rPr>
            <w:noProof/>
            <w:webHidden/>
          </w:rPr>
        </w:r>
        <w:r>
          <w:rPr>
            <w:noProof/>
            <w:webHidden/>
          </w:rPr>
          <w:fldChar w:fldCharType="separate"/>
        </w:r>
        <w:r>
          <w:rPr>
            <w:noProof/>
            <w:webHidden/>
          </w:rPr>
          <w:t>19</w:t>
        </w:r>
        <w:r>
          <w:rPr>
            <w:noProof/>
            <w:webHidden/>
          </w:rPr>
          <w:fldChar w:fldCharType="end"/>
        </w:r>
      </w:hyperlink>
    </w:p>
    <w:p w14:paraId="57E9BB68" w14:textId="75064DD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8" w:history="1">
        <w:r w:rsidRPr="00FB6714">
          <w:rPr>
            <w:rStyle w:val="Hyperlink"/>
            <w:noProof/>
            <w:lang w:val="en-GB"/>
          </w:rPr>
          <w:t>5.2.1.1.2.1</w:t>
        </w:r>
        <w:r>
          <w:rPr>
            <w:rFonts w:asciiTheme="minorHAnsi" w:eastAsiaTheme="minorEastAsia" w:hAnsiTheme="minorHAnsi" w:cstheme="minorBidi"/>
            <w:noProof/>
            <w:sz w:val="22"/>
            <w:szCs w:val="22"/>
            <w:lang w:eastAsia="zh-CN"/>
          </w:rPr>
          <w:tab/>
        </w:r>
        <w:r w:rsidRPr="00FB6714">
          <w:rPr>
            <w:rStyle w:val="Hyperlink"/>
            <w:noProof/>
            <w:lang w:val="en-GB"/>
          </w:rPr>
          <w:t>Normal Video Record Start</w:t>
        </w:r>
        <w:r>
          <w:rPr>
            <w:noProof/>
            <w:webHidden/>
          </w:rPr>
          <w:tab/>
        </w:r>
        <w:r>
          <w:rPr>
            <w:noProof/>
            <w:webHidden/>
          </w:rPr>
          <w:fldChar w:fldCharType="begin"/>
        </w:r>
        <w:r>
          <w:rPr>
            <w:noProof/>
            <w:webHidden/>
          </w:rPr>
          <w:instrText xml:space="preserve"> PAGEREF _Toc122965428 \h </w:instrText>
        </w:r>
        <w:r>
          <w:rPr>
            <w:noProof/>
            <w:webHidden/>
          </w:rPr>
        </w:r>
        <w:r>
          <w:rPr>
            <w:noProof/>
            <w:webHidden/>
          </w:rPr>
          <w:fldChar w:fldCharType="separate"/>
        </w:r>
        <w:r>
          <w:rPr>
            <w:noProof/>
            <w:webHidden/>
          </w:rPr>
          <w:t>19</w:t>
        </w:r>
        <w:r>
          <w:rPr>
            <w:noProof/>
            <w:webHidden/>
          </w:rPr>
          <w:fldChar w:fldCharType="end"/>
        </w:r>
      </w:hyperlink>
    </w:p>
    <w:p w14:paraId="3CC7728D" w14:textId="7BDD812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29" w:history="1">
        <w:r w:rsidRPr="00FB6714">
          <w:rPr>
            <w:rStyle w:val="Hyperlink"/>
            <w:noProof/>
            <w:lang w:val="en-GB"/>
          </w:rPr>
          <w:t>5.2.1.1.2.2</w:t>
        </w:r>
        <w:r>
          <w:rPr>
            <w:rFonts w:asciiTheme="minorHAnsi" w:eastAsiaTheme="minorEastAsia" w:hAnsiTheme="minorHAnsi" w:cstheme="minorBidi"/>
            <w:noProof/>
            <w:sz w:val="22"/>
            <w:szCs w:val="22"/>
            <w:lang w:eastAsia="zh-CN"/>
          </w:rPr>
          <w:tab/>
        </w:r>
        <w:r w:rsidRPr="00FB6714">
          <w:rPr>
            <w:rStyle w:val="Hyperlink"/>
            <w:noProof/>
            <w:lang w:val="en-GB"/>
          </w:rPr>
          <w:t>Normal Video Record End</w:t>
        </w:r>
        <w:r>
          <w:rPr>
            <w:noProof/>
            <w:webHidden/>
          </w:rPr>
          <w:tab/>
        </w:r>
        <w:r>
          <w:rPr>
            <w:noProof/>
            <w:webHidden/>
          </w:rPr>
          <w:fldChar w:fldCharType="begin"/>
        </w:r>
        <w:r>
          <w:rPr>
            <w:noProof/>
            <w:webHidden/>
          </w:rPr>
          <w:instrText xml:space="preserve"> PAGEREF _Toc122965429 \h </w:instrText>
        </w:r>
        <w:r>
          <w:rPr>
            <w:noProof/>
            <w:webHidden/>
          </w:rPr>
        </w:r>
        <w:r>
          <w:rPr>
            <w:noProof/>
            <w:webHidden/>
          </w:rPr>
          <w:fldChar w:fldCharType="separate"/>
        </w:r>
        <w:r>
          <w:rPr>
            <w:noProof/>
            <w:webHidden/>
          </w:rPr>
          <w:t>20</w:t>
        </w:r>
        <w:r>
          <w:rPr>
            <w:noProof/>
            <w:webHidden/>
          </w:rPr>
          <w:fldChar w:fldCharType="end"/>
        </w:r>
      </w:hyperlink>
    </w:p>
    <w:p w14:paraId="4A826908" w14:textId="4F90CAF4"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0" w:history="1">
        <w:r w:rsidRPr="00FB6714">
          <w:rPr>
            <w:rStyle w:val="Hyperlink"/>
            <w:noProof/>
            <w:lang w:val="en-GB"/>
          </w:rPr>
          <w:t>5.2.1.1.2.3</w:t>
        </w:r>
        <w:r>
          <w:rPr>
            <w:rFonts w:asciiTheme="minorHAnsi" w:eastAsiaTheme="minorEastAsia" w:hAnsiTheme="minorHAnsi" w:cstheme="minorBidi"/>
            <w:noProof/>
            <w:sz w:val="22"/>
            <w:szCs w:val="22"/>
            <w:lang w:eastAsia="zh-CN"/>
          </w:rPr>
          <w:tab/>
        </w:r>
        <w:r w:rsidRPr="00FB6714">
          <w:rPr>
            <w:rStyle w:val="Hyperlink"/>
            <w:noProof/>
            <w:lang w:val="en-GB"/>
          </w:rPr>
          <w:t>Normal Video Record Attributes</w:t>
        </w:r>
        <w:r>
          <w:rPr>
            <w:noProof/>
            <w:webHidden/>
          </w:rPr>
          <w:tab/>
        </w:r>
        <w:r>
          <w:rPr>
            <w:noProof/>
            <w:webHidden/>
          </w:rPr>
          <w:fldChar w:fldCharType="begin"/>
        </w:r>
        <w:r>
          <w:rPr>
            <w:noProof/>
            <w:webHidden/>
          </w:rPr>
          <w:instrText xml:space="preserve"> PAGEREF _Toc122965430 \h </w:instrText>
        </w:r>
        <w:r>
          <w:rPr>
            <w:noProof/>
            <w:webHidden/>
          </w:rPr>
        </w:r>
        <w:r>
          <w:rPr>
            <w:noProof/>
            <w:webHidden/>
          </w:rPr>
          <w:fldChar w:fldCharType="separate"/>
        </w:r>
        <w:r>
          <w:rPr>
            <w:noProof/>
            <w:webHidden/>
          </w:rPr>
          <w:t>20</w:t>
        </w:r>
        <w:r>
          <w:rPr>
            <w:noProof/>
            <w:webHidden/>
          </w:rPr>
          <w:fldChar w:fldCharType="end"/>
        </w:r>
      </w:hyperlink>
    </w:p>
    <w:p w14:paraId="080441A2" w14:textId="6F58B4D9"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31" w:history="1">
        <w:r w:rsidRPr="00FB6714">
          <w:rPr>
            <w:rStyle w:val="Hyperlink"/>
            <w:noProof/>
            <w:lang w:val="en-GB"/>
          </w:rPr>
          <w:t>5.2.1.2</w:t>
        </w:r>
        <w:r>
          <w:rPr>
            <w:rFonts w:asciiTheme="minorHAnsi" w:eastAsiaTheme="minorEastAsia" w:hAnsiTheme="minorHAnsi" w:cstheme="minorBidi"/>
            <w:noProof/>
            <w:sz w:val="22"/>
            <w:szCs w:val="22"/>
            <w:lang w:eastAsia="zh-CN"/>
          </w:rPr>
          <w:tab/>
        </w:r>
        <w:r w:rsidRPr="00FB6714">
          <w:rPr>
            <w:rStyle w:val="Hyperlink"/>
            <w:noProof/>
            <w:lang w:val="en-GB"/>
          </w:rPr>
          <w:t>Technology Function Emergency Video Record</w:t>
        </w:r>
        <w:r>
          <w:rPr>
            <w:noProof/>
            <w:webHidden/>
          </w:rPr>
          <w:tab/>
        </w:r>
        <w:r>
          <w:rPr>
            <w:noProof/>
            <w:webHidden/>
          </w:rPr>
          <w:fldChar w:fldCharType="begin"/>
        </w:r>
        <w:r>
          <w:rPr>
            <w:noProof/>
            <w:webHidden/>
          </w:rPr>
          <w:instrText xml:space="preserve"> PAGEREF _Toc122965431 \h </w:instrText>
        </w:r>
        <w:r>
          <w:rPr>
            <w:noProof/>
            <w:webHidden/>
          </w:rPr>
        </w:r>
        <w:r>
          <w:rPr>
            <w:noProof/>
            <w:webHidden/>
          </w:rPr>
          <w:fldChar w:fldCharType="separate"/>
        </w:r>
        <w:r>
          <w:rPr>
            <w:noProof/>
            <w:webHidden/>
          </w:rPr>
          <w:t>20</w:t>
        </w:r>
        <w:r>
          <w:rPr>
            <w:noProof/>
            <w:webHidden/>
          </w:rPr>
          <w:fldChar w:fldCharType="end"/>
        </w:r>
      </w:hyperlink>
    </w:p>
    <w:p w14:paraId="2656A2A5" w14:textId="27B0A6DE"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32" w:history="1">
        <w:r w:rsidRPr="00FB6714">
          <w:rPr>
            <w:rStyle w:val="Hyperlink"/>
            <w:noProof/>
            <w:lang w:val="en-GB"/>
            <w14:scene3d>
              <w14:camera w14:prst="orthographicFront"/>
              <w14:lightRig w14:rig="threePt" w14:dir="t">
                <w14:rot w14:lat="0" w14:lon="0" w14:rev="0"/>
              </w14:lightRig>
            </w14:scene3d>
          </w:rPr>
          <w:t>5.2.1.2.1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_Toc122965432 \h </w:instrText>
        </w:r>
        <w:r>
          <w:rPr>
            <w:noProof/>
            <w:webHidden/>
          </w:rPr>
        </w:r>
        <w:r>
          <w:rPr>
            <w:noProof/>
            <w:webHidden/>
          </w:rPr>
          <w:fldChar w:fldCharType="separate"/>
        </w:r>
        <w:r>
          <w:rPr>
            <w:noProof/>
            <w:webHidden/>
          </w:rPr>
          <w:t>20</w:t>
        </w:r>
        <w:r>
          <w:rPr>
            <w:noProof/>
            <w:webHidden/>
          </w:rPr>
          <w:fldChar w:fldCharType="end"/>
        </w:r>
      </w:hyperlink>
    </w:p>
    <w:p w14:paraId="64AA4FA8" w14:textId="6D40585E"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3" w:history="1">
        <w:r w:rsidRPr="00FB6714">
          <w:rPr>
            <w:rStyle w:val="Hyperlink"/>
            <w:noProof/>
            <w:lang w:val="en-GB"/>
          </w:rPr>
          <w:t>5.2.1.2.1.1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_Toc122965433 \h </w:instrText>
        </w:r>
        <w:r>
          <w:rPr>
            <w:noProof/>
            <w:webHidden/>
          </w:rPr>
        </w:r>
        <w:r>
          <w:rPr>
            <w:noProof/>
            <w:webHidden/>
          </w:rPr>
          <w:fldChar w:fldCharType="separate"/>
        </w:r>
        <w:r>
          <w:rPr>
            <w:noProof/>
            <w:webHidden/>
          </w:rPr>
          <w:t>20</w:t>
        </w:r>
        <w:r>
          <w:rPr>
            <w:noProof/>
            <w:webHidden/>
          </w:rPr>
          <w:fldChar w:fldCharType="end"/>
        </w:r>
      </w:hyperlink>
    </w:p>
    <w:p w14:paraId="74BED750" w14:textId="164F2CB0"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4" w:history="1">
        <w:r w:rsidRPr="00FB6714">
          <w:rPr>
            <w:rStyle w:val="Hyperlink"/>
            <w:noProof/>
            <w:lang w:val="en-GB"/>
          </w:rPr>
          <w:t>5.2.1.2.1.2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_Toc122965434 \h </w:instrText>
        </w:r>
        <w:r>
          <w:rPr>
            <w:noProof/>
            <w:webHidden/>
          </w:rPr>
        </w:r>
        <w:r>
          <w:rPr>
            <w:noProof/>
            <w:webHidden/>
          </w:rPr>
          <w:fldChar w:fldCharType="separate"/>
        </w:r>
        <w:r>
          <w:rPr>
            <w:noProof/>
            <w:webHidden/>
          </w:rPr>
          <w:t>21</w:t>
        </w:r>
        <w:r>
          <w:rPr>
            <w:noProof/>
            <w:webHidden/>
          </w:rPr>
          <w:fldChar w:fldCharType="end"/>
        </w:r>
      </w:hyperlink>
    </w:p>
    <w:p w14:paraId="58571EDB" w14:textId="66220C4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5" w:history="1">
        <w:r w:rsidRPr="00FB6714">
          <w:rPr>
            <w:rStyle w:val="Hyperlink"/>
            <w:noProof/>
          </w:rPr>
          <w:t>5.2.1.2.1.3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_Toc122965435 \h </w:instrText>
        </w:r>
        <w:r>
          <w:rPr>
            <w:noProof/>
            <w:webHidden/>
          </w:rPr>
        </w:r>
        <w:r>
          <w:rPr>
            <w:noProof/>
            <w:webHidden/>
          </w:rPr>
          <w:fldChar w:fldCharType="separate"/>
        </w:r>
        <w:r>
          <w:rPr>
            <w:noProof/>
            <w:webHidden/>
          </w:rPr>
          <w:t>21</w:t>
        </w:r>
        <w:r>
          <w:rPr>
            <w:noProof/>
            <w:webHidden/>
          </w:rPr>
          <w:fldChar w:fldCharType="end"/>
        </w:r>
      </w:hyperlink>
    </w:p>
    <w:p w14:paraId="2147AF12" w14:textId="364ABC1D"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6" w:history="1">
        <w:r w:rsidRPr="00FB6714">
          <w:rPr>
            <w:rStyle w:val="Hyperlink"/>
            <w:noProof/>
          </w:rPr>
          <w:t>5.2.1.2.1.4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_Toc122965436 \h </w:instrText>
        </w:r>
        <w:r>
          <w:rPr>
            <w:noProof/>
            <w:webHidden/>
          </w:rPr>
        </w:r>
        <w:r>
          <w:rPr>
            <w:noProof/>
            <w:webHidden/>
          </w:rPr>
          <w:fldChar w:fldCharType="separate"/>
        </w:r>
        <w:r>
          <w:rPr>
            <w:noProof/>
            <w:webHidden/>
          </w:rPr>
          <w:t>21</w:t>
        </w:r>
        <w:r>
          <w:rPr>
            <w:noProof/>
            <w:webHidden/>
          </w:rPr>
          <w:fldChar w:fldCharType="end"/>
        </w:r>
      </w:hyperlink>
    </w:p>
    <w:p w14:paraId="56141483" w14:textId="6C5BFDD2"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37" w:history="1">
        <w:r w:rsidRPr="00FB6714">
          <w:rPr>
            <w:rStyle w:val="Hyperlink"/>
            <w:noProof/>
            <w:lang w:val="en-GB"/>
            <w14:scene3d>
              <w14:camera w14:prst="orthographicFront"/>
              <w14:lightRig w14:rig="threePt" w14:dir="t">
                <w14:rot w14:lat="0" w14:lon="0" w14:rev="0"/>
              </w14:lightRig>
            </w14:scene3d>
          </w:rPr>
          <w:t>5.2.1.2.2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_Toc122965437 \h </w:instrText>
        </w:r>
        <w:r>
          <w:rPr>
            <w:noProof/>
            <w:webHidden/>
          </w:rPr>
        </w:r>
        <w:r>
          <w:rPr>
            <w:noProof/>
            <w:webHidden/>
          </w:rPr>
          <w:fldChar w:fldCharType="separate"/>
        </w:r>
        <w:r>
          <w:rPr>
            <w:noProof/>
            <w:webHidden/>
          </w:rPr>
          <w:t>21</w:t>
        </w:r>
        <w:r>
          <w:rPr>
            <w:noProof/>
            <w:webHidden/>
          </w:rPr>
          <w:fldChar w:fldCharType="end"/>
        </w:r>
      </w:hyperlink>
    </w:p>
    <w:p w14:paraId="5B63D0A9" w14:textId="71168F0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8" w:history="1">
        <w:r w:rsidRPr="00FB6714">
          <w:rPr>
            <w:rStyle w:val="Hyperlink"/>
            <w:noProof/>
            <w:lang w:val="en-GB"/>
          </w:rPr>
          <w:t>5.2.1.2.2.1</w:t>
        </w:r>
        <w:r>
          <w:rPr>
            <w:rFonts w:asciiTheme="minorHAnsi" w:eastAsiaTheme="minorEastAsia" w:hAnsiTheme="minorHAnsi" w:cstheme="minorBidi"/>
            <w:noProof/>
            <w:sz w:val="22"/>
            <w:szCs w:val="22"/>
            <w:lang w:eastAsia="zh-CN"/>
          </w:rPr>
          <w:tab/>
        </w:r>
        <w:r w:rsidRPr="00FB6714">
          <w:rPr>
            <w:rStyle w:val="Hyperlink"/>
            <w:noProof/>
            <w:lang w:val="en-GB"/>
          </w:rPr>
          <w:t>Emergency Video Record Start</w:t>
        </w:r>
        <w:r>
          <w:rPr>
            <w:noProof/>
            <w:webHidden/>
          </w:rPr>
          <w:tab/>
        </w:r>
        <w:r>
          <w:rPr>
            <w:noProof/>
            <w:webHidden/>
          </w:rPr>
          <w:fldChar w:fldCharType="begin"/>
        </w:r>
        <w:r>
          <w:rPr>
            <w:noProof/>
            <w:webHidden/>
          </w:rPr>
          <w:instrText xml:space="preserve"> PAGEREF _Toc122965438 \h </w:instrText>
        </w:r>
        <w:r>
          <w:rPr>
            <w:noProof/>
            <w:webHidden/>
          </w:rPr>
        </w:r>
        <w:r>
          <w:rPr>
            <w:noProof/>
            <w:webHidden/>
          </w:rPr>
          <w:fldChar w:fldCharType="separate"/>
        </w:r>
        <w:r>
          <w:rPr>
            <w:noProof/>
            <w:webHidden/>
          </w:rPr>
          <w:t>21</w:t>
        </w:r>
        <w:r>
          <w:rPr>
            <w:noProof/>
            <w:webHidden/>
          </w:rPr>
          <w:fldChar w:fldCharType="end"/>
        </w:r>
      </w:hyperlink>
    </w:p>
    <w:p w14:paraId="1F48D2E4" w14:textId="7EFE4450"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39" w:history="1">
        <w:r w:rsidRPr="00FB6714">
          <w:rPr>
            <w:rStyle w:val="Hyperlink"/>
            <w:noProof/>
            <w:lang w:val="en-GB"/>
          </w:rPr>
          <w:t>5.2.1.2.2.2</w:t>
        </w:r>
        <w:r>
          <w:rPr>
            <w:rFonts w:asciiTheme="minorHAnsi" w:eastAsiaTheme="minorEastAsia" w:hAnsiTheme="minorHAnsi" w:cstheme="minorBidi"/>
            <w:noProof/>
            <w:sz w:val="22"/>
            <w:szCs w:val="22"/>
            <w:lang w:eastAsia="zh-CN"/>
          </w:rPr>
          <w:tab/>
        </w:r>
        <w:r w:rsidRPr="00FB6714">
          <w:rPr>
            <w:rStyle w:val="Hyperlink"/>
            <w:noProof/>
            <w:lang w:val="en-GB"/>
          </w:rPr>
          <w:t>Emergency Video Record End</w:t>
        </w:r>
        <w:r>
          <w:rPr>
            <w:noProof/>
            <w:webHidden/>
          </w:rPr>
          <w:tab/>
        </w:r>
        <w:r>
          <w:rPr>
            <w:noProof/>
            <w:webHidden/>
          </w:rPr>
          <w:fldChar w:fldCharType="begin"/>
        </w:r>
        <w:r>
          <w:rPr>
            <w:noProof/>
            <w:webHidden/>
          </w:rPr>
          <w:instrText xml:space="preserve"> PAGEREF _Toc122965439 \h </w:instrText>
        </w:r>
        <w:r>
          <w:rPr>
            <w:noProof/>
            <w:webHidden/>
          </w:rPr>
        </w:r>
        <w:r>
          <w:rPr>
            <w:noProof/>
            <w:webHidden/>
          </w:rPr>
          <w:fldChar w:fldCharType="separate"/>
        </w:r>
        <w:r>
          <w:rPr>
            <w:noProof/>
            <w:webHidden/>
          </w:rPr>
          <w:t>22</w:t>
        </w:r>
        <w:r>
          <w:rPr>
            <w:noProof/>
            <w:webHidden/>
          </w:rPr>
          <w:fldChar w:fldCharType="end"/>
        </w:r>
      </w:hyperlink>
    </w:p>
    <w:p w14:paraId="47CF3318" w14:textId="0E7A288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0" w:history="1">
        <w:r w:rsidRPr="00FB6714">
          <w:rPr>
            <w:rStyle w:val="Hyperlink"/>
            <w:noProof/>
            <w:lang w:val="en-GB"/>
          </w:rPr>
          <w:t>5.2.1.2.2.3</w:t>
        </w:r>
        <w:r>
          <w:rPr>
            <w:rFonts w:asciiTheme="minorHAnsi" w:eastAsiaTheme="minorEastAsia" w:hAnsiTheme="minorHAnsi" w:cstheme="minorBidi"/>
            <w:noProof/>
            <w:sz w:val="22"/>
            <w:szCs w:val="22"/>
            <w:lang w:eastAsia="zh-CN"/>
          </w:rPr>
          <w:tab/>
        </w:r>
        <w:r w:rsidRPr="00FB6714">
          <w:rPr>
            <w:rStyle w:val="Hyperlink"/>
            <w:noProof/>
            <w:lang w:val="en-GB"/>
          </w:rPr>
          <w:t>Emergency Video Record Attributes</w:t>
        </w:r>
        <w:r>
          <w:rPr>
            <w:noProof/>
            <w:webHidden/>
          </w:rPr>
          <w:tab/>
        </w:r>
        <w:r>
          <w:rPr>
            <w:noProof/>
            <w:webHidden/>
          </w:rPr>
          <w:fldChar w:fldCharType="begin"/>
        </w:r>
        <w:r>
          <w:rPr>
            <w:noProof/>
            <w:webHidden/>
          </w:rPr>
          <w:instrText xml:space="preserve"> PAGEREF _Toc122965440 \h </w:instrText>
        </w:r>
        <w:r>
          <w:rPr>
            <w:noProof/>
            <w:webHidden/>
          </w:rPr>
        </w:r>
        <w:r>
          <w:rPr>
            <w:noProof/>
            <w:webHidden/>
          </w:rPr>
          <w:fldChar w:fldCharType="separate"/>
        </w:r>
        <w:r>
          <w:rPr>
            <w:noProof/>
            <w:webHidden/>
          </w:rPr>
          <w:t>22</w:t>
        </w:r>
        <w:r>
          <w:rPr>
            <w:noProof/>
            <w:webHidden/>
          </w:rPr>
          <w:fldChar w:fldCharType="end"/>
        </w:r>
      </w:hyperlink>
    </w:p>
    <w:p w14:paraId="72E7F762" w14:textId="65F0C28A"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41" w:history="1">
        <w:r w:rsidRPr="00FB6714">
          <w:rPr>
            <w:rStyle w:val="Hyperlink"/>
            <w:noProof/>
            <w:lang w:val="en-GB"/>
          </w:rPr>
          <w:t>5.2.1.3</w:t>
        </w:r>
        <w:r>
          <w:rPr>
            <w:rFonts w:asciiTheme="minorHAnsi" w:eastAsiaTheme="minorEastAsia" w:hAnsiTheme="minorHAnsi" w:cstheme="minorBidi"/>
            <w:noProof/>
            <w:sz w:val="22"/>
            <w:szCs w:val="22"/>
            <w:lang w:eastAsia="zh-CN"/>
          </w:rPr>
          <w:tab/>
        </w:r>
        <w:r w:rsidRPr="00FB6714">
          <w:rPr>
            <w:rStyle w:val="Hyperlink"/>
            <w:noProof/>
            <w:lang w:val="en-GB"/>
          </w:rPr>
          <w:t>Technology Function Manual Photo Record</w:t>
        </w:r>
        <w:r>
          <w:rPr>
            <w:noProof/>
            <w:webHidden/>
          </w:rPr>
          <w:tab/>
        </w:r>
        <w:r>
          <w:rPr>
            <w:noProof/>
            <w:webHidden/>
          </w:rPr>
          <w:fldChar w:fldCharType="begin"/>
        </w:r>
        <w:r>
          <w:rPr>
            <w:noProof/>
            <w:webHidden/>
          </w:rPr>
          <w:instrText xml:space="preserve"> PAGEREF _Toc122965441 \h </w:instrText>
        </w:r>
        <w:r>
          <w:rPr>
            <w:noProof/>
            <w:webHidden/>
          </w:rPr>
        </w:r>
        <w:r>
          <w:rPr>
            <w:noProof/>
            <w:webHidden/>
          </w:rPr>
          <w:fldChar w:fldCharType="separate"/>
        </w:r>
        <w:r>
          <w:rPr>
            <w:noProof/>
            <w:webHidden/>
          </w:rPr>
          <w:t>22</w:t>
        </w:r>
        <w:r>
          <w:rPr>
            <w:noProof/>
            <w:webHidden/>
          </w:rPr>
          <w:fldChar w:fldCharType="end"/>
        </w:r>
      </w:hyperlink>
    </w:p>
    <w:p w14:paraId="480A585F" w14:textId="43FA1A3B"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42" w:history="1">
        <w:r w:rsidRPr="00FB6714">
          <w:rPr>
            <w:rStyle w:val="Hyperlink"/>
            <w:noProof/>
            <w:lang w:val="en-GB"/>
            <w14:scene3d>
              <w14:camera w14:prst="orthographicFront"/>
              <w14:lightRig w14:rig="threePt" w14:dir="t">
                <w14:rot w14:lat="0" w14:lon="0" w14:rev="0"/>
              </w14:lightRig>
            </w14:scene3d>
          </w:rPr>
          <w:t>5.2.1.3.1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_Toc122965442 \h </w:instrText>
        </w:r>
        <w:r>
          <w:rPr>
            <w:noProof/>
            <w:webHidden/>
          </w:rPr>
        </w:r>
        <w:r>
          <w:rPr>
            <w:noProof/>
            <w:webHidden/>
          </w:rPr>
          <w:fldChar w:fldCharType="separate"/>
        </w:r>
        <w:r>
          <w:rPr>
            <w:noProof/>
            <w:webHidden/>
          </w:rPr>
          <w:t>22</w:t>
        </w:r>
        <w:r>
          <w:rPr>
            <w:noProof/>
            <w:webHidden/>
          </w:rPr>
          <w:fldChar w:fldCharType="end"/>
        </w:r>
      </w:hyperlink>
    </w:p>
    <w:p w14:paraId="4FED1265" w14:textId="5E77F7B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3" w:history="1">
        <w:r w:rsidRPr="00FB6714">
          <w:rPr>
            <w:rStyle w:val="Hyperlink"/>
            <w:noProof/>
            <w:lang w:val="en-GB"/>
          </w:rPr>
          <w:t>5.2.1.3.1.1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_Toc122965443 \h </w:instrText>
        </w:r>
        <w:r>
          <w:rPr>
            <w:noProof/>
            <w:webHidden/>
          </w:rPr>
        </w:r>
        <w:r>
          <w:rPr>
            <w:noProof/>
            <w:webHidden/>
          </w:rPr>
          <w:fldChar w:fldCharType="separate"/>
        </w:r>
        <w:r>
          <w:rPr>
            <w:noProof/>
            <w:webHidden/>
          </w:rPr>
          <w:t>22</w:t>
        </w:r>
        <w:r>
          <w:rPr>
            <w:noProof/>
            <w:webHidden/>
          </w:rPr>
          <w:fldChar w:fldCharType="end"/>
        </w:r>
      </w:hyperlink>
    </w:p>
    <w:p w14:paraId="54E79D62" w14:textId="3DFF9829"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4" w:history="1">
        <w:r w:rsidRPr="00FB6714">
          <w:rPr>
            <w:rStyle w:val="Hyperlink"/>
            <w:noProof/>
            <w:lang w:val="en-GB"/>
          </w:rPr>
          <w:t>5.2.1.3.1.2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_Toc122965444 \h </w:instrText>
        </w:r>
        <w:r>
          <w:rPr>
            <w:noProof/>
            <w:webHidden/>
          </w:rPr>
        </w:r>
        <w:r>
          <w:rPr>
            <w:noProof/>
            <w:webHidden/>
          </w:rPr>
          <w:fldChar w:fldCharType="separate"/>
        </w:r>
        <w:r>
          <w:rPr>
            <w:noProof/>
            <w:webHidden/>
          </w:rPr>
          <w:t>22</w:t>
        </w:r>
        <w:r>
          <w:rPr>
            <w:noProof/>
            <w:webHidden/>
          </w:rPr>
          <w:fldChar w:fldCharType="end"/>
        </w:r>
      </w:hyperlink>
    </w:p>
    <w:p w14:paraId="548D99A2" w14:textId="464979CC"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5" w:history="1">
        <w:r w:rsidRPr="00FB6714">
          <w:rPr>
            <w:rStyle w:val="Hyperlink"/>
            <w:noProof/>
          </w:rPr>
          <w:t>5.2.1.3.1.3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_Toc122965445 \h </w:instrText>
        </w:r>
        <w:r>
          <w:rPr>
            <w:noProof/>
            <w:webHidden/>
          </w:rPr>
        </w:r>
        <w:r>
          <w:rPr>
            <w:noProof/>
            <w:webHidden/>
          </w:rPr>
          <w:fldChar w:fldCharType="separate"/>
        </w:r>
        <w:r>
          <w:rPr>
            <w:noProof/>
            <w:webHidden/>
          </w:rPr>
          <w:t>23</w:t>
        </w:r>
        <w:r>
          <w:rPr>
            <w:noProof/>
            <w:webHidden/>
          </w:rPr>
          <w:fldChar w:fldCharType="end"/>
        </w:r>
      </w:hyperlink>
    </w:p>
    <w:p w14:paraId="574BBE4E" w14:textId="4AC8CCE6"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6" w:history="1">
        <w:r w:rsidRPr="00FB6714">
          <w:rPr>
            <w:rStyle w:val="Hyperlink"/>
            <w:noProof/>
          </w:rPr>
          <w:t>5.2.1.3.1.4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_Toc122965446 \h </w:instrText>
        </w:r>
        <w:r>
          <w:rPr>
            <w:noProof/>
            <w:webHidden/>
          </w:rPr>
        </w:r>
        <w:r>
          <w:rPr>
            <w:noProof/>
            <w:webHidden/>
          </w:rPr>
          <w:fldChar w:fldCharType="separate"/>
        </w:r>
        <w:r>
          <w:rPr>
            <w:noProof/>
            <w:webHidden/>
          </w:rPr>
          <w:t>23</w:t>
        </w:r>
        <w:r>
          <w:rPr>
            <w:noProof/>
            <w:webHidden/>
          </w:rPr>
          <w:fldChar w:fldCharType="end"/>
        </w:r>
      </w:hyperlink>
    </w:p>
    <w:p w14:paraId="0FD0AA1A" w14:textId="4F43763F"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47" w:history="1">
        <w:r w:rsidRPr="00FB6714">
          <w:rPr>
            <w:rStyle w:val="Hyperlink"/>
            <w:noProof/>
            <w:lang w:val="en-GB"/>
            <w14:scene3d>
              <w14:camera w14:prst="orthographicFront"/>
              <w14:lightRig w14:rig="threePt" w14:dir="t">
                <w14:rot w14:lat="0" w14:lon="0" w14:rev="0"/>
              </w14:lightRig>
            </w14:scene3d>
          </w:rPr>
          <w:t>5.2.1.3.2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_Toc122965447 \h </w:instrText>
        </w:r>
        <w:r>
          <w:rPr>
            <w:noProof/>
            <w:webHidden/>
          </w:rPr>
        </w:r>
        <w:r>
          <w:rPr>
            <w:noProof/>
            <w:webHidden/>
          </w:rPr>
          <w:fldChar w:fldCharType="separate"/>
        </w:r>
        <w:r>
          <w:rPr>
            <w:noProof/>
            <w:webHidden/>
          </w:rPr>
          <w:t>23</w:t>
        </w:r>
        <w:r>
          <w:rPr>
            <w:noProof/>
            <w:webHidden/>
          </w:rPr>
          <w:fldChar w:fldCharType="end"/>
        </w:r>
      </w:hyperlink>
    </w:p>
    <w:p w14:paraId="531A7346" w14:textId="01060753"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8" w:history="1">
        <w:r w:rsidRPr="00FB6714">
          <w:rPr>
            <w:rStyle w:val="Hyperlink"/>
            <w:noProof/>
            <w:lang w:val="en-GB"/>
          </w:rPr>
          <w:t>5.2.1.3.2.1</w:t>
        </w:r>
        <w:r>
          <w:rPr>
            <w:rFonts w:asciiTheme="minorHAnsi" w:eastAsiaTheme="minorEastAsia" w:hAnsiTheme="minorHAnsi" w:cstheme="minorBidi"/>
            <w:noProof/>
            <w:sz w:val="22"/>
            <w:szCs w:val="22"/>
            <w:lang w:eastAsia="zh-CN"/>
          </w:rPr>
          <w:tab/>
        </w:r>
        <w:r w:rsidRPr="00FB6714">
          <w:rPr>
            <w:rStyle w:val="Hyperlink"/>
            <w:noProof/>
            <w:lang w:val="en-GB"/>
          </w:rPr>
          <w:t>Manual Photo Record Process</w:t>
        </w:r>
        <w:r>
          <w:rPr>
            <w:noProof/>
            <w:webHidden/>
          </w:rPr>
          <w:tab/>
        </w:r>
        <w:r>
          <w:rPr>
            <w:noProof/>
            <w:webHidden/>
          </w:rPr>
          <w:fldChar w:fldCharType="begin"/>
        </w:r>
        <w:r>
          <w:rPr>
            <w:noProof/>
            <w:webHidden/>
          </w:rPr>
          <w:instrText xml:space="preserve"> PAGEREF _Toc122965448 \h </w:instrText>
        </w:r>
        <w:r>
          <w:rPr>
            <w:noProof/>
            <w:webHidden/>
          </w:rPr>
        </w:r>
        <w:r>
          <w:rPr>
            <w:noProof/>
            <w:webHidden/>
          </w:rPr>
          <w:fldChar w:fldCharType="separate"/>
        </w:r>
        <w:r>
          <w:rPr>
            <w:noProof/>
            <w:webHidden/>
          </w:rPr>
          <w:t>23</w:t>
        </w:r>
        <w:r>
          <w:rPr>
            <w:noProof/>
            <w:webHidden/>
          </w:rPr>
          <w:fldChar w:fldCharType="end"/>
        </w:r>
      </w:hyperlink>
    </w:p>
    <w:p w14:paraId="38C51760" w14:textId="2489BF8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49" w:history="1">
        <w:r w:rsidRPr="00FB6714">
          <w:rPr>
            <w:rStyle w:val="Hyperlink"/>
            <w:noProof/>
            <w:lang w:val="en-GB"/>
          </w:rPr>
          <w:t>5.2.1.3.2.2</w:t>
        </w:r>
        <w:r>
          <w:rPr>
            <w:rFonts w:asciiTheme="minorHAnsi" w:eastAsiaTheme="minorEastAsia" w:hAnsiTheme="minorHAnsi" w:cstheme="minorBidi"/>
            <w:noProof/>
            <w:sz w:val="22"/>
            <w:szCs w:val="22"/>
            <w:lang w:eastAsia="zh-CN"/>
          </w:rPr>
          <w:tab/>
        </w:r>
        <w:r w:rsidRPr="00FB6714">
          <w:rPr>
            <w:rStyle w:val="Hyperlink"/>
            <w:noProof/>
            <w:lang w:val="en-GB"/>
          </w:rPr>
          <w:t>Manual Photo Record Attributes</w:t>
        </w:r>
        <w:r>
          <w:rPr>
            <w:noProof/>
            <w:webHidden/>
          </w:rPr>
          <w:tab/>
        </w:r>
        <w:r>
          <w:rPr>
            <w:noProof/>
            <w:webHidden/>
          </w:rPr>
          <w:fldChar w:fldCharType="begin"/>
        </w:r>
        <w:r>
          <w:rPr>
            <w:noProof/>
            <w:webHidden/>
          </w:rPr>
          <w:instrText xml:space="preserve"> PAGEREF _Toc122965449 \h </w:instrText>
        </w:r>
        <w:r>
          <w:rPr>
            <w:noProof/>
            <w:webHidden/>
          </w:rPr>
        </w:r>
        <w:r>
          <w:rPr>
            <w:noProof/>
            <w:webHidden/>
          </w:rPr>
          <w:fldChar w:fldCharType="separate"/>
        </w:r>
        <w:r>
          <w:rPr>
            <w:noProof/>
            <w:webHidden/>
          </w:rPr>
          <w:t>23</w:t>
        </w:r>
        <w:r>
          <w:rPr>
            <w:noProof/>
            <w:webHidden/>
          </w:rPr>
          <w:fldChar w:fldCharType="end"/>
        </w:r>
      </w:hyperlink>
    </w:p>
    <w:p w14:paraId="7C1E9AA2" w14:textId="3C185F1D"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50" w:history="1">
        <w:r w:rsidRPr="00FB6714">
          <w:rPr>
            <w:rStyle w:val="Hyperlink"/>
            <w:noProof/>
            <w:lang w:val="en-GB"/>
          </w:rPr>
          <w:t>5.2.1.4</w:t>
        </w:r>
        <w:r>
          <w:rPr>
            <w:rFonts w:asciiTheme="minorHAnsi" w:eastAsiaTheme="minorEastAsia" w:hAnsiTheme="minorHAnsi" w:cstheme="minorBidi"/>
            <w:noProof/>
            <w:sz w:val="22"/>
            <w:szCs w:val="22"/>
            <w:lang w:eastAsia="zh-CN"/>
          </w:rPr>
          <w:tab/>
        </w:r>
        <w:r w:rsidRPr="00FB6714">
          <w:rPr>
            <w:rStyle w:val="Hyperlink"/>
            <w:noProof/>
            <w:lang w:val="en-GB"/>
          </w:rPr>
          <w:t>Technology Function Manual Video Record</w:t>
        </w:r>
        <w:r>
          <w:rPr>
            <w:noProof/>
            <w:webHidden/>
          </w:rPr>
          <w:tab/>
        </w:r>
        <w:r>
          <w:rPr>
            <w:noProof/>
            <w:webHidden/>
          </w:rPr>
          <w:fldChar w:fldCharType="begin"/>
        </w:r>
        <w:r>
          <w:rPr>
            <w:noProof/>
            <w:webHidden/>
          </w:rPr>
          <w:instrText xml:space="preserve"> PAGEREF _Toc122965450 \h </w:instrText>
        </w:r>
        <w:r>
          <w:rPr>
            <w:noProof/>
            <w:webHidden/>
          </w:rPr>
        </w:r>
        <w:r>
          <w:rPr>
            <w:noProof/>
            <w:webHidden/>
          </w:rPr>
          <w:fldChar w:fldCharType="separate"/>
        </w:r>
        <w:r>
          <w:rPr>
            <w:noProof/>
            <w:webHidden/>
          </w:rPr>
          <w:t>23</w:t>
        </w:r>
        <w:r>
          <w:rPr>
            <w:noProof/>
            <w:webHidden/>
          </w:rPr>
          <w:fldChar w:fldCharType="end"/>
        </w:r>
      </w:hyperlink>
    </w:p>
    <w:p w14:paraId="3D1F341C" w14:textId="51CB22F9"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51" w:history="1">
        <w:r w:rsidRPr="00FB6714">
          <w:rPr>
            <w:rStyle w:val="Hyperlink"/>
            <w:noProof/>
            <w:lang w:val="en-GB"/>
            <w14:scene3d>
              <w14:camera w14:prst="orthographicFront"/>
              <w14:lightRig w14:rig="threePt" w14:dir="t">
                <w14:rot w14:lat="0" w14:lon="0" w14:rev="0"/>
              </w14:lightRig>
            </w14:scene3d>
          </w:rPr>
          <w:t>5.2.1.4.1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_Toc122965451 \h </w:instrText>
        </w:r>
        <w:r>
          <w:rPr>
            <w:noProof/>
            <w:webHidden/>
          </w:rPr>
        </w:r>
        <w:r>
          <w:rPr>
            <w:noProof/>
            <w:webHidden/>
          </w:rPr>
          <w:fldChar w:fldCharType="separate"/>
        </w:r>
        <w:r>
          <w:rPr>
            <w:noProof/>
            <w:webHidden/>
          </w:rPr>
          <w:t>23</w:t>
        </w:r>
        <w:r>
          <w:rPr>
            <w:noProof/>
            <w:webHidden/>
          </w:rPr>
          <w:fldChar w:fldCharType="end"/>
        </w:r>
      </w:hyperlink>
    </w:p>
    <w:p w14:paraId="711EE85E" w14:textId="0DDE0DD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2" w:history="1">
        <w:r w:rsidRPr="00FB6714">
          <w:rPr>
            <w:rStyle w:val="Hyperlink"/>
            <w:noProof/>
            <w:lang w:val="en-GB"/>
          </w:rPr>
          <w:t>5.2.1.4.1.1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_Toc122965452 \h </w:instrText>
        </w:r>
        <w:r>
          <w:rPr>
            <w:noProof/>
            <w:webHidden/>
          </w:rPr>
        </w:r>
        <w:r>
          <w:rPr>
            <w:noProof/>
            <w:webHidden/>
          </w:rPr>
          <w:fldChar w:fldCharType="separate"/>
        </w:r>
        <w:r>
          <w:rPr>
            <w:noProof/>
            <w:webHidden/>
          </w:rPr>
          <w:t>23</w:t>
        </w:r>
        <w:r>
          <w:rPr>
            <w:noProof/>
            <w:webHidden/>
          </w:rPr>
          <w:fldChar w:fldCharType="end"/>
        </w:r>
      </w:hyperlink>
    </w:p>
    <w:p w14:paraId="49C541F4" w14:textId="59F4ED4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3" w:history="1">
        <w:r w:rsidRPr="00FB6714">
          <w:rPr>
            <w:rStyle w:val="Hyperlink"/>
            <w:noProof/>
            <w:lang w:val="en-GB"/>
          </w:rPr>
          <w:t>5.2.1.4.1.2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_Toc122965453 \h </w:instrText>
        </w:r>
        <w:r>
          <w:rPr>
            <w:noProof/>
            <w:webHidden/>
          </w:rPr>
        </w:r>
        <w:r>
          <w:rPr>
            <w:noProof/>
            <w:webHidden/>
          </w:rPr>
          <w:fldChar w:fldCharType="separate"/>
        </w:r>
        <w:r>
          <w:rPr>
            <w:noProof/>
            <w:webHidden/>
          </w:rPr>
          <w:t>24</w:t>
        </w:r>
        <w:r>
          <w:rPr>
            <w:noProof/>
            <w:webHidden/>
          </w:rPr>
          <w:fldChar w:fldCharType="end"/>
        </w:r>
      </w:hyperlink>
    </w:p>
    <w:p w14:paraId="2F800562" w14:textId="59E84BD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4" w:history="1">
        <w:r w:rsidRPr="00FB6714">
          <w:rPr>
            <w:rStyle w:val="Hyperlink"/>
            <w:noProof/>
          </w:rPr>
          <w:t>5.2.1.4.1.3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_Toc122965454 \h </w:instrText>
        </w:r>
        <w:r>
          <w:rPr>
            <w:noProof/>
            <w:webHidden/>
          </w:rPr>
        </w:r>
        <w:r>
          <w:rPr>
            <w:noProof/>
            <w:webHidden/>
          </w:rPr>
          <w:fldChar w:fldCharType="separate"/>
        </w:r>
        <w:r>
          <w:rPr>
            <w:noProof/>
            <w:webHidden/>
          </w:rPr>
          <w:t>24</w:t>
        </w:r>
        <w:r>
          <w:rPr>
            <w:noProof/>
            <w:webHidden/>
          </w:rPr>
          <w:fldChar w:fldCharType="end"/>
        </w:r>
      </w:hyperlink>
    </w:p>
    <w:p w14:paraId="5D5B4EFA" w14:textId="0C03AAB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5" w:history="1">
        <w:r w:rsidRPr="00FB6714">
          <w:rPr>
            <w:rStyle w:val="Hyperlink"/>
            <w:noProof/>
          </w:rPr>
          <w:t>5.2.1.4.1.4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_Toc122965455 \h </w:instrText>
        </w:r>
        <w:r>
          <w:rPr>
            <w:noProof/>
            <w:webHidden/>
          </w:rPr>
        </w:r>
        <w:r>
          <w:rPr>
            <w:noProof/>
            <w:webHidden/>
          </w:rPr>
          <w:fldChar w:fldCharType="separate"/>
        </w:r>
        <w:r>
          <w:rPr>
            <w:noProof/>
            <w:webHidden/>
          </w:rPr>
          <w:t>24</w:t>
        </w:r>
        <w:r>
          <w:rPr>
            <w:noProof/>
            <w:webHidden/>
          </w:rPr>
          <w:fldChar w:fldCharType="end"/>
        </w:r>
      </w:hyperlink>
    </w:p>
    <w:p w14:paraId="12F1A683" w14:textId="4801ECAB"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56" w:history="1">
        <w:r w:rsidRPr="00FB6714">
          <w:rPr>
            <w:rStyle w:val="Hyperlink"/>
            <w:noProof/>
            <w:lang w:val="en-GB"/>
            <w14:scene3d>
              <w14:camera w14:prst="orthographicFront"/>
              <w14:lightRig w14:rig="threePt" w14:dir="t">
                <w14:rot w14:lat="0" w14:lon="0" w14:rev="0"/>
              </w14:lightRig>
            </w14:scene3d>
          </w:rPr>
          <w:t>5.2.1.4.2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_Toc122965456 \h </w:instrText>
        </w:r>
        <w:r>
          <w:rPr>
            <w:noProof/>
            <w:webHidden/>
          </w:rPr>
        </w:r>
        <w:r>
          <w:rPr>
            <w:noProof/>
            <w:webHidden/>
          </w:rPr>
          <w:fldChar w:fldCharType="separate"/>
        </w:r>
        <w:r>
          <w:rPr>
            <w:noProof/>
            <w:webHidden/>
          </w:rPr>
          <w:t>24</w:t>
        </w:r>
        <w:r>
          <w:rPr>
            <w:noProof/>
            <w:webHidden/>
          </w:rPr>
          <w:fldChar w:fldCharType="end"/>
        </w:r>
      </w:hyperlink>
    </w:p>
    <w:p w14:paraId="5B8DB353" w14:textId="540162F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7" w:history="1">
        <w:r w:rsidRPr="00FB6714">
          <w:rPr>
            <w:rStyle w:val="Hyperlink"/>
            <w:noProof/>
            <w:lang w:val="en-GB"/>
          </w:rPr>
          <w:t>5.2.1.4.2.1</w:t>
        </w:r>
        <w:r>
          <w:rPr>
            <w:rFonts w:asciiTheme="minorHAnsi" w:eastAsiaTheme="minorEastAsia" w:hAnsiTheme="minorHAnsi" w:cstheme="minorBidi"/>
            <w:noProof/>
            <w:sz w:val="22"/>
            <w:szCs w:val="22"/>
            <w:lang w:eastAsia="zh-CN"/>
          </w:rPr>
          <w:tab/>
        </w:r>
        <w:r w:rsidRPr="00FB6714">
          <w:rPr>
            <w:rStyle w:val="Hyperlink"/>
            <w:noProof/>
            <w:lang w:val="en-GB"/>
          </w:rPr>
          <w:t>Manual Video Record Start</w:t>
        </w:r>
        <w:r>
          <w:rPr>
            <w:noProof/>
            <w:webHidden/>
          </w:rPr>
          <w:tab/>
        </w:r>
        <w:r>
          <w:rPr>
            <w:noProof/>
            <w:webHidden/>
          </w:rPr>
          <w:fldChar w:fldCharType="begin"/>
        </w:r>
        <w:r>
          <w:rPr>
            <w:noProof/>
            <w:webHidden/>
          </w:rPr>
          <w:instrText xml:space="preserve"> PAGEREF _Toc122965457 \h </w:instrText>
        </w:r>
        <w:r>
          <w:rPr>
            <w:noProof/>
            <w:webHidden/>
          </w:rPr>
        </w:r>
        <w:r>
          <w:rPr>
            <w:noProof/>
            <w:webHidden/>
          </w:rPr>
          <w:fldChar w:fldCharType="separate"/>
        </w:r>
        <w:r>
          <w:rPr>
            <w:noProof/>
            <w:webHidden/>
          </w:rPr>
          <w:t>24</w:t>
        </w:r>
        <w:r>
          <w:rPr>
            <w:noProof/>
            <w:webHidden/>
          </w:rPr>
          <w:fldChar w:fldCharType="end"/>
        </w:r>
      </w:hyperlink>
    </w:p>
    <w:p w14:paraId="662558C8" w14:textId="6731696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8" w:history="1">
        <w:r w:rsidRPr="00FB6714">
          <w:rPr>
            <w:rStyle w:val="Hyperlink"/>
            <w:noProof/>
            <w:lang w:val="en-GB"/>
          </w:rPr>
          <w:t>5.2.1.4.2.2</w:t>
        </w:r>
        <w:r>
          <w:rPr>
            <w:rFonts w:asciiTheme="minorHAnsi" w:eastAsiaTheme="minorEastAsia" w:hAnsiTheme="minorHAnsi" w:cstheme="minorBidi"/>
            <w:noProof/>
            <w:sz w:val="22"/>
            <w:szCs w:val="22"/>
            <w:lang w:eastAsia="zh-CN"/>
          </w:rPr>
          <w:tab/>
        </w:r>
        <w:r w:rsidRPr="00FB6714">
          <w:rPr>
            <w:rStyle w:val="Hyperlink"/>
            <w:noProof/>
            <w:lang w:val="en-GB"/>
          </w:rPr>
          <w:t>Manual Video Record End</w:t>
        </w:r>
        <w:r>
          <w:rPr>
            <w:noProof/>
            <w:webHidden/>
          </w:rPr>
          <w:tab/>
        </w:r>
        <w:r>
          <w:rPr>
            <w:noProof/>
            <w:webHidden/>
          </w:rPr>
          <w:fldChar w:fldCharType="begin"/>
        </w:r>
        <w:r>
          <w:rPr>
            <w:noProof/>
            <w:webHidden/>
          </w:rPr>
          <w:instrText xml:space="preserve"> PAGEREF _Toc122965458 \h </w:instrText>
        </w:r>
        <w:r>
          <w:rPr>
            <w:noProof/>
            <w:webHidden/>
          </w:rPr>
        </w:r>
        <w:r>
          <w:rPr>
            <w:noProof/>
            <w:webHidden/>
          </w:rPr>
          <w:fldChar w:fldCharType="separate"/>
        </w:r>
        <w:r>
          <w:rPr>
            <w:noProof/>
            <w:webHidden/>
          </w:rPr>
          <w:t>25</w:t>
        </w:r>
        <w:r>
          <w:rPr>
            <w:noProof/>
            <w:webHidden/>
          </w:rPr>
          <w:fldChar w:fldCharType="end"/>
        </w:r>
      </w:hyperlink>
    </w:p>
    <w:p w14:paraId="41CBE47F" w14:textId="3635E6A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59" w:history="1">
        <w:r w:rsidRPr="00FB6714">
          <w:rPr>
            <w:rStyle w:val="Hyperlink"/>
            <w:noProof/>
            <w:lang w:val="en-GB"/>
          </w:rPr>
          <w:t>5.2.1.4.2.3</w:t>
        </w:r>
        <w:r>
          <w:rPr>
            <w:rFonts w:asciiTheme="minorHAnsi" w:eastAsiaTheme="minorEastAsia" w:hAnsiTheme="minorHAnsi" w:cstheme="minorBidi"/>
            <w:noProof/>
            <w:sz w:val="22"/>
            <w:szCs w:val="22"/>
            <w:lang w:eastAsia="zh-CN"/>
          </w:rPr>
          <w:tab/>
        </w:r>
        <w:r w:rsidRPr="00FB6714">
          <w:rPr>
            <w:rStyle w:val="Hyperlink"/>
            <w:noProof/>
            <w:lang w:val="en-GB"/>
          </w:rPr>
          <w:t>Manual Video Record Stop</w:t>
        </w:r>
        <w:r>
          <w:rPr>
            <w:noProof/>
            <w:webHidden/>
          </w:rPr>
          <w:tab/>
        </w:r>
        <w:r>
          <w:rPr>
            <w:noProof/>
            <w:webHidden/>
          </w:rPr>
          <w:fldChar w:fldCharType="begin"/>
        </w:r>
        <w:r>
          <w:rPr>
            <w:noProof/>
            <w:webHidden/>
          </w:rPr>
          <w:instrText xml:space="preserve"> PAGEREF _Toc122965459 \h </w:instrText>
        </w:r>
        <w:r>
          <w:rPr>
            <w:noProof/>
            <w:webHidden/>
          </w:rPr>
        </w:r>
        <w:r>
          <w:rPr>
            <w:noProof/>
            <w:webHidden/>
          </w:rPr>
          <w:fldChar w:fldCharType="separate"/>
        </w:r>
        <w:r>
          <w:rPr>
            <w:noProof/>
            <w:webHidden/>
          </w:rPr>
          <w:t>25</w:t>
        </w:r>
        <w:r>
          <w:rPr>
            <w:noProof/>
            <w:webHidden/>
          </w:rPr>
          <w:fldChar w:fldCharType="end"/>
        </w:r>
      </w:hyperlink>
    </w:p>
    <w:p w14:paraId="4609AEEF" w14:textId="0E034C6C"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0" w:history="1">
        <w:r w:rsidRPr="00FB6714">
          <w:rPr>
            <w:rStyle w:val="Hyperlink"/>
            <w:noProof/>
            <w:lang w:val="en-GB"/>
          </w:rPr>
          <w:t>5.2.1.4.2.4</w:t>
        </w:r>
        <w:r>
          <w:rPr>
            <w:rFonts w:asciiTheme="minorHAnsi" w:eastAsiaTheme="minorEastAsia" w:hAnsiTheme="minorHAnsi" w:cstheme="minorBidi"/>
            <w:noProof/>
            <w:sz w:val="22"/>
            <w:szCs w:val="22"/>
            <w:lang w:eastAsia="zh-CN"/>
          </w:rPr>
          <w:tab/>
        </w:r>
        <w:r w:rsidRPr="00FB6714">
          <w:rPr>
            <w:rStyle w:val="Hyperlink"/>
            <w:noProof/>
            <w:lang w:val="en-GB"/>
          </w:rPr>
          <w:t>Manual Video Record Attributes</w:t>
        </w:r>
        <w:r>
          <w:rPr>
            <w:noProof/>
            <w:webHidden/>
          </w:rPr>
          <w:tab/>
        </w:r>
        <w:r>
          <w:rPr>
            <w:noProof/>
            <w:webHidden/>
          </w:rPr>
          <w:fldChar w:fldCharType="begin"/>
        </w:r>
        <w:r>
          <w:rPr>
            <w:noProof/>
            <w:webHidden/>
          </w:rPr>
          <w:instrText xml:space="preserve"> PAGEREF _Toc122965460 \h </w:instrText>
        </w:r>
        <w:r>
          <w:rPr>
            <w:noProof/>
            <w:webHidden/>
          </w:rPr>
        </w:r>
        <w:r>
          <w:rPr>
            <w:noProof/>
            <w:webHidden/>
          </w:rPr>
          <w:fldChar w:fldCharType="separate"/>
        </w:r>
        <w:r>
          <w:rPr>
            <w:noProof/>
            <w:webHidden/>
          </w:rPr>
          <w:t>25</w:t>
        </w:r>
        <w:r>
          <w:rPr>
            <w:noProof/>
            <w:webHidden/>
          </w:rPr>
          <w:fldChar w:fldCharType="end"/>
        </w:r>
      </w:hyperlink>
    </w:p>
    <w:p w14:paraId="7C88D5A5" w14:textId="3992CBBD"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61" w:history="1">
        <w:r w:rsidRPr="00FB6714">
          <w:rPr>
            <w:rStyle w:val="Hyperlink"/>
            <w:noProof/>
            <w:lang w:val="en-GB"/>
          </w:rPr>
          <w:t>5.2.1.5</w:t>
        </w:r>
        <w:r>
          <w:rPr>
            <w:rFonts w:asciiTheme="minorHAnsi" w:eastAsiaTheme="minorEastAsia" w:hAnsiTheme="minorHAnsi" w:cstheme="minorBidi"/>
            <w:noProof/>
            <w:sz w:val="22"/>
            <w:szCs w:val="22"/>
            <w:lang w:eastAsia="zh-CN"/>
          </w:rPr>
          <w:tab/>
        </w:r>
        <w:r w:rsidRPr="00FB6714">
          <w:rPr>
            <w:rStyle w:val="Hyperlink"/>
            <w:noProof/>
            <w:lang w:val="en-GB"/>
          </w:rPr>
          <w:t>Technology Function Video Watermark</w:t>
        </w:r>
        <w:r>
          <w:rPr>
            <w:noProof/>
            <w:webHidden/>
          </w:rPr>
          <w:tab/>
        </w:r>
        <w:r>
          <w:rPr>
            <w:noProof/>
            <w:webHidden/>
          </w:rPr>
          <w:fldChar w:fldCharType="begin"/>
        </w:r>
        <w:r>
          <w:rPr>
            <w:noProof/>
            <w:webHidden/>
          </w:rPr>
          <w:instrText xml:space="preserve"> PAGEREF _Toc122965461 \h </w:instrText>
        </w:r>
        <w:r>
          <w:rPr>
            <w:noProof/>
            <w:webHidden/>
          </w:rPr>
        </w:r>
        <w:r>
          <w:rPr>
            <w:noProof/>
            <w:webHidden/>
          </w:rPr>
          <w:fldChar w:fldCharType="separate"/>
        </w:r>
        <w:r>
          <w:rPr>
            <w:noProof/>
            <w:webHidden/>
          </w:rPr>
          <w:t>25</w:t>
        </w:r>
        <w:r>
          <w:rPr>
            <w:noProof/>
            <w:webHidden/>
          </w:rPr>
          <w:fldChar w:fldCharType="end"/>
        </w:r>
      </w:hyperlink>
    </w:p>
    <w:p w14:paraId="28791E71" w14:textId="69E4F4CB"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62" w:history="1">
        <w:r w:rsidRPr="00FB6714">
          <w:rPr>
            <w:rStyle w:val="Hyperlink"/>
            <w:noProof/>
            <w:lang w:val="en-GB"/>
            <w14:scene3d>
              <w14:camera w14:prst="orthographicFront"/>
              <w14:lightRig w14:rig="threePt" w14:dir="t">
                <w14:rot w14:lat="0" w14:lon="0" w14:rev="0"/>
              </w14:lightRig>
            </w14:scene3d>
          </w:rPr>
          <w:t>5.2.1.5.1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_Toc122965462 \h </w:instrText>
        </w:r>
        <w:r>
          <w:rPr>
            <w:noProof/>
            <w:webHidden/>
          </w:rPr>
        </w:r>
        <w:r>
          <w:rPr>
            <w:noProof/>
            <w:webHidden/>
          </w:rPr>
          <w:fldChar w:fldCharType="separate"/>
        </w:r>
        <w:r>
          <w:rPr>
            <w:noProof/>
            <w:webHidden/>
          </w:rPr>
          <w:t>26</w:t>
        </w:r>
        <w:r>
          <w:rPr>
            <w:noProof/>
            <w:webHidden/>
          </w:rPr>
          <w:fldChar w:fldCharType="end"/>
        </w:r>
      </w:hyperlink>
    </w:p>
    <w:p w14:paraId="4991A67F" w14:textId="64F25070"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3" w:history="1">
        <w:r w:rsidRPr="00FB6714">
          <w:rPr>
            <w:rStyle w:val="Hyperlink"/>
            <w:noProof/>
            <w:lang w:val="en-GB"/>
          </w:rPr>
          <w:t>5.2.1.5.1.1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_Toc122965463 \h </w:instrText>
        </w:r>
        <w:r>
          <w:rPr>
            <w:noProof/>
            <w:webHidden/>
          </w:rPr>
        </w:r>
        <w:r>
          <w:rPr>
            <w:noProof/>
            <w:webHidden/>
          </w:rPr>
          <w:fldChar w:fldCharType="separate"/>
        </w:r>
        <w:r>
          <w:rPr>
            <w:noProof/>
            <w:webHidden/>
          </w:rPr>
          <w:t>26</w:t>
        </w:r>
        <w:r>
          <w:rPr>
            <w:noProof/>
            <w:webHidden/>
          </w:rPr>
          <w:fldChar w:fldCharType="end"/>
        </w:r>
      </w:hyperlink>
    </w:p>
    <w:p w14:paraId="73AD40FB" w14:textId="290E4BF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4" w:history="1">
        <w:r w:rsidRPr="00FB6714">
          <w:rPr>
            <w:rStyle w:val="Hyperlink"/>
            <w:noProof/>
            <w:lang w:val="en-GB"/>
          </w:rPr>
          <w:t>5.2.1.5.1.2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_Toc122965464 \h </w:instrText>
        </w:r>
        <w:r>
          <w:rPr>
            <w:noProof/>
            <w:webHidden/>
          </w:rPr>
        </w:r>
        <w:r>
          <w:rPr>
            <w:noProof/>
            <w:webHidden/>
          </w:rPr>
          <w:fldChar w:fldCharType="separate"/>
        </w:r>
        <w:r>
          <w:rPr>
            <w:noProof/>
            <w:webHidden/>
          </w:rPr>
          <w:t>26</w:t>
        </w:r>
        <w:r>
          <w:rPr>
            <w:noProof/>
            <w:webHidden/>
          </w:rPr>
          <w:fldChar w:fldCharType="end"/>
        </w:r>
      </w:hyperlink>
    </w:p>
    <w:p w14:paraId="58A2DE22" w14:textId="3949387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5" w:history="1">
        <w:r w:rsidRPr="00FB6714">
          <w:rPr>
            <w:rStyle w:val="Hyperlink"/>
            <w:noProof/>
          </w:rPr>
          <w:t>5.2.1.5.1.3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_Toc122965465 \h </w:instrText>
        </w:r>
        <w:r>
          <w:rPr>
            <w:noProof/>
            <w:webHidden/>
          </w:rPr>
        </w:r>
        <w:r>
          <w:rPr>
            <w:noProof/>
            <w:webHidden/>
          </w:rPr>
          <w:fldChar w:fldCharType="separate"/>
        </w:r>
        <w:r>
          <w:rPr>
            <w:noProof/>
            <w:webHidden/>
          </w:rPr>
          <w:t>26</w:t>
        </w:r>
        <w:r>
          <w:rPr>
            <w:noProof/>
            <w:webHidden/>
          </w:rPr>
          <w:fldChar w:fldCharType="end"/>
        </w:r>
      </w:hyperlink>
    </w:p>
    <w:p w14:paraId="7B30AF6A" w14:textId="71C658AE"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6" w:history="1">
        <w:r w:rsidRPr="00FB6714">
          <w:rPr>
            <w:rStyle w:val="Hyperlink"/>
            <w:noProof/>
          </w:rPr>
          <w:t>5.2.1.5.1.4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_Toc122965466 \h </w:instrText>
        </w:r>
        <w:r>
          <w:rPr>
            <w:noProof/>
            <w:webHidden/>
          </w:rPr>
        </w:r>
        <w:r>
          <w:rPr>
            <w:noProof/>
            <w:webHidden/>
          </w:rPr>
          <w:fldChar w:fldCharType="separate"/>
        </w:r>
        <w:r>
          <w:rPr>
            <w:noProof/>
            <w:webHidden/>
          </w:rPr>
          <w:t>26</w:t>
        </w:r>
        <w:r>
          <w:rPr>
            <w:noProof/>
            <w:webHidden/>
          </w:rPr>
          <w:fldChar w:fldCharType="end"/>
        </w:r>
      </w:hyperlink>
    </w:p>
    <w:p w14:paraId="15C67962" w14:textId="7F96C64E"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67" w:history="1">
        <w:r w:rsidRPr="00FB6714">
          <w:rPr>
            <w:rStyle w:val="Hyperlink"/>
            <w:noProof/>
            <w:lang w:val="en-GB"/>
            <w14:scene3d>
              <w14:camera w14:prst="orthographicFront"/>
              <w14:lightRig w14:rig="threePt" w14:dir="t">
                <w14:rot w14:lat="0" w14:lon="0" w14:rev="0"/>
              </w14:lightRig>
            </w14:scene3d>
          </w:rPr>
          <w:t>5.2.1.5.2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_Toc122965467 \h </w:instrText>
        </w:r>
        <w:r>
          <w:rPr>
            <w:noProof/>
            <w:webHidden/>
          </w:rPr>
        </w:r>
        <w:r>
          <w:rPr>
            <w:noProof/>
            <w:webHidden/>
          </w:rPr>
          <w:fldChar w:fldCharType="separate"/>
        </w:r>
        <w:r>
          <w:rPr>
            <w:noProof/>
            <w:webHidden/>
          </w:rPr>
          <w:t>26</w:t>
        </w:r>
        <w:r>
          <w:rPr>
            <w:noProof/>
            <w:webHidden/>
          </w:rPr>
          <w:fldChar w:fldCharType="end"/>
        </w:r>
      </w:hyperlink>
    </w:p>
    <w:p w14:paraId="7A2B7273" w14:textId="7E90F11D"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8" w:history="1">
        <w:r w:rsidRPr="00FB6714">
          <w:rPr>
            <w:rStyle w:val="Hyperlink"/>
            <w:noProof/>
            <w:lang w:val="en-GB"/>
          </w:rPr>
          <w:t>5.2.1.5.2.1</w:t>
        </w:r>
        <w:r>
          <w:rPr>
            <w:rFonts w:asciiTheme="minorHAnsi" w:eastAsiaTheme="minorEastAsia" w:hAnsiTheme="minorHAnsi" w:cstheme="minorBidi"/>
            <w:noProof/>
            <w:sz w:val="22"/>
            <w:szCs w:val="22"/>
            <w:lang w:eastAsia="zh-CN"/>
          </w:rPr>
          <w:tab/>
        </w:r>
        <w:r w:rsidRPr="00FB6714">
          <w:rPr>
            <w:rStyle w:val="Hyperlink"/>
            <w:noProof/>
            <w:lang w:val="en-GB"/>
          </w:rPr>
          <w:t>VIN Code Request</w:t>
        </w:r>
        <w:r>
          <w:rPr>
            <w:noProof/>
            <w:webHidden/>
          </w:rPr>
          <w:tab/>
        </w:r>
        <w:r>
          <w:rPr>
            <w:noProof/>
            <w:webHidden/>
          </w:rPr>
          <w:fldChar w:fldCharType="begin"/>
        </w:r>
        <w:r>
          <w:rPr>
            <w:noProof/>
            <w:webHidden/>
          </w:rPr>
          <w:instrText xml:space="preserve"> PAGEREF _Toc122965468 \h </w:instrText>
        </w:r>
        <w:r>
          <w:rPr>
            <w:noProof/>
            <w:webHidden/>
          </w:rPr>
        </w:r>
        <w:r>
          <w:rPr>
            <w:noProof/>
            <w:webHidden/>
          </w:rPr>
          <w:fldChar w:fldCharType="separate"/>
        </w:r>
        <w:r>
          <w:rPr>
            <w:noProof/>
            <w:webHidden/>
          </w:rPr>
          <w:t>26</w:t>
        </w:r>
        <w:r>
          <w:rPr>
            <w:noProof/>
            <w:webHidden/>
          </w:rPr>
          <w:fldChar w:fldCharType="end"/>
        </w:r>
      </w:hyperlink>
    </w:p>
    <w:p w14:paraId="6FD29B6A" w14:textId="3C6808A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69" w:history="1">
        <w:r w:rsidRPr="00FB6714">
          <w:rPr>
            <w:rStyle w:val="Hyperlink"/>
            <w:noProof/>
            <w:lang w:val="en-GB"/>
          </w:rPr>
          <w:t>5.2.1.5.2.2</w:t>
        </w:r>
        <w:r>
          <w:rPr>
            <w:rFonts w:asciiTheme="minorHAnsi" w:eastAsiaTheme="minorEastAsia" w:hAnsiTheme="minorHAnsi" w:cstheme="minorBidi"/>
            <w:noProof/>
            <w:sz w:val="22"/>
            <w:szCs w:val="22"/>
            <w:lang w:eastAsia="zh-CN"/>
          </w:rPr>
          <w:tab/>
        </w:r>
        <w:r w:rsidRPr="00FB6714">
          <w:rPr>
            <w:rStyle w:val="Hyperlink"/>
            <w:noProof/>
            <w:lang w:val="en-GB"/>
          </w:rPr>
          <w:t>Video Watermark Attributes</w:t>
        </w:r>
        <w:r>
          <w:rPr>
            <w:noProof/>
            <w:webHidden/>
          </w:rPr>
          <w:tab/>
        </w:r>
        <w:r>
          <w:rPr>
            <w:noProof/>
            <w:webHidden/>
          </w:rPr>
          <w:fldChar w:fldCharType="begin"/>
        </w:r>
        <w:r>
          <w:rPr>
            <w:noProof/>
            <w:webHidden/>
          </w:rPr>
          <w:instrText xml:space="preserve"> PAGEREF _Toc122965469 \h </w:instrText>
        </w:r>
        <w:r>
          <w:rPr>
            <w:noProof/>
            <w:webHidden/>
          </w:rPr>
        </w:r>
        <w:r>
          <w:rPr>
            <w:noProof/>
            <w:webHidden/>
          </w:rPr>
          <w:fldChar w:fldCharType="separate"/>
        </w:r>
        <w:r>
          <w:rPr>
            <w:noProof/>
            <w:webHidden/>
          </w:rPr>
          <w:t>27</w:t>
        </w:r>
        <w:r>
          <w:rPr>
            <w:noProof/>
            <w:webHidden/>
          </w:rPr>
          <w:fldChar w:fldCharType="end"/>
        </w:r>
      </w:hyperlink>
    </w:p>
    <w:p w14:paraId="7DA1123D" w14:textId="7A4FD387"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70" w:history="1">
        <w:r w:rsidRPr="00FB6714">
          <w:rPr>
            <w:rStyle w:val="Hyperlink"/>
            <w:noProof/>
            <w:lang w:val="en-GB"/>
          </w:rPr>
          <w:t>5.2.1.6</w:t>
        </w:r>
        <w:r>
          <w:rPr>
            <w:rFonts w:asciiTheme="minorHAnsi" w:eastAsiaTheme="minorEastAsia" w:hAnsiTheme="minorHAnsi" w:cstheme="minorBidi"/>
            <w:noProof/>
            <w:sz w:val="22"/>
            <w:szCs w:val="22"/>
            <w:lang w:eastAsia="zh-CN"/>
          </w:rPr>
          <w:tab/>
        </w:r>
        <w:r w:rsidRPr="00FB6714">
          <w:rPr>
            <w:rStyle w:val="Hyperlink"/>
            <w:noProof/>
            <w:lang w:val="en-GB"/>
          </w:rPr>
          <w:t>Technology Function Video Liveview</w:t>
        </w:r>
        <w:r>
          <w:rPr>
            <w:noProof/>
            <w:webHidden/>
          </w:rPr>
          <w:tab/>
        </w:r>
        <w:r>
          <w:rPr>
            <w:noProof/>
            <w:webHidden/>
          </w:rPr>
          <w:fldChar w:fldCharType="begin"/>
        </w:r>
        <w:r>
          <w:rPr>
            <w:noProof/>
            <w:webHidden/>
          </w:rPr>
          <w:instrText xml:space="preserve"> PAGEREF _Toc122965470 \h </w:instrText>
        </w:r>
        <w:r>
          <w:rPr>
            <w:noProof/>
            <w:webHidden/>
          </w:rPr>
        </w:r>
        <w:r>
          <w:rPr>
            <w:noProof/>
            <w:webHidden/>
          </w:rPr>
          <w:fldChar w:fldCharType="separate"/>
        </w:r>
        <w:r>
          <w:rPr>
            <w:noProof/>
            <w:webHidden/>
          </w:rPr>
          <w:t>27</w:t>
        </w:r>
        <w:r>
          <w:rPr>
            <w:noProof/>
            <w:webHidden/>
          </w:rPr>
          <w:fldChar w:fldCharType="end"/>
        </w:r>
      </w:hyperlink>
    </w:p>
    <w:p w14:paraId="27459B2F" w14:textId="50B18CC1"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71" w:history="1">
        <w:r w:rsidRPr="00FB6714">
          <w:rPr>
            <w:rStyle w:val="Hyperlink"/>
            <w:noProof/>
            <w:lang w:val="en-GB"/>
            <w14:scene3d>
              <w14:camera w14:prst="orthographicFront"/>
              <w14:lightRig w14:rig="threePt" w14:dir="t">
                <w14:rot w14:lat="0" w14:lon="0" w14:rev="0"/>
              </w14:lightRig>
            </w14:scene3d>
          </w:rPr>
          <w:t>5.2.1.6.1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_Toc122965471 \h </w:instrText>
        </w:r>
        <w:r>
          <w:rPr>
            <w:noProof/>
            <w:webHidden/>
          </w:rPr>
        </w:r>
        <w:r>
          <w:rPr>
            <w:noProof/>
            <w:webHidden/>
          </w:rPr>
          <w:fldChar w:fldCharType="separate"/>
        </w:r>
        <w:r>
          <w:rPr>
            <w:noProof/>
            <w:webHidden/>
          </w:rPr>
          <w:t>27</w:t>
        </w:r>
        <w:r>
          <w:rPr>
            <w:noProof/>
            <w:webHidden/>
          </w:rPr>
          <w:fldChar w:fldCharType="end"/>
        </w:r>
      </w:hyperlink>
    </w:p>
    <w:p w14:paraId="345F18A4" w14:textId="1FA7C71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72" w:history="1">
        <w:r w:rsidRPr="00FB6714">
          <w:rPr>
            <w:rStyle w:val="Hyperlink"/>
            <w:noProof/>
            <w:lang w:val="en-GB"/>
          </w:rPr>
          <w:t>5.2.1.6.1.1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_Toc122965472 \h </w:instrText>
        </w:r>
        <w:r>
          <w:rPr>
            <w:noProof/>
            <w:webHidden/>
          </w:rPr>
        </w:r>
        <w:r>
          <w:rPr>
            <w:noProof/>
            <w:webHidden/>
          </w:rPr>
          <w:fldChar w:fldCharType="separate"/>
        </w:r>
        <w:r>
          <w:rPr>
            <w:noProof/>
            <w:webHidden/>
          </w:rPr>
          <w:t>27</w:t>
        </w:r>
        <w:r>
          <w:rPr>
            <w:noProof/>
            <w:webHidden/>
          </w:rPr>
          <w:fldChar w:fldCharType="end"/>
        </w:r>
      </w:hyperlink>
    </w:p>
    <w:p w14:paraId="3F4118C1" w14:textId="5AD9094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73" w:history="1">
        <w:r w:rsidRPr="00FB6714">
          <w:rPr>
            <w:rStyle w:val="Hyperlink"/>
            <w:noProof/>
            <w:lang w:val="en-GB"/>
          </w:rPr>
          <w:t>5.2.1.6.1.2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_Toc122965473 \h </w:instrText>
        </w:r>
        <w:r>
          <w:rPr>
            <w:noProof/>
            <w:webHidden/>
          </w:rPr>
        </w:r>
        <w:r>
          <w:rPr>
            <w:noProof/>
            <w:webHidden/>
          </w:rPr>
          <w:fldChar w:fldCharType="separate"/>
        </w:r>
        <w:r>
          <w:rPr>
            <w:noProof/>
            <w:webHidden/>
          </w:rPr>
          <w:t>27</w:t>
        </w:r>
        <w:r>
          <w:rPr>
            <w:noProof/>
            <w:webHidden/>
          </w:rPr>
          <w:fldChar w:fldCharType="end"/>
        </w:r>
      </w:hyperlink>
    </w:p>
    <w:p w14:paraId="3F5F8166" w14:textId="10DB9FD3"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74" w:history="1">
        <w:r w:rsidRPr="00FB6714">
          <w:rPr>
            <w:rStyle w:val="Hyperlink"/>
            <w:noProof/>
          </w:rPr>
          <w:t>5.2.1.6.1.3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_Toc122965474 \h </w:instrText>
        </w:r>
        <w:r>
          <w:rPr>
            <w:noProof/>
            <w:webHidden/>
          </w:rPr>
        </w:r>
        <w:r>
          <w:rPr>
            <w:noProof/>
            <w:webHidden/>
          </w:rPr>
          <w:fldChar w:fldCharType="separate"/>
        </w:r>
        <w:r>
          <w:rPr>
            <w:noProof/>
            <w:webHidden/>
          </w:rPr>
          <w:t>28</w:t>
        </w:r>
        <w:r>
          <w:rPr>
            <w:noProof/>
            <w:webHidden/>
          </w:rPr>
          <w:fldChar w:fldCharType="end"/>
        </w:r>
      </w:hyperlink>
    </w:p>
    <w:p w14:paraId="4DF4055D" w14:textId="3119E5D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75" w:history="1">
        <w:r w:rsidRPr="00FB6714">
          <w:rPr>
            <w:rStyle w:val="Hyperlink"/>
            <w:noProof/>
          </w:rPr>
          <w:t>5.2.1.6.1.4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_Toc122965475 \h </w:instrText>
        </w:r>
        <w:r>
          <w:rPr>
            <w:noProof/>
            <w:webHidden/>
          </w:rPr>
        </w:r>
        <w:r>
          <w:rPr>
            <w:noProof/>
            <w:webHidden/>
          </w:rPr>
          <w:fldChar w:fldCharType="separate"/>
        </w:r>
        <w:r>
          <w:rPr>
            <w:noProof/>
            <w:webHidden/>
          </w:rPr>
          <w:t>28</w:t>
        </w:r>
        <w:r>
          <w:rPr>
            <w:noProof/>
            <w:webHidden/>
          </w:rPr>
          <w:fldChar w:fldCharType="end"/>
        </w:r>
      </w:hyperlink>
    </w:p>
    <w:p w14:paraId="257E9C6D" w14:textId="3488DBC2"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76" w:history="1">
        <w:r w:rsidRPr="00FB6714">
          <w:rPr>
            <w:rStyle w:val="Hyperlink"/>
            <w:noProof/>
            <w:lang w:val="en-GB"/>
            <w14:scene3d>
              <w14:camera w14:prst="orthographicFront"/>
              <w14:lightRig w14:rig="threePt" w14:dir="t">
                <w14:rot w14:lat="0" w14:lon="0" w14:rev="0"/>
              </w14:lightRig>
            </w14:scene3d>
          </w:rPr>
          <w:t>5.2.1.6.2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_Toc122965476 \h </w:instrText>
        </w:r>
        <w:r>
          <w:rPr>
            <w:noProof/>
            <w:webHidden/>
          </w:rPr>
        </w:r>
        <w:r>
          <w:rPr>
            <w:noProof/>
            <w:webHidden/>
          </w:rPr>
          <w:fldChar w:fldCharType="separate"/>
        </w:r>
        <w:r>
          <w:rPr>
            <w:noProof/>
            <w:webHidden/>
          </w:rPr>
          <w:t>28</w:t>
        </w:r>
        <w:r>
          <w:rPr>
            <w:noProof/>
            <w:webHidden/>
          </w:rPr>
          <w:fldChar w:fldCharType="end"/>
        </w:r>
      </w:hyperlink>
    </w:p>
    <w:p w14:paraId="0543BAB2" w14:textId="26D8DD6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77" w:history="1">
        <w:r w:rsidRPr="00FB6714">
          <w:rPr>
            <w:rStyle w:val="Hyperlink"/>
            <w:noProof/>
            <w:lang w:val="en-GB"/>
          </w:rPr>
          <w:t>5.2.1.6.2.1</w:t>
        </w:r>
        <w:r>
          <w:rPr>
            <w:rFonts w:asciiTheme="minorHAnsi" w:eastAsiaTheme="minorEastAsia" w:hAnsiTheme="minorHAnsi" w:cstheme="minorBidi"/>
            <w:noProof/>
            <w:sz w:val="22"/>
            <w:szCs w:val="22"/>
            <w:lang w:eastAsia="zh-CN"/>
          </w:rPr>
          <w:tab/>
        </w:r>
        <w:r w:rsidRPr="00FB6714">
          <w:rPr>
            <w:rStyle w:val="Hyperlink"/>
            <w:noProof/>
            <w:lang w:val="en-GB"/>
          </w:rPr>
          <w:t>Liveview Page Enter Process</w:t>
        </w:r>
        <w:r>
          <w:rPr>
            <w:noProof/>
            <w:webHidden/>
          </w:rPr>
          <w:tab/>
        </w:r>
        <w:r>
          <w:rPr>
            <w:noProof/>
            <w:webHidden/>
          </w:rPr>
          <w:fldChar w:fldCharType="begin"/>
        </w:r>
        <w:r>
          <w:rPr>
            <w:noProof/>
            <w:webHidden/>
          </w:rPr>
          <w:instrText xml:space="preserve"> PAGEREF _Toc122965477 \h </w:instrText>
        </w:r>
        <w:r>
          <w:rPr>
            <w:noProof/>
            <w:webHidden/>
          </w:rPr>
        </w:r>
        <w:r>
          <w:rPr>
            <w:noProof/>
            <w:webHidden/>
          </w:rPr>
          <w:fldChar w:fldCharType="separate"/>
        </w:r>
        <w:r>
          <w:rPr>
            <w:noProof/>
            <w:webHidden/>
          </w:rPr>
          <w:t>28</w:t>
        </w:r>
        <w:r>
          <w:rPr>
            <w:noProof/>
            <w:webHidden/>
          </w:rPr>
          <w:fldChar w:fldCharType="end"/>
        </w:r>
      </w:hyperlink>
    </w:p>
    <w:p w14:paraId="125E01E1" w14:textId="5FD68C4D"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78" w:history="1">
        <w:r w:rsidRPr="00FB6714">
          <w:rPr>
            <w:rStyle w:val="Hyperlink"/>
            <w:noProof/>
            <w:lang w:val="en-GB"/>
          </w:rPr>
          <w:t>5.2.1.7</w:t>
        </w:r>
        <w:r>
          <w:rPr>
            <w:rFonts w:asciiTheme="minorHAnsi" w:eastAsiaTheme="minorEastAsia" w:hAnsiTheme="minorHAnsi" w:cstheme="minorBidi"/>
            <w:noProof/>
            <w:sz w:val="22"/>
            <w:szCs w:val="22"/>
            <w:lang w:eastAsia="zh-CN"/>
          </w:rPr>
          <w:tab/>
        </w:r>
        <w:r w:rsidRPr="00FB6714">
          <w:rPr>
            <w:rStyle w:val="Hyperlink"/>
            <w:noProof/>
            <w:lang w:val="en-GB"/>
          </w:rPr>
          <w:t>Technology Function TF C</w:t>
        </w:r>
        <w:r w:rsidRPr="00FB6714">
          <w:rPr>
            <w:rStyle w:val="Hyperlink"/>
            <w:noProof/>
            <w:lang w:val="en-GB" w:eastAsia="zh-CN"/>
          </w:rPr>
          <w:t>ard Detection</w:t>
        </w:r>
        <w:r>
          <w:rPr>
            <w:noProof/>
            <w:webHidden/>
          </w:rPr>
          <w:tab/>
        </w:r>
        <w:r>
          <w:rPr>
            <w:noProof/>
            <w:webHidden/>
          </w:rPr>
          <w:fldChar w:fldCharType="begin"/>
        </w:r>
        <w:r>
          <w:rPr>
            <w:noProof/>
            <w:webHidden/>
          </w:rPr>
          <w:instrText xml:space="preserve"> PAGEREF _Toc122965478 \h </w:instrText>
        </w:r>
        <w:r>
          <w:rPr>
            <w:noProof/>
            <w:webHidden/>
          </w:rPr>
        </w:r>
        <w:r>
          <w:rPr>
            <w:noProof/>
            <w:webHidden/>
          </w:rPr>
          <w:fldChar w:fldCharType="separate"/>
        </w:r>
        <w:r>
          <w:rPr>
            <w:noProof/>
            <w:webHidden/>
          </w:rPr>
          <w:t>29</w:t>
        </w:r>
        <w:r>
          <w:rPr>
            <w:noProof/>
            <w:webHidden/>
          </w:rPr>
          <w:fldChar w:fldCharType="end"/>
        </w:r>
      </w:hyperlink>
    </w:p>
    <w:p w14:paraId="3B7AC598" w14:textId="4E645CCE"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79" w:history="1">
        <w:r w:rsidRPr="00FB6714">
          <w:rPr>
            <w:rStyle w:val="Hyperlink"/>
            <w:noProof/>
            <w:lang w:val="en-GB"/>
            <w14:scene3d>
              <w14:camera w14:prst="orthographicFront"/>
              <w14:lightRig w14:rig="threePt" w14:dir="t">
                <w14:rot w14:lat="0" w14:lon="0" w14:rev="0"/>
              </w14:lightRig>
            </w14:scene3d>
          </w:rPr>
          <w:t>5.2.1.7.1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_Toc122965479 \h </w:instrText>
        </w:r>
        <w:r>
          <w:rPr>
            <w:noProof/>
            <w:webHidden/>
          </w:rPr>
        </w:r>
        <w:r>
          <w:rPr>
            <w:noProof/>
            <w:webHidden/>
          </w:rPr>
          <w:fldChar w:fldCharType="separate"/>
        </w:r>
        <w:r>
          <w:rPr>
            <w:noProof/>
            <w:webHidden/>
          </w:rPr>
          <w:t>29</w:t>
        </w:r>
        <w:r>
          <w:rPr>
            <w:noProof/>
            <w:webHidden/>
          </w:rPr>
          <w:fldChar w:fldCharType="end"/>
        </w:r>
      </w:hyperlink>
    </w:p>
    <w:p w14:paraId="6FFB1C2D" w14:textId="2456EB63"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0" w:history="1">
        <w:r w:rsidRPr="00FB6714">
          <w:rPr>
            <w:rStyle w:val="Hyperlink"/>
            <w:noProof/>
            <w:lang w:val="en-GB"/>
          </w:rPr>
          <w:t>5.2.1.7.1.1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_Toc122965480 \h </w:instrText>
        </w:r>
        <w:r>
          <w:rPr>
            <w:noProof/>
            <w:webHidden/>
          </w:rPr>
        </w:r>
        <w:r>
          <w:rPr>
            <w:noProof/>
            <w:webHidden/>
          </w:rPr>
          <w:fldChar w:fldCharType="separate"/>
        </w:r>
        <w:r>
          <w:rPr>
            <w:noProof/>
            <w:webHidden/>
          </w:rPr>
          <w:t>29</w:t>
        </w:r>
        <w:r>
          <w:rPr>
            <w:noProof/>
            <w:webHidden/>
          </w:rPr>
          <w:fldChar w:fldCharType="end"/>
        </w:r>
      </w:hyperlink>
    </w:p>
    <w:p w14:paraId="0F74E0E3" w14:textId="69B8E4E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1" w:history="1">
        <w:r w:rsidRPr="00FB6714">
          <w:rPr>
            <w:rStyle w:val="Hyperlink"/>
            <w:noProof/>
            <w:lang w:val="en-GB"/>
          </w:rPr>
          <w:t>5.2.1.7.1.2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_Toc122965481 \h </w:instrText>
        </w:r>
        <w:r>
          <w:rPr>
            <w:noProof/>
            <w:webHidden/>
          </w:rPr>
        </w:r>
        <w:r>
          <w:rPr>
            <w:noProof/>
            <w:webHidden/>
          </w:rPr>
          <w:fldChar w:fldCharType="separate"/>
        </w:r>
        <w:r>
          <w:rPr>
            <w:noProof/>
            <w:webHidden/>
          </w:rPr>
          <w:t>29</w:t>
        </w:r>
        <w:r>
          <w:rPr>
            <w:noProof/>
            <w:webHidden/>
          </w:rPr>
          <w:fldChar w:fldCharType="end"/>
        </w:r>
      </w:hyperlink>
    </w:p>
    <w:p w14:paraId="11E425BB" w14:textId="62560A4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2" w:history="1">
        <w:r w:rsidRPr="00FB6714">
          <w:rPr>
            <w:rStyle w:val="Hyperlink"/>
            <w:noProof/>
          </w:rPr>
          <w:t>5.2.1.7.1.3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_Toc122965482 \h </w:instrText>
        </w:r>
        <w:r>
          <w:rPr>
            <w:noProof/>
            <w:webHidden/>
          </w:rPr>
        </w:r>
        <w:r>
          <w:rPr>
            <w:noProof/>
            <w:webHidden/>
          </w:rPr>
          <w:fldChar w:fldCharType="separate"/>
        </w:r>
        <w:r>
          <w:rPr>
            <w:noProof/>
            <w:webHidden/>
          </w:rPr>
          <w:t>29</w:t>
        </w:r>
        <w:r>
          <w:rPr>
            <w:noProof/>
            <w:webHidden/>
          </w:rPr>
          <w:fldChar w:fldCharType="end"/>
        </w:r>
      </w:hyperlink>
    </w:p>
    <w:p w14:paraId="7888326C" w14:textId="7B5718A4"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3" w:history="1">
        <w:r w:rsidRPr="00FB6714">
          <w:rPr>
            <w:rStyle w:val="Hyperlink"/>
            <w:noProof/>
          </w:rPr>
          <w:t>5.2.1.7.1.4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_Toc122965483 \h </w:instrText>
        </w:r>
        <w:r>
          <w:rPr>
            <w:noProof/>
            <w:webHidden/>
          </w:rPr>
        </w:r>
        <w:r>
          <w:rPr>
            <w:noProof/>
            <w:webHidden/>
          </w:rPr>
          <w:fldChar w:fldCharType="separate"/>
        </w:r>
        <w:r>
          <w:rPr>
            <w:noProof/>
            <w:webHidden/>
          </w:rPr>
          <w:t>29</w:t>
        </w:r>
        <w:r>
          <w:rPr>
            <w:noProof/>
            <w:webHidden/>
          </w:rPr>
          <w:fldChar w:fldCharType="end"/>
        </w:r>
      </w:hyperlink>
    </w:p>
    <w:p w14:paraId="1C0361FB" w14:textId="0E851519"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84" w:history="1">
        <w:r w:rsidRPr="00FB6714">
          <w:rPr>
            <w:rStyle w:val="Hyperlink"/>
            <w:noProof/>
            <w:lang w:val="en-GB"/>
            <w14:scene3d>
              <w14:camera w14:prst="orthographicFront"/>
              <w14:lightRig w14:rig="threePt" w14:dir="t">
                <w14:rot w14:lat="0" w14:lon="0" w14:rev="0"/>
              </w14:lightRig>
            </w14:scene3d>
          </w:rPr>
          <w:t>5.2.1.7.2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_Toc122965484 \h </w:instrText>
        </w:r>
        <w:r>
          <w:rPr>
            <w:noProof/>
            <w:webHidden/>
          </w:rPr>
        </w:r>
        <w:r>
          <w:rPr>
            <w:noProof/>
            <w:webHidden/>
          </w:rPr>
          <w:fldChar w:fldCharType="separate"/>
        </w:r>
        <w:r>
          <w:rPr>
            <w:noProof/>
            <w:webHidden/>
          </w:rPr>
          <w:t>29</w:t>
        </w:r>
        <w:r>
          <w:rPr>
            <w:noProof/>
            <w:webHidden/>
          </w:rPr>
          <w:fldChar w:fldCharType="end"/>
        </w:r>
      </w:hyperlink>
    </w:p>
    <w:p w14:paraId="48D2A0B1" w14:textId="472A92DE"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5" w:history="1">
        <w:r w:rsidRPr="00FB6714">
          <w:rPr>
            <w:rStyle w:val="Hyperlink"/>
            <w:noProof/>
            <w:lang w:val="en-GB"/>
          </w:rPr>
          <w:t>5.2.1.7.2.1</w:t>
        </w:r>
        <w:r>
          <w:rPr>
            <w:rFonts w:asciiTheme="minorHAnsi" w:eastAsiaTheme="minorEastAsia" w:hAnsiTheme="minorHAnsi" w:cstheme="minorBidi"/>
            <w:noProof/>
            <w:sz w:val="22"/>
            <w:szCs w:val="22"/>
            <w:lang w:eastAsia="zh-CN"/>
          </w:rPr>
          <w:tab/>
        </w:r>
        <w:r w:rsidRPr="00FB6714">
          <w:rPr>
            <w:rStyle w:val="Hyperlink"/>
            <w:noProof/>
            <w:lang w:val="en-GB"/>
          </w:rPr>
          <w:t>TF Card Detection</w:t>
        </w:r>
        <w:r>
          <w:rPr>
            <w:noProof/>
            <w:webHidden/>
          </w:rPr>
          <w:tab/>
        </w:r>
        <w:r>
          <w:rPr>
            <w:noProof/>
            <w:webHidden/>
          </w:rPr>
          <w:fldChar w:fldCharType="begin"/>
        </w:r>
        <w:r>
          <w:rPr>
            <w:noProof/>
            <w:webHidden/>
          </w:rPr>
          <w:instrText xml:space="preserve"> PAGEREF _Toc122965485 \h </w:instrText>
        </w:r>
        <w:r>
          <w:rPr>
            <w:noProof/>
            <w:webHidden/>
          </w:rPr>
        </w:r>
        <w:r>
          <w:rPr>
            <w:noProof/>
            <w:webHidden/>
          </w:rPr>
          <w:fldChar w:fldCharType="separate"/>
        </w:r>
        <w:r>
          <w:rPr>
            <w:noProof/>
            <w:webHidden/>
          </w:rPr>
          <w:t>29</w:t>
        </w:r>
        <w:r>
          <w:rPr>
            <w:noProof/>
            <w:webHidden/>
          </w:rPr>
          <w:fldChar w:fldCharType="end"/>
        </w:r>
      </w:hyperlink>
    </w:p>
    <w:p w14:paraId="536B7D37" w14:textId="0981772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6" w:history="1">
        <w:r w:rsidRPr="00FB6714">
          <w:rPr>
            <w:rStyle w:val="Hyperlink"/>
            <w:noProof/>
            <w:lang w:val="en-GB"/>
          </w:rPr>
          <w:t>5.2.1.7.2.2</w:t>
        </w:r>
        <w:r>
          <w:rPr>
            <w:rFonts w:asciiTheme="minorHAnsi" w:eastAsiaTheme="minorEastAsia" w:hAnsiTheme="minorHAnsi" w:cstheme="minorBidi"/>
            <w:noProof/>
            <w:sz w:val="22"/>
            <w:szCs w:val="22"/>
            <w:lang w:eastAsia="zh-CN"/>
          </w:rPr>
          <w:tab/>
        </w:r>
        <w:r w:rsidRPr="00FB6714">
          <w:rPr>
            <w:rStyle w:val="Hyperlink"/>
            <w:noProof/>
            <w:lang w:val="en-GB"/>
          </w:rPr>
          <w:t>TF Card Format</w:t>
        </w:r>
        <w:r>
          <w:rPr>
            <w:noProof/>
            <w:webHidden/>
          </w:rPr>
          <w:tab/>
        </w:r>
        <w:r>
          <w:rPr>
            <w:noProof/>
            <w:webHidden/>
          </w:rPr>
          <w:fldChar w:fldCharType="begin"/>
        </w:r>
        <w:r>
          <w:rPr>
            <w:noProof/>
            <w:webHidden/>
          </w:rPr>
          <w:instrText xml:space="preserve"> PAGEREF _Toc122965486 \h </w:instrText>
        </w:r>
        <w:r>
          <w:rPr>
            <w:noProof/>
            <w:webHidden/>
          </w:rPr>
        </w:r>
        <w:r>
          <w:rPr>
            <w:noProof/>
            <w:webHidden/>
          </w:rPr>
          <w:fldChar w:fldCharType="separate"/>
        </w:r>
        <w:r>
          <w:rPr>
            <w:noProof/>
            <w:webHidden/>
          </w:rPr>
          <w:t>30</w:t>
        </w:r>
        <w:r>
          <w:rPr>
            <w:noProof/>
            <w:webHidden/>
          </w:rPr>
          <w:fldChar w:fldCharType="end"/>
        </w:r>
      </w:hyperlink>
    </w:p>
    <w:p w14:paraId="5DAF9BCB" w14:textId="17675833"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487" w:history="1">
        <w:r w:rsidRPr="00FB6714">
          <w:rPr>
            <w:rStyle w:val="Hyperlink"/>
            <w:noProof/>
            <w:lang w:val="en-GB"/>
          </w:rPr>
          <w:t>5.2.1.8</w:t>
        </w:r>
        <w:r>
          <w:rPr>
            <w:rFonts w:asciiTheme="minorHAnsi" w:eastAsiaTheme="minorEastAsia" w:hAnsiTheme="minorHAnsi" w:cstheme="minorBidi"/>
            <w:noProof/>
            <w:sz w:val="22"/>
            <w:szCs w:val="22"/>
            <w:lang w:eastAsia="zh-CN"/>
          </w:rPr>
          <w:tab/>
        </w:r>
        <w:r w:rsidRPr="00FB6714">
          <w:rPr>
            <w:rStyle w:val="Hyperlink"/>
            <w:noProof/>
            <w:lang w:val="en-GB"/>
          </w:rPr>
          <w:t>Technology Function Playback List Display</w:t>
        </w:r>
        <w:r>
          <w:rPr>
            <w:noProof/>
            <w:webHidden/>
          </w:rPr>
          <w:tab/>
        </w:r>
        <w:r>
          <w:rPr>
            <w:noProof/>
            <w:webHidden/>
          </w:rPr>
          <w:fldChar w:fldCharType="begin"/>
        </w:r>
        <w:r>
          <w:rPr>
            <w:noProof/>
            <w:webHidden/>
          </w:rPr>
          <w:instrText xml:space="preserve"> PAGEREF _Toc122965487 \h </w:instrText>
        </w:r>
        <w:r>
          <w:rPr>
            <w:noProof/>
            <w:webHidden/>
          </w:rPr>
        </w:r>
        <w:r>
          <w:rPr>
            <w:noProof/>
            <w:webHidden/>
          </w:rPr>
          <w:fldChar w:fldCharType="separate"/>
        </w:r>
        <w:r>
          <w:rPr>
            <w:noProof/>
            <w:webHidden/>
          </w:rPr>
          <w:t>30</w:t>
        </w:r>
        <w:r>
          <w:rPr>
            <w:noProof/>
            <w:webHidden/>
          </w:rPr>
          <w:fldChar w:fldCharType="end"/>
        </w:r>
      </w:hyperlink>
    </w:p>
    <w:p w14:paraId="34F89B68" w14:textId="74E39E41"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88" w:history="1">
        <w:r w:rsidRPr="00FB6714">
          <w:rPr>
            <w:rStyle w:val="Hyperlink"/>
            <w:noProof/>
            <w:lang w:val="en-GB"/>
            <w14:scene3d>
              <w14:camera w14:prst="orthographicFront"/>
              <w14:lightRig w14:rig="threePt" w14:dir="t">
                <w14:rot w14:lat="0" w14:lon="0" w14:rev="0"/>
              </w14:lightRig>
            </w14:scene3d>
          </w:rPr>
          <w:t>5.2.1.8.1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_Toc122965488 \h </w:instrText>
        </w:r>
        <w:r>
          <w:rPr>
            <w:noProof/>
            <w:webHidden/>
          </w:rPr>
        </w:r>
        <w:r>
          <w:rPr>
            <w:noProof/>
            <w:webHidden/>
          </w:rPr>
          <w:fldChar w:fldCharType="separate"/>
        </w:r>
        <w:r>
          <w:rPr>
            <w:noProof/>
            <w:webHidden/>
          </w:rPr>
          <w:t>30</w:t>
        </w:r>
        <w:r>
          <w:rPr>
            <w:noProof/>
            <w:webHidden/>
          </w:rPr>
          <w:fldChar w:fldCharType="end"/>
        </w:r>
      </w:hyperlink>
    </w:p>
    <w:p w14:paraId="406EA465" w14:textId="12F4EABE"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89" w:history="1">
        <w:r w:rsidRPr="00FB6714">
          <w:rPr>
            <w:rStyle w:val="Hyperlink"/>
            <w:noProof/>
            <w:lang w:val="en-GB"/>
          </w:rPr>
          <w:t>5.2.1.8.1.1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_Toc122965489 \h </w:instrText>
        </w:r>
        <w:r>
          <w:rPr>
            <w:noProof/>
            <w:webHidden/>
          </w:rPr>
        </w:r>
        <w:r>
          <w:rPr>
            <w:noProof/>
            <w:webHidden/>
          </w:rPr>
          <w:fldChar w:fldCharType="separate"/>
        </w:r>
        <w:r>
          <w:rPr>
            <w:noProof/>
            <w:webHidden/>
          </w:rPr>
          <w:t>30</w:t>
        </w:r>
        <w:r>
          <w:rPr>
            <w:noProof/>
            <w:webHidden/>
          </w:rPr>
          <w:fldChar w:fldCharType="end"/>
        </w:r>
      </w:hyperlink>
    </w:p>
    <w:p w14:paraId="6FA598B2" w14:textId="6526FA4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0" w:history="1">
        <w:r w:rsidRPr="00FB6714">
          <w:rPr>
            <w:rStyle w:val="Hyperlink"/>
            <w:noProof/>
            <w:lang w:val="en-GB"/>
          </w:rPr>
          <w:t>5.2.1.8.1.2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_Toc122965490 \h </w:instrText>
        </w:r>
        <w:r>
          <w:rPr>
            <w:noProof/>
            <w:webHidden/>
          </w:rPr>
        </w:r>
        <w:r>
          <w:rPr>
            <w:noProof/>
            <w:webHidden/>
          </w:rPr>
          <w:fldChar w:fldCharType="separate"/>
        </w:r>
        <w:r>
          <w:rPr>
            <w:noProof/>
            <w:webHidden/>
          </w:rPr>
          <w:t>31</w:t>
        </w:r>
        <w:r>
          <w:rPr>
            <w:noProof/>
            <w:webHidden/>
          </w:rPr>
          <w:fldChar w:fldCharType="end"/>
        </w:r>
      </w:hyperlink>
    </w:p>
    <w:p w14:paraId="3EDFD4FB" w14:textId="64195980"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1" w:history="1">
        <w:r w:rsidRPr="00FB6714">
          <w:rPr>
            <w:rStyle w:val="Hyperlink"/>
            <w:noProof/>
          </w:rPr>
          <w:t>5.2.1.8.1.3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_Toc122965491 \h </w:instrText>
        </w:r>
        <w:r>
          <w:rPr>
            <w:noProof/>
            <w:webHidden/>
          </w:rPr>
        </w:r>
        <w:r>
          <w:rPr>
            <w:noProof/>
            <w:webHidden/>
          </w:rPr>
          <w:fldChar w:fldCharType="separate"/>
        </w:r>
        <w:r>
          <w:rPr>
            <w:noProof/>
            <w:webHidden/>
          </w:rPr>
          <w:t>31</w:t>
        </w:r>
        <w:r>
          <w:rPr>
            <w:noProof/>
            <w:webHidden/>
          </w:rPr>
          <w:fldChar w:fldCharType="end"/>
        </w:r>
      </w:hyperlink>
    </w:p>
    <w:p w14:paraId="2BFA85D0" w14:textId="70A6EFA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2" w:history="1">
        <w:r w:rsidRPr="00FB6714">
          <w:rPr>
            <w:rStyle w:val="Hyperlink"/>
            <w:noProof/>
          </w:rPr>
          <w:t>5.2.1.8.1.4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_Toc122965492 \h </w:instrText>
        </w:r>
        <w:r>
          <w:rPr>
            <w:noProof/>
            <w:webHidden/>
          </w:rPr>
        </w:r>
        <w:r>
          <w:rPr>
            <w:noProof/>
            <w:webHidden/>
          </w:rPr>
          <w:fldChar w:fldCharType="separate"/>
        </w:r>
        <w:r>
          <w:rPr>
            <w:noProof/>
            <w:webHidden/>
          </w:rPr>
          <w:t>31</w:t>
        </w:r>
        <w:r>
          <w:rPr>
            <w:noProof/>
            <w:webHidden/>
          </w:rPr>
          <w:fldChar w:fldCharType="end"/>
        </w:r>
      </w:hyperlink>
    </w:p>
    <w:p w14:paraId="44EC543B" w14:textId="3CF26897"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493" w:history="1">
        <w:r w:rsidRPr="00FB6714">
          <w:rPr>
            <w:rStyle w:val="Hyperlink"/>
            <w:noProof/>
            <w:lang w:val="en-GB"/>
            <w14:scene3d>
              <w14:camera w14:prst="orthographicFront"/>
              <w14:lightRig w14:rig="threePt" w14:dir="t">
                <w14:rot w14:lat="0" w14:lon="0" w14:rev="0"/>
              </w14:lightRig>
            </w14:scene3d>
          </w:rPr>
          <w:t>5.2.1.8.2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_Toc122965493 \h </w:instrText>
        </w:r>
        <w:r>
          <w:rPr>
            <w:noProof/>
            <w:webHidden/>
          </w:rPr>
        </w:r>
        <w:r>
          <w:rPr>
            <w:noProof/>
            <w:webHidden/>
          </w:rPr>
          <w:fldChar w:fldCharType="separate"/>
        </w:r>
        <w:r>
          <w:rPr>
            <w:noProof/>
            <w:webHidden/>
          </w:rPr>
          <w:t>31</w:t>
        </w:r>
        <w:r>
          <w:rPr>
            <w:noProof/>
            <w:webHidden/>
          </w:rPr>
          <w:fldChar w:fldCharType="end"/>
        </w:r>
      </w:hyperlink>
    </w:p>
    <w:p w14:paraId="396822D7" w14:textId="4057B4C7"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4" w:history="1">
        <w:r w:rsidRPr="00FB6714">
          <w:rPr>
            <w:rStyle w:val="Hyperlink"/>
            <w:noProof/>
            <w:lang w:val="en-GB"/>
          </w:rPr>
          <w:t>5.2.1.8.2.1</w:t>
        </w:r>
        <w:r>
          <w:rPr>
            <w:rFonts w:asciiTheme="minorHAnsi" w:eastAsiaTheme="minorEastAsia" w:hAnsiTheme="minorHAnsi" w:cstheme="minorBidi"/>
            <w:noProof/>
            <w:sz w:val="22"/>
            <w:szCs w:val="22"/>
            <w:lang w:eastAsia="zh-CN"/>
          </w:rPr>
          <w:tab/>
        </w:r>
        <w:r w:rsidRPr="00FB6714">
          <w:rPr>
            <w:rStyle w:val="Hyperlink"/>
            <w:noProof/>
            <w:lang w:val="en-GB"/>
          </w:rPr>
          <w:t>Enter Normal Data Playback List Page</w:t>
        </w:r>
        <w:r>
          <w:rPr>
            <w:noProof/>
            <w:webHidden/>
          </w:rPr>
          <w:tab/>
        </w:r>
        <w:r>
          <w:rPr>
            <w:noProof/>
            <w:webHidden/>
          </w:rPr>
          <w:fldChar w:fldCharType="begin"/>
        </w:r>
        <w:r>
          <w:rPr>
            <w:noProof/>
            <w:webHidden/>
          </w:rPr>
          <w:instrText xml:space="preserve"> PAGEREF _Toc122965494 \h </w:instrText>
        </w:r>
        <w:r>
          <w:rPr>
            <w:noProof/>
            <w:webHidden/>
          </w:rPr>
        </w:r>
        <w:r>
          <w:rPr>
            <w:noProof/>
            <w:webHidden/>
          </w:rPr>
          <w:fldChar w:fldCharType="separate"/>
        </w:r>
        <w:r>
          <w:rPr>
            <w:noProof/>
            <w:webHidden/>
          </w:rPr>
          <w:t>32</w:t>
        </w:r>
        <w:r>
          <w:rPr>
            <w:noProof/>
            <w:webHidden/>
          </w:rPr>
          <w:fldChar w:fldCharType="end"/>
        </w:r>
      </w:hyperlink>
    </w:p>
    <w:p w14:paraId="6B0D6FEA" w14:textId="09EBFF7D"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5" w:history="1">
        <w:r w:rsidRPr="00FB6714">
          <w:rPr>
            <w:rStyle w:val="Hyperlink"/>
            <w:noProof/>
            <w:lang w:val="en-GB"/>
          </w:rPr>
          <w:t>5.2.1.8.2.2</w:t>
        </w:r>
        <w:r>
          <w:rPr>
            <w:rFonts w:asciiTheme="minorHAnsi" w:eastAsiaTheme="minorEastAsia" w:hAnsiTheme="minorHAnsi" w:cstheme="minorBidi"/>
            <w:noProof/>
            <w:sz w:val="22"/>
            <w:szCs w:val="22"/>
            <w:lang w:eastAsia="zh-CN"/>
          </w:rPr>
          <w:tab/>
        </w:r>
        <w:r w:rsidRPr="00FB6714">
          <w:rPr>
            <w:rStyle w:val="Hyperlink"/>
            <w:noProof/>
            <w:lang w:val="en-GB"/>
          </w:rPr>
          <w:t>Enter Key Data Playback List Page</w:t>
        </w:r>
        <w:r>
          <w:rPr>
            <w:noProof/>
            <w:webHidden/>
          </w:rPr>
          <w:tab/>
        </w:r>
        <w:r>
          <w:rPr>
            <w:noProof/>
            <w:webHidden/>
          </w:rPr>
          <w:fldChar w:fldCharType="begin"/>
        </w:r>
        <w:r>
          <w:rPr>
            <w:noProof/>
            <w:webHidden/>
          </w:rPr>
          <w:instrText xml:space="preserve"> PAGEREF _Toc122965495 \h </w:instrText>
        </w:r>
        <w:r>
          <w:rPr>
            <w:noProof/>
            <w:webHidden/>
          </w:rPr>
        </w:r>
        <w:r>
          <w:rPr>
            <w:noProof/>
            <w:webHidden/>
          </w:rPr>
          <w:fldChar w:fldCharType="separate"/>
        </w:r>
        <w:r>
          <w:rPr>
            <w:noProof/>
            <w:webHidden/>
          </w:rPr>
          <w:t>33</w:t>
        </w:r>
        <w:r>
          <w:rPr>
            <w:noProof/>
            <w:webHidden/>
          </w:rPr>
          <w:fldChar w:fldCharType="end"/>
        </w:r>
      </w:hyperlink>
    </w:p>
    <w:p w14:paraId="7D8B4DBA" w14:textId="507C9C3D"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6" w:history="1">
        <w:r w:rsidRPr="00FB6714">
          <w:rPr>
            <w:rStyle w:val="Hyperlink"/>
            <w:noProof/>
            <w:lang w:val="en-GB"/>
          </w:rPr>
          <w:t>5.2.1.8.2.3</w:t>
        </w:r>
        <w:r>
          <w:rPr>
            <w:rFonts w:asciiTheme="minorHAnsi" w:eastAsiaTheme="minorEastAsia" w:hAnsiTheme="minorHAnsi" w:cstheme="minorBidi"/>
            <w:noProof/>
            <w:sz w:val="22"/>
            <w:szCs w:val="22"/>
            <w:lang w:eastAsia="zh-CN"/>
          </w:rPr>
          <w:tab/>
        </w:r>
        <w:r w:rsidRPr="00FB6714">
          <w:rPr>
            <w:rStyle w:val="Hyperlink"/>
            <w:noProof/>
            <w:lang w:val="en-GB"/>
          </w:rPr>
          <w:t>Enter TF Data Playback List Page</w:t>
        </w:r>
        <w:r>
          <w:rPr>
            <w:noProof/>
            <w:webHidden/>
          </w:rPr>
          <w:tab/>
        </w:r>
        <w:r>
          <w:rPr>
            <w:noProof/>
            <w:webHidden/>
          </w:rPr>
          <w:fldChar w:fldCharType="begin"/>
        </w:r>
        <w:r>
          <w:rPr>
            <w:noProof/>
            <w:webHidden/>
          </w:rPr>
          <w:instrText xml:space="preserve"> PAGEREF _Toc122965496 \h </w:instrText>
        </w:r>
        <w:r>
          <w:rPr>
            <w:noProof/>
            <w:webHidden/>
          </w:rPr>
        </w:r>
        <w:r>
          <w:rPr>
            <w:noProof/>
            <w:webHidden/>
          </w:rPr>
          <w:fldChar w:fldCharType="separate"/>
        </w:r>
        <w:r>
          <w:rPr>
            <w:noProof/>
            <w:webHidden/>
          </w:rPr>
          <w:t>33</w:t>
        </w:r>
        <w:r>
          <w:rPr>
            <w:noProof/>
            <w:webHidden/>
          </w:rPr>
          <w:fldChar w:fldCharType="end"/>
        </w:r>
      </w:hyperlink>
    </w:p>
    <w:p w14:paraId="6431E429" w14:textId="14DD0046"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7" w:history="1">
        <w:r w:rsidRPr="00FB6714">
          <w:rPr>
            <w:rStyle w:val="Hyperlink"/>
            <w:noProof/>
            <w:lang w:val="en-GB"/>
          </w:rPr>
          <w:t>5.2.1.8.2.4</w:t>
        </w:r>
        <w:r>
          <w:rPr>
            <w:rFonts w:asciiTheme="minorHAnsi" w:eastAsiaTheme="minorEastAsia" w:hAnsiTheme="minorHAnsi" w:cstheme="minorBidi"/>
            <w:noProof/>
            <w:sz w:val="22"/>
            <w:szCs w:val="22"/>
            <w:lang w:eastAsia="zh-CN"/>
          </w:rPr>
          <w:tab/>
        </w:r>
        <w:r w:rsidRPr="00FB6714">
          <w:rPr>
            <w:rStyle w:val="Hyperlink"/>
            <w:noProof/>
            <w:lang w:val="en-GB"/>
          </w:rPr>
          <w:t>Playback List Scroll</w:t>
        </w:r>
        <w:r>
          <w:rPr>
            <w:noProof/>
            <w:webHidden/>
          </w:rPr>
          <w:tab/>
        </w:r>
        <w:r>
          <w:rPr>
            <w:noProof/>
            <w:webHidden/>
          </w:rPr>
          <w:fldChar w:fldCharType="begin"/>
        </w:r>
        <w:r>
          <w:rPr>
            <w:noProof/>
            <w:webHidden/>
          </w:rPr>
          <w:instrText xml:space="preserve"> PAGEREF _Toc122965497 \h </w:instrText>
        </w:r>
        <w:r>
          <w:rPr>
            <w:noProof/>
            <w:webHidden/>
          </w:rPr>
        </w:r>
        <w:r>
          <w:rPr>
            <w:noProof/>
            <w:webHidden/>
          </w:rPr>
          <w:fldChar w:fldCharType="separate"/>
        </w:r>
        <w:r>
          <w:rPr>
            <w:noProof/>
            <w:webHidden/>
          </w:rPr>
          <w:t>34</w:t>
        </w:r>
        <w:r>
          <w:rPr>
            <w:noProof/>
            <w:webHidden/>
          </w:rPr>
          <w:fldChar w:fldCharType="end"/>
        </w:r>
      </w:hyperlink>
    </w:p>
    <w:p w14:paraId="690AE204" w14:textId="0BD70ABC"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8" w:history="1">
        <w:r w:rsidRPr="00FB6714">
          <w:rPr>
            <w:rStyle w:val="Hyperlink"/>
            <w:noProof/>
            <w:lang w:val="en-GB"/>
          </w:rPr>
          <w:t>5.2.1.8.2.5</w:t>
        </w:r>
        <w:r>
          <w:rPr>
            <w:rFonts w:asciiTheme="minorHAnsi" w:eastAsiaTheme="minorEastAsia" w:hAnsiTheme="minorHAnsi" w:cstheme="minorBidi"/>
            <w:noProof/>
            <w:sz w:val="22"/>
            <w:szCs w:val="22"/>
            <w:lang w:eastAsia="zh-CN"/>
          </w:rPr>
          <w:tab/>
        </w:r>
        <w:r w:rsidRPr="00FB6714">
          <w:rPr>
            <w:rStyle w:val="Hyperlink"/>
            <w:noProof/>
            <w:lang w:val="en-GB"/>
          </w:rPr>
          <w:t>Enter Edit Mode</w:t>
        </w:r>
        <w:r>
          <w:rPr>
            <w:noProof/>
            <w:webHidden/>
          </w:rPr>
          <w:tab/>
        </w:r>
        <w:r>
          <w:rPr>
            <w:noProof/>
            <w:webHidden/>
          </w:rPr>
          <w:fldChar w:fldCharType="begin"/>
        </w:r>
        <w:r>
          <w:rPr>
            <w:noProof/>
            <w:webHidden/>
          </w:rPr>
          <w:instrText xml:space="preserve"> PAGEREF _Toc122965498 \h </w:instrText>
        </w:r>
        <w:r>
          <w:rPr>
            <w:noProof/>
            <w:webHidden/>
          </w:rPr>
        </w:r>
        <w:r>
          <w:rPr>
            <w:noProof/>
            <w:webHidden/>
          </w:rPr>
          <w:fldChar w:fldCharType="separate"/>
        </w:r>
        <w:r>
          <w:rPr>
            <w:noProof/>
            <w:webHidden/>
          </w:rPr>
          <w:t>35</w:t>
        </w:r>
        <w:r>
          <w:rPr>
            <w:noProof/>
            <w:webHidden/>
          </w:rPr>
          <w:fldChar w:fldCharType="end"/>
        </w:r>
      </w:hyperlink>
    </w:p>
    <w:p w14:paraId="618DAD96" w14:textId="3F27BB7A"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499" w:history="1">
        <w:r w:rsidRPr="00FB6714">
          <w:rPr>
            <w:rStyle w:val="Hyperlink"/>
            <w:noProof/>
            <w:lang w:val="en-GB"/>
          </w:rPr>
          <w:t>5.2.1.8.2.6</w:t>
        </w:r>
        <w:r>
          <w:rPr>
            <w:rFonts w:asciiTheme="minorHAnsi" w:eastAsiaTheme="minorEastAsia" w:hAnsiTheme="minorHAnsi" w:cstheme="minorBidi"/>
            <w:noProof/>
            <w:sz w:val="22"/>
            <w:szCs w:val="22"/>
            <w:lang w:eastAsia="zh-CN"/>
          </w:rPr>
          <w:tab/>
        </w:r>
        <w:r w:rsidRPr="00FB6714">
          <w:rPr>
            <w:rStyle w:val="Hyperlink"/>
            <w:noProof/>
            <w:lang w:val="en-GB"/>
          </w:rPr>
          <w:t>Exit Edit Mode</w:t>
        </w:r>
        <w:r>
          <w:rPr>
            <w:noProof/>
            <w:webHidden/>
          </w:rPr>
          <w:tab/>
        </w:r>
        <w:r>
          <w:rPr>
            <w:noProof/>
            <w:webHidden/>
          </w:rPr>
          <w:fldChar w:fldCharType="begin"/>
        </w:r>
        <w:r>
          <w:rPr>
            <w:noProof/>
            <w:webHidden/>
          </w:rPr>
          <w:instrText xml:space="preserve"> PAGEREF _Toc122965499 \h </w:instrText>
        </w:r>
        <w:r>
          <w:rPr>
            <w:noProof/>
            <w:webHidden/>
          </w:rPr>
        </w:r>
        <w:r>
          <w:rPr>
            <w:noProof/>
            <w:webHidden/>
          </w:rPr>
          <w:fldChar w:fldCharType="separate"/>
        </w:r>
        <w:r>
          <w:rPr>
            <w:noProof/>
            <w:webHidden/>
          </w:rPr>
          <w:t>35</w:t>
        </w:r>
        <w:r>
          <w:rPr>
            <w:noProof/>
            <w:webHidden/>
          </w:rPr>
          <w:fldChar w:fldCharType="end"/>
        </w:r>
      </w:hyperlink>
    </w:p>
    <w:p w14:paraId="1349302E" w14:textId="05ACC8A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0" w:history="1">
        <w:r w:rsidRPr="00FB6714">
          <w:rPr>
            <w:rStyle w:val="Hyperlink"/>
            <w:noProof/>
            <w:lang w:val="en-GB"/>
          </w:rPr>
          <w:t>5.2.1.8.2.7</w:t>
        </w:r>
        <w:r>
          <w:rPr>
            <w:rFonts w:asciiTheme="minorHAnsi" w:eastAsiaTheme="minorEastAsia" w:hAnsiTheme="minorHAnsi" w:cstheme="minorBidi"/>
            <w:noProof/>
            <w:sz w:val="22"/>
            <w:szCs w:val="22"/>
            <w:lang w:eastAsia="zh-CN"/>
          </w:rPr>
          <w:tab/>
        </w:r>
        <w:r w:rsidRPr="00FB6714">
          <w:rPr>
            <w:rStyle w:val="Hyperlink"/>
            <w:noProof/>
            <w:lang w:val="en-GB"/>
          </w:rPr>
          <w:t>Select All Files</w:t>
        </w:r>
        <w:r>
          <w:rPr>
            <w:noProof/>
            <w:webHidden/>
          </w:rPr>
          <w:tab/>
        </w:r>
        <w:r>
          <w:rPr>
            <w:noProof/>
            <w:webHidden/>
          </w:rPr>
          <w:fldChar w:fldCharType="begin"/>
        </w:r>
        <w:r>
          <w:rPr>
            <w:noProof/>
            <w:webHidden/>
          </w:rPr>
          <w:instrText xml:space="preserve"> PAGEREF _Toc122965500 \h </w:instrText>
        </w:r>
        <w:r>
          <w:rPr>
            <w:noProof/>
            <w:webHidden/>
          </w:rPr>
        </w:r>
        <w:r>
          <w:rPr>
            <w:noProof/>
            <w:webHidden/>
          </w:rPr>
          <w:fldChar w:fldCharType="separate"/>
        </w:r>
        <w:r>
          <w:rPr>
            <w:noProof/>
            <w:webHidden/>
          </w:rPr>
          <w:t>35</w:t>
        </w:r>
        <w:r>
          <w:rPr>
            <w:noProof/>
            <w:webHidden/>
          </w:rPr>
          <w:fldChar w:fldCharType="end"/>
        </w:r>
      </w:hyperlink>
    </w:p>
    <w:p w14:paraId="79CA22A2" w14:textId="463C2156"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1" w:history="1">
        <w:r w:rsidRPr="00FB6714">
          <w:rPr>
            <w:rStyle w:val="Hyperlink"/>
            <w:noProof/>
            <w:lang w:val="en-GB"/>
          </w:rPr>
          <w:t>5.2.1.8.2.8</w:t>
        </w:r>
        <w:r>
          <w:rPr>
            <w:rFonts w:asciiTheme="minorHAnsi" w:eastAsiaTheme="minorEastAsia" w:hAnsiTheme="minorHAnsi" w:cstheme="minorBidi"/>
            <w:noProof/>
            <w:sz w:val="22"/>
            <w:szCs w:val="22"/>
            <w:lang w:eastAsia="zh-CN"/>
          </w:rPr>
          <w:tab/>
        </w:r>
        <w:r w:rsidRPr="00FB6714">
          <w:rPr>
            <w:rStyle w:val="Hyperlink"/>
            <w:noProof/>
            <w:lang w:val="en-GB"/>
          </w:rPr>
          <w:t>Unselect All Files</w:t>
        </w:r>
        <w:r>
          <w:rPr>
            <w:noProof/>
            <w:webHidden/>
          </w:rPr>
          <w:tab/>
        </w:r>
        <w:r>
          <w:rPr>
            <w:noProof/>
            <w:webHidden/>
          </w:rPr>
          <w:fldChar w:fldCharType="begin"/>
        </w:r>
        <w:r>
          <w:rPr>
            <w:noProof/>
            <w:webHidden/>
          </w:rPr>
          <w:instrText xml:space="preserve"> PAGEREF _Toc122965501 \h </w:instrText>
        </w:r>
        <w:r>
          <w:rPr>
            <w:noProof/>
            <w:webHidden/>
          </w:rPr>
        </w:r>
        <w:r>
          <w:rPr>
            <w:noProof/>
            <w:webHidden/>
          </w:rPr>
          <w:fldChar w:fldCharType="separate"/>
        </w:r>
        <w:r>
          <w:rPr>
            <w:noProof/>
            <w:webHidden/>
          </w:rPr>
          <w:t>36</w:t>
        </w:r>
        <w:r>
          <w:rPr>
            <w:noProof/>
            <w:webHidden/>
          </w:rPr>
          <w:fldChar w:fldCharType="end"/>
        </w:r>
      </w:hyperlink>
    </w:p>
    <w:p w14:paraId="5A9F9D75" w14:textId="6677CA46"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2" w:history="1">
        <w:r w:rsidRPr="00FB6714">
          <w:rPr>
            <w:rStyle w:val="Hyperlink"/>
            <w:noProof/>
            <w:lang w:val="en-GB"/>
          </w:rPr>
          <w:t>5.2.1.8.2.9</w:t>
        </w:r>
        <w:r>
          <w:rPr>
            <w:rFonts w:asciiTheme="minorHAnsi" w:eastAsiaTheme="minorEastAsia" w:hAnsiTheme="minorHAnsi" w:cstheme="minorBidi"/>
            <w:noProof/>
            <w:sz w:val="22"/>
            <w:szCs w:val="22"/>
            <w:lang w:eastAsia="zh-CN"/>
          </w:rPr>
          <w:tab/>
        </w:r>
        <w:r w:rsidRPr="00FB6714">
          <w:rPr>
            <w:rStyle w:val="Hyperlink"/>
            <w:noProof/>
            <w:lang w:val="en-GB"/>
          </w:rPr>
          <w:t>Select or Unselect One File</w:t>
        </w:r>
        <w:r>
          <w:rPr>
            <w:noProof/>
            <w:webHidden/>
          </w:rPr>
          <w:tab/>
        </w:r>
        <w:r>
          <w:rPr>
            <w:noProof/>
            <w:webHidden/>
          </w:rPr>
          <w:fldChar w:fldCharType="begin"/>
        </w:r>
        <w:r>
          <w:rPr>
            <w:noProof/>
            <w:webHidden/>
          </w:rPr>
          <w:instrText xml:space="preserve"> PAGEREF _Toc122965502 \h </w:instrText>
        </w:r>
        <w:r>
          <w:rPr>
            <w:noProof/>
            <w:webHidden/>
          </w:rPr>
        </w:r>
        <w:r>
          <w:rPr>
            <w:noProof/>
            <w:webHidden/>
          </w:rPr>
          <w:fldChar w:fldCharType="separate"/>
        </w:r>
        <w:r>
          <w:rPr>
            <w:noProof/>
            <w:webHidden/>
          </w:rPr>
          <w:t>36</w:t>
        </w:r>
        <w:r>
          <w:rPr>
            <w:noProof/>
            <w:webHidden/>
          </w:rPr>
          <w:fldChar w:fldCharType="end"/>
        </w:r>
      </w:hyperlink>
    </w:p>
    <w:p w14:paraId="38686E0B" w14:textId="1D9D034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03" w:history="1">
        <w:r w:rsidRPr="00FB6714">
          <w:rPr>
            <w:rStyle w:val="Hyperlink"/>
            <w:noProof/>
            <w:lang w:val="en-GB"/>
          </w:rPr>
          <w:t>5.2.1.8.2.10</w:t>
        </w:r>
        <w:r>
          <w:rPr>
            <w:rFonts w:asciiTheme="minorHAnsi" w:eastAsiaTheme="minorEastAsia" w:hAnsiTheme="minorHAnsi" w:cstheme="minorBidi"/>
            <w:noProof/>
            <w:sz w:val="22"/>
            <w:szCs w:val="22"/>
            <w:lang w:eastAsia="zh-CN"/>
          </w:rPr>
          <w:tab/>
        </w:r>
        <w:r w:rsidRPr="00FB6714">
          <w:rPr>
            <w:rStyle w:val="Hyperlink"/>
            <w:noProof/>
            <w:lang w:val="en-GB"/>
          </w:rPr>
          <w:t>Select Files By Date</w:t>
        </w:r>
        <w:r>
          <w:rPr>
            <w:noProof/>
            <w:webHidden/>
          </w:rPr>
          <w:tab/>
        </w:r>
        <w:r>
          <w:rPr>
            <w:noProof/>
            <w:webHidden/>
          </w:rPr>
          <w:fldChar w:fldCharType="begin"/>
        </w:r>
        <w:r>
          <w:rPr>
            <w:noProof/>
            <w:webHidden/>
          </w:rPr>
          <w:instrText xml:space="preserve"> PAGEREF _Toc122965503 \h </w:instrText>
        </w:r>
        <w:r>
          <w:rPr>
            <w:noProof/>
            <w:webHidden/>
          </w:rPr>
        </w:r>
        <w:r>
          <w:rPr>
            <w:noProof/>
            <w:webHidden/>
          </w:rPr>
          <w:fldChar w:fldCharType="separate"/>
        </w:r>
        <w:r>
          <w:rPr>
            <w:noProof/>
            <w:webHidden/>
          </w:rPr>
          <w:t>37</w:t>
        </w:r>
        <w:r>
          <w:rPr>
            <w:noProof/>
            <w:webHidden/>
          </w:rPr>
          <w:fldChar w:fldCharType="end"/>
        </w:r>
      </w:hyperlink>
    </w:p>
    <w:p w14:paraId="19525BFD" w14:textId="3B2F4806"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04" w:history="1">
        <w:r w:rsidRPr="00FB6714">
          <w:rPr>
            <w:rStyle w:val="Hyperlink"/>
            <w:noProof/>
            <w:lang w:val="en-GB"/>
          </w:rPr>
          <w:t>5.2.1.8.2.11</w:t>
        </w:r>
        <w:r>
          <w:rPr>
            <w:rFonts w:asciiTheme="minorHAnsi" w:eastAsiaTheme="minorEastAsia" w:hAnsiTheme="minorHAnsi" w:cstheme="minorBidi"/>
            <w:noProof/>
            <w:sz w:val="22"/>
            <w:szCs w:val="22"/>
            <w:lang w:eastAsia="zh-CN"/>
          </w:rPr>
          <w:tab/>
        </w:r>
        <w:r w:rsidRPr="00FB6714">
          <w:rPr>
            <w:rStyle w:val="Hyperlink"/>
            <w:noProof/>
            <w:lang w:val="en-GB"/>
          </w:rPr>
          <w:t>Playback List Display Attributes</w:t>
        </w:r>
        <w:r>
          <w:rPr>
            <w:noProof/>
            <w:webHidden/>
          </w:rPr>
          <w:tab/>
        </w:r>
        <w:r>
          <w:rPr>
            <w:noProof/>
            <w:webHidden/>
          </w:rPr>
          <w:fldChar w:fldCharType="begin"/>
        </w:r>
        <w:r>
          <w:rPr>
            <w:noProof/>
            <w:webHidden/>
          </w:rPr>
          <w:instrText xml:space="preserve"> PAGEREF _Toc122965504 \h </w:instrText>
        </w:r>
        <w:r>
          <w:rPr>
            <w:noProof/>
            <w:webHidden/>
          </w:rPr>
        </w:r>
        <w:r>
          <w:rPr>
            <w:noProof/>
            <w:webHidden/>
          </w:rPr>
          <w:fldChar w:fldCharType="separate"/>
        </w:r>
        <w:r>
          <w:rPr>
            <w:noProof/>
            <w:webHidden/>
          </w:rPr>
          <w:t>37</w:t>
        </w:r>
        <w:r>
          <w:rPr>
            <w:noProof/>
            <w:webHidden/>
          </w:rPr>
          <w:fldChar w:fldCharType="end"/>
        </w:r>
      </w:hyperlink>
    </w:p>
    <w:p w14:paraId="079FB109" w14:textId="4C39233C"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05" w:history="1">
        <w:r w:rsidRPr="00FB6714">
          <w:rPr>
            <w:rStyle w:val="Hyperlink"/>
            <w:noProof/>
            <w:lang w:val="en-GB"/>
          </w:rPr>
          <w:t>5.2.1.9</w:t>
        </w:r>
        <w:r>
          <w:rPr>
            <w:rFonts w:asciiTheme="minorHAnsi" w:eastAsiaTheme="minorEastAsia" w:hAnsiTheme="minorHAnsi" w:cstheme="minorBidi"/>
            <w:noProof/>
            <w:sz w:val="22"/>
            <w:szCs w:val="22"/>
            <w:lang w:eastAsia="zh-CN"/>
          </w:rPr>
          <w:tab/>
        </w:r>
        <w:r w:rsidRPr="00FB6714">
          <w:rPr>
            <w:rStyle w:val="Hyperlink"/>
            <w:noProof/>
            <w:lang w:val="en-GB"/>
          </w:rPr>
          <w:t>Technology Function Data Copy to TF</w:t>
        </w:r>
        <w:r>
          <w:rPr>
            <w:noProof/>
            <w:webHidden/>
          </w:rPr>
          <w:tab/>
        </w:r>
        <w:r>
          <w:rPr>
            <w:noProof/>
            <w:webHidden/>
          </w:rPr>
          <w:fldChar w:fldCharType="begin"/>
        </w:r>
        <w:r>
          <w:rPr>
            <w:noProof/>
            <w:webHidden/>
          </w:rPr>
          <w:instrText xml:space="preserve"> PAGEREF _Toc122965505 \h </w:instrText>
        </w:r>
        <w:r>
          <w:rPr>
            <w:noProof/>
            <w:webHidden/>
          </w:rPr>
        </w:r>
        <w:r>
          <w:rPr>
            <w:noProof/>
            <w:webHidden/>
          </w:rPr>
          <w:fldChar w:fldCharType="separate"/>
        </w:r>
        <w:r>
          <w:rPr>
            <w:noProof/>
            <w:webHidden/>
          </w:rPr>
          <w:t>37</w:t>
        </w:r>
        <w:r>
          <w:rPr>
            <w:noProof/>
            <w:webHidden/>
          </w:rPr>
          <w:fldChar w:fldCharType="end"/>
        </w:r>
      </w:hyperlink>
    </w:p>
    <w:p w14:paraId="14575B9F" w14:textId="07DE9D35"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506" w:history="1">
        <w:r w:rsidRPr="00FB6714">
          <w:rPr>
            <w:rStyle w:val="Hyperlink"/>
            <w:noProof/>
            <w:lang w:val="en-GB"/>
            <w14:scene3d>
              <w14:camera w14:prst="orthographicFront"/>
              <w14:lightRig w14:rig="threePt" w14:dir="t">
                <w14:rot w14:lat="0" w14:lon="0" w14:rev="0"/>
              </w14:lightRig>
            </w14:scene3d>
          </w:rPr>
          <w:t>5.2.1.9.1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_Toc122965506 \h </w:instrText>
        </w:r>
        <w:r>
          <w:rPr>
            <w:noProof/>
            <w:webHidden/>
          </w:rPr>
        </w:r>
        <w:r>
          <w:rPr>
            <w:noProof/>
            <w:webHidden/>
          </w:rPr>
          <w:fldChar w:fldCharType="separate"/>
        </w:r>
        <w:r>
          <w:rPr>
            <w:noProof/>
            <w:webHidden/>
          </w:rPr>
          <w:t>37</w:t>
        </w:r>
        <w:r>
          <w:rPr>
            <w:noProof/>
            <w:webHidden/>
          </w:rPr>
          <w:fldChar w:fldCharType="end"/>
        </w:r>
      </w:hyperlink>
    </w:p>
    <w:p w14:paraId="7662A2D3" w14:textId="0D6BE99F"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7" w:history="1">
        <w:r w:rsidRPr="00FB6714">
          <w:rPr>
            <w:rStyle w:val="Hyperlink"/>
            <w:noProof/>
            <w:lang w:val="en-GB"/>
          </w:rPr>
          <w:t>5.2.1.9.1.1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_Toc122965507 \h </w:instrText>
        </w:r>
        <w:r>
          <w:rPr>
            <w:noProof/>
            <w:webHidden/>
          </w:rPr>
        </w:r>
        <w:r>
          <w:rPr>
            <w:noProof/>
            <w:webHidden/>
          </w:rPr>
          <w:fldChar w:fldCharType="separate"/>
        </w:r>
        <w:r>
          <w:rPr>
            <w:noProof/>
            <w:webHidden/>
          </w:rPr>
          <w:t>37</w:t>
        </w:r>
        <w:r>
          <w:rPr>
            <w:noProof/>
            <w:webHidden/>
          </w:rPr>
          <w:fldChar w:fldCharType="end"/>
        </w:r>
      </w:hyperlink>
    </w:p>
    <w:p w14:paraId="410D5E1B" w14:textId="2244CC2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8" w:history="1">
        <w:r w:rsidRPr="00FB6714">
          <w:rPr>
            <w:rStyle w:val="Hyperlink"/>
            <w:noProof/>
            <w:lang w:val="en-GB"/>
          </w:rPr>
          <w:t>5.2.1.9.1.2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_Toc122965508 \h </w:instrText>
        </w:r>
        <w:r>
          <w:rPr>
            <w:noProof/>
            <w:webHidden/>
          </w:rPr>
        </w:r>
        <w:r>
          <w:rPr>
            <w:noProof/>
            <w:webHidden/>
          </w:rPr>
          <w:fldChar w:fldCharType="separate"/>
        </w:r>
        <w:r>
          <w:rPr>
            <w:noProof/>
            <w:webHidden/>
          </w:rPr>
          <w:t>38</w:t>
        </w:r>
        <w:r>
          <w:rPr>
            <w:noProof/>
            <w:webHidden/>
          </w:rPr>
          <w:fldChar w:fldCharType="end"/>
        </w:r>
      </w:hyperlink>
    </w:p>
    <w:p w14:paraId="38E0098D" w14:textId="29586391"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09" w:history="1">
        <w:r w:rsidRPr="00FB6714">
          <w:rPr>
            <w:rStyle w:val="Hyperlink"/>
            <w:noProof/>
          </w:rPr>
          <w:t>5.2.1.9.1.3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_Toc122965509 \h </w:instrText>
        </w:r>
        <w:r>
          <w:rPr>
            <w:noProof/>
            <w:webHidden/>
          </w:rPr>
        </w:r>
        <w:r>
          <w:rPr>
            <w:noProof/>
            <w:webHidden/>
          </w:rPr>
          <w:fldChar w:fldCharType="separate"/>
        </w:r>
        <w:r>
          <w:rPr>
            <w:noProof/>
            <w:webHidden/>
          </w:rPr>
          <w:t>38</w:t>
        </w:r>
        <w:r>
          <w:rPr>
            <w:noProof/>
            <w:webHidden/>
          </w:rPr>
          <w:fldChar w:fldCharType="end"/>
        </w:r>
      </w:hyperlink>
    </w:p>
    <w:p w14:paraId="05DB349A" w14:textId="4975CB5B"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0" w:history="1">
        <w:r w:rsidRPr="00FB6714">
          <w:rPr>
            <w:rStyle w:val="Hyperlink"/>
            <w:noProof/>
          </w:rPr>
          <w:t>5.2.1.9.1.4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_Toc122965510 \h </w:instrText>
        </w:r>
        <w:r>
          <w:rPr>
            <w:noProof/>
            <w:webHidden/>
          </w:rPr>
        </w:r>
        <w:r>
          <w:rPr>
            <w:noProof/>
            <w:webHidden/>
          </w:rPr>
          <w:fldChar w:fldCharType="separate"/>
        </w:r>
        <w:r>
          <w:rPr>
            <w:noProof/>
            <w:webHidden/>
          </w:rPr>
          <w:t>38</w:t>
        </w:r>
        <w:r>
          <w:rPr>
            <w:noProof/>
            <w:webHidden/>
          </w:rPr>
          <w:fldChar w:fldCharType="end"/>
        </w:r>
      </w:hyperlink>
    </w:p>
    <w:p w14:paraId="457DAB45" w14:textId="56844E93"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511" w:history="1">
        <w:r w:rsidRPr="00FB6714">
          <w:rPr>
            <w:rStyle w:val="Hyperlink"/>
            <w:noProof/>
            <w:lang w:val="en-GB"/>
            <w14:scene3d>
              <w14:camera w14:prst="orthographicFront"/>
              <w14:lightRig w14:rig="threePt" w14:dir="t">
                <w14:rot w14:lat="0" w14:lon="0" w14:rev="0"/>
              </w14:lightRig>
            </w14:scene3d>
          </w:rPr>
          <w:t>5.2.1.9.2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_Toc122965511 \h </w:instrText>
        </w:r>
        <w:r>
          <w:rPr>
            <w:noProof/>
            <w:webHidden/>
          </w:rPr>
        </w:r>
        <w:r>
          <w:rPr>
            <w:noProof/>
            <w:webHidden/>
          </w:rPr>
          <w:fldChar w:fldCharType="separate"/>
        </w:r>
        <w:r>
          <w:rPr>
            <w:noProof/>
            <w:webHidden/>
          </w:rPr>
          <w:t>38</w:t>
        </w:r>
        <w:r>
          <w:rPr>
            <w:noProof/>
            <w:webHidden/>
          </w:rPr>
          <w:fldChar w:fldCharType="end"/>
        </w:r>
      </w:hyperlink>
    </w:p>
    <w:p w14:paraId="0120602B" w14:textId="469700DC"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2" w:history="1">
        <w:r w:rsidRPr="00FB6714">
          <w:rPr>
            <w:rStyle w:val="Hyperlink"/>
            <w:noProof/>
            <w:lang w:val="en-GB"/>
          </w:rPr>
          <w:t>5.2.1.9.2.1</w:t>
        </w:r>
        <w:r>
          <w:rPr>
            <w:rFonts w:asciiTheme="minorHAnsi" w:eastAsiaTheme="minorEastAsia" w:hAnsiTheme="minorHAnsi" w:cstheme="minorBidi"/>
            <w:noProof/>
            <w:sz w:val="22"/>
            <w:szCs w:val="22"/>
            <w:lang w:eastAsia="zh-CN"/>
          </w:rPr>
          <w:tab/>
        </w:r>
        <w:r w:rsidRPr="00FB6714">
          <w:rPr>
            <w:rStyle w:val="Hyperlink"/>
            <w:noProof/>
            <w:lang w:val="en-GB"/>
          </w:rPr>
          <w:t>Copy Start</w:t>
        </w:r>
        <w:r>
          <w:rPr>
            <w:noProof/>
            <w:webHidden/>
          </w:rPr>
          <w:tab/>
        </w:r>
        <w:r>
          <w:rPr>
            <w:noProof/>
            <w:webHidden/>
          </w:rPr>
          <w:fldChar w:fldCharType="begin"/>
        </w:r>
        <w:r>
          <w:rPr>
            <w:noProof/>
            <w:webHidden/>
          </w:rPr>
          <w:instrText xml:space="preserve"> PAGEREF _Toc122965512 \h </w:instrText>
        </w:r>
        <w:r>
          <w:rPr>
            <w:noProof/>
            <w:webHidden/>
          </w:rPr>
        </w:r>
        <w:r>
          <w:rPr>
            <w:noProof/>
            <w:webHidden/>
          </w:rPr>
          <w:fldChar w:fldCharType="separate"/>
        </w:r>
        <w:r>
          <w:rPr>
            <w:noProof/>
            <w:webHidden/>
          </w:rPr>
          <w:t>38</w:t>
        </w:r>
        <w:r>
          <w:rPr>
            <w:noProof/>
            <w:webHidden/>
          </w:rPr>
          <w:fldChar w:fldCharType="end"/>
        </w:r>
      </w:hyperlink>
    </w:p>
    <w:p w14:paraId="52160CE3" w14:textId="3B4668DC"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3" w:history="1">
        <w:r w:rsidRPr="00FB6714">
          <w:rPr>
            <w:rStyle w:val="Hyperlink"/>
            <w:noProof/>
            <w:lang w:val="en-GB"/>
          </w:rPr>
          <w:t>5.2.1.9.2.2</w:t>
        </w:r>
        <w:r>
          <w:rPr>
            <w:rFonts w:asciiTheme="minorHAnsi" w:eastAsiaTheme="minorEastAsia" w:hAnsiTheme="minorHAnsi" w:cstheme="minorBidi"/>
            <w:noProof/>
            <w:sz w:val="22"/>
            <w:szCs w:val="22"/>
            <w:lang w:eastAsia="zh-CN"/>
          </w:rPr>
          <w:tab/>
        </w:r>
        <w:r w:rsidRPr="00FB6714">
          <w:rPr>
            <w:rStyle w:val="Hyperlink"/>
            <w:noProof/>
            <w:lang w:val="en-GB"/>
          </w:rPr>
          <w:t>Copy End</w:t>
        </w:r>
        <w:r>
          <w:rPr>
            <w:noProof/>
            <w:webHidden/>
          </w:rPr>
          <w:tab/>
        </w:r>
        <w:r>
          <w:rPr>
            <w:noProof/>
            <w:webHidden/>
          </w:rPr>
          <w:fldChar w:fldCharType="begin"/>
        </w:r>
        <w:r>
          <w:rPr>
            <w:noProof/>
            <w:webHidden/>
          </w:rPr>
          <w:instrText xml:space="preserve"> PAGEREF _Toc122965513 \h </w:instrText>
        </w:r>
        <w:r>
          <w:rPr>
            <w:noProof/>
            <w:webHidden/>
          </w:rPr>
        </w:r>
        <w:r>
          <w:rPr>
            <w:noProof/>
            <w:webHidden/>
          </w:rPr>
          <w:fldChar w:fldCharType="separate"/>
        </w:r>
        <w:r>
          <w:rPr>
            <w:noProof/>
            <w:webHidden/>
          </w:rPr>
          <w:t>39</w:t>
        </w:r>
        <w:r>
          <w:rPr>
            <w:noProof/>
            <w:webHidden/>
          </w:rPr>
          <w:fldChar w:fldCharType="end"/>
        </w:r>
      </w:hyperlink>
    </w:p>
    <w:p w14:paraId="32F9544E" w14:textId="4839BCD3"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4" w:history="1">
        <w:r w:rsidRPr="00FB6714">
          <w:rPr>
            <w:rStyle w:val="Hyperlink"/>
            <w:noProof/>
            <w:lang w:val="en-GB"/>
          </w:rPr>
          <w:t>5.2.1.9.2.3</w:t>
        </w:r>
        <w:r>
          <w:rPr>
            <w:rFonts w:asciiTheme="minorHAnsi" w:eastAsiaTheme="minorEastAsia" w:hAnsiTheme="minorHAnsi" w:cstheme="minorBidi"/>
            <w:noProof/>
            <w:sz w:val="22"/>
            <w:szCs w:val="22"/>
            <w:lang w:eastAsia="zh-CN"/>
          </w:rPr>
          <w:tab/>
        </w:r>
        <w:r w:rsidRPr="00FB6714">
          <w:rPr>
            <w:rStyle w:val="Hyperlink"/>
            <w:noProof/>
            <w:lang w:val="en-GB"/>
          </w:rPr>
          <w:t>Copy Stop</w:t>
        </w:r>
        <w:r>
          <w:rPr>
            <w:noProof/>
            <w:webHidden/>
          </w:rPr>
          <w:tab/>
        </w:r>
        <w:r>
          <w:rPr>
            <w:noProof/>
            <w:webHidden/>
          </w:rPr>
          <w:fldChar w:fldCharType="begin"/>
        </w:r>
        <w:r>
          <w:rPr>
            <w:noProof/>
            <w:webHidden/>
          </w:rPr>
          <w:instrText xml:space="preserve"> PAGEREF _Toc122965514 \h </w:instrText>
        </w:r>
        <w:r>
          <w:rPr>
            <w:noProof/>
            <w:webHidden/>
          </w:rPr>
        </w:r>
        <w:r>
          <w:rPr>
            <w:noProof/>
            <w:webHidden/>
          </w:rPr>
          <w:fldChar w:fldCharType="separate"/>
        </w:r>
        <w:r>
          <w:rPr>
            <w:noProof/>
            <w:webHidden/>
          </w:rPr>
          <w:t>40</w:t>
        </w:r>
        <w:r>
          <w:rPr>
            <w:noProof/>
            <w:webHidden/>
          </w:rPr>
          <w:fldChar w:fldCharType="end"/>
        </w:r>
      </w:hyperlink>
    </w:p>
    <w:p w14:paraId="22241299" w14:textId="67F2DDB9"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5" w:history="1">
        <w:r w:rsidRPr="00FB6714">
          <w:rPr>
            <w:rStyle w:val="Hyperlink"/>
            <w:noProof/>
            <w:lang w:val="en-GB"/>
          </w:rPr>
          <w:t>5.2.1.9.2.4</w:t>
        </w:r>
        <w:r>
          <w:rPr>
            <w:rFonts w:asciiTheme="minorHAnsi" w:eastAsiaTheme="minorEastAsia" w:hAnsiTheme="minorHAnsi" w:cstheme="minorBidi"/>
            <w:noProof/>
            <w:sz w:val="22"/>
            <w:szCs w:val="22"/>
            <w:lang w:eastAsia="zh-CN"/>
          </w:rPr>
          <w:tab/>
        </w:r>
        <w:r w:rsidRPr="00FB6714">
          <w:rPr>
            <w:rStyle w:val="Hyperlink"/>
            <w:noProof/>
            <w:lang w:val="en-GB"/>
          </w:rPr>
          <w:t>TF Card Memory Full</w:t>
        </w:r>
        <w:r>
          <w:rPr>
            <w:noProof/>
            <w:webHidden/>
          </w:rPr>
          <w:tab/>
        </w:r>
        <w:r>
          <w:rPr>
            <w:noProof/>
            <w:webHidden/>
          </w:rPr>
          <w:fldChar w:fldCharType="begin"/>
        </w:r>
        <w:r>
          <w:rPr>
            <w:noProof/>
            <w:webHidden/>
          </w:rPr>
          <w:instrText xml:space="preserve"> PAGEREF _Toc122965515 \h </w:instrText>
        </w:r>
        <w:r>
          <w:rPr>
            <w:noProof/>
            <w:webHidden/>
          </w:rPr>
        </w:r>
        <w:r>
          <w:rPr>
            <w:noProof/>
            <w:webHidden/>
          </w:rPr>
          <w:fldChar w:fldCharType="separate"/>
        </w:r>
        <w:r>
          <w:rPr>
            <w:noProof/>
            <w:webHidden/>
          </w:rPr>
          <w:t>40</w:t>
        </w:r>
        <w:r>
          <w:rPr>
            <w:noProof/>
            <w:webHidden/>
          </w:rPr>
          <w:fldChar w:fldCharType="end"/>
        </w:r>
      </w:hyperlink>
    </w:p>
    <w:p w14:paraId="5CEA3E63" w14:textId="29D6C6D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6" w:history="1">
        <w:r w:rsidRPr="00FB6714">
          <w:rPr>
            <w:rStyle w:val="Hyperlink"/>
            <w:noProof/>
            <w:lang w:val="en-GB"/>
          </w:rPr>
          <w:t>5.2.1.9.2.5</w:t>
        </w:r>
        <w:r>
          <w:rPr>
            <w:rFonts w:asciiTheme="minorHAnsi" w:eastAsiaTheme="minorEastAsia" w:hAnsiTheme="minorHAnsi" w:cstheme="minorBidi"/>
            <w:noProof/>
            <w:sz w:val="22"/>
            <w:szCs w:val="22"/>
            <w:lang w:eastAsia="zh-CN"/>
          </w:rPr>
          <w:tab/>
        </w:r>
        <w:r w:rsidRPr="00FB6714">
          <w:rPr>
            <w:rStyle w:val="Hyperlink"/>
            <w:noProof/>
            <w:lang w:val="en-GB"/>
          </w:rPr>
          <w:t>Smart Copy</w:t>
        </w:r>
        <w:r>
          <w:rPr>
            <w:noProof/>
            <w:webHidden/>
          </w:rPr>
          <w:tab/>
        </w:r>
        <w:r>
          <w:rPr>
            <w:noProof/>
            <w:webHidden/>
          </w:rPr>
          <w:fldChar w:fldCharType="begin"/>
        </w:r>
        <w:r>
          <w:rPr>
            <w:noProof/>
            <w:webHidden/>
          </w:rPr>
          <w:instrText xml:space="preserve"> PAGEREF _Toc122965516 \h </w:instrText>
        </w:r>
        <w:r>
          <w:rPr>
            <w:noProof/>
            <w:webHidden/>
          </w:rPr>
        </w:r>
        <w:r>
          <w:rPr>
            <w:noProof/>
            <w:webHidden/>
          </w:rPr>
          <w:fldChar w:fldCharType="separate"/>
        </w:r>
        <w:r>
          <w:rPr>
            <w:noProof/>
            <w:webHidden/>
          </w:rPr>
          <w:t>41</w:t>
        </w:r>
        <w:r>
          <w:rPr>
            <w:noProof/>
            <w:webHidden/>
          </w:rPr>
          <w:fldChar w:fldCharType="end"/>
        </w:r>
      </w:hyperlink>
    </w:p>
    <w:p w14:paraId="21684EC2" w14:textId="6875D928"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517" w:history="1">
        <w:r w:rsidRPr="00FB6714">
          <w:rPr>
            <w:rStyle w:val="Hyperlink"/>
            <w:noProof/>
            <w:lang w:val="en-GB"/>
          </w:rPr>
          <w:t>5.2.1.9.2.6</w:t>
        </w:r>
        <w:r>
          <w:rPr>
            <w:rFonts w:asciiTheme="minorHAnsi" w:eastAsiaTheme="minorEastAsia" w:hAnsiTheme="minorHAnsi" w:cstheme="minorBidi"/>
            <w:noProof/>
            <w:sz w:val="22"/>
            <w:szCs w:val="22"/>
            <w:lang w:eastAsia="zh-CN"/>
          </w:rPr>
          <w:tab/>
        </w:r>
        <w:r w:rsidRPr="00FB6714">
          <w:rPr>
            <w:rStyle w:val="Hyperlink"/>
            <w:noProof/>
            <w:lang w:val="en-GB"/>
          </w:rPr>
          <w:t>Data Copy Attributes</w:t>
        </w:r>
        <w:r>
          <w:rPr>
            <w:noProof/>
            <w:webHidden/>
          </w:rPr>
          <w:tab/>
        </w:r>
        <w:r>
          <w:rPr>
            <w:noProof/>
            <w:webHidden/>
          </w:rPr>
          <w:fldChar w:fldCharType="begin"/>
        </w:r>
        <w:r>
          <w:rPr>
            <w:noProof/>
            <w:webHidden/>
          </w:rPr>
          <w:instrText xml:space="preserve"> PAGEREF _Toc122965517 \h </w:instrText>
        </w:r>
        <w:r>
          <w:rPr>
            <w:noProof/>
            <w:webHidden/>
          </w:rPr>
        </w:r>
        <w:r>
          <w:rPr>
            <w:noProof/>
            <w:webHidden/>
          </w:rPr>
          <w:fldChar w:fldCharType="separate"/>
        </w:r>
        <w:r>
          <w:rPr>
            <w:noProof/>
            <w:webHidden/>
          </w:rPr>
          <w:t>41</w:t>
        </w:r>
        <w:r>
          <w:rPr>
            <w:noProof/>
            <w:webHidden/>
          </w:rPr>
          <w:fldChar w:fldCharType="end"/>
        </w:r>
      </w:hyperlink>
    </w:p>
    <w:p w14:paraId="39A22671" w14:textId="4C8F3B49"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18" w:history="1">
        <w:r w:rsidRPr="00FB6714">
          <w:rPr>
            <w:rStyle w:val="Hyperlink"/>
            <w:noProof/>
            <w:lang w:val="en-GB"/>
          </w:rPr>
          <w:t>5.2.1.10</w:t>
        </w:r>
        <w:r>
          <w:rPr>
            <w:rFonts w:asciiTheme="minorHAnsi" w:eastAsiaTheme="minorEastAsia" w:hAnsiTheme="minorHAnsi" w:cstheme="minorBidi"/>
            <w:noProof/>
            <w:sz w:val="22"/>
            <w:szCs w:val="22"/>
            <w:lang w:eastAsia="zh-CN"/>
          </w:rPr>
          <w:tab/>
        </w:r>
        <w:r w:rsidRPr="00FB6714">
          <w:rPr>
            <w:rStyle w:val="Hyperlink"/>
            <w:noProof/>
            <w:lang w:val="en-GB"/>
          </w:rPr>
          <w:t>Technology Function Data Deletion from TF</w:t>
        </w:r>
        <w:r>
          <w:rPr>
            <w:noProof/>
            <w:webHidden/>
          </w:rPr>
          <w:tab/>
        </w:r>
        <w:r>
          <w:rPr>
            <w:noProof/>
            <w:webHidden/>
          </w:rPr>
          <w:fldChar w:fldCharType="begin"/>
        </w:r>
        <w:r>
          <w:rPr>
            <w:noProof/>
            <w:webHidden/>
          </w:rPr>
          <w:instrText xml:space="preserve"> PAGEREF _Toc122965518 \h </w:instrText>
        </w:r>
        <w:r>
          <w:rPr>
            <w:noProof/>
            <w:webHidden/>
          </w:rPr>
        </w:r>
        <w:r>
          <w:rPr>
            <w:noProof/>
            <w:webHidden/>
          </w:rPr>
          <w:fldChar w:fldCharType="separate"/>
        </w:r>
        <w:r>
          <w:rPr>
            <w:noProof/>
            <w:webHidden/>
          </w:rPr>
          <w:t>41</w:t>
        </w:r>
        <w:r>
          <w:rPr>
            <w:noProof/>
            <w:webHidden/>
          </w:rPr>
          <w:fldChar w:fldCharType="end"/>
        </w:r>
      </w:hyperlink>
    </w:p>
    <w:p w14:paraId="1CA99F36" w14:textId="251946B9"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19" w:history="1">
        <w:r w:rsidRPr="00FB6714">
          <w:rPr>
            <w:rStyle w:val="Hyperlink"/>
            <w:noProof/>
            <w:lang w:val="en-GB"/>
            <w14:scene3d>
              <w14:camera w14:prst="orthographicFront"/>
              <w14:lightRig w14:rig="threePt" w14:dir="t">
                <w14:rot w14:lat="0" w14:lon="0" w14:rev="0"/>
              </w14:lightRig>
            </w14:scene3d>
          </w:rPr>
          <w:t>5.2.1.10.1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_Toc122965519 \h </w:instrText>
        </w:r>
        <w:r>
          <w:rPr>
            <w:noProof/>
            <w:webHidden/>
          </w:rPr>
        </w:r>
        <w:r>
          <w:rPr>
            <w:noProof/>
            <w:webHidden/>
          </w:rPr>
          <w:fldChar w:fldCharType="separate"/>
        </w:r>
        <w:r>
          <w:rPr>
            <w:noProof/>
            <w:webHidden/>
          </w:rPr>
          <w:t>41</w:t>
        </w:r>
        <w:r>
          <w:rPr>
            <w:noProof/>
            <w:webHidden/>
          </w:rPr>
          <w:fldChar w:fldCharType="end"/>
        </w:r>
      </w:hyperlink>
    </w:p>
    <w:p w14:paraId="324D8C25" w14:textId="15158E5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0" w:history="1">
        <w:r w:rsidRPr="00FB6714">
          <w:rPr>
            <w:rStyle w:val="Hyperlink"/>
            <w:noProof/>
            <w:lang w:val="en-GB"/>
          </w:rPr>
          <w:t>5.2.1.10.1.1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_Toc122965520 \h </w:instrText>
        </w:r>
        <w:r>
          <w:rPr>
            <w:noProof/>
            <w:webHidden/>
          </w:rPr>
        </w:r>
        <w:r>
          <w:rPr>
            <w:noProof/>
            <w:webHidden/>
          </w:rPr>
          <w:fldChar w:fldCharType="separate"/>
        </w:r>
        <w:r>
          <w:rPr>
            <w:noProof/>
            <w:webHidden/>
          </w:rPr>
          <w:t>41</w:t>
        </w:r>
        <w:r>
          <w:rPr>
            <w:noProof/>
            <w:webHidden/>
          </w:rPr>
          <w:fldChar w:fldCharType="end"/>
        </w:r>
      </w:hyperlink>
    </w:p>
    <w:p w14:paraId="640643C0" w14:textId="63BF3C1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1" w:history="1">
        <w:r w:rsidRPr="00FB6714">
          <w:rPr>
            <w:rStyle w:val="Hyperlink"/>
            <w:noProof/>
            <w:lang w:val="en-GB"/>
          </w:rPr>
          <w:t>5.2.1.10.1.2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_Toc122965521 \h </w:instrText>
        </w:r>
        <w:r>
          <w:rPr>
            <w:noProof/>
            <w:webHidden/>
          </w:rPr>
        </w:r>
        <w:r>
          <w:rPr>
            <w:noProof/>
            <w:webHidden/>
          </w:rPr>
          <w:fldChar w:fldCharType="separate"/>
        </w:r>
        <w:r>
          <w:rPr>
            <w:noProof/>
            <w:webHidden/>
          </w:rPr>
          <w:t>41</w:t>
        </w:r>
        <w:r>
          <w:rPr>
            <w:noProof/>
            <w:webHidden/>
          </w:rPr>
          <w:fldChar w:fldCharType="end"/>
        </w:r>
      </w:hyperlink>
    </w:p>
    <w:p w14:paraId="5F62148F" w14:textId="2E65AD0C"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2" w:history="1">
        <w:r w:rsidRPr="00FB6714">
          <w:rPr>
            <w:rStyle w:val="Hyperlink"/>
            <w:noProof/>
          </w:rPr>
          <w:t>5.2.1.10.1.3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_Toc122965522 \h </w:instrText>
        </w:r>
        <w:r>
          <w:rPr>
            <w:noProof/>
            <w:webHidden/>
          </w:rPr>
        </w:r>
        <w:r>
          <w:rPr>
            <w:noProof/>
            <w:webHidden/>
          </w:rPr>
          <w:fldChar w:fldCharType="separate"/>
        </w:r>
        <w:r>
          <w:rPr>
            <w:noProof/>
            <w:webHidden/>
          </w:rPr>
          <w:t>42</w:t>
        </w:r>
        <w:r>
          <w:rPr>
            <w:noProof/>
            <w:webHidden/>
          </w:rPr>
          <w:fldChar w:fldCharType="end"/>
        </w:r>
      </w:hyperlink>
    </w:p>
    <w:p w14:paraId="50BB9CCC" w14:textId="15A518C8"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3" w:history="1">
        <w:r w:rsidRPr="00FB6714">
          <w:rPr>
            <w:rStyle w:val="Hyperlink"/>
            <w:noProof/>
          </w:rPr>
          <w:t>5.2.1.10.1.4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_Toc122965523 \h </w:instrText>
        </w:r>
        <w:r>
          <w:rPr>
            <w:noProof/>
            <w:webHidden/>
          </w:rPr>
        </w:r>
        <w:r>
          <w:rPr>
            <w:noProof/>
            <w:webHidden/>
          </w:rPr>
          <w:fldChar w:fldCharType="separate"/>
        </w:r>
        <w:r>
          <w:rPr>
            <w:noProof/>
            <w:webHidden/>
          </w:rPr>
          <w:t>42</w:t>
        </w:r>
        <w:r>
          <w:rPr>
            <w:noProof/>
            <w:webHidden/>
          </w:rPr>
          <w:fldChar w:fldCharType="end"/>
        </w:r>
      </w:hyperlink>
    </w:p>
    <w:p w14:paraId="487B18B3" w14:textId="004E99B3"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24" w:history="1">
        <w:r w:rsidRPr="00FB6714">
          <w:rPr>
            <w:rStyle w:val="Hyperlink"/>
            <w:noProof/>
            <w:lang w:val="en-GB"/>
            <w14:scene3d>
              <w14:camera w14:prst="orthographicFront"/>
              <w14:lightRig w14:rig="threePt" w14:dir="t">
                <w14:rot w14:lat="0" w14:lon="0" w14:rev="0"/>
              </w14:lightRig>
            </w14:scene3d>
          </w:rPr>
          <w:t>5.2.1.10.2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_Toc122965524 \h </w:instrText>
        </w:r>
        <w:r>
          <w:rPr>
            <w:noProof/>
            <w:webHidden/>
          </w:rPr>
        </w:r>
        <w:r>
          <w:rPr>
            <w:noProof/>
            <w:webHidden/>
          </w:rPr>
          <w:fldChar w:fldCharType="separate"/>
        </w:r>
        <w:r>
          <w:rPr>
            <w:noProof/>
            <w:webHidden/>
          </w:rPr>
          <w:t>42</w:t>
        </w:r>
        <w:r>
          <w:rPr>
            <w:noProof/>
            <w:webHidden/>
          </w:rPr>
          <w:fldChar w:fldCharType="end"/>
        </w:r>
      </w:hyperlink>
    </w:p>
    <w:p w14:paraId="356F55A8" w14:textId="1A77BFC6"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5" w:history="1">
        <w:r w:rsidRPr="00FB6714">
          <w:rPr>
            <w:rStyle w:val="Hyperlink"/>
            <w:noProof/>
            <w:lang w:val="en-GB"/>
          </w:rPr>
          <w:t>5.2.1.10.2.1</w:t>
        </w:r>
        <w:r>
          <w:rPr>
            <w:rFonts w:asciiTheme="minorHAnsi" w:eastAsiaTheme="minorEastAsia" w:hAnsiTheme="minorHAnsi" w:cstheme="minorBidi"/>
            <w:noProof/>
            <w:sz w:val="22"/>
            <w:szCs w:val="22"/>
            <w:lang w:eastAsia="zh-CN"/>
          </w:rPr>
          <w:tab/>
        </w:r>
        <w:r w:rsidRPr="00FB6714">
          <w:rPr>
            <w:rStyle w:val="Hyperlink"/>
            <w:noProof/>
            <w:lang w:val="en-GB"/>
          </w:rPr>
          <w:t>Deletion Start</w:t>
        </w:r>
        <w:r>
          <w:rPr>
            <w:noProof/>
            <w:webHidden/>
          </w:rPr>
          <w:tab/>
        </w:r>
        <w:r>
          <w:rPr>
            <w:noProof/>
            <w:webHidden/>
          </w:rPr>
          <w:fldChar w:fldCharType="begin"/>
        </w:r>
        <w:r>
          <w:rPr>
            <w:noProof/>
            <w:webHidden/>
          </w:rPr>
          <w:instrText xml:space="preserve"> PAGEREF _Toc122965525 \h </w:instrText>
        </w:r>
        <w:r>
          <w:rPr>
            <w:noProof/>
            <w:webHidden/>
          </w:rPr>
        </w:r>
        <w:r>
          <w:rPr>
            <w:noProof/>
            <w:webHidden/>
          </w:rPr>
          <w:fldChar w:fldCharType="separate"/>
        </w:r>
        <w:r>
          <w:rPr>
            <w:noProof/>
            <w:webHidden/>
          </w:rPr>
          <w:t>42</w:t>
        </w:r>
        <w:r>
          <w:rPr>
            <w:noProof/>
            <w:webHidden/>
          </w:rPr>
          <w:fldChar w:fldCharType="end"/>
        </w:r>
      </w:hyperlink>
    </w:p>
    <w:p w14:paraId="0B35E494" w14:textId="76638588"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6" w:history="1">
        <w:r w:rsidRPr="00FB6714">
          <w:rPr>
            <w:rStyle w:val="Hyperlink"/>
            <w:noProof/>
            <w:lang w:val="en-GB"/>
          </w:rPr>
          <w:t>5.2.1.10.2.2</w:t>
        </w:r>
        <w:r>
          <w:rPr>
            <w:rFonts w:asciiTheme="minorHAnsi" w:eastAsiaTheme="minorEastAsia" w:hAnsiTheme="minorHAnsi" w:cstheme="minorBidi"/>
            <w:noProof/>
            <w:sz w:val="22"/>
            <w:szCs w:val="22"/>
            <w:lang w:eastAsia="zh-CN"/>
          </w:rPr>
          <w:tab/>
        </w:r>
        <w:r w:rsidRPr="00FB6714">
          <w:rPr>
            <w:rStyle w:val="Hyperlink"/>
            <w:noProof/>
            <w:lang w:val="en-GB"/>
          </w:rPr>
          <w:t>Deletion End</w:t>
        </w:r>
        <w:r>
          <w:rPr>
            <w:noProof/>
            <w:webHidden/>
          </w:rPr>
          <w:tab/>
        </w:r>
        <w:r>
          <w:rPr>
            <w:noProof/>
            <w:webHidden/>
          </w:rPr>
          <w:fldChar w:fldCharType="begin"/>
        </w:r>
        <w:r>
          <w:rPr>
            <w:noProof/>
            <w:webHidden/>
          </w:rPr>
          <w:instrText xml:space="preserve"> PAGEREF _Toc122965526 \h </w:instrText>
        </w:r>
        <w:r>
          <w:rPr>
            <w:noProof/>
            <w:webHidden/>
          </w:rPr>
        </w:r>
        <w:r>
          <w:rPr>
            <w:noProof/>
            <w:webHidden/>
          </w:rPr>
          <w:fldChar w:fldCharType="separate"/>
        </w:r>
        <w:r>
          <w:rPr>
            <w:noProof/>
            <w:webHidden/>
          </w:rPr>
          <w:t>43</w:t>
        </w:r>
        <w:r>
          <w:rPr>
            <w:noProof/>
            <w:webHidden/>
          </w:rPr>
          <w:fldChar w:fldCharType="end"/>
        </w:r>
      </w:hyperlink>
    </w:p>
    <w:p w14:paraId="2D8EAD60" w14:textId="3ADF44B6"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7" w:history="1">
        <w:r w:rsidRPr="00FB6714">
          <w:rPr>
            <w:rStyle w:val="Hyperlink"/>
            <w:noProof/>
            <w:lang w:val="en-GB"/>
          </w:rPr>
          <w:t>5.2.1.10.2.3</w:t>
        </w:r>
        <w:r>
          <w:rPr>
            <w:rFonts w:asciiTheme="minorHAnsi" w:eastAsiaTheme="minorEastAsia" w:hAnsiTheme="minorHAnsi" w:cstheme="minorBidi"/>
            <w:noProof/>
            <w:sz w:val="22"/>
            <w:szCs w:val="22"/>
            <w:lang w:eastAsia="zh-CN"/>
          </w:rPr>
          <w:tab/>
        </w:r>
        <w:r w:rsidRPr="00FB6714">
          <w:rPr>
            <w:rStyle w:val="Hyperlink"/>
            <w:noProof/>
            <w:lang w:val="en-GB"/>
          </w:rPr>
          <w:t>Deletion Stop</w:t>
        </w:r>
        <w:r>
          <w:rPr>
            <w:noProof/>
            <w:webHidden/>
          </w:rPr>
          <w:tab/>
        </w:r>
        <w:r>
          <w:rPr>
            <w:noProof/>
            <w:webHidden/>
          </w:rPr>
          <w:fldChar w:fldCharType="begin"/>
        </w:r>
        <w:r>
          <w:rPr>
            <w:noProof/>
            <w:webHidden/>
          </w:rPr>
          <w:instrText xml:space="preserve"> PAGEREF _Toc122965527 \h </w:instrText>
        </w:r>
        <w:r>
          <w:rPr>
            <w:noProof/>
            <w:webHidden/>
          </w:rPr>
        </w:r>
        <w:r>
          <w:rPr>
            <w:noProof/>
            <w:webHidden/>
          </w:rPr>
          <w:fldChar w:fldCharType="separate"/>
        </w:r>
        <w:r>
          <w:rPr>
            <w:noProof/>
            <w:webHidden/>
          </w:rPr>
          <w:t>43</w:t>
        </w:r>
        <w:r>
          <w:rPr>
            <w:noProof/>
            <w:webHidden/>
          </w:rPr>
          <w:fldChar w:fldCharType="end"/>
        </w:r>
      </w:hyperlink>
    </w:p>
    <w:p w14:paraId="559E0AC6" w14:textId="796F009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28" w:history="1">
        <w:r w:rsidRPr="00FB6714">
          <w:rPr>
            <w:rStyle w:val="Hyperlink"/>
            <w:noProof/>
            <w:lang w:val="en-GB"/>
          </w:rPr>
          <w:t>5.2.1.10.2.4</w:t>
        </w:r>
        <w:r>
          <w:rPr>
            <w:rFonts w:asciiTheme="minorHAnsi" w:eastAsiaTheme="minorEastAsia" w:hAnsiTheme="minorHAnsi" w:cstheme="minorBidi"/>
            <w:noProof/>
            <w:sz w:val="22"/>
            <w:szCs w:val="22"/>
            <w:lang w:eastAsia="zh-CN"/>
          </w:rPr>
          <w:tab/>
        </w:r>
        <w:r w:rsidRPr="00FB6714">
          <w:rPr>
            <w:rStyle w:val="Hyperlink"/>
            <w:noProof/>
            <w:lang w:val="en-GB"/>
          </w:rPr>
          <w:t>Data Deletion Attributes</w:t>
        </w:r>
        <w:r>
          <w:rPr>
            <w:noProof/>
            <w:webHidden/>
          </w:rPr>
          <w:tab/>
        </w:r>
        <w:r>
          <w:rPr>
            <w:noProof/>
            <w:webHidden/>
          </w:rPr>
          <w:fldChar w:fldCharType="begin"/>
        </w:r>
        <w:r>
          <w:rPr>
            <w:noProof/>
            <w:webHidden/>
          </w:rPr>
          <w:instrText xml:space="preserve"> PAGEREF _Toc122965528 \h </w:instrText>
        </w:r>
        <w:r>
          <w:rPr>
            <w:noProof/>
            <w:webHidden/>
          </w:rPr>
        </w:r>
        <w:r>
          <w:rPr>
            <w:noProof/>
            <w:webHidden/>
          </w:rPr>
          <w:fldChar w:fldCharType="separate"/>
        </w:r>
        <w:r>
          <w:rPr>
            <w:noProof/>
            <w:webHidden/>
          </w:rPr>
          <w:t>44</w:t>
        </w:r>
        <w:r>
          <w:rPr>
            <w:noProof/>
            <w:webHidden/>
          </w:rPr>
          <w:fldChar w:fldCharType="end"/>
        </w:r>
      </w:hyperlink>
    </w:p>
    <w:p w14:paraId="2B103209" w14:textId="10D23E7D"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29" w:history="1">
        <w:r w:rsidRPr="00FB6714">
          <w:rPr>
            <w:rStyle w:val="Hyperlink"/>
            <w:noProof/>
            <w:lang w:val="en-GB"/>
          </w:rPr>
          <w:t>5.2.1.11</w:t>
        </w:r>
        <w:r>
          <w:rPr>
            <w:rFonts w:asciiTheme="minorHAnsi" w:eastAsiaTheme="minorEastAsia" w:hAnsiTheme="minorHAnsi" w:cstheme="minorBidi"/>
            <w:noProof/>
            <w:sz w:val="22"/>
            <w:szCs w:val="22"/>
            <w:lang w:eastAsia="zh-CN"/>
          </w:rPr>
          <w:tab/>
        </w:r>
        <w:r w:rsidRPr="00FB6714">
          <w:rPr>
            <w:rStyle w:val="Hyperlink"/>
            <w:noProof/>
            <w:lang w:val="en-GB"/>
          </w:rPr>
          <w:t>Technology Function Data Playback Control</w:t>
        </w:r>
        <w:r>
          <w:rPr>
            <w:noProof/>
            <w:webHidden/>
          </w:rPr>
          <w:tab/>
        </w:r>
        <w:r>
          <w:rPr>
            <w:noProof/>
            <w:webHidden/>
          </w:rPr>
          <w:fldChar w:fldCharType="begin"/>
        </w:r>
        <w:r>
          <w:rPr>
            <w:noProof/>
            <w:webHidden/>
          </w:rPr>
          <w:instrText xml:space="preserve"> PAGEREF _Toc122965529 \h </w:instrText>
        </w:r>
        <w:r>
          <w:rPr>
            <w:noProof/>
            <w:webHidden/>
          </w:rPr>
        </w:r>
        <w:r>
          <w:rPr>
            <w:noProof/>
            <w:webHidden/>
          </w:rPr>
          <w:fldChar w:fldCharType="separate"/>
        </w:r>
        <w:r>
          <w:rPr>
            <w:noProof/>
            <w:webHidden/>
          </w:rPr>
          <w:t>44</w:t>
        </w:r>
        <w:r>
          <w:rPr>
            <w:noProof/>
            <w:webHidden/>
          </w:rPr>
          <w:fldChar w:fldCharType="end"/>
        </w:r>
      </w:hyperlink>
    </w:p>
    <w:p w14:paraId="275C5086" w14:textId="078A94B9"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30" w:history="1">
        <w:r w:rsidRPr="00FB6714">
          <w:rPr>
            <w:rStyle w:val="Hyperlink"/>
            <w:noProof/>
            <w:lang w:val="en-GB"/>
            <w14:scene3d>
              <w14:camera w14:prst="orthographicFront"/>
              <w14:lightRig w14:rig="threePt" w14:dir="t">
                <w14:rot w14:lat="0" w14:lon="0" w14:rev="0"/>
              </w14:lightRig>
            </w14:scene3d>
          </w:rPr>
          <w:t>5.2.1.11.1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_Toc122965530 \h </w:instrText>
        </w:r>
        <w:r>
          <w:rPr>
            <w:noProof/>
            <w:webHidden/>
          </w:rPr>
        </w:r>
        <w:r>
          <w:rPr>
            <w:noProof/>
            <w:webHidden/>
          </w:rPr>
          <w:fldChar w:fldCharType="separate"/>
        </w:r>
        <w:r>
          <w:rPr>
            <w:noProof/>
            <w:webHidden/>
          </w:rPr>
          <w:t>44</w:t>
        </w:r>
        <w:r>
          <w:rPr>
            <w:noProof/>
            <w:webHidden/>
          </w:rPr>
          <w:fldChar w:fldCharType="end"/>
        </w:r>
      </w:hyperlink>
    </w:p>
    <w:p w14:paraId="1B89E293" w14:textId="6B5F8ED3"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1" w:history="1">
        <w:r w:rsidRPr="00FB6714">
          <w:rPr>
            <w:rStyle w:val="Hyperlink"/>
            <w:noProof/>
            <w:lang w:val="en-GB"/>
          </w:rPr>
          <w:t>5.2.1.11.1.1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_Toc122965531 \h </w:instrText>
        </w:r>
        <w:r>
          <w:rPr>
            <w:noProof/>
            <w:webHidden/>
          </w:rPr>
        </w:r>
        <w:r>
          <w:rPr>
            <w:noProof/>
            <w:webHidden/>
          </w:rPr>
          <w:fldChar w:fldCharType="separate"/>
        </w:r>
        <w:r>
          <w:rPr>
            <w:noProof/>
            <w:webHidden/>
          </w:rPr>
          <w:t>44</w:t>
        </w:r>
        <w:r>
          <w:rPr>
            <w:noProof/>
            <w:webHidden/>
          </w:rPr>
          <w:fldChar w:fldCharType="end"/>
        </w:r>
      </w:hyperlink>
    </w:p>
    <w:p w14:paraId="13C5D63B" w14:textId="4704B05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2" w:history="1">
        <w:r w:rsidRPr="00FB6714">
          <w:rPr>
            <w:rStyle w:val="Hyperlink"/>
            <w:noProof/>
            <w:lang w:val="en-GB"/>
          </w:rPr>
          <w:t>5.2.1.11.1.2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_Toc122965532 \h </w:instrText>
        </w:r>
        <w:r>
          <w:rPr>
            <w:noProof/>
            <w:webHidden/>
          </w:rPr>
        </w:r>
        <w:r>
          <w:rPr>
            <w:noProof/>
            <w:webHidden/>
          </w:rPr>
          <w:fldChar w:fldCharType="separate"/>
        </w:r>
        <w:r>
          <w:rPr>
            <w:noProof/>
            <w:webHidden/>
          </w:rPr>
          <w:t>44</w:t>
        </w:r>
        <w:r>
          <w:rPr>
            <w:noProof/>
            <w:webHidden/>
          </w:rPr>
          <w:fldChar w:fldCharType="end"/>
        </w:r>
      </w:hyperlink>
    </w:p>
    <w:p w14:paraId="27B84B16" w14:textId="0316DA3E"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3" w:history="1">
        <w:r w:rsidRPr="00FB6714">
          <w:rPr>
            <w:rStyle w:val="Hyperlink"/>
            <w:noProof/>
          </w:rPr>
          <w:t>5.2.1.11.1.3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_Toc122965533 \h </w:instrText>
        </w:r>
        <w:r>
          <w:rPr>
            <w:noProof/>
            <w:webHidden/>
          </w:rPr>
        </w:r>
        <w:r>
          <w:rPr>
            <w:noProof/>
            <w:webHidden/>
          </w:rPr>
          <w:fldChar w:fldCharType="separate"/>
        </w:r>
        <w:r>
          <w:rPr>
            <w:noProof/>
            <w:webHidden/>
          </w:rPr>
          <w:t>44</w:t>
        </w:r>
        <w:r>
          <w:rPr>
            <w:noProof/>
            <w:webHidden/>
          </w:rPr>
          <w:fldChar w:fldCharType="end"/>
        </w:r>
      </w:hyperlink>
    </w:p>
    <w:p w14:paraId="64254090" w14:textId="50D8299F"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4" w:history="1">
        <w:r w:rsidRPr="00FB6714">
          <w:rPr>
            <w:rStyle w:val="Hyperlink"/>
            <w:noProof/>
          </w:rPr>
          <w:t>5.2.1.11.1.4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_Toc122965534 \h </w:instrText>
        </w:r>
        <w:r>
          <w:rPr>
            <w:noProof/>
            <w:webHidden/>
          </w:rPr>
        </w:r>
        <w:r>
          <w:rPr>
            <w:noProof/>
            <w:webHidden/>
          </w:rPr>
          <w:fldChar w:fldCharType="separate"/>
        </w:r>
        <w:r>
          <w:rPr>
            <w:noProof/>
            <w:webHidden/>
          </w:rPr>
          <w:t>44</w:t>
        </w:r>
        <w:r>
          <w:rPr>
            <w:noProof/>
            <w:webHidden/>
          </w:rPr>
          <w:fldChar w:fldCharType="end"/>
        </w:r>
      </w:hyperlink>
    </w:p>
    <w:p w14:paraId="042ACFA6" w14:textId="3E656B12"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35" w:history="1">
        <w:r w:rsidRPr="00FB6714">
          <w:rPr>
            <w:rStyle w:val="Hyperlink"/>
            <w:noProof/>
            <w:lang w:val="en-GB"/>
            <w14:scene3d>
              <w14:camera w14:prst="orthographicFront"/>
              <w14:lightRig w14:rig="threePt" w14:dir="t">
                <w14:rot w14:lat="0" w14:lon="0" w14:rev="0"/>
              </w14:lightRig>
            </w14:scene3d>
          </w:rPr>
          <w:t>5.2.1.11.2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_Toc122965535 \h </w:instrText>
        </w:r>
        <w:r>
          <w:rPr>
            <w:noProof/>
            <w:webHidden/>
          </w:rPr>
        </w:r>
        <w:r>
          <w:rPr>
            <w:noProof/>
            <w:webHidden/>
          </w:rPr>
          <w:fldChar w:fldCharType="separate"/>
        </w:r>
        <w:r>
          <w:rPr>
            <w:noProof/>
            <w:webHidden/>
          </w:rPr>
          <w:t>45</w:t>
        </w:r>
        <w:r>
          <w:rPr>
            <w:noProof/>
            <w:webHidden/>
          </w:rPr>
          <w:fldChar w:fldCharType="end"/>
        </w:r>
      </w:hyperlink>
    </w:p>
    <w:p w14:paraId="796CC607" w14:textId="0FD1F74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6" w:history="1">
        <w:r w:rsidRPr="00FB6714">
          <w:rPr>
            <w:rStyle w:val="Hyperlink"/>
            <w:noProof/>
            <w:lang w:val="en-GB"/>
          </w:rPr>
          <w:t>5.2.1.11.2.1</w:t>
        </w:r>
        <w:r>
          <w:rPr>
            <w:rFonts w:asciiTheme="minorHAnsi" w:eastAsiaTheme="minorEastAsia" w:hAnsiTheme="minorHAnsi" w:cstheme="minorBidi"/>
            <w:noProof/>
            <w:sz w:val="22"/>
            <w:szCs w:val="22"/>
            <w:lang w:eastAsia="zh-CN"/>
          </w:rPr>
          <w:tab/>
        </w:r>
        <w:r w:rsidRPr="00FB6714">
          <w:rPr>
            <w:rStyle w:val="Hyperlink"/>
            <w:noProof/>
            <w:lang w:val="en-GB"/>
          </w:rPr>
          <w:t>Select File to Play</w:t>
        </w:r>
        <w:r>
          <w:rPr>
            <w:noProof/>
            <w:webHidden/>
          </w:rPr>
          <w:tab/>
        </w:r>
        <w:r>
          <w:rPr>
            <w:noProof/>
            <w:webHidden/>
          </w:rPr>
          <w:fldChar w:fldCharType="begin"/>
        </w:r>
        <w:r>
          <w:rPr>
            <w:noProof/>
            <w:webHidden/>
          </w:rPr>
          <w:instrText xml:space="preserve"> PAGEREF _Toc122965536 \h </w:instrText>
        </w:r>
        <w:r>
          <w:rPr>
            <w:noProof/>
            <w:webHidden/>
          </w:rPr>
        </w:r>
        <w:r>
          <w:rPr>
            <w:noProof/>
            <w:webHidden/>
          </w:rPr>
          <w:fldChar w:fldCharType="separate"/>
        </w:r>
        <w:r>
          <w:rPr>
            <w:noProof/>
            <w:webHidden/>
          </w:rPr>
          <w:t>45</w:t>
        </w:r>
        <w:r>
          <w:rPr>
            <w:noProof/>
            <w:webHidden/>
          </w:rPr>
          <w:fldChar w:fldCharType="end"/>
        </w:r>
      </w:hyperlink>
    </w:p>
    <w:p w14:paraId="5CF5F99F" w14:textId="138FAC01"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7" w:history="1">
        <w:r w:rsidRPr="00FB6714">
          <w:rPr>
            <w:rStyle w:val="Hyperlink"/>
            <w:noProof/>
            <w:lang w:val="en-GB"/>
          </w:rPr>
          <w:t>5.2.1.11.2.2</w:t>
        </w:r>
        <w:r>
          <w:rPr>
            <w:rFonts w:asciiTheme="minorHAnsi" w:eastAsiaTheme="minorEastAsia" w:hAnsiTheme="minorHAnsi" w:cstheme="minorBidi"/>
            <w:noProof/>
            <w:sz w:val="22"/>
            <w:szCs w:val="22"/>
            <w:lang w:eastAsia="zh-CN"/>
          </w:rPr>
          <w:tab/>
        </w:r>
        <w:r w:rsidRPr="00FB6714">
          <w:rPr>
            <w:rStyle w:val="Hyperlink"/>
            <w:noProof/>
            <w:lang w:val="en-GB"/>
          </w:rPr>
          <w:t>Start or Pause Video Play</w:t>
        </w:r>
        <w:r>
          <w:rPr>
            <w:noProof/>
            <w:webHidden/>
          </w:rPr>
          <w:tab/>
        </w:r>
        <w:r>
          <w:rPr>
            <w:noProof/>
            <w:webHidden/>
          </w:rPr>
          <w:fldChar w:fldCharType="begin"/>
        </w:r>
        <w:r>
          <w:rPr>
            <w:noProof/>
            <w:webHidden/>
          </w:rPr>
          <w:instrText xml:space="preserve"> PAGEREF _Toc122965537 \h </w:instrText>
        </w:r>
        <w:r>
          <w:rPr>
            <w:noProof/>
            <w:webHidden/>
          </w:rPr>
        </w:r>
        <w:r>
          <w:rPr>
            <w:noProof/>
            <w:webHidden/>
          </w:rPr>
          <w:fldChar w:fldCharType="separate"/>
        </w:r>
        <w:r>
          <w:rPr>
            <w:noProof/>
            <w:webHidden/>
          </w:rPr>
          <w:t>46</w:t>
        </w:r>
        <w:r>
          <w:rPr>
            <w:noProof/>
            <w:webHidden/>
          </w:rPr>
          <w:fldChar w:fldCharType="end"/>
        </w:r>
      </w:hyperlink>
    </w:p>
    <w:p w14:paraId="637624FF" w14:textId="2ECB6B13"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8" w:history="1">
        <w:r w:rsidRPr="00FB6714">
          <w:rPr>
            <w:rStyle w:val="Hyperlink"/>
            <w:noProof/>
            <w:lang w:val="en-GB"/>
          </w:rPr>
          <w:t>5.2.1.11.2.3</w:t>
        </w:r>
        <w:r>
          <w:rPr>
            <w:rFonts w:asciiTheme="minorHAnsi" w:eastAsiaTheme="minorEastAsia" w:hAnsiTheme="minorHAnsi" w:cstheme="minorBidi"/>
            <w:noProof/>
            <w:sz w:val="22"/>
            <w:szCs w:val="22"/>
            <w:lang w:eastAsia="zh-CN"/>
          </w:rPr>
          <w:tab/>
        </w:r>
        <w:r w:rsidRPr="00FB6714">
          <w:rPr>
            <w:rStyle w:val="Hyperlink"/>
            <w:noProof/>
            <w:lang w:val="en-GB"/>
          </w:rPr>
          <w:t>Video Forward or Backward</w:t>
        </w:r>
        <w:r>
          <w:rPr>
            <w:noProof/>
            <w:webHidden/>
          </w:rPr>
          <w:tab/>
        </w:r>
        <w:r>
          <w:rPr>
            <w:noProof/>
            <w:webHidden/>
          </w:rPr>
          <w:fldChar w:fldCharType="begin"/>
        </w:r>
        <w:r>
          <w:rPr>
            <w:noProof/>
            <w:webHidden/>
          </w:rPr>
          <w:instrText xml:space="preserve"> PAGEREF _Toc122965538 \h </w:instrText>
        </w:r>
        <w:r>
          <w:rPr>
            <w:noProof/>
            <w:webHidden/>
          </w:rPr>
        </w:r>
        <w:r>
          <w:rPr>
            <w:noProof/>
            <w:webHidden/>
          </w:rPr>
          <w:fldChar w:fldCharType="separate"/>
        </w:r>
        <w:r>
          <w:rPr>
            <w:noProof/>
            <w:webHidden/>
          </w:rPr>
          <w:t>46</w:t>
        </w:r>
        <w:r>
          <w:rPr>
            <w:noProof/>
            <w:webHidden/>
          </w:rPr>
          <w:fldChar w:fldCharType="end"/>
        </w:r>
      </w:hyperlink>
    </w:p>
    <w:p w14:paraId="46763B7B" w14:textId="0C4458F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39" w:history="1">
        <w:r w:rsidRPr="00FB6714">
          <w:rPr>
            <w:rStyle w:val="Hyperlink"/>
            <w:noProof/>
            <w:highlight w:val="yellow"/>
            <w:lang w:val="en-GB"/>
          </w:rPr>
          <w:t>5.2.1.11.2.4</w:t>
        </w:r>
        <w:r>
          <w:rPr>
            <w:rFonts w:asciiTheme="minorHAnsi" w:eastAsiaTheme="minorEastAsia" w:hAnsiTheme="minorHAnsi" w:cstheme="minorBidi"/>
            <w:noProof/>
            <w:sz w:val="22"/>
            <w:szCs w:val="22"/>
            <w:lang w:eastAsia="zh-CN"/>
          </w:rPr>
          <w:tab/>
        </w:r>
        <w:r w:rsidRPr="00FB6714">
          <w:rPr>
            <w:rStyle w:val="Hyperlink"/>
            <w:noProof/>
            <w:highlight w:val="yellow"/>
            <w:lang w:val="en-GB"/>
          </w:rPr>
          <w:t>Play Last or Next Data</w:t>
        </w:r>
        <w:r>
          <w:rPr>
            <w:noProof/>
            <w:webHidden/>
          </w:rPr>
          <w:tab/>
        </w:r>
        <w:r>
          <w:rPr>
            <w:noProof/>
            <w:webHidden/>
          </w:rPr>
          <w:fldChar w:fldCharType="begin"/>
        </w:r>
        <w:r>
          <w:rPr>
            <w:noProof/>
            <w:webHidden/>
          </w:rPr>
          <w:instrText xml:space="preserve"> PAGEREF _Toc122965539 \h </w:instrText>
        </w:r>
        <w:r>
          <w:rPr>
            <w:noProof/>
            <w:webHidden/>
          </w:rPr>
        </w:r>
        <w:r>
          <w:rPr>
            <w:noProof/>
            <w:webHidden/>
          </w:rPr>
          <w:fldChar w:fldCharType="separate"/>
        </w:r>
        <w:r>
          <w:rPr>
            <w:noProof/>
            <w:webHidden/>
          </w:rPr>
          <w:t>47</w:t>
        </w:r>
        <w:r>
          <w:rPr>
            <w:noProof/>
            <w:webHidden/>
          </w:rPr>
          <w:fldChar w:fldCharType="end"/>
        </w:r>
      </w:hyperlink>
    </w:p>
    <w:p w14:paraId="40D4A64A" w14:textId="43C376E6"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0" w:history="1">
        <w:r w:rsidRPr="00FB6714">
          <w:rPr>
            <w:rStyle w:val="Hyperlink"/>
            <w:noProof/>
            <w:lang w:val="en-GB"/>
          </w:rPr>
          <w:t>5.2.1.11.2.5</w:t>
        </w:r>
        <w:r>
          <w:rPr>
            <w:rFonts w:asciiTheme="minorHAnsi" w:eastAsiaTheme="minorEastAsia" w:hAnsiTheme="minorHAnsi" w:cstheme="minorBidi"/>
            <w:noProof/>
            <w:sz w:val="22"/>
            <w:szCs w:val="22"/>
            <w:lang w:eastAsia="zh-CN"/>
          </w:rPr>
          <w:tab/>
        </w:r>
        <w:r w:rsidRPr="00FB6714">
          <w:rPr>
            <w:rStyle w:val="Hyperlink"/>
            <w:noProof/>
            <w:lang w:val="en-GB"/>
          </w:rPr>
          <w:t>Screenshot</w:t>
        </w:r>
        <w:r>
          <w:rPr>
            <w:noProof/>
            <w:webHidden/>
          </w:rPr>
          <w:tab/>
        </w:r>
        <w:r>
          <w:rPr>
            <w:noProof/>
            <w:webHidden/>
          </w:rPr>
          <w:fldChar w:fldCharType="begin"/>
        </w:r>
        <w:r>
          <w:rPr>
            <w:noProof/>
            <w:webHidden/>
          </w:rPr>
          <w:instrText xml:space="preserve"> PAGEREF _Toc122965540 \h </w:instrText>
        </w:r>
        <w:r>
          <w:rPr>
            <w:noProof/>
            <w:webHidden/>
          </w:rPr>
        </w:r>
        <w:r>
          <w:rPr>
            <w:noProof/>
            <w:webHidden/>
          </w:rPr>
          <w:fldChar w:fldCharType="separate"/>
        </w:r>
        <w:r>
          <w:rPr>
            <w:noProof/>
            <w:webHidden/>
          </w:rPr>
          <w:t>47</w:t>
        </w:r>
        <w:r>
          <w:rPr>
            <w:noProof/>
            <w:webHidden/>
          </w:rPr>
          <w:fldChar w:fldCharType="end"/>
        </w:r>
      </w:hyperlink>
    </w:p>
    <w:p w14:paraId="38FC3F19" w14:textId="0D0B1019"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1" w:history="1">
        <w:r w:rsidRPr="00FB6714">
          <w:rPr>
            <w:rStyle w:val="Hyperlink"/>
            <w:noProof/>
            <w:lang w:val="en-GB"/>
          </w:rPr>
          <w:t>5.2.1.11.2.6</w:t>
        </w:r>
        <w:r>
          <w:rPr>
            <w:rFonts w:asciiTheme="minorHAnsi" w:eastAsiaTheme="minorEastAsia" w:hAnsiTheme="minorHAnsi" w:cstheme="minorBidi"/>
            <w:noProof/>
            <w:sz w:val="22"/>
            <w:szCs w:val="22"/>
            <w:lang w:eastAsia="zh-CN"/>
          </w:rPr>
          <w:tab/>
        </w:r>
        <w:r w:rsidRPr="00FB6714">
          <w:rPr>
            <w:rStyle w:val="Hyperlink"/>
            <w:noProof/>
            <w:lang w:val="en-GB"/>
          </w:rPr>
          <w:t>Data Playback Display Attributes</w:t>
        </w:r>
        <w:r>
          <w:rPr>
            <w:noProof/>
            <w:webHidden/>
          </w:rPr>
          <w:tab/>
        </w:r>
        <w:r>
          <w:rPr>
            <w:noProof/>
            <w:webHidden/>
          </w:rPr>
          <w:fldChar w:fldCharType="begin"/>
        </w:r>
        <w:r>
          <w:rPr>
            <w:noProof/>
            <w:webHidden/>
          </w:rPr>
          <w:instrText xml:space="preserve"> PAGEREF _Toc122965541 \h </w:instrText>
        </w:r>
        <w:r>
          <w:rPr>
            <w:noProof/>
            <w:webHidden/>
          </w:rPr>
        </w:r>
        <w:r>
          <w:rPr>
            <w:noProof/>
            <w:webHidden/>
          </w:rPr>
          <w:fldChar w:fldCharType="separate"/>
        </w:r>
        <w:r>
          <w:rPr>
            <w:noProof/>
            <w:webHidden/>
          </w:rPr>
          <w:t>48</w:t>
        </w:r>
        <w:r>
          <w:rPr>
            <w:noProof/>
            <w:webHidden/>
          </w:rPr>
          <w:fldChar w:fldCharType="end"/>
        </w:r>
      </w:hyperlink>
    </w:p>
    <w:p w14:paraId="400D703C" w14:textId="2B17B4C1"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42" w:history="1">
        <w:r w:rsidRPr="00FB6714">
          <w:rPr>
            <w:rStyle w:val="Hyperlink"/>
            <w:noProof/>
            <w:lang w:val="en-GB"/>
          </w:rPr>
          <w:t>5.2.1.12</w:t>
        </w:r>
        <w:r>
          <w:rPr>
            <w:rFonts w:asciiTheme="minorHAnsi" w:eastAsiaTheme="minorEastAsia" w:hAnsiTheme="minorHAnsi" w:cstheme="minorBidi"/>
            <w:noProof/>
            <w:sz w:val="22"/>
            <w:szCs w:val="22"/>
            <w:lang w:eastAsia="zh-CN"/>
          </w:rPr>
          <w:tab/>
        </w:r>
        <w:r w:rsidRPr="00FB6714">
          <w:rPr>
            <w:rStyle w:val="Hyperlink"/>
            <w:noProof/>
            <w:lang w:val="en-GB"/>
          </w:rPr>
          <w:t>Technology Function DVR Parameter Setting</w:t>
        </w:r>
        <w:r>
          <w:rPr>
            <w:noProof/>
            <w:webHidden/>
          </w:rPr>
          <w:tab/>
        </w:r>
        <w:r>
          <w:rPr>
            <w:noProof/>
            <w:webHidden/>
          </w:rPr>
          <w:fldChar w:fldCharType="begin"/>
        </w:r>
        <w:r>
          <w:rPr>
            <w:noProof/>
            <w:webHidden/>
          </w:rPr>
          <w:instrText xml:space="preserve"> PAGEREF _Toc122965542 \h </w:instrText>
        </w:r>
        <w:r>
          <w:rPr>
            <w:noProof/>
            <w:webHidden/>
          </w:rPr>
        </w:r>
        <w:r>
          <w:rPr>
            <w:noProof/>
            <w:webHidden/>
          </w:rPr>
          <w:fldChar w:fldCharType="separate"/>
        </w:r>
        <w:r>
          <w:rPr>
            <w:noProof/>
            <w:webHidden/>
          </w:rPr>
          <w:t>48</w:t>
        </w:r>
        <w:r>
          <w:rPr>
            <w:noProof/>
            <w:webHidden/>
          </w:rPr>
          <w:fldChar w:fldCharType="end"/>
        </w:r>
      </w:hyperlink>
    </w:p>
    <w:p w14:paraId="5E977294" w14:textId="0156D219"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43" w:history="1">
        <w:r w:rsidRPr="00FB6714">
          <w:rPr>
            <w:rStyle w:val="Hyperlink"/>
            <w:noProof/>
            <w:lang w:val="en-GB"/>
            <w14:scene3d>
              <w14:camera w14:prst="orthographicFront"/>
              <w14:lightRig w14:rig="threePt" w14:dir="t">
                <w14:rot w14:lat="0" w14:lon="0" w14:rev="0"/>
              </w14:lightRig>
            </w14:scene3d>
          </w:rPr>
          <w:t>5.2.1.12.1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_Toc122965543 \h </w:instrText>
        </w:r>
        <w:r>
          <w:rPr>
            <w:noProof/>
            <w:webHidden/>
          </w:rPr>
        </w:r>
        <w:r>
          <w:rPr>
            <w:noProof/>
            <w:webHidden/>
          </w:rPr>
          <w:fldChar w:fldCharType="separate"/>
        </w:r>
        <w:r>
          <w:rPr>
            <w:noProof/>
            <w:webHidden/>
          </w:rPr>
          <w:t>48</w:t>
        </w:r>
        <w:r>
          <w:rPr>
            <w:noProof/>
            <w:webHidden/>
          </w:rPr>
          <w:fldChar w:fldCharType="end"/>
        </w:r>
      </w:hyperlink>
    </w:p>
    <w:p w14:paraId="73138E39" w14:textId="7D525FED"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4" w:history="1">
        <w:r w:rsidRPr="00FB6714">
          <w:rPr>
            <w:rStyle w:val="Hyperlink"/>
            <w:noProof/>
            <w:lang w:val="en-GB"/>
          </w:rPr>
          <w:t>5.2.1.12.1.1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_Toc122965544 \h </w:instrText>
        </w:r>
        <w:r>
          <w:rPr>
            <w:noProof/>
            <w:webHidden/>
          </w:rPr>
        </w:r>
        <w:r>
          <w:rPr>
            <w:noProof/>
            <w:webHidden/>
          </w:rPr>
          <w:fldChar w:fldCharType="separate"/>
        </w:r>
        <w:r>
          <w:rPr>
            <w:noProof/>
            <w:webHidden/>
          </w:rPr>
          <w:t>48</w:t>
        </w:r>
        <w:r>
          <w:rPr>
            <w:noProof/>
            <w:webHidden/>
          </w:rPr>
          <w:fldChar w:fldCharType="end"/>
        </w:r>
      </w:hyperlink>
    </w:p>
    <w:p w14:paraId="50442794" w14:textId="1938E1EA"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5" w:history="1">
        <w:r w:rsidRPr="00FB6714">
          <w:rPr>
            <w:rStyle w:val="Hyperlink"/>
            <w:noProof/>
            <w:lang w:val="en-GB"/>
          </w:rPr>
          <w:t>5.2.1.12.1.2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_Toc122965545 \h </w:instrText>
        </w:r>
        <w:r>
          <w:rPr>
            <w:noProof/>
            <w:webHidden/>
          </w:rPr>
        </w:r>
        <w:r>
          <w:rPr>
            <w:noProof/>
            <w:webHidden/>
          </w:rPr>
          <w:fldChar w:fldCharType="separate"/>
        </w:r>
        <w:r>
          <w:rPr>
            <w:noProof/>
            <w:webHidden/>
          </w:rPr>
          <w:t>48</w:t>
        </w:r>
        <w:r>
          <w:rPr>
            <w:noProof/>
            <w:webHidden/>
          </w:rPr>
          <w:fldChar w:fldCharType="end"/>
        </w:r>
      </w:hyperlink>
    </w:p>
    <w:p w14:paraId="61AF30CE" w14:textId="36415C54"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6" w:history="1">
        <w:r w:rsidRPr="00FB6714">
          <w:rPr>
            <w:rStyle w:val="Hyperlink"/>
            <w:noProof/>
          </w:rPr>
          <w:t>5.2.1.12.1.3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_Toc122965546 \h </w:instrText>
        </w:r>
        <w:r>
          <w:rPr>
            <w:noProof/>
            <w:webHidden/>
          </w:rPr>
        </w:r>
        <w:r>
          <w:rPr>
            <w:noProof/>
            <w:webHidden/>
          </w:rPr>
          <w:fldChar w:fldCharType="separate"/>
        </w:r>
        <w:r>
          <w:rPr>
            <w:noProof/>
            <w:webHidden/>
          </w:rPr>
          <w:t>49</w:t>
        </w:r>
        <w:r>
          <w:rPr>
            <w:noProof/>
            <w:webHidden/>
          </w:rPr>
          <w:fldChar w:fldCharType="end"/>
        </w:r>
      </w:hyperlink>
    </w:p>
    <w:p w14:paraId="18F03916" w14:textId="02EF0E92"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7" w:history="1">
        <w:r w:rsidRPr="00FB6714">
          <w:rPr>
            <w:rStyle w:val="Hyperlink"/>
            <w:noProof/>
          </w:rPr>
          <w:t>5.2.1.12.1.4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_Toc122965547 \h </w:instrText>
        </w:r>
        <w:r>
          <w:rPr>
            <w:noProof/>
            <w:webHidden/>
          </w:rPr>
        </w:r>
        <w:r>
          <w:rPr>
            <w:noProof/>
            <w:webHidden/>
          </w:rPr>
          <w:fldChar w:fldCharType="separate"/>
        </w:r>
        <w:r>
          <w:rPr>
            <w:noProof/>
            <w:webHidden/>
          </w:rPr>
          <w:t>49</w:t>
        </w:r>
        <w:r>
          <w:rPr>
            <w:noProof/>
            <w:webHidden/>
          </w:rPr>
          <w:fldChar w:fldCharType="end"/>
        </w:r>
      </w:hyperlink>
    </w:p>
    <w:p w14:paraId="52CACA32" w14:textId="1D311B46"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48" w:history="1">
        <w:r w:rsidRPr="00FB6714">
          <w:rPr>
            <w:rStyle w:val="Hyperlink"/>
            <w:noProof/>
            <w:lang w:val="en-GB"/>
            <w14:scene3d>
              <w14:camera w14:prst="orthographicFront"/>
              <w14:lightRig w14:rig="threePt" w14:dir="t">
                <w14:rot w14:lat="0" w14:lon="0" w14:rev="0"/>
              </w14:lightRig>
            </w14:scene3d>
          </w:rPr>
          <w:t>5.2.1.12.2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_Toc122965548 \h </w:instrText>
        </w:r>
        <w:r>
          <w:rPr>
            <w:noProof/>
            <w:webHidden/>
          </w:rPr>
        </w:r>
        <w:r>
          <w:rPr>
            <w:noProof/>
            <w:webHidden/>
          </w:rPr>
          <w:fldChar w:fldCharType="separate"/>
        </w:r>
        <w:r>
          <w:rPr>
            <w:noProof/>
            <w:webHidden/>
          </w:rPr>
          <w:t>49</w:t>
        </w:r>
        <w:r>
          <w:rPr>
            <w:noProof/>
            <w:webHidden/>
          </w:rPr>
          <w:fldChar w:fldCharType="end"/>
        </w:r>
      </w:hyperlink>
    </w:p>
    <w:p w14:paraId="48BBCBC3" w14:textId="224967F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49" w:history="1">
        <w:r w:rsidRPr="00FB6714">
          <w:rPr>
            <w:rStyle w:val="Hyperlink"/>
            <w:noProof/>
            <w:lang w:val="en-GB"/>
          </w:rPr>
          <w:t>5.2.1.12.2.1</w:t>
        </w:r>
        <w:r>
          <w:rPr>
            <w:rFonts w:asciiTheme="minorHAnsi" w:eastAsiaTheme="minorEastAsia" w:hAnsiTheme="minorHAnsi" w:cstheme="minorBidi"/>
            <w:noProof/>
            <w:sz w:val="22"/>
            <w:szCs w:val="22"/>
            <w:lang w:eastAsia="zh-CN"/>
          </w:rPr>
          <w:tab/>
        </w:r>
        <w:r w:rsidRPr="00FB6714">
          <w:rPr>
            <w:rStyle w:val="Hyperlink"/>
            <w:noProof/>
            <w:lang w:val="en-GB"/>
          </w:rPr>
          <w:t>DVR Parameter Update</w:t>
        </w:r>
        <w:r>
          <w:rPr>
            <w:noProof/>
            <w:webHidden/>
          </w:rPr>
          <w:tab/>
        </w:r>
        <w:r>
          <w:rPr>
            <w:noProof/>
            <w:webHidden/>
          </w:rPr>
          <w:fldChar w:fldCharType="begin"/>
        </w:r>
        <w:r>
          <w:rPr>
            <w:noProof/>
            <w:webHidden/>
          </w:rPr>
          <w:instrText xml:space="preserve"> PAGEREF _Toc122965549 \h </w:instrText>
        </w:r>
        <w:r>
          <w:rPr>
            <w:noProof/>
            <w:webHidden/>
          </w:rPr>
        </w:r>
        <w:r>
          <w:rPr>
            <w:noProof/>
            <w:webHidden/>
          </w:rPr>
          <w:fldChar w:fldCharType="separate"/>
        </w:r>
        <w:r>
          <w:rPr>
            <w:noProof/>
            <w:webHidden/>
          </w:rPr>
          <w:t>49</w:t>
        </w:r>
        <w:r>
          <w:rPr>
            <w:noProof/>
            <w:webHidden/>
          </w:rPr>
          <w:fldChar w:fldCharType="end"/>
        </w:r>
      </w:hyperlink>
    </w:p>
    <w:p w14:paraId="6784CB62" w14:textId="6936580F"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0" w:history="1">
        <w:r w:rsidRPr="00FB6714">
          <w:rPr>
            <w:rStyle w:val="Hyperlink"/>
            <w:noProof/>
            <w:lang w:val="en-GB"/>
          </w:rPr>
          <w:t>5.2.1.12.2.2</w:t>
        </w:r>
        <w:r>
          <w:rPr>
            <w:rFonts w:asciiTheme="minorHAnsi" w:eastAsiaTheme="minorEastAsia" w:hAnsiTheme="minorHAnsi" w:cstheme="minorBidi"/>
            <w:noProof/>
            <w:sz w:val="22"/>
            <w:szCs w:val="22"/>
            <w:lang w:eastAsia="zh-CN"/>
          </w:rPr>
          <w:tab/>
        </w:r>
        <w:r w:rsidRPr="00FB6714">
          <w:rPr>
            <w:rStyle w:val="Hyperlink"/>
            <w:noProof/>
            <w:lang w:val="en-GB"/>
          </w:rPr>
          <w:t>Normal Video Switch Setting</w:t>
        </w:r>
        <w:r>
          <w:rPr>
            <w:noProof/>
            <w:webHidden/>
          </w:rPr>
          <w:tab/>
        </w:r>
        <w:r>
          <w:rPr>
            <w:noProof/>
            <w:webHidden/>
          </w:rPr>
          <w:fldChar w:fldCharType="begin"/>
        </w:r>
        <w:r>
          <w:rPr>
            <w:noProof/>
            <w:webHidden/>
          </w:rPr>
          <w:instrText xml:space="preserve"> PAGEREF _Toc122965550 \h </w:instrText>
        </w:r>
        <w:r>
          <w:rPr>
            <w:noProof/>
            <w:webHidden/>
          </w:rPr>
        </w:r>
        <w:r>
          <w:rPr>
            <w:noProof/>
            <w:webHidden/>
          </w:rPr>
          <w:fldChar w:fldCharType="separate"/>
        </w:r>
        <w:r>
          <w:rPr>
            <w:noProof/>
            <w:webHidden/>
          </w:rPr>
          <w:t>49</w:t>
        </w:r>
        <w:r>
          <w:rPr>
            <w:noProof/>
            <w:webHidden/>
          </w:rPr>
          <w:fldChar w:fldCharType="end"/>
        </w:r>
      </w:hyperlink>
    </w:p>
    <w:p w14:paraId="6C7B5CBE" w14:textId="13359D0A"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1" w:history="1">
        <w:r w:rsidRPr="00FB6714">
          <w:rPr>
            <w:rStyle w:val="Hyperlink"/>
            <w:noProof/>
            <w:lang w:val="en-GB"/>
          </w:rPr>
          <w:t>5.2.1.12.2.3</w:t>
        </w:r>
        <w:r>
          <w:rPr>
            <w:rFonts w:asciiTheme="minorHAnsi" w:eastAsiaTheme="minorEastAsia" w:hAnsiTheme="minorHAnsi" w:cstheme="minorBidi"/>
            <w:noProof/>
            <w:sz w:val="22"/>
            <w:szCs w:val="22"/>
            <w:lang w:eastAsia="zh-CN"/>
          </w:rPr>
          <w:tab/>
        </w:r>
        <w:r w:rsidRPr="00FB6714">
          <w:rPr>
            <w:rStyle w:val="Hyperlink"/>
            <w:noProof/>
            <w:lang w:val="en-GB"/>
          </w:rPr>
          <w:t>Vehicle Monitor Switch Setting</w:t>
        </w:r>
        <w:r>
          <w:rPr>
            <w:noProof/>
            <w:webHidden/>
          </w:rPr>
          <w:tab/>
        </w:r>
        <w:r>
          <w:rPr>
            <w:noProof/>
            <w:webHidden/>
          </w:rPr>
          <w:fldChar w:fldCharType="begin"/>
        </w:r>
        <w:r>
          <w:rPr>
            <w:noProof/>
            <w:webHidden/>
          </w:rPr>
          <w:instrText xml:space="preserve"> PAGEREF _Toc122965551 \h </w:instrText>
        </w:r>
        <w:r>
          <w:rPr>
            <w:noProof/>
            <w:webHidden/>
          </w:rPr>
        </w:r>
        <w:r>
          <w:rPr>
            <w:noProof/>
            <w:webHidden/>
          </w:rPr>
          <w:fldChar w:fldCharType="separate"/>
        </w:r>
        <w:r>
          <w:rPr>
            <w:noProof/>
            <w:webHidden/>
          </w:rPr>
          <w:t>49</w:t>
        </w:r>
        <w:r>
          <w:rPr>
            <w:noProof/>
            <w:webHidden/>
          </w:rPr>
          <w:fldChar w:fldCharType="end"/>
        </w:r>
      </w:hyperlink>
    </w:p>
    <w:p w14:paraId="53A1E5AD" w14:textId="660C4C51"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2" w:history="1">
        <w:r w:rsidRPr="00FB6714">
          <w:rPr>
            <w:rStyle w:val="Hyperlink"/>
            <w:noProof/>
            <w:lang w:val="en-GB"/>
          </w:rPr>
          <w:t>5.2.1.12.2.4</w:t>
        </w:r>
        <w:r>
          <w:rPr>
            <w:rFonts w:asciiTheme="minorHAnsi" w:eastAsiaTheme="minorEastAsia" w:hAnsiTheme="minorHAnsi" w:cstheme="minorBidi"/>
            <w:noProof/>
            <w:sz w:val="22"/>
            <w:szCs w:val="22"/>
            <w:lang w:eastAsia="zh-CN"/>
          </w:rPr>
          <w:tab/>
        </w:r>
        <w:r w:rsidRPr="00FB6714">
          <w:rPr>
            <w:rStyle w:val="Hyperlink"/>
            <w:noProof/>
            <w:lang w:val="en-GB"/>
          </w:rPr>
          <w:t>Emergency Video Duration Setting</w:t>
        </w:r>
        <w:r>
          <w:rPr>
            <w:noProof/>
            <w:webHidden/>
          </w:rPr>
          <w:tab/>
        </w:r>
        <w:r>
          <w:rPr>
            <w:noProof/>
            <w:webHidden/>
          </w:rPr>
          <w:fldChar w:fldCharType="begin"/>
        </w:r>
        <w:r>
          <w:rPr>
            <w:noProof/>
            <w:webHidden/>
          </w:rPr>
          <w:instrText xml:space="preserve"> PAGEREF _Toc122965552 \h </w:instrText>
        </w:r>
        <w:r>
          <w:rPr>
            <w:noProof/>
            <w:webHidden/>
          </w:rPr>
        </w:r>
        <w:r>
          <w:rPr>
            <w:noProof/>
            <w:webHidden/>
          </w:rPr>
          <w:fldChar w:fldCharType="separate"/>
        </w:r>
        <w:r>
          <w:rPr>
            <w:noProof/>
            <w:webHidden/>
          </w:rPr>
          <w:t>49</w:t>
        </w:r>
        <w:r>
          <w:rPr>
            <w:noProof/>
            <w:webHidden/>
          </w:rPr>
          <w:fldChar w:fldCharType="end"/>
        </w:r>
      </w:hyperlink>
    </w:p>
    <w:p w14:paraId="04F4F30C" w14:textId="2EAF7D84"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3" w:history="1">
        <w:r w:rsidRPr="00FB6714">
          <w:rPr>
            <w:rStyle w:val="Hyperlink"/>
            <w:noProof/>
            <w:lang w:val="en-GB"/>
          </w:rPr>
          <w:t>5.2.1.12.2.5</w:t>
        </w:r>
        <w:r>
          <w:rPr>
            <w:rFonts w:asciiTheme="minorHAnsi" w:eastAsiaTheme="minorEastAsia" w:hAnsiTheme="minorHAnsi" w:cstheme="minorBidi"/>
            <w:noProof/>
            <w:sz w:val="22"/>
            <w:szCs w:val="22"/>
            <w:lang w:eastAsia="zh-CN"/>
          </w:rPr>
          <w:tab/>
        </w:r>
        <w:r w:rsidRPr="00FB6714">
          <w:rPr>
            <w:rStyle w:val="Hyperlink"/>
            <w:noProof/>
            <w:lang w:val="en-GB"/>
          </w:rPr>
          <w:t>Collision Detection Sensitive Setting</w:t>
        </w:r>
        <w:r>
          <w:rPr>
            <w:noProof/>
            <w:webHidden/>
          </w:rPr>
          <w:tab/>
        </w:r>
        <w:r>
          <w:rPr>
            <w:noProof/>
            <w:webHidden/>
          </w:rPr>
          <w:fldChar w:fldCharType="begin"/>
        </w:r>
        <w:r>
          <w:rPr>
            <w:noProof/>
            <w:webHidden/>
          </w:rPr>
          <w:instrText xml:space="preserve"> PAGEREF _Toc122965553 \h </w:instrText>
        </w:r>
        <w:r>
          <w:rPr>
            <w:noProof/>
            <w:webHidden/>
          </w:rPr>
        </w:r>
        <w:r>
          <w:rPr>
            <w:noProof/>
            <w:webHidden/>
          </w:rPr>
          <w:fldChar w:fldCharType="separate"/>
        </w:r>
        <w:r>
          <w:rPr>
            <w:noProof/>
            <w:webHidden/>
          </w:rPr>
          <w:t>50</w:t>
        </w:r>
        <w:r>
          <w:rPr>
            <w:noProof/>
            <w:webHidden/>
          </w:rPr>
          <w:fldChar w:fldCharType="end"/>
        </w:r>
      </w:hyperlink>
    </w:p>
    <w:p w14:paraId="441CB4A1" w14:textId="3D944C3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4" w:history="1">
        <w:r w:rsidRPr="00FB6714">
          <w:rPr>
            <w:rStyle w:val="Hyperlink"/>
            <w:noProof/>
            <w:lang w:val="en-GB"/>
          </w:rPr>
          <w:t>5.2.1.12.2.6</w:t>
        </w:r>
        <w:r>
          <w:rPr>
            <w:rFonts w:asciiTheme="minorHAnsi" w:eastAsiaTheme="minorEastAsia" w:hAnsiTheme="minorHAnsi" w:cstheme="minorBidi"/>
            <w:noProof/>
            <w:sz w:val="22"/>
            <w:szCs w:val="22"/>
            <w:lang w:eastAsia="zh-CN"/>
          </w:rPr>
          <w:tab/>
        </w:r>
        <w:r w:rsidRPr="00FB6714">
          <w:rPr>
            <w:rStyle w:val="Hyperlink"/>
            <w:noProof/>
            <w:lang w:val="en-GB"/>
          </w:rPr>
          <w:t>Setting Value Reset</w:t>
        </w:r>
        <w:r>
          <w:rPr>
            <w:noProof/>
            <w:webHidden/>
          </w:rPr>
          <w:tab/>
        </w:r>
        <w:r>
          <w:rPr>
            <w:noProof/>
            <w:webHidden/>
          </w:rPr>
          <w:fldChar w:fldCharType="begin"/>
        </w:r>
        <w:r>
          <w:rPr>
            <w:noProof/>
            <w:webHidden/>
          </w:rPr>
          <w:instrText xml:space="preserve"> PAGEREF _Toc122965554 \h </w:instrText>
        </w:r>
        <w:r>
          <w:rPr>
            <w:noProof/>
            <w:webHidden/>
          </w:rPr>
        </w:r>
        <w:r>
          <w:rPr>
            <w:noProof/>
            <w:webHidden/>
          </w:rPr>
          <w:fldChar w:fldCharType="separate"/>
        </w:r>
        <w:r>
          <w:rPr>
            <w:noProof/>
            <w:webHidden/>
          </w:rPr>
          <w:t>50</w:t>
        </w:r>
        <w:r>
          <w:rPr>
            <w:noProof/>
            <w:webHidden/>
          </w:rPr>
          <w:fldChar w:fldCharType="end"/>
        </w:r>
      </w:hyperlink>
    </w:p>
    <w:p w14:paraId="1C4A50D8" w14:textId="20F80D2E"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5" w:history="1">
        <w:r w:rsidRPr="00FB6714">
          <w:rPr>
            <w:rStyle w:val="Hyperlink"/>
            <w:noProof/>
            <w:lang w:val="en-GB"/>
          </w:rPr>
          <w:t>5.2.1.12.2.7</w:t>
        </w:r>
        <w:r>
          <w:rPr>
            <w:rFonts w:asciiTheme="minorHAnsi" w:eastAsiaTheme="minorEastAsia" w:hAnsiTheme="minorHAnsi" w:cstheme="minorBidi"/>
            <w:noProof/>
            <w:sz w:val="22"/>
            <w:szCs w:val="22"/>
            <w:lang w:eastAsia="zh-CN"/>
          </w:rPr>
          <w:tab/>
        </w:r>
        <w:r w:rsidRPr="00FB6714">
          <w:rPr>
            <w:rStyle w:val="Hyperlink"/>
            <w:noProof/>
            <w:lang w:val="en-GB"/>
          </w:rPr>
          <w:t>DVR Parameter Setting Attributes</w:t>
        </w:r>
        <w:r>
          <w:rPr>
            <w:noProof/>
            <w:webHidden/>
          </w:rPr>
          <w:tab/>
        </w:r>
        <w:r>
          <w:rPr>
            <w:noProof/>
            <w:webHidden/>
          </w:rPr>
          <w:fldChar w:fldCharType="begin"/>
        </w:r>
        <w:r>
          <w:rPr>
            <w:noProof/>
            <w:webHidden/>
          </w:rPr>
          <w:instrText xml:space="preserve"> PAGEREF _Toc122965555 \h </w:instrText>
        </w:r>
        <w:r>
          <w:rPr>
            <w:noProof/>
            <w:webHidden/>
          </w:rPr>
        </w:r>
        <w:r>
          <w:rPr>
            <w:noProof/>
            <w:webHidden/>
          </w:rPr>
          <w:fldChar w:fldCharType="separate"/>
        </w:r>
        <w:r>
          <w:rPr>
            <w:noProof/>
            <w:webHidden/>
          </w:rPr>
          <w:t>50</w:t>
        </w:r>
        <w:r>
          <w:rPr>
            <w:noProof/>
            <w:webHidden/>
          </w:rPr>
          <w:fldChar w:fldCharType="end"/>
        </w:r>
      </w:hyperlink>
    </w:p>
    <w:p w14:paraId="6A0C2577" w14:textId="3A1E0F84"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56" w:history="1">
        <w:r w:rsidRPr="00FB6714">
          <w:rPr>
            <w:rStyle w:val="Hyperlink"/>
            <w:noProof/>
            <w:lang w:val="en-GB"/>
          </w:rPr>
          <w:t>5.2.1.13</w:t>
        </w:r>
        <w:r>
          <w:rPr>
            <w:rFonts w:asciiTheme="minorHAnsi" w:eastAsiaTheme="minorEastAsia" w:hAnsiTheme="minorHAnsi" w:cstheme="minorBidi"/>
            <w:noProof/>
            <w:sz w:val="22"/>
            <w:szCs w:val="22"/>
            <w:lang w:eastAsia="zh-CN"/>
          </w:rPr>
          <w:tab/>
        </w:r>
        <w:r w:rsidRPr="00FB6714">
          <w:rPr>
            <w:rStyle w:val="Hyperlink"/>
            <w:noProof/>
            <w:lang w:val="en-GB"/>
          </w:rPr>
          <w:t>Technology Function DVR Wi-Fi Setting</w:t>
        </w:r>
        <w:r>
          <w:rPr>
            <w:noProof/>
            <w:webHidden/>
          </w:rPr>
          <w:tab/>
        </w:r>
        <w:r>
          <w:rPr>
            <w:noProof/>
            <w:webHidden/>
          </w:rPr>
          <w:fldChar w:fldCharType="begin"/>
        </w:r>
        <w:r>
          <w:rPr>
            <w:noProof/>
            <w:webHidden/>
          </w:rPr>
          <w:instrText xml:space="preserve"> PAGEREF _Toc122965556 \h </w:instrText>
        </w:r>
        <w:r>
          <w:rPr>
            <w:noProof/>
            <w:webHidden/>
          </w:rPr>
        </w:r>
        <w:r>
          <w:rPr>
            <w:noProof/>
            <w:webHidden/>
          </w:rPr>
          <w:fldChar w:fldCharType="separate"/>
        </w:r>
        <w:r>
          <w:rPr>
            <w:noProof/>
            <w:webHidden/>
          </w:rPr>
          <w:t>50</w:t>
        </w:r>
        <w:r>
          <w:rPr>
            <w:noProof/>
            <w:webHidden/>
          </w:rPr>
          <w:fldChar w:fldCharType="end"/>
        </w:r>
      </w:hyperlink>
    </w:p>
    <w:p w14:paraId="6F062C81" w14:textId="7554ACA3"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57" w:history="1">
        <w:r w:rsidRPr="00FB6714">
          <w:rPr>
            <w:rStyle w:val="Hyperlink"/>
            <w:noProof/>
            <w:lang w:val="en-GB"/>
            <w14:scene3d>
              <w14:camera w14:prst="orthographicFront"/>
              <w14:lightRig w14:rig="threePt" w14:dir="t">
                <w14:rot w14:lat="0" w14:lon="0" w14:rev="0"/>
              </w14:lightRig>
            </w14:scene3d>
          </w:rPr>
          <w:t>5.2.1.13.1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_Toc122965557 \h </w:instrText>
        </w:r>
        <w:r>
          <w:rPr>
            <w:noProof/>
            <w:webHidden/>
          </w:rPr>
        </w:r>
        <w:r>
          <w:rPr>
            <w:noProof/>
            <w:webHidden/>
          </w:rPr>
          <w:fldChar w:fldCharType="separate"/>
        </w:r>
        <w:r>
          <w:rPr>
            <w:noProof/>
            <w:webHidden/>
          </w:rPr>
          <w:t>50</w:t>
        </w:r>
        <w:r>
          <w:rPr>
            <w:noProof/>
            <w:webHidden/>
          </w:rPr>
          <w:fldChar w:fldCharType="end"/>
        </w:r>
      </w:hyperlink>
    </w:p>
    <w:p w14:paraId="5AE64EBE" w14:textId="2DF3A654"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8" w:history="1">
        <w:r w:rsidRPr="00FB6714">
          <w:rPr>
            <w:rStyle w:val="Hyperlink"/>
            <w:noProof/>
            <w:lang w:val="en-GB"/>
          </w:rPr>
          <w:t>5.2.1.13.1.1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_Toc122965558 \h </w:instrText>
        </w:r>
        <w:r>
          <w:rPr>
            <w:noProof/>
            <w:webHidden/>
          </w:rPr>
        </w:r>
        <w:r>
          <w:rPr>
            <w:noProof/>
            <w:webHidden/>
          </w:rPr>
          <w:fldChar w:fldCharType="separate"/>
        </w:r>
        <w:r>
          <w:rPr>
            <w:noProof/>
            <w:webHidden/>
          </w:rPr>
          <w:t>50</w:t>
        </w:r>
        <w:r>
          <w:rPr>
            <w:noProof/>
            <w:webHidden/>
          </w:rPr>
          <w:fldChar w:fldCharType="end"/>
        </w:r>
      </w:hyperlink>
    </w:p>
    <w:p w14:paraId="5067AEDB" w14:textId="0B21979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59" w:history="1">
        <w:r w:rsidRPr="00FB6714">
          <w:rPr>
            <w:rStyle w:val="Hyperlink"/>
            <w:noProof/>
            <w:lang w:val="en-GB"/>
          </w:rPr>
          <w:t>5.2.1.13.1.2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_Toc122965559 \h </w:instrText>
        </w:r>
        <w:r>
          <w:rPr>
            <w:noProof/>
            <w:webHidden/>
          </w:rPr>
        </w:r>
        <w:r>
          <w:rPr>
            <w:noProof/>
            <w:webHidden/>
          </w:rPr>
          <w:fldChar w:fldCharType="separate"/>
        </w:r>
        <w:r>
          <w:rPr>
            <w:noProof/>
            <w:webHidden/>
          </w:rPr>
          <w:t>51</w:t>
        </w:r>
        <w:r>
          <w:rPr>
            <w:noProof/>
            <w:webHidden/>
          </w:rPr>
          <w:fldChar w:fldCharType="end"/>
        </w:r>
      </w:hyperlink>
    </w:p>
    <w:p w14:paraId="34ABED9D" w14:textId="0420D6F9"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0" w:history="1">
        <w:r w:rsidRPr="00FB6714">
          <w:rPr>
            <w:rStyle w:val="Hyperlink"/>
            <w:noProof/>
          </w:rPr>
          <w:t>5.2.1.13.1.3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_Toc122965560 \h </w:instrText>
        </w:r>
        <w:r>
          <w:rPr>
            <w:noProof/>
            <w:webHidden/>
          </w:rPr>
        </w:r>
        <w:r>
          <w:rPr>
            <w:noProof/>
            <w:webHidden/>
          </w:rPr>
          <w:fldChar w:fldCharType="separate"/>
        </w:r>
        <w:r>
          <w:rPr>
            <w:noProof/>
            <w:webHidden/>
          </w:rPr>
          <w:t>51</w:t>
        </w:r>
        <w:r>
          <w:rPr>
            <w:noProof/>
            <w:webHidden/>
          </w:rPr>
          <w:fldChar w:fldCharType="end"/>
        </w:r>
      </w:hyperlink>
    </w:p>
    <w:p w14:paraId="42C762A6" w14:textId="33974AC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1" w:history="1">
        <w:r w:rsidRPr="00FB6714">
          <w:rPr>
            <w:rStyle w:val="Hyperlink"/>
            <w:noProof/>
          </w:rPr>
          <w:t>5.2.1.13.1.4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_Toc122965561 \h </w:instrText>
        </w:r>
        <w:r>
          <w:rPr>
            <w:noProof/>
            <w:webHidden/>
          </w:rPr>
        </w:r>
        <w:r>
          <w:rPr>
            <w:noProof/>
            <w:webHidden/>
          </w:rPr>
          <w:fldChar w:fldCharType="separate"/>
        </w:r>
        <w:r>
          <w:rPr>
            <w:noProof/>
            <w:webHidden/>
          </w:rPr>
          <w:t>51</w:t>
        </w:r>
        <w:r>
          <w:rPr>
            <w:noProof/>
            <w:webHidden/>
          </w:rPr>
          <w:fldChar w:fldCharType="end"/>
        </w:r>
      </w:hyperlink>
    </w:p>
    <w:p w14:paraId="76204023" w14:textId="43A787C0"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62" w:history="1">
        <w:r w:rsidRPr="00FB6714">
          <w:rPr>
            <w:rStyle w:val="Hyperlink"/>
            <w:noProof/>
            <w:lang w:val="en-GB"/>
            <w14:scene3d>
              <w14:camera w14:prst="orthographicFront"/>
              <w14:lightRig w14:rig="threePt" w14:dir="t">
                <w14:rot w14:lat="0" w14:lon="0" w14:rev="0"/>
              </w14:lightRig>
            </w14:scene3d>
          </w:rPr>
          <w:t>5.2.1.13.2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_Toc122965562 \h </w:instrText>
        </w:r>
        <w:r>
          <w:rPr>
            <w:noProof/>
            <w:webHidden/>
          </w:rPr>
        </w:r>
        <w:r>
          <w:rPr>
            <w:noProof/>
            <w:webHidden/>
          </w:rPr>
          <w:fldChar w:fldCharType="separate"/>
        </w:r>
        <w:r>
          <w:rPr>
            <w:noProof/>
            <w:webHidden/>
          </w:rPr>
          <w:t>51</w:t>
        </w:r>
        <w:r>
          <w:rPr>
            <w:noProof/>
            <w:webHidden/>
          </w:rPr>
          <w:fldChar w:fldCharType="end"/>
        </w:r>
      </w:hyperlink>
    </w:p>
    <w:p w14:paraId="4E4963A5" w14:textId="5E92206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3" w:history="1">
        <w:r w:rsidRPr="00FB6714">
          <w:rPr>
            <w:rStyle w:val="Hyperlink"/>
            <w:noProof/>
            <w:lang w:val="en-GB"/>
          </w:rPr>
          <w:t>5.2.1.13.2.1</w:t>
        </w:r>
        <w:r>
          <w:rPr>
            <w:rFonts w:asciiTheme="minorHAnsi" w:eastAsiaTheme="minorEastAsia" w:hAnsiTheme="minorHAnsi" w:cstheme="minorBidi"/>
            <w:noProof/>
            <w:sz w:val="22"/>
            <w:szCs w:val="22"/>
            <w:lang w:eastAsia="zh-CN"/>
          </w:rPr>
          <w:tab/>
        </w:r>
        <w:r w:rsidRPr="00FB6714">
          <w:rPr>
            <w:rStyle w:val="Hyperlink"/>
            <w:noProof/>
            <w:lang w:val="en-GB"/>
          </w:rPr>
          <w:t>DVR Wi-Fi Information Update</w:t>
        </w:r>
        <w:r>
          <w:rPr>
            <w:noProof/>
            <w:webHidden/>
          </w:rPr>
          <w:tab/>
        </w:r>
        <w:r>
          <w:rPr>
            <w:noProof/>
            <w:webHidden/>
          </w:rPr>
          <w:fldChar w:fldCharType="begin"/>
        </w:r>
        <w:r>
          <w:rPr>
            <w:noProof/>
            <w:webHidden/>
          </w:rPr>
          <w:instrText xml:space="preserve"> PAGEREF _Toc122965563 \h </w:instrText>
        </w:r>
        <w:r>
          <w:rPr>
            <w:noProof/>
            <w:webHidden/>
          </w:rPr>
        </w:r>
        <w:r>
          <w:rPr>
            <w:noProof/>
            <w:webHidden/>
          </w:rPr>
          <w:fldChar w:fldCharType="separate"/>
        </w:r>
        <w:r>
          <w:rPr>
            <w:noProof/>
            <w:webHidden/>
          </w:rPr>
          <w:t>51</w:t>
        </w:r>
        <w:r>
          <w:rPr>
            <w:noProof/>
            <w:webHidden/>
          </w:rPr>
          <w:fldChar w:fldCharType="end"/>
        </w:r>
      </w:hyperlink>
    </w:p>
    <w:p w14:paraId="70807E31" w14:textId="60979BFA"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4" w:history="1">
        <w:r w:rsidRPr="00FB6714">
          <w:rPr>
            <w:rStyle w:val="Hyperlink"/>
            <w:noProof/>
            <w:lang w:val="en-GB"/>
          </w:rPr>
          <w:t>5.2.1.13.2.2</w:t>
        </w:r>
        <w:r>
          <w:rPr>
            <w:rFonts w:asciiTheme="minorHAnsi" w:eastAsiaTheme="minorEastAsia" w:hAnsiTheme="minorHAnsi" w:cstheme="minorBidi"/>
            <w:noProof/>
            <w:sz w:val="22"/>
            <w:szCs w:val="22"/>
            <w:lang w:eastAsia="zh-CN"/>
          </w:rPr>
          <w:tab/>
        </w:r>
        <w:r w:rsidRPr="00FB6714">
          <w:rPr>
            <w:rStyle w:val="Hyperlink"/>
            <w:noProof/>
            <w:lang w:val="en-GB"/>
          </w:rPr>
          <w:t>DVR Wi-Fi Switch Setting Process</w:t>
        </w:r>
        <w:r>
          <w:rPr>
            <w:noProof/>
            <w:webHidden/>
          </w:rPr>
          <w:tab/>
        </w:r>
        <w:r>
          <w:rPr>
            <w:noProof/>
            <w:webHidden/>
          </w:rPr>
          <w:fldChar w:fldCharType="begin"/>
        </w:r>
        <w:r>
          <w:rPr>
            <w:noProof/>
            <w:webHidden/>
          </w:rPr>
          <w:instrText xml:space="preserve"> PAGEREF _Toc122965564 \h </w:instrText>
        </w:r>
        <w:r>
          <w:rPr>
            <w:noProof/>
            <w:webHidden/>
          </w:rPr>
        </w:r>
        <w:r>
          <w:rPr>
            <w:noProof/>
            <w:webHidden/>
          </w:rPr>
          <w:fldChar w:fldCharType="separate"/>
        </w:r>
        <w:r>
          <w:rPr>
            <w:noProof/>
            <w:webHidden/>
          </w:rPr>
          <w:t>51</w:t>
        </w:r>
        <w:r>
          <w:rPr>
            <w:noProof/>
            <w:webHidden/>
          </w:rPr>
          <w:fldChar w:fldCharType="end"/>
        </w:r>
      </w:hyperlink>
    </w:p>
    <w:p w14:paraId="0C76020F" w14:textId="59ADA468"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5" w:history="1">
        <w:r w:rsidRPr="00FB6714">
          <w:rPr>
            <w:rStyle w:val="Hyperlink"/>
            <w:noProof/>
            <w:lang w:val="en-GB"/>
          </w:rPr>
          <w:t>5.2.1.13.2.3</w:t>
        </w:r>
        <w:r>
          <w:rPr>
            <w:rFonts w:asciiTheme="minorHAnsi" w:eastAsiaTheme="minorEastAsia" w:hAnsiTheme="minorHAnsi" w:cstheme="minorBidi"/>
            <w:noProof/>
            <w:sz w:val="22"/>
            <w:szCs w:val="22"/>
            <w:lang w:eastAsia="zh-CN"/>
          </w:rPr>
          <w:tab/>
        </w:r>
        <w:r w:rsidRPr="00FB6714">
          <w:rPr>
            <w:rStyle w:val="Hyperlink"/>
            <w:noProof/>
            <w:lang w:val="en-GB"/>
          </w:rPr>
          <w:t>DVR Wi-Fi SSID Setting Process</w:t>
        </w:r>
        <w:r>
          <w:rPr>
            <w:noProof/>
            <w:webHidden/>
          </w:rPr>
          <w:tab/>
        </w:r>
        <w:r>
          <w:rPr>
            <w:noProof/>
            <w:webHidden/>
          </w:rPr>
          <w:fldChar w:fldCharType="begin"/>
        </w:r>
        <w:r>
          <w:rPr>
            <w:noProof/>
            <w:webHidden/>
          </w:rPr>
          <w:instrText xml:space="preserve"> PAGEREF _Toc122965565 \h </w:instrText>
        </w:r>
        <w:r>
          <w:rPr>
            <w:noProof/>
            <w:webHidden/>
          </w:rPr>
        </w:r>
        <w:r>
          <w:rPr>
            <w:noProof/>
            <w:webHidden/>
          </w:rPr>
          <w:fldChar w:fldCharType="separate"/>
        </w:r>
        <w:r>
          <w:rPr>
            <w:noProof/>
            <w:webHidden/>
          </w:rPr>
          <w:t>52</w:t>
        </w:r>
        <w:r>
          <w:rPr>
            <w:noProof/>
            <w:webHidden/>
          </w:rPr>
          <w:fldChar w:fldCharType="end"/>
        </w:r>
      </w:hyperlink>
    </w:p>
    <w:p w14:paraId="2639AE6D" w14:textId="582076C6"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6" w:history="1">
        <w:r w:rsidRPr="00FB6714">
          <w:rPr>
            <w:rStyle w:val="Hyperlink"/>
            <w:noProof/>
            <w:lang w:val="en-GB"/>
          </w:rPr>
          <w:t>5.2.1.13.2.4</w:t>
        </w:r>
        <w:r>
          <w:rPr>
            <w:rFonts w:asciiTheme="minorHAnsi" w:eastAsiaTheme="minorEastAsia" w:hAnsiTheme="minorHAnsi" w:cstheme="minorBidi"/>
            <w:noProof/>
            <w:sz w:val="22"/>
            <w:szCs w:val="22"/>
            <w:lang w:eastAsia="zh-CN"/>
          </w:rPr>
          <w:tab/>
        </w:r>
        <w:r w:rsidRPr="00FB6714">
          <w:rPr>
            <w:rStyle w:val="Hyperlink"/>
            <w:noProof/>
            <w:lang w:val="en-GB"/>
          </w:rPr>
          <w:t>DVR Wi-Fi Password Setting Process</w:t>
        </w:r>
        <w:r>
          <w:rPr>
            <w:noProof/>
            <w:webHidden/>
          </w:rPr>
          <w:tab/>
        </w:r>
        <w:r>
          <w:rPr>
            <w:noProof/>
            <w:webHidden/>
          </w:rPr>
          <w:fldChar w:fldCharType="begin"/>
        </w:r>
        <w:r>
          <w:rPr>
            <w:noProof/>
            <w:webHidden/>
          </w:rPr>
          <w:instrText xml:space="preserve"> PAGEREF _Toc122965566 \h </w:instrText>
        </w:r>
        <w:r>
          <w:rPr>
            <w:noProof/>
            <w:webHidden/>
          </w:rPr>
        </w:r>
        <w:r>
          <w:rPr>
            <w:noProof/>
            <w:webHidden/>
          </w:rPr>
          <w:fldChar w:fldCharType="separate"/>
        </w:r>
        <w:r>
          <w:rPr>
            <w:noProof/>
            <w:webHidden/>
          </w:rPr>
          <w:t>52</w:t>
        </w:r>
        <w:r>
          <w:rPr>
            <w:noProof/>
            <w:webHidden/>
          </w:rPr>
          <w:fldChar w:fldCharType="end"/>
        </w:r>
      </w:hyperlink>
    </w:p>
    <w:p w14:paraId="0DE54F30" w14:textId="2E72E658"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7" w:history="1">
        <w:r w:rsidRPr="00FB6714">
          <w:rPr>
            <w:rStyle w:val="Hyperlink"/>
            <w:noProof/>
            <w:lang w:val="en-GB"/>
          </w:rPr>
          <w:t>5.2.1.13.2.5</w:t>
        </w:r>
        <w:r>
          <w:rPr>
            <w:rFonts w:asciiTheme="minorHAnsi" w:eastAsiaTheme="minorEastAsia" w:hAnsiTheme="minorHAnsi" w:cstheme="minorBidi"/>
            <w:noProof/>
            <w:sz w:val="22"/>
            <w:szCs w:val="22"/>
            <w:lang w:eastAsia="zh-CN"/>
          </w:rPr>
          <w:tab/>
        </w:r>
        <w:r w:rsidRPr="00FB6714">
          <w:rPr>
            <w:rStyle w:val="Hyperlink"/>
            <w:noProof/>
            <w:lang w:val="en-GB"/>
          </w:rPr>
          <w:t>DVR Wi-Fi Connection Reminder</w:t>
        </w:r>
        <w:r>
          <w:rPr>
            <w:noProof/>
            <w:webHidden/>
          </w:rPr>
          <w:tab/>
        </w:r>
        <w:r>
          <w:rPr>
            <w:noProof/>
            <w:webHidden/>
          </w:rPr>
          <w:fldChar w:fldCharType="begin"/>
        </w:r>
        <w:r>
          <w:rPr>
            <w:noProof/>
            <w:webHidden/>
          </w:rPr>
          <w:instrText xml:space="preserve"> PAGEREF _Toc122965567 \h </w:instrText>
        </w:r>
        <w:r>
          <w:rPr>
            <w:noProof/>
            <w:webHidden/>
          </w:rPr>
        </w:r>
        <w:r>
          <w:rPr>
            <w:noProof/>
            <w:webHidden/>
          </w:rPr>
          <w:fldChar w:fldCharType="separate"/>
        </w:r>
        <w:r>
          <w:rPr>
            <w:noProof/>
            <w:webHidden/>
          </w:rPr>
          <w:t>52</w:t>
        </w:r>
        <w:r>
          <w:rPr>
            <w:noProof/>
            <w:webHidden/>
          </w:rPr>
          <w:fldChar w:fldCharType="end"/>
        </w:r>
      </w:hyperlink>
    </w:p>
    <w:p w14:paraId="311B91C5" w14:textId="7FAC6A0A"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68" w:history="1">
        <w:r w:rsidRPr="00FB6714">
          <w:rPr>
            <w:rStyle w:val="Hyperlink"/>
            <w:noProof/>
            <w:lang w:val="en-GB"/>
          </w:rPr>
          <w:t>5.2.1.13.2.6</w:t>
        </w:r>
        <w:r>
          <w:rPr>
            <w:rFonts w:asciiTheme="minorHAnsi" w:eastAsiaTheme="minorEastAsia" w:hAnsiTheme="minorHAnsi" w:cstheme="minorBidi"/>
            <w:noProof/>
            <w:sz w:val="22"/>
            <w:szCs w:val="22"/>
            <w:lang w:eastAsia="zh-CN"/>
          </w:rPr>
          <w:tab/>
        </w:r>
        <w:r w:rsidRPr="00FB6714">
          <w:rPr>
            <w:rStyle w:val="Hyperlink"/>
            <w:noProof/>
            <w:lang w:val="en-GB"/>
          </w:rPr>
          <w:t>DVR Wi-Fi Setting Attributes</w:t>
        </w:r>
        <w:r>
          <w:rPr>
            <w:noProof/>
            <w:webHidden/>
          </w:rPr>
          <w:tab/>
        </w:r>
        <w:r>
          <w:rPr>
            <w:noProof/>
            <w:webHidden/>
          </w:rPr>
          <w:fldChar w:fldCharType="begin"/>
        </w:r>
        <w:r>
          <w:rPr>
            <w:noProof/>
            <w:webHidden/>
          </w:rPr>
          <w:instrText xml:space="preserve"> PAGEREF _Toc122965568 \h </w:instrText>
        </w:r>
        <w:r>
          <w:rPr>
            <w:noProof/>
            <w:webHidden/>
          </w:rPr>
        </w:r>
        <w:r>
          <w:rPr>
            <w:noProof/>
            <w:webHidden/>
          </w:rPr>
          <w:fldChar w:fldCharType="separate"/>
        </w:r>
        <w:r>
          <w:rPr>
            <w:noProof/>
            <w:webHidden/>
          </w:rPr>
          <w:t>52</w:t>
        </w:r>
        <w:r>
          <w:rPr>
            <w:noProof/>
            <w:webHidden/>
          </w:rPr>
          <w:fldChar w:fldCharType="end"/>
        </w:r>
      </w:hyperlink>
    </w:p>
    <w:p w14:paraId="09B4084A" w14:textId="50BA81E5"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69" w:history="1">
        <w:r w:rsidRPr="00FB6714">
          <w:rPr>
            <w:rStyle w:val="Hyperlink"/>
            <w:noProof/>
            <w:lang w:val="en-GB"/>
          </w:rPr>
          <w:t>5.2.1.14</w:t>
        </w:r>
        <w:r>
          <w:rPr>
            <w:rFonts w:asciiTheme="minorHAnsi" w:eastAsiaTheme="minorEastAsia" w:hAnsiTheme="minorHAnsi" w:cstheme="minorBidi"/>
            <w:noProof/>
            <w:sz w:val="22"/>
            <w:szCs w:val="22"/>
            <w:lang w:eastAsia="zh-CN"/>
          </w:rPr>
          <w:tab/>
        </w:r>
        <w:r w:rsidRPr="00FB6714">
          <w:rPr>
            <w:rStyle w:val="Hyperlink"/>
            <w:noProof/>
            <w:lang w:val="en-GB"/>
          </w:rPr>
          <w:t>Technology Function DVR System Setting</w:t>
        </w:r>
        <w:r>
          <w:rPr>
            <w:noProof/>
            <w:webHidden/>
          </w:rPr>
          <w:tab/>
        </w:r>
        <w:r>
          <w:rPr>
            <w:noProof/>
            <w:webHidden/>
          </w:rPr>
          <w:fldChar w:fldCharType="begin"/>
        </w:r>
        <w:r>
          <w:rPr>
            <w:noProof/>
            <w:webHidden/>
          </w:rPr>
          <w:instrText xml:space="preserve"> PAGEREF _Toc122965569 \h </w:instrText>
        </w:r>
        <w:r>
          <w:rPr>
            <w:noProof/>
            <w:webHidden/>
          </w:rPr>
        </w:r>
        <w:r>
          <w:rPr>
            <w:noProof/>
            <w:webHidden/>
          </w:rPr>
          <w:fldChar w:fldCharType="separate"/>
        </w:r>
        <w:r>
          <w:rPr>
            <w:noProof/>
            <w:webHidden/>
          </w:rPr>
          <w:t>52</w:t>
        </w:r>
        <w:r>
          <w:rPr>
            <w:noProof/>
            <w:webHidden/>
          </w:rPr>
          <w:fldChar w:fldCharType="end"/>
        </w:r>
      </w:hyperlink>
    </w:p>
    <w:p w14:paraId="5AAEAA91" w14:textId="1E66F115"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70" w:history="1">
        <w:r w:rsidRPr="00FB6714">
          <w:rPr>
            <w:rStyle w:val="Hyperlink"/>
            <w:noProof/>
            <w:lang w:val="en-GB"/>
            <w14:scene3d>
              <w14:camera w14:prst="orthographicFront"/>
              <w14:lightRig w14:rig="threePt" w14:dir="t">
                <w14:rot w14:lat="0" w14:lon="0" w14:rev="0"/>
              </w14:lightRig>
            </w14:scene3d>
          </w:rPr>
          <w:t>5.2.1.14.1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_Toc122965570 \h </w:instrText>
        </w:r>
        <w:r>
          <w:rPr>
            <w:noProof/>
            <w:webHidden/>
          </w:rPr>
        </w:r>
        <w:r>
          <w:rPr>
            <w:noProof/>
            <w:webHidden/>
          </w:rPr>
          <w:fldChar w:fldCharType="separate"/>
        </w:r>
        <w:r>
          <w:rPr>
            <w:noProof/>
            <w:webHidden/>
          </w:rPr>
          <w:t>52</w:t>
        </w:r>
        <w:r>
          <w:rPr>
            <w:noProof/>
            <w:webHidden/>
          </w:rPr>
          <w:fldChar w:fldCharType="end"/>
        </w:r>
      </w:hyperlink>
    </w:p>
    <w:p w14:paraId="79D2528A" w14:textId="29008DB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1" w:history="1">
        <w:r w:rsidRPr="00FB6714">
          <w:rPr>
            <w:rStyle w:val="Hyperlink"/>
            <w:noProof/>
            <w:lang w:val="en-GB"/>
          </w:rPr>
          <w:t>5.2.1.14.1.1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_Toc122965571 \h </w:instrText>
        </w:r>
        <w:r>
          <w:rPr>
            <w:noProof/>
            <w:webHidden/>
          </w:rPr>
        </w:r>
        <w:r>
          <w:rPr>
            <w:noProof/>
            <w:webHidden/>
          </w:rPr>
          <w:fldChar w:fldCharType="separate"/>
        </w:r>
        <w:r>
          <w:rPr>
            <w:noProof/>
            <w:webHidden/>
          </w:rPr>
          <w:t>52</w:t>
        </w:r>
        <w:r>
          <w:rPr>
            <w:noProof/>
            <w:webHidden/>
          </w:rPr>
          <w:fldChar w:fldCharType="end"/>
        </w:r>
      </w:hyperlink>
    </w:p>
    <w:p w14:paraId="14B57E7B" w14:textId="449FA27F"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2" w:history="1">
        <w:r w:rsidRPr="00FB6714">
          <w:rPr>
            <w:rStyle w:val="Hyperlink"/>
            <w:noProof/>
            <w:lang w:val="en-GB"/>
          </w:rPr>
          <w:t>5.2.1.14.1.2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_Toc122965572 \h </w:instrText>
        </w:r>
        <w:r>
          <w:rPr>
            <w:noProof/>
            <w:webHidden/>
          </w:rPr>
        </w:r>
        <w:r>
          <w:rPr>
            <w:noProof/>
            <w:webHidden/>
          </w:rPr>
          <w:fldChar w:fldCharType="separate"/>
        </w:r>
        <w:r>
          <w:rPr>
            <w:noProof/>
            <w:webHidden/>
          </w:rPr>
          <w:t>52</w:t>
        </w:r>
        <w:r>
          <w:rPr>
            <w:noProof/>
            <w:webHidden/>
          </w:rPr>
          <w:fldChar w:fldCharType="end"/>
        </w:r>
      </w:hyperlink>
    </w:p>
    <w:p w14:paraId="11C20263" w14:textId="557BE53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3" w:history="1">
        <w:r w:rsidRPr="00FB6714">
          <w:rPr>
            <w:rStyle w:val="Hyperlink"/>
            <w:noProof/>
          </w:rPr>
          <w:t>5.2.1.14.1.3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_Toc122965573 \h </w:instrText>
        </w:r>
        <w:r>
          <w:rPr>
            <w:noProof/>
            <w:webHidden/>
          </w:rPr>
        </w:r>
        <w:r>
          <w:rPr>
            <w:noProof/>
            <w:webHidden/>
          </w:rPr>
          <w:fldChar w:fldCharType="separate"/>
        </w:r>
        <w:r>
          <w:rPr>
            <w:noProof/>
            <w:webHidden/>
          </w:rPr>
          <w:t>53</w:t>
        </w:r>
        <w:r>
          <w:rPr>
            <w:noProof/>
            <w:webHidden/>
          </w:rPr>
          <w:fldChar w:fldCharType="end"/>
        </w:r>
      </w:hyperlink>
    </w:p>
    <w:p w14:paraId="5AE2514D" w14:textId="23BD1332"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4" w:history="1">
        <w:r w:rsidRPr="00FB6714">
          <w:rPr>
            <w:rStyle w:val="Hyperlink"/>
            <w:noProof/>
          </w:rPr>
          <w:t>5.2.1.14.1.4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_Toc122965574 \h </w:instrText>
        </w:r>
        <w:r>
          <w:rPr>
            <w:noProof/>
            <w:webHidden/>
          </w:rPr>
        </w:r>
        <w:r>
          <w:rPr>
            <w:noProof/>
            <w:webHidden/>
          </w:rPr>
          <w:fldChar w:fldCharType="separate"/>
        </w:r>
        <w:r>
          <w:rPr>
            <w:noProof/>
            <w:webHidden/>
          </w:rPr>
          <w:t>53</w:t>
        </w:r>
        <w:r>
          <w:rPr>
            <w:noProof/>
            <w:webHidden/>
          </w:rPr>
          <w:fldChar w:fldCharType="end"/>
        </w:r>
      </w:hyperlink>
    </w:p>
    <w:p w14:paraId="3755DFCC" w14:textId="72268200"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75" w:history="1">
        <w:r w:rsidRPr="00FB6714">
          <w:rPr>
            <w:rStyle w:val="Hyperlink"/>
            <w:noProof/>
            <w:lang w:val="en-GB"/>
            <w14:scene3d>
              <w14:camera w14:prst="orthographicFront"/>
              <w14:lightRig w14:rig="threePt" w14:dir="t">
                <w14:rot w14:lat="0" w14:lon="0" w14:rev="0"/>
              </w14:lightRig>
            </w14:scene3d>
          </w:rPr>
          <w:t>5.2.1.14.2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_Toc122965575 \h </w:instrText>
        </w:r>
        <w:r>
          <w:rPr>
            <w:noProof/>
            <w:webHidden/>
          </w:rPr>
        </w:r>
        <w:r>
          <w:rPr>
            <w:noProof/>
            <w:webHidden/>
          </w:rPr>
          <w:fldChar w:fldCharType="separate"/>
        </w:r>
        <w:r>
          <w:rPr>
            <w:noProof/>
            <w:webHidden/>
          </w:rPr>
          <w:t>53</w:t>
        </w:r>
        <w:r>
          <w:rPr>
            <w:noProof/>
            <w:webHidden/>
          </w:rPr>
          <w:fldChar w:fldCharType="end"/>
        </w:r>
      </w:hyperlink>
    </w:p>
    <w:p w14:paraId="7477735E" w14:textId="30593AAB"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6" w:history="1">
        <w:r w:rsidRPr="00FB6714">
          <w:rPr>
            <w:rStyle w:val="Hyperlink"/>
            <w:noProof/>
            <w:lang w:val="en-GB"/>
          </w:rPr>
          <w:t>5.2.1.14.2.1</w:t>
        </w:r>
        <w:r>
          <w:rPr>
            <w:rFonts w:asciiTheme="minorHAnsi" w:eastAsiaTheme="minorEastAsia" w:hAnsiTheme="minorHAnsi" w:cstheme="minorBidi"/>
            <w:noProof/>
            <w:sz w:val="22"/>
            <w:szCs w:val="22"/>
            <w:lang w:eastAsia="zh-CN"/>
          </w:rPr>
          <w:tab/>
        </w:r>
        <w:r w:rsidRPr="00FB6714">
          <w:rPr>
            <w:rStyle w:val="Hyperlink"/>
            <w:noProof/>
            <w:lang w:val="en-GB"/>
          </w:rPr>
          <w:t>DVR System Information Update</w:t>
        </w:r>
        <w:r>
          <w:rPr>
            <w:noProof/>
            <w:webHidden/>
          </w:rPr>
          <w:tab/>
        </w:r>
        <w:r>
          <w:rPr>
            <w:noProof/>
            <w:webHidden/>
          </w:rPr>
          <w:fldChar w:fldCharType="begin"/>
        </w:r>
        <w:r>
          <w:rPr>
            <w:noProof/>
            <w:webHidden/>
          </w:rPr>
          <w:instrText xml:space="preserve"> PAGEREF _Toc122965576 \h </w:instrText>
        </w:r>
        <w:r>
          <w:rPr>
            <w:noProof/>
            <w:webHidden/>
          </w:rPr>
        </w:r>
        <w:r>
          <w:rPr>
            <w:noProof/>
            <w:webHidden/>
          </w:rPr>
          <w:fldChar w:fldCharType="separate"/>
        </w:r>
        <w:r>
          <w:rPr>
            <w:noProof/>
            <w:webHidden/>
          </w:rPr>
          <w:t>53</w:t>
        </w:r>
        <w:r>
          <w:rPr>
            <w:noProof/>
            <w:webHidden/>
          </w:rPr>
          <w:fldChar w:fldCharType="end"/>
        </w:r>
      </w:hyperlink>
    </w:p>
    <w:p w14:paraId="2591CA52" w14:textId="4031B92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77" w:history="1">
        <w:r w:rsidRPr="00FB6714">
          <w:rPr>
            <w:rStyle w:val="Hyperlink"/>
            <w:noProof/>
            <w:lang w:val="en-GB"/>
          </w:rPr>
          <w:t>5.2.1.14.2.2</w:t>
        </w:r>
        <w:r>
          <w:rPr>
            <w:rFonts w:asciiTheme="minorHAnsi" w:eastAsiaTheme="minorEastAsia" w:hAnsiTheme="minorHAnsi" w:cstheme="minorBidi"/>
            <w:noProof/>
            <w:sz w:val="22"/>
            <w:szCs w:val="22"/>
            <w:lang w:eastAsia="zh-CN"/>
          </w:rPr>
          <w:tab/>
        </w:r>
        <w:r w:rsidRPr="00FB6714">
          <w:rPr>
            <w:rStyle w:val="Hyperlink"/>
            <w:noProof/>
            <w:lang w:val="en-GB"/>
          </w:rPr>
          <w:t>DVR System Information Attributes</w:t>
        </w:r>
        <w:r>
          <w:rPr>
            <w:noProof/>
            <w:webHidden/>
          </w:rPr>
          <w:tab/>
        </w:r>
        <w:r>
          <w:rPr>
            <w:noProof/>
            <w:webHidden/>
          </w:rPr>
          <w:fldChar w:fldCharType="begin"/>
        </w:r>
        <w:r>
          <w:rPr>
            <w:noProof/>
            <w:webHidden/>
          </w:rPr>
          <w:instrText xml:space="preserve"> PAGEREF _Toc122965577 \h </w:instrText>
        </w:r>
        <w:r>
          <w:rPr>
            <w:noProof/>
            <w:webHidden/>
          </w:rPr>
        </w:r>
        <w:r>
          <w:rPr>
            <w:noProof/>
            <w:webHidden/>
          </w:rPr>
          <w:fldChar w:fldCharType="separate"/>
        </w:r>
        <w:r>
          <w:rPr>
            <w:noProof/>
            <w:webHidden/>
          </w:rPr>
          <w:t>53</w:t>
        </w:r>
        <w:r>
          <w:rPr>
            <w:noProof/>
            <w:webHidden/>
          </w:rPr>
          <w:fldChar w:fldCharType="end"/>
        </w:r>
      </w:hyperlink>
    </w:p>
    <w:p w14:paraId="650B784A" w14:textId="6DDEC248"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78" w:history="1">
        <w:r w:rsidRPr="00FB6714">
          <w:rPr>
            <w:rStyle w:val="Hyperlink"/>
            <w:noProof/>
            <w:lang w:val="en-GB"/>
          </w:rPr>
          <w:t>5.2.1.15</w:t>
        </w:r>
        <w:r>
          <w:rPr>
            <w:rFonts w:asciiTheme="minorHAnsi" w:eastAsiaTheme="minorEastAsia" w:hAnsiTheme="minorHAnsi" w:cstheme="minorBidi"/>
            <w:noProof/>
            <w:sz w:val="22"/>
            <w:szCs w:val="22"/>
            <w:lang w:eastAsia="zh-CN"/>
          </w:rPr>
          <w:tab/>
        </w:r>
        <w:r w:rsidRPr="00FB6714">
          <w:rPr>
            <w:rStyle w:val="Hyperlink"/>
            <w:noProof/>
            <w:lang w:val="en-GB"/>
          </w:rPr>
          <w:t>Technology Function Vehicle Monitor</w:t>
        </w:r>
        <w:r>
          <w:rPr>
            <w:noProof/>
            <w:webHidden/>
          </w:rPr>
          <w:tab/>
        </w:r>
        <w:r>
          <w:rPr>
            <w:noProof/>
            <w:webHidden/>
          </w:rPr>
          <w:fldChar w:fldCharType="begin"/>
        </w:r>
        <w:r>
          <w:rPr>
            <w:noProof/>
            <w:webHidden/>
          </w:rPr>
          <w:instrText xml:space="preserve"> PAGEREF _Toc122965578 \h </w:instrText>
        </w:r>
        <w:r>
          <w:rPr>
            <w:noProof/>
            <w:webHidden/>
          </w:rPr>
        </w:r>
        <w:r>
          <w:rPr>
            <w:noProof/>
            <w:webHidden/>
          </w:rPr>
          <w:fldChar w:fldCharType="separate"/>
        </w:r>
        <w:r>
          <w:rPr>
            <w:noProof/>
            <w:webHidden/>
          </w:rPr>
          <w:t>53</w:t>
        </w:r>
        <w:r>
          <w:rPr>
            <w:noProof/>
            <w:webHidden/>
          </w:rPr>
          <w:fldChar w:fldCharType="end"/>
        </w:r>
      </w:hyperlink>
    </w:p>
    <w:p w14:paraId="04129A2F" w14:textId="4C3F61A2"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79" w:history="1">
        <w:r w:rsidRPr="00FB6714">
          <w:rPr>
            <w:rStyle w:val="Hyperlink"/>
            <w:noProof/>
            <w:lang w:val="en-GB"/>
            <w14:scene3d>
              <w14:camera w14:prst="orthographicFront"/>
              <w14:lightRig w14:rig="threePt" w14:dir="t">
                <w14:rot w14:lat="0" w14:lon="0" w14:rev="0"/>
              </w14:lightRig>
            </w14:scene3d>
          </w:rPr>
          <w:t>5.2.1.15.1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_Toc122965579 \h </w:instrText>
        </w:r>
        <w:r>
          <w:rPr>
            <w:noProof/>
            <w:webHidden/>
          </w:rPr>
        </w:r>
        <w:r>
          <w:rPr>
            <w:noProof/>
            <w:webHidden/>
          </w:rPr>
          <w:fldChar w:fldCharType="separate"/>
        </w:r>
        <w:r>
          <w:rPr>
            <w:noProof/>
            <w:webHidden/>
          </w:rPr>
          <w:t>53</w:t>
        </w:r>
        <w:r>
          <w:rPr>
            <w:noProof/>
            <w:webHidden/>
          </w:rPr>
          <w:fldChar w:fldCharType="end"/>
        </w:r>
      </w:hyperlink>
    </w:p>
    <w:p w14:paraId="58B1B4BF" w14:textId="0E2F8E89"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0" w:history="1">
        <w:r w:rsidRPr="00FB6714">
          <w:rPr>
            <w:rStyle w:val="Hyperlink"/>
            <w:noProof/>
            <w:lang w:val="en-GB"/>
          </w:rPr>
          <w:t>5.2.1.15.1.1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_Toc122965580 \h </w:instrText>
        </w:r>
        <w:r>
          <w:rPr>
            <w:noProof/>
            <w:webHidden/>
          </w:rPr>
        </w:r>
        <w:r>
          <w:rPr>
            <w:noProof/>
            <w:webHidden/>
          </w:rPr>
          <w:fldChar w:fldCharType="separate"/>
        </w:r>
        <w:r>
          <w:rPr>
            <w:noProof/>
            <w:webHidden/>
          </w:rPr>
          <w:t>53</w:t>
        </w:r>
        <w:r>
          <w:rPr>
            <w:noProof/>
            <w:webHidden/>
          </w:rPr>
          <w:fldChar w:fldCharType="end"/>
        </w:r>
      </w:hyperlink>
    </w:p>
    <w:p w14:paraId="346FDBA7" w14:textId="38CCFE40"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1" w:history="1">
        <w:r w:rsidRPr="00FB6714">
          <w:rPr>
            <w:rStyle w:val="Hyperlink"/>
            <w:noProof/>
            <w:lang w:val="en-GB"/>
          </w:rPr>
          <w:t>5.2.1.15.1.2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_Toc122965581 \h </w:instrText>
        </w:r>
        <w:r>
          <w:rPr>
            <w:noProof/>
            <w:webHidden/>
          </w:rPr>
        </w:r>
        <w:r>
          <w:rPr>
            <w:noProof/>
            <w:webHidden/>
          </w:rPr>
          <w:fldChar w:fldCharType="separate"/>
        </w:r>
        <w:r>
          <w:rPr>
            <w:noProof/>
            <w:webHidden/>
          </w:rPr>
          <w:t>53</w:t>
        </w:r>
        <w:r>
          <w:rPr>
            <w:noProof/>
            <w:webHidden/>
          </w:rPr>
          <w:fldChar w:fldCharType="end"/>
        </w:r>
      </w:hyperlink>
    </w:p>
    <w:p w14:paraId="424A6E75" w14:textId="04A97AE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2" w:history="1">
        <w:r w:rsidRPr="00FB6714">
          <w:rPr>
            <w:rStyle w:val="Hyperlink"/>
            <w:noProof/>
          </w:rPr>
          <w:t>5.2.1.15.1.3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_Toc122965582 \h </w:instrText>
        </w:r>
        <w:r>
          <w:rPr>
            <w:noProof/>
            <w:webHidden/>
          </w:rPr>
        </w:r>
        <w:r>
          <w:rPr>
            <w:noProof/>
            <w:webHidden/>
          </w:rPr>
          <w:fldChar w:fldCharType="separate"/>
        </w:r>
        <w:r>
          <w:rPr>
            <w:noProof/>
            <w:webHidden/>
          </w:rPr>
          <w:t>54</w:t>
        </w:r>
        <w:r>
          <w:rPr>
            <w:noProof/>
            <w:webHidden/>
          </w:rPr>
          <w:fldChar w:fldCharType="end"/>
        </w:r>
      </w:hyperlink>
    </w:p>
    <w:p w14:paraId="3C7C61B6" w14:textId="560F876D"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3" w:history="1">
        <w:r w:rsidRPr="00FB6714">
          <w:rPr>
            <w:rStyle w:val="Hyperlink"/>
            <w:noProof/>
          </w:rPr>
          <w:t>5.2.1.15.1.4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_Toc122965583 \h </w:instrText>
        </w:r>
        <w:r>
          <w:rPr>
            <w:noProof/>
            <w:webHidden/>
          </w:rPr>
        </w:r>
        <w:r>
          <w:rPr>
            <w:noProof/>
            <w:webHidden/>
          </w:rPr>
          <w:fldChar w:fldCharType="separate"/>
        </w:r>
        <w:r>
          <w:rPr>
            <w:noProof/>
            <w:webHidden/>
          </w:rPr>
          <w:t>54</w:t>
        </w:r>
        <w:r>
          <w:rPr>
            <w:noProof/>
            <w:webHidden/>
          </w:rPr>
          <w:fldChar w:fldCharType="end"/>
        </w:r>
      </w:hyperlink>
    </w:p>
    <w:p w14:paraId="0ABD497A" w14:textId="262658F0"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84" w:history="1">
        <w:r w:rsidRPr="00FB6714">
          <w:rPr>
            <w:rStyle w:val="Hyperlink"/>
            <w:noProof/>
            <w:lang w:val="en-GB"/>
            <w14:scene3d>
              <w14:camera w14:prst="orthographicFront"/>
              <w14:lightRig w14:rig="threePt" w14:dir="t">
                <w14:rot w14:lat="0" w14:lon="0" w14:rev="0"/>
              </w14:lightRig>
            </w14:scene3d>
          </w:rPr>
          <w:t>5.2.1.15.2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_Toc122965584 \h </w:instrText>
        </w:r>
        <w:r>
          <w:rPr>
            <w:noProof/>
            <w:webHidden/>
          </w:rPr>
        </w:r>
        <w:r>
          <w:rPr>
            <w:noProof/>
            <w:webHidden/>
          </w:rPr>
          <w:fldChar w:fldCharType="separate"/>
        </w:r>
        <w:r>
          <w:rPr>
            <w:noProof/>
            <w:webHidden/>
          </w:rPr>
          <w:t>54</w:t>
        </w:r>
        <w:r>
          <w:rPr>
            <w:noProof/>
            <w:webHidden/>
          </w:rPr>
          <w:fldChar w:fldCharType="end"/>
        </w:r>
      </w:hyperlink>
    </w:p>
    <w:p w14:paraId="1AB8964E" w14:textId="0CE6A79D"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5" w:history="1">
        <w:r w:rsidRPr="00FB6714">
          <w:rPr>
            <w:rStyle w:val="Hyperlink"/>
            <w:noProof/>
            <w:lang w:val="en-GB"/>
          </w:rPr>
          <w:t>5.2.1.15.2.1</w:t>
        </w:r>
        <w:r>
          <w:rPr>
            <w:rFonts w:asciiTheme="minorHAnsi" w:eastAsiaTheme="minorEastAsia" w:hAnsiTheme="minorHAnsi" w:cstheme="minorBidi"/>
            <w:noProof/>
            <w:sz w:val="22"/>
            <w:szCs w:val="22"/>
            <w:lang w:eastAsia="zh-CN"/>
          </w:rPr>
          <w:tab/>
        </w:r>
        <w:r w:rsidRPr="00FB6714">
          <w:rPr>
            <w:rStyle w:val="Hyperlink"/>
            <w:noProof/>
            <w:lang w:val="en-GB"/>
          </w:rPr>
          <w:t>Video Capture Reminder</w:t>
        </w:r>
        <w:r>
          <w:rPr>
            <w:noProof/>
            <w:webHidden/>
          </w:rPr>
          <w:tab/>
        </w:r>
        <w:r>
          <w:rPr>
            <w:noProof/>
            <w:webHidden/>
          </w:rPr>
          <w:fldChar w:fldCharType="begin"/>
        </w:r>
        <w:r>
          <w:rPr>
            <w:noProof/>
            <w:webHidden/>
          </w:rPr>
          <w:instrText xml:space="preserve"> PAGEREF _Toc122965585 \h </w:instrText>
        </w:r>
        <w:r>
          <w:rPr>
            <w:noProof/>
            <w:webHidden/>
          </w:rPr>
        </w:r>
        <w:r>
          <w:rPr>
            <w:noProof/>
            <w:webHidden/>
          </w:rPr>
          <w:fldChar w:fldCharType="separate"/>
        </w:r>
        <w:r>
          <w:rPr>
            <w:noProof/>
            <w:webHidden/>
          </w:rPr>
          <w:t>54</w:t>
        </w:r>
        <w:r>
          <w:rPr>
            <w:noProof/>
            <w:webHidden/>
          </w:rPr>
          <w:fldChar w:fldCharType="end"/>
        </w:r>
      </w:hyperlink>
    </w:p>
    <w:p w14:paraId="366ADEAA" w14:textId="4C46FDF2"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6" w:history="1">
        <w:r w:rsidRPr="00FB6714">
          <w:rPr>
            <w:rStyle w:val="Hyperlink"/>
            <w:noProof/>
            <w:lang w:val="en-GB"/>
          </w:rPr>
          <w:t>5.2.1.15.2.2</w:t>
        </w:r>
        <w:r>
          <w:rPr>
            <w:rFonts w:asciiTheme="minorHAnsi" w:eastAsiaTheme="minorEastAsia" w:hAnsiTheme="minorHAnsi" w:cstheme="minorBidi"/>
            <w:noProof/>
            <w:sz w:val="22"/>
            <w:szCs w:val="22"/>
            <w:lang w:eastAsia="zh-CN"/>
          </w:rPr>
          <w:tab/>
        </w:r>
        <w:r w:rsidRPr="00FB6714">
          <w:rPr>
            <w:rStyle w:val="Hyperlink"/>
            <w:noProof/>
            <w:lang w:val="en-GB"/>
          </w:rPr>
          <w:t>Vehicle Monitor Attributes</w:t>
        </w:r>
        <w:r>
          <w:rPr>
            <w:noProof/>
            <w:webHidden/>
          </w:rPr>
          <w:tab/>
        </w:r>
        <w:r>
          <w:rPr>
            <w:noProof/>
            <w:webHidden/>
          </w:rPr>
          <w:fldChar w:fldCharType="begin"/>
        </w:r>
        <w:r>
          <w:rPr>
            <w:noProof/>
            <w:webHidden/>
          </w:rPr>
          <w:instrText xml:space="preserve"> PAGEREF _Toc122965586 \h </w:instrText>
        </w:r>
        <w:r>
          <w:rPr>
            <w:noProof/>
            <w:webHidden/>
          </w:rPr>
        </w:r>
        <w:r>
          <w:rPr>
            <w:noProof/>
            <w:webHidden/>
          </w:rPr>
          <w:fldChar w:fldCharType="separate"/>
        </w:r>
        <w:r>
          <w:rPr>
            <w:noProof/>
            <w:webHidden/>
          </w:rPr>
          <w:t>54</w:t>
        </w:r>
        <w:r>
          <w:rPr>
            <w:noProof/>
            <w:webHidden/>
          </w:rPr>
          <w:fldChar w:fldCharType="end"/>
        </w:r>
      </w:hyperlink>
    </w:p>
    <w:p w14:paraId="3CECFFAB" w14:textId="55A703DA"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87" w:history="1">
        <w:r w:rsidRPr="00FB6714">
          <w:rPr>
            <w:rStyle w:val="Hyperlink"/>
            <w:noProof/>
            <w:lang w:val="en-GB"/>
          </w:rPr>
          <w:t>5.2.1.16</w:t>
        </w:r>
        <w:r>
          <w:rPr>
            <w:rFonts w:asciiTheme="minorHAnsi" w:eastAsiaTheme="minorEastAsia" w:hAnsiTheme="minorHAnsi" w:cstheme="minorBidi"/>
            <w:noProof/>
            <w:sz w:val="22"/>
            <w:szCs w:val="22"/>
            <w:lang w:eastAsia="zh-CN"/>
          </w:rPr>
          <w:tab/>
        </w:r>
        <w:r w:rsidRPr="00FB6714">
          <w:rPr>
            <w:rStyle w:val="Hyperlink"/>
            <w:noProof/>
            <w:lang w:val="en-GB"/>
          </w:rPr>
          <w:t>Technology Function DVR Backdoor Command</w:t>
        </w:r>
        <w:r>
          <w:rPr>
            <w:noProof/>
            <w:webHidden/>
          </w:rPr>
          <w:tab/>
        </w:r>
        <w:r>
          <w:rPr>
            <w:noProof/>
            <w:webHidden/>
          </w:rPr>
          <w:fldChar w:fldCharType="begin"/>
        </w:r>
        <w:r>
          <w:rPr>
            <w:noProof/>
            <w:webHidden/>
          </w:rPr>
          <w:instrText xml:space="preserve"> PAGEREF _Toc122965587 \h </w:instrText>
        </w:r>
        <w:r>
          <w:rPr>
            <w:noProof/>
            <w:webHidden/>
          </w:rPr>
        </w:r>
        <w:r>
          <w:rPr>
            <w:noProof/>
            <w:webHidden/>
          </w:rPr>
          <w:fldChar w:fldCharType="separate"/>
        </w:r>
        <w:r>
          <w:rPr>
            <w:noProof/>
            <w:webHidden/>
          </w:rPr>
          <w:t>54</w:t>
        </w:r>
        <w:r>
          <w:rPr>
            <w:noProof/>
            <w:webHidden/>
          </w:rPr>
          <w:fldChar w:fldCharType="end"/>
        </w:r>
      </w:hyperlink>
    </w:p>
    <w:p w14:paraId="6B1909C7" w14:textId="7EF83187"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88" w:history="1">
        <w:r w:rsidRPr="00FB6714">
          <w:rPr>
            <w:rStyle w:val="Hyperlink"/>
            <w:noProof/>
            <w:lang w:val="en-GB"/>
            <w14:scene3d>
              <w14:camera w14:prst="orthographicFront"/>
              <w14:lightRig w14:rig="threePt" w14:dir="t">
                <w14:rot w14:lat="0" w14:lon="0" w14:rev="0"/>
              </w14:lightRig>
            </w14:scene3d>
          </w:rPr>
          <w:t>5.2.1.16.1</w:t>
        </w:r>
        <w:r>
          <w:rPr>
            <w:rFonts w:asciiTheme="minorHAnsi" w:eastAsiaTheme="minorEastAsia" w:hAnsiTheme="minorHAnsi" w:cstheme="minorBidi"/>
            <w:noProof/>
            <w:sz w:val="22"/>
            <w:szCs w:val="22"/>
            <w:lang w:eastAsia="zh-CN"/>
          </w:rPr>
          <w:tab/>
        </w:r>
        <w:r w:rsidRPr="00FB6714">
          <w:rPr>
            <w:rStyle w:val="Hyperlink"/>
            <w:noProof/>
            <w:lang w:val="en-GB"/>
          </w:rPr>
          <w:t>Function Interfaces</w:t>
        </w:r>
        <w:r>
          <w:rPr>
            <w:noProof/>
            <w:webHidden/>
          </w:rPr>
          <w:tab/>
        </w:r>
        <w:r>
          <w:rPr>
            <w:noProof/>
            <w:webHidden/>
          </w:rPr>
          <w:fldChar w:fldCharType="begin"/>
        </w:r>
        <w:r>
          <w:rPr>
            <w:noProof/>
            <w:webHidden/>
          </w:rPr>
          <w:instrText xml:space="preserve"> PAGEREF _Toc122965588 \h </w:instrText>
        </w:r>
        <w:r>
          <w:rPr>
            <w:noProof/>
            <w:webHidden/>
          </w:rPr>
        </w:r>
        <w:r>
          <w:rPr>
            <w:noProof/>
            <w:webHidden/>
          </w:rPr>
          <w:fldChar w:fldCharType="separate"/>
        </w:r>
        <w:r>
          <w:rPr>
            <w:noProof/>
            <w:webHidden/>
          </w:rPr>
          <w:t>54</w:t>
        </w:r>
        <w:r>
          <w:rPr>
            <w:noProof/>
            <w:webHidden/>
          </w:rPr>
          <w:fldChar w:fldCharType="end"/>
        </w:r>
      </w:hyperlink>
    </w:p>
    <w:p w14:paraId="3A98FC26" w14:textId="0F0398A2"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89" w:history="1">
        <w:r w:rsidRPr="00FB6714">
          <w:rPr>
            <w:rStyle w:val="Hyperlink"/>
            <w:noProof/>
            <w:lang w:val="en-GB"/>
          </w:rPr>
          <w:t>5.2.1.16.1.1</w:t>
        </w:r>
        <w:r>
          <w:rPr>
            <w:rFonts w:asciiTheme="minorHAnsi" w:eastAsiaTheme="minorEastAsia" w:hAnsiTheme="minorHAnsi" w:cstheme="minorBidi"/>
            <w:noProof/>
            <w:sz w:val="22"/>
            <w:szCs w:val="22"/>
            <w:lang w:eastAsia="zh-CN"/>
          </w:rPr>
          <w:tab/>
        </w:r>
        <w:r w:rsidRPr="00FB6714">
          <w:rPr>
            <w:rStyle w:val="Hyperlink"/>
            <w:noProof/>
            <w:lang w:val="en-GB"/>
          </w:rPr>
          <w:t>Inputs</w:t>
        </w:r>
        <w:r>
          <w:rPr>
            <w:noProof/>
            <w:webHidden/>
          </w:rPr>
          <w:tab/>
        </w:r>
        <w:r>
          <w:rPr>
            <w:noProof/>
            <w:webHidden/>
          </w:rPr>
          <w:fldChar w:fldCharType="begin"/>
        </w:r>
        <w:r>
          <w:rPr>
            <w:noProof/>
            <w:webHidden/>
          </w:rPr>
          <w:instrText xml:space="preserve"> PAGEREF _Toc122965589 \h </w:instrText>
        </w:r>
        <w:r>
          <w:rPr>
            <w:noProof/>
            <w:webHidden/>
          </w:rPr>
        </w:r>
        <w:r>
          <w:rPr>
            <w:noProof/>
            <w:webHidden/>
          </w:rPr>
          <w:fldChar w:fldCharType="separate"/>
        </w:r>
        <w:r>
          <w:rPr>
            <w:noProof/>
            <w:webHidden/>
          </w:rPr>
          <w:t>54</w:t>
        </w:r>
        <w:r>
          <w:rPr>
            <w:noProof/>
            <w:webHidden/>
          </w:rPr>
          <w:fldChar w:fldCharType="end"/>
        </w:r>
      </w:hyperlink>
    </w:p>
    <w:p w14:paraId="1A0E042A" w14:textId="6EA2BB5F"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0" w:history="1">
        <w:r w:rsidRPr="00FB6714">
          <w:rPr>
            <w:rStyle w:val="Hyperlink"/>
            <w:noProof/>
            <w:lang w:val="en-GB"/>
          </w:rPr>
          <w:t>5.2.1.16.1.2</w:t>
        </w:r>
        <w:r>
          <w:rPr>
            <w:rFonts w:asciiTheme="minorHAnsi" w:eastAsiaTheme="minorEastAsia" w:hAnsiTheme="minorHAnsi" w:cstheme="minorBidi"/>
            <w:noProof/>
            <w:sz w:val="22"/>
            <w:szCs w:val="22"/>
            <w:lang w:eastAsia="zh-CN"/>
          </w:rPr>
          <w:tab/>
        </w:r>
        <w:r w:rsidRPr="00FB6714">
          <w:rPr>
            <w:rStyle w:val="Hyperlink"/>
            <w:noProof/>
            <w:lang w:val="en-GB"/>
          </w:rPr>
          <w:t>Outputs</w:t>
        </w:r>
        <w:r>
          <w:rPr>
            <w:noProof/>
            <w:webHidden/>
          </w:rPr>
          <w:tab/>
        </w:r>
        <w:r>
          <w:rPr>
            <w:noProof/>
            <w:webHidden/>
          </w:rPr>
          <w:fldChar w:fldCharType="begin"/>
        </w:r>
        <w:r>
          <w:rPr>
            <w:noProof/>
            <w:webHidden/>
          </w:rPr>
          <w:instrText xml:space="preserve"> PAGEREF _Toc122965590 \h </w:instrText>
        </w:r>
        <w:r>
          <w:rPr>
            <w:noProof/>
            <w:webHidden/>
          </w:rPr>
        </w:r>
        <w:r>
          <w:rPr>
            <w:noProof/>
            <w:webHidden/>
          </w:rPr>
          <w:fldChar w:fldCharType="separate"/>
        </w:r>
        <w:r>
          <w:rPr>
            <w:noProof/>
            <w:webHidden/>
          </w:rPr>
          <w:t>55</w:t>
        </w:r>
        <w:r>
          <w:rPr>
            <w:noProof/>
            <w:webHidden/>
          </w:rPr>
          <w:fldChar w:fldCharType="end"/>
        </w:r>
      </w:hyperlink>
    </w:p>
    <w:p w14:paraId="26C2883D" w14:textId="214E15D9"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1" w:history="1">
        <w:r w:rsidRPr="00FB6714">
          <w:rPr>
            <w:rStyle w:val="Hyperlink"/>
            <w:noProof/>
          </w:rPr>
          <w:t>5.2.1.16.1.3</w:t>
        </w:r>
        <w:r>
          <w:rPr>
            <w:rFonts w:asciiTheme="minorHAnsi" w:eastAsiaTheme="minorEastAsia" w:hAnsiTheme="minorHAnsi" w:cstheme="minorBidi"/>
            <w:noProof/>
            <w:sz w:val="22"/>
            <w:szCs w:val="22"/>
            <w:lang w:eastAsia="zh-CN"/>
          </w:rPr>
          <w:tab/>
        </w:r>
        <w:r w:rsidRPr="00FB6714">
          <w:rPr>
            <w:rStyle w:val="Hyperlink"/>
            <w:noProof/>
          </w:rPr>
          <w:t>Parameters</w:t>
        </w:r>
        <w:r>
          <w:rPr>
            <w:noProof/>
            <w:webHidden/>
          </w:rPr>
          <w:tab/>
        </w:r>
        <w:r>
          <w:rPr>
            <w:noProof/>
            <w:webHidden/>
          </w:rPr>
          <w:fldChar w:fldCharType="begin"/>
        </w:r>
        <w:r>
          <w:rPr>
            <w:noProof/>
            <w:webHidden/>
          </w:rPr>
          <w:instrText xml:space="preserve"> PAGEREF _Toc122965591 \h </w:instrText>
        </w:r>
        <w:r>
          <w:rPr>
            <w:noProof/>
            <w:webHidden/>
          </w:rPr>
        </w:r>
        <w:r>
          <w:rPr>
            <w:noProof/>
            <w:webHidden/>
          </w:rPr>
          <w:fldChar w:fldCharType="separate"/>
        </w:r>
        <w:r>
          <w:rPr>
            <w:noProof/>
            <w:webHidden/>
          </w:rPr>
          <w:t>55</w:t>
        </w:r>
        <w:r>
          <w:rPr>
            <w:noProof/>
            <w:webHidden/>
          </w:rPr>
          <w:fldChar w:fldCharType="end"/>
        </w:r>
      </w:hyperlink>
    </w:p>
    <w:p w14:paraId="0FF162DB" w14:textId="0F4EE367"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2" w:history="1">
        <w:r w:rsidRPr="00FB6714">
          <w:rPr>
            <w:rStyle w:val="Hyperlink"/>
            <w:noProof/>
          </w:rPr>
          <w:t>5.2.1.16.1.4</w:t>
        </w:r>
        <w:r>
          <w:rPr>
            <w:rFonts w:asciiTheme="minorHAnsi" w:eastAsiaTheme="minorEastAsia" w:hAnsiTheme="minorHAnsi" w:cstheme="minorBidi"/>
            <w:noProof/>
            <w:sz w:val="22"/>
            <w:szCs w:val="22"/>
            <w:lang w:eastAsia="zh-CN"/>
          </w:rPr>
          <w:tab/>
        </w:r>
        <w:r w:rsidRPr="00FB6714">
          <w:rPr>
            <w:rStyle w:val="Hyperlink"/>
            <w:noProof/>
          </w:rPr>
          <w:t>Interface Requirements</w:t>
        </w:r>
        <w:r>
          <w:rPr>
            <w:noProof/>
            <w:webHidden/>
          </w:rPr>
          <w:tab/>
        </w:r>
        <w:r>
          <w:rPr>
            <w:noProof/>
            <w:webHidden/>
          </w:rPr>
          <w:fldChar w:fldCharType="begin"/>
        </w:r>
        <w:r>
          <w:rPr>
            <w:noProof/>
            <w:webHidden/>
          </w:rPr>
          <w:instrText xml:space="preserve"> PAGEREF _Toc122965592 \h </w:instrText>
        </w:r>
        <w:r>
          <w:rPr>
            <w:noProof/>
            <w:webHidden/>
          </w:rPr>
        </w:r>
        <w:r>
          <w:rPr>
            <w:noProof/>
            <w:webHidden/>
          </w:rPr>
          <w:fldChar w:fldCharType="separate"/>
        </w:r>
        <w:r>
          <w:rPr>
            <w:noProof/>
            <w:webHidden/>
          </w:rPr>
          <w:t>55</w:t>
        </w:r>
        <w:r>
          <w:rPr>
            <w:noProof/>
            <w:webHidden/>
          </w:rPr>
          <w:fldChar w:fldCharType="end"/>
        </w:r>
      </w:hyperlink>
    </w:p>
    <w:p w14:paraId="3A6A251B" w14:textId="28A1530C" w:rsidR="004722C9" w:rsidRDefault="004722C9">
      <w:pPr>
        <w:pStyle w:val="TOC5"/>
        <w:tabs>
          <w:tab w:val="left" w:pos="1910"/>
          <w:tab w:val="right" w:leader="dot" w:pos="10173"/>
        </w:tabs>
        <w:rPr>
          <w:rFonts w:asciiTheme="minorHAnsi" w:eastAsiaTheme="minorEastAsia" w:hAnsiTheme="minorHAnsi" w:cstheme="minorBidi"/>
          <w:noProof/>
          <w:sz w:val="22"/>
          <w:szCs w:val="22"/>
          <w:lang w:eastAsia="zh-CN"/>
        </w:rPr>
      </w:pPr>
      <w:hyperlink w:anchor="_Toc122965593" w:history="1">
        <w:r w:rsidRPr="00FB6714">
          <w:rPr>
            <w:rStyle w:val="Hyperlink"/>
            <w:noProof/>
            <w:lang w:val="en-GB"/>
            <w14:scene3d>
              <w14:camera w14:prst="orthographicFront"/>
              <w14:lightRig w14:rig="threePt" w14:dir="t">
                <w14:rot w14:lat="0" w14:lon="0" w14:rev="0"/>
              </w14:lightRig>
            </w14:scene3d>
          </w:rPr>
          <w:t>5.2.1.16.2</w:t>
        </w:r>
        <w:r>
          <w:rPr>
            <w:rFonts w:asciiTheme="minorHAnsi" w:eastAsiaTheme="minorEastAsia" w:hAnsiTheme="minorHAnsi" w:cstheme="minorBidi"/>
            <w:noProof/>
            <w:sz w:val="22"/>
            <w:szCs w:val="22"/>
            <w:lang w:eastAsia="zh-CN"/>
          </w:rPr>
          <w:tab/>
        </w:r>
        <w:r w:rsidRPr="00FB6714">
          <w:rPr>
            <w:rStyle w:val="Hyperlink"/>
            <w:noProof/>
            <w:lang w:val="en-GB"/>
          </w:rPr>
          <w:t>Function Requirements</w:t>
        </w:r>
        <w:r>
          <w:rPr>
            <w:noProof/>
            <w:webHidden/>
          </w:rPr>
          <w:tab/>
        </w:r>
        <w:r>
          <w:rPr>
            <w:noProof/>
            <w:webHidden/>
          </w:rPr>
          <w:fldChar w:fldCharType="begin"/>
        </w:r>
        <w:r>
          <w:rPr>
            <w:noProof/>
            <w:webHidden/>
          </w:rPr>
          <w:instrText xml:space="preserve"> PAGEREF _Toc122965593 \h </w:instrText>
        </w:r>
        <w:r>
          <w:rPr>
            <w:noProof/>
            <w:webHidden/>
          </w:rPr>
        </w:r>
        <w:r>
          <w:rPr>
            <w:noProof/>
            <w:webHidden/>
          </w:rPr>
          <w:fldChar w:fldCharType="separate"/>
        </w:r>
        <w:r>
          <w:rPr>
            <w:noProof/>
            <w:webHidden/>
          </w:rPr>
          <w:t>55</w:t>
        </w:r>
        <w:r>
          <w:rPr>
            <w:noProof/>
            <w:webHidden/>
          </w:rPr>
          <w:fldChar w:fldCharType="end"/>
        </w:r>
      </w:hyperlink>
    </w:p>
    <w:p w14:paraId="151E4378" w14:textId="083DFC9E"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4" w:history="1">
        <w:r w:rsidRPr="00FB6714">
          <w:rPr>
            <w:rStyle w:val="Hyperlink"/>
            <w:noProof/>
            <w:lang w:val="en-GB"/>
          </w:rPr>
          <w:t>5.2.1.16.2.1</w:t>
        </w:r>
        <w:r>
          <w:rPr>
            <w:rFonts w:asciiTheme="minorHAnsi" w:eastAsiaTheme="minorEastAsia" w:hAnsiTheme="minorHAnsi" w:cstheme="minorBidi"/>
            <w:noProof/>
            <w:sz w:val="22"/>
            <w:szCs w:val="22"/>
            <w:lang w:eastAsia="zh-CN"/>
          </w:rPr>
          <w:tab/>
        </w:r>
        <w:r w:rsidRPr="00FB6714">
          <w:rPr>
            <w:rStyle w:val="Hyperlink"/>
            <w:noProof/>
            <w:lang w:val="en-GB"/>
          </w:rPr>
          <w:t>Engineering Mode Control</w:t>
        </w:r>
        <w:r>
          <w:rPr>
            <w:noProof/>
            <w:webHidden/>
          </w:rPr>
          <w:tab/>
        </w:r>
        <w:r>
          <w:rPr>
            <w:noProof/>
            <w:webHidden/>
          </w:rPr>
          <w:fldChar w:fldCharType="begin"/>
        </w:r>
        <w:r>
          <w:rPr>
            <w:noProof/>
            <w:webHidden/>
          </w:rPr>
          <w:instrText xml:space="preserve"> PAGEREF _Toc122965594 \h </w:instrText>
        </w:r>
        <w:r>
          <w:rPr>
            <w:noProof/>
            <w:webHidden/>
          </w:rPr>
        </w:r>
        <w:r>
          <w:rPr>
            <w:noProof/>
            <w:webHidden/>
          </w:rPr>
          <w:fldChar w:fldCharType="separate"/>
        </w:r>
        <w:r>
          <w:rPr>
            <w:noProof/>
            <w:webHidden/>
          </w:rPr>
          <w:t>55</w:t>
        </w:r>
        <w:r>
          <w:rPr>
            <w:noProof/>
            <w:webHidden/>
          </w:rPr>
          <w:fldChar w:fldCharType="end"/>
        </w:r>
      </w:hyperlink>
    </w:p>
    <w:p w14:paraId="450F1115" w14:textId="6DD24AB9"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5" w:history="1">
        <w:r w:rsidRPr="00FB6714">
          <w:rPr>
            <w:rStyle w:val="Hyperlink"/>
            <w:noProof/>
            <w:lang w:val="en-GB"/>
          </w:rPr>
          <w:t>5.2.1.16.2.2</w:t>
        </w:r>
        <w:r>
          <w:rPr>
            <w:rFonts w:asciiTheme="minorHAnsi" w:eastAsiaTheme="minorEastAsia" w:hAnsiTheme="minorHAnsi" w:cstheme="minorBidi"/>
            <w:noProof/>
            <w:sz w:val="22"/>
            <w:szCs w:val="22"/>
            <w:lang w:eastAsia="zh-CN"/>
          </w:rPr>
          <w:tab/>
        </w:r>
        <w:r w:rsidRPr="00FB6714">
          <w:rPr>
            <w:rStyle w:val="Hyperlink"/>
            <w:noProof/>
            <w:lang w:val="en-GB"/>
          </w:rPr>
          <w:t>Clear DVR Data Control</w:t>
        </w:r>
        <w:r>
          <w:rPr>
            <w:noProof/>
            <w:webHidden/>
          </w:rPr>
          <w:tab/>
        </w:r>
        <w:r>
          <w:rPr>
            <w:noProof/>
            <w:webHidden/>
          </w:rPr>
          <w:fldChar w:fldCharType="begin"/>
        </w:r>
        <w:r>
          <w:rPr>
            <w:noProof/>
            <w:webHidden/>
          </w:rPr>
          <w:instrText xml:space="preserve"> PAGEREF _Toc122965595 \h </w:instrText>
        </w:r>
        <w:r>
          <w:rPr>
            <w:noProof/>
            <w:webHidden/>
          </w:rPr>
        </w:r>
        <w:r>
          <w:rPr>
            <w:noProof/>
            <w:webHidden/>
          </w:rPr>
          <w:fldChar w:fldCharType="separate"/>
        </w:r>
        <w:r>
          <w:rPr>
            <w:noProof/>
            <w:webHidden/>
          </w:rPr>
          <w:t>55</w:t>
        </w:r>
        <w:r>
          <w:rPr>
            <w:noProof/>
            <w:webHidden/>
          </w:rPr>
          <w:fldChar w:fldCharType="end"/>
        </w:r>
      </w:hyperlink>
    </w:p>
    <w:p w14:paraId="6E0F3F33" w14:textId="3366432E" w:rsidR="004722C9" w:rsidRDefault="004722C9">
      <w:pPr>
        <w:pStyle w:val="TOC6"/>
        <w:tabs>
          <w:tab w:val="left" w:pos="2075"/>
          <w:tab w:val="right" w:leader="dot" w:pos="10173"/>
        </w:tabs>
        <w:rPr>
          <w:rFonts w:asciiTheme="minorHAnsi" w:eastAsiaTheme="minorEastAsia" w:hAnsiTheme="minorHAnsi" w:cstheme="minorBidi"/>
          <w:noProof/>
          <w:sz w:val="22"/>
          <w:szCs w:val="22"/>
          <w:lang w:eastAsia="zh-CN"/>
        </w:rPr>
      </w:pPr>
      <w:hyperlink w:anchor="_Toc122965596" w:history="1">
        <w:r w:rsidRPr="00FB6714">
          <w:rPr>
            <w:rStyle w:val="Hyperlink"/>
            <w:noProof/>
            <w:lang w:val="en-GB"/>
          </w:rPr>
          <w:t>5.2.1.16.2.3</w:t>
        </w:r>
        <w:r>
          <w:rPr>
            <w:rFonts w:asciiTheme="minorHAnsi" w:eastAsiaTheme="minorEastAsia" w:hAnsiTheme="minorHAnsi" w:cstheme="minorBidi"/>
            <w:noProof/>
            <w:sz w:val="22"/>
            <w:szCs w:val="22"/>
            <w:lang w:eastAsia="zh-CN"/>
          </w:rPr>
          <w:tab/>
        </w:r>
        <w:r w:rsidRPr="00FB6714">
          <w:rPr>
            <w:rStyle w:val="Hyperlink"/>
            <w:noProof/>
            <w:lang w:val="en-GB"/>
          </w:rPr>
          <w:t>Change Vehicle Monitor Timer &amp; Counter</w:t>
        </w:r>
        <w:r>
          <w:rPr>
            <w:noProof/>
            <w:webHidden/>
          </w:rPr>
          <w:tab/>
        </w:r>
        <w:r>
          <w:rPr>
            <w:noProof/>
            <w:webHidden/>
          </w:rPr>
          <w:fldChar w:fldCharType="begin"/>
        </w:r>
        <w:r>
          <w:rPr>
            <w:noProof/>
            <w:webHidden/>
          </w:rPr>
          <w:instrText xml:space="preserve"> PAGEREF _Toc122965596 \h </w:instrText>
        </w:r>
        <w:r>
          <w:rPr>
            <w:noProof/>
            <w:webHidden/>
          </w:rPr>
        </w:r>
        <w:r>
          <w:rPr>
            <w:noProof/>
            <w:webHidden/>
          </w:rPr>
          <w:fldChar w:fldCharType="separate"/>
        </w:r>
        <w:r>
          <w:rPr>
            <w:noProof/>
            <w:webHidden/>
          </w:rPr>
          <w:t>55</w:t>
        </w:r>
        <w:r>
          <w:rPr>
            <w:noProof/>
            <w:webHidden/>
          </w:rPr>
          <w:fldChar w:fldCharType="end"/>
        </w:r>
      </w:hyperlink>
    </w:p>
    <w:p w14:paraId="59F868EF" w14:textId="383B88CC" w:rsidR="004722C9" w:rsidRDefault="004722C9">
      <w:pPr>
        <w:pStyle w:val="TOC3"/>
        <w:rPr>
          <w:rFonts w:asciiTheme="minorHAnsi" w:eastAsiaTheme="minorEastAsia" w:hAnsiTheme="minorHAnsi" w:cstheme="minorBidi"/>
          <w:noProof/>
          <w:sz w:val="22"/>
          <w:szCs w:val="22"/>
          <w:lang w:eastAsia="zh-CN"/>
        </w:rPr>
      </w:pPr>
      <w:hyperlink w:anchor="_Toc122965597" w:history="1">
        <w:r w:rsidRPr="00FB6714">
          <w:rPr>
            <w:rStyle w:val="Hyperlink"/>
            <w:noProof/>
            <w:lang w:val="en-GB"/>
          </w:rPr>
          <w:t>5.2.2</w:t>
        </w:r>
        <w:r>
          <w:rPr>
            <w:rFonts w:asciiTheme="minorHAnsi" w:eastAsiaTheme="minorEastAsia" w:hAnsiTheme="minorHAnsi" w:cstheme="minorBidi"/>
            <w:noProof/>
            <w:sz w:val="22"/>
            <w:szCs w:val="22"/>
            <w:lang w:eastAsia="zh-CN"/>
          </w:rPr>
          <w:tab/>
        </w:r>
        <w:r w:rsidRPr="00FB6714">
          <w:rPr>
            <w:rStyle w:val="Hyperlink"/>
            <w:noProof/>
            <w:lang w:val="en-GB"/>
          </w:rPr>
          <w:t>APP – DVRO</w:t>
        </w:r>
        <w:r w:rsidRPr="00FB6714">
          <w:rPr>
            <w:rStyle w:val="Hyperlink"/>
            <w:noProof/>
            <w:lang w:val="en-GB" w:eastAsia="zh-CN"/>
          </w:rPr>
          <w:t>ff</w:t>
        </w:r>
        <w:r w:rsidRPr="00FB6714">
          <w:rPr>
            <w:rStyle w:val="Hyperlink"/>
            <w:noProof/>
            <w:lang w:val="en-GB"/>
          </w:rPr>
          <w:t>boardClient</w:t>
        </w:r>
        <w:r>
          <w:rPr>
            <w:noProof/>
            <w:webHidden/>
          </w:rPr>
          <w:tab/>
        </w:r>
        <w:r>
          <w:rPr>
            <w:noProof/>
            <w:webHidden/>
          </w:rPr>
          <w:fldChar w:fldCharType="begin"/>
        </w:r>
        <w:r>
          <w:rPr>
            <w:noProof/>
            <w:webHidden/>
          </w:rPr>
          <w:instrText xml:space="preserve"> PAGEREF _Toc122965597 \h </w:instrText>
        </w:r>
        <w:r>
          <w:rPr>
            <w:noProof/>
            <w:webHidden/>
          </w:rPr>
        </w:r>
        <w:r>
          <w:rPr>
            <w:noProof/>
            <w:webHidden/>
          </w:rPr>
          <w:fldChar w:fldCharType="separate"/>
        </w:r>
        <w:r>
          <w:rPr>
            <w:noProof/>
            <w:webHidden/>
          </w:rPr>
          <w:t>56</w:t>
        </w:r>
        <w:r>
          <w:rPr>
            <w:noProof/>
            <w:webHidden/>
          </w:rPr>
          <w:fldChar w:fldCharType="end"/>
        </w:r>
      </w:hyperlink>
    </w:p>
    <w:p w14:paraId="29DE77C3" w14:textId="5B8DD518"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98" w:history="1">
        <w:r w:rsidRPr="00FB6714">
          <w:rPr>
            <w:rStyle w:val="Hyperlink"/>
            <w:noProof/>
            <w:lang w:val="en-GB"/>
          </w:rPr>
          <w:t>5.2.2.1</w:t>
        </w:r>
        <w:r>
          <w:rPr>
            <w:rFonts w:asciiTheme="minorHAnsi" w:eastAsiaTheme="minorEastAsia" w:hAnsiTheme="minorHAnsi" w:cstheme="minorBidi"/>
            <w:noProof/>
            <w:sz w:val="22"/>
            <w:szCs w:val="22"/>
            <w:lang w:eastAsia="zh-CN"/>
          </w:rPr>
          <w:tab/>
        </w:r>
        <w:r w:rsidRPr="00FB6714">
          <w:rPr>
            <w:rStyle w:val="Hyperlink"/>
            <w:noProof/>
            <w:lang w:val="en-GB"/>
          </w:rPr>
          <w:t>Technology Function Video Liveview</w:t>
        </w:r>
        <w:r>
          <w:rPr>
            <w:noProof/>
            <w:webHidden/>
          </w:rPr>
          <w:tab/>
        </w:r>
        <w:r>
          <w:rPr>
            <w:noProof/>
            <w:webHidden/>
          </w:rPr>
          <w:fldChar w:fldCharType="begin"/>
        </w:r>
        <w:r>
          <w:rPr>
            <w:noProof/>
            <w:webHidden/>
          </w:rPr>
          <w:instrText xml:space="preserve"> PAGEREF _Toc122965598 \h </w:instrText>
        </w:r>
        <w:r>
          <w:rPr>
            <w:noProof/>
            <w:webHidden/>
          </w:rPr>
        </w:r>
        <w:r>
          <w:rPr>
            <w:noProof/>
            <w:webHidden/>
          </w:rPr>
          <w:fldChar w:fldCharType="separate"/>
        </w:r>
        <w:r>
          <w:rPr>
            <w:noProof/>
            <w:webHidden/>
          </w:rPr>
          <w:t>56</w:t>
        </w:r>
        <w:r>
          <w:rPr>
            <w:noProof/>
            <w:webHidden/>
          </w:rPr>
          <w:fldChar w:fldCharType="end"/>
        </w:r>
      </w:hyperlink>
    </w:p>
    <w:p w14:paraId="56A52CA2" w14:textId="5D7F46A7"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599" w:history="1">
        <w:r w:rsidRPr="00FB6714">
          <w:rPr>
            <w:rStyle w:val="Hyperlink"/>
            <w:noProof/>
            <w:lang w:val="en-GB"/>
          </w:rPr>
          <w:t>5.2.2.2</w:t>
        </w:r>
        <w:r>
          <w:rPr>
            <w:rFonts w:asciiTheme="minorHAnsi" w:eastAsiaTheme="minorEastAsia" w:hAnsiTheme="minorHAnsi" w:cstheme="minorBidi"/>
            <w:noProof/>
            <w:sz w:val="22"/>
            <w:szCs w:val="22"/>
            <w:lang w:eastAsia="zh-CN"/>
          </w:rPr>
          <w:tab/>
        </w:r>
        <w:r w:rsidRPr="00FB6714">
          <w:rPr>
            <w:rStyle w:val="Hyperlink"/>
            <w:noProof/>
            <w:lang w:val="en-GB"/>
          </w:rPr>
          <w:t>Technology Function Data Playback</w:t>
        </w:r>
        <w:r>
          <w:rPr>
            <w:noProof/>
            <w:webHidden/>
          </w:rPr>
          <w:tab/>
        </w:r>
        <w:r>
          <w:rPr>
            <w:noProof/>
            <w:webHidden/>
          </w:rPr>
          <w:fldChar w:fldCharType="begin"/>
        </w:r>
        <w:r>
          <w:rPr>
            <w:noProof/>
            <w:webHidden/>
          </w:rPr>
          <w:instrText xml:space="preserve"> PAGEREF _Toc122965599 \h </w:instrText>
        </w:r>
        <w:r>
          <w:rPr>
            <w:noProof/>
            <w:webHidden/>
          </w:rPr>
        </w:r>
        <w:r>
          <w:rPr>
            <w:noProof/>
            <w:webHidden/>
          </w:rPr>
          <w:fldChar w:fldCharType="separate"/>
        </w:r>
        <w:r>
          <w:rPr>
            <w:noProof/>
            <w:webHidden/>
          </w:rPr>
          <w:t>56</w:t>
        </w:r>
        <w:r>
          <w:rPr>
            <w:noProof/>
            <w:webHidden/>
          </w:rPr>
          <w:fldChar w:fldCharType="end"/>
        </w:r>
      </w:hyperlink>
    </w:p>
    <w:p w14:paraId="19AE36EB" w14:textId="1FD243CF"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00" w:history="1">
        <w:r w:rsidRPr="00FB6714">
          <w:rPr>
            <w:rStyle w:val="Hyperlink"/>
            <w:noProof/>
            <w:lang w:val="en-GB"/>
          </w:rPr>
          <w:t>5.2.2.3</w:t>
        </w:r>
        <w:r>
          <w:rPr>
            <w:rFonts w:asciiTheme="minorHAnsi" w:eastAsiaTheme="minorEastAsia" w:hAnsiTheme="minorHAnsi" w:cstheme="minorBidi"/>
            <w:noProof/>
            <w:sz w:val="22"/>
            <w:szCs w:val="22"/>
            <w:lang w:eastAsia="zh-CN"/>
          </w:rPr>
          <w:tab/>
        </w:r>
        <w:r w:rsidRPr="00FB6714">
          <w:rPr>
            <w:rStyle w:val="Hyperlink"/>
            <w:noProof/>
            <w:lang w:val="en-GB"/>
          </w:rPr>
          <w:t>Technology Function Data Copy to Smartphone</w:t>
        </w:r>
        <w:r>
          <w:rPr>
            <w:noProof/>
            <w:webHidden/>
          </w:rPr>
          <w:tab/>
        </w:r>
        <w:r>
          <w:rPr>
            <w:noProof/>
            <w:webHidden/>
          </w:rPr>
          <w:fldChar w:fldCharType="begin"/>
        </w:r>
        <w:r>
          <w:rPr>
            <w:noProof/>
            <w:webHidden/>
          </w:rPr>
          <w:instrText xml:space="preserve"> PAGEREF _Toc122965600 \h </w:instrText>
        </w:r>
        <w:r>
          <w:rPr>
            <w:noProof/>
            <w:webHidden/>
          </w:rPr>
        </w:r>
        <w:r>
          <w:rPr>
            <w:noProof/>
            <w:webHidden/>
          </w:rPr>
          <w:fldChar w:fldCharType="separate"/>
        </w:r>
        <w:r>
          <w:rPr>
            <w:noProof/>
            <w:webHidden/>
          </w:rPr>
          <w:t>56</w:t>
        </w:r>
        <w:r>
          <w:rPr>
            <w:noProof/>
            <w:webHidden/>
          </w:rPr>
          <w:fldChar w:fldCharType="end"/>
        </w:r>
      </w:hyperlink>
    </w:p>
    <w:p w14:paraId="4B7D96B5" w14:textId="41AB612E" w:rsidR="004722C9" w:rsidRDefault="004722C9">
      <w:pPr>
        <w:pStyle w:val="TOC2"/>
        <w:rPr>
          <w:rFonts w:asciiTheme="minorHAnsi" w:eastAsiaTheme="minorEastAsia" w:hAnsiTheme="minorHAnsi" w:cstheme="minorBidi"/>
          <w:bCs w:val="0"/>
          <w:sz w:val="22"/>
          <w:szCs w:val="22"/>
          <w:lang w:eastAsia="zh-CN"/>
        </w:rPr>
      </w:pPr>
      <w:hyperlink w:anchor="_Toc122965601" w:history="1">
        <w:r w:rsidRPr="00FB6714">
          <w:rPr>
            <w:rStyle w:val="Hyperlink"/>
          </w:rPr>
          <w:t>5.3</w:t>
        </w:r>
        <w:r>
          <w:rPr>
            <w:rFonts w:asciiTheme="minorHAnsi" w:eastAsiaTheme="minorEastAsia" w:hAnsiTheme="minorHAnsi" w:cstheme="minorBidi"/>
            <w:bCs w:val="0"/>
            <w:sz w:val="22"/>
            <w:szCs w:val="22"/>
            <w:lang w:eastAsia="zh-CN"/>
          </w:rPr>
          <w:tab/>
        </w:r>
        <w:r w:rsidRPr="00FB6714">
          <w:rPr>
            <w:rStyle w:val="Hyperlink"/>
          </w:rPr>
          <w:t>Requirements on Connections</w:t>
        </w:r>
        <w:r>
          <w:rPr>
            <w:webHidden/>
          </w:rPr>
          <w:tab/>
        </w:r>
        <w:r>
          <w:rPr>
            <w:webHidden/>
          </w:rPr>
          <w:fldChar w:fldCharType="begin"/>
        </w:r>
        <w:r>
          <w:rPr>
            <w:webHidden/>
          </w:rPr>
          <w:instrText xml:space="preserve"> PAGEREF _Toc122965601 \h </w:instrText>
        </w:r>
        <w:r>
          <w:rPr>
            <w:webHidden/>
          </w:rPr>
        </w:r>
        <w:r>
          <w:rPr>
            <w:webHidden/>
          </w:rPr>
          <w:fldChar w:fldCharType="separate"/>
        </w:r>
        <w:r>
          <w:rPr>
            <w:webHidden/>
          </w:rPr>
          <w:t>56</w:t>
        </w:r>
        <w:r>
          <w:rPr>
            <w:webHidden/>
          </w:rPr>
          <w:fldChar w:fldCharType="end"/>
        </w:r>
      </w:hyperlink>
    </w:p>
    <w:p w14:paraId="2C0B8695" w14:textId="605A1E2F" w:rsidR="004722C9" w:rsidRDefault="004722C9">
      <w:pPr>
        <w:pStyle w:val="TOC3"/>
        <w:rPr>
          <w:rFonts w:asciiTheme="minorHAnsi" w:eastAsiaTheme="minorEastAsia" w:hAnsiTheme="minorHAnsi" w:cstheme="minorBidi"/>
          <w:noProof/>
          <w:sz w:val="22"/>
          <w:szCs w:val="22"/>
          <w:lang w:eastAsia="zh-CN"/>
        </w:rPr>
      </w:pPr>
      <w:hyperlink w:anchor="_Toc122965602" w:history="1">
        <w:r w:rsidRPr="00FB6714">
          <w:rPr>
            <w:rStyle w:val="Hyperlink"/>
            <w:noProof/>
            <w:lang w:val="en-GB"/>
          </w:rPr>
          <w:t>5.3.1</w:t>
        </w:r>
        <w:r>
          <w:rPr>
            <w:rFonts w:asciiTheme="minorHAnsi" w:eastAsiaTheme="minorEastAsia" w:hAnsiTheme="minorHAnsi" w:cstheme="minorBidi"/>
            <w:noProof/>
            <w:sz w:val="22"/>
            <w:szCs w:val="22"/>
            <w:lang w:eastAsia="zh-CN"/>
          </w:rPr>
          <w:tab/>
        </w:r>
        <w:r w:rsidRPr="00FB6714">
          <w:rPr>
            <w:rStyle w:val="Hyperlink"/>
            <w:noProof/>
            <w:lang w:val="en-GB"/>
          </w:rPr>
          <w:t>Networks</w:t>
        </w:r>
        <w:r>
          <w:rPr>
            <w:noProof/>
            <w:webHidden/>
          </w:rPr>
          <w:tab/>
        </w:r>
        <w:r>
          <w:rPr>
            <w:noProof/>
            <w:webHidden/>
          </w:rPr>
          <w:fldChar w:fldCharType="begin"/>
        </w:r>
        <w:r>
          <w:rPr>
            <w:noProof/>
            <w:webHidden/>
          </w:rPr>
          <w:instrText xml:space="preserve"> PAGEREF _Toc122965602 \h </w:instrText>
        </w:r>
        <w:r>
          <w:rPr>
            <w:noProof/>
            <w:webHidden/>
          </w:rPr>
        </w:r>
        <w:r>
          <w:rPr>
            <w:noProof/>
            <w:webHidden/>
          </w:rPr>
          <w:fldChar w:fldCharType="separate"/>
        </w:r>
        <w:r>
          <w:rPr>
            <w:noProof/>
            <w:webHidden/>
          </w:rPr>
          <w:t>56</w:t>
        </w:r>
        <w:r>
          <w:rPr>
            <w:noProof/>
            <w:webHidden/>
          </w:rPr>
          <w:fldChar w:fldCharType="end"/>
        </w:r>
      </w:hyperlink>
    </w:p>
    <w:p w14:paraId="5136BA06" w14:textId="21114B15"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03" w:history="1">
        <w:r w:rsidRPr="00FB6714">
          <w:rPr>
            <w:rStyle w:val="Hyperlink"/>
            <w:noProof/>
            <w:lang w:val="en-GB"/>
          </w:rPr>
          <w:t>5.3.1.1</w:t>
        </w:r>
        <w:r>
          <w:rPr>
            <w:rFonts w:asciiTheme="minorHAnsi" w:eastAsiaTheme="minorEastAsia" w:hAnsiTheme="minorHAnsi" w:cstheme="minorBidi"/>
            <w:noProof/>
            <w:sz w:val="22"/>
            <w:szCs w:val="22"/>
            <w:lang w:eastAsia="zh-CN"/>
          </w:rPr>
          <w:tab/>
        </w:r>
        <w:r w:rsidRPr="00FB6714">
          <w:rPr>
            <w:rStyle w:val="Hyperlink"/>
            <w:noProof/>
            <w:lang w:val="en-GB"/>
          </w:rPr>
          <w:t>“CAN Bus xxx”</w:t>
        </w:r>
        <w:r>
          <w:rPr>
            <w:noProof/>
            <w:webHidden/>
          </w:rPr>
          <w:tab/>
        </w:r>
        <w:r>
          <w:rPr>
            <w:noProof/>
            <w:webHidden/>
          </w:rPr>
          <w:fldChar w:fldCharType="begin"/>
        </w:r>
        <w:r>
          <w:rPr>
            <w:noProof/>
            <w:webHidden/>
          </w:rPr>
          <w:instrText xml:space="preserve"> PAGEREF _Toc122965603 \h </w:instrText>
        </w:r>
        <w:r>
          <w:rPr>
            <w:noProof/>
            <w:webHidden/>
          </w:rPr>
        </w:r>
        <w:r>
          <w:rPr>
            <w:noProof/>
            <w:webHidden/>
          </w:rPr>
          <w:fldChar w:fldCharType="separate"/>
        </w:r>
        <w:r>
          <w:rPr>
            <w:noProof/>
            <w:webHidden/>
          </w:rPr>
          <w:t>56</w:t>
        </w:r>
        <w:r>
          <w:rPr>
            <w:noProof/>
            <w:webHidden/>
          </w:rPr>
          <w:fldChar w:fldCharType="end"/>
        </w:r>
      </w:hyperlink>
    </w:p>
    <w:p w14:paraId="3B8B655A" w14:textId="76E83D35"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04" w:history="1">
        <w:r w:rsidRPr="00FB6714">
          <w:rPr>
            <w:rStyle w:val="Hyperlink"/>
            <w:noProof/>
            <w:lang w:val="en-GB"/>
            <w14:scene3d>
              <w14:camera w14:prst="orthographicFront"/>
              <w14:lightRig w14:rig="threePt" w14:dir="t">
                <w14:rot w14:lat="0" w14:lon="0" w14:rev="0"/>
              </w14:lightRig>
            </w14:scene3d>
          </w:rPr>
          <w:t>5.3.1.1.1</w:t>
        </w:r>
        <w:r>
          <w:rPr>
            <w:rFonts w:asciiTheme="minorHAnsi" w:eastAsiaTheme="minorEastAsia" w:hAnsiTheme="minorHAnsi" w:cstheme="minorBidi"/>
            <w:noProof/>
            <w:sz w:val="22"/>
            <w:szCs w:val="22"/>
            <w:lang w:eastAsia="zh-CN"/>
          </w:rPr>
          <w:tab/>
        </w:r>
        <w:r w:rsidRPr="00FB6714">
          <w:rPr>
            <w:rStyle w:val="Hyperlink"/>
            <w:noProof/>
            <w:lang w:val="en-GB"/>
          </w:rPr>
          <w:t>Protocol Requirements</w:t>
        </w:r>
        <w:r>
          <w:rPr>
            <w:noProof/>
            <w:webHidden/>
          </w:rPr>
          <w:tab/>
        </w:r>
        <w:r>
          <w:rPr>
            <w:noProof/>
            <w:webHidden/>
          </w:rPr>
          <w:fldChar w:fldCharType="begin"/>
        </w:r>
        <w:r>
          <w:rPr>
            <w:noProof/>
            <w:webHidden/>
          </w:rPr>
          <w:instrText xml:space="preserve"> PAGEREF _Toc122965604 \h </w:instrText>
        </w:r>
        <w:r>
          <w:rPr>
            <w:noProof/>
            <w:webHidden/>
          </w:rPr>
        </w:r>
        <w:r>
          <w:rPr>
            <w:noProof/>
            <w:webHidden/>
          </w:rPr>
          <w:fldChar w:fldCharType="separate"/>
        </w:r>
        <w:r>
          <w:rPr>
            <w:noProof/>
            <w:webHidden/>
          </w:rPr>
          <w:t>56</w:t>
        </w:r>
        <w:r>
          <w:rPr>
            <w:noProof/>
            <w:webHidden/>
          </w:rPr>
          <w:fldChar w:fldCharType="end"/>
        </w:r>
      </w:hyperlink>
    </w:p>
    <w:p w14:paraId="6DBBFA1F" w14:textId="0145B063"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05" w:history="1">
        <w:r w:rsidRPr="00FB6714">
          <w:rPr>
            <w:rStyle w:val="Hyperlink"/>
            <w:noProof/>
            <w:lang w:val="en-GB"/>
            <w14:scene3d>
              <w14:camera w14:prst="orthographicFront"/>
              <w14:lightRig w14:rig="threePt" w14:dir="t">
                <w14:rot w14:lat="0" w14:lon="0" w14:rev="0"/>
              </w14:lightRig>
            </w14:scene3d>
          </w:rPr>
          <w:t>5.3.1.1.2</w:t>
        </w:r>
        <w:r>
          <w:rPr>
            <w:rFonts w:asciiTheme="minorHAnsi" w:eastAsiaTheme="minorEastAsia" w:hAnsiTheme="minorHAnsi" w:cstheme="minorBidi"/>
            <w:noProof/>
            <w:sz w:val="22"/>
            <w:szCs w:val="22"/>
            <w:lang w:eastAsia="zh-CN"/>
          </w:rPr>
          <w:tab/>
        </w:r>
        <w:r w:rsidRPr="00FB6714">
          <w:rPr>
            <w:rStyle w:val="Hyperlink"/>
            <w:noProof/>
            <w:lang w:val="en-GB"/>
          </w:rPr>
          <w:t>Electrical Requirements</w:t>
        </w:r>
        <w:r>
          <w:rPr>
            <w:noProof/>
            <w:webHidden/>
          </w:rPr>
          <w:tab/>
        </w:r>
        <w:r>
          <w:rPr>
            <w:noProof/>
            <w:webHidden/>
          </w:rPr>
          <w:fldChar w:fldCharType="begin"/>
        </w:r>
        <w:r>
          <w:rPr>
            <w:noProof/>
            <w:webHidden/>
          </w:rPr>
          <w:instrText xml:space="preserve"> PAGEREF _Toc122965605 \h </w:instrText>
        </w:r>
        <w:r>
          <w:rPr>
            <w:noProof/>
            <w:webHidden/>
          </w:rPr>
        </w:r>
        <w:r>
          <w:rPr>
            <w:noProof/>
            <w:webHidden/>
          </w:rPr>
          <w:fldChar w:fldCharType="separate"/>
        </w:r>
        <w:r>
          <w:rPr>
            <w:noProof/>
            <w:webHidden/>
          </w:rPr>
          <w:t>56</w:t>
        </w:r>
        <w:r>
          <w:rPr>
            <w:noProof/>
            <w:webHidden/>
          </w:rPr>
          <w:fldChar w:fldCharType="end"/>
        </w:r>
      </w:hyperlink>
    </w:p>
    <w:p w14:paraId="5F775B97" w14:textId="61B71ACF"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06" w:history="1">
        <w:r w:rsidRPr="00FB6714">
          <w:rPr>
            <w:rStyle w:val="Hyperlink"/>
            <w:noProof/>
            <w:lang w:val="en-GB"/>
          </w:rPr>
          <w:t>5.3.1.2</w:t>
        </w:r>
        <w:r>
          <w:rPr>
            <w:rFonts w:asciiTheme="minorHAnsi" w:eastAsiaTheme="minorEastAsia" w:hAnsiTheme="minorHAnsi" w:cstheme="minorBidi"/>
            <w:noProof/>
            <w:sz w:val="22"/>
            <w:szCs w:val="22"/>
            <w:lang w:eastAsia="zh-CN"/>
          </w:rPr>
          <w:tab/>
        </w:r>
        <w:r w:rsidRPr="00FB6714">
          <w:rPr>
            <w:rStyle w:val="Hyperlink"/>
            <w:noProof/>
            <w:lang w:val="en-GB"/>
          </w:rPr>
          <w:t>“LIN Bus xxx”</w:t>
        </w:r>
        <w:r>
          <w:rPr>
            <w:noProof/>
            <w:webHidden/>
          </w:rPr>
          <w:tab/>
        </w:r>
        <w:r>
          <w:rPr>
            <w:noProof/>
            <w:webHidden/>
          </w:rPr>
          <w:fldChar w:fldCharType="begin"/>
        </w:r>
        <w:r>
          <w:rPr>
            <w:noProof/>
            <w:webHidden/>
          </w:rPr>
          <w:instrText xml:space="preserve"> PAGEREF _Toc122965606 \h </w:instrText>
        </w:r>
        <w:r>
          <w:rPr>
            <w:noProof/>
            <w:webHidden/>
          </w:rPr>
        </w:r>
        <w:r>
          <w:rPr>
            <w:noProof/>
            <w:webHidden/>
          </w:rPr>
          <w:fldChar w:fldCharType="separate"/>
        </w:r>
        <w:r>
          <w:rPr>
            <w:noProof/>
            <w:webHidden/>
          </w:rPr>
          <w:t>56</w:t>
        </w:r>
        <w:r>
          <w:rPr>
            <w:noProof/>
            <w:webHidden/>
          </w:rPr>
          <w:fldChar w:fldCharType="end"/>
        </w:r>
      </w:hyperlink>
    </w:p>
    <w:p w14:paraId="01019217" w14:textId="6A017ADC"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07" w:history="1">
        <w:r w:rsidRPr="00FB6714">
          <w:rPr>
            <w:rStyle w:val="Hyperlink"/>
            <w:noProof/>
            <w:lang w:val="en-GB"/>
            <w14:scene3d>
              <w14:camera w14:prst="orthographicFront"/>
              <w14:lightRig w14:rig="threePt" w14:dir="t">
                <w14:rot w14:lat="0" w14:lon="0" w14:rev="0"/>
              </w14:lightRig>
            </w14:scene3d>
          </w:rPr>
          <w:t>5.3.1.2.1</w:t>
        </w:r>
        <w:r>
          <w:rPr>
            <w:rFonts w:asciiTheme="minorHAnsi" w:eastAsiaTheme="minorEastAsia" w:hAnsiTheme="minorHAnsi" w:cstheme="minorBidi"/>
            <w:noProof/>
            <w:sz w:val="22"/>
            <w:szCs w:val="22"/>
            <w:lang w:eastAsia="zh-CN"/>
          </w:rPr>
          <w:tab/>
        </w:r>
        <w:r w:rsidRPr="00FB6714">
          <w:rPr>
            <w:rStyle w:val="Hyperlink"/>
            <w:noProof/>
            <w:lang w:val="en-GB"/>
          </w:rPr>
          <w:t>Protocol Requirements</w:t>
        </w:r>
        <w:r>
          <w:rPr>
            <w:noProof/>
            <w:webHidden/>
          </w:rPr>
          <w:tab/>
        </w:r>
        <w:r>
          <w:rPr>
            <w:noProof/>
            <w:webHidden/>
          </w:rPr>
          <w:fldChar w:fldCharType="begin"/>
        </w:r>
        <w:r>
          <w:rPr>
            <w:noProof/>
            <w:webHidden/>
          </w:rPr>
          <w:instrText xml:space="preserve"> PAGEREF _Toc122965607 \h </w:instrText>
        </w:r>
        <w:r>
          <w:rPr>
            <w:noProof/>
            <w:webHidden/>
          </w:rPr>
        </w:r>
        <w:r>
          <w:rPr>
            <w:noProof/>
            <w:webHidden/>
          </w:rPr>
          <w:fldChar w:fldCharType="separate"/>
        </w:r>
        <w:r>
          <w:rPr>
            <w:noProof/>
            <w:webHidden/>
          </w:rPr>
          <w:t>56</w:t>
        </w:r>
        <w:r>
          <w:rPr>
            <w:noProof/>
            <w:webHidden/>
          </w:rPr>
          <w:fldChar w:fldCharType="end"/>
        </w:r>
      </w:hyperlink>
    </w:p>
    <w:p w14:paraId="344E34DA" w14:textId="5D5B4B65" w:rsidR="004722C9" w:rsidRDefault="004722C9">
      <w:pPr>
        <w:pStyle w:val="TOC6"/>
        <w:tabs>
          <w:tab w:val="left" w:pos="1985"/>
          <w:tab w:val="right" w:leader="dot" w:pos="10173"/>
        </w:tabs>
        <w:rPr>
          <w:rFonts w:asciiTheme="minorHAnsi" w:eastAsiaTheme="minorEastAsia" w:hAnsiTheme="minorHAnsi" w:cstheme="minorBidi"/>
          <w:noProof/>
          <w:sz w:val="22"/>
          <w:szCs w:val="22"/>
          <w:lang w:eastAsia="zh-CN"/>
        </w:rPr>
      </w:pPr>
      <w:hyperlink w:anchor="_Toc122965608" w:history="1">
        <w:r w:rsidRPr="00FB6714">
          <w:rPr>
            <w:rStyle w:val="Hyperlink"/>
            <w:noProof/>
          </w:rPr>
          <w:t>5.3.1.2.1.1</w:t>
        </w:r>
        <w:r>
          <w:rPr>
            <w:rFonts w:asciiTheme="minorHAnsi" w:eastAsiaTheme="minorEastAsia" w:hAnsiTheme="minorHAnsi" w:cstheme="minorBidi"/>
            <w:noProof/>
            <w:sz w:val="22"/>
            <w:szCs w:val="22"/>
            <w:lang w:eastAsia="zh-CN"/>
          </w:rPr>
          <w:tab/>
        </w:r>
        <w:r w:rsidRPr="00FB6714">
          <w:rPr>
            <w:rStyle w:val="Hyperlink"/>
            <w:noProof/>
          </w:rPr>
          <w:t>Schedule Table</w:t>
        </w:r>
        <w:r>
          <w:rPr>
            <w:noProof/>
            <w:webHidden/>
          </w:rPr>
          <w:tab/>
        </w:r>
        <w:r>
          <w:rPr>
            <w:noProof/>
            <w:webHidden/>
          </w:rPr>
          <w:fldChar w:fldCharType="begin"/>
        </w:r>
        <w:r>
          <w:rPr>
            <w:noProof/>
            <w:webHidden/>
          </w:rPr>
          <w:instrText xml:space="preserve"> PAGEREF _Toc122965608 \h </w:instrText>
        </w:r>
        <w:r>
          <w:rPr>
            <w:noProof/>
            <w:webHidden/>
          </w:rPr>
        </w:r>
        <w:r>
          <w:rPr>
            <w:noProof/>
            <w:webHidden/>
          </w:rPr>
          <w:fldChar w:fldCharType="separate"/>
        </w:r>
        <w:r>
          <w:rPr>
            <w:noProof/>
            <w:webHidden/>
          </w:rPr>
          <w:t>56</w:t>
        </w:r>
        <w:r>
          <w:rPr>
            <w:noProof/>
            <w:webHidden/>
          </w:rPr>
          <w:fldChar w:fldCharType="end"/>
        </w:r>
      </w:hyperlink>
    </w:p>
    <w:p w14:paraId="374E6763" w14:textId="1C231EEF"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09" w:history="1">
        <w:r w:rsidRPr="00FB6714">
          <w:rPr>
            <w:rStyle w:val="Hyperlink"/>
            <w:noProof/>
            <w:lang w:val="en-GB"/>
            <w14:scene3d>
              <w14:camera w14:prst="orthographicFront"/>
              <w14:lightRig w14:rig="threePt" w14:dir="t">
                <w14:rot w14:lat="0" w14:lon="0" w14:rev="0"/>
              </w14:lightRig>
            </w14:scene3d>
          </w:rPr>
          <w:t>5.3.1.2.2</w:t>
        </w:r>
        <w:r>
          <w:rPr>
            <w:rFonts w:asciiTheme="minorHAnsi" w:eastAsiaTheme="minorEastAsia" w:hAnsiTheme="minorHAnsi" w:cstheme="minorBidi"/>
            <w:noProof/>
            <w:sz w:val="22"/>
            <w:szCs w:val="22"/>
            <w:lang w:eastAsia="zh-CN"/>
          </w:rPr>
          <w:tab/>
        </w:r>
        <w:r w:rsidRPr="00FB6714">
          <w:rPr>
            <w:rStyle w:val="Hyperlink"/>
            <w:noProof/>
            <w:lang w:val="en-GB"/>
          </w:rPr>
          <w:t>Electrical Requirements</w:t>
        </w:r>
        <w:r>
          <w:rPr>
            <w:noProof/>
            <w:webHidden/>
          </w:rPr>
          <w:tab/>
        </w:r>
        <w:r>
          <w:rPr>
            <w:noProof/>
            <w:webHidden/>
          </w:rPr>
          <w:fldChar w:fldCharType="begin"/>
        </w:r>
        <w:r>
          <w:rPr>
            <w:noProof/>
            <w:webHidden/>
          </w:rPr>
          <w:instrText xml:space="preserve"> PAGEREF _Toc122965609 \h </w:instrText>
        </w:r>
        <w:r>
          <w:rPr>
            <w:noProof/>
            <w:webHidden/>
          </w:rPr>
        </w:r>
        <w:r>
          <w:rPr>
            <w:noProof/>
            <w:webHidden/>
          </w:rPr>
          <w:fldChar w:fldCharType="separate"/>
        </w:r>
        <w:r>
          <w:rPr>
            <w:noProof/>
            <w:webHidden/>
          </w:rPr>
          <w:t>56</w:t>
        </w:r>
        <w:r>
          <w:rPr>
            <w:noProof/>
            <w:webHidden/>
          </w:rPr>
          <w:fldChar w:fldCharType="end"/>
        </w:r>
      </w:hyperlink>
    </w:p>
    <w:p w14:paraId="55E11E49" w14:textId="11CE287C"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10" w:history="1">
        <w:r w:rsidRPr="00FB6714">
          <w:rPr>
            <w:rStyle w:val="Hyperlink"/>
            <w:noProof/>
            <w:lang w:val="en-GB"/>
          </w:rPr>
          <w:t>5.3.1.3</w:t>
        </w:r>
        <w:r>
          <w:rPr>
            <w:rFonts w:asciiTheme="minorHAnsi" w:eastAsiaTheme="minorEastAsia" w:hAnsiTheme="minorHAnsi" w:cstheme="minorBidi"/>
            <w:noProof/>
            <w:sz w:val="22"/>
            <w:szCs w:val="22"/>
            <w:lang w:eastAsia="zh-CN"/>
          </w:rPr>
          <w:tab/>
        </w:r>
        <w:r w:rsidRPr="00FB6714">
          <w:rPr>
            <w:rStyle w:val="Hyperlink"/>
            <w:noProof/>
            <w:lang w:val="en-GB"/>
          </w:rPr>
          <w:t>“Ethernet xxx”</w:t>
        </w:r>
        <w:r>
          <w:rPr>
            <w:noProof/>
            <w:webHidden/>
          </w:rPr>
          <w:tab/>
        </w:r>
        <w:r>
          <w:rPr>
            <w:noProof/>
            <w:webHidden/>
          </w:rPr>
          <w:fldChar w:fldCharType="begin"/>
        </w:r>
        <w:r>
          <w:rPr>
            <w:noProof/>
            <w:webHidden/>
          </w:rPr>
          <w:instrText xml:space="preserve"> PAGEREF _Toc122965610 \h </w:instrText>
        </w:r>
        <w:r>
          <w:rPr>
            <w:noProof/>
            <w:webHidden/>
          </w:rPr>
        </w:r>
        <w:r>
          <w:rPr>
            <w:noProof/>
            <w:webHidden/>
          </w:rPr>
          <w:fldChar w:fldCharType="separate"/>
        </w:r>
        <w:r>
          <w:rPr>
            <w:noProof/>
            <w:webHidden/>
          </w:rPr>
          <w:t>56</w:t>
        </w:r>
        <w:r>
          <w:rPr>
            <w:noProof/>
            <w:webHidden/>
          </w:rPr>
          <w:fldChar w:fldCharType="end"/>
        </w:r>
      </w:hyperlink>
    </w:p>
    <w:p w14:paraId="3853CC75" w14:textId="4B76A2B7" w:rsidR="004722C9" w:rsidRDefault="004722C9">
      <w:pPr>
        <w:pStyle w:val="TOC3"/>
        <w:rPr>
          <w:rFonts w:asciiTheme="minorHAnsi" w:eastAsiaTheme="minorEastAsia" w:hAnsiTheme="minorHAnsi" w:cstheme="minorBidi"/>
          <w:noProof/>
          <w:sz w:val="22"/>
          <w:szCs w:val="22"/>
          <w:lang w:eastAsia="zh-CN"/>
        </w:rPr>
      </w:pPr>
      <w:hyperlink w:anchor="_Toc122965611" w:history="1">
        <w:r w:rsidRPr="00FB6714">
          <w:rPr>
            <w:rStyle w:val="Hyperlink"/>
            <w:noProof/>
          </w:rPr>
          <w:t>5.3.2</w:t>
        </w:r>
        <w:r>
          <w:rPr>
            <w:rFonts w:asciiTheme="minorHAnsi" w:eastAsiaTheme="minorEastAsia" w:hAnsiTheme="minorHAnsi" w:cstheme="minorBidi"/>
            <w:noProof/>
            <w:sz w:val="22"/>
            <w:szCs w:val="22"/>
            <w:lang w:eastAsia="zh-CN"/>
          </w:rPr>
          <w:tab/>
        </w:r>
        <w:r w:rsidRPr="00FB6714">
          <w:rPr>
            <w:rStyle w:val="Hyperlink"/>
            <w:noProof/>
          </w:rPr>
          <w:t>HW I/Os</w:t>
        </w:r>
        <w:r>
          <w:rPr>
            <w:noProof/>
            <w:webHidden/>
          </w:rPr>
          <w:tab/>
        </w:r>
        <w:r>
          <w:rPr>
            <w:noProof/>
            <w:webHidden/>
          </w:rPr>
          <w:fldChar w:fldCharType="begin"/>
        </w:r>
        <w:r>
          <w:rPr>
            <w:noProof/>
            <w:webHidden/>
          </w:rPr>
          <w:instrText xml:space="preserve"> PAGEREF _Toc122965611 \h </w:instrText>
        </w:r>
        <w:r>
          <w:rPr>
            <w:noProof/>
            <w:webHidden/>
          </w:rPr>
        </w:r>
        <w:r>
          <w:rPr>
            <w:noProof/>
            <w:webHidden/>
          </w:rPr>
          <w:fldChar w:fldCharType="separate"/>
        </w:r>
        <w:r>
          <w:rPr>
            <w:noProof/>
            <w:webHidden/>
          </w:rPr>
          <w:t>56</w:t>
        </w:r>
        <w:r>
          <w:rPr>
            <w:noProof/>
            <w:webHidden/>
          </w:rPr>
          <w:fldChar w:fldCharType="end"/>
        </w:r>
      </w:hyperlink>
    </w:p>
    <w:p w14:paraId="01D77A9A" w14:textId="4810BC99"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12" w:history="1">
        <w:r w:rsidRPr="00FB6714">
          <w:rPr>
            <w:rStyle w:val="Hyperlink"/>
            <w:noProof/>
            <w:lang w:val="en-GB"/>
          </w:rPr>
          <w:t>5.3.2.1</w:t>
        </w:r>
        <w:r>
          <w:rPr>
            <w:rFonts w:asciiTheme="minorHAnsi" w:eastAsiaTheme="minorEastAsia" w:hAnsiTheme="minorHAnsi" w:cstheme="minorBidi"/>
            <w:noProof/>
            <w:sz w:val="22"/>
            <w:szCs w:val="22"/>
            <w:lang w:eastAsia="zh-CN"/>
          </w:rPr>
          <w:tab/>
        </w:r>
        <w:r w:rsidRPr="00FB6714">
          <w:rPr>
            <w:rStyle w:val="Hyperlink"/>
            <w:noProof/>
            <w:lang w:val="en-GB"/>
          </w:rPr>
          <w:t>“HW I/O xxx”</w:t>
        </w:r>
        <w:r>
          <w:rPr>
            <w:noProof/>
            <w:webHidden/>
          </w:rPr>
          <w:tab/>
        </w:r>
        <w:r>
          <w:rPr>
            <w:noProof/>
            <w:webHidden/>
          </w:rPr>
          <w:fldChar w:fldCharType="begin"/>
        </w:r>
        <w:r>
          <w:rPr>
            <w:noProof/>
            <w:webHidden/>
          </w:rPr>
          <w:instrText xml:space="preserve"> PAGEREF _Toc122965612 \h </w:instrText>
        </w:r>
        <w:r>
          <w:rPr>
            <w:noProof/>
            <w:webHidden/>
          </w:rPr>
        </w:r>
        <w:r>
          <w:rPr>
            <w:noProof/>
            <w:webHidden/>
          </w:rPr>
          <w:fldChar w:fldCharType="separate"/>
        </w:r>
        <w:r>
          <w:rPr>
            <w:noProof/>
            <w:webHidden/>
          </w:rPr>
          <w:t>56</w:t>
        </w:r>
        <w:r>
          <w:rPr>
            <w:noProof/>
            <w:webHidden/>
          </w:rPr>
          <w:fldChar w:fldCharType="end"/>
        </w:r>
      </w:hyperlink>
    </w:p>
    <w:p w14:paraId="42870E1B" w14:textId="6F6D6D4A" w:rsidR="004722C9" w:rsidRDefault="004722C9">
      <w:pPr>
        <w:pStyle w:val="TOC2"/>
        <w:rPr>
          <w:rFonts w:asciiTheme="minorHAnsi" w:eastAsiaTheme="minorEastAsia" w:hAnsiTheme="minorHAnsi" w:cstheme="minorBidi"/>
          <w:bCs w:val="0"/>
          <w:sz w:val="22"/>
          <w:szCs w:val="22"/>
          <w:lang w:eastAsia="zh-CN"/>
        </w:rPr>
      </w:pPr>
      <w:hyperlink w:anchor="_Toc122965613" w:history="1">
        <w:r w:rsidRPr="00FB6714">
          <w:rPr>
            <w:rStyle w:val="Hyperlink"/>
          </w:rPr>
          <w:t>5.4</w:t>
        </w:r>
        <w:r>
          <w:rPr>
            <w:rFonts w:asciiTheme="minorHAnsi" w:eastAsiaTheme="minorEastAsia" w:hAnsiTheme="minorHAnsi" w:cstheme="minorBidi"/>
            <w:bCs w:val="0"/>
            <w:sz w:val="22"/>
            <w:szCs w:val="22"/>
            <w:lang w:eastAsia="zh-CN"/>
          </w:rPr>
          <w:tab/>
        </w:r>
        <w:r w:rsidRPr="00FB6714">
          <w:rPr>
            <w:rStyle w:val="Hyperlink"/>
          </w:rPr>
          <w:t>Requirements on Development Process</w:t>
        </w:r>
        <w:r>
          <w:rPr>
            <w:webHidden/>
          </w:rPr>
          <w:tab/>
        </w:r>
        <w:r>
          <w:rPr>
            <w:webHidden/>
          </w:rPr>
          <w:fldChar w:fldCharType="begin"/>
        </w:r>
        <w:r>
          <w:rPr>
            <w:webHidden/>
          </w:rPr>
          <w:instrText xml:space="preserve"> PAGEREF _Toc122965613 \h </w:instrText>
        </w:r>
        <w:r>
          <w:rPr>
            <w:webHidden/>
          </w:rPr>
        </w:r>
        <w:r>
          <w:rPr>
            <w:webHidden/>
          </w:rPr>
          <w:fldChar w:fldCharType="separate"/>
        </w:r>
        <w:r>
          <w:rPr>
            <w:webHidden/>
          </w:rPr>
          <w:t>57</w:t>
        </w:r>
        <w:r>
          <w:rPr>
            <w:webHidden/>
          </w:rPr>
          <w:fldChar w:fldCharType="end"/>
        </w:r>
      </w:hyperlink>
    </w:p>
    <w:p w14:paraId="52350970" w14:textId="6A6710FF"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614" w:history="1">
        <w:r w:rsidRPr="00FB6714">
          <w:rPr>
            <w:rStyle w:val="Hyperlink"/>
            <w:noProof/>
            <w:lang w:val="en-GB"/>
          </w:rPr>
          <w:t>6</w:t>
        </w:r>
        <w:r>
          <w:rPr>
            <w:rFonts w:asciiTheme="minorHAnsi" w:eastAsiaTheme="minorEastAsia" w:hAnsiTheme="minorHAnsi" w:cstheme="minorBidi"/>
            <w:noProof/>
            <w:sz w:val="22"/>
            <w:szCs w:val="22"/>
            <w:lang w:eastAsia="zh-CN"/>
          </w:rPr>
          <w:tab/>
        </w:r>
        <w:r w:rsidRPr="00FB6714">
          <w:rPr>
            <w:rStyle w:val="Hyperlink"/>
            <w:noProof/>
            <w:lang w:val="en-GB"/>
          </w:rPr>
          <w:t>Open Concerns</w:t>
        </w:r>
        <w:r>
          <w:rPr>
            <w:noProof/>
            <w:webHidden/>
          </w:rPr>
          <w:tab/>
        </w:r>
        <w:r>
          <w:rPr>
            <w:noProof/>
            <w:webHidden/>
          </w:rPr>
          <w:fldChar w:fldCharType="begin"/>
        </w:r>
        <w:r>
          <w:rPr>
            <w:noProof/>
            <w:webHidden/>
          </w:rPr>
          <w:instrText xml:space="preserve"> PAGEREF _Toc122965614 \h </w:instrText>
        </w:r>
        <w:r>
          <w:rPr>
            <w:noProof/>
            <w:webHidden/>
          </w:rPr>
        </w:r>
        <w:r>
          <w:rPr>
            <w:noProof/>
            <w:webHidden/>
          </w:rPr>
          <w:fldChar w:fldCharType="separate"/>
        </w:r>
        <w:r>
          <w:rPr>
            <w:noProof/>
            <w:webHidden/>
          </w:rPr>
          <w:t>58</w:t>
        </w:r>
        <w:r>
          <w:rPr>
            <w:noProof/>
            <w:webHidden/>
          </w:rPr>
          <w:fldChar w:fldCharType="end"/>
        </w:r>
      </w:hyperlink>
    </w:p>
    <w:p w14:paraId="57B7E02F" w14:textId="522577F0"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615" w:history="1">
        <w:r w:rsidRPr="00FB6714">
          <w:rPr>
            <w:rStyle w:val="Hyperlink"/>
            <w:noProof/>
            <w:lang w:val="en-GB"/>
          </w:rPr>
          <w:t>7</w:t>
        </w:r>
        <w:r>
          <w:rPr>
            <w:rFonts w:asciiTheme="minorHAnsi" w:eastAsiaTheme="minorEastAsia" w:hAnsiTheme="minorHAnsi" w:cstheme="minorBidi"/>
            <w:noProof/>
            <w:sz w:val="22"/>
            <w:szCs w:val="22"/>
            <w:lang w:eastAsia="zh-CN"/>
          </w:rPr>
          <w:tab/>
        </w:r>
        <w:r w:rsidRPr="00FB6714">
          <w:rPr>
            <w:rStyle w:val="Hyperlink"/>
            <w:noProof/>
            <w:lang w:val="en-GB"/>
          </w:rPr>
          <w:t>Revision History</w:t>
        </w:r>
        <w:r>
          <w:rPr>
            <w:noProof/>
            <w:webHidden/>
          </w:rPr>
          <w:tab/>
        </w:r>
        <w:r>
          <w:rPr>
            <w:noProof/>
            <w:webHidden/>
          </w:rPr>
          <w:fldChar w:fldCharType="begin"/>
        </w:r>
        <w:r>
          <w:rPr>
            <w:noProof/>
            <w:webHidden/>
          </w:rPr>
          <w:instrText xml:space="preserve"> PAGEREF _Toc122965615 \h </w:instrText>
        </w:r>
        <w:r>
          <w:rPr>
            <w:noProof/>
            <w:webHidden/>
          </w:rPr>
        </w:r>
        <w:r>
          <w:rPr>
            <w:noProof/>
            <w:webHidden/>
          </w:rPr>
          <w:fldChar w:fldCharType="separate"/>
        </w:r>
        <w:r>
          <w:rPr>
            <w:noProof/>
            <w:webHidden/>
          </w:rPr>
          <w:t>59</w:t>
        </w:r>
        <w:r>
          <w:rPr>
            <w:noProof/>
            <w:webHidden/>
          </w:rPr>
          <w:fldChar w:fldCharType="end"/>
        </w:r>
      </w:hyperlink>
    </w:p>
    <w:p w14:paraId="44204464" w14:textId="480F5109" w:rsidR="004722C9" w:rsidRDefault="004722C9">
      <w:pPr>
        <w:pStyle w:val="TOC1"/>
        <w:tabs>
          <w:tab w:val="left" w:pos="400"/>
          <w:tab w:val="right" w:leader="dot" w:pos="10173"/>
        </w:tabs>
        <w:rPr>
          <w:rFonts w:asciiTheme="minorHAnsi" w:eastAsiaTheme="minorEastAsia" w:hAnsiTheme="minorHAnsi" w:cstheme="minorBidi"/>
          <w:noProof/>
          <w:sz w:val="22"/>
          <w:szCs w:val="22"/>
          <w:lang w:eastAsia="zh-CN"/>
        </w:rPr>
      </w:pPr>
      <w:hyperlink w:anchor="_Toc122965617" w:history="1">
        <w:r w:rsidRPr="00FB6714">
          <w:rPr>
            <w:rStyle w:val="Hyperlink"/>
            <w:noProof/>
            <w:lang w:val="en-GB"/>
          </w:rPr>
          <w:t>8</w:t>
        </w:r>
        <w:r>
          <w:rPr>
            <w:rFonts w:asciiTheme="minorHAnsi" w:eastAsiaTheme="minorEastAsia" w:hAnsiTheme="minorHAnsi" w:cstheme="minorBidi"/>
            <w:noProof/>
            <w:sz w:val="22"/>
            <w:szCs w:val="22"/>
            <w:lang w:eastAsia="zh-CN"/>
          </w:rPr>
          <w:tab/>
        </w:r>
        <w:r w:rsidRPr="00FB6714">
          <w:rPr>
            <w:rStyle w:val="Hyperlink"/>
            <w:noProof/>
            <w:lang w:val="en-GB"/>
          </w:rPr>
          <w:t>Appendix</w:t>
        </w:r>
        <w:r>
          <w:rPr>
            <w:noProof/>
            <w:webHidden/>
          </w:rPr>
          <w:tab/>
        </w:r>
        <w:r>
          <w:rPr>
            <w:noProof/>
            <w:webHidden/>
          </w:rPr>
          <w:fldChar w:fldCharType="begin"/>
        </w:r>
        <w:r>
          <w:rPr>
            <w:noProof/>
            <w:webHidden/>
          </w:rPr>
          <w:instrText xml:space="preserve"> PAGEREF _Toc122965617 \h </w:instrText>
        </w:r>
        <w:r>
          <w:rPr>
            <w:noProof/>
            <w:webHidden/>
          </w:rPr>
        </w:r>
        <w:r>
          <w:rPr>
            <w:noProof/>
            <w:webHidden/>
          </w:rPr>
          <w:fldChar w:fldCharType="separate"/>
        </w:r>
        <w:r>
          <w:rPr>
            <w:noProof/>
            <w:webHidden/>
          </w:rPr>
          <w:t>60</w:t>
        </w:r>
        <w:r>
          <w:rPr>
            <w:noProof/>
            <w:webHidden/>
          </w:rPr>
          <w:fldChar w:fldCharType="end"/>
        </w:r>
      </w:hyperlink>
    </w:p>
    <w:p w14:paraId="24EC7796" w14:textId="426DE3DB" w:rsidR="004722C9" w:rsidRDefault="004722C9">
      <w:pPr>
        <w:pStyle w:val="TOC2"/>
        <w:rPr>
          <w:rFonts w:asciiTheme="minorHAnsi" w:eastAsiaTheme="minorEastAsia" w:hAnsiTheme="minorHAnsi" w:cstheme="minorBidi"/>
          <w:bCs w:val="0"/>
          <w:sz w:val="22"/>
          <w:szCs w:val="22"/>
          <w:lang w:eastAsia="zh-CN"/>
        </w:rPr>
      </w:pPr>
      <w:hyperlink w:anchor="_Toc122965618" w:history="1">
        <w:r w:rsidRPr="00FB6714">
          <w:rPr>
            <w:rStyle w:val="Hyperlink"/>
            <w:lang w:val="en-GB"/>
          </w:rPr>
          <w:t>8.1</w:t>
        </w:r>
        <w:r>
          <w:rPr>
            <w:rFonts w:asciiTheme="minorHAnsi" w:eastAsiaTheme="minorEastAsia" w:hAnsiTheme="minorHAnsi" w:cstheme="minorBidi"/>
            <w:bCs w:val="0"/>
            <w:sz w:val="22"/>
            <w:szCs w:val="22"/>
            <w:lang w:eastAsia="zh-CN"/>
          </w:rPr>
          <w:tab/>
        </w:r>
        <w:r w:rsidRPr="00FB6714">
          <w:rPr>
            <w:rStyle w:val="Hyperlink"/>
            <w:lang w:val="en-GB"/>
          </w:rPr>
          <w:t>Data Dictionary</w:t>
        </w:r>
        <w:r>
          <w:rPr>
            <w:webHidden/>
          </w:rPr>
          <w:tab/>
        </w:r>
        <w:r>
          <w:rPr>
            <w:webHidden/>
          </w:rPr>
          <w:fldChar w:fldCharType="begin"/>
        </w:r>
        <w:r>
          <w:rPr>
            <w:webHidden/>
          </w:rPr>
          <w:instrText xml:space="preserve"> PAGEREF _Toc122965618 \h </w:instrText>
        </w:r>
        <w:r>
          <w:rPr>
            <w:webHidden/>
          </w:rPr>
        </w:r>
        <w:r>
          <w:rPr>
            <w:webHidden/>
          </w:rPr>
          <w:fldChar w:fldCharType="separate"/>
        </w:r>
        <w:r>
          <w:rPr>
            <w:webHidden/>
          </w:rPr>
          <w:t>60</w:t>
        </w:r>
        <w:r>
          <w:rPr>
            <w:webHidden/>
          </w:rPr>
          <w:fldChar w:fldCharType="end"/>
        </w:r>
      </w:hyperlink>
    </w:p>
    <w:p w14:paraId="1EB4855E" w14:textId="35DEF890" w:rsidR="004722C9" w:rsidRDefault="004722C9">
      <w:pPr>
        <w:pStyle w:val="TOC3"/>
        <w:rPr>
          <w:rFonts w:asciiTheme="minorHAnsi" w:eastAsiaTheme="minorEastAsia" w:hAnsiTheme="minorHAnsi" w:cstheme="minorBidi"/>
          <w:noProof/>
          <w:sz w:val="22"/>
          <w:szCs w:val="22"/>
          <w:lang w:eastAsia="zh-CN"/>
        </w:rPr>
      </w:pPr>
      <w:hyperlink w:anchor="_Toc122965619" w:history="1">
        <w:r w:rsidRPr="00FB6714">
          <w:rPr>
            <w:rStyle w:val="Hyperlink"/>
            <w:noProof/>
            <w:lang w:val="en-GB"/>
          </w:rPr>
          <w:t>8.1.1</w:t>
        </w:r>
        <w:r>
          <w:rPr>
            <w:rFonts w:asciiTheme="minorHAnsi" w:eastAsiaTheme="minorEastAsia" w:hAnsiTheme="minorHAnsi" w:cstheme="minorBidi"/>
            <w:noProof/>
            <w:sz w:val="22"/>
            <w:szCs w:val="22"/>
            <w:lang w:eastAsia="zh-CN"/>
          </w:rPr>
          <w:tab/>
        </w:r>
        <w:r w:rsidRPr="00FB6714">
          <w:rPr>
            <w:rStyle w:val="Hyperlink"/>
            <w:noProof/>
            <w:lang w:val="en-GB"/>
          </w:rPr>
          <w:t>Logical Signals</w:t>
        </w:r>
        <w:r>
          <w:rPr>
            <w:noProof/>
            <w:webHidden/>
          </w:rPr>
          <w:tab/>
        </w:r>
        <w:r>
          <w:rPr>
            <w:noProof/>
            <w:webHidden/>
          </w:rPr>
          <w:fldChar w:fldCharType="begin"/>
        </w:r>
        <w:r>
          <w:rPr>
            <w:noProof/>
            <w:webHidden/>
          </w:rPr>
          <w:instrText xml:space="preserve"> PAGEREF _Toc122965619 \h </w:instrText>
        </w:r>
        <w:r>
          <w:rPr>
            <w:noProof/>
            <w:webHidden/>
          </w:rPr>
        </w:r>
        <w:r>
          <w:rPr>
            <w:noProof/>
            <w:webHidden/>
          </w:rPr>
          <w:fldChar w:fldCharType="separate"/>
        </w:r>
        <w:r>
          <w:rPr>
            <w:noProof/>
            <w:webHidden/>
          </w:rPr>
          <w:t>60</w:t>
        </w:r>
        <w:r>
          <w:rPr>
            <w:noProof/>
            <w:webHidden/>
          </w:rPr>
          <w:fldChar w:fldCharType="end"/>
        </w:r>
      </w:hyperlink>
    </w:p>
    <w:p w14:paraId="0E6D32C1" w14:textId="6F0E983D" w:rsidR="004722C9" w:rsidRDefault="004722C9">
      <w:pPr>
        <w:pStyle w:val="TOC3"/>
        <w:rPr>
          <w:rFonts w:asciiTheme="minorHAnsi" w:eastAsiaTheme="minorEastAsia" w:hAnsiTheme="minorHAnsi" w:cstheme="minorBidi"/>
          <w:noProof/>
          <w:sz w:val="22"/>
          <w:szCs w:val="22"/>
          <w:lang w:eastAsia="zh-CN"/>
        </w:rPr>
      </w:pPr>
      <w:hyperlink w:anchor="_Toc122965620" w:history="1">
        <w:r w:rsidRPr="00FB6714">
          <w:rPr>
            <w:rStyle w:val="Hyperlink"/>
            <w:noProof/>
            <w:lang w:val="en-GB"/>
          </w:rPr>
          <w:t>8.1.2</w:t>
        </w:r>
        <w:r>
          <w:rPr>
            <w:rFonts w:asciiTheme="minorHAnsi" w:eastAsiaTheme="minorEastAsia" w:hAnsiTheme="minorHAnsi" w:cstheme="minorBidi"/>
            <w:noProof/>
            <w:sz w:val="22"/>
            <w:szCs w:val="22"/>
            <w:lang w:eastAsia="zh-CN"/>
          </w:rPr>
          <w:tab/>
        </w:r>
        <w:r w:rsidRPr="00FB6714">
          <w:rPr>
            <w:rStyle w:val="Hyperlink"/>
            <w:noProof/>
            <w:lang w:val="en-GB"/>
          </w:rPr>
          <w:t>Logical Parameters</w:t>
        </w:r>
        <w:r>
          <w:rPr>
            <w:noProof/>
            <w:webHidden/>
          </w:rPr>
          <w:tab/>
        </w:r>
        <w:r>
          <w:rPr>
            <w:noProof/>
            <w:webHidden/>
          </w:rPr>
          <w:fldChar w:fldCharType="begin"/>
        </w:r>
        <w:r>
          <w:rPr>
            <w:noProof/>
            <w:webHidden/>
          </w:rPr>
          <w:instrText xml:space="preserve"> PAGEREF _Toc122965620 \h </w:instrText>
        </w:r>
        <w:r>
          <w:rPr>
            <w:noProof/>
            <w:webHidden/>
          </w:rPr>
        </w:r>
        <w:r>
          <w:rPr>
            <w:noProof/>
            <w:webHidden/>
          </w:rPr>
          <w:fldChar w:fldCharType="separate"/>
        </w:r>
        <w:r>
          <w:rPr>
            <w:noProof/>
            <w:webHidden/>
          </w:rPr>
          <w:t>60</w:t>
        </w:r>
        <w:r>
          <w:rPr>
            <w:noProof/>
            <w:webHidden/>
          </w:rPr>
          <w:fldChar w:fldCharType="end"/>
        </w:r>
      </w:hyperlink>
    </w:p>
    <w:p w14:paraId="0E40D428" w14:textId="5E55AA7C" w:rsidR="004722C9" w:rsidRDefault="004722C9">
      <w:pPr>
        <w:pStyle w:val="TOC3"/>
        <w:rPr>
          <w:rFonts w:asciiTheme="minorHAnsi" w:eastAsiaTheme="minorEastAsia" w:hAnsiTheme="minorHAnsi" w:cstheme="minorBidi"/>
          <w:noProof/>
          <w:sz w:val="22"/>
          <w:szCs w:val="22"/>
          <w:lang w:eastAsia="zh-CN"/>
        </w:rPr>
      </w:pPr>
      <w:hyperlink w:anchor="_Toc122965621" w:history="1">
        <w:r w:rsidRPr="00FB6714">
          <w:rPr>
            <w:rStyle w:val="Hyperlink"/>
            <w:noProof/>
          </w:rPr>
          <w:t>8.1.3</w:t>
        </w:r>
        <w:r>
          <w:rPr>
            <w:rFonts w:asciiTheme="minorHAnsi" w:eastAsiaTheme="minorEastAsia" w:hAnsiTheme="minorHAnsi" w:cstheme="minorBidi"/>
            <w:noProof/>
            <w:sz w:val="22"/>
            <w:szCs w:val="22"/>
            <w:lang w:eastAsia="zh-CN"/>
          </w:rPr>
          <w:tab/>
        </w:r>
        <w:r w:rsidRPr="00FB6714">
          <w:rPr>
            <w:rStyle w:val="Hyperlink"/>
            <w:noProof/>
          </w:rPr>
          <w:t>Technical Signals</w:t>
        </w:r>
        <w:r>
          <w:rPr>
            <w:noProof/>
            <w:webHidden/>
          </w:rPr>
          <w:tab/>
        </w:r>
        <w:r>
          <w:rPr>
            <w:noProof/>
            <w:webHidden/>
          </w:rPr>
          <w:fldChar w:fldCharType="begin"/>
        </w:r>
        <w:r>
          <w:rPr>
            <w:noProof/>
            <w:webHidden/>
          </w:rPr>
          <w:instrText xml:space="preserve"> PAGEREF _Toc122965621 \h </w:instrText>
        </w:r>
        <w:r>
          <w:rPr>
            <w:noProof/>
            <w:webHidden/>
          </w:rPr>
        </w:r>
        <w:r>
          <w:rPr>
            <w:noProof/>
            <w:webHidden/>
          </w:rPr>
          <w:fldChar w:fldCharType="separate"/>
        </w:r>
        <w:r>
          <w:rPr>
            <w:noProof/>
            <w:webHidden/>
          </w:rPr>
          <w:t>60</w:t>
        </w:r>
        <w:r>
          <w:rPr>
            <w:noProof/>
            <w:webHidden/>
          </w:rPr>
          <w:fldChar w:fldCharType="end"/>
        </w:r>
      </w:hyperlink>
    </w:p>
    <w:p w14:paraId="6817C54A" w14:textId="625744B9"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22" w:history="1">
        <w:r w:rsidRPr="00FB6714">
          <w:rPr>
            <w:rStyle w:val="Hyperlink"/>
            <w:noProof/>
          </w:rPr>
          <w:t>8.1.3.1</w:t>
        </w:r>
        <w:r>
          <w:rPr>
            <w:rFonts w:asciiTheme="minorHAnsi" w:eastAsiaTheme="minorEastAsia" w:hAnsiTheme="minorHAnsi" w:cstheme="minorBidi"/>
            <w:noProof/>
            <w:sz w:val="22"/>
            <w:szCs w:val="22"/>
            <w:lang w:eastAsia="zh-CN"/>
          </w:rPr>
          <w:tab/>
        </w:r>
        <w:r w:rsidRPr="00FB6714">
          <w:rPr>
            <w:rStyle w:val="Hyperlink"/>
            <w:noProof/>
          </w:rPr>
          <w:t>GSDB Signals</w:t>
        </w:r>
        <w:r>
          <w:rPr>
            <w:noProof/>
            <w:webHidden/>
          </w:rPr>
          <w:tab/>
        </w:r>
        <w:r>
          <w:rPr>
            <w:noProof/>
            <w:webHidden/>
          </w:rPr>
          <w:fldChar w:fldCharType="begin"/>
        </w:r>
        <w:r>
          <w:rPr>
            <w:noProof/>
            <w:webHidden/>
          </w:rPr>
          <w:instrText xml:space="preserve"> PAGEREF _Toc122965622 \h </w:instrText>
        </w:r>
        <w:r>
          <w:rPr>
            <w:noProof/>
            <w:webHidden/>
          </w:rPr>
        </w:r>
        <w:r>
          <w:rPr>
            <w:noProof/>
            <w:webHidden/>
          </w:rPr>
          <w:fldChar w:fldCharType="separate"/>
        </w:r>
        <w:r>
          <w:rPr>
            <w:noProof/>
            <w:webHidden/>
          </w:rPr>
          <w:t>60</w:t>
        </w:r>
        <w:r>
          <w:rPr>
            <w:noProof/>
            <w:webHidden/>
          </w:rPr>
          <w:fldChar w:fldCharType="end"/>
        </w:r>
      </w:hyperlink>
    </w:p>
    <w:p w14:paraId="72F8A203" w14:textId="48E55993"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23" w:history="1">
        <w:r w:rsidRPr="00FB6714">
          <w:rPr>
            <w:rStyle w:val="Hyperlink"/>
            <w:noProof/>
          </w:rPr>
          <w:t>8.1.3.2</w:t>
        </w:r>
        <w:r>
          <w:rPr>
            <w:rFonts w:asciiTheme="minorHAnsi" w:eastAsiaTheme="minorEastAsia" w:hAnsiTheme="minorHAnsi" w:cstheme="minorBidi"/>
            <w:noProof/>
            <w:sz w:val="22"/>
            <w:szCs w:val="22"/>
            <w:lang w:eastAsia="zh-CN"/>
          </w:rPr>
          <w:tab/>
        </w:r>
        <w:r w:rsidRPr="00FB6714">
          <w:rPr>
            <w:rStyle w:val="Hyperlink"/>
            <w:noProof/>
          </w:rPr>
          <w:t>HW I/Os</w:t>
        </w:r>
        <w:r>
          <w:rPr>
            <w:noProof/>
            <w:webHidden/>
          </w:rPr>
          <w:tab/>
        </w:r>
        <w:r>
          <w:rPr>
            <w:noProof/>
            <w:webHidden/>
          </w:rPr>
          <w:fldChar w:fldCharType="begin"/>
        </w:r>
        <w:r>
          <w:rPr>
            <w:noProof/>
            <w:webHidden/>
          </w:rPr>
          <w:instrText xml:space="preserve"> PAGEREF _Toc122965623 \h </w:instrText>
        </w:r>
        <w:r>
          <w:rPr>
            <w:noProof/>
            <w:webHidden/>
          </w:rPr>
        </w:r>
        <w:r>
          <w:rPr>
            <w:noProof/>
            <w:webHidden/>
          </w:rPr>
          <w:fldChar w:fldCharType="separate"/>
        </w:r>
        <w:r>
          <w:rPr>
            <w:noProof/>
            <w:webHidden/>
          </w:rPr>
          <w:t>60</w:t>
        </w:r>
        <w:r>
          <w:rPr>
            <w:noProof/>
            <w:webHidden/>
          </w:rPr>
          <w:fldChar w:fldCharType="end"/>
        </w:r>
      </w:hyperlink>
    </w:p>
    <w:p w14:paraId="476C5024" w14:textId="2CD7BDBE"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24" w:history="1">
        <w:r w:rsidRPr="00FB6714">
          <w:rPr>
            <w:rStyle w:val="Hyperlink"/>
            <w:noProof/>
          </w:rPr>
          <w:t>8.1.3.3</w:t>
        </w:r>
        <w:r>
          <w:rPr>
            <w:rFonts w:asciiTheme="minorHAnsi" w:eastAsiaTheme="minorEastAsia" w:hAnsiTheme="minorHAnsi" w:cstheme="minorBidi"/>
            <w:noProof/>
            <w:sz w:val="22"/>
            <w:szCs w:val="22"/>
            <w:lang w:eastAsia="zh-CN"/>
          </w:rPr>
          <w:tab/>
        </w:r>
        <w:r w:rsidRPr="00FB6714">
          <w:rPr>
            <w:rStyle w:val="Hyperlink"/>
            <w:noProof/>
          </w:rPr>
          <w:t>Diagnostic Interfaces</w:t>
        </w:r>
        <w:r>
          <w:rPr>
            <w:noProof/>
            <w:webHidden/>
          </w:rPr>
          <w:tab/>
        </w:r>
        <w:r>
          <w:rPr>
            <w:noProof/>
            <w:webHidden/>
          </w:rPr>
          <w:fldChar w:fldCharType="begin"/>
        </w:r>
        <w:r>
          <w:rPr>
            <w:noProof/>
            <w:webHidden/>
          </w:rPr>
          <w:instrText xml:space="preserve"> PAGEREF _Toc122965624 \h </w:instrText>
        </w:r>
        <w:r>
          <w:rPr>
            <w:noProof/>
            <w:webHidden/>
          </w:rPr>
        </w:r>
        <w:r>
          <w:rPr>
            <w:noProof/>
            <w:webHidden/>
          </w:rPr>
          <w:fldChar w:fldCharType="separate"/>
        </w:r>
        <w:r>
          <w:rPr>
            <w:noProof/>
            <w:webHidden/>
          </w:rPr>
          <w:t>60</w:t>
        </w:r>
        <w:r>
          <w:rPr>
            <w:noProof/>
            <w:webHidden/>
          </w:rPr>
          <w:fldChar w:fldCharType="end"/>
        </w:r>
      </w:hyperlink>
    </w:p>
    <w:p w14:paraId="214B4315" w14:textId="4362A839"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25" w:history="1">
        <w:r w:rsidRPr="00FB6714">
          <w:rPr>
            <w:rStyle w:val="Hyperlink"/>
            <w:noProof/>
            <w14:scene3d>
              <w14:camera w14:prst="orthographicFront"/>
              <w14:lightRig w14:rig="threePt" w14:dir="t">
                <w14:rot w14:lat="0" w14:lon="0" w14:rev="0"/>
              </w14:lightRig>
            </w14:scene3d>
          </w:rPr>
          <w:t>8.1.3.3.1</w:t>
        </w:r>
        <w:r>
          <w:rPr>
            <w:rFonts w:asciiTheme="minorHAnsi" w:eastAsiaTheme="minorEastAsia" w:hAnsiTheme="minorHAnsi" w:cstheme="minorBidi"/>
            <w:noProof/>
            <w:sz w:val="22"/>
            <w:szCs w:val="22"/>
            <w:lang w:eastAsia="zh-CN"/>
          </w:rPr>
          <w:tab/>
        </w:r>
        <w:r w:rsidRPr="00FB6714">
          <w:rPr>
            <w:rStyle w:val="Hyperlink"/>
            <w:noProof/>
          </w:rPr>
          <w:t>DTCs</w:t>
        </w:r>
        <w:r>
          <w:rPr>
            <w:noProof/>
            <w:webHidden/>
          </w:rPr>
          <w:tab/>
        </w:r>
        <w:r>
          <w:rPr>
            <w:noProof/>
            <w:webHidden/>
          </w:rPr>
          <w:fldChar w:fldCharType="begin"/>
        </w:r>
        <w:r>
          <w:rPr>
            <w:noProof/>
            <w:webHidden/>
          </w:rPr>
          <w:instrText xml:space="preserve"> PAGEREF _Toc122965625 \h </w:instrText>
        </w:r>
        <w:r>
          <w:rPr>
            <w:noProof/>
            <w:webHidden/>
          </w:rPr>
        </w:r>
        <w:r>
          <w:rPr>
            <w:noProof/>
            <w:webHidden/>
          </w:rPr>
          <w:fldChar w:fldCharType="separate"/>
        </w:r>
        <w:r>
          <w:rPr>
            <w:noProof/>
            <w:webHidden/>
          </w:rPr>
          <w:t>60</w:t>
        </w:r>
        <w:r>
          <w:rPr>
            <w:noProof/>
            <w:webHidden/>
          </w:rPr>
          <w:fldChar w:fldCharType="end"/>
        </w:r>
      </w:hyperlink>
    </w:p>
    <w:p w14:paraId="5F59337A" w14:textId="7E68BA77"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26" w:history="1">
        <w:r w:rsidRPr="00FB6714">
          <w:rPr>
            <w:rStyle w:val="Hyperlink"/>
            <w:noProof/>
            <w14:scene3d>
              <w14:camera w14:prst="orthographicFront"/>
              <w14:lightRig w14:rig="threePt" w14:dir="t">
                <w14:rot w14:lat="0" w14:lon="0" w14:rev="0"/>
              </w14:lightRig>
            </w14:scene3d>
          </w:rPr>
          <w:t>8.1.3.3.2</w:t>
        </w:r>
        <w:r>
          <w:rPr>
            <w:rFonts w:asciiTheme="minorHAnsi" w:eastAsiaTheme="minorEastAsia" w:hAnsiTheme="minorHAnsi" w:cstheme="minorBidi"/>
            <w:noProof/>
            <w:sz w:val="22"/>
            <w:szCs w:val="22"/>
            <w:lang w:eastAsia="zh-CN"/>
          </w:rPr>
          <w:tab/>
        </w:r>
        <w:r w:rsidRPr="00FB6714">
          <w:rPr>
            <w:rStyle w:val="Hyperlink"/>
            <w:noProof/>
          </w:rPr>
          <w:t>DIDs</w:t>
        </w:r>
        <w:r>
          <w:rPr>
            <w:noProof/>
            <w:webHidden/>
          </w:rPr>
          <w:tab/>
        </w:r>
        <w:r>
          <w:rPr>
            <w:noProof/>
            <w:webHidden/>
          </w:rPr>
          <w:fldChar w:fldCharType="begin"/>
        </w:r>
        <w:r>
          <w:rPr>
            <w:noProof/>
            <w:webHidden/>
          </w:rPr>
          <w:instrText xml:space="preserve"> PAGEREF _Toc122965626 \h </w:instrText>
        </w:r>
        <w:r>
          <w:rPr>
            <w:noProof/>
            <w:webHidden/>
          </w:rPr>
        </w:r>
        <w:r>
          <w:rPr>
            <w:noProof/>
            <w:webHidden/>
          </w:rPr>
          <w:fldChar w:fldCharType="separate"/>
        </w:r>
        <w:r>
          <w:rPr>
            <w:noProof/>
            <w:webHidden/>
          </w:rPr>
          <w:t>61</w:t>
        </w:r>
        <w:r>
          <w:rPr>
            <w:noProof/>
            <w:webHidden/>
          </w:rPr>
          <w:fldChar w:fldCharType="end"/>
        </w:r>
      </w:hyperlink>
    </w:p>
    <w:p w14:paraId="7C18A7A8" w14:textId="48734F05" w:rsidR="004722C9" w:rsidRDefault="004722C9">
      <w:pPr>
        <w:pStyle w:val="TOC3"/>
        <w:rPr>
          <w:rFonts w:asciiTheme="minorHAnsi" w:eastAsiaTheme="minorEastAsia" w:hAnsiTheme="minorHAnsi" w:cstheme="minorBidi"/>
          <w:noProof/>
          <w:sz w:val="22"/>
          <w:szCs w:val="22"/>
          <w:lang w:eastAsia="zh-CN"/>
        </w:rPr>
      </w:pPr>
      <w:hyperlink w:anchor="_Toc122965627" w:history="1">
        <w:r w:rsidRPr="00FB6714">
          <w:rPr>
            <w:rStyle w:val="Hyperlink"/>
            <w:noProof/>
          </w:rPr>
          <w:t>8.1.4</w:t>
        </w:r>
        <w:r>
          <w:rPr>
            <w:rFonts w:asciiTheme="minorHAnsi" w:eastAsiaTheme="minorEastAsia" w:hAnsiTheme="minorHAnsi" w:cstheme="minorBidi"/>
            <w:noProof/>
            <w:sz w:val="22"/>
            <w:szCs w:val="22"/>
            <w:lang w:eastAsia="zh-CN"/>
          </w:rPr>
          <w:tab/>
        </w:r>
        <w:r w:rsidRPr="00FB6714">
          <w:rPr>
            <w:rStyle w:val="Hyperlink"/>
            <w:noProof/>
          </w:rPr>
          <w:t>Technical Parameters</w:t>
        </w:r>
        <w:r>
          <w:rPr>
            <w:noProof/>
            <w:webHidden/>
          </w:rPr>
          <w:tab/>
        </w:r>
        <w:r>
          <w:rPr>
            <w:noProof/>
            <w:webHidden/>
          </w:rPr>
          <w:fldChar w:fldCharType="begin"/>
        </w:r>
        <w:r>
          <w:rPr>
            <w:noProof/>
            <w:webHidden/>
          </w:rPr>
          <w:instrText xml:space="preserve"> PAGEREF _Toc122965627 \h </w:instrText>
        </w:r>
        <w:r>
          <w:rPr>
            <w:noProof/>
            <w:webHidden/>
          </w:rPr>
        </w:r>
        <w:r>
          <w:rPr>
            <w:noProof/>
            <w:webHidden/>
          </w:rPr>
          <w:fldChar w:fldCharType="separate"/>
        </w:r>
        <w:r>
          <w:rPr>
            <w:noProof/>
            <w:webHidden/>
          </w:rPr>
          <w:t>61</w:t>
        </w:r>
        <w:r>
          <w:rPr>
            <w:noProof/>
            <w:webHidden/>
          </w:rPr>
          <w:fldChar w:fldCharType="end"/>
        </w:r>
      </w:hyperlink>
    </w:p>
    <w:p w14:paraId="58E4DE27" w14:textId="4760779E" w:rsidR="004722C9" w:rsidRDefault="004722C9">
      <w:pPr>
        <w:pStyle w:val="TOC3"/>
        <w:rPr>
          <w:rFonts w:asciiTheme="minorHAnsi" w:eastAsiaTheme="minorEastAsia" w:hAnsiTheme="minorHAnsi" w:cstheme="minorBidi"/>
          <w:noProof/>
          <w:sz w:val="22"/>
          <w:szCs w:val="22"/>
          <w:lang w:eastAsia="zh-CN"/>
        </w:rPr>
      </w:pPr>
      <w:hyperlink w:anchor="_Toc122965628" w:history="1">
        <w:r w:rsidRPr="00FB6714">
          <w:rPr>
            <w:rStyle w:val="Hyperlink"/>
            <w:noProof/>
          </w:rPr>
          <w:t>8.1.5</w:t>
        </w:r>
        <w:r>
          <w:rPr>
            <w:rFonts w:asciiTheme="minorHAnsi" w:eastAsiaTheme="minorEastAsia" w:hAnsiTheme="minorHAnsi" w:cstheme="minorBidi"/>
            <w:noProof/>
            <w:sz w:val="22"/>
            <w:szCs w:val="22"/>
            <w:lang w:eastAsia="zh-CN"/>
          </w:rPr>
          <w:tab/>
        </w:r>
        <w:r w:rsidRPr="00FB6714">
          <w:rPr>
            <w:rStyle w:val="Hyperlink"/>
            <w:noProof/>
          </w:rPr>
          <w:t>Mappings</w:t>
        </w:r>
        <w:r>
          <w:rPr>
            <w:noProof/>
            <w:webHidden/>
          </w:rPr>
          <w:tab/>
        </w:r>
        <w:r>
          <w:rPr>
            <w:noProof/>
            <w:webHidden/>
          </w:rPr>
          <w:fldChar w:fldCharType="begin"/>
        </w:r>
        <w:r>
          <w:rPr>
            <w:noProof/>
            <w:webHidden/>
          </w:rPr>
          <w:instrText xml:space="preserve"> PAGEREF _Toc122965628 \h </w:instrText>
        </w:r>
        <w:r>
          <w:rPr>
            <w:noProof/>
            <w:webHidden/>
          </w:rPr>
        </w:r>
        <w:r>
          <w:rPr>
            <w:noProof/>
            <w:webHidden/>
          </w:rPr>
          <w:fldChar w:fldCharType="separate"/>
        </w:r>
        <w:r>
          <w:rPr>
            <w:noProof/>
            <w:webHidden/>
          </w:rPr>
          <w:t>61</w:t>
        </w:r>
        <w:r>
          <w:rPr>
            <w:noProof/>
            <w:webHidden/>
          </w:rPr>
          <w:fldChar w:fldCharType="end"/>
        </w:r>
      </w:hyperlink>
    </w:p>
    <w:p w14:paraId="5F2B5D66" w14:textId="20B75DDE" w:rsidR="004722C9" w:rsidRDefault="004722C9">
      <w:pPr>
        <w:pStyle w:val="TOC3"/>
        <w:rPr>
          <w:rFonts w:asciiTheme="minorHAnsi" w:eastAsiaTheme="minorEastAsia" w:hAnsiTheme="minorHAnsi" w:cstheme="minorBidi"/>
          <w:noProof/>
          <w:sz w:val="22"/>
          <w:szCs w:val="22"/>
          <w:lang w:eastAsia="zh-CN"/>
        </w:rPr>
      </w:pPr>
      <w:hyperlink w:anchor="_Toc122965629" w:history="1">
        <w:r w:rsidRPr="00FB6714">
          <w:rPr>
            <w:rStyle w:val="Hyperlink"/>
            <w:noProof/>
          </w:rPr>
          <w:t>8.1.6</w:t>
        </w:r>
        <w:r>
          <w:rPr>
            <w:rFonts w:asciiTheme="minorHAnsi" w:eastAsiaTheme="minorEastAsia" w:hAnsiTheme="minorHAnsi" w:cstheme="minorBidi"/>
            <w:noProof/>
            <w:sz w:val="22"/>
            <w:szCs w:val="22"/>
            <w:lang w:eastAsia="zh-CN"/>
          </w:rPr>
          <w:tab/>
        </w:r>
        <w:r w:rsidRPr="00FB6714">
          <w:rPr>
            <w:rStyle w:val="Hyperlink"/>
            <w:noProof/>
          </w:rPr>
          <w:t>Technical Interfaces</w:t>
        </w:r>
        <w:r>
          <w:rPr>
            <w:noProof/>
            <w:webHidden/>
          </w:rPr>
          <w:tab/>
        </w:r>
        <w:r>
          <w:rPr>
            <w:noProof/>
            <w:webHidden/>
          </w:rPr>
          <w:fldChar w:fldCharType="begin"/>
        </w:r>
        <w:r>
          <w:rPr>
            <w:noProof/>
            <w:webHidden/>
          </w:rPr>
          <w:instrText xml:space="preserve"> PAGEREF _Toc122965629 \h </w:instrText>
        </w:r>
        <w:r>
          <w:rPr>
            <w:noProof/>
            <w:webHidden/>
          </w:rPr>
        </w:r>
        <w:r>
          <w:rPr>
            <w:noProof/>
            <w:webHidden/>
          </w:rPr>
          <w:fldChar w:fldCharType="separate"/>
        </w:r>
        <w:r>
          <w:rPr>
            <w:noProof/>
            <w:webHidden/>
          </w:rPr>
          <w:t>61</w:t>
        </w:r>
        <w:r>
          <w:rPr>
            <w:noProof/>
            <w:webHidden/>
          </w:rPr>
          <w:fldChar w:fldCharType="end"/>
        </w:r>
      </w:hyperlink>
    </w:p>
    <w:p w14:paraId="1DAB0D17" w14:textId="388484D2"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0" w:history="1">
        <w:r w:rsidRPr="00FB6714">
          <w:rPr>
            <w:rStyle w:val="Hyperlink"/>
            <w:noProof/>
          </w:rPr>
          <w:t>8.1.6.1</w:t>
        </w:r>
        <w:r>
          <w:rPr>
            <w:rFonts w:asciiTheme="minorHAnsi" w:eastAsiaTheme="minorEastAsia" w:hAnsiTheme="minorHAnsi" w:cstheme="minorBidi"/>
            <w:noProof/>
            <w:sz w:val="22"/>
            <w:szCs w:val="22"/>
            <w:lang w:eastAsia="zh-CN"/>
          </w:rPr>
          <w:tab/>
        </w:r>
        <w:r w:rsidRPr="00FB6714">
          <w:rPr>
            <w:rStyle w:val="Hyperlink"/>
            <w:noProof/>
          </w:rPr>
          <w:t>AIS Interfaces</w:t>
        </w:r>
        <w:r>
          <w:rPr>
            <w:noProof/>
            <w:webHidden/>
          </w:rPr>
          <w:tab/>
        </w:r>
        <w:r>
          <w:rPr>
            <w:noProof/>
            <w:webHidden/>
          </w:rPr>
          <w:fldChar w:fldCharType="begin"/>
        </w:r>
        <w:r>
          <w:rPr>
            <w:noProof/>
            <w:webHidden/>
          </w:rPr>
          <w:instrText xml:space="preserve"> PAGEREF _Toc122965630 \h </w:instrText>
        </w:r>
        <w:r>
          <w:rPr>
            <w:noProof/>
            <w:webHidden/>
          </w:rPr>
        </w:r>
        <w:r>
          <w:rPr>
            <w:noProof/>
            <w:webHidden/>
          </w:rPr>
          <w:fldChar w:fldCharType="separate"/>
        </w:r>
        <w:r>
          <w:rPr>
            <w:noProof/>
            <w:webHidden/>
          </w:rPr>
          <w:t>61</w:t>
        </w:r>
        <w:r>
          <w:rPr>
            <w:noProof/>
            <w:webHidden/>
          </w:rPr>
          <w:fldChar w:fldCharType="end"/>
        </w:r>
      </w:hyperlink>
    </w:p>
    <w:p w14:paraId="4621E892" w14:textId="1B7F909B"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31" w:history="1">
        <w:r w:rsidRPr="00FB6714">
          <w:rPr>
            <w:rStyle w:val="Hyperlink"/>
            <w:noProof/>
            <w14:scene3d>
              <w14:camera w14:prst="orthographicFront"/>
              <w14:lightRig w14:rig="threePt" w14:dir="t">
                <w14:rot w14:lat="0" w14:lon="0" w14:rev="0"/>
              </w14:lightRig>
            </w14:scene3d>
          </w:rPr>
          <w:t>8.1.6.1.1</w:t>
        </w:r>
        <w:r>
          <w:rPr>
            <w:rFonts w:asciiTheme="minorHAnsi" w:eastAsiaTheme="minorEastAsia" w:hAnsiTheme="minorHAnsi" w:cstheme="minorBidi"/>
            <w:noProof/>
            <w:sz w:val="22"/>
            <w:szCs w:val="22"/>
            <w:lang w:eastAsia="zh-CN"/>
          </w:rPr>
          <w:tab/>
        </w:r>
        <w:r w:rsidRPr="00FB6714">
          <w:rPr>
            <w:rStyle w:val="Hyperlink"/>
            <w:noProof/>
          </w:rPr>
          <w:t>Publisher Interfaces</w:t>
        </w:r>
        <w:r>
          <w:rPr>
            <w:noProof/>
            <w:webHidden/>
          </w:rPr>
          <w:tab/>
        </w:r>
        <w:r>
          <w:rPr>
            <w:noProof/>
            <w:webHidden/>
          </w:rPr>
          <w:fldChar w:fldCharType="begin"/>
        </w:r>
        <w:r>
          <w:rPr>
            <w:noProof/>
            <w:webHidden/>
          </w:rPr>
          <w:instrText xml:space="preserve"> PAGEREF _Toc122965631 \h </w:instrText>
        </w:r>
        <w:r>
          <w:rPr>
            <w:noProof/>
            <w:webHidden/>
          </w:rPr>
        </w:r>
        <w:r>
          <w:rPr>
            <w:noProof/>
            <w:webHidden/>
          </w:rPr>
          <w:fldChar w:fldCharType="separate"/>
        </w:r>
        <w:r>
          <w:rPr>
            <w:noProof/>
            <w:webHidden/>
          </w:rPr>
          <w:t>61</w:t>
        </w:r>
        <w:r>
          <w:rPr>
            <w:noProof/>
            <w:webHidden/>
          </w:rPr>
          <w:fldChar w:fldCharType="end"/>
        </w:r>
      </w:hyperlink>
    </w:p>
    <w:p w14:paraId="1DE4123E" w14:textId="66D846C9" w:rsidR="004722C9" w:rsidRDefault="004722C9">
      <w:pPr>
        <w:pStyle w:val="TOC5"/>
        <w:tabs>
          <w:tab w:val="left" w:pos="1798"/>
          <w:tab w:val="right" w:leader="dot" w:pos="10173"/>
        </w:tabs>
        <w:rPr>
          <w:rFonts w:asciiTheme="minorHAnsi" w:eastAsiaTheme="minorEastAsia" w:hAnsiTheme="minorHAnsi" w:cstheme="minorBidi"/>
          <w:noProof/>
          <w:sz w:val="22"/>
          <w:szCs w:val="22"/>
          <w:lang w:eastAsia="zh-CN"/>
        </w:rPr>
      </w:pPr>
      <w:hyperlink w:anchor="_Toc122965632" w:history="1">
        <w:r w:rsidRPr="00FB6714">
          <w:rPr>
            <w:rStyle w:val="Hyperlink"/>
            <w:noProof/>
            <w14:scene3d>
              <w14:camera w14:prst="orthographicFront"/>
              <w14:lightRig w14:rig="threePt" w14:dir="t">
                <w14:rot w14:lat="0" w14:lon="0" w14:rev="0"/>
              </w14:lightRig>
            </w14:scene3d>
          </w:rPr>
          <w:t>8.1.6.1.2</w:t>
        </w:r>
        <w:r>
          <w:rPr>
            <w:rFonts w:asciiTheme="minorHAnsi" w:eastAsiaTheme="minorEastAsia" w:hAnsiTheme="minorHAnsi" w:cstheme="minorBidi"/>
            <w:noProof/>
            <w:sz w:val="22"/>
            <w:szCs w:val="22"/>
            <w:lang w:eastAsia="zh-CN"/>
          </w:rPr>
          <w:tab/>
        </w:r>
        <w:r w:rsidRPr="00FB6714">
          <w:rPr>
            <w:rStyle w:val="Hyperlink"/>
            <w:noProof/>
          </w:rPr>
          <w:t>Subscriber Interfaces</w:t>
        </w:r>
        <w:r>
          <w:rPr>
            <w:noProof/>
            <w:webHidden/>
          </w:rPr>
          <w:tab/>
        </w:r>
        <w:r>
          <w:rPr>
            <w:noProof/>
            <w:webHidden/>
          </w:rPr>
          <w:fldChar w:fldCharType="begin"/>
        </w:r>
        <w:r>
          <w:rPr>
            <w:noProof/>
            <w:webHidden/>
          </w:rPr>
          <w:instrText xml:space="preserve"> PAGEREF _Toc122965632 \h </w:instrText>
        </w:r>
        <w:r>
          <w:rPr>
            <w:noProof/>
            <w:webHidden/>
          </w:rPr>
        </w:r>
        <w:r>
          <w:rPr>
            <w:noProof/>
            <w:webHidden/>
          </w:rPr>
          <w:fldChar w:fldCharType="separate"/>
        </w:r>
        <w:r>
          <w:rPr>
            <w:noProof/>
            <w:webHidden/>
          </w:rPr>
          <w:t>61</w:t>
        </w:r>
        <w:r>
          <w:rPr>
            <w:noProof/>
            <w:webHidden/>
          </w:rPr>
          <w:fldChar w:fldCharType="end"/>
        </w:r>
      </w:hyperlink>
    </w:p>
    <w:p w14:paraId="519C88E6" w14:textId="2A0A6498"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3" w:history="1">
        <w:r w:rsidRPr="00FB6714">
          <w:rPr>
            <w:rStyle w:val="Hyperlink"/>
            <w:noProof/>
          </w:rPr>
          <w:t>8.1.6.2</w:t>
        </w:r>
        <w:r>
          <w:rPr>
            <w:rFonts w:asciiTheme="minorHAnsi" w:eastAsiaTheme="minorEastAsia" w:hAnsiTheme="minorHAnsi" w:cstheme="minorBidi"/>
            <w:noProof/>
            <w:sz w:val="22"/>
            <w:szCs w:val="22"/>
            <w:lang w:eastAsia="zh-CN"/>
          </w:rPr>
          <w:tab/>
        </w:r>
        <w:r w:rsidRPr="00FB6714">
          <w:rPr>
            <w:rStyle w:val="Hyperlink"/>
            <w:noProof/>
          </w:rPr>
          <w:t>AUTOSAR Ports</w:t>
        </w:r>
        <w:r>
          <w:rPr>
            <w:noProof/>
            <w:webHidden/>
          </w:rPr>
          <w:tab/>
        </w:r>
        <w:r>
          <w:rPr>
            <w:noProof/>
            <w:webHidden/>
          </w:rPr>
          <w:fldChar w:fldCharType="begin"/>
        </w:r>
        <w:r>
          <w:rPr>
            <w:noProof/>
            <w:webHidden/>
          </w:rPr>
          <w:instrText xml:space="preserve"> PAGEREF _Toc122965633 \h </w:instrText>
        </w:r>
        <w:r>
          <w:rPr>
            <w:noProof/>
            <w:webHidden/>
          </w:rPr>
        </w:r>
        <w:r>
          <w:rPr>
            <w:noProof/>
            <w:webHidden/>
          </w:rPr>
          <w:fldChar w:fldCharType="separate"/>
        </w:r>
        <w:r>
          <w:rPr>
            <w:noProof/>
            <w:webHidden/>
          </w:rPr>
          <w:t>61</w:t>
        </w:r>
        <w:r>
          <w:rPr>
            <w:noProof/>
            <w:webHidden/>
          </w:rPr>
          <w:fldChar w:fldCharType="end"/>
        </w:r>
      </w:hyperlink>
    </w:p>
    <w:p w14:paraId="7D3CB81E" w14:textId="0A3C9853" w:rsidR="004722C9" w:rsidRDefault="004722C9">
      <w:pPr>
        <w:pStyle w:val="TOC3"/>
        <w:rPr>
          <w:rFonts w:asciiTheme="minorHAnsi" w:eastAsiaTheme="minorEastAsia" w:hAnsiTheme="minorHAnsi" w:cstheme="minorBidi"/>
          <w:noProof/>
          <w:sz w:val="22"/>
          <w:szCs w:val="22"/>
          <w:lang w:eastAsia="zh-CN"/>
        </w:rPr>
      </w:pPr>
      <w:hyperlink w:anchor="_Toc122965634" w:history="1">
        <w:r w:rsidRPr="00FB6714">
          <w:rPr>
            <w:rStyle w:val="Hyperlink"/>
            <w:noProof/>
          </w:rPr>
          <w:t>8.1.7</w:t>
        </w:r>
        <w:r>
          <w:rPr>
            <w:rFonts w:asciiTheme="minorHAnsi" w:eastAsiaTheme="minorEastAsia" w:hAnsiTheme="minorHAnsi" w:cstheme="minorBidi"/>
            <w:noProof/>
            <w:sz w:val="22"/>
            <w:szCs w:val="22"/>
            <w:lang w:eastAsia="zh-CN"/>
          </w:rPr>
          <w:tab/>
        </w:r>
        <w:r w:rsidRPr="00FB6714">
          <w:rPr>
            <w:rStyle w:val="Hyperlink"/>
            <w:noProof/>
          </w:rPr>
          <w:t>Messages/APIs</w:t>
        </w:r>
        <w:r>
          <w:rPr>
            <w:noProof/>
            <w:webHidden/>
          </w:rPr>
          <w:tab/>
        </w:r>
        <w:r>
          <w:rPr>
            <w:noProof/>
            <w:webHidden/>
          </w:rPr>
          <w:fldChar w:fldCharType="begin"/>
        </w:r>
        <w:r>
          <w:rPr>
            <w:noProof/>
            <w:webHidden/>
          </w:rPr>
          <w:instrText xml:space="preserve"> PAGEREF _Toc122965634 \h </w:instrText>
        </w:r>
        <w:r>
          <w:rPr>
            <w:noProof/>
            <w:webHidden/>
          </w:rPr>
        </w:r>
        <w:r>
          <w:rPr>
            <w:noProof/>
            <w:webHidden/>
          </w:rPr>
          <w:fldChar w:fldCharType="separate"/>
        </w:r>
        <w:r>
          <w:rPr>
            <w:noProof/>
            <w:webHidden/>
          </w:rPr>
          <w:t>61</w:t>
        </w:r>
        <w:r>
          <w:rPr>
            <w:noProof/>
            <w:webHidden/>
          </w:rPr>
          <w:fldChar w:fldCharType="end"/>
        </w:r>
      </w:hyperlink>
    </w:p>
    <w:p w14:paraId="1D704B90" w14:textId="094824B5"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5" w:history="1">
        <w:r w:rsidRPr="00FB6714">
          <w:rPr>
            <w:rStyle w:val="Hyperlink"/>
            <w:noProof/>
          </w:rPr>
          <w:t>8.1.7.1</w:t>
        </w:r>
        <w:r>
          <w:rPr>
            <w:rFonts w:asciiTheme="minorHAnsi" w:eastAsiaTheme="minorEastAsia" w:hAnsiTheme="minorHAnsi" w:cstheme="minorBidi"/>
            <w:noProof/>
            <w:sz w:val="22"/>
            <w:szCs w:val="22"/>
            <w:lang w:eastAsia="zh-CN"/>
          </w:rPr>
          <w:tab/>
        </w:r>
        <w:r w:rsidRPr="00FB6714">
          <w:rPr>
            <w:rStyle w:val="Hyperlink"/>
            <w:noProof/>
          </w:rPr>
          <w:t>CAN Bus “&lt;Bus Name&gt;”</w:t>
        </w:r>
        <w:r>
          <w:rPr>
            <w:noProof/>
            <w:webHidden/>
          </w:rPr>
          <w:tab/>
        </w:r>
        <w:r>
          <w:rPr>
            <w:noProof/>
            <w:webHidden/>
          </w:rPr>
          <w:fldChar w:fldCharType="begin"/>
        </w:r>
        <w:r>
          <w:rPr>
            <w:noProof/>
            <w:webHidden/>
          </w:rPr>
          <w:instrText xml:space="preserve"> PAGEREF _Toc122965635 \h </w:instrText>
        </w:r>
        <w:r>
          <w:rPr>
            <w:noProof/>
            <w:webHidden/>
          </w:rPr>
        </w:r>
        <w:r>
          <w:rPr>
            <w:noProof/>
            <w:webHidden/>
          </w:rPr>
          <w:fldChar w:fldCharType="separate"/>
        </w:r>
        <w:r>
          <w:rPr>
            <w:noProof/>
            <w:webHidden/>
          </w:rPr>
          <w:t>61</w:t>
        </w:r>
        <w:r>
          <w:rPr>
            <w:noProof/>
            <w:webHidden/>
          </w:rPr>
          <w:fldChar w:fldCharType="end"/>
        </w:r>
      </w:hyperlink>
    </w:p>
    <w:p w14:paraId="780FA61B" w14:textId="4B9CCF9E"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6" w:history="1">
        <w:r w:rsidRPr="00FB6714">
          <w:rPr>
            <w:rStyle w:val="Hyperlink"/>
            <w:noProof/>
          </w:rPr>
          <w:t>8.1.7.2</w:t>
        </w:r>
        <w:r>
          <w:rPr>
            <w:rFonts w:asciiTheme="minorHAnsi" w:eastAsiaTheme="minorEastAsia" w:hAnsiTheme="minorHAnsi" w:cstheme="minorBidi"/>
            <w:noProof/>
            <w:sz w:val="22"/>
            <w:szCs w:val="22"/>
            <w:lang w:eastAsia="zh-CN"/>
          </w:rPr>
          <w:tab/>
        </w:r>
        <w:r w:rsidRPr="00FB6714">
          <w:rPr>
            <w:rStyle w:val="Hyperlink"/>
            <w:noProof/>
          </w:rPr>
          <w:t>LIN Bus “&lt;Bus Name&gt;”</w:t>
        </w:r>
        <w:r>
          <w:rPr>
            <w:noProof/>
            <w:webHidden/>
          </w:rPr>
          <w:tab/>
        </w:r>
        <w:r>
          <w:rPr>
            <w:noProof/>
            <w:webHidden/>
          </w:rPr>
          <w:fldChar w:fldCharType="begin"/>
        </w:r>
        <w:r>
          <w:rPr>
            <w:noProof/>
            <w:webHidden/>
          </w:rPr>
          <w:instrText xml:space="preserve"> PAGEREF _Toc122965636 \h </w:instrText>
        </w:r>
        <w:r>
          <w:rPr>
            <w:noProof/>
            <w:webHidden/>
          </w:rPr>
        </w:r>
        <w:r>
          <w:rPr>
            <w:noProof/>
            <w:webHidden/>
          </w:rPr>
          <w:fldChar w:fldCharType="separate"/>
        </w:r>
        <w:r>
          <w:rPr>
            <w:noProof/>
            <w:webHidden/>
          </w:rPr>
          <w:t>62</w:t>
        </w:r>
        <w:r>
          <w:rPr>
            <w:noProof/>
            <w:webHidden/>
          </w:rPr>
          <w:fldChar w:fldCharType="end"/>
        </w:r>
      </w:hyperlink>
    </w:p>
    <w:p w14:paraId="0B644F00" w14:textId="041D6760"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7" w:history="1">
        <w:r w:rsidRPr="00FB6714">
          <w:rPr>
            <w:rStyle w:val="Hyperlink"/>
            <w:noProof/>
          </w:rPr>
          <w:t>8.1.7.3</w:t>
        </w:r>
        <w:r>
          <w:rPr>
            <w:rFonts w:asciiTheme="minorHAnsi" w:eastAsiaTheme="minorEastAsia" w:hAnsiTheme="minorHAnsi" w:cstheme="minorBidi"/>
            <w:noProof/>
            <w:sz w:val="22"/>
            <w:szCs w:val="22"/>
            <w:lang w:eastAsia="zh-CN"/>
          </w:rPr>
          <w:tab/>
        </w:r>
        <w:r w:rsidRPr="00FB6714">
          <w:rPr>
            <w:rStyle w:val="Hyperlink"/>
            <w:noProof/>
          </w:rPr>
          <w:t>AUTOSAR Interfaces</w:t>
        </w:r>
        <w:r>
          <w:rPr>
            <w:noProof/>
            <w:webHidden/>
          </w:rPr>
          <w:tab/>
        </w:r>
        <w:r>
          <w:rPr>
            <w:noProof/>
            <w:webHidden/>
          </w:rPr>
          <w:fldChar w:fldCharType="begin"/>
        </w:r>
        <w:r>
          <w:rPr>
            <w:noProof/>
            <w:webHidden/>
          </w:rPr>
          <w:instrText xml:space="preserve"> PAGEREF _Toc122965637 \h </w:instrText>
        </w:r>
        <w:r>
          <w:rPr>
            <w:noProof/>
            <w:webHidden/>
          </w:rPr>
        </w:r>
        <w:r>
          <w:rPr>
            <w:noProof/>
            <w:webHidden/>
          </w:rPr>
          <w:fldChar w:fldCharType="separate"/>
        </w:r>
        <w:r>
          <w:rPr>
            <w:noProof/>
            <w:webHidden/>
          </w:rPr>
          <w:t>62</w:t>
        </w:r>
        <w:r>
          <w:rPr>
            <w:noProof/>
            <w:webHidden/>
          </w:rPr>
          <w:fldChar w:fldCharType="end"/>
        </w:r>
      </w:hyperlink>
    </w:p>
    <w:p w14:paraId="223769C6" w14:textId="7739BCF7" w:rsidR="004722C9" w:rsidRDefault="004722C9">
      <w:pPr>
        <w:pStyle w:val="TOC4"/>
        <w:tabs>
          <w:tab w:val="left" w:pos="1600"/>
          <w:tab w:val="right" w:leader="dot" w:pos="10173"/>
        </w:tabs>
        <w:rPr>
          <w:rFonts w:asciiTheme="minorHAnsi" w:eastAsiaTheme="minorEastAsia" w:hAnsiTheme="minorHAnsi" w:cstheme="minorBidi"/>
          <w:noProof/>
          <w:sz w:val="22"/>
          <w:szCs w:val="22"/>
          <w:lang w:eastAsia="zh-CN"/>
        </w:rPr>
      </w:pPr>
      <w:hyperlink w:anchor="_Toc122965638" w:history="1">
        <w:r w:rsidRPr="00FB6714">
          <w:rPr>
            <w:rStyle w:val="Hyperlink"/>
            <w:noProof/>
          </w:rPr>
          <w:t>8.1.7.4</w:t>
        </w:r>
        <w:r>
          <w:rPr>
            <w:rFonts w:asciiTheme="minorHAnsi" w:eastAsiaTheme="minorEastAsia" w:hAnsiTheme="minorHAnsi" w:cstheme="minorBidi"/>
            <w:noProof/>
            <w:sz w:val="22"/>
            <w:szCs w:val="22"/>
            <w:lang w:eastAsia="zh-CN"/>
          </w:rPr>
          <w:tab/>
        </w:r>
        <w:r w:rsidRPr="00FB6714">
          <w:rPr>
            <w:rStyle w:val="Hyperlink"/>
            <w:noProof/>
          </w:rPr>
          <w:t>SOA Service Contracts</w:t>
        </w:r>
        <w:r>
          <w:rPr>
            <w:noProof/>
            <w:webHidden/>
          </w:rPr>
          <w:tab/>
        </w:r>
        <w:r>
          <w:rPr>
            <w:noProof/>
            <w:webHidden/>
          </w:rPr>
          <w:fldChar w:fldCharType="begin"/>
        </w:r>
        <w:r>
          <w:rPr>
            <w:noProof/>
            <w:webHidden/>
          </w:rPr>
          <w:instrText xml:space="preserve"> PAGEREF _Toc122965638 \h </w:instrText>
        </w:r>
        <w:r>
          <w:rPr>
            <w:noProof/>
            <w:webHidden/>
          </w:rPr>
        </w:r>
        <w:r>
          <w:rPr>
            <w:noProof/>
            <w:webHidden/>
          </w:rPr>
          <w:fldChar w:fldCharType="separate"/>
        </w:r>
        <w:r>
          <w:rPr>
            <w:noProof/>
            <w:webHidden/>
          </w:rPr>
          <w:t>62</w:t>
        </w:r>
        <w:r>
          <w:rPr>
            <w:noProof/>
            <w:webHidden/>
          </w:rPr>
          <w:fldChar w:fldCharType="end"/>
        </w:r>
      </w:hyperlink>
    </w:p>
    <w:p w14:paraId="42E1A24D" w14:textId="1C9E845D" w:rsidR="004722C9" w:rsidRDefault="004722C9">
      <w:pPr>
        <w:pStyle w:val="TOC3"/>
        <w:rPr>
          <w:rFonts w:asciiTheme="minorHAnsi" w:eastAsiaTheme="minorEastAsia" w:hAnsiTheme="minorHAnsi" w:cstheme="minorBidi"/>
          <w:noProof/>
          <w:sz w:val="22"/>
          <w:szCs w:val="22"/>
          <w:lang w:eastAsia="zh-CN"/>
        </w:rPr>
      </w:pPr>
      <w:hyperlink w:anchor="_Toc122965639" w:history="1">
        <w:r w:rsidRPr="00FB6714">
          <w:rPr>
            <w:rStyle w:val="Hyperlink"/>
            <w:noProof/>
          </w:rPr>
          <w:t>8.1.8</w:t>
        </w:r>
        <w:r>
          <w:rPr>
            <w:rFonts w:asciiTheme="minorHAnsi" w:eastAsiaTheme="minorEastAsia" w:hAnsiTheme="minorHAnsi" w:cstheme="minorBidi"/>
            <w:noProof/>
            <w:sz w:val="22"/>
            <w:szCs w:val="22"/>
            <w:lang w:eastAsia="zh-CN"/>
          </w:rPr>
          <w:tab/>
        </w:r>
        <w:r w:rsidRPr="00FB6714">
          <w:rPr>
            <w:rStyle w:val="Hyperlink"/>
            <w:noProof/>
          </w:rPr>
          <w:t>Encoding Types</w:t>
        </w:r>
        <w:r>
          <w:rPr>
            <w:noProof/>
            <w:webHidden/>
          </w:rPr>
          <w:tab/>
        </w:r>
        <w:r>
          <w:rPr>
            <w:noProof/>
            <w:webHidden/>
          </w:rPr>
          <w:fldChar w:fldCharType="begin"/>
        </w:r>
        <w:r>
          <w:rPr>
            <w:noProof/>
            <w:webHidden/>
          </w:rPr>
          <w:instrText xml:space="preserve"> PAGEREF _Toc122965639 \h </w:instrText>
        </w:r>
        <w:r>
          <w:rPr>
            <w:noProof/>
            <w:webHidden/>
          </w:rPr>
        </w:r>
        <w:r>
          <w:rPr>
            <w:noProof/>
            <w:webHidden/>
          </w:rPr>
          <w:fldChar w:fldCharType="separate"/>
        </w:r>
        <w:r>
          <w:rPr>
            <w:noProof/>
            <w:webHidden/>
          </w:rPr>
          <w:t>62</w:t>
        </w:r>
        <w:r>
          <w:rPr>
            <w:noProof/>
            <w:webHidden/>
          </w:rPr>
          <w:fldChar w:fldCharType="end"/>
        </w:r>
      </w:hyperlink>
    </w:p>
    <w:p w14:paraId="0137469C" w14:textId="651C47DA" w:rsidR="004F4A45" w:rsidRPr="0008696C" w:rsidRDefault="00D0389C" w:rsidP="00E2703A">
      <w:pPr>
        <w:pStyle w:val="BlockText"/>
        <w:ind w:left="0" w:firstLine="0"/>
        <w:rPr>
          <w:rFonts w:ascii="Arial" w:hAnsi="Arial"/>
        </w:rPr>
      </w:pPr>
      <w:r w:rsidRPr="009E3B7C">
        <w:rPr>
          <w:rFonts w:cs="Arial"/>
        </w:rPr>
        <w:fldChar w:fldCharType="end"/>
      </w:r>
      <w:bookmarkStart w:id="6" w:name="_Toc423619081"/>
    </w:p>
    <w:p w14:paraId="409C7CC1" w14:textId="77777777" w:rsidR="004F4A45" w:rsidRPr="0008696C" w:rsidRDefault="004F4A45" w:rsidP="0046323D">
      <w:pPr>
        <w:rPr>
          <w:b/>
        </w:rPr>
      </w:pPr>
      <w:r w:rsidRPr="0008696C">
        <w:rPr>
          <w:b/>
        </w:rPr>
        <w:t>List of Figures</w:t>
      </w:r>
      <w:bookmarkEnd w:id="6"/>
    </w:p>
    <w:p w14:paraId="4E6AC6CA" w14:textId="77777777" w:rsidR="004F4A45" w:rsidRPr="006C597B" w:rsidRDefault="004F4A45" w:rsidP="00E2703A">
      <w:pPr>
        <w:pStyle w:val="TOC2"/>
        <w:rPr>
          <w:rStyle w:val="Hyperlink"/>
          <w:color w:val="auto"/>
        </w:rPr>
      </w:pPr>
    </w:p>
    <w:p w14:paraId="50B86291" w14:textId="36100E26" w:rsidR="001E2546" w:rsidRDefault="004F4A45">
      <w:pPr>
        <w:pStyle w:val="TableofFigures"/>
        <w:tabs>
          <w:tab w:val="right" w:leader="dot" w:pos="10173"/>
        </w:tabs>
        <w:rPr>
          <w:rFonts w:asciiTheme="minorHAnsi" w:eastAsiaTheme="minorEastAsia" w:hAnsiTheme="minorHAnsi" w:cstheme="minorBidi"/>
          <w:noProof/>
          <w:sz w:val="22"/>
          <w:szCs w:val="22"/>
          <w:lang w:eastAsia="zh-CN"/>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115792381" w:history="1">
        <w:r w:rsidR="001E2546" w:rsidRPr="001B1CED">
          <w:rPr>
            <w:rStyle w:val="Hyperlink"/>
            <w:noProof/>
          </w:rPr>
          <w:t>Figure 3</w:t>
        </w:r>
        <w:r w:rsidR="001E2546" w:rsidRPr="001B1CED">
          <w:rPr>
            <w:rStyle w:val="Hyperlink"/>
            <w:noProof/>
          </w:rPr>
          <w:noBreakHyphen/>
          <w:t>1: Functional Architecture</w:t>
        </w:r>
        <w:r w:rsidR="001E2546">
          <w:rPr>
            <w:noProof/>
            <w:webHidden/>
          </w:rPr>
          <w:tab/>
        </w:r>
        <w:r w:rsidR="001E2546">
          <w:rPr>
            <w:noProof/>
            <w:webHidden/>
          </w:rPr>
          <w:fldChar w:fldCharType="begin"/>
        </w:r>
        <w:r w:rsidR="001E2546">
          <w:rPr>
            <w:noProof/>
            <w:webHidden/>
          </w:rPr>
          <w:instrText xml:space="preserve"> PAGEREF _Toc115792381 \h </w:instrText>
        </w:r>
        <w:r w:rsidR="001E2546">
          <w:rPr>
            <w:noProof/>
            <w:webHidden/>
          </w:rPr>
        </w:r>
        <w:r w:rsidR="001E2546">
          <w:rPr>
            <w:noProof/>
            <w:webHidden/>
          </w:rPr>
          <w:fldChar w:fldCharType="separate"/>
        </w:r>
        <w:r w:rsidR="000515C0">
          <w:rPr>
            <w:noProof/>
            <w:webHidden/>
          </w:rPr>
          <w:t>11</w:t>
        </w:r>
        <w:r w:rsidR="001E2546">
          <w:rPr>
            <w:noProof/>
            <w:webHidden/>
          </w:rPr>
          <w:fldChar w:fldCharType="end"/>
        </w:r>
      </w:hyperlink>
    </w:p>
    <w:p w14:paraId="4CAA41B2" w14:textId="714F7EC8"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2" w:history="1">
        <w:r w:rsidR="001E2546" w:rsidRPr="001B1CED">
          <w:rPr>
            <w:rStyle w:val="Hyperlink"/>
            <w:noProof/>
          </w:rPr>
          <w:t>Figure 3</w:t>
        </w:r>
        <w:r w:rsidR="001E2546" w:rsidRPr="001B1CED">
          <w:rPr>
            <w:rStyle w:val="Hyperlink"/>
            <w:noProof/>
          </w:rPr>
          <w:noBreakHyphen/>
          <w:t>2 E/E Architecture (SysML Style)</w:t>
        </w:r>
        <w:r w:rsidR="001E2546">
          <w:rPr>
            <w:noProof/>
            <w:webHidden/>
          </w:rPr>
          <w:tab/>
        </w:r>
        <w:r w:rsidR="001E2546">
          <w:rPr>
            <w:noProof/>
            <w:webHidden/>
          </w:rPr>
          <w:fldChar w:fldCharType="begin"/>
        </w:r>
        <w:r w:rsidR="001E2546">
          <w:rPr>
            <w:noProof/>
            <w:webHidden/>
          </w:rPr>
          <w:instrText xml:space="preserve"> PAGEREF _Toc115792382 \h </w:instrText>
        </w:r>
        <w:r w:rsidR="001E2546">
          <w:rPr>
            <w:noProof/>
            <w:webHidden/>
          </w:rPr>
        </w:r>
        <w:r w:rsidR="001E2546">
          <w:rPr>
            <w:noProof/>
            <w:webHidden/>
          </w:rPr>
          <w:fldChar w:fldCharType="separate"/>
        </w:r>
        <w:r w:rsidR="000515C0">
          <w:rPr>
            <w:noProof/>
            <w:webHidden/>
          </w:rPr>
          <w:t>12</w:t>
        </w:r>
        <w:r w:rsidR="001E2546">
          <w:rPr>
            <w:noProof/>
            <w:webHidden/>
          </w:rPr>
          <w:fldChar w:fldCharType="end"/>
        </w:r>
      </w:hyperlink>
    </w:p>
    <w:p w14:paraId="5129BFA5" w14:textId="3AA72E85" w:rsidR="004F4A45" w:rsidRPr="006C597B" w:rsidRDefault="004F4A45" w:rsidP="00E2703A">
      <w:pPr>
        <w:pStyle w:val="TOC2"/>
        <w:rPr>
          <w:rStyle w:val="Hyperlink"/>
          <w:color w:val="auto"/>
          <w:u w:val="none"/>
        </w:rPr>
      </w:pPr>
      <w:r w:rsidRPr="006C597B">
        <w:rPr>
          <w:rStyle w:val="Hyperlink"/>
          <w:color w:val="auto"/>
          <w:u w:val="none"/>
        </w:rPr>
        <w:fldChar w:fldCharType="end"/>
      </w:r>
    </w:p>
    <w:p w14:paraId="49AA0B29" w14:textId="77777777" w:rsidR="004F4A45" w:rsidRPr="0008696C" w:rsidRDefault="004F4A45" w:rsidP="0046323D">
      <w:pPr>
        <w:rPr>
          <w:b/>
        </w:rPr>
      </w:pPr>
      <w:bookmarkStart w:id="7" w:name="_Toc423619082"/>
      <w:r w:rsidRPr="0008696C">
        <w:rPr>
          <w:b/>
        </w:rPr>
        <w:t>List of Tables</w:t>
      </w:r>
      <w:bookmarkEnd w:id="7"/>
    </w:p>
    <w:p w14:paraId="1B7B0527" w14:textId="77777777" w:rsidR="004F4A45" w:rsidRPr="00E2703A" w:rsidRDefault="004F4A45" w:rsidP="00E2703A">
      <w:pPr>
        <w:pStyle w:val="TOC2"/>
        <w:rPr>
          <w:rStyle w:val="Hyperlink"/>
          <w:color w:val="auto"/>
        </w:rPr>
      </w:pPr>
    </w:p>
    <w:p w14:paraId="7B33AD2B" w14:textId="03071B50" w:rsidR="001E2546" w:rsidRDefault="004F4A45">
      <w:pPr>
        <w:pStyle w:val="TableofFigures"/>
        <w:tabs>
          <w:tab w:val="right" w:leader="dot" w:pos="10173"/>
        </w:tabs>
        <w:rPr>
          <w:rFonts w:asciiTheme="minorHAnsi" w:eastAsiaTheme="minorEastAsia" w:hAnsiTheme="minorHAnsi" w:cstheme="minorBidi"/>
          <w:noProof/>
          <w:sz w:val="22"/>
          <w:szCs w:val="22"/>
          <w:lang w:eastAsia="zh-CN"/>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115792383" w:history="1">
        <w:r w:rsidR="001E2546" w:rsidRPr="00DF399D">
          <w:rPr>
            <w:rStyle w:val="Hyperlink"/>
            <w:noProof/>
          </w:rPr>
          <w:t>Table 1</w:t>
        </w:r>
        <w:r w:rsidR="001E2546" w:rsidRPr="00DF399D">
          <w:rPr>
            <w:rStyle w:val="Hyperlink"/>
            <w:noProof/>
          </w:rPr>
          <w:noBreakHyphen/>
          <w:t>1: Electrical Architecture(s) referenced in this document</w:t>
        </w:r>
        <w:r w:rsidR="001E2546">
          <w:rPr>
            <w:noProof/>
            <w:webHidden/>
          </w:rPr>
          <w:tab/>
        </w:r>
        <w:r w:rsidR="001E2546">
          <w:rPr>
            <w:noProof/>
            <w:webHidden/>
          </w:rPr>
          <w:fldChar w:fldCharType="begin"/>
        </w:r>
        <w:r w:rsidR="001E2546">
          <w:rPr>
            <w:noProof/>
            <w:webHidden/>
          </w:rPr>
          <w:instrText xml:space="preserve"> PAGEREF _Toc115792383 \h </w:instrText>
        </w:r>
        <w:r w:rsidR="001E2546">
          <w:rPr>
            <w:noProof/>
            <w:webHidden/>
          </w:rPr>
        </w:r>
        <w:r w:rsidR="001E2546">
          <w:rPr>
            <w:noProof/>
            <w:webHidden/>
          </w:rPr>
          <w:fldChar w:fldCharType="separate"/>
        </w:r>
        <w:r w:rsidR="000515C0">
          <w:rPr>
            <w:noProof/>
            <w:webHidden/>
          </w:rPr>
          <w:t>8</w:t>
        </w:r>
        <w:r w:rsidR="001E2546">
          <w:rPr>
            <w:noProof/>
            <w:webHidden/>
          </w:rPr>
          <w:fldChar w:fldCharType="end"/>
        </w:r>
      </w:hyperlink>
    </w:p>
    <w:p w14:paraId="08874F9F" w14:textId="60CE0D8A"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4" w:history="1">
        <w:r w:rsidR="001E2546" w:rsidRPr="00DF399D">
          <w:rPr>
            <w:rStyle w:val="Hyperlink"/>
            <w:noProof/>
          </w:rPr>
          <w:t>Table 1</w:t>
        </w:r>
        <w:r w:rsidR="001E2546" w:rsidRPr="00DF399D">
          <w:rPr>
            <w:rStyle w:val="Hyperlink"/>
            <w:noProof/>
          </w:rPr>
          <w:noBreakHyphen/>
          <w:t>2: Ford internal Documents</w:t>
        </w:r>
        <w:r w:rsidR="001E2546">
          <w:rPr>
            <w:noProof/>
            <w:webHidden/>
          </w:rPr>
          <w:tab/>
        </w:r>
        <w:r w:rsidR="001E2546">
          <w:rPr>
            <w:noProof/>
            <w:webHidden/>
          </w:rPr>
          <w:fldChar w:fldCharType="begin"/>
        </w:r>
        <w:r w:rsidR="001E2546">
          <w:rPr>
            <w:noProof/>
            <w:webHidden/>
          </w:rPr>
          <w:instrText xml:space="preserve"> PAGEREF _Toc115792384 \h </w:instrText>
        </w:r>
        <w:r w:rsidR="001E2546">
          <w:rPr>
            <w:noProof/>
            <w:webHidden/>
          </w:rPr>
        </w:r>
        <w:r w:rsidR="001E2546">
          <w:rPr>
            <w:noProof/>
            <w:webHidden/>
          </w:rPr>
          <w:fldChar w:fldCharType="separate"/>
        </w:r>
        <w:r w:rsidR="000515C0">
          <w:rPr>
            <w:noProof/>
            <w:webHidden/>
          </w:rPr>
          <w:t>9</w:t>
        </w:r>
        <w:r w:rsidR="001E2546">
          <w:rPr>
            <w:noProof/>
            <w:webHidden/>
          </w:rPr>
          <w:fldChar w:fldCharType="end"/>
        </w:r>
      </w:hyperlink>
    </w:p>
    <w:p w14:paraId="4A064A1F" w14:textId="47B100C3"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5" w:history="1">
        <w:r w:rsidR="001E2546" w:rsidRPr="00DF399D">
          <w:rPr>
            <w:rStyle w:val="Hyperlink"/>
            <w:noProof/>
          </w:rPr>
          <w:t>Table 1</w:t>
        </w:r>
        <w:r w:rsidR="001E2546" w:rsidRPr="00DF399D">
          <w:rPr>
            <w:rStyle w:val="Hyperlink"/>
            <w:noProof/>
          </w:rPr>
          <w:noBreakHyphen/>
          <w:t>3: External documents and publications</w:t>
        </w:r>
        <w:r w:rsidR="001E2546">
          <w:rPr>
            <w:noProof/>
            <w:webHidden/>
          </w:rPr>
          <w:tab/>
        </w:r>
        <w:r w:rsidR="001E2546">
          <w:rPr>
            <w:noProof/>
            <w:webHidden/>
          </w:rPr>
          <w:fldChar w:fldCharType="begin"/>
        </w:r>
        <w:r w:rsidR="001E2546">
          <w:rPr>
            <w:noProof/>
            <w:webHidden/>
          </w:rPr>
          <w:instrText xml:space="preserve"> PAGEREF _Toc115792385 \h </w:instrText>
        </w:r>
        <w:r w:rsidR="001E2546">
          <w:rPr>
            <w:noProof/>
            <w:webHidden/>
          </w:rPr>
        </w:r>
        <w:r w:rsidR="001E2546">
          <w:rPr>
            <w:noProof/>
            <w:webHidden/>
          </w:rPr>
          <w:fldChar w:fldCharType="separate"/>
        </w:r>
        <w:r w:rsidR="000515C0">
          <w:rPr>
            <w:noProof/>
            <w:webHidden/>
          </w:rPr>
          <w:t>9</w:t>
        </w:r>
        <w:r w:rsidR="001E2546">
          <w:rPr>
            <w:noProof/>
            <w:webHidden/>
          </w:rPr>
          <w:fldChar w:fldCharType="end"/>
        </w:r>
      </w:hyperlink>
    </w:p>
    <w:p w14:paraId="6E566C6A" w14:textId="30A6DCC7"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6" w:history="1">
        <w:r w:rsidR="001E2546" w:rsidRPr="00DF399D">
          <w:rPr>
            <w:rStyle w:val="Hyperlink"/>
            <w:noProof/>
          </w:rPr>
          <w:t>Table 1</w:t>
        </w:r>
        <w:r w:rsidR="001E2546" w:rsidRPr="00DF399D">
          <w:rPr>
            <w:rStyle w:val="Hyperlink"/>
            <w:noProof/>
          </w:rPr>
          <w:noBreakHyphen/>
          <w:t>4: Definitions used in this document</w:t>
        </w:r>
        <w:r w:rsidR="001E2546">
          <w:rPr>
            <w:noProof/>
            <w:webHidden/>
          </w:rPr>
          <w:tab/>
        </w:r>
        <w:r w:rsidR="001E2546">
          <w:rPr>
            <w:noProof/>
            <w:webHidden/>
          </w:rPr>
          <w:fldChar w:fldCharType="begin"/>
        </w:r>
        <w:r w:rsidR="001E2546">
          <w:rPr>
            <w:noProof/>
            <w:webHidden/>
          </w:rPr>
          <w:instrText xml:space="preserve"> PAGEREF _Toc115792386 \h </w:instrText>
        </w:r>
        <w:r w:rsidR="001E2546">
          <w:rPr>
            <w:noProof/>
            <w:webHidden/>
          </w:rPr>
        </w:r>
        <w:r w:rsidR="001E2546">
          <w:rPr>
            <w:noProof/>
            <w:webHidden/>
          </w:rPr>
          <w:fldChar w:fldCharType="separate"/>
        </w:r>
        <w:r w:rsidR="000515C0">
          <w:rPr>
            <w:noProof/>
            <w:webHidden/>
          </w:rPr>
          <w:t>9</w:t>
        </w:r>
        <w:r w:rsidR="001E2546">
          <w:rPr>
            <w:noProof/>
            <w:webHidden/>
          </w:rPr>
          <w:fldChar w:fldCharType="end"/>
        </w:r>
      </w:hyperlink>
    </w:p>
    <w:p w14:paraId="048A0098" w14:textId="56442520"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7" w:history="1">
        <w:r w:rsidR="001E2546" w:rsidRPr="00DF399D">
          <w:rPr>
            <w:rStyle w:val="Hyperlink"/>
            <w:noProof/>
            <w:lang w:val="en-GB"/>
          </w:rPr>
          <w:t>Table 1</w:t>
        </w:r>
        <w:r w:rsidR="001E2546" w:rsidRPr="00DF399D">
          <w:rPr>
            <w:rStyle w:val="Hyperlink"/>
            <w:noProof/>
            <w:lang w:val="en-GB"/>
          </w:rPr>
          <w:noBreakHyphen/>
          <w:t>5: Abbreviations used in this document.</w:t>
        </w:r>
        <w:r w:rsidR="001E2546">
          <w:rPr>
            <w:noProof/>
            <w:webHidden/>
          </w:rPr>
          <w:tab/>
        </w:r>
        <w:r w:rsidR="001E2546">
          <w:rPr>
            <w:noProof/>
            <w:webHidden/>
          </w:rPr>
          <w:fldChar w:fldCharType="begin"/>
        </w:r>
        <w:r w:rsidR="001E2546">
          <w:rPr>
            <w:noProof/>
            <w:webHidden/>
          </w:rPr>
          <w:instrText xml:space="preserve"> PAGEREF _Toc115792387 \h </w:instrText>
        </w:r>
        <w:r w:rsidR="001E2546">
          <w:rPr>
            <w:noProof/>
            <w:webHidden/>
          </w:rPr>
        </w:r>
        <w:r w:rsidR="001E2546">
          <w:rPr>
            <w:noProof/>
            <w:webHidden/>
          </w:rPr>
          <w:fldChar w:fldCharType="separate"/>
        </w:r>
        <w:r w:rsidR="000515C0">
          <w:rPr>
            <w:noProof/>
            <w:webHidden/>
          </w:rPr>
          <w:t>9</w:t>
        </w:r>
        <w:r w:rsidR="001E2546">
          <w:rPr>
            <w:noProof/>
            <w:webHidden/>
          </w:rPr>
          <w:fldChar w:fldCharType="end"/>
        </w:r>
      </w:hyperlink>
    </w:p>
    <w:p w14:paraId="3D4571DA" w14:textId="38193F66"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8" w:history="1">
        <w:r w:rsidR="001E2546" w:rsidRPr="00DF399D">
          <w:rPr>
            <w:rStyle w:val="Hyperlink"/>
            <w:noProof/>
          </w:rPr>
          <w:t>Table 6: Input Requirements/Documents</w:t>
        </w:r>
        <w:r w:rsidR="001E2546">
          <w:rPr>
            <w:noProof/>
            <w:webHidden/>
          </w:rPr>
          <w:tab/>
        </w:r>
        <w:r w:rsidR="001E2546">
          <w:rPr>
            <w:noProof/>
            <w:webHidden/>
          </w:rPr>
          <w:fldChar w:fldCharType="begin"/>
        </w:r>
        <w:r w:rsidR="001E2546">
          <w:rPr>
            <w:noProof/>
            <w:webHidden/>
          </w:rPr>
          <w:instrText xml:space="preserve"> PAGEREF _Toc115792388 \h </w:instrText>
        </w:r>
        <w:r w:rsidR="001E2546">
          <w:rPr>
            <w:noProof/>
            <w:webHidden/>
          </w:rPr>
        </w:r>
        <w:r w:rsidR="001E2546">
          <w:rPr>
            <w:noProof/>
            <w:webHidden/>
          </w:rPr>
          <w:fldChar w:fldCharType="separate"/>
        </w:r>
        <w:r w:rsidR="000515C0">
          <w:rPr>
            <w:noProof/>
            <w:webHidden/>
          </w:rPr>
          <w:t>10</w:t>
        </w:r>
        <w:r w:rsidR="001E2546">
          <w:rPr>
            <w:noProof/>
            <w:webHidden/>
          </w:rPr>
          <w:fldChar w:fldCharType="end"/>
        </w:r>
      </w:hyperlink>
    </w:p>
    <w:p w14:paraId="2C2D9F99" w14:textId="50D77EBA"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89" w:history="1">
        <w:r w:rsidR="001E2546" w:rsidRPr="00DF399D">
          <w:rPr>
            <w:rStyle w:val="Hyperlink"/>
            <w:noProof/>
          </w:rPr>
          <w:t>Table 3</w:t>
        </w:r>
        <w:r w:rsidR="001E2546" w:rsidRPr="00DF399D">
          <w:rPr>
            <w:rStyle w:val="Hyperlink"/>
            <w:noProof/>
          </w:rPr>
          <w:noBreakHyphen/>
          <w:t>1: List of Functions</w:t>
        </w:r>
        <w:r w:rsidR="001E2546">
          <w:rPr>
            <w:noProof/>
            <w:webHidden/>
          </w:rPr>
          <w:tab/>
        </w:r>
        <w:r w:rsidR="001E2546">
          <w:rPr>
            <w:noProof/>
            <w:webHidden/>
          </w:rPr>
          <w:fldChar w:fldCharType="begin"/>
        </w:r>
        <w:r w:rsidR="001E2546">
          <w:rPr>
            <w:noProof/>
            <w:webHidden/>
          </w:rPr>
          <w:instrText xml:space="preserve"> PAGEREF _Toc115792389 \h </w:instrText>
        </w:r>
        <w:r w:rsidR="001E2546">
          <w:rPr>
            <w:noProof/>
            <w:webHidden/>
          </w:rPr>
        </w:r>
        <w:r w:rsidR="001E2546">
          <w:rPr>
            <w:noProof/>
            <w:webHidden/>
          </w:rPr>
          <w:fldChar w:fldCharType="separate"/>
        </w:r>
        <w:r w:rsidR="000515C0">
          <w:rPr>
            <w:noProof/>
            <w:webHidden/>
          </w:rPr>
          <w:t>12</w:t>
        </w:r>
        <w:r w:rsidR="001E2546">
          <w:rPr>
            <w:noProof/>
            <w:webHidden/>
          </w:rPr>
          <w:fldChar w:fldCharType="end"/>
        </w:r>
      </w:hyperlink>
    </w:p>
    <w:p w14:paraId="6D507D88" w14:textId="17A6F00B"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0" w:history="1">
        <w:r w:rsidR="001E2546" w:rsidRPr="00DF399D">
          <w:rPr>
            <w:rStyle w:val="Hyperlink"/>
            <w:noProof/>
          </w:rPr>
          <w:t>Table 3</w:t>
        </w:r>
        <w:r w:rsidR="001E2546" w:rsidRPr="00DF399D">
          <w:rPr>
            <w:rStyle w:val="Hyperlink"/>
            <w:noProof/>
          </w:rPr>
          <w:noBreakHyphen/>
          <w:t>2: Electrical Components</w:t>
        </w:r>
        <w:r w:rsidR="001E2546">
          <w:rPr>
            <w:noProof/>
            <w:webHidden/>
          </w:rPr>
          <w:tab/>
        </w:r>
        <w:r w:rsidR="001E2546">
          <w:rPr>
            <w:noProof/>
            <w:webHidden/>
          </w:rPr>
          <w:fldChar w:fldCharType="begin"/>
        </w:r>
        <w:r w:rsidR="001E2546">
          <w:rPr>
            <w:noProof/>
            <w:webHidden/>
          </w:rPr>
          <w:instrText xml:space="preserve"> PAGEREF _Toc115792390 \h </w:instrText>
        </w:r>
        <w:r w:rsidR="001E2546">
          <w:rPr>
            <w:noProof/>
            <w:webHidden/>
          </w:rPr>
        </w:r>
        <w:r w:rsidR="001E2546">
          <w:rPr>
            <w:noProof/>
            <w:webHidden/>
          </w:rPr>
          <w:fldChar w:fldCharType="separate"/>
        </w:r>
        <w:r w:rsidR="000515C0">
          <w:rPr>
            <w:noProof/>
            <w:webHidden/>
          </w:rPr>
          <w:t>12</w:t>
        </w:r>
        <w:r w:rsidR="001E2546">
          <w:rPr>
            <w:noProof/>
            <w:webHidden/>
          </w:rPr>
          <w:fldChar w:fldCharType="end"/>
        </w:r>
      </w:hyperlink>
    </w:p>
    <w:p w14:paraId="43ECB926" w14:textId="73C7A1DD"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1" w:history="1">
        <w:r w:rsidR="001E2546" w:rsidRPr="00DF399D">
          <w:rPr>
            <w:rStyle w:val="Hyperlink"/>
            <w:noProof/>
          </w:rPr>
          <w:t>Table 3</w:t>
        </w:r>
        <w:r w:rsidR="001E2546" w:rsidRPr="00DF399D">
          <w:rPr>
            <w:rStyle w:val="Hyperlink"/>
            <w:noProof/>
          </w:rPr>
          <w:noBreakHyphen/>
          <w:t xml:space="preserve">3: </w:t>
        </w:r>
        <w:r w:rsidR="001E2546" w:rsidRPr="00DF399D">
          <w:rPr>
            <w:rStyle w:val="Hyperlink"/>
            <w:rFonts w:cs="Arial"/>
            <w:noProof/>
          </w:rPr>
          <w:t>E/E</w:t>
        </w:r>
        <w:r w:rsidR="001E2546" w:rsidRPr="00DF399D">
          <w:rPr>
            <w:rStyle w:val="Hyperlink"/>
            <w:noProof/>
          </w:rPr>
          <w:t xml:space="preserve"> Connections</w:t>
        </w:r>
        <w:r w:rsidR="001E2546">
          <w:rPr>
            <w:noProof/>
            <w:webHidden/>
          </w:rPr>
          <w:tab/>
        </w:r>
        <w:r w:rsidR="001E2546">
          <w:rPr>
            <w:noProof/>
            <w:webHidden/>
          </w:rPr>
          <w:fldChar w:fldCharType="begin"/>
        </w:r>
        <w:r w:rsidR="001E2546">
          <w:rPr>
            <w:noProof/>
            <w:webHidden/>
          </w:rPr>
          <w:instrText xml:space="preserve"> PAGEREF _Toc115792391 \h </w:instrText>
        </w:r>
        <w:r w:rsidR="001E2546">
          <w:rPr>
            <w:noProof/>
            <w:webHidden/>
          </w:rPr>
        </w:r>
        <w:r w:rsidR="001E2546">
          <w:rPr>
            <w:noProof/>
            <w:webHidden/>
          </w:rPr>
          <w:fldChar w:fldCharType="separate"/>
        </w:r>
        <w:r w:rsidR="000515C0">
          <w:rPr>
            <w:noProof/>
            <w:webHidden/>
          </w:rPr>
          <w:t>13</w:t>
        </w:r>
        <w:r w:rsidR="001E2546">
          <w:rPr>
            <w:noProof/>
            <w:webHidden/>
          </w:rPr>
          <w:fldChar w:fldCharType="end"/>
        </w:r>
      </w:hyperlink>
    </w:p>
    <w:p w14:paraId="6B87D2A0" w14:textId="3C6D5678"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2" w:history="1">
        <w:r w:rsidR="001E2546" w:rsidRPr="00DF399D">
          <w:rPr>
            <w:rStyle w:val="Hyperlink"/>
            <w:noProof/>
          </w:rPr>
          <w:t>Table 3</w:t>
        </w:r>
        <w:r w:rsidR="001E2546" w:rsidRPr="00DF399D">
          <w:rPr>
            <w:rStyle w:val="Hyperlink"/>
            <w:noProof/>
          </w:rPr>
          <w:noBreakHyphen/>
          <w:t>5: Function Allocation Table (Basic)</w:t>
        </w:r>
        <w:r w:rsidR="001E2546">
          <w:rPr>
            <w:noProof/>
            <w:webHidden/>
          </w:rPr>
          <w:tab/>
        </w:r>
        <w:r w:rsidR="001E2546">
          <w:rPr>
            <w:noProof/>
            <w:webHidden/>
          </w:rPr>
          <w:fldChar w:fldCharType="begin"/>
        </w:r>
        <w:r w:rsidR="001E2546">
          <w:rPr>
            <w:noProof/>
            <w:webHidden/>
          </w:rPr>
          <w:instrText xml:space="preserve"> PAGEREF _Toc115792392 \h </w:instrText>
        </w:r>
        <w:r w:rsidR="001E2546">
          <w:rPr>
            <w:noProof/>
            <w:webHidden/>
          </w:rPr>
        </w:r>
        <w:r w:rsidR="001E2546">
          <w:rPr>
            <w:noProof/>
            <w:webHidden/>
          </w:rPr>
          <w:fldChar w:fldCharType="separate"/>
        </w:r>
        <w:r w:rsidR="000515C0">
          <w:rPr>
            <w:noProof/>
            <w:webHidden/>
          </w:rPr>
          <w:t>17</w:t>
        </w:r>
        <w:r w:rsidR="001E2546">
          <w:rPr>
            <w:noProof/>
            <w:webHidden/>
          </w:rPr>
          <w:fldChar w:fldCharType="end"/>
        </w:r>
      </w:hyperlink>
    </w:p>
    <w:p w14:paraId="54A82C93" w14:textId="5A121FDA"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3"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Normal Video Record</w:t>
        </w:r>
        <w:r w:rsidR="001E2546">
          <w:rPr>
            <w:noProof/>
            <w:webHidden/>
          </w:rPr>
          <w:tab/>
        </w:r>
        <w:r w:rsidR="001E2546">
          <w:rPr>
            <w:noProof/>
            <w:webHidden/>
          </w:rPr>
          <w:fldChar w:fldCharType="begin"/>
        </w:r>
        <w:r w:rsidR="001E2546">
          <w:rPr>
            <w:noProof/>
            <w:webHidden/>
          </w:rPr>
          <w:instrText xml:space="preserve"> PAGEREF _Toc115792393 \h </w:instrText>
        </w:r>
        <w:r w:rsidR="001E2546">
          <w:rPr>
            <w:noProof/>
            <w:webHidden/>
          </w:rPr>
        </w:r>
        <w:r w:rsidR="001E2546">
          <w:rPr>
            <w:noProof/>
            <w:webHidden/>
          </w:rPr>
          <w:fldChar w:fldCharType="separate"/>
        </w:r>
        <w:r w:rsidR="000515C0">
          <w:rPr>
            <w:noProof/>
            <w:webHidden/>
          </w:rPr>
          <w:t>19</w:t>
        </w:r>
        <w:r w:rsidR="001E2546">
          <w:rPr>
            <w:noProof/>
            <w:webHidden/>
          </w:rPr>
          <w:fldChar w:fldCharType="end"/>
        </w:r>
      </w:hyperlink>
    </w:p>
    <w:p w14:paraId="52C2E555" w14:textId="79EB0AFA"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4"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Normal Video Record</w:t>
        </w:r>
        <w:r w:rsidR="001E2546">
          <w:rPr>
            <w:noProof/>
            <w:webHidden/>
          </w:rPr>
          <w:tab/>
        </w:r>
        <w:r w:rsidR="001E2546">
          <w:rPr>
            <w:noProof/>
            <w:webHidden/>
          </w:rPr>
          <w:fldChar w:fldCharType="begin"/>
        </w:r>
        <w:r w:rsidR="001E2546">
          <w:rPr>
            <w:noProof/>
            <w:webHidden/>
          </w:rPr>
          <w:instrText xml:space="preserve"> PAGEREF _Toc115792394 \h </w:instrText>
        </w:r>
        <w:r w:rsidR="001E2546">
          <w:rPr>
            <w:noProof/>
            <w:webHidden/>
          </w:rPr>
        </w:r>
        <w:r w:rsidR="001E2546">
          <w:rPr>
            <w:noProof/>
            <w:webHidden/>
          </w:rPr>
          <w:fldChar w:fldCharType="separate"/>
        </w:r>
        <w:r w:rsidR="000515C0">
          <w:rPr>
            <w:noProof/>
            <w:webHidden/>
          </w:rPr>
          <w:t>19</w:t>
        </w:r>
        <w:r w:rsidR="001E2546">
          <w:rPr>
            <w:noProof/>
            <w:webHidden/>
          </w:rPr>
          <w:fldChar w:fldCharType="end"/>
        </w:r>
      </w:hyperlink>
    </w:p>
    <w:p w14:paraId="19E4D73B" w14:textId="2ECBFA95"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5"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Emergency Video Record</w:t>
        </w:r>
        <w:r w:rsidR="001E2546">
          <w:rPr>
            <w:noProof/>
            <w:webHidden/>
          </w:rPr>
          <w:tab/>
        </w:r>
        <w:r w:rsidR="001E2546">
          <w:rPr>
            <w:noProof/>
            <w:webHidden/>
          </w:rPr>
          <w:fldChar w:fldCharType="begin"/>
        </w:r>
        <w:r w:rsidR="001E2546">
          <w:rPr>
            <w:noProof/>
            <w:webHidden/>
          </w:rPr>
          <w:instrText xml:space="preserve"> PAGEREF _Toc115792395 \h </w:instrText>
        </w:r>
        <w:r w:rsidR="001E2546">
          <w:rPr>
            <w:noProof/>
            <w:webHidden/>
          </w:rPr>
        </w:r>
        <w:r w:rsidR="001E2546">
          <w:rPr>
            <w:noProof/>
            <w:webHidden/>
          </w:rPr>
          <w:fldChar w:fldCharType="separate"/>
        </w:r>
        <w:r w:rsidR="000515C0">
          <w:rPr>
            <w:noProof/>
            <w:webHidden/>
          </w:rPr>
          <w:t>21</w:t>
        </w:r>
        <w:r w:rsidR="001E2546">
          <w:rPr>
            <w:noProof/>
            <w:webHidden/>
          </w:rPr>
          <w:fldChar w:fldCharType="end"/>
        </w:r>
      </w:hyperlink>
    </w:p>
    <w:p w14:paraId="7B21B4BE" w14:textId="09415736"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6"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Emergency Video Record</w:t>
        </w:r>
        <w:r w:rsidR="001E2546">
          <w:rPr>
            <w:noProof/>
            <w:webHidden/>
          </w:rPr>
          <w:tab/>
        </w:r>
        <w:r w:rsidR="001E2546">
          <w:rPr>
            <w:noProof/>
            <w:webHidden/>
          </w:rPr>
          <w:fldChar w:fldCharType="begin"/>
        </w:r>
        <w:r w:rsidR="001E2546">
          <w:rPr>
            <w:noProof/>
            <w:webHidden/>
          </w:rPr>
          <w:instrText xml:space="preserve"> PAGEREF _Toc115792396 \h </w:instrText>
        </w:r>
        <w:r w:rsidR="001E2546">
          <w:rPr>
            <w:noProof/>
            <w:webHidden/>
          </w:rPr>
        </w:r>
        <w:r w:rsidR="001E2546">
          <w:rPr>
            <w:noProof/>
            <w:webHidden/>
          </w:rPr>
          <w:fldChar w:fldCharType="separate"/>
        </w:r>
        <w:r w:rsidR="000515C0">
          <w:rPr>
            <w:noProof/>
            <w:webHidden/>
          </w:rPr>
          <w:t>21</w:t>
        </w:r>
        <w:r w:rsidR="001E2546">
          <w:rPr>
            <w:noProof/>
            <w:webHidden/>
          </w:rPr>
          <w:fldChar w:fldCharType="end"/>
        </w:r>
      </w:hyperlink>
    </w:p>
    <w:p w14:paraId="571FD3B5" w14:textId="73F4C51E"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7"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Manual Photo Record</w:t>
        </w:r>
        <w:r w:rsidR="001E2546">
          <w:rPr>
            <w:noProof/>
            <w:webHidden/>
          </w:rPr>
          <w:tab/>
        </w:r>
        <w:r w:rsidR="001E2546">
          <w:rPr>
            <w:noProof/>
            <w:webHidden/>
          </w:rPr>
          <w:fldChar w:fldCharType="begin"/>
        </w:r>
        <w:r w:rsidR="001E2546">
          <w:rPr>
            <w:noProof/>
            <w:webHidden/>
          </w:rPr>
          <w:instrText xml:space="preserve"> PAGEREF _Toc115792397 \h </w:instrText>
        </w:r>
        <w:r w:rsidR="001E2546">
          <w:rPr>
            <w:noProof/>
            <w:webHidden/>
          </w:rPr>
        </w:r>
        <w:r w:rsidR="001E2546">
          <w:rPr>
            <w:noProof/>
            <w:webHidden/>
          </w:rPr>
          <w:fldChar w:fldCharType="separate"/>
        </w:r>
        <w:r w:rsidR="000515C0">
          <w:rPr>
            <w:noProof/>
            <w:webHidden/>
          </w:rPr>
          <w:t>22</w:t>
        </w:r>
        <w:r w:rsidR="001E2546">
          <w:rPr>
            <w:noProof/>
            <w:webHidden/>
          </w:rPr>
          <w:fldChar w:fldCharType="end"/>
        </w:r>
      </w:hyperlink>
    </w:p>
    <w:p w14:paraId="7B09BC2A" w14:textId="44CBA86E"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8"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Manual Photo Record</w:t>
        </w:r>
        <w:r w:rsidR="001E2546">
          <w:rPr>
            <w:noProof/>
            <w:webHidden/>
          </w:rPr>
          <w:tab/>
        </w:r>
        <w:r w:rsidR="001E2546">
          <w:rPr>
            <w:noProof/>
            <w:webHidden/>
          </w:rPr>
          <w:fldChar w:fldCharType="begin"/>
        </w:r>
        <w:r w:rsidR="001E2546">
          <w:rPr>
            <w:noProof/>
            <w:webHidden/>
          </w:rPr>
          <w:instrText xml:space="preserve"> PAGEREF _Toc115792398 \h </w:instrText>
        </w:r>
        <w:r w:rsidR="001E2546">
          <w:rPr>
            <w:noProof/>
            <w:webHidden/>
          </w:rPr>
        </w:r>
        <w:r w:rsidR="001E2546">
          <w:rPr>
            <w:noProof/>
            <w:webHidden/>
          </w:rPr>
          <w:fldChar w:fldCharType="separate"/>
        </w:r>
        <w:r w:rsidR="000515C0">
          <w:rPr>
            <w:noProof/>
            <w:webHidden/>
          </w:rPr>
          <w:t>23</w:t>
        </w:r>
        <w:r w:rsidR="001E2546">
          <w:rPr>
            <w:noProof/>
            <w:webHidden/>
          </w:rPr>
          <w:fldChar w:fldCharType="end"/>
        </w:r>
      </w:hyperlink>
    </w:p>
    <w:p w14:paraId="3F84894D" w14:textId="0834DE11"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399"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Manual Video Record</w:t>
        </w:r>
        <w:r w:rsidR="001E2546">
          <w:rPr>
            <w:noProof/>
            <w:webHidden/>
          </w:rPr>
          <w:tab/>
        </w:r>
        <w:r w:rsidR="001E2546">
          <w:rPr>
            <w:noProof/>
            <w:webHidden/>
          </w:rPr>
          <w:fldChar w:fldCharType="begin"/>
        </w:r>
        <w:r w:rsidR="001E2546">
          <w:rPr>
            <w:noProof/>
            <w:webHidden/>
          </w:rPr>
          <w:instrText xml:space="preserve"> PAGEREF _Toc115792399 \h </w:instrText>
        </w:r>
        <w:r w:rsidR="001E2546">
          <w:rPr>
            <w:noProof/>
            <w:webHidden/>
          </w:rPr>
        </w:r>
        <w:r w:rsidR="001E2546">
          <w:rPr>
            <w:noProof/>
            <w:webHidden/>
          </w:rPr>
          <w:fldChar w:fldCharType="separate"/>
        </w:r>
        <w:r w:rsidR="000515C0">
          <w:rPr>
            <w:noProof/>
            <w:webHidden/>
          </w:rPr>
          <w:t>24</w:t>
        </w:r>
        <w:r w:rsidR="001E2546">
          <w:rPr>
            <w:noProof/>
            <w:webHidden/>
          </w:rPr>
          <w:fldChar w:fldCharType="end"/>
        </w:r>
      </w:hyperlink>
    </w:p>
    <w:p w14:paraId="5A941421" w14:textId="513249A7"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0"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Manual Video Record</w:t>
        </w:r>
        <w:r w:rsidR="001E2546">
          <w:rPr>
            <w:noProof/>
            <w:webHidden/>
          </w:rPr>
          <w:tab/>
        </w:r>
        <w:r w:rsidR="001E2546">
          <w:rPr>
            <w:noProof/>
            <w:webHidden/>
          </w:rPr>
          <w:fldChar w:fldCharType="begin"/>
        </w:r>
        <w:r w:rsidR="001E2546">
          <w:rPr>
            <w:noProof/>
            <w:webHidden/>
          </w:rPr>
          <w:instrText xml:space="preserve"> PAGEREF _Toc115792400 \h </w:instrText>
        </w:r>
        <w:r w:rsidR="001E2546">
          <w:rPr>
            <w:noProof/>
            <w:webHidden/>
          </w:rPr>
        </w:r>
        <w:r w:rsidR="001E2546">
          <w:rPr>
            <w:noProof/>
            <w:webHidden/>
          </w:rPr>
          <w:fldChar w:fldCharType="separate"/>
        </w:r>
        <w:r w:rsidR="000515C0">
          <w:rPr>
            <w:noProof/>
            <w:webHidden/>
          </w:rPr>
          <w:t>24</w:t>
        </w:r>
        <w:r w:rsidR="001E2546">
          <w:rPr>
            <w:noProof/>
            <w:webHidden/>
          </w:rPr>
          <w:fldChar w:fldCharType="end"/>
        </w:r>
      </w:hyperlink>
    </w:p>
    <w:p w14:paraId="7DD528ED" w14:textId="725FD168"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1"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Manual V</w:t>
        </w:r>
        <w:r w:rsidR="001E2546" w:rsidRPr="00DF399D">
          <w:rPr>
            <w:rStyle w:val="Hyperlink"/>
            <w:noProof/>
            <w:lang w:val="en-GB"/>
          </w:rPr>
          <w:t>i</w:t>
        </w:r>
        <w:r w:rsidR="001E2546" w:rsidRPr="00DF399D">
          <w:rPr>
            <w:rStyle w:val="Hyperlink"/>
            <w:noProof/>
            <w:lang w:val="en-GB"/>
          </w:rPr>
          <w:t>deo Record</w:t>
        </w:r>
        <w:r w:rsidR="001E2546">
          <w:rPr>
            <w:noProof/>
            <w:webHidden/>
          </w:rPr>
          <w:tab/>
        </w:r>
        <w:r w:rsidR="001E2546">
          <w:rPr>
            <w:noProof/>
            <w:webHidden/>
          </w:rPr>
          <w:fldChar w:fldCharType="begin"/>
        </w:r>
        <w:r w:rsidR="001E2546">
          <w:rPr>
            <w:noProof/>
            <w:webHidden/>
          </w:rPr>
          <w:instrText xml:space="preserve"> PAGEREF _Toc115792401 \h </w:instrText>
        </w:r>
        <w:r w:rsidR="001E2546">
          <w:rPr>
            <w:noProof/>
            <w:webHidden/>
          </w:rPr>
        </w:r>
        <w:r w:rsidR="001E2546">
          <w:rPr>
            <w:noProof/>
            <w:webHidden/>
          </w:rPr>
          <w:fldChar w:fldCharType="separate"/>
        </w:r>
        <w:r w:rsidR="000515C0">
          <w:rPr>
            <w:noProof/>
            <w:webHidden/>
          </w:rPr>
          <w:t>26</w:t>
        </w:r>
        <w:r w:rsidR="001E2546">
          <w:rPr>
            <w:noProof/>
            <w:webHidden/>
          </w:rPr>
          <w:fldChar w:fldCharType="end"/>
        </w:r>
      </w:hyperlink>
    </w:p>
    <w:p w14:paraId="758FFE5C" w14:textId="2C6E8CF8"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2"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Manual Video Record</w:t>
        </w:r>
        <w:r w:rsidR="001E2546">
          <w:rPr>
            <w:noProof/>
            <w:webHidden/>
          </w:rPr>
          <w:tab/>
        </w:r>
        <w:r w:rsidR="001E2546">
          <w:rPr>
            <w:noProof/>
            <w:webHidden/>
          </w:rPr>
          <w:fldChar w:fldCharType="begin"/>
        </w:r>
        <w:r w:rsidR="001E2546">
          <w:rPr>
            <w:noProof/>
            <w:webHidden/>
          </w:rPr>
          <w:instrText xml:space="preserve"> PAGEREF _Toc115792402 \h </w:instrText>
        </w:r>
        <w:r w:rsidR="001E2546">
          <w:rPr>
            <w:noProof/>
            <w:webHidden/>
          </w:rPr>
        </w:r>
        <w:r w:rsidR="001E2546">
          <w:rPr>
            <w:noProof/>
            <w:webHidden/>
          </w:rPr>
          <w:fldChar w:fldCharType="separate"/>
        </w:r>
        <w:r w:rsidR="000515C0">
          <w:rPr>
            <w:noProof/>
            <w:webHidden/>
          </w:rPr>
          <w:t>26</w:t>
        </w:r>
        <w:r w:rsidR="001E2546">
          <w:rPr>
            <w:noProof/>
            <w:webHidden/>
          </w:rPr>
          <w:fldChar w:fldCharType="end"/>
        </w:r>
      </w:hyperlink>
    </w:p>
    <w:p w14:paraId="301E0FC6" w14:textId="5891B810"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3"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Video Liveview</w:t>
        </w:r>
        <w:r w:rsidR="001E2546">
          <w:rPr>
            <w:noProof/>
            <w:webHidden/>
          </w:rPr>
          <w:tab/>
        </w:r>
        <w:r w:rsidR="001E2546">
          <w:rPr>
            <w:noProof/>
            <w:webHidden/>
          </w:rPr>
          <w:fldChar w:fldCharType="begin"/>
        </w:r>
        <w:r w:rsidR="001E2546">
          <w:rPr>
            <w:noProof/>
            <w:webHidden/>
          </w:rPr>
          <w:instrText xml:space="preserve"> PAGEREF _Toc115792403 \h </w:instrText>
        </w:r>
        <w:r w:rsidR="001E2546">
          <w:rPr>
            <w:noProof/>
            <w:webHidden/>
          </w:rPr>
        </w:r>
        <w:r w:rsidR="001E2546">
          <w:rPr>
            <w:noProof/>
            <w:webHidden/>
          </w:rPr>
          <w:fldChar w:fldCharType="separate"/>
        </w:r>
        <w:r w:rsidR="000515C0">
          <w:rPr>
            <w:noProof/>
            <w:webHidden/>
          </w:rPr>
          <w:t>27</w:t>
        </w:r>
        <w:r w:rsidR="001E2546">
          <w:rPr>
            <w:noProof/>
            <w:webHidden/>
          </w:rPr>
          <w:fldChar w:fldCharType="end"/>
        </w:r>
      </w:hyperlink>
    </w:p>
    <w:p w14:paraId="0C4FFE9E" w14:textId="1A3CD3FD"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4"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Video Liveview</w:t>
        </w:r>
        <w:r w:rsidR="001E2546">
          <w:rPr>
            <w:noProof/>
            <w:webHidden/>
          </w:rPr>
          <w:tab/>
        </w:r>
        <w:r w:rsidR="001E2546">
          <w:rPr>
            <w:noProof/>
            <w:webHidden/>
          </w:rPr>
          <w:fldChar w:fldCharType="begin"/>
        </w:r>
        <w:r w:rsidR="001E2546">
          <w:rPr>
            <w:noProof/>
            <w:webHidden/>
          </w:rPr>
          <w:instrText xml:space="preserve"> PAGEREF _Toc115792404 \h </w:instrText>
        </w:r>
        <w:r w:rsidR="001E2546">
          <w:rPr>
            <w:noProof/>
            <w:webHidden/>
          </w:rPr>
        </w:r>
        <w:r w:rsidR="001E2546">
          <w:rPr>
            <w:noProof/>
            <w:webHidden/>
          </w:rPr>
          <w:fldChar w:fldCharType="separate"/>
        </w:r>
        <w:r w:rsidR="000515C0">
          <w:rPr>
            <w:noProof/>
            <w:webHidden/>
          </w:rPr>
          <w:t>27</w:t>
        </w:r>
        <w:r w:rsidR="001E2546">
          <w:rPr>
            <w:noProof/>
            <w:webHidden/>
          </w:rPr>
          <w:fldChar w:fldCharType="end"/>
        </w:r>
      </w:hyperlink>
    </w:p>
    <w:p w14:paraId="73E7A526" w14:textId="715A98D8"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5"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Playback List Display</w:t>
        </w:r>
        <w:r w:rsidR="001E2546">
          <w:rPr>
            <w:noProof/>
            <w:webHidden/>
          </w:rPr>
          <w:tab/>
        </w:r>
        <w:r w:rsidR="001E2546">
          <w:rPr>
            <w:noProof/>
            <w:webHidden/>
          </w:rPr>
          <w:fldChar w:fldCharType="begin"/>
        </w:r>
        <w:r w:rsidR="001E2546">
          <w:rPr>
            <w:noProof/>
            <w:webHidden/>
          </w:rPr>
          <w:instrText xml:space="preserve"> PAGEREF _Toc115792405 \h </w:instrText>
        </w:r>
        <w:r w:rsidR="001E2546">
          <w:rPr>
            <w:noProof/>
            <w:webHidden/>
          </w:rPr>
        </w:r>
        <w:r w:rsidR="001E2546">
          <w:rPr>
            <w:noProof/>
            <w:webHidden/>
          </w:rPr>
          <w:fldChar w:fldCharType="separate"/>
        </w:r>
        <w:r w:rsidR="000515C0">
          <w:rPr>
            <w:noProof/>
            <w:webHidden/>
          </w:rPr>
          <w:t>31</w:t>
        </w:r>
        <w:r w:rsidR="001E2546">
          <w:rPr>
            <w:noProof/>
            <w:webHidden/>
          </w:rPr>
          <w:fldChar w:fldCharType="end"/>
        </w:r>
      </w:hyperlink>
    </w:p>
    <w:p w14:paraId="18B79406" w14:textId="0176303B"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6"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Playback List Display</w:t>
        </w:r>
        <w:r w:rsidR="001E2546">
          <w:rPr>
            <w:noProof/>
            <w:webHidden/>
          </w:rPr>
          <w:tab/>
        </w:r>
        <w:r w:rsidR="001E2546">
          <w:rPr>
            <w:noProof/>
            <w:webHidden/>
          </w:rPr>
          <w:fldChar w:fldCharType="begin"/>
        </w:r>
        <w:r w:rsidR="001E2546">
          <w:rPr>
            <w:noProof/>
            <w:webHidden/>
          </w:rPr>
          <w:instrText xml:space="preserve"> PAGEREF _Toc115792406 \h </w:instrText>
        </w:r>
        <w:r w:rsidR="001E2546">
          <w:rPr>
            <w:noProof/>
            <w:webHidden/>
          </w:rPr>
        </w:r>
        <w:r w:rsidR="001E2546">
          <w:rPr>
            <w:noProof/>
            <w:webHidden/>
          </w:rPr>
          <w:fldChar w:fldCharType="separate"/>
        </w:r>
        <w:r w:rsidR="000515C0">
          <w:rPr>
            <w:noProof/>
            <w:webHidden/>
          </w:rPr>
          <w:t>31</w:t>
        </w:r>
        <w:r w:rsidR="001E2546">
          <w:rPr>
            <w:noProof/>
            <w:webHidden/>
          </w:rPr>
          <w:fldChar w:fldCharType="end"/>
        </w:r>
      </w:hyperlink>
    </w:p>
    <w:p w14:paraId="55B66F56" w14:textId="5D781A45"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7"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Playback Display</w:t>
        </w:r>
        <w:r w:rsidR="001E2546">
          <w:rPr>
            <w:noProof/>
            <w:webHidden/>
          </w:rPr>
          <w:tab/>
        </w:r>
        <w:r w:rsidR="001E2546">
          <w:rPr>
            <w:noProof/>
            <w:webHidden/>
          </w:rPr>
          <w:fldChar w:fldCharType="begin"/>
        </w:r>
        <w:r w:rsidR="001E2546">
          <w:rPr>
            <w:noProof/>
            <w:webHidden/>
          </w:rPr>
          <w:instrText xml:space="preserve"> PAGEREF _Toc115792407 \h </w:instrText>
        </w:r>
        <w:r w:rsidR="001E2546">
          <w:rPr>
            <w:noProof/>
            <w:webHidden/>
          </w:rPr>
        </w:r>
        <w:r w:rsidR="001E2546">
          <w:rPr>
            <w:noProof/>
            <w:webHidden/>
          </w:rPr>
          <w:fldChar w:fldCharType="separate"/>
        </w:r>
        <w:r w:rsidR="000515C0">
          <w:rPr>
            <w:noProof/>
            <w:webHidden/>
          </w:rPr>
          <w:t>44</w:t>
        </w:r>
        <w:r w:rsidR="001E2546">
          <w:rPr>
            <w:noProof/>
            <w:webHidden/>
          </w:rPr>
          <w:fldChar w:fldCharType="end"/>
        </w:r>
      </w:hyperlink>
    </w:p>
    <w:p w14:paraId="52DA292E" w14:textId="5BE4F5B0"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8"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Playback Display</w:t>
        </w:r>
        <w:r w:rsidR="001E2546">
          <w:rPr>
            <w:noProof/>
            <w:webHidden/>
          </w:rPr>
          <w:tab/>
        </w:r>
        <w:r w:rsidR="001E2546">
          <w:rPr>
            <w:noProof/>
            <w:webHidden/>
          </w:rPr>
          <w:fldChar w:fldCharType="begin"/>
        </w:r>
        <w:r w:rsidR="001E2546">
          <w:rPr>
            <w:noProof/>
            <w:webHidden/>
          </w:rPr>
          <w:instrText xml:space="preserve"> PAGEREF _Toc115792408 \h </w:instrText>
        </w:r>
        <w:r w:rsidR="001E2546">
          <w:rPr>
            <w:noProof/>
            <w:webHidden/>
          </w:rPr>
        </w:r>
        <w:r w:rsidR="001E2546">
          <w:rPr>
            <w:noProof/>
            <w:webHidden/>
          </w:rPr>
          <w:fldChar w:fldCharType="separate"/>
        </w:r>
        <w:r w:rsidR="000515C0">
          <w:rPr>
            <w:noProof/>
            <w:webHidden/>
          </w:rPr>
          <w:t>44</w:t>
        </w:r>
        <w:r w:rsidR="001E2546">
          <w:rPr>
            <w:noProof/>
            <w:webHidden/>
          </w:rPr>
          <w:fldChar w:fldCharType="end"/>
        </w:r>
      </w:hyperlink>
    </w:p>
    <w:p w14:paraId="166ABBFB" w14:textId="4A42BF64"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09"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DVR Parameter Setting</w:t>
        </w:r>
        <w:r w:rsidR="001E2546">
          <w:rPr>
            <w:noProof/>
            <w:webHidden/>
          </w:rPr>
          <w:tab/>
        </w:r>
        <w:r w:rsidR="001E2546">
          <w:rPr>
            <w:noProof/>
            <w:webHidden/>
          </w:rPr>
          <w:fldChar w:fldCharType="begin"/>
        </w:r>
        <w:r w:rsidR="001E2546">
          <w:rPr>
            <w:noProof/>
            <w:webHidden/>
          </w:rPr>
          <w:instrText xml:space="preserve"> PAGEREF _Toc115792409 \h </w:instrText>
        </w:r>
        <w:r w:rsidR="001E2546">
          <w:rPr>
            <w:noProof/>
            <w:webHidden/>
          </w:rPr>
        </w:r>
        <w:r w:rsidR="001E2546">
          <w:rPr>
            <w:noProof/>
            <w:webHidden/>
          </w:rPr>
          <w:fldChar w:fldCharType="separate"/>
        </w:r>
        <w:r w:rsidR="000515C0">
          <w:rPr>
            <w:noProof/>
            <w:webHidden/>
          </w:rPr>
          <w:t>48</w:t>
        </w:r>
        <w:r w:rsidR="001E2546">
          <w:rPr>
            <w:noProof/>
            <w:webHidden/>
          </w:rPr>
          <w:fldChar w:fldCharType="end"/>
        </w:r>
      </w:hyperlink>
    </w:p>
    <w:p w14:paraId="17BA3FBD" w14:textId="2A650F0E"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0"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DVR Parameter Setting</w:t>
        </w:r>
        <w:r w:rsidR="001E2546">
          <w:rPr>
            <w:noProof/>
            <w:webHidden/>
          </w:rPr>
          <w:tab/>
        </w:r>
        <w:r w:rsidR="001E2546">
          <w:rPr>
            <w:noProof/>
            <w:webHidden/>
          </w:rPr>
          <w:fldChar w:fldCharType="begin"/>
        </w:r>
        <w:r w:rsidR="001E2546">
          <w:rPr>
            <w:noProof/>
            <w:webHidden/>
          </w:rPr>
          <w:instrText xml:space="preserve"> PAGEREF _Toc115792410 \h </w:instrText>
        </w:r>
        <w:r w:rsidR="001E2546">
          <w:rPr>
            <w:noProof/>
            <w:webHidden/>
          </w:rPr>
        </w:r>
        <w:r w:rsidR="001E2546">
          <w:rPr>
            <w:noProof/>
            <w:webHidden/>
          </w:rPr>
          <w:fldChar w:fldCharType="separate"/>
        </w:r>
        <w:r w:rsidR="000515C0">
          <w:rPr>
            <w:noProof/>
            <w:webHidden/>
          </w:rPr>
          <w:t>49</w:t>
        </w:r>
        <w:r w:rsidR="001E2546">
          <w:rPr>
            <w:noProof/>
            <w:webHidden/>
          </w:rPr>
          <w:fldChar w:fldCharType="end"/>
        </w:r>
      </w:hyperlink>
    </w:p>
    <w:p w14:paraId="5F2BE7EF" w14:textId="3D608D7F"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1"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DVR Wi-Fi Setting</w:t>
        </w:r>
        <w:r w:rsidR="001E2546">
          <w:rPr>
            <w:noProof/>
            <w:webHidden/>
          </w:rPr>
          <w:tab/>
        </w:r>
        <w:r w:rsidR="001E2546">
          <w:rPr>
            <w:noProof/>
            <w:webHidden/>
          </w:rPr>
          <w:fldChar w:fldCharType="begin"/>
        </w:r>
        <w:r w:rsidR="001E2546">
          <w:rPr>
            <w:noProof/>
            <w:webHidden/>
          </w:rPr>
          <w:instrText xml:space="preserve"> PAGEREF _Toc115792411 \h </w:instrText>
        </w:r>
        <w:r w:rsidR="001E2546">
          <w:rPr>
            <w:noProof/>
            <w:webHidden/>
          </w:rPr>
        </w:r>
        <w:r w:rsidR="001E2546">
          <w:rPr>
            <w:noProof/>
            <w:webHidden/>
          </w:rPr>
          <w:fldChar w:fldCharType="separate"/>
        </w:r>
        <w:r w:rsidR="000515C0">
          <w:rPr>
            <w:noProof/>
            <w:webHidden/>
          </w:rPr>
          <w:t>51</w:t>
        </w:r>
        <w:r w:rsidR="001E2546">
          <w:rPr>
            <w:noProof/>
            <w:webHidden/>
          </w:rPr>
          <w:fldChar w:fldCharType="end"/>
        </w:r>
      </w:hyperlink>
    </w:p>
    <w:p w14:paraId="326DB775" w14:textId="5AA22DB0"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2"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DVR Wi-Fi Setting</w:t>
        </w:r>
        <w:r w:rsidR="001E2546">
          <w:rPr>
            <w:noProof/>
            <w:webHidden/>
          </w:rPr>
          <w:tab/>
        </w:r>
        <w:r w:rsidR="001E2546">
          <w:rPr>
            <w:noProof/>
            <w:webHidden/>
          </w:rPr>
          <w:fldChar w:fldCharType="begin"/>
        </w:r>
        <w:r w:rsidR="001E2546">
          <w:rPr>
            <w:noProof/>
            <w:webHidden/>
          </w:rPr>
          <w:instrText xml:space="preserve"> PAGEREF _Toc115792412 \h </w:instrText>
        </w:r>
        <w:r w:rsidR="001E2546">
          <w:rPr>
            <w:noProof/>
            <w:webHidden/>
          </w:rPr>
        </w:r>
        <w:r w:rsidR="001E2546">
          <w:rPr>
            <w:noProof/>
            <w:webHidden/>
          </w:rPr>
          <w:fldChar w:fldCharType="separate"/>
        </w:r>
        <w:r w:rsidR="000515C0">
          <w:rPr>
            <w:noProof/>
            <w:webHidden/>
          </w:rPr>
          <w:t>51</w:t>
        </w:r>
        <w:r w:rsidR="001E2546">
          <w:rPr>
            <w:noProof/>
            <w:webHidden/>
          </w:rPr>
          <w:fldChar w:fldCharType="end"/>
        </w:r>
      </w:hyperlink>
    </w:p>
    <w:p w14:paraId="3623D21B" w14:textId="4368C2B7"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3" w:history="1">
        <w:r w:rsidR="001E2546" w:rsidRPr="00DF399D">
          <w:rPr>
            <w:rStyle w:val="Hyperlink"/>
            <w:noProof/>
          </w:rPr>
          <w:t>Table 5</w:t>
        </w:r>
        <w:r w:rsidR="001E2546" w:rsidRPr="00DF399D">
          <w:rPr>
            <w:rStyle w:val="Hyperlink"/>
            <w:noProof/>
          </w:rPr>
          <w:noBreakHyphen/>
          <w:t xml:space="preserve">2: Input Signal mappings of Function </w:t>
        </w:r>
        <w:r w:rsidR="001E2546" w:rsidRPr="00DF399D">
          <w:rPr>
            <w:rStyle w:val="Hyperlink"/>
            <w:noProof/>
            <w:lang w:val="en-GB"/>
          </w:rPr>
          <w:t>DVR System Setting</w:t>
        </w:r>
        <w:r w:rsidR="001E2546">
          <w:rPr>
            <w:noProof/>
            <w:webHidden/>
          </w:rPr>
          <w:tab/>
        </w:r>
        <w:r w:rsidR="001E2546">
          <w:rPr>
            <w:noProof/>
            <w:webHidden/>
          </w:rPr>
          <w:fldChar w:fldCharType="begin"/>
        </w:r>
        <w:r w:rsidR="001E2546">
          <w:rPr>
            <w:noProof/>
            <w:webHidden/>
          </w:rPr>
          <w:instrText xml:space="preserve"> PAGEREF _Toc115792413 \h </w:instrText>
        </w:r>
        <w:r w:rsidR="001E2546">
          <w:rPr>
            <w:noProof/>
            <w:webHidden/>
          </w:rPr>
        </w:r>
        <w:r w:rsidR="001E2546">
          <w:rPr>
            <w:noProof/>
            <w:webHidden/>
          </w:rPr>
          <w:fldChar w:fldCharType="separate"/>
        </w:r>
        <w:r w:rsidR="000515C0">
          <w:rPr>
            <w:noProof/>
            <w:webHidden/>
          </w:rPr>
          <w:t>52</w:t>
        </w:r>
        <w:r w:rsidR="001E2546">
          <w:rPr>
            <w:noProof/>
            <w:webHidden/>
          </w:rPr>
          <w:fldChar w:fldCharType="end"/>
        </w:r>
      </w:hyperlink>
    </w:p>
    <w:p w14:paraId="17401E0B" w14:textId="738AD320"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4" w:history="1">
        <w:r w:rsidR="001E2546" w:rsidRPr="00DF399D">
          <w:rPr>
            <w:rStyle w:val="Hyperlink"/>
            <w:noProof/>
          </w:rPr>
          <w:t>Table 5</w:t>
        </w:r>
        <w:r w:rsidR="001E2546" w:rsidRPr="00DF399D">
          <w:rPr>
            <w:rStyle w:val="Hyperlink"/>
            <w:noProof/>
          </w:rPr>
          <w:noBreakHyphen/>
          <w:t xml:space="preserve">3: Output Signal mappings of Function </w:t>
        </w:r>
        <w:r w:rsidR="001E2546" w:rsidRPr="00DF399D">
          <w:rPr>
            <w:rStyle w:val="Hyperlink"/>
            <w:noProof/>
            <w:lang w:val="en-GB"/>
          </w:rPr>
          <w:t>DVR System Setting</w:t>
        </w:r>
        <w:r w:rsidR="001E2546">
          <w:rPr>
            <w:noProof/>
            <w:webHidden/>
          </w:rPr>
          <w:tab/>
        </w:r>
        <w:r w:rsidR="001E2546">
          <w:rPr>
            <w:noProof/>
            <w:webHidden/>
          </w:rPr>
          <w:fldChar w:fldCharType="begin"/>
        </w:r>
        <w:r w:rsidR="001E2546">
          <w:rPr>
            <w:noProof/>
            <w:webHidden/>
          </w:rPr>
          <w:instrText xml:space="preserve"> PAGEREF _Toc115792414 \h </w:instrText>
        </w:r>
        <w:r w:rsidR="001E2546">
          <w:rPr>
            <w:noProof/>
            <w:webHidden/>
          </w:rPr>
        </w:r>
        <w:r w:rsidR="001E2546">
          <w:rPr>
            <w:noProof/>
            <w:webHidden/>
          </w:rPr>
          <w:fldChar w:fldCharType="separate"/>
        </w:r>
        <w:r w:rsidR="000515C0">
          <w:rPr>
            <w:noProof/>
            <w:webHidden/>
          </w:rPr>
          <w:t>53</w:t>
        </w:r>
        <w:r w:rsidR="001E2546">
          <w:rPr>
            <w:noProof/>
            <w:webHidden/>
          </w:rPr>
          <w:fldChar w:fldCharType="end"/>
        </w:r>
      </w:hyperlink>
    </w:p>
    <w:p w14:paraId="11CD435F" w14:textId="3583B83F" w:rsidR="001E2546" w:rsidRDefault="00B374CE">
      <w:pPr>
        <w:pStyle w:val="TableofFigures"/>
        <w:tabs>
          <w:tab w:val="right" w:leader="dot" w:pos="10173"/>
        </w:tabs>
        <w:rPr>
          <w:rFonts w:asciiTheme="minorHAnsi" w:eastAsiaTheme="minorEastAsia" w:hAnsiTheme="minorHAnsi" w:cstheme="minorBidi"/>
          <w:noProof/>
          <w:sz w:val="22"/>
          <w:szCs w:val="22"/>
          <w:lang w:eastAsia="zh-CN"/>
        </w:rPr>
      </w:pPr>
      <w:hyperlink w:anchor="_Toc115792415" w:history="1">
        <w:r w:rsidR="001E2546" w:rsidRPr="00DF399D">
          <w:rPr>
            <w:rStyle w:val="Hyperlink"/>
            <w:noProof/>
          </w:rPr>
          <w:t>Table 6</w:t>
        </w:r>
        <w:r w:rsidR="001E2546" w:rsidRPr="00DF399D">
          <w:rPr>
            <w:rStyle w:val="Hyperlink"/>
            <w:noProof/>
          </w:rPr>
          <w:noBreakHyphen/>
          <w:t>1: Open Concerns</w:t>
        </w:r>
        <w:r w:rsidR="001E2546">
          <w:rPr>
            <w:noProof/>
            <w:webHidden/>
          </w:rPr>
          <w:tab/>
        </w:r>
        <w:r w:rsidR="001E2546">
          <w:rPr>
            <w:noProof/>
            <w:webHidden/>
          </w:rPr>
          <w:fldChar w:fldCharType="begin"/>
        </w:r>
        <w:r w:rsidR="001E2546">
          <w:rPr>
            <w:noProof/>
            <w:webHidden/>
          </w:rPr>
          <w:instrText xml:space="preserve"> PAGEREF _Toc115792415 \h </w:instrText>
        </w:r>
        <w:r w:rsidR="001E2546">
          <w:rPr>
            <w:noProof/>
            <w:webHidden/>
          </w:rPr>
        </w:r>
        <w:r w:rsidR="001E2546">
          <w:rPr>
            <w:noProof/>
            <w:webHidden/>
          </w:rPr>
          <w:fldChar w:fldCharType="separate"/>
        </w:r>
        <w:r w:rsidR="000515C0">
          <w:rPr>
            <w:noProof/>
            <w:webHidden/>
          </w:rPr>
          <w:t>56</w:t>
        </w:r>
        <w:r w:rsidR="001E2546">
          <w:rPr>
            <w:noProof/>
            <w:webHidden/>
          </w:rPr>
          <w:fldChar w:fldCharType="end"/>
        </w:r>
      </w:hyperlink>
    </w:p>
    <w:p w14:paraId="35BB1B6F" w14:textId="0A9E4FE8" w:rsidR="003A3CDA" w:rsidRPr="00E2703A" w:rsidRDefault="004F4A45" w:rsidP="004F4A45">
      <w:r w:rsidRPr="00E2703A">
        <w:rPr>
          <w:rStyle w:val="Hyperlink"/>
          <w:rFonts w:cs="Arial"/>
          <w:noProof/>
          <w:color w:val="auto"/>
        </w:rPr>
        <w:fldChar w:fldCharType="end"/>
      </w:r>
    </w:p>
    <w:p w14:paraId="66183ECC" w14:textId="77777777" w:rsidR="00AF3D6B" w:rsidRPr="00185AC3" w:rsidRDefault="00495DD0" w:rsidP="00495DD0">
      <w:pPr>
        <w:pStyle w:val="Heading1"/>
      </w:pPr>
      <w:bookmarkStart w:id="8" w:name="_Toc481143785"/>
      <w:bookmarkStart w:id="9" w:name="_Toc122965377"/>
      <w:r>
        <w:lastRenderedPageBreak/>
        <w:t>Introduction</w:t>
      </w:r>
      <w:bookmarkEnd w:id="8"/>
      <w:bookmarkEnd w:id="9"/>
    </w:p>
    <w:p w14:paraId="4B2E1145" w14:textId="77777777" w:rsidR="00AF3D6B" w:rsidRPr="00185AC3" w:rsidRDefault="001F7BB0" w:rsidP="0008696C">
      <w:pPr>
        <w:pStyle w:val="Heading2"/>
      </w:pPr>
      <w:bookmarkStart w:id="10" w:name="_Toc215652128"/>
      <w:bookmarkStart w:id="11" w:name="_Toc481143786"/>
      <w:bookmarkStart w:id="12" w:name="_Toc122965378"/>
      <w:r w:rsidRPr="005B03D3">
        <w:rPr>
          <w:szCs w:val="20"/>
        </w:rPr>
        <w:t xml:space="preserve">Document </w:t>
      </w:r>
      <w:r w:rsidR="00E36794">
        <w:t>Purpose</w:t>
      </w:r>
      <w:bookmarkEnd w:id="10"/>
      <w:bookmarkEnd w:id="11"/>
      <w:bookmarkEnd w:id="12"/>
    </w:p>
    <w:p w14:paraId="415952E4" w14:textId="77777777" w:rsidR="000C11E9" w:rsidRDefault="000C11E9" w:rsidP="000C11E9">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sidR="007514C3">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1ACDD1F7" w14:textId="77777777" w:rsidR="000C11E9" w:rsidRDefault="000C11E9" w:rsidP="000C11E9">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64FCC21A" w14:textId="77777777" w:rsidR="000C11E9" w:rsidRDefault="001F7BB0" w:rsidP="0008696C">
      <w:pPr>
        <w:pStyle w:val="Heading2"/>
      </w:pPr>
      <w:bookmarkStart w:id="13" w:name="_Toc455752475"/>
      <w:bookmarkStart w:id="14" w:name="_Toc481143787"/>
      <w:bookmarkStart w:id="15" w:name="_Toc122965379"/>
      <w:r w:rsidRPr="005B03D3">
        <w:rPr>
          <w:szCs w:val="20"/>
        </w:rPr>
        <w:t xml:space="preserve">Document </w:t>
      </w:r>
      <w:r w:rsidR="000C11E9">
        <w:t>Scope</w:t>
      </w:r>
      <w:bookmarkEnd w:id="13"/>
      <w:bookmarkEnd w:id="14"/>
      <w:bookmarkEnd w:id="15"/>
    </w:p>
    <w:p w14:paraId="26775D33" w14:textId="49A0BDFC" w:rsidR="000C11E9" w:rsidRDefault="000C11E9" w:rsidP="000C11E9">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996691" w:rsidRPr="00996691">
        <w:rPr>
          <w:rFonts w:cs="Arial"/>
          <w:lang w:val="en-US"/>
        </w:rPr>
        <w:t>&lt;</w:t>
      </w:r>
      <w:r w:rsidR="00996691">
        <w:rPr>
          <w:rFonts w:cs="Arial"/>
          <w:lang w:val="en-US"/>
        </w:rPr>
        <w:t>Drive Video Record</w:t>
      </w:r>
      <w:r w:rsidR="00996691" w:rsidRPr="00996691">
        <w:rPr>
          <w:rFonts w:cs="Arial"/>
          <w:lang w:val="en-US"/>
        </w:rPr>
        <w:t>&gt;</w:t>
      </w:r>
      <w:r w:rsidR="00996691">
        <w:rPr>
          <w:rFonts w:cs="Arial"/>
          <w:lang w:val="en-US"/>
        </w:rPr>
        <w:t xml:space="preserve"> </w:t>
      </w:r>
      <w:r>
        <w:rPr>
          <w:rFonts w:cs="Arial"/>
          <w:lang w:val="en-US"/>
        </w:rPr>
        <w:t>to the following electrical architecture(s):</w:t>
      </w:r>
    </w:p>
    <w:tbl>
      <w:tblPr>
        <w:tblW w:w="1006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508"/>
        <w:gridCol w:w="2409"/>
        <w:gridCol w:w="3148"/>
      </w:tblGrid>
      <w:tr w:rsidR="000C11E9" w:rsidRPr="001B1565" w14:paraId="15B1EB18" w14:textId="77777777" w:rsidTr="00F31628">
        <w:trPr>
          <w:cantSplit/>
          <w:tblHeader/>
        </w:trPr>
        <w:tc>
          <w:tcPr>
            <w:tcW w:w="4508" w:type="dxa"/>
            <w:shd w:val="clear" w:color="auto" w:fill="E0E0E0"/>
          </w:tcPr>
          <w:p w14:paraId="4C3F2DBE" w14:textId="77777777" w:rsidR="000C11E9" w:rsidRPr="001B1565" w:rsidRDefault="000C11E9" w:rsidP="00F2468B">
            <w:pPr>
              <w:rPr>
                <w:rFonts w:ascii="Helvetica" w:hAnsi="Helvetica" w:cs="Helvetica"/>
                <w:b/>
              </w:rPr>
            </w:pPr>
            <w:r>
              <w:rPr>
                <w:rFonts w:ascii="Helvetica" w:hAnsi="Helvetica" w:cs="Helvetica"/>
                <w:b/>
              </w:rPr>
              <w:t xml:space="preserve">Electrical Architecture </w:t>
            </w:r>
            <w:r w:rsidRPr="001B1565">
              <w:rPr>
                <w:rFonts w:ascii="Helvetica" w:hAnsi="Helvetica" w:cs="Helvetica"/>
                <w:b/>
              </w:rPr>
              <w:t>Name</w:t>
            </w:r>
          </w:p>
        </w:tc>
        <w:tc>
          <w:tcPr>
            <w:tcW w:w="2409" w:type="dxa"/>
            <w:shd w:val="clear" w:color="auto" w:fill="E0E0E0"/>
          </w:tcPr>
          <w:p w14:paraId="2ECA9F0D" w14:textId="77777777" w:rsidR="000C11E9" w:rsidRPr="001B1565" w:rsidRDefault="000C11E9" w:rsidP="00F2468B">
            <w:pPr>
              <w:rPr>
                <w:rFonts w:ascii="Helvetica" w:hAnsi="Helvetica" w:cs="Helvetica"/>
                <w:b/>
              </w:rPr>
            </w:pPr>
            <w:r w:rsidRPr="001B1565">
              <w:rPr>
                <w:rFonts w:ascii="Helvetica" w:hAnsi="Helvetica" w:cs="Helvetica"/>
                <w:b/>
              </w:rPr>
              <w:t>Owner</w:t>
            </w:r>
          </w:p>
        </w:tc>
        <w:tc>
          <w:tcPr>
            <w:tcW w:w="3148" w:type="dxa"/>
            <w:shd w:val="clear" w:color="auto" w:fill="E0E0E0"/>
          </w:tcPr>
          <w:p w14:paraId="2E448513" w14:textId="77777777" w:rsidR="000C11E9" w:rsidRPr="001B1565" w:rsidRDefault="000C11E9" w:rsidP="00F2468B">
            <w:pPr>
              <w:rPr>
                <w:rFonts w:ascii="Helvetica" w:hAnsi="Helvetica" w:cs="Helvetica"/>
                <w:b/>
              </w:rPr>
            </w:pPr>
            <w:r w:rsidRPr="001B1565">
              <w:rPr>
                <w:rFonts w:ascii="Helvetica" w:hAnsi="Helvetica" w:cs="Helvetica"/>
                <w:b/>
              </w:rPr>
              <w:t>Reference</w:t>
            </w:r>
          </w:p>
        </w:tc>
      </w:tr>
      <w:tr w:rsidR="000C11E9" w:rsidRPr="001B1565" w14:paraId="1836066B" w14:textId="77777777" w:rsidTr="00996691">
        <w:trPr>
          <w:trHeight w:val="158"/>
        </w:trPr>
        <w:tc>
          <w:tcPr>
            <w:tcW w:w="4508" w:type="dxa"/>
          </w:tcPr>
          <w:p w14:paraId="6594AC3E" w14:textId="70CF5A86" w:rsidR="000C11E9" w:rsidRPr="003C6F08" w:rsidRDefault="00996691" w:rsidP="00F2468B">
            <w:pPr>
              <w:rPr>
                <w:rFonts w:ascii="Helvetica" w:hAnsi="Helvetica" w:cs="Helvetica"/>
              </w:rPr>
            </w:pPr>
            <w:r>
              <w:rPr>
                <w:rFonts w:ascii="Helvetica" w:hAnsi="Helvetica" w:cs="Helvetica"/>
              </w:rPr>
              <w:t>FNV2.1</w:t>
            </w:r>
          </w:p>
        </w:tc>
        <w:tc>
          <w:tcPr>
            <w:tcW w:w="2409" w:type="dxa"/>
          </w:tcPr>
          <w:p w14:paraId="13A0AD07" w14:textId="6681BA31" w:rsidR="000C11E9" w:rsidRPr="003C6F08" w:rsidRDefault="00996691" w:rsidP="00F2468B">
            <w:pPr>
              <w:rPr>
                <w:rFonts w:ascii="Helvetica" w:hAnsi="Helvetica" w:cs="Helvetica"/>
              </w:rPr>
            </w:pPr>
            <w:r>
              <w:rPr>
                <w:rFonts w:ascii="Helvetica" w:hAnsi="Helvetica" w:cs="Helvetica"/>
              </w:rPr>
              <w:t>YNIU6</w:t>
            </w:r>
          </w:p>
        </w:tc>
        <w:tc>
          <w:tcPr>
            <w:tcW w:w="3148" w:type="dxa"/>
          </w:tcPr>
          <w:p w14:paraId="161AAB9B" w14:textId="6C31C8CB" w:rsidR="000C11E9" w:rsidRPr="003C6F08" w:rsidRDefault="00996691" w:rsidP="00F2468B">
            <w:pPr>
              <w:rPr>
                <w:rFonts w:ascii="Helvetica" w:hAnsi="Helvetica" w:cs="Helvetica"/>
              </w:rPr>
            </w:pPr>
            <w:r>
              <w:rPr>
                <w:rFonts w:ascii="Helvetica" w:hAnsi="Helvetica" w:cs="Helvetica"/>
              </w:rPr>
              <w:t>/</w:t>
            </w:r>
          </w:p>
        </w:tc>
      </w:tr>
      <w:tr w:rsidR="000C11E9" w:rsidRPr="001B1565" w14:paraId="45D21B6E" w14:textId="77777777" w:rsidTr="00F31628">
        <w:tc>
          <w:tcPr>
            <w:tcW w:w="4508" w:type="dxa"/>
          </w:tcPr>
          <w:p w14:paraId="6BA0F7AF" w14:textId="77777777" w:rsidR="000C11E9" w:rsidRPr="003C6F08" w:rsidRDefault="000C11E9" w:rsidP="00F2468B">
            <w:pPr>
              <w:rPr>
                <w:rFonts w:ascii="Helvetica" w:hAnsi="Helvetica" w:cs="Helvetica"/>
              </w:rPr>
            </w:pPr>
          </w:p>
        </w:tc>
        <w:tc>
          <w:tcPr>
            <w:tcW w:w="2409" w:type="dxa"/>
          </w:tcPr>
          <w:p w14:paraId="194AD2FD" w14:textId="77777777" w:rsidR="000C11E9" w:rsidRPr="003C6F08" w:rsidRDefault="000C11E9" w:rsidP="00F2468B">
            <w:pPr>
              <w:rPr>
                <w:rFonts w:ascii="Helvetica" w:hAnsi="Helvetica" w:cs="Helvetica"/>
              </w:rPr>
            </w:pPr>
          </w:p>
        </w:tc>
        <w:tc>
          <w:tcPr>
            <w:tcW w:w="3148" w:type="dxa"/>
          </w:tcPr>
          <w:p w14:paraId="668CE24A" w14:textId="77777777" w:rsidR="000C11E9" w:rsidRPr="003C6F08" w:rsidRDefault="000C11E9" w:rsidP="00F2468B">
            <w:pPr>
              <w:rPr>
                <w:rFonts w:ascii="Helvetica" w:hAnsi="Helvetica" w:cs="Helvetica"/>
              </w:rPr>
            </w:pPr>
          </w:p>
        </w:tc>
      </w:tr>
    </w:tbl>
    <w:p w14:paraId="2873300A" w14:textId="79B7422C" w:rsidR="000C11E9" w:rsidRDefault="000C11E9" w:rsidP="000C11E9">
      <w:pPr>
        <w:pStyle w:val="Caption"/>
      </w:pPr>
      <w:bookmarkStart w:id="16" w:name="_Toc455752535"/>
      <w:bookmarkStart w:id="17" w:name="_Toc520108482"/>
      <w:bookmarkStart w:id="18" w:name="_Toc115792383"/>
      <w:r w:rsidRPr="001B1565">
        <w:t xml:space="preserve">Table </w:t>
      </w:r>
      <w:r w:rsidR="00A378CF">
        <w:rPr>
          <w:noProof/>
        </w:rPr>
        <w:fldChar w:fldCharType="begin"/>
      </w:r>
      <w:r w:rsidR="00A378CF">
        <w:rPr>
          <w:noProof/>
        </w:rPr>
        <w:instrText xml:space="preserve"> STYLEREF 1 \s </w:instrText>
      </w:r>
      <w:r w:rsidR="00A378CF">
        <w:rPr>
          <w:noProof/>
        </w:rPr>
        <w:fldChar w:fldCharType="separate"/>
      </w:r>
      <w:r w:rsidR="000515C0">
        <w:rPr>
          <w:noProof/>
        </w:rPr>
        <w:t>1</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0515C0">
        <w:rPr>
          <w:noProof/>
        </w:rPr>
        <w:t>1</w:t>
      </w:r>
      <w:r w:rsidR="00A378CF">
        <w:rPr>
          <w:noProof/>
        </w:rPr>
        <w:fldChar w:fldCharType="end"/>
      </w:r>
      <w:r w:rsidRPr="001B1565">
        <w:t xml:space="preserve">: </w:t>
      </w:r>
      <w:r>
        <w:t>Electrical Architecture(s) referenced in this document</w:t>
      </w:r>
      <w:bookmarkEnd w:id="16"/>
      <w:bookmarkEnd w:id="17"/>
      <w:bookmarkEnd w:id="18"/>
    </w:p>
    <w:p w14:paraId="6606CABE" w14:textId="77777777" w:rsidR="00AF3D6B" w:rsidRDefault="001C7523" w:rsidP="0008696C">
      <w:pPr>
        <w:pStyle w:val="Heading2"/>
      </w:pPr>
      <w:bookmarkStart w:id="19" w:name="_Toc122965380"/>
      <w:r w:rsidRPr="005B03D3">
        <w:rPr>
          <w:szCs w:val="20"/>
        </w:rPr>
        <w:t xml:space="preserve">Document </w:t>
      </w:r>
      <w:bookmarkStart w:id="20" w:name="_Toc481143788"/>
      <w:r w:rsidR="00E36794">
        <w:t>Audience</w:t>
      </w:r>
      <w:bookmarkEnd w:id="19"/>
      <w:bookmarkEnd w:id="20"/>
    </w:p>
    <w:p w14:paraId="2D9CD66F" w14:textId="7223E95A" w:rsidR="00737A13" w:rsidRPr="0071032F" w:rsidRDefault="00737A13" w:rsidP="0071032F">
      <w:pPr>
        <w:pStyle w:val="NormalWeb"/>
        <w:rPr>
          <w:rFonts w:eastAsia="Times New Roman" w:cs="Arial"/>
          <w:sz w:val="20"/>
          <w:szCs w:val="20"/>
          <w:lang w:eastAsia="zh-CN"/>
        </w:rPr>
      </w:pPr>
      <w:r w:rsidRPr="00185AC3">
        <w:rPr>
          <w:rFonts w:cs="Arial"/>
        </w:rPr>
        <w:t xml:space="preserve">The </w:t>
      </w:r>
      <w:r w:rsidRPr="0071032F">
        <w:rPr>
          <w:rFonts w:cs="Arial"/>
          <w:sz w:val="20"/>
          <w:szCs w:val="20"/>
        </w:rPr>
        <w:t xml:space="preserve">FIS is authored by </w:t>
      </w:r>
      <w:r w:rsidR="00E96E05" w:rsidRPr="0071032F">
        <w:rPr>
          <w:rFonts w:cs="Arial"/>
          <w:sz w:val="20"/>
          <w:szCs w:val="20"/>
        </w:rPr>
        <w:t>&lt;</w:t>
      </w:r>
      <w:r w:rsidR="0071032F" w:rsidRPr="0071032F">
        <w:rPr>
          <w:rFonts w:cs="Arial"/>
          <w:sz w:val="20"/>
          <w:szCs w:val="20"/>
        </w:rPr>
        <w:t>Emma Chen</w:t>
      </w:r>
      <w:r w:rsidR="00E96E05" w:rsidRPr="0071032F">
        <w:rPr>
          <w:rFonts w:cs="Arial"/>
          <w:sz w:val="20"/>
          <w:szCs w:val="20"/>
        </w:rPr>
        <w:t xml:space="preserve"> / </w:t>
      </w:r>
      <w:r w:rsidR="0071032F" w:rsidRPr="0071032F">
        <w:rPr>
          <w:rFonts w:cs="Arial"/>
          <w:sz w:val="20"/>
          <w:szCs w:val="20"/>
        </w:rPr>
        <w:t>Feature Owner Supervisor</w:t>
      </w:r>
      <w:r w:rsidR="00E96E05" w:rsidRPr="0071032F">
        <w:rPr>
          <w:rFonts w:cs="Arial"/>
          <w:sz w:val="20"/>
          <w:szCs w:val="20"/>
        </w:rPr>
        <w:t>&gt;</w:t>
      </w:r>
      <w:r w:rsidRPr="0071032F">
        <w:rPr>
          <w:rFonts w:cs="Arial"/>
          <w:sz w:val="20"/>
          <w:szCs w:val="20"/>
        </w:rPr>
        <w:t>. All Stakeholders</w:t>
      </w:r>
      <w:r>
        <w:rPr>
          <w:rFonts w:cs="Arial"/>
        </w:rPr>
        <w:t>, i.e., all people who have a valid interest in the feature implementation should read and, if possible, review the FIS. It needs to be guaranteed, that all stakeholders have access to the currently valid version of the FIS.</w:t>
      </w:r>
    </w:p>
    <w:p w14:paraId="45A4A74E" w14:textId="77777777" w:rsidR="00EA5059" w:rsidRDefault="003F54D8" w:rsidP="00DA6AC2">
      <w:pPr>
        <w:pStyle w:val="Heading3"/>
      </w:pPr>
      <w:bookmarkStart w:id="21" w:name="_Toc481143789"/>
      <w:bookmarkStart w:id="22" w:name="_Toc122965381"/>
      <w:r>
        <w:t>Stakeholder</w:t>
      </w:r>
      <w:r w:rsidR="00EA5059">
        <w:t xml:space="preserve"> List</w:t>
      </w:r>
      <w:bookmarkEnd w:id="21"/>
      <w:bookmarkEnd w:id="22"/>
    </w:p>
    <w:p w14:paraId="58B33194" w14:textId="32DFA08C" w:rsidR="00E92E07" w:rsidRDefault="00E92E07" w:rsidP="006A2B47">
      <w:pPr>
        <w:pStyle w:val="BodyText"/>
        <w:ind w:right="142"/>
        <w:jc w:val="both"/>
        <w:rPr>
          <w:rFonts w:cs="Arial"/>
          <w:lang w:val="en-US"/>
        </w:rPr>
      </w:pPr>
      <w:bookmarkStart w:id="23" w:name="_Toc215652130"/>
      <w:r w:rsidRPr="006A2B47">
        <w:rPr>
          <w:rFonts w:cs="Arial"/>
          <w:lang w:val="en-US"/>
        </w:rPr>
        <w:t xml:space="preserve">For the latest list of the </w:t>
      </w:r>
      <w:r w:rsidR="00482397" w:rsidRPr="006A2B47">
        <w:rPr>
          <w:rFonts w:cs="Arial"/>
          <w:lang w:val="en-US"/>
        </w:rPr>
        <w:t>function</w:t>
      </w:r>
      <w:r w:rsidRPr="006A2B47">
        <w:rPr>
          <w:rFonts w:cs="Arial"/>
          <w:lang w:val="en-US"/>
        </w:rPr>
        <w:t xml:space="preserve"> stakeholder</w:t>
      </w:r>
      <w:r w:rsidR="006A2B47">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sidR="00F16B6E">
        <w:rPr>
          <w:rFonts w:cs="Arial"/>
          <w:color w:val="0000FF"/>
          <w:lang w:val="en-US"/>
        </w:rPr>
        <w:t>TBD</w:t>
      </w:r>
      <w:r w:rsidRPr="006A2B47">
        <w:rPr>
          <w:rFonts w:cs="Arial"/>
          <w:color w:val="0000FF"/>
          <w:lang w:val="en-US"/>
        </w:rPr>
        <w:t>&gt;</w:t>
      </w:r>
      <w:r w:rsidRPr="006A2B47">
        <w:rPr>
          <w:rFonts w:cs="Arial"/>
          <w:lang w:val="en-US"/>
        </w:rPr>
        <w:t>.</w:t>
      </w:r>
    </w:p>
    <w:p w14:paraId="650063D2" w14:textId="77777777" w:rsidR="00AF3D6B" w:rsidRDefault="00E36794" w:rsidP="0008696C">
      <w:pPr>
        <w:pStyle w:val="Heading2"/>
      </w:pPr>
      <w:bookmarkStart w:id="24" w:name="_Toc520106081"/>
      <w:bookmarkStart w:id="25" w:name="_Toc520106082"/>
      <w:bookmarkStart w:id="26" w:name="_Toc481143790"/>
      <w:bookmarkStart w:id="27" w:name="_Toc122965382"/>
      <w:bookmarkEnd w:id="24"/>
      <w:bookmarkEnd w:id="25"/>
      <w:r>
        <w:t>Document Organization</w:t>
      </w:r>
      <w:bookmarkEnd w:id="23"/>
      <w:bookmarkEnd w:id="26"/>
      <w:bookmarkEnd w:id="27"/>
    </w:p>
    <w:p w14:paraId="5B025198" w14:textId="77777777" w:rsidR="00191F34" w:rsidRDefault="00876323" w:rsidP="00DA6AC2">
      <w:pPr>
        <w:pStyle w:val="Heading3"/>
      </w:pPr>
      <w:bookmarkStart w:id="28" w:name="_Toc481143791"/>
      <w:bookmarkStart w:id="29" w:name="_Toc122965383"/>
      <w:r>
        <w:t>Document Context</w:t>
      </w:r>
      <w:bookmarkEnd w:id="28"/>
      <w:bookmarkEnd w:id="29"/>
    </w:p>
    <w:p w14:paraId="03011A0D" w14:textId="77777777" w:rsidR="00E92E07" w:rsidRPr="001B1565" w:rsidRDefault="00E92E07" w:rsidP="003C6F08">
      <w:pPr>
        <w:pStyle w:val="BodyText"/>
        <w:ind w:right="142"/>
      </w:pPr>
      <w:r w:rsidRPr="001B1565">
        <w:t xml:space="preserve">Refer to the </w:t>
      </w:r>
      <w:hyperlink r:id="rId15" w:history="1">
        <w:r w:rsidRPr="007312EA">
          <w:rPr>
            <w:rStyle w:val="Hyperlink"/>
            <w:u w:val="none"/>
          </w:rPr>
          <w:t>Specification Structure page</w:t>
        </w:r>
      </w:hyperlink>
      <w:r w:rsidRPr="001B1565">
        <w:t xml:space="preserve"> in the </w:t>
      </w:r>
      <w:hyperlink r:id="rId16" w:history="1">
        <w:r w:rsidRPr="007312EA">
          <w:rPr>
            <w:rStyle w:val="Hyperlink"/>
            <w:rFonts w:cs="Arial"/>
            <w:u w:val="none"/>
          </w:rPr>
          <w:t>Ford RE Wiki</w:t>
        </w:r>
      </w:hyperlink>
      <w:r w:rsidRPr="001B1565">
        <w:t xml:space="preserve"> to understand how the </w:t>
      </w:r>
      <w:r w:rsidR="00482397">
        <w:t>F</w:t>
      </w:r>
      <w:r w:rsidR="00E0458F">
        <w:t>I</w:t>
      </w:r>
      <w:r w:rsidR="00482397">
        <w:t>S</w:t>
      </w:r>
      <w:r w:rsidRPr="001B1565">
        <w:t xml:space="preserve"> relates to other Ford Requirements Documents and Specifications.</w:t>
      </w:r>
    </w:p>
    <w:p w14:paraId="5C51126D" w14:textId="77777777" w:rsidR="00191F34" w:rsidRPr="00191F34" w:rsidRDefault="00191F34" w:rsidP="00DA6AC2">
      <w:pPr>
        <w:pStyle w:val="Heading3"/>
      </w:pPr>
      <w:bookmarkStart w:id="30" w:name="_Toc481143792"/>
      <w:bookmarkStart w:id="31" w:name="_Toc122965384"/>
      <w:r>
        <w:t>Document Structure</w:t>
      </w:r>
      <w:bookmarkEnd w:id="30"/>
      <w:bookmarkEnd w:id="31"/>
    </w:p>
    <w:p w14:paraId="2D3CD829" w14:textId="77777777" w:rsidR="005B03D3" w:rsidRPr="005B03D3" w:rsidRDefault="005B03D3" w:rsidP="005B03D3">
      <w:pPr>
        <w:rPr>
          <w:lang w:val="en-GB"/>
        </w:rPr>
      </w:pPr>
    </w:p>
    <w:p w14:paraId="123D7158" w14:textId="77777777" w:rsidR="00482397" w:rsidRDefault="00482397" w:rsidP="00482397">
      <w:pPr>
        <w:pStyle w:val="BodyText"/>
        <w:ind w:right="142"/>
        <w:rPr>
          <w:rFonts w:cs="Arial"/>
          <w:lang w:val="en-US"/>
        </w:rPr>
      </w:pPr>
      <w:bookmarkStart w:id="32" w:name="_Toc211245114"/>
      <w:bookmarkStart w:id="33" w:name="_Toc216841808"/>
      <w:bookmarkStart w:id="34" w:name="_Toc215652133"/>
      <w:r w:rsidRPr="00185AC3">
        <w:rPr>
          <w:rFonts w:cs="Arial"/>
          <w:lang w:val="en-US"/>
        </w:rPr>
        <w:t>The structure of this document is explained below:</w:t>
      </w:r>
    </w:p>
    <w:p w14:paraId="5A31E547" w14:textId="77777777" w:rsidR="004C471C" w:rsidRPr="004C471C" w:rsidRDefault="004C471C" w:rsidP="004C471C"/>
    <w:p w14:paraId="4735CA5B" w14:textId="77777777" w:rsidR="00482397" w:rsidRPr="0064395C" w:rsidRDefault="00482397" w:rsidP="00482397">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rsidRPr="00185AC3">
        <w:rPr>
          <w:rFonts w:cs="Arial"/>
          <w:lang w:val="en-US"/>
        </w:rPr>
        <w:tab/>
      </w:r>
      <w:r w:rsidR="00664CE1" w:rsidRPr="0064395C">
        <w:t xml:space="preserve">Introduction – Giving an explanation how to use this document including responsibilities and the scope of the document. </w:t>
      </w:r>
      <w:proofErr w:type="gramStart"/>
      <w:r w:rsidR="00664CE1" w:rsidRPr="0064395C">
        <w:t>Additionally</w:t>
      </w:r>
      <w:proofErr w:type="gramEnd"/>
      <w:r w:rsidR="00664CE1" w:rsidRPr="0064395C">
        <w:t xml:space="preserve"> it contains the revision history and a list of unsettled but known issues that have to be consolidated in future versions. It explains the terminology and gives a clarification of the definitions, concepts and abbreviations used in the document.</w:t>
      </w:r>
    </w:p>
    <w:p w14:paraId="75A0DEAB" w14:textId="77777777" w:rsidR="00482397" w:rsidRPr="0064395C" w:rsidRDefault="00482397" w:rsidP="00482397">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rsidRPr="0064395C">
        <w:rPr>
          <w:lang w:val="en-US"/>
        </w:rPr>
        <w:tab/>
      </w:r>
      <w:r w:rsidR="009922D5" w:rsidRPr="0064395C">
        <w:rPr>
          <w:rFonts w:cs="Arial"/>
          <w:lang w:val="en-US"/>
        </w:rPr>
        <w:t>Feature Implementation</w:t>
      </w:r>
      <w:r w:rsidR="004219FC" w:rsidRPr="0064395C">
        <w:rPr>
          <w:lang w:val="en-US"/>
        </w:rPr>
        <w:t xml:space="preserve"> Description</w:t>
      </w:r>
      <w:r w:rsidR="004F4A45" w:rsidRPr="0064395C">
        <w:rPr>
          <w:lang w:val="en-US"/>
        </w:rPr>
        <w:t xml:space="preserve"> – Giving </w:t>
      </w:r>
      <w:r w:rsidR="004219FC" w:rsidRPr="0064395C">
        <w:rPr>
          <w:lang w:val="en-US"/>
        </w:rPr>
        <w:t xml:space="preserve">an overview of the platform and listing </w:t>
      </w:r>
      <w:r w:rsidR="004F4A45" w:rsidRPr="0064395C">
        <w:rPr>
          <w:lang w:val="en-US"/>
        </w:rPr>
        <w:t xml:space="preserve">assumptions, </w:t>
      </w:r>
      <w:proofErr w:type="gramStart"/>
      <w:r w:rsidR="004F4A45" w:rsidRPr="0064395C">
        <w:rPr>
          <w:lang w:val="en-US"/>
        </w:rPr>
        <w:t>constraints</w:t>
      </w:r>
      <w:proofErr w:type="gramEnd"/>
      <w:r w:rsidR="004F4A45" w:rsidRPr="0064395C">
        <w:rPr>
          <w:lang w:val="en-US"/>
        </w:rPr>
        <w:t xml:space="preserve"> or dependencies</w:t>
      </w:r>
    </w:p>
    <w:p w14:paraId="378B4F9E" w14:textId="77777777" w:rsidR="009E238B" w:rsidRDefault="00482397" w:rsidP="00482397">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rsidRPr="0064395C">
        <w:rPr>
          <w:lang w:val="en-US"/>
        </w:rPr>
        <w:tab/>
      </w:r>
      <w:r w:rsidR="009E238B">
        <w:rPr>
          <w:lang w:val="en-US"/>
        </w:rPr>
        <w:t>Feature Implementation Architecture – Describing 3 Architecture Views:</w:t>
      </w:r>
    </w:p>
    <w:p w14:paraId="767A1FDC" w14:textId="77777777" w:rsidR="009E238B" w:rsidRPr="009E238B" w:rsidRDefault="004F4A45" w:rsidP="002E1278">
      <w:pPr>
        <w:pStyle w:val="ListParagraph"/>
        <w:numPr>
          <w:ilvl w:val="0"/>
          <w:numId w:val="10"/>
        </w:numPr>
        <w:rPr>
          <w:rFonts w:ascii="Arial" w:hAnsi="Arial" w:cs="Arial"/>
        </w:rPr>
      </w:pPr>
      <w:r w:rsidRPr="009E238B">
        <w:rPr>
          <w:rFonts w:ascii="Arial" w:hAnsi="Arial" w:cs="Arial"/>
        </w:rPr>
        <w:t>Functional Architecture – Showing the logical architecture of functions</w:t>
      </w:r>
    </w:p>
    <w:p w14:paraId="4625355B" w14:textId="77777777" w:rsidR="004B6340" w:rsidRDefault="00F47ED8" w:rsidP="002E1278">
      <w:pPr>
        <w:pStyle w:val="ListParagraph"/>
        <w:numPr>
          <w:ilvl w:val="0"/>
          <w:numId w:val="10"/>
        </w:numPr>
        <w:rPr>
          <w:rFonts w:ascii="Arial" w:hAnsi="Arial" w:cs="Arial"/>
        </w:rPr>
      </w:pPr>
      <w:r w:rsidRPr="009E238B">
        <w:rPr>
          <w:rFonts w:ascii="Arial" w:hAnsi="Arial" w:cs="Arial"/>
        </w:rPr>
        <w:t>Physical Architecture</w:t>
      </w:r>
      <w:r w:rsidR="004219FC" w:rsidRPr="009E238B">
        <w:rPr>
          <w:rFonts w:ascii="Arial" w:hAnsi="Arial" w:cs="Arial"/>
        </w:rPr>
        <w:t xml:space="preserve"> </w:t>
      </w:r>
      <w:r w:rsidR="004F4A45" w:rsidRPr="009E238B">
        <w:rPr>
          <w:rFonts w:ascii="Arial" w:hAnsi="Arial" w:cs="Arial"/>
        </w:rPr>
        <w:t xml:space="preserve">– </w:t>
      </w:r>
      <w:r w:rsidR="00444FCE" w:rsidRPr="009E238B">
        <w:rPr>
          <w:rFonts w:ascii="Arial" w:hAnsi="Arial" w:cs="Arial"/>
        </w:rPr>
        <w:t>Showing the physical architecture (</w:t>
      </w:r>
      <w:proofErr w:type="gramStart"/>
      <w:r w:rsidR="00444FCE" w:rsidRPr="009E238B">
        <w:rPr>
          <w:rFonts w:ascii="Arial" w:hAnsi="Arial" w:cs="Arial"/>
        </w:rPr>
        <w:t>first of all</w:t>
      </w:r>
      <w:proofErr w:type="gramEnd"/>
      <w:r w:rsidR="00444FCE" w:rsidRPr="009E238B">
        <w:rPr>
          <w:rFonts w:ascii="Arial" w:hAnsi="Arial" w:cs="Arial"/>
        </w:rPr>
        <w:t xml:space="preserve"> the E/E Architecture), which the Logical Functions get allocated to.</w:t>
      </w:r>
    </w:p>
    <w:p w14:paraId="1C7CB668" w14:textId="77777777" w:rsidR="00D650B3" w:rsidRPr="009E238B" w:rsidRDefault="00D650B3" w:rsidP="002E1278">
      <w:pPr>
        <w:pStyle w:val="ListParagraph"/>
        <w:numPr>
          <w:ilvl w:val="0"/>
          <w:numId w:val="10"/>
        </w:numPr>
        <w:rPr>
          <w:rFonts w:ascii="Arial" w:hAnsi="Arial" w:cs="Arial"/>
        </w:rPr>
      </w:pPr>
      <w:r>
        <w:rPr>
          <w:rFonts w:ascii="Arial" w:hAnsi="Arial" w:cs="Arial"/>
        </w:rPr>
        <w:t>Software Architecture – Showing the software architecture relevant for the feature (for features with in-house development only)</w:t>
      </w:r>
    </w:p>
    <w:p w14:paraId="776E7F28" w14:textId="77777777" w:rsidR="0064395C" w:rsidRPr="009E238B" w:rsidRDefault="0064395C" w:rsidP="002E1278">
      <w:pPr>
        <w:pStyle w:val="ListParagraph"/>
        <w:numPr>
          <w:ilvl w:val="0"/>
          <w:numId w:val="10"/>
        </w:numPr>
        <w:rPr>
          <w:rFonts w:ascii="Arial" w:hAnsi="Arial" w:cs="Arial"/>
        </w:rPr>
      </w:pPr>
      <w:r w:rsidRPr="009E238B">
        <w:rPr>
          <w:rFonts w:ascii="Arial" w:hAnsi="Arial" w:cs="Arial"/>
        </w:rPr>
        <w:lastRenderedPageBreak/>
        <w:t xml:space="preserve">Function Deployment – Presenting the allocation of logical functions and signals to the electrical </w:t>
      </w:r>
      <w:r w:rsidR="00F47ED8" w:rsidRPr="009E238B">
        <w:rPr>
          <w:rFonts w:ascii="Arial" w:hAnsi="Arial" w:cs="Arial"/>
        </w:rPr>
        <w:t>and other components</w:t>
      </w:r>
      <w:r w:rsidR="009E238B">
        <w:rPr>
          <w:rFonts w:ascii="Arial" w:hAnsi="Arial" w:cs="Arial"/>
        </w:rPr>
        <w:br/>
      </w:r>
    </w:p>
    <w:p w14:paraId="65111764"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4</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Modeling</w:t>
      </w:r>
      <w:r w:rsidR="004219FC" w:rsidRPr="0064395C">
        <w:rPr>
          <w:lang w:val="en-US"/>
        </w:rPr>
        <w:t xml:space="preserve"> –Modeling techniques providing additional detail on </w:t>
      </w:r>
      <w:proofErr w:type="gramStart"/>
      <w:r w:rsidR="004219FC" w:rsidRPr="0064395C">
        <w:rPr>
          <w:lang w:val="en-US"/>
        </w:rPr>
        <w:t>e.g.</w:t>
      </w:r>
      <w:proofErr w:type="gramEnd"/>
      <w:r w:rsidR="004219FC" w:rsidRPr="0064395C">
        <w:rPr>
          <w:lang w:val="en-US"/>
        </w:rPr>
        <w:t xml:space="preserve"> interface behavior</w:t>
      </w:r>
    </w:p>
    <w:p w14:paraId="5BBB4CE4" w14:textId="77777777" w:rsidR="00482397" w:rsidRPr="0064395C" w:rsidRDefault="0064395C" w:rsidP="00482397">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5</w:t>
      </w:r>
      <w:r w:rsidR="00482397" w:rsidRPr="0064395C">
        <w:rPr>
          <w:lang w:val="en-US"/>
        </w:rPr>
        <w:t xml:space="preserve"> – </w:t>
      </w:r>
      <w:r w:rsidR="00482397" w:rsidRPr="0064395C">
        <w:rPr>
          <w:lang w:val="en-US"/>
        </w:rPr>
        <w:tab/>
      </w:r>
      <w:r w:rsidR="00E0458F" w:rsidRPr="0064395C">
        <w:rPr>
          <w:rFonts w:cs="Arial"/>
          <w:lang w:val="en-US"/>
        </w:rPr>
        <w:t>Deployment</w:t>
      </w:r>
      <w:r w:rsidR="004F4A45" w:rsidRPr="0064395C">
        <w:rPr>
          <w:rFonts w:cs="Arial"/>
          <w:lang w:val="en-US"/>
        </w:rPr>
        <w:t xml:space="preserve"> </w:t>
      </w:r>
      <w:r w:rsidR="006A0473" w:rsidRPr="0064395C">
        <w:rPr>
          <w:rFonts w:cs="Arial"/>
          <w:lang w:val="en-US"/>
        </w:rPr>
        <w:t>Specific</w:t>
      </w:r>
      <w:r w:rsidR="006A0473" w:rsidRPr="0064395C">
        <w:rPr>
          <w:lang w:val="en-US"/>
        </w:rPr>
        <w:t xml:space="preserve"> </w:t>
      </w:r>
      <w:r w:rsidR="004F4A45" w:rsidRPr="0064395C">
        <w:rPr>
          <w:lang w:val="en-US"/>
        </w:rPr>
        <w:t>Requirements</w:t>
      </w:r>
      <w:r w:rsidR="004219FC" w:rsidRPr="0064395C">
        <w:rPr>
          <w:lang w:val="en-US"/>
        </w:rPr>
        <w:t xml:space="preserve"> – </w:t>
      </w:r>
      <w:r w:rsidR="00E0458F" w:rsidRPr="0064395C">
        <w:rPr>
          <w:lang w:val="en-US"/>
        </w:rPr>
        <w:t>Deployment</w:t>
      </w:r>
      <w:r w:rsidR="004219FC" w:rsidRPr="0064395C">
        <w:rPr>
          <w:lang w:val="en-US"/>
        </w:rPr>
        <w:t xml:space="preserve"> specific requirements for ECUs, Network Communication, and Process</w:t>
      </w:r>
    </w:p>
    <w:p w14:paraId="3B81A071" w14:textId="77777777" w:rsidR="004219FC" w:rsidRPr="0064395C" w:rsidRDefault="0064395C" w:rsidP="004219FC">
      <w:pPr>
        <w:pStyle w:val="BodyText"/>
        <w:tabs>
          <w:tab w:val="clear" w:pos="1134"/>
          <w:tab w:val="left" w:pos="1276"/>
        </w:tabs>
        <w:ind w:left="1276" w:right="142" w:hanging="1276"/>
        <w:jc w:val="both"/>
        <w:rPr>
          <w:lang w:val="en-US"/>
        </w:rPr>
      </w:pPr>
      <w:r w:rsidRPr="0064395C">
        <w:rPr>
          <w:b/>
          <w:lang w:val="en-US"/>
        </w:rPr>
        <w:t xml:space="preserve">Section </w:t>
      </w:r>
      <w:r w:rsidR="009E238B">
        <w:rPr>
          <w:b/>
          <w:lang w:val="en-US"/>
        </w:rPr>
        <w:t>6</w:t>
      </w:r>
      <w:r w:rsidR="004219FC" w:rsidRPr="0064395C">
        <w:rPr>
          <w:lang w:val="en-US"/>
        </w:rPr>
        <w:t xml:space="preserve"> – </w:t>
      </w:r>
      <w:r w:rsidR="004219FC" w:rsidRPr="0064395C">
        <w:rPr>
          <w:lang w:val="en-US"/>
        </w:rPr>
        <w:tab/>
        <w:t xml:space="preserve">List of Open </w:t>
      </w:r>
      <w:r w:rsidR="007B2CCE" w:rsidRPr="0064395C">
        <w:rPr>
          <w:lang w:val="en-US"/>
        </w:rPr>
        <w:t>Concerns</w:t>
      </w:r>
    </w:p>
    <w:p w14:paraId="76F4F22E" w14:textId="77777777" w:rsidR="009922D5" w:rsidRPr="0064395C" w:rsidRDefault="004219FC" w:rsidP="0008696C">
      <w:pPr>
        <w:pStyle w:val="BodyText"/>
        <w:tabs>
          <w:tab w:val="clear" w:pos="1134"/>
          <w:tab w:val="left" w:pos="1276"/>
        </w:tabs>
        <w:ind w:left="1276" w:right="142" w:hanging="1276"/>
        <w:jc w:val="both"/>
        <w:rPr>
          <w:rFonts w:cs="Arial"/>
          <w:lang w:val="en-US"/>
        </w:rPr>
      </w:pPr>
      <w:r w:rsidRPr="0064395C">
        <w:rPr>
          <w:b/>
          <w:lang w:val="en-US"/>
        </w:rPr>
        <w:t xml:space="preserve">Section </w:t>
      </w:r>
      <w:r w:rsidR="009E238B">
        <w:rPr>
          <w:b/>
          <w:lang w:val="en-US"/>
        </w:rPr>
        <w:t>7</w:t>
      </w:r>
      <w:r w:rsidR="000E42BB" w:rsidRPr="0064395C">
        <w:rPr>
          <w:lang w:val="en-US"/>
        </w:rPr>
        <w:t xml:space="preserve"> – </w:t>
      </w:r>
      <w:r w:rsidR="000E42BB" w:rsidRPr="0064395C">
        <w:rPr>
          <w:lang w:val="en-US"/>
        </w:rPr>
        <w:tab/>
      </w:r>
      <w:r w:rsidR="000E42BB" w:rsidRPr="0064395C">
        <w:rPr>
          <w:rFonts w:cs="Arial"/>
          <w:lang w:val="en-US"/>
        </w:rPr>
        <w:t>Revision History</w:t>
      </w:r>
    </w:p>
    <w:p w14:paraId="2DFBB477" w14:textId="77777777" w:rsidR="004B6340" w:rsidRPr="0008696C" w:rsidRDefault="009E238B" w:rsidP="00482397">
      <w:pPr>
        <w:pStyle w:val="BodyText"/>
        <w:tabs>
          <w:tab w:val="clear" w:pos="1134"/>
          <w:tab w:val="left" w:pos="1276"/>
        </w:tabs>
        <w:ind w:left="1276" w:right="142" w:hanging="1276"/>
        <w:jc w:val="both"/>
      </w:pPr>
      <w:r>
        <w:rPr>
          <w:rFonts w:cs="Arial"/>
          <w:b/>
          <w:bCs/>
          <w:lang w:val="en-US"/>
        </w:rPr>
        <w:t>Section 8</w:t>
      </w:r>
      <w:r w:rsidR="009922D5" w:rsidRPr="0064395C">
        <w:rPr>
          <w:rFonts w:cs="Arial"/>
          <w:lang w:val="en-US"/>
        </w:rPr>
        <w:t xml:space="preserve"> – </w:t>
      </w:r>
      <w:r w:rsidR="009922D5" w:rsidRPr="0064395C">
        <w:rPr>
          <w:rFonts w:cs="Arial"/>
          <w:lang w:val="en-US"/>
        </w:rPr>
        <w:tab/>
      </w:r>
      <w:r w:rsidR="004F4A45" w:rsidRPr="0064395C">
        <w:rPr>
          <w:lang w:val="en-US"/>
        </w:rPr>
        <w:t>Appendix</w:t>
      </w:r>
      <w:r w:rsidR="00C8645D" w:rsidRPr="0064395C">
        <w:rPr>
          <w:lang w:val="en-US"/>
        </w:rPr>
        <w:t xml:space="preserve"> - </w:t>
      </w:r>
      <w:r w:rsidR="00C8645D" w:rsidRPr="0064395C">
        <w:t>Presenting additional data mainly in a tabular form, e.g., a data dictionary</w:t>
      </w:r>
    </w:p>
    <w:p w14:paraId="2C47067C" w14:textId="77777777" w:rsidR="009922D5" w:rsidRDefault="009922D5" w:rsidP="009922D5">
      <w:pPr>
        <w:pStyle w:val="BodyText"/>
        <w:tabs>
          <w:tab w:val="clear" w:pos="1134"/>
          <w:tab w:val="left" w:pos="1276"/>
        </w:tabs>
        <w:ind w:left="1276" w:right="142" w:hanging="1276"/>
        <w:jc w:val="both"/>
        <w:rPr>
          <w:rFonts w:cs="Arial"/>
          <w:lang w:val="en-US"/>
        </w:rPr>
      </w:pPr>
      <w:bookmarkStart w:id="35" w:name="_Toc500052220"/>
      <w:bookmarkStart w:id="36" w:name="_Toc211245116"/>
      <w:bookmarkEnd w:id="32"/>
      <w:bookmarkEnd w:id="33"/>
    </w:p>
    <w:p w14:paraId="4163B731" w14:textId="77777777" w:rsidR="00F7196D" w:rsidRPr="0008696C" w:rsidRDefault="00F7196D" w:rsidP="00F7196D">
      <w:pPr>
        <w:pStyle w:val="Heading2"/>
        <w:rPr>
          <w:lang w:val="en-GB"/>
        </w:rPr>
      </w:pPr>
      <w:bookmarkStart w:id="37" w:name="_Ref12867675"/>
      <w:bookmarkStart w:id="38" w:name="_Toc481143801"/>
      <w:bookmarkStart w:id="39" w:name="_Toc122965385"/>
      <w:bookmarkEnd w:id="34"/>
      <w:bookmarkEnd w:id="35"/>
      <w:bookmarkEnd w:id="36"/>
      <w:r w:rsidRPr="0008696C">
        <w:rPr>
          <w:lang w:val="en-GB"/>
        </w:rPr>
        <w:t>References</w:t>
      </w:r>
      <w:bookmarkEnd w:id="37"/>
      <w:bookmarkEnd w:id="39"/>
    </w:p>
    <w:p w14:paraId="2977B1F6" w14:textId="77777777" w:rsidR="00F7196D" w:rsidRPr="00FB7B3D" w:rsidRDefault="00F7196D" w:rsidP="00F7196D">
      <w:pPr>
        <w:pStyle w:val="Heading3"/>
      </w:pPr>
      <w:bookmarkStart w:id="40" w:name="_Ref12637407"/>
      <w:bookmarkStart w:id="41" w:name="_Toc122965386"/>
      <w:r>
        <w:t>Ford D</w:t>
      </w:r>
      <w:r w:rsidRPr="00FB7B3D">
        <w:t>ocuments</w:t>
      </w:r>
      <w:bookmarkEnd w:id="40"/>
      <w:bookmarkEnd w:id="41"/>
    </w:p>
    <w:p w14:paraId="6FF2F811" w14:textId="77777777" w:rsidR="00F7196D" w:rsidRPr="009E3B7C" w:rsidRDefault="00F7196D" w:rsidP="00F7196D">
      <w:pPr>
        <w:pStyle w:val="BodyText"/>
        <w:ind w:right="142"/>
        <w:jc w:val="both"/>
        <w:rPr>
          <w:rFonts w:cs="Arial"/>
        </w:rPr>
      </w:pPr>
      <w:r>
        <w:rPr>
          <w:rFonts w:cs="Arial"/>
        </w:rPr>
        <w:t>The list of</w:t>
      </w:r>
      <w:r w:rsidRPr="009E3B7C">
        <w:rPr>
          <w:rFonts w:cs="Arial"/>
        </w:rPr>
        <w:t xml:space="preserve"> all Ford internal documents, which are directly related.</w:t>
      </w: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4547"/>
        <w:gridCol w:w="900"/>
        <w:gridCol w:w="990"/>
        <w:gridCol w:w="1926"/>
      </w:tblGrid>
      <w:tr w:rsidR="00F7196D" w:rsidRPr="007C20FA" w14:paraId="1EC0734A" w14:textId="77777777" w:rsidTr="00E23C14">
        <w:trPr>
          <w:cantSplit/>
          <w:tblHeader/>
        </w:trPr>
        <w:tc>
          <w:tcPr>
            <w:tcW w:w="1730" w:type="dxa"/>
            <w:shd w:val="clear" w:color="auto" w:fill="E0E0E0"/>
          </w:tcPr>
          <w:p w14:paraId="09B9F934" w14:textId="719D4B5D" w:rsidR="00F7196D" w:rsidRPr="002D34EE" w:rsidRDefault="00F7196D" w:rsidP="00292AC3">
            <w:pPr>
              <w:jc w:val="center"/>
              <w:rPr>
                <w:b/>
                <w:sz w:val="18"/>
                <w:szCs w:val="18"/>
              </w:rPr>
            </w:pPr>
            <w:r w:rsidRPr="002D34EE">
              <w:rPr>
                <w:b/>
                <w:sz w:val="18"/>
                <w:szCs w:val="18"/>
              </w:rPr>
              <w:t>Reference</w:t>
            </w:r>
            <w:r w:rsidR="0083357B" w:rsidRPr="002D34EE">
              <w:rPr>
                <w:b/>
                <w:sz w:val="18"/>
                <w:szCs w:val="18"/>
              </w:rPr>
              <w:t xml:space="preserve"> #</w:t>
            </w:r>
          </w:p>
        </w:tc>
        <w:tc>
          <w:tcPr>
            <w:tcW w:w="4547" w:type="dxa"/>
            <w:shd w:val="clear" w:color="auto" w:fill="E0E0E0"/>
          </w:tcPr>
          <w:p w14:paraId="3E99F7CA" w14:textId="77777777" w:rsidR="00F7196D" w:rsidRPr="002D34EE" w:rsidRDefault="00F7196D" w:rsidP="00292AC3">
            <w:pPr>
              <w:jc w:val="center"/>
              <w:rPr>
                <w:b/>
                <w:sz w:val="18"/>
                <w:szCs w:val="18"/>
              </w:rPr>
            </w:pPr>
            <w:r w:rsidRPr="002D34EE">
              <w:rPr>
                <w:b/>
                <w:sz w:val="18"/>
                <w:szCs w:val="18"/>
              </w:rPr>
              <w:t>Title</w:t>
            </w:r>
          </w:p>
        </w:tc>
        <w:tc>
          <w:tcPr>
            <w:tcW w:w="900" w:type="dxa"/>
            <w:shd w:val="clear" w:color="auto" w:fill="E0E0E0"/>
          </w:tcPr>
          <w:p w14:paraId="33C3C731" w14:textId="77777777" w:rsidR="00F7196D" w:rsidRPr="002D34EE" w:rsidRDefault="00F7196D" w:rsidP="00292AC3">
            <w:pPr>
              <w:jc w:val="center"/>
              <w:rPr>
                <w:b/>
                <w:sz w:val="18"/>
                <w:szCs w:val="18"/>
              </w:rPr>
            </w:pPr>
            <w:r w:rsidRPr="002D34EE">
              <w:rPr>
                <w:b/>
                <w:sz w:val="18"/>
                <w:szCs w:val="18"/>
              </w:rPr>
              <w:t>Doc. ID</w:t>
            </w:r>
          </w:p>
        </w:tc>
        <w:tc>
          <w:tcPr>
            <w:tcW w:w="990" w:type="dxa"/>
            <w:shd w:val="clear" w:color="auto" w:fill="E0E0E0"/>
          </w:tcPr>
          <w:p w14:paraId="78BD6F39" w14:textId="77777777" w:rsidR="00F7196D" w:rsidRPr="002D34EE" w:rsidRDefault="00F7196D" w:rsidP="00292AC3">
            <w:pPr>
              <w:jc w:val="center"/>
              <w:rPr>
                <w:b/>
                <w:sz w:val="18"/>
                <w:szCs w:val="18"/>
              </w:rPr>
            </w:pPr>
            <w:r w:rsidRPr="002D34EE">
              <w:rPr>
                <w:b/>
                <w:sz w:val="18"/>
                <w:szCs w:val="18"/>
              </w:rPr>
              <w:t>Revision</w:t>
            </w:r>
          </w:p>
        </w:tc>
        <w:tc>
          <w:tcPr>
            <w:tcW w:w="1926" w:type="dxa"/>
            <w:shd w:val="clear" w:color="auto" w:fill="E0E0E0"/>
          </w:tcPr>
          <w:p w14:paraId="1660E867" w14:textId="77777777" w:rsidR="00F7196D" w:rsidRPr="002D34EE" w:rsidRDefault="00F7196D" w:rsidP="00292AC3">
            <w:pPr>
              <w:jc w:val="center"/>
              <w:rPr>
                <w:b/>
                <w:sz w:val="18"/>
                <w:szCs w:val="18"/>
              </w:rPr>
            </w:pPr>
            <w:r w:rsidRPr="002D34EE">
              <w:rPr>
                <w:rFonts w:ascii="Helvetica" w:hAnsi="Helvetica" w:cs="Helvetica"/>
                <w:b/>
                <w:sz w:val="18"/>
                <w:szCs w:val="18"/>
              </w:rPr>
              <w:t>Document Location</w:t>
            </w:r>
          </w:p>
        </w:tc>
      </w:tr>
      <w:tr w:rsidR="00F7196D" w:rsidRPr="009E3B7C" w14:paraId="64F6B631" w14:textId="77777777" w:rsidTr="00E23C14">
        <w:trPr>
          <w:trHeight w:val="104"/>
        </w:trPr>
        <w:tc>
          <w:tcPr>
            <w:tcW w:w="1730" w:type="dxa"/>
          </w:tcPr>
          <w:p w14:paraId="58139661" w14:textId="777EE732" w:rsidR="00F7196D" w:rsidRPr="002D34EE" w:rsidRDefault="0083357B" w:rsidP="0083357B">
            <w:pPr>
              <w:jc w:val="center"/>
              <w:rPr>
                <w:rFonts w:cs="Arial"/>
                <w:sz w:val="18"/>
                <w:szCs w:val="18"/>
              </w:rPr>
            </w:pPr>
            <w:r w:rsidRPr="002D34EE">
              <w:rPr>
                <w:rFonts w:cs="Arial"/>
                <w:sz w:val="18"/>
                <w:szCs w:val="18"/>
              </w:rPr>
              <w:t>1</w:t>
            </w:r>
          </w:p>
        </w:tc>
        <w:tc>
          <w:tcPr>
            <w:tcW w:w="4547" w:type="dxa"/>
          </w:tcPr>
          <w:p w14:paraId="027CDF6F" w14:textId="5E8C9871" w:rsidR="00F7196D" w:rsidRPr="002D34EE" w:rsidRDefault="0083357B" w:rsidP="0071216D">
            <w:pPr>
              <w:rPr>
                <w:rFonts w:cs="Arial"/>
                <w:sz w:val="18"/>
                <w:szCs w:val="18"/>
              </w:rPr>
            </w:pPr>
            <w:r w:rsidRPr="002D34EE">
              <w:rPr>
                <w:rFonts w:cs="Arial"/>
                <w:sz w:val="18"/>
                <w:szCs w:val="18"/>
              </w:rPr>
              <w:t>Drive Video Record Feature B-Diagram</w:t>
            </w:r>
          </w:p>
        </w:tc>
        <w:tc>
          <w:tcPr>
            <w:tcW w:w="900" w:type="dxa"/>
          </w:tcPr>
          <w:p w14:paraId="0B9450C9" w14:textId="088968A0" w:rsidR="00F7196D" w:rsidRPr="002D34EE" w:rsidRDefault="0083357B" w:rsidP="002D34EE">
            <w:pPr>
              <w:jc w:val="center"/>
              <w:rPr>
                <w:rFonts w:cs="Arial"/>
                <w:sz w:val="18"/>
                <w:szCs w:val="18"/>
              </w:rPr>
            </w:pPr>
            <w:r w:rsidRPr="002D34EE">
              <w:rPr>
                <w:rFonts w:cs="Arial"/>
                <w:sz w:val="18"/>
                <w:szCs w:val="18"/>
              </w:rPr>
              <w:t>/</w:t>
            </w:r>
          </w:p>
        </w:tc>
        <w:tc>
          <w:tcPr>
            <w:tcW w:w="990" w:type="dxa"/>
          </w:tcPr>
          <w:p w14:paraId="53EBEFFC" w14:textId="69F21E83" w:rsidR="00F7196D" w:rsidRPr="002D34EE" w:rsidRDefault="0083357B" w:rsidP="002D34EE">
            <w:pPr>
              <w:jc w:val="center"/>
              <w:rPr>
                <w:rFonts w:cs="Arial"/>
                <w:sz w:val="18"/>
                <w:szCs w:val="18"/>
              </w:rPr>
            </w:pPr>
            <w:r w:rsidRPr="002D34EE">
              <w:rPr>
                <w:rFonts w:cs="Arial"/>
                <w:sz w:val="18"/>
                <w:szCs w:val="18"/>
              </w:rPr>
              <w:t>V1.0</w:t>
            </w:r>
          </w:p>
        </w:tc>
        <w:tc>
          <w:tcPr>
            <w:tcW w:w="1926" w:type="dxa"/>
          </w:tcPr>
          <w:p w14:paraId="1D627387" w14:textId="778B3F63" w:rsidR="00F7196D" w:rsidRPr="002D34EE" w:rsidRDefault="0083357B" w:rsidP="002D34EE">
            <w:pPr>
              <w:jc w:val="center"/>
              <w:rPr>
                <w:rFonts w:cs="Arial"/>
                <w:sz w:val="18"/>
                <w:szCs w:val="18"/>
              </w:rPr>
            </w:pPr>
            <w:r w:rsidRPr="002D34EE">
              <w:rPr>
                <w:rFonts w:cs="Arial"/>
                <w:sz w:val="18"/>
                <w:szCs w:val="18"/>
              </w:rPr>
              <w:t>/</w:t>
            </w:r>
          </w:p>
        </w:tc>
      </w:tr>
      <w:tr w:rsidR="00F7196D" w:rsidRPr="007C20FA" w14:paraId="193AAAA1" w14:textId="77777777" w:rsidTr="00E23C14">
        <w:tc>
          <w:tcPr>
            <w:tcW w:w="1730" w:type="dxa"/>
          </w:tcPr>
          <w:p w14:paraId="67B85FD2" w14:textId="1A7F7E38" w:rsidR="00F7196D" w:rsidRPr="002D34EE" w:rsidRDefault="0083357B" w:rsidP="0083357B">
            <w:pPr>
              <w:jc w:val="center"/>
              <w:rPr>
                <w:rFonts w:cs="Arial"/>
                <w:sz w:val="18"/>
                <w:szCs w:val="18"/>
              </w:rPr>
            </w:pPr>
            <w:r w:rsidRPr="002D34EE">
              <w:rPr>
                <w:rFonts w:cs="Arial"/>
                <w:sz w:val="18"/>
                <w:szCs w:val="18"/>
              </w:rPr>
              <w:t>2</w:t>
            </w:r>
          </w:p>
        </w:tc>
        <w:tc>
          <w:tcPr>
            <w:tcW w:w="4547" w:type="dxa"/>
          </w:tcPr>
          <w:p w14:paraId="2740FC51" w14:textId="2FC4B0F2" w:rsidR="00F7196D" w:rsidRPr="002D34EE" w:rsidRDefault="0099712F" w:rsidP="0071216D">
            <w:pPr>
              <w:rPr>
                <w:rFonts w:cs="Arial"/>
                <w:sz w:val="18"/>
                <w:szCs w:val="18"/>
              </w:rPr>
            </w:pPr>
            <w:r w:rsidRPr="0099712F">
              <w:rPr>
                <w:rFonts w:cs="Arial"/>
                <w:sz w:val="18"/>
                <w:szCs w:val="18"/>
              </w:rPr>
              <w:t>Drive Video Record Feature Level Specification</w:t>
            </w:r>
          </w:p>
        </w:tc>
        <w:tc>
          <w:tcPr>
            <w:tcW w:w="900" w:type="dxa"/>
          </w:tcPr>
          <w:p w14:paraId="031C8107" w14:textId="6C3F1998" w:rsidR="00F7196D" w:rsidRPr="002D34EE" w:rsidRDefault="0083357B" w:rsidP="002D34EE">
            <w:pPr>
              <w:jc w:val="center"/>
              <w:rPr>
                <w:rFonts w:cs="Arial"/>
                <w:sz w:val="18"/>
                <w:szCs w:val="18"/>
              </w:rPr>
            </w:pPr>
            <w:r w:rsidRPr="002D34EE">
              <w:rPr>
                <w:rFonts w:cs="Arial"/>
                <w:sz w:val="18"/>
                <w:szCs w:val="18"/>
              </w:rPr>
              <w:t>/</w:t>
            </w:r>
          </w:p>
        </w:tc>
        <w:tc>
          <w:tcPr>
            <w:tcW w:w="990" w:type="dxa"/>
          </w:tcPr>
          <w:p w14:paraId="778E9599" w14:textId="49242B08" w:rsidR="00F7196D" w:rsidRPr="002D34EE" w:rsidRDefault="0083357B" w:rsidP="002D34EE">
            <w:pPr>
              <w:jc w:val="center"/>
              <w:rPr>
                <w:rFonts w:cs="Arial"/>
                <w:sz w:val="18"/>
                <w:szCs w:val="18"/>
              </w:rPr>
            </w:pPr>
            <w:r w:rsidRPr="002D34EE">
              <w:rPr>
                <w:rFonts w:cs="Arial"/>
                <w:sz w:val="18"/>
                <w:szCs w:val="18"/>
              </w:rPr>
              <w:t>V1.</w:t>
            </w:r>
            <w:r w:rsidR="009D7224">
              <w:rPr>
                <w:rFonts w:cs="Arial"/>
                <w:sz w:val="18"/>
                <w:szCs w:val="18"/>
              </w:rPr>
              <w:t>5</w:t>
            </w:r>
          </w:p>
        </w:tc>
        <w:tc>
          <w:tcPr>
            <w:tcW w:w="1926" w:type="dxa"/>
          </w:tcPr>
          <w:p w14:paraId="340E074B" w14:textId="513C5523" w:rsidR="00F7196D" w:rsidRPr="002D34EE" w:rsidRDefault="0083357B" w:rsidP="002D34EE">
            <w:pPr>
              <w:jc w:val="center"/>
              <w:rPr>
                <w:rFonts w:cs="Arial"/>
                <w:sz w:val="18"/>
                <w:szCs w:val="18"/>
              </w:rPr>
            </w:pPr>
            <w:r w:rsidRPr="002D34EE">
              <w:rPr>
                <w:rFonts w:cs="Arial"/>
                <w:sz w:val="18"/>
                <w:szCs w:val="18"/>
              </w:rPr>
              <w:t>/</w:t>
            </w:r>
          </w:p>
        </w:tc>
      </w:tr>
      <w:tr w:rsidR="0083357B" w:rsidRPr="007C20FA" w14:paraId="734A2B13" w14:textId="77777777" w:rsidTr="00E23C14">
        <w:tc>
          <w:tcPr>
            <w:tcW w:w="1730" w:type="dxa"/>
          </w:tcPr>
          <w:p w14:paraId="6D26F61F" w14:textId="7F636080" w:rsidR="0083357B" w:rsidRPr="002D34EE" w:rsidRDefault="0083357B" w:rsidP="0083357B">
            <w:pPr>
              <w:jc w:val="center"/>
              <w:rPr>
                <w:rFonts w:cs="Arial"/>
                <w:sz w:val="18"/>
                <w:szCs w:val="18"/>
              </w:rPr>
            </w:pPr>
            <w:r w:rsidRPr="002D34EE">
              <w:rPr>
                <w:rFonts w:cs="Arial"/>
                <w:sz w:val="18"/>
                <w:szCs w:val="18"/>
              </w:rPr>
              <w:t>3</w:t>
            </w:r>
          </w:p>
        </w:tc>
        <w:tc>
          <w:tcPr>
            <w:tcW w:w="4547" w:type="dxa"/>
          </w:tcPr>
          <w:p w14:paraId="0ABCE712" w14:textId="3D69B674" w:rsidR="0083357B" w:rsidRPr="002D34EE" w:rsidRDefault="0083357B" w:rsidP="0071216D">
            <w:pPr>
              <w:rPr>
                <w:rFonts w:cs="Arial"/>
                <w:sz w:val="18"/>
                <w:szCs w:val="18"/>
              </w:rPr>
            </w:pPr>
            <w:r w:rsidRPr="002D34EE">
              <w:rPr>
                <w:rFonts w:cs="Arial"/>
                <w:sz w:val="18"/>
                <w:szCs w:val="18"/>
              </w:rPr>
              <w:t>Drive Video Record UART Protocol</w:t>
            </w:r>
          </w:p>
        </w:tc>
        <w:tc>
          <w:tcPr>
            <w:tcW w:w="900" w:type="dxa"/>
          </w:tcPr>
          <w:p w14:paraId="0BF94EEC" w14:textId="1CC962E6" w:rsidR="0083357B" w:rsidRPr="002D34EE" w:rsidRDefault="0083357B" w:rsidP="002D34EE">
            <w:pPr>
              <w:jc w:val="center"/>
              <w:rPr>
                <w:rFonts w:cs="Arial"/>
                <w:sz w:val="18"/>
                <w:szCs w:val="18"/>
              </w:rPr>
            </w:pPr>
            <w:r w:rsidRPr="002D34EE">
              <w:rPr>
                <w:rFonts w:cs="Arial"/>
                <w:sz w:val="18"/>
                <w:szCs w:val="18"/>
              </w:rPr>
              <w:t>/</w:t>
            </w:r>
          </w:p>
        </w:tc>
        <w:tc>
          <w:tcPr>
            <w:tcW w:w="990" w:type="dxa"/>
          </w:tcPr>
          <w:p w14:paraId="76555BBE" w14:textId="6F9A8ED7" w:rsidR="0083357B" w:rsidRPr="002D34EE" w:rsidRDefault="0083357B" w:rsidP="002D34EE">
            <w:pPr>
              <w:jc w:val="center"/>
              <w:rPr>
                <w:rFonts w:cs="Arial"/>
                <w:sz w:val="18"/>
                <w:szCs w:val="18"/>
              </w:rPr>
            </w:pPr>
            <w:r w:rsidRPr="002D34EE">
              <w:rPr>
                <w:rFonts w:cs="Arial"/>
                <w:sz w:val="18"/>
                <w:szCs w:val="18"/>
              </w:rPr>
              <w:t>V1.</w:t>
            </w:r>
            <w:r w:rsidR="009D7224">
              <w:rPr>
                <w:rFonts w:cs="Arial"/>
                <w:sz w:val="18"/>
                <w:szCs w:val="18"/>
              </w:rPr>
              <w:t>1</w:t>
            </w:r>
          </w:p>
        </w:tc>
        <w:tc>
          <w:tcPr>
            <w:tcW w:w="1926" w:type="dxa"/>
          </w:tcPr>
          <w:p w14:paraId="43AD8813" w14:textId="74E3C46E" w:rsidR="0083357B" w:rsidRPr="002D34EE" w:rsidRDefault="0083357B" w:rsidP="002D34EE">
            <w:pPr>
              <w:jc w:val="center"/>
              <w:rPr>
                <w:rFonts w:cs="Arial"/>
                <w:sz w:val="18"/>
                <w:szCs w:val="18"/>
              </w:rPr>
            </w:pPr>
            <w:r w:rsidRPr="002D34EE">
              <w:rPr>
                <w:rFonts w:cs="Arial"/>
                <w:sz w:val="18"/>
                <w:szCs w:val="18"/>
              </w:rPr>
              <w:t>/</w:t>
            </w:r>
          </w:p>
        </w:tc>
      </w:tr>
      <w:tr w:rsidR="0083357B" w:rsidRPr="007C20FA" w14:paraId="4AF9DEBF" w14:textId="77777777" w:rsidTr="00E23C14">
        <w:tc>
          <w:tcPr>
            <w:tcW w:w="1730" w:type="dxa"/>
          </w:tcPr>
          <w:p w14:paraId="0DDCF732" w14:textId="77777777" w:rsidR="0083357B" w:rsidRPr="002D34EE" w:rsidRDefault="0083357B" w:rsidP="0083357B">
            <w:pPr>
              <w:jc w:val="center"/>
              <w:rPr>
                <w:rFonts w:cs="Arial"/>
                <w:sz w:val="18"/>
                <w:szCs w:val="18"/>
              </w:rPr>
            </w:pPr>
          </w:p>
        </w:tc>
        <w:tc>
          <w:tcPr>
            <w:tcW w:w="4547" w:type="dxa"/>
          </w:tcPr>
          <w:p w14:paraId="7103F434" w14:textId="77777777" w:rsidR="0083357B" w:rsidRPr="002D34EE" w:rsidRDefault="0083357B" w:rsidP="0071216D">
            <w:pPr>
              <w:rPr>
                <w:rFonts w:cs="Arial"/>
                <w:sz w:val="18"/>
                <w:szCs w:val="18"/>
              </w:rPr>
            </w:pPr>
          </w:p>
        </w:tc>
        <w:tc>
          <w:tcPr>
            <w:tcW w:w="900" w:type="dxa"/>
          </w:tcPr>
          <w:p w14:paraId="3FBC7430" w14:textId="77777777" w:rsidR="0083357B" w:rsidRPr="002D34EE" w:rsidRDefault="0083357B" w:rsidP="002D34EE">
            <w:pPr>
              <w:jc w:val="center"/>
              <w:rPr>
                <w:rFonts w:cs="Arial"/>
                <w:sz w:val="18"/>
                <w:szCs w:val="18"/>
              </w:rPr>
            </w:pPr>
          </w:p>
        </w:tc>
        <w:tc>
          <w:tcPr>
            <w:tcW w:w="990" w:type="dxa"/>
          </w:tcPr>
          <w:p w14:paraId="3BC234AC" w14:textId="77777777" w:rsidR="0083357B" w:rsidRPr="002D34EE" w:rsidRDefault="0083357B" w:rsidP="002D34EE">
            <w:pPr>
              <w:jc w:val="center"/>
              <w:rPr>
                <w:rFonts w:cs="Arial"/>
                <w:sz w:val="18"/>
                <w:szCs w:val="18"/>
              </w:rPr>
            </w:pPr>
          </w:p>
        </w:tc>
        <w:tc>
          <w:tcPr>
            <w:tcW w:w="1926" w:type="dxa"/>
          </w:tcPr>
          <w:p w14:paraId="246B7F28" w14:textId="77777777" w:rsidR="0083357B" w:rsidRPr="002D34EE" w:rsidRDefault="0083357B" w:rsidP="002D34EE">
            <w:pPr>
              <w:jc w:val="center"/>
              <w:rPr>
                <w:rFonts w:cs="Arial"/>
                <w:sz w:val="18"/>
                <w:szCs w:val="18"/>
              </w:rPr>
            </w:pPr>
          </w:p>
        </w:tc>
      </w:tr>
    </w:tbl>
    <w:p w14:paraId="7AB0A8EB" w14:textId="57B47267" w:rsidR="00F7196D" w:rsidRDefault="00F7196D" w:rsidP="00F7196D">
      <w:pPr>
        <w:pStyle w:val="Caption"/>
      </w:pPr>
      <w:bookmarkStart w:id="42" w:name="_Toc520108484"/>
      <w:bookmarkStart w:id="43" w:name="_Toc115792384"/>
      <w:r w:rsidRPr="001B1565">
        <w:t xml:space="preserve">Table </w:t>
      </w:r>
      <w:r>
        <w:rPr>
          <w:noProof/>
        </w:rPr>
        <w:fldChar w:fldCharType="begin"/>
      </w:r>
      <w:r>
        <w:rPr>
          <w:noProof/>
        </w:rPr>
        <w:instrText xml:space="preserve"> STYLEREF 1 \s </w:instrText>
      </w:r>
      <w:r>
        <w:rPr>
          <w:noProof/>
        </w:rPr>
        <w:fldChar w:fldCharType="separate"/>
      </w:r>
      <w:r w:rsidR="000515C0">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w:t>
      </w:r>
      <w:r>
        <w:rPr>
          <w:noProof/>
        </w:rPr>
        <w:fldChar w:fldCharType="end"/>
      </w:r>
      <w:r w:rsidRPr="001B1565">
        <w:t xml:space="preserve">: </w:t>
      </w:r>
      <w:r>
        <w:t>Ford internal Documents</w:t>
      </w:r>
      <w:bookmarkEnd w:id="42"/>
      <w:bookmarkEnd w:id="43"/>
    </w:p>
    <w:p w14:paraId="3B114D39" w14:textId="77777777" w:rsidR="00F7196D" w:rsidRPr="00B53B74" w:rsidRDefault="00F7196D" w:rsidP="00B53B74">
      <w:pPr>
        <w:pStyle w:val="Heading3"/>
      </w:pPr>
      <w:bookmarkStart w:id="44" w:name="_Toc122965387"/>
      <w:r w:rsidRPr="00B53B74">
        <w:t>External Documents and Publications</w:t>
      </w:r>
      <w:bookmarkEnd w:id="44"/>
    </w:p>
    <w:p w14:paraId="21CC4499" w14:textId="77777777" w:rsidR="00F7196D" w:rsidRDefault="00F7196D" w:rsidP="00F7196D">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 xml:space="preserve">books, </w:t>
      </w:r>
      <w:proofErr w:type="gramStart"/>
      <w:r>
        <w:rPr>
          <w:rFonts w:cs="Arial"/>
          <w:lang w:val="en-US"/>
        </w:rPr>
        <w:t>reports</w:t>
      </w:r>
      <w:proofErr w:type="gramEnd"/>
      <w:r>
        <w:rPr>
          <w:rFonts w:cs="Arial"/>
          <w:lang w:val="en-US"/>
        </w:rPr>
        <w:t xml:space="preserve">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F7196D" w:rsidRPr="007C20FA" w14:paraId="306457C5" w14:textId="77777777" w:rsidTr="00E96CFD">
        <w:trPr>
          <w:cantSplit/>
          <w:tblHeader/>
        </w:trPr>
        <w:tc>
          <w:tcPr>
            <w:tcW w:w="1531" w:type="dxa"/>
            <w:shd w:val="clear" w:color="auto" w:fill="E0E0E0"/>
          </w:tcPr>
          <w:p w14:paraId="08601BD1" w14:textId="3CD5F759" w:rsidR="00F7196D" w:rsidRPr="007C20FA" w:rsidRDefault="00F7196D" w:rsidP="004604EF">
            <w:pPr>
              <w:jc w:val="center"/>
              <w:rPr>
                <w:rFonts w:ascii="Helvetica" w:hAnsi="Helvetica" w:cs="Helvetica"/>
                <w:b/>
              </w:rPr>
            </w:pPr>
            <w:r w:rsidRPr="007C20FA">
              <w:rPr>
                <w:rFonts w:ascii="Helvetica" w:hAnsi="Helvetica" w:cs="Helvetica"/>
                <w:b/>
              </w:rPr>
              <w:t>Reference</w:t>
            </w:r>
            <w:r w:rsidR="0083357B">
              <w:rPr>
                <w:rFonts w:ascii="Helvetica" w:hAnsi="Helvetica" w:cs="Helvetica"/>
                <w:b/>
              </w:rPr>
              <w:t xml:space="preserve"> #</w:t>
            </w:r>
          </w:p>
        </w:tc>
        <w:tc>
          <w:tcPr>
            <w:tcW w:w="8675" w:type="dxa"/>
            <w:shd w:val="clear" w:color="auto" w:fill="E0E0E0"/>
          </w:tcPr>
          <w:p w14:paraId="6A17DC1E" w14:textId="77777777" w:rsidR="00F7196D" w:rsidRPr="007C20FA" w:rsidRDefault="00F7196D" w:rsidP="004604EF">
            <w:pPr>
              <w:jc w:val="center"/>
              <w:rPr>
                <w:rFonts w:ascii="Helvetica" w:hAnsi="Helvetica" w:cs="Helvetica"/>
                <w:b/>
              </w:rPr>
            </w:pPr>
            <w:r>
              <w:rPr>
                <w:rFonts w:ascii="Helvetica" w:hAnsi="Helvetica" w:cs="Helvetica"/>
                <w:b/>
              </w:rPr>
              <w:t>Document / Publication</w:t>
            </w:r>
          </w:p>
        </w:tc>
      </w:tr>
      <w:tr w:rsidR="00F7196D" w:rsidRPr="007C20FA" w14:paraId="6754CECB" w14:textId="77777777" w:rsidTr="00E96CFD">
        <w:trPr>
          <w:trHeight w:val="104"/>
        </w:trPr>
        <w:tc>
          <w:tcPr>
            <w:tcW w:w="1531" w:type="dxa"/>
          </w:tcPr>
          <w:p w14:paraId="1487F77C" w14:textId="3B15DCB1" w:rsidR="00F7196D" w:rsidRPr="003C6F08" w:rsidRDefault="002D34EE" w:rsidP="004604EF">
            <w:pPr>
              <w:jc w:val="center"/>
              <w:rPr>
                <w:rFonts w:cs="Arial"/>
              </w:rPr>
            </w:pPr>
            <w:r>
              <w:rPr>
                <w:rFonts w:cs="Arial"/>
              </w:rPr>
              <w:t>1</w:t>
            </w:r>
          </w:p>
        </w:tc>
        <w:tc>
          <w:tcPr>
            <w:tcW w:w="8675" w:type="dxa"/>
          </w:tcPr>
          <w:p w14:paraId="3F2E1E7F" w14:textId="4E05D8E9" w:rsidR="00F7196D" w:rsidRPr="003C6F08" w:rsidRDefault="002D34EE" w:rsidP="0071216D">
            <w:pPr>
              <w:rPr>
                <w:rFonts w:cs="Arial"/>
              </w:rPr>
            </w:pPr>
            <w:r w:rsidRPr="002D34EE">
              <w:rPr>
                <w:rFonts w:cs="Arial"/>
              </w:rPr>
              <w:t>GBT 38892-2020</w:t>
            </w:r>
          </w:p>
        </w:tc>
      </w:tr>
      <w:tr w:rsidR="00F7196D" w:rsidRPr="007C20FA" w14:paraId="4E3EF5EF" w14:textId="77777777" w:rsidTr="00E96CFD">
        <w:trPr>
          <w:trHeight w:val="104"/>
        </w:trPr>
        <w:tc>
          <w:tcPr>
            <w:tcW w:w="1531" w:type="dxa"/>
          </w:tcPr>
          <w:p w14:paraId="3B8E27B9" w14:textId="77777777" w:rsidR="00F7196D" w:rsidRPr="003C6F08" w:rsidRDefault="00F7196D" w:rsidP="004604EF">
            <w:pPr>
              <w:jc w:val="center"/>
              <w:rPr>
                <w:rFonts w:cs="Arial"/>
              </w:rPr>
            </w:pPr>
          </w:p>
        </w:tc>
        <w:tc>
          <w:tcPr>
            <w:tcW w:w="8675" w:type="dxa"/>
          </w:tcPr>
          <w:p w14:paraId="5796C636" w14:textId="77777777" w:rsidR="00F7196D" w:rsidRPr="003C6F08" w:rsidRDefault="00F7196D" w:rsidP="0071216D">
            <w:pPr>
              <w:rPr>
                <w:rFonts w:cs="Arial"/>
              </w:rPr>
            </w:pPr>
          </w:p>
        </w:tc>
      </w:tr>
    </w:tbl>
    <w:p w14:paraId="606DB660" w14:textId="00CA8632" w:rsidR="00F7196D" w:rsidRPr="00CC65AE" w:rsidRDefault="00F7196D" w:rsidP="00F7196D">
      <w:pPr>
        <w:pStyle w:val="Caption"/>
      </w:pPr>
      <w:bookmarkStart w:id="45" w:name="_Toc520108485"/>
      <w:bookmarkStart w:id="46" w:name="_Toc115792385"/>
      <w:r w:rsidRPr="001B1565">
        <w:t xml:space="preserve">Table </w:t>
      </w:r>
      <w:r>
        <w:rPr>
          <w:noProof/>
        </w:rPr>
        <w:fldChar w:fldCharType="begin"/>
      </w:r>
      <w:r>
        <w:rPr>
          <w:noProof/>
        </w:rPr>
        <w:instrText xml:space="preserve"> STYLEREF 1 \s </w:instrText>
      </w:r>
      <w:r>
        <w:rPr>
          <w:noProof/>
        </w:rPr>
        <w:fldChar w:fldCharType="separate"/>
      </w:r>
      <w:r w:rsidR="000515C0">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3</w:t>
      </w:r>
      <w:r>
        <w:rPr>
          <w:noProof/>
        </w:rPr>
        <w:fldChar w:fldCharType="end"/>
      </w:r>
      <w:r w:rsidRPr="001B1565">
        <w:t xml:space="preserve">: </w:t>
      </w:r>
      <w:r w:rsidRPr="007C20FA">
        <w:t>External documents and publications</w:t>
      </w:r>
      <w:bookmarkEnd w:id="45"/>
      <w:bookmarkEnd w:id="46"/>
    </w:p>
    <w:p w14:paraId="02D7FDB8" w14:textId="77777777" w:rsidR="00F7196D" w:rsidRPr="009F1EF1" w:rsidRDefault="00F7196D" w:rsidP="00F7196D">
      <w:pPr>
        <w:pStyle w:val="Heading2"/>
        <w:rPr>
          <w:szCs w:val="20"/>
        </w:rPr>
      </w:pPr>
      <w:bookmarkStart w:id="47" w:name="_Toc122965388"/>
      <w:r w:rsidRPr="009F1EF1">
        <w:rPr>
          <w:szCs w:val="20"/>
        </w:rPr>
        <w:t>Glossary</w:t>
      </w:r>
      <w:bookmarkEnd w:id="47"/>
    </w:p>
    <w:p w14:paraId="332D32EB" w14:textId="77777777" w:rsidR="00F7196D" w:rsidRPr="009F1EF1" w:rsidRDefault="00F7196D" w:rsidP="00F7196D">
      <w:pPr>
        <w:pStyle w:val="Heading3"/>
      </w:pPr>
      <w:bookmarkStart w:id="48" w:name="_Toc122965389"/>
      <w:r w:rsidRPr="009F1EF1">
        <w:t>Definitions</w:t>
      </w:r>
      <w:bookmarkEnd w:id="48"/>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F7196D" w:rsidRPr="00126E7B" w14:paraId="1D5EBA3C" w14:textId="77777777" w:rsidTr="00E96CFD">
        <w:trPr>
          <w:tblHeader/>
        </w:trPr>
        <w:tc>
          <w:tcPr>
            <w:tcW w:w="2381" w:type="dxa"/>
            <w:shd w:val="pct20" w:color="auto" w:fill="FFFFFF"/>
          </w:tcPr>
          <w:p w14:paraId="68072841" w14:textId="77777777" w:rsidR="00F7196D" w:rsidRPr="0008696C" w:rsidRDefault="00F7196D" w:rsidP="0071216D">
            <w:pPr>
              <w:rPr>
                <w:b/>
              </w:rPr>
            </w:pPr>
            <w:r w:rsidRPr="0008696C">
              <w:rPr>
                <w:b/>
              </w:rPr>
              <w:t>Definition</w:t>
            </w:r>
          </w:p>
        </w:tc>
        <w:tc>
          <w:tcPr>
            <w:tcW w:w="7825" w:type="dxa"/>
            <w:shd w:val="pct20" w:color="auto" w:fill="FFFFFF"/>
          </w:tcPr>
          <w:p w14:paraId="75A03002" w14:textId="77777777" w:rsidR="00F7196D" w:rsidRPr="0008696C" w:rsidRDefault="00F7196D" w:rsidP="0071216D">
            <w:pPr>
              <w:rPr>
                <w:b/>
              </w:rPr>
            </w:pPr>
            <w:r w:rsidRPr="0008696C">
              <w:rPr>
                <w:b/>
              </w:rPr>
              <w:t>Description</w:t>
            </w:r>
          </w:p>
        </w:tc>
      </w:tr>
      <w:tr w:rsidR="00F7196D" w:rsidRPr="00126E7B" w14:paraId="4455FED7" w14:textId="77777777" w:rsidTr="00E96CFD">
        <w:trPr>
          <w:trHeight w:val="233"/>
        </w:trPr>
        <w:tc>
          <w:tcPr>
            <w:tcW w:w="2381" w:type="dxa"/>
          </w:tcPr>
          <w:p w14:paraId="561B4CDD" w14:textId="77777777" w:rsidR="00F7196D" w:rsidRPr="0008696C" w:rsidRDefault="00F7196D" w:rsidP="0071216D"/>
        </w:tc>
        <w:tc>
          <w:tcPr>
            <w:tcW w:w="7825" w:type="dxa"/>
          </w:tcPr>
          <w:p w14:paraId="7060958C" w14:textId="77777777" w:rsidR="00F7196D" w:rsidRPr="0008696C" w:rsidRDefault="00F7196D" w:rsidP="0071216D"/>
        </w:tc>
      </w:tr>
    </w:tbl>
    <w:p w14:paraId="40DCBADD" w14:textId="7676AB1B" w:rsidR="00F7196D" w:rsidRDefault="00F7196D" w:rsidP="00F7196D">
      <w:pPr>
        <w:pStyle w:val="Caption"/>
      </w:pPr>
      <w:bookmarkStart w:id="49" w:name="_Toc520108486"/>
      <w:bookmarkStart w:id="50" w:name="_Toc115792386"/>
      <w:r>
        <w:t xml:space="preserve">Table </w:t>
      </w:r>
      <w:r>
        <w:rPr>
          <w:noProof/>
        </w:rPr>
        <w:fldChar w:fldCharType="begin"/>
      </w:r>
      <w:r>
        <w:rPr>
          <w:noProof/>
        </w:rPr>
        <w:instrText xml:space="preserve"> STYLEREF 1 \s </w:instrText>
      </w:r>
      <w:r>
        <w:rPr>
          <w:noProof/>
        </w:rPr>
        <w:fldChar w:fldCharType="separate"/>
      </w:r>
      <w:r w:rsidR="000515C0">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4</w:t>
      </w:r>
      <w:r>
        <w:rPr>
          <w:noProof/>
        </w:rPr>
        <w:fldChar w:fldCharType="end"/>
      </w:r>
      <w:r w:rsidRPr="000B58D9">
        <w:t>: Definitions used in this document</w:t>
      </w:r>
      <w:bookmarkEnd w:id="49"/>
      <w:bookmarkEnd w:id="50"/>
    </w:p>
    <w:p w14:paraId="6EF98241" w14:textId="77777777" w:rsidR="00F7196D" w:rsidRPr="009F1EF1" w:rsidRDefault="00F7196D" w:rsidP="00F7196D">
      <w:pPr>
        <w:pStyle w:val="Heading3"/>
      </w:pPr>
      <w:bookmarkStart w:id="51" w:name="_Toc122965390"/>
      <w:r w:rsidRPr="009F1EF1">
        <w:t>Abbreviations</w:t>
      </w:r>
      <w:bookmarkEnd w:id="51"/>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F7196D" w:rsidRPr="00126E7B" w14:paraId="2AF1E6D7" w14:textId="77777777" w:rsidTr="00E96CFD">
        <w:trPr>
          <w:tblHeader/>
        </w:trPr>
        <w:tc>
          <w:tcPr>
            <w:tcW w:w="1389" w:type="dxa"/>
            <w:shd w:val="pct20" w:color="auto" w:fill="FFFFFF"/>
          </w:tcPr>
          <w:p w14:paraId="7506ECE0" w14:textId="77777777" w:rsidR="00F7196D" w:rsidRPr="0008696C" w:rsidRDefault="00F7196D" w:rsidP="0071216D">
            <w:pPr>
              <w:rPr>
                <w:b/>
              </w:rPr>
            </w:pPr>
            <w:r w:rsidRPr="0008696C">
              <w:rPr>
                <w:b/>
              </w:rPr>
              <w:t>Abbr.</w:t>
            </w:r>
          </w:p>
        </w:tc>
        <w:tc>
          <w:tcPr>
            <w:tcW w:w="3402" w:type="dxa"/>
            <w:shd w:val="pct20" w:color="auto" w:fill="FFFFFF"/>
          </w:tcPr>
          <w:p w14:paraId="25BA318E" w14:textId="77777777" w:rsidR="00F7196D" w:rsidRPr="0008696C" w:rsidRDefault="00F7196D" w:rsidP="0071216D">
            <w:pPr>
              <w:rPr>
                <w:b/>
              </w:rPr>
            </w:pPr>
            <w:r w:rsidRPr="0008696C">
              <w:rPr>
                <w:b/>
              </w:rPr>
              <w:t>Stands for</w:t>
            </w:r>
          </w:p>
        </w:tc>
        <w:tc>
          <w:tcPr>
            <w:tcW w:w="5415" w:type="dxa"/>
            <w:shd w:val="pct20" w:color="auto" w:fill="FFFFFF"/>
          </w:tcPr>
          <w:p w14:paraId="730BE8E1" w14:textId="77777777" w:rsidR="00F7196D" w:rsidRPr="0008696C" w:rsidRDefault="00F7196D" w:rsidP="0071216D">
            <w:pPr>
              <w:rPr>
                <w:b/>
              </w:rPr>
            </w:pPr>
            <w:r w:rsidRPr="0008696C">
              <w:rPr>
                <w:b/>
              </w:rPr>
              <w:t>Description</w:t>
            </w:r>
          </w:p>
        </w:tc>
      </w:tr>
      <w:tr w:rsidR="00B138A3" w:rsidRPr="00185AC3" w14:paraId="56AEC6C2" w14:textId="77777777" w:rsidTr="00E96CFD">
        <w:tc>
          <w:tcPr>
            <w:tcW w:w="1389" w:type="dxa"/>
          </w:tcPr>
          <w:p w14:paraId="40575576" w14:textId="7111DBBC" w:rsidR="00B138A3" w:rsidRDefault="00B138A3" w:rsidP="00B138A3">
            <w:pPr>
              <w:ind w:right="142"/>
              <w:rPr>
                <w:rFonts w:cs="Arial"/>
                <w:snapToGrid w:val="0"/>
              </w:rPr>
            </w:pPr>
            <w:r>
              <w:rPr>
                <w:rFonts w:cs="Arial"/>
                <w:snapToGrid w:val="0"/>
              </w:rPr>
              <w:t>DVR</w:t>
            </w:r>
          </w:p>
        </w:tc>
        <w:tc>
          <w:tcPr>
            <w:tcW w:w="3402" w:type="dxa"/>
          </w:tcPr>
          <w:p w14:paraId="7176631C" w14:textId="6DCD0C37" w:rsidR="00B138A3" w:rsidRDefault="00B138A3" w:rsidP="00B138A3">
            <w:pPr>
              <w:ind w:right="142"/>
              <w:rPr>
                <w:rFonts w:cs="Arial"/>
                <w:snapToGrid w:val="0"/>
              </w:rPr>
            </w:pPr>
            <w:r>
              <w:rPr>
                <w:rFonts w:cs="Arial"/>
                <w:snapToGrid w:val="0"/>
              </w:rPr>
              <w:t>Drive Video Record</w:t>
            </w:r>
          </w:p>
        </w:tc>
        <w:tc>
          <w:tcPr>
            <w:tcW w:w="5415" w:type="dxa"/>
          </w:tcPr>
          <w:p w14:paraId="65C521CE" w14:textId="77777777" w:rsidR="00B138A3" w:rsidRPr="00185AC3" w:rsidRDefault="00B138A3" w:rsidP="00B138A3">
            <w:pPr>
              <w:ind w:right="142"/>
              <w:rPr>
                <w:rFonts w:cs="Arial"/>
                <w:snapToGrid w:val="0"/>
              </w:rPr>
            </w:pPr>
          </w:p>
        </w:tc>
      </w:tr>
      <w:tr w:rsidR="00EE6048" w:rsidRPr="00185AC3" w14:paraId="4754D6E8" w14:textId="77777777" w:rsidTr="00E96CFD">
        <w:tc>
          <w:tcPr>
            <w:tcW w:w="1389" w:type="dxa"/>
          </w:tcPr>
          <w:p w14:paraId="548DF7DC" w14:textId="67E570EA" w:rsidR="00EE6048" w:rsidRDefault="00EE6048" w:rsidP="00EE6048">
            <w:pPr>
              <w:ind w:right="142"/>
              <w:rPr>
                <w:rFonts w:cs="Arial"/>
                <w:snapToGrid w:val="0"/>
              </w:rPr>
            </w:pPr>
            <w:r>
              <w:rPr>
                <w:rFonts w:cs="Arial"/>
                <w:snapToGrid w:val="0"/>
              </w:rPr>
              <w:t>APIM</w:t>
            </w:r>
          </w:p>
        </w:tc>
        <w:tc>
          <w:tcPr>
            <w:tcW w:w="3402" w:type="dxa"/>
          </w:tcPr>
          <w:p w14:paraId="656A97C6" w14:textId="6829C1F5" w:rsidR="00EE6048" w:rsidRDefault="00EE6048" w:rsidP="00EE6048">
            <w:pPr>
              <w:ind w:right="142"/>
              <w:rPr>
                <w:rFonts w:cs="Arial"/>
                <w:snapToGrid w:val="0"/>
              </w:rPr>
            </w:pPr>
            <w:r>
              <w:rPr>
                <w:rFonts w:cs="Arial"/>
                <w:snapToGrid w:val="0"/>
              </w:rPr>
              <w:t>Auxiliary Protocol Interface Module</w:t>
            </w:r>
          </w:p>
        </w:tc>
        <w:tc>
          <w:tcPr>
            <w:tcW w:w="5415" w:type="dxa"/>
          </w:tcPr>
          <w:p w14:paraId="454D7380" w14:textId="2502C4FF" w:rsidR="00EE6048" w:rsidRPr="00185AC3" w:rsidRDefault="00EE6048" w:rsidP="00EE6048">
            <w:pPr>
              <w:ind w:right="142"/>
              <w:rPr>
                <w:rFonts w:cs="Arial"/>
                <w:snapToGrid w:val="0"/>
              </w:rPr>
            </w:pPr>
            <w:r>
              <w:rPr>
                <w:rFonts w:cs="Arial"/>
                <w:snapToGrid w:val="0"/>
              </w:rPr>
              <w:t>DVROnboardClient in DVR system</w:t>
            </w:r>
          </w:p>
        </w:tc>
      </w:tr>
      <w:tr w:rsidR="00EE6048" w:rsidRPr="00185AC3" w14:paraId="5B6F0C11" w14:textId="77777777" w:rsidTr="00E96CFD">
        <w:tc>
          <w:tcPr>
            <w:tcW w:w="1389" w:type="dxa"/>
          </w:tcPr>
          <w:p w14:paraId="0A0BE209" w14:textId="6E5A7CBC" w:rsidR="00EE6048" w:rsidRDefault="00EE6048" w:rsidP="00EE6048">
            <w:pPr>
              <w:ind w:right="142"/>
              <w:rPr>
                <w:rFonts w:cs="Arial"/>
                <w:snapToGrid w:val="0"/>
              </w:rPr>
            </w:pPr>
            <w:r>
              <w:rPr>
                <w:rFonts w:cs="Arial"/>
                <w:snapToGrid w:val="0"/>
              </w:rPr>
              <w:t>ECG</w:t>
            </w:r>
          </w:p>
        </w:tc>
        <w:tc>
          <w:tcPr>
            <w:tcW w:w="3402" w:type="dxa"/>
          </w:tcPr>
          <w:p w14:paraId="04EB39C8" w14:textId="207021B9" w:rsidR="00EE6048" w:rsidRDefault="00EE6048" w:rsidP="00EE6048">
            <w:pPr>
              <w:ind w:right="142"/>
              <w:rPr>
                <w:rFonts w:cs="Arial"/>
                <w:snapToGrid w:val="0"/>
              </w:rPr>
            </w:pPr>
            <w:r>
              <w:rPr>
                <w:rFonts w:cs="Arial"/>
                <w:snapToGrid w:val="0"/>
              </w:rPr>
              <w:t>Enhanced Central Gateway</w:t>
            </w:r>
          </w:p>
        </w:tc>
        <w:tc>
          <w:tcPr>
            <w:tcW w:w="5415" w:type="dxa"/>
          </w:tcPr>
          <w:p w14:paraId="4F145E36" w14:textId="77777777" w:rsidR="00EE6048" w:rsidRPr="00185AC3" w:rsidRDefault="00EE6048" w:rsidP="00EE6048">
            <w:pPr>
              <w:ind w:right="142"/>
              <w:rPr>
                <w:rFonts w:cs="Arial"/>
                <w:snapToGrid w:val="0"/>
              </w:rPr>
            </w:pPr>
          </w:p>
        </w:tc>
      </w:tr>
      <w:tr w:rsidR="00EE6048" w:rsidRPr="00185AC3" w14:paraId="2A16A822" w14:textId="77777777" w:rsidTr="00E96CFD">
        <w:tc>
          <w:tcPr>
            <w:tcW w:w="1389" w:type="dxa"/>
          </w:tcPr>
          <w:p w14:paraId="4E2EC8D5" w14:textId="08CA7F91" w:rsidR="00EE6048" w:rsidRDefault="00EE6048" w:rsidP="00EE6048">
            <w:pPr>
              <w:ind w:right="142"/>
              <w:rPr>
                <w:rFonts w:cs="Arial"/>
                <w:snapToGrid w:val="0"/>
              </w:rPr>
            </w:pPr>
            <w:r>
              <w:rPr>
                <w:rFonts w:cs="Arial"/>
                <w:snapToGrid w:val="0"/>
              </w:rPr>
              <w:t>FNV X.X</w:t>
            </w:r>
          </w:p>
        </w:tc>
        <w:tc>
          <w:tcPr>
            <w:tcW w:w="3402" w:type="dxa"/>
          </w:tcPr>
          <w:p w14:paraId="73DB795A" w14:textId="5B8C8A7B" w:rsidR="00EE6048" w:rsidRDefault="00EE6048" w:rsidP="00EE6048">
            <w:pPr>
              <w:ind w:right="142"/>
              <w:rPr>
                <w:rFonts w:cs="Arial"/>
                <w:snapToGrid w:val="0"/>
              </w:rPr>
            </w:pPr>
            <w:r>
              <w:rPr>
                <w:rFonts w:cs="Arial"/>
              </w:rPr>
              <w:t>Fully Networked Vehicle Architecture X.X</w:t>
            </w:r>
          </w:p>
        </w:tc>
        <w:tc>
          <w:tcPr>
            <w:tcW w:w="5415" w:type="dxa"/>
          </w:tcPr>
          <w:p w14:paraId="45CB7A11" w14:textId="77777777" w:rsidR="00EE6048" w:rsidRPr="00185AC3" w:rsidRDefault="00EE6048" w:rsidP="00EE6048">
            <w:pPr>
              <w:ind w:right="142"/>
              <w:rPr>
                <w:rFonts w:cs="Arial"/>
                <w:snapToGrid w:val="0"/>
              </w:rPr>
            </w:pPr>
          </w:p>
        </w:tc>
      </w:tr>
      <w:tr w:rsidR="00EE6048" w:rsidRPr="00185AC3" w14:paraId="0EB2765F" w14:textId="77777777" w:rsidTr="00E96CFD">
        <w:tc>
          <w:tcPr>
            <w:tcW w:w="1389" w:type="dxa"/>
          </w:tcPr>
          <w:p w14:paraId="7C67B627" w14:textId="6F73DA6C" w:rsidR="00EE6048" w:rsidRDefault="00EE6048" w:rsidP="00EE6048">
            <w:pPr>
              <w:ind w:right="142"/>
              <w:rPr>
                <w:rFonts w:cs="Arial"/>
                <w:snapToGrid w:val="0"/>
              </w:rPr>
            </w:pPr>
            <w:r>
              <w:rPr>
                <w:rFonts w:cs="Arial"/>
                <w:snapToGrid w:val="0"/>
              </w:rPr>
              <w:t>HMI</w:t>
            </w:r>
          </w:p>
        </w:tc>
        <w:tc>
          <w:tcPr>
            <w:tcW w:w="3402" w:type="dxa"/>
          </w:tcPr>
          <w:p w14:paraId="31C3E5D0" w14:textId="4A8F5F1D" w:rsidR="00EE6048" w:rsidRDefault="00EE6048" w:rsidP="00EE6048">
            <w:pPr>
              <w:ind w:right="142"/>
              <w:rPr>
                <w:rFonts w:cs="Arial"/>
                <w:snapToGrid w:val="0"/>
              </w:rPr>
            </w:pPr>
            <w:r>
              <w:rPr>
                <w:rFonts w:cs="Arial"/>
                <w:snapToGrid w:val="0"/>
              </w:rPr>
              <w:t>Human Machine Interface</w:t>
            </w:r>
          </w:p>
        </w:tc>
        <w:tc>
          <w:tcPr>
            <w:tcW w:w="5415" w:type="dxa"/>
          </w:tcPr>
          <w:p w14:paraId="435428EA" w14:textId="77777777" w:rsidR="00EE6048" w:rsidRPr="00185AC3" w:rsidRDefault="00EE6048" w:rsidP="00EE6048">
            <w:pPr>
              <w:ind w:right="142"/>
              <w:rPr>
                <w:rFonts w:cs="Arial"/>
                <w:snapToGrid w:val="0"/>
              </w:rPr>
            </w:pPr>
          </w:p>
        </w:tc>
      </w:tr>
      <w:tr w:rsidR="00EE6048" w:rsidRPr="00185AC3" w14:paraId="31AD4DA6" w14:textId="77777777" w:rsidTr="00E96CFD">
        <w:tc>
          <w:tcPr>
            <w:tcW w:w="1389" w:type="dxa"/>
          </w:tcPr>
          <w:p w14:paraId="48229670" w14:textId="60889E2A" w:rsidR="00EE6048" w:rsidRDefault="00EE6048" w:rsidP="00EE6048">
            <w:pPr>
              <w:ind w:right="142"/>
              <w:rPr>
                <w:rFonts w:cs="Arial"/>
                <w:snapToGrid w:val="0"/>
              </w:rPr>
            </w:pPr>
            <w:r>
              <w:rPr>
                <w:rFonts w:cs="Arial"/>
                <w:snapToGrid w:val="0"/>
              </w:rPr>
              <w:t>IDCM</w:t>
            </w:r>
          </w:p>
        </w:tc>
        <w:tc>
          <w:tcPr>
            <w:tcW w:w="3402" w:type="dxa"/>
          </w:tcPr>
          <w:p w14:paraId="71F22385" w14:textId="0AC6F82F" w:rsidR="00EE6048" w:rsidRDefault="00EE6048" w:rsidP="00EE6048">
            <w:pPr>
              <w:ind w:right="142"/>
              <w:rPr>
                <w:rFonts w:cs="Arial"/>
                <w:snapToGrid w:val="0"/>
              </w:rPr>
            </w:pPr>
            <w:r>
              <w:rPr>
                <w:rFonts w:cs="Arial"/>
                <w:snapToGrid w:val="0"/>
              </w:rPr>
              <w:t>Integrated Dash Camera Module</w:t>
            </w:r>
          </w:p>
        </w:tc>
        <w:tc>
          <w:tcPr>
            <w:tcW w:w="5415" w:type="dxa"/>
          </w:tcPr>
          <w:p w14:paraId="7149A78A" w14:textId="18B2807F" w:rsidR="00EE6048" w:rsidRPr="00185AC3" w:rsidRDefault="00EE6048" w:rsidP="00EE6048">
            <w:pPr>
              <w:ind w:right="142"/>
              <w:rPr>
                <w:rFonts w:cs="Arial"/>
                <w:snapToGrid w:val="0"/>
              </w:rPr>
            </w:pPr>
            <w:r>
              <w:rPr>
                <w:rFonts w:cs="Arial"/>
                <w:snapToGrid w:val="0"/>
              </w:rPr>
              <w:t>DVRServer in DVR system</w:t>
            </w:r>
          </w:p>
        </w:tc>
      </w:tr>
      <w:tr w:rsidR="00EE6048" w:rsidRPr="00185AC3" w14:paraId="60D29235" w14:textId="77777777" w:rsidTr="00E96CFD">
        <w:tc>
          <w:tcPr>
            <w:tcW w:w="1389" w:type="dxa"/>
          </w:tcPr>
          <w:p w14:paraId="060C365A" w14:textId="093FE0C9" w:rsidR="00EE6048" w:rsidRDefault="00EE6048" w:rsidP="00EE6048">
            <w:pPr>
              <w:ind w:right="142"/>
              <w:rPr>
                <w:rFonts w:cs="Arial"/>
                <w:snapToGrid w:val="0"/>
              </w:rPr>
            </w:pPr>
            <w:r>
              <w:rPr>
                <w:rFonts w:cs="Arial"/>
                <w:snapToGrid w:val="0"/>
              </w:rPr>
              <w:t>POC</w:t>
            </w:r>
          </w:p>
        </w:tc>
        <w:tc>
          <w:tcPr>
            <w:tcW w:w="3402" w:type="dxa"/>
          </w:tcPr>
          <w:p w14:paraId="1D8DBBD1" w14:textId="729F3737" w:rsidR="00EE6048" w:rsidRDefault="00EE6048" w:rsidP="00EE6048">
            <w:pPr>
              <w:ind w:right="142"/>
              <w:rPr>
                <w:rFonts w:cs="Arial"/>
                <w:snapToGrid w:val="0"/>
              </w:rPr>
            </w:pPr>
            <w:r>
              <w:rPr>
                <w:rFonts w:cs="Arial"/>
                <w:snapToGrid w:val="0"/>
              </w:rPr>
              <w:t>Power</w:t>
            </w:r>
            <w:r>
              <w:rPr>
                <w:rFonts w:cs="Arial" w:hint="eastAsia"/>
                <w:snapToGrid w:val="0"/>
                <w:lang w:eastAsia="zh-CN"/>
              </w:rPr>
              <w:t>ed</w:t>
            </w:r>
            <w:r>
              <w:rPr>
                <w:rFonts w:cs="Arial"/>
                <w:snapToGrid w:val="0"/>
              </w:rPr>
              <w:t xml:space="preserve"> On Cable</w:t>
            </w:r>
          </w:p>
        </w:tc>
        <w:tc>
          <w:tcPr>
            <w:tcW w:w="5415" w:type="dxa"/>
          </w:tcPr>
          <w:p w14:paraId="616AFF57" w14:textId="77777777" w:rsidR="00EE6048" w:rsidRPr="00185AC3" w:rsidRDefault="00EE6048" w:rsidP="00EE6048">
            <w:pPr>
              <w:ind w:right="142"/>
              <w:rPr>
                <w:rFonts w:cs="Arial"/>
                <w:snapToGrid w:val="0"/>
              </w:rPr>
            </w:pPr>
          </w:p>
        </w:tc>
      </w:tr>
    </w:tbl>
    <w:p w14:paraId="423CDE8B" w14:textId="0E7B5B75" w:rsidR="00F7196D" w:rsidRPr="00185AC3" w:rsidRDefault="00F7196D" w:rsidP="00F7196D">
      <w:pPr>
        <w:pStyle w:val="Caption"/>
        <w:rPr>
          <w:lang w:val="en-GB"/>
        </w:rPr>
      </w:pPr>
      <w:bookmarkStart w:id="52" w:name="_Toc520108487"/>
      <w:bookmarkStart w:id="53" w:name="_Toc1157923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sidR="000515C0">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sidR="000515C0">
        <w:rPr>
          <w:noProof/>
          <w:lang w:val="en-GB"/>
        </w:rPr>
        <w:t>5</w:t>
      </w:r>
      <w:r>
        <w:rPr>
          <w:lang w:val="en-GB"/>
        </w:rPr>
        <w:fldChar w:fldCharType="end"/>
      </w:r>
      <w:r>
        <w:rPr>
          <w:lang w:val="en-GB"/>
        </w:rPr>
        <w:t>: Abbreviations used in this document</w:t>
      </w:r>
      <w:r w:rsidRPr="00185AC3">
        <w:rPr>
          <w:lang w:val="en-GB"/>
        </w:rPr>
        <w:t>.</w:t>
      </w:r>
      <w:bookmarkEnd w:id="52"/>
      <w:bookmarkEnd w:id="53"/>
    </w:p>
    <w:p w14:paraId="34324B32" w14:textId="77777777" w:rsidR="00F7196D" w:rsidRPr="009E3B7C" w:rsidRDefault="00F7196D" w:rsidP="00F7196D">
      <w:pPr>
        <w:rPr>
          <w:rFonts w:cs="Arial"/>
        </w:rPr>
      </w:pPr>
    </w:p>
    <w:p w14:paraId="087B88B2" w14:textId="77777777" w:rsidR="00102947" w:rsidRPr="0008696C" w:rsidRDefault="00114114" w:rsidP="00102947">
      <w:pPr>
        <w:pStyle w:val="Heading1"/>
        <w:rPr>
          <w:lang w:val="en-GB"/>
        </w:rPr>
      </w:pPr>
      <w:bookmarkStart w:id="54" w:name="_Toc122965391"/>
      <w:r w:rsidRPr="0008696C">
        <w:rPr>
          <w:lang w:val="en-GB"/>
        </w:rPr>
        <w:lastRenderedPageBreak/>
        <w:t xml:space="preserve">Feature Implementation </w:t>
      </w:r>
      <w:bookmarkEnd w:id="38"/>
      <w:r w:rsidR="005552C6">
        <w:rPr>
          <w:lang w:val="en-GB"/>
        </w:rPr>
        <w:t>Overview</w:t>
      </w:r>
      <w:bookmarkEnd w:id="54"/>
    </w:p>
    <w:p w14:paraId="0637CBBD" w14:textId="77777777" w:rsidR="00147C9B" w:rsidRPr="00B53B74" w:rsidRDefault="005552C6" w:rsidP="00B53B74">
      <w:pPr>
        <w:pStyle w:val="Heading2"/>
      </w:pPr>
      <w:bookmarkStart w:id="55" w:name="_Toc122965392"/>
      <w:r w:rsidRPr="00B53B74">
        <w:t>Description</w:t>
      </w:r>
      <w:bookmarkEnd w:id="55"/>
    </w:p>
    <w:p w14:paraId="7919F470" w14:textId="73E6B808" w:rsidR="000B26D4" w:rsidRDefault="000B26D4" w:rsidP="000B26D4">
      <w:r w:rsidRPr="005373ED">
        <w:rPr>
          <w:rFonts w:cs="Arial"/>
        </w:rPr>
        <w:t>The DVR system</w:t>
      </w:r>
      <w:r w:rsidR="003E196B">
        <w:rPr>
          <w:rFonts w:cs="Arial"/>
        </w:rPr>
        <w:t xml:space="preserve"> is designed for FNV2.1 and SYNC+ platform, it</w:t>
      </w:r>
      <w:r w:rsidRPr="005373ED">
        <w:rPr>
          <w:rFonts w:cs="Arial"/>
        </w:rPr>
        <w:t xml:space="preserve"> could</w:t>
      </w:r>
      <w:r w:rsidR="003E196B">
        <w:rPr>
          <w:rFonts w:cs="Arial"/>
        </w:rPr>
        <w:t xml:space="preserve"> support to</w:t>
      </w:r>
      <w:r w:rsidRPr="005373ED">
        <w:rPr>
          <w:rFonts w:cs="Arial"/>
        </w:rPr>
        <w:t xml:space="preserve"> capture the video of exterior environment automatically, and when collision </w:t>
      </w:r>
      <w:r>
        <w:rPr>
          <w:rFonts w:cs="Arial"/>
        </w:rPr>
        <w:t>h</w:t>
      </w:r>
      <w:r w:rsidRPr="005373ED">
        <w:rPr>
          <w:rFonts w:cs="Arial"/>
        </w:rPr>
        <w:t>appens</w:t>
      </w:r>
      <w:r>
        <w:rPr>
          <w:rFonts w:cs="Arial"/>
        </w:rPr>
        <w:t>, will capture/save a special video labele</w:t>
      </w:r>
      <w:r w:rsidRPr="002A2F35">
        <w:t>d as “emergency”, user could also trigger the video/image record manually to save the beautiful view or important scene</w:t>
      </w:r>
      <w:r>
        <w:t xml:space="preserve">, at the same time, the necessary information like VIN, date, time will be saved. Users could also preview/playback the video/image and config the system via the center stack or Ford APP, DVR will also provide vehicle monitor ability after ignition off. DVR </w:t>
      </w:r>
      <w:r>
        <w:rPr>
          <w:rFonts w:hint="eastAsia"/>
          <w:lang w:eastAsia="zh-CN"/>
        </w:rPr>
        <w:t>user</w:t>
      </w:r>
      <w:r>
        <w:t xml:space="preserve"> could </w:t>
      </w:r>
      <w:r w:rsidRPr="005373ED">
        <w:rPr>
          <w:rFonts w:cs="Arial"/>
        </w:rPr>
        <w:t>save the data on a</w:t>
      </w:r>
      <w:r>
        <w:rPr>
          <w:rFonts w:cs="Arial"/>
        </w:rPr>
        <w:t>n</w:t>
      </w:r>
      <w:r w:rsidRPr="005373ED">
        <w:rPr>
          <w:rFonts w:cs="Arial"/>
        </w:rPr>
        <w:t xml:space="preserve"> external TF card or download to</w:t>
      </w:r>
      <w:r>
        <w:rPr>
          <w:rFonts w:cs="Arial"/>
        </w:rPr>
        <w:t xml:space="preserve"> a</w:t>
      </w:r>
      <w:r w:rsidRPr="005373ED">
        <w:rPr>
          <w:rFonts w:cs="Arial"/>
        </w:rPr>
        <w:t xml:space="preserve"> smart phone via Wi-Fi.</w:t>
      </w:r>
    </w:p>
    <w:p w14:paraId="4D9B4E09" w14:textId="77777777" w:rsidR="00664CE1" w:rsidRDefault="00932599" w:rsidP="0008696C">
      <w:pPr>
        <w:pStyle w:val="Heading2"/>
        <w:rPr>
          <w:lang w:val="en-GB"/>
        </w:rPr>
      </w:pPr>
      <w:bookmarkStart w:id="56" w:name="_Toc481143803"/>
      <w:bookmarkStart w:id="57" w:name="_Toc122965393"/>
      <w:r w:rsidRPr="0008696C">
        <w:rPr>
          <w:lang w:val="en-GB"/>
        </w:rPr>
        <w:t xml:space="preserve">Input </w:t>
      </w:r>
      <w:bookmarkEnd w:id="56"/>
      <w:r w:rsidR="004A4B72">
        <w:rPr>
          <w:lang w:val="en-GB"/>
        </w:rPr>
        <w:t>Requirements</w:t>
      </w:r>
      <w:r w:rsidR="002D1D24">
        <w:rPr>
          <w:lang w:val="en-GB"/>
        </w:rPr>
        <w:t>/Documents</w:t>
      </w:r>
      <w:bookmarkEnd w:id="57"/>
    </w:p>
    <w:tbl>
      <w:tblPr>
        <w:tblStyle w:val="TableGrid"/>
        <w:tblW w:w="10206" w:type="dxa"/>
        <w:jc w:val="center"/>
        <w:tblLayout w:type="fixed"/>
        <w:tblLook w:val="0600" w:firstRow="0" w:lastRow="0" w:firstColumn="0" w:lastColumn="0" w:noHBand="1" w:noVBand="1"/>
      </w:tblPr>
      <w:tblGrid>
        <w:gridCol w:w="1560"/>
        <w:gridCol w:w="3655"/>
        <w:gridCol w:w="2700"/>
        <w:gridCol w:w="2291"/>
      </w:tblGrid>
      <w:tr w:rsidR="00B574CB" w:rsidRPr="007C20FA" w14:paraId="1DA0B2F1" w14:textId="77777777" w:rsidTr="004A1385">
        <w:trPr>
          <w:trHeight w:val="20"/>
          <w:jc w:val="center"/>
        </w:trPr>
        <w:tc>
          <w:tcPr>
            <w:tcW w:w="1560" w:type="dxa"/>
            <w:shd w:val="clear" w:color="auto" w:fill="D9D9D9" w:themeFill="background1" w:themeFillShade="D9"/>
          </w:tcPr>
          <w:p w14:paraId="47F2C526" w14:textId="4A737531" w:rsidR="00B723AB" w:rsidRPr="00B57660" w:rsidRDefault="00B574CB" w:rsidP="00B57660">
            <w:pPr>
              <w:rPr>
                <w:rFonts w:ascii="Helvetica" w:hAnsi="Helvetica" w:cs="Helvetica"/>
                <w:b/>
              </w:rPr>
            </w:pPr>
            <w:bookmarkStart w:id="58" w:name="_Toc12461761"/>
            <w:r w:rsidRPr="00B723AB">
              <w:rPr>
                <w:rFonts w:ascii="Helvetica" w:hAnsi="Helvetica" w:cs="Helvetica"/>
                <w:b/>
              </w:rPr>
              <w:t>Reference</w:t>
            </w:r>
          </w:p>
        </w:tc>
        <w:tc>
          <w:tcPr>
            <w:tcW w:w="3655" w:type="dxa"/>
            <w:shd w:val="clear" w:color="auto" w:fill="D9D9D9" w:themeFill="background1" w:themeFillShade="D9"/>
          </w:tcPr>
          <w:p w14:paraId="47821DC4" w14:textId="77777777" w:rsidR="00B574CB" w:rsidRPr="007C20FA" w:rsidRDefault="00B574CB" w:rsidP="00485EBD">
            <w:pPr>
              <w:rPr>
                <w:rFonts w:ascii="Helvetica" w:hAnsi="Helvetica" w:cs="Helvetica"/>
                <w:b/>
              </w:rPr>
            </w:pPr>
            <w:r>
              <w:rPr>
                <w:rFonts w:ascii="Helvetica" w:hAnsi="Helvetica" w:cs="Helvetica"/>
                <w:b/>
              </w:rPr>
              <w:t>Section/Requirement</w:t>
            </w:r>
          </w:p>
        </w:tc>
        <w:tc>
          <w:tcPr>
            <w:tcW w:w="2700" w:type="dxa"/>
            <w:shd w:val="clear" w:color="auto" w:fill="D9D9D9" w:themeFill="background1" w:themeFillShade="D9"/>
          </w:tcPr>
          <w:p w14:paraId="65BCD5AC" w14:textId="77777777" w:rsidR="00B574CB" w:rsidRPr="007C20FA" w:rsidRDefault="00B574CB" w:rsidP="00485EBD">
            <w:pPr>
              <w:rPr>
                <w:rFonts w:ascii="Helvetica" w:hAnsi="Helvetica" w:cs="Helvetica"/>
                <w:b/>
              </w:rPr>
            </w:pPr>
            <w:r>
              <w:rPr>
                <w:rFonts w:ascii="Helvetica" w:hAnsi="Helvetica" w:cs="Helvetica"/>
                <w:b/>
              </w:rPr>
              <w:t>Description</w:t>
            </w:r>
          </w:p>
        </w:tc>
        <w:tc>
          <w:tcPr>
            <w:tcW w:w="2291" w:type="dxa"/>
            <w:shd w:val="clear" w:color="auto" w:fill="D9D9D9" w:themeFill="background1" w:themeFillShade="D9"/>
          </w:tcPr>
          <w:p w14:paraId="6B9065DD" w14:textId="6AA407A9" w:rsidR="00B574CB" w:rsidRPr="00B57660" w:rsidRDefault="00B574CB" w:rsidP="00485EBD">
            <w:pPr>
              <w:rPr>
                <w:rFonts w:ascii="Helvetica" w:hAnsi="Helvetica" w:cs="Helvetica"/>
                <w:b/>
              </w:rPr>
            </w:pPr>
            <w:r>
              <w:rPr>
                <w:rFonts w:ascii="Helvetica" w:hAnsi="Helvetica" w:cs="Helvetica"/>
                <w:b/>
              </w:rPr>
              <w:t>Derived Requirement</w:t>
            </w:r>
          </w:p>
        </w:tc>
      </w:tr>
      <w:tr w:rsidR="00B574CB" w:rsidRPr="007C20FA" w14:paraId="72C3E66A" w14:textId="77777777" w:rsidTr="004A1385">
        <w:trPr>
          <w:trHeight w:val="20"/>
          <w:jc w:val="center"/>
        </w:trPr>
        <w:tc>
          <w:tcPr>
            <w:tcW w:w="10206" w:type="dxa"/>
            <w:gridSpan w:val="4"/>
            <w:shd w:val="clear" w:color="auto" w:fill="F2F2F2" w:themeFill="background1" w:themeFillShade="F2"/>
          </w:tcPr>
          <w:p w14:paraId="38FD9181" w14:textId="77777777" w:rsidR="00B574CB" w:rsidRDefault="00FD5E83" w:rsidP="00485EBD">
            <w:pPr>
              <w:rPr>
                <w:rFonts w:ascii="Helvetica" w:hAnsi="Helvetica" w:cs="Helvetica"/>
                <w:b/>
              </w:rPr>
            </w:pPr>
            <w:r>
              <w:rPr>
                <w:rFonts w:ascii="Helvetica" w:hAnsi="Helvetica" w:cs="Helvetica"/>
                <w:b/>
              </w:rPr>
              <w:t>Feature</w:t>
            </w:r>
            <w:r w:rsidR="009D316D">
              <w:rPr>
                <w:rFonts w:ascii="Helvetica" w:hAnsi="Helvetica" w:cs="Helvetica"/>
                <w:b/>
              </w:rPr>
              <w:t>/Function</w:t>
            </w:r>
            <w:r>
              <w:rPr>
                <w:rFonts w:ascii="Helvetica" w:hAnsi="Helvetica" w:cs="Helvetica"/>
                <w:b/>
              </w:rPr>
              <w:t xml:space="preserve"> </w:t>
            </w:r>
            <w:r w:rsidR="009D316D">
              <w:rPr>
                <w:rFonts w:ascii="Helvetica" w:hAnsi="Helvetica" w:cs="Helvetica"/>
                <w:b/>
              </w:rPr>
              <w:t>Requirements</w:t>
            </w:r>
          </w:p>
        </w:tc>
      </w:tr>
      <w:tr w:rsidR="00B574CB" w:rsidRPr="007C20FA" w14:paraId="5F34CA39" w14:textId="77777777" w:rsidTr="004A1385">
        <w:trPr>
          <w:trHeight w:val="20"/>
          <w:jc w:val="center"/>
        </w:trPr>
        <w:tc>
          <w:tcPr>
            <w:tcW w:w="1560" w:type="dxa"/>
            <w:vAlign w:val="center"/>
          </w:tcPr>
          <w:p w14:paraId="606B6791" w14:textId="3E332085" w:rsidR="00B574CB" w:rsidRPr="00D410AE" w:rsidRDefault="00B57660" w:rsidP="00B57660">
            <w:pPr>
              <w:jc w:val="center"/>
              <w:rPr>
                <w:rFonts w:cs="Arial"/>
              </w:rPr>
            </w:pPr>
            <w:r>
              <w:rPr>
                <w:rFonts w:cs="Arial"/>
              </w:rPr>
              <w:t>1</w:t>
            </w:r>
          </w:p>
        </w:tc>
        <w:tc>
          <w:tcPr>
            <w:tcW w:w="3655" w:type="dxa"/>
          </w:tcPr>
          <w:p w14:paraId="74A4D2FB" w14:textId="13B7555E" w:rsidR="00B574CB" w:rsidRPr="00D410AE" w:rsidRDefault="00B57660" w:rsidP="00B574CB">
            <w:pPr>
              <w:rPr>
                <w:rFonts w:cs="Arial"/>
              </w:rPr>
            </w:pPr>
            <w:r w:rsidRPr="002D34EE">
              <w:rPr>
                <w:rFonts w:cs="Arial"/>
                <w:sz w:val="18"/>
                <w:szCs w:val="18"/>
              </w:rPr>
              <w:t>Drive Video Record Feature B-Diagram</w:t>
            </w:r>
          </w:p>
        </w:tc>
        <w:tc>
          <w:tcPr>
            <w:tcW w:w="2700" w:type="dxa"/>
          </w:tcPr>
          <w:p w14:paraId="723ED04E" w14:textId="516B598A" w:rsidR="00B574CB" w:rsidRPr="00D410AE" w:rsidRDefault="00B57660" w:rsidP="00B574CB">
            <w:pPr>
              <w:rPr>
                <w:rFonts w:cs="Arial"/>
              </w:rPr>
            </w:pPr>
            <w:r>
              <w:rPr>
                <w:rFonts w:cs="Arial"/>
              </w:rPr>
              <w:t>B Diagram of DVR feature</w:t>
            </w:r>
          </w:p>
        </w:tc>
        <w:tc>
          <w:tcPr>
            <w:tcW w:w="2291" w:type="dxa"/>
          </w:tcPr>
          <w:p w14:paraId="6ECA3A8B" w14:textId="094B63D7" w:rsidR="00B574CB" w:rsidRDefault="00B57660" w:rsidP="00B574CB">
            <w:pPr>
              <w:rPr>
                <w:rFonts w:cs="Arial"/>
              </w:rPr>
            </w:pPr>
            <w:r>
              <w:rPr>
                <w:rFonts w:cs="Arial"/>
              </w:rPr>
              <w:t>/</w:t>
            </w:r>
          </w:p>
        </w:tc>
      </w:tr>
      <w:tr w:rsidR="00B574CB" w:rsidRPr="007C20FA" w14:paraId="2A4083A5" w14:textId="77777777" w:rsidTr="004A1385">
        <w:trPr>
          <w:trHeight w:val="20"/>
          <w:jc w:val="center"/>
        </w:trPr>
        <w:tc>
          <w:tcPr>
            <w:tcW w:w="1560" w:type="dxa"/>
            <w:vAlign w:val="center"/>
          </w:tcPr>
          <w:p w14:paraId="073EE3EC" w14:textId="54BF6A3C" w:rsidR="00B574CB" w:rsidRPr="00D410AE" w:rsidRDefault="00B57660" w:rsidP="00B57660">
            <w:pPr>
              <w:jc w:val="center"/>
              <w:rPr>
                <w:rFonts w:cs="Arial"/>
              </w:rPr>
            </w:pPr>
            <w:r>
              <w:rPr>
                <w:rFonts w:cs="Arial"/>
              </w:rPr>
              <w:t>2</w:t>
            </w:r>
          </w:p>
        </w:tc>
        <w:tc>
          <w:tcPr>
            <w:tcW w:w="3655" w:type="dxa"/>
          </w:tcPr>
          <w:p w14:paraId="12BA87D7" w14:textId="4CDDDC8E" w:rsidR="00B574CB" w:rsidRDefault="004A1385" w:rsidP="00B574CB">
            <w:pPr>
              <w:rPr>
                <w:rFonts w:cs="Arial"/>
              </w:rPr>
            </w:pPr>
            <w:r w:rsidRPr="0099712F">
              <w:rPr>
                <w:rFonts w:cs="Arial"/>
                <w:sz w:val="18"/>
                <w:szCs w:val="18"/>
              </w:rPr>
              <w:t>Drive Video Record Feature Level Specification</w:t>
            </w:r>
          </w:p>
        </w:tc>
        <w:tc>
          <w:tcPr>
            <w:tcW w:w="2700" w:type="dxa"/>
          </w:tcPr>
          <w:p w14:paraId="18F9F1F0" w14:textId="5F51212A" w:rsidR="00B574CB" w:rsidRDefault="004A1385" w:rsidP="00B574CB">
            <w:pPr>
              <w:rPr>
                <w:rFonts w:cs="Arial"/>
              </w:rPr>
            </w:pPr>
            <w:r>
              <w:rPr>
                <w:rFonts w:cs="Arial"/>
              </w:rPr>
              <w:t>Feature &amp; Function spec</w:t>
            </w:r>
          </w:p>
        </w:tc>
        <w:tc>
          <w:tcPr>
            <w:tcW w:w="2291" w:type="dxa"/>
          </w:tcPr>
          <w:p w14:paraId="47C34BD2" w14:textId="6DD31D0C" w:rsidR="00B574CB" w:rsidRDefault="004A1385" w:rsidP="00B574CB">
            <w:pPr>
              <w:rPr>
                <w:rFonts w:cs="Arial"/>
              </w:rPr>
            </w:pPr>
            <w:r>
              <w:rPr>
                <w:rFonts w:cs="Arial"/>
              </w:rPr>
              <w:t>/</w:t>
            </w:r>
          </w:p>
        </w:tc>
      </w:tr>
      <w:tr w:rsidR="004A1385" w:rsidRPr="007C20FA" w14:paraId="3ED2D566" w14:textId="77777777" w:rsidTr="004A1385">
        <w:trPr>
          <w:trHeight w:val="20"/>
          <w:jc w:val="center"/>
        </w:trPr>
        <w:tc>
          <w:tcPr>
            <w:tcW w:w="1560" w:type="dxa"/>
            <w:vAlign w:val="center"/>
          </w:tcPr>
          <w:p w14:paraId="7E39F7CC" w14:textId="29F8D033" w:rsidR="004A1385" w:rsidRDefault="004A1385" w:rsidP="00B57660">
            <w:pPr>
              <w:jc w:val="center"/>
              <w:rPr>
                <w:rFonts w:cs="Arial"/>
              </w:rPr>
            </w:pPr>
            <w:r>
              <w:rPr>
                <w:rFonts w:cs="Arial"/>
              </w:rPr>
              <w:t>3</w:t>
            </w:r>
          </w:p>
        </w:tc>
        <w:tc>
          <w:tcPr>
            <w:tcW w:w="3655" w:type="dxa"/>
          </w:tcPr>
          <w:p w14:paraId="10E4466C" w14:textId="39518744" w:rsidR="004A1385" w:rsidRPr="0099712F" w:rsidRDefault="004A1385" w:rsidP="00B574CB">
            <w:pPr>
              <w:rPr>
                <w:rFonts w:cs="Arial"/>
                <w:sz w:val="18"/>
                <w:szCs w:val="18"/>
              </w:rPr>
            </w:pPr>
            <w:r w:rsidRPr="002D34EE">
              <w:rPr>
                <w:rFonts w:cs="Arial"/>
                <w:sz w:val="18"/>
                <w:szCs w:val="18"/>
              </w:rPr>
              <w:t>Drive Video Record UART Protocol</w:t>
            </w:r>
          </w:p>
        </w:tc>
        <w:tc>
          <w:tcPr>
            <w:tcW w:w="2700" w:type="dxa"/>
          </w:tcPr>
          <w:p w14:paraId="206E53B6" w14:textId="0ABC1DE2" w:rsidR="004A1385" w:rsidRDefault="004A1385" w:rsidP="00B574CB">
            <w:pPr>
              <w:rPr>
                <w:rFonts w:cs="Arial"/>
              </w:rPr>
            </w:pPr>
            <w:r>
              <w:rPr>
                <w:rFonts w:cs="Arial"/>
              </w:rPr>
              <w:t>DVR related ECU communication interface protocol</w:t>
            </w:r>
          </w:p>
        </w:tc>
        <w:tc>
          <w:tcPr>
            <w:tcW w:w="2291" w:type="dxa"/>
          </w:tcPr>
          <w:p w14:paraId="438E229E" w14:textId="570E4D2B" w:rsidR="004A1385" w:rsidRDefault="004A1385" w:rsidP="00B574CB">
            <w:pPr>
              <w:rPr>
                <w:rFonts w:cs="Arial"/>
              </w:rPr>
            </w:pPr>
            <w:r>
              <w:rPr>
                <w:rFonts w:cs="Arial"/>
              </w:rPr>
              <w:t>/</w:t>
            </w:r>
          </w:p>
        </w:tc>
      </w:tr>
      <w:tr w:rsidR="00B574CB" w:rsidRPr="007C20FA" w14:paraId="10C86878" w14:textId="77777777" w:rsidTr="004A1385">
        <w:trPr>
          <w:trHeight w:val="20"/>
          <w:jc w:val="center"/>
        </w:trPr>
        <w:tc>
          <w:tcPr>
            <w:tcW w:w="10206" w:type="dxa"/>
            <w:gridSpan w:val="4"/>
            <w:shd w:val="clear" w:color="auto" w:fill="F2F2F2" w:themeFill="background1" w:themeFillShade="F2"/>
          </w:tcPr>
          <w:p w14:paraId="080707F1" w14:textId="77777777" w:rsidR="00B574CB" w:rsidRDefault="00B574CB" w:rsidP="00B574CB">
            <w:pPr>
              <w:rPr>
                <w:rFonts w:ascii="Helvetica" w:hAnsi="Helvetica" w:cs="Helvetica"/>
                <w:b/>
              </w:rPr>
            </w:pPr>
            <w:r>
              <w:rPr>
                <w:rFonts w:ascii="Helvetica" w:hAnsi="Helvetica" w:cs="Helvetica"/>
                <w:b/>
              </w:rPr>
              <w:t>Ford Engineering Standards</w:t>
            </w:r>
          </w:p>
        </w:tc>
      </w:tr>
      <w:tr w:rsidR="00B574CB" w:rsidRPr="007C20FA" w14:paraId="3EC617D9" w14:textId="77777777" w:rsidTr="004A1385">
        <w:trPr>
          <w:trHeight w:val="20"/>
          <w:jc w:val="center"/>
        </w:trPr>
        <w:tc>
          <w:tcPr>
            <w:tcW w:w="1560" w:type="dxa"/>
          </w:tcPr>
          <w:p w14:paraId="735C74BE" w14:textId="77777777" w:rsidR="00B574CB" w:rsidRPr="00D410AE" w:rsidRDefault="00B574CB" w:rsidP="00B574CB">
            <w:pPr>
              <w:rPr>
                <w:rFonts w:cs="Arial"/>
              </w:rPr>
            </w:pPr>
          </w:p>
        </w:tc>
        <w:tc>
          <w:tcPr>
            <w:tcW w:w="3655" w:type="dxa"/>
          </w:tcPr>
          <w:p w14:paraId="3CF7A338" w14:textId="2ED5B426" w:rsidR="00B574CB" w:rsidRPr="00D410AE" w:rsidRDefault="00B574CB" w:rsidP="00B574CB">
            <w:pPr>
              <w:rPr>
                <w:rFonts w:cs="Arial"/>
              </w:rPr>
            </w:pPr>
          </w:p>
        </w:tc>
        <w:tc>
          <w:tcPr>
            <w:tcW w:w="2700" w:type="dxa"/>
          </w:tcPr>
          <w:p w14:paraId="033D817A" w14:textId="77777777" w:rsidR="00B574CB" w:rsidRPr="00D410AE" w:rsidRDefault="00B574CB" w:rsidP="00B574CB">
            <w:pPr>
              <w:rPr>
                <w:rFonts w:cs="Arial"/>
              </w:rPr>
            </w:pPr>
          </w:p>
        </w:tc>
        <w:tc>
          <w:tcPr>
            <w:tcW w:w="2291" w:type="dxa"/>
          </w:tcPr>
          <w:p w14:paraId="699CC889" w14:textId="77777777" w:rsidR="00B574CB" w:rsidRDefault="00B574CB" w:rsidP="00B574CB">
            <w:pPr>
              <w:rPr>
                <w:rFonts w:cs="Arial"/>
              </w:rPr>
            </w:pPr>
          </w:p>
        </w:tc>
      </w:tr>
      <w:tr w:rsidR="00B574CB" w:rsidRPr="007C20FA" w14:paraId="36AAE203" w14:textId="77777777" w:rsidTr="004A1385">
        <w:trPr>
          <w:trHeight w:val="20"/>
          <w:jc w:val="center"/>
        </w:trPr>
        <w:tc>
          <w:tcPr>
            <w:tcW w:w="10206" w:type="dxa"/>
            <w:gridSpan w:val="4"/>
            <w:shd w:val="clear" w:color="auto" w:fill="F2F2F2" w:themeFill="background1" w:themeFillShade="F2"/>
          </w:tcPr>
          <w:p w14:paraId="2F0D921B" w14:textId="77777777" w:rsidR="00B574CB" w:rsidRPr="006623A0" w:rsidRDefault="00B574CB" w:rsidP="00B574CB">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B574CB" w:rsidRPr="007C20FA" w14:paraId="11BA28B7" w14:textId="77777777" w:rsidTr="004A1385">
        <w:trPr>
          <w:trHeight w:val="20"/>
          <w:jc w:val="center"/>
        </w:trPr>
        <w:tc>
          <w:tcPr>
            <w:tcW w:w="1560" w:type="dxa"/>
          </w:tcPr>
          <w:p w14:paraId="54AD5C83" w14:textId="34C585CE" w:rsidR="00B574CB" w:rsidRPr="00D410AE" w:rsidRDefault="00F81EF1" w:rsidP="00F81EF1">
            <w:pPr>
              <w:jc w:val="center"/>
              <w:rPr>
                <w:rFonts w:cs="Arial"/>
              </w:rPr>
            </w:pPr>
            <w:r>
              <w:rPr>
                <w:rFonts w:cs="Arial"/>
              </w:rPr>
              <w:t>1</w:t>
            </w:r>
          </w:p>
        </w:tc>
        <w:tc>
          <w:tcPr>
            <w:tcW w:w="3655" w:type="dxa"/>
          </w:tcPr>
          <w:p w14:paraId="19C2FC1D" w14:textId="6B3D968D" w:rsidR="00B574CB" w:rsidRPr="00D410AE" w:rsidRDefault="00F81EF1" w:rsidP="00B574CB">
            <w:pPr>
              <w:rPr>
                <w:rFonts w:cs="Arial"/>
              </w:rPr>
            </w:pPr>
            <w:r w:rsidRPr="002D34EE">
              <w:rPr>
                <w:rFonts w:cs="Arial"/>
              </w:rPr>
              <w:t>GBT 38892-2020</w:t>
            </w:r>
          </w:p>
        </w:tc>
        <w:tc>
          <w:tcPr>
            <w:tcW w:w="2700" w:type="dxa"/>
          </w:tcPr>
          <w:p w14:paraId="684E94F0" w14:textId="77777777" w:rsidR="00B574CB" w:rsidRPr="00D410AE" w:rsidRDefault="00B574CB" w:rsidP="00B574CB">
            <w:pPr>
              <w:rPr>
                <w:rFonts w:cs="Arial"/>
              </w:rPr>
            </w:pPr>
          </w:p>
        </w:tc>
        <w:tc>
          <w:tcPr>
            <w:tcW w:w="2291" w:type="dxa"/>
          </w:tcPr>
          <w:p w14:paraId="29B4A211" w14:textId="3DD41B93" w:rsidR="00B574CB" w:rsidRPr="00D410AE" w:rsidRDefault="00E83C19" w:rsidP="00B574CB">
            <w:pPr>
              <w:rPr>
                <w:rFonts w:cs="Arial"/>
              </w:rPr>
            </w:pPr>
            <w:r>
              <w:rPr>
                <w:rFonts w:cs="Arial"/>
              </w:rPr>
              <w:t>/</w:t>
            </w:r>
          </w:p>
        </w:tc>
      </w:tr>
      <w:tr w:rsidR="00B574CB" w:rsidRPr="007C20FA" w14:paraId="3DED96A6" w14:textId="77777777" w:rsidTr="004A1385">
        <w:trPr>
          <w:trHeight w:val="20"/>
          <w:jc w:val="center"/>
        </w:trPr>
        <w:tc>
          <w:tcPr>
            <w:tcW w:w="10206" w:type="dxa"/>
            <w:gridSpan w:val="4"/>
            <w:shd w:val="clear" w:color="auto" w:fill="F2F2F2" w:themeFill="background1" w:themeFillShade="F2"/>
          </w:tcPr>
          <w:p w14:paraId="26E5189A" w14:textId="77777777" w:rsidR="00B574CB" w:rsidRDefault="00B574CB" w:rsidP="00B574CB">
            <w:pPr>
              <w:rPr>
                <w:rFonts w:ascii="Helvetica" w:hAnsi="Helvetica" w:cs="Helvetica"/>
                <w:b/>
              </w:rPr>
            </w:pPr>
            <w:r>
              <w:rPr>
                <w:rFonts w:ascii="Helvetica" w:hAnsi="Helvetica" w:cs="Helvetica"/>
                <w:b/>
              </w:rPr>
              <w:t>Industry Standards</w:t>
            </w:r>
          </w:p>
        </w:tc>
      </w:tr>
      <w:tr w:rsidR="00B574CB" w:rsidRPr="007C20FA" w14:paraId="4F0B57FD" w14:textId="77777777" w:rsidTr="004A1385">
        <w:trPr>
          <w:trHeight w:val="20"/>
          <w:jc w:val="center"/>
        </w:trPr>
        <w:tc>
          <w:tcPr>
            <w:tcW w:w="1560" w:type="dxa"/>
          </w:tcPr>
          <w:p w14:paraId="5EB93BD0" w14:textId="77777777" w:rsidR="00B574CB" w:rsidRPr="00D410AE" w:rsidRDefault="00B574CB" w:rsidP="00B574CB">
            <w:pPr>
              <w:rPr>
                <w:rFonts w:cs="Arial"/>
              </w:rPr>
            </w:pPr>
          </w:p>
        </w:tc>
        <w:tc>
          <w:tcPr>
            <w:tcW w:w="3655" w:type="dxa"/>
          </w:tcPr>
          <w:p w14:paraId="03388EC8" w14:textId="18AAED81" w:rsidR="00B574CB" w:rsidRPr="00D410AE" w:rsidRDefault="00B574CB" w:rsidP="00B574CB">
            <w:pPr>
              <w:rPr>
                <w:rFonts w:cs="Arial"/>
              </w:rPr>
            </w:pPr>
          </w:p>
        </w:tc>
        <w:tc>
          <w:tcPr>
            <w:tcW w:w="2700" w:type="dxa"/>
          </w:tcPr>
          <w:p w14:paraId="2BCA3792" w14:textId="77777777" w:rsidR="00B574CB" w:rsidRPr="00D410AE" w:rsidRDefault="00B574CB" w:rsidP="00B574CB">
            <w:pPr>
              <w:rPr>
                <w:rFonts w:cs="Arial"/>
              </w:rPr>
            </w:pPr>
          </w:p>
        </w:tc>
        <w:tc>
          <w:tcPr>
            <w:tcW w:w="2291" w:type="dxa"/>
          </w:tcPr>
          <w:p w14:paraId="07C29644" w14:textId="77777777" w:rsidR="00B574CB" w:rsidRPr="00D410AE" w:rsidRDefault="00B574CB" w:rsidP="00B574CB">
            <w:pPr>
              <w:rPr>
                <w:rFonts w:cs="Arial"/>
              </w:rPr>
            </w:pPr>
          </w:p>
        </w:tc>
      </w:tr>
      <w:tr w:rsidR="00B574CB" w:rsidRPr="007C20FA" w14:paraId="66737EA9" w14:textId="77777777" w:rsidTr="004A1385">
        <w:trPr>
          <w:trHeight w:val="20"/>
          <w:jc w:val="center"/>
        </w:trPr>
        <w:tc>
          <w:tcPr>
            <w:tcW w:w="10206" w:type="dxa"/>
            <w:gridSpan w:val="4"/>
            <w:shd w:val="clear" w:color="auto" w:fill="F2F2F2" w:themeFill="background1" w:themeFillShade="F2"/>
          </w:tcPr>
          <w:p w14:paraId="52AA3301" w14:textId="77777777" w:rsidR="00B574CB" w:rsidRDefault="00B574CB" w:rsidP="00B574CB">
            <w:pPr>
              <w:rPr>
                <w:rFonts w:ascii="Helvetica" w:hAnsi="Helvetica" w:cs="Helvetica"/>
                <w:b/>
              </w:rPr>
            </w:pPr>
            <w:r>
              <w:rPr>
                <w:rFonts w:ascii="Helvetica" w:hAnsi="Helvetica" w:cs="Helvetica"/>
                <w:b/>
              </w:rPr>
              <w:t>Other Sources</w:t>
            </w:r>
          </w:p>
        </w:tc>
      </w:tr>
      <w:tr w:rsidR="00B574CB" w:rsidRPr="007C20FA" w14:paraId="57AEEEDA" w14:textId="77777777" w:rsidTr="004A1385">
        <w:trPr>
          <w:trHeight w:val="20"/>
          <w:jc w:val="center"/>
        </w:trPr>
        <w:tc>
          <w:tcPr>
            <w:tcW w:w="1560" w:type="dxa"/>
          </w:tcPr>
          <w:p w14:paraId="77CEF64D" w14:textId="77777777" w:rsidR="00B574CB" w:rsidRPr="00D410AE" w:rsidRDefault="00B574CB" w:rsidP="00B574CB">
            <w:pPr>
              <w:rPr>
                <w:rFonts w:cs="Arial"/>
              </w:rPr>
            </w:pPr>
          </w:p>
        </w:tc>
        <w:tc>
          <w:tcPr>
            <w:tcW w:w="3655" w:type="dxa"/>
          </w:tcPr>
          <w:p w14:paraId="59CBF12A" w14:textId="70663425" w:rsidR="00B574CB" w:rsidRPr="00D410AE" w:rsidRDefault="00B574CB" w:rsidP="00B574CB">
            <w:pPr>
              <w:rPr>
                <w:rFonts w:cs="Arial"/>
              </w:rPr>
            </w:pPr>
          </w:p>
        </w:tc>
        <w:tc>
          <w:tcPr>
            <w:tcW w:w="2700" w:type="dxa"/>
          </w:tcPr>
          <w:p w14:paraId="7FEFC892" w14:textId="77777777" w:rsidR="00B574CB" w:rsidRPr="00D410AE" w:rsidRDefault="00B574CB" w:rsidP="00B574CB">
            <w:pPr>
              <w:rPr>
                <w:rFonts w:cs="Arial"/>
              </w:rPr>
            </w:pPr>
          </w:p>
        </w:tc>
        <w:tc>
          <w:tcPr>
            <w:tcW w:w="2291" w:type="dxa"/>
          </w:tcPr>
          <w:p w14:paraId="2CEE93F5" w14:textId="77777777" w:rsidR="00B574CB" w:rsidRPr="00D410AE" w:rsidRDefault="00B574CB" w:rsidP="00B574CB">
            <w:pPr>
              <w:rPr>
                <w:rFonts w:cs="Arial"/>
              </w:rPr>
            </w:pPr>
          </w:p>
        </w:tc>
      </w:tr>
    </w:tbl>
    <w:p w14:paraId="1A12FA03" w14:textId="2D4CAD4F" w:rsidR="00E96CFD" w:rsidRPr="00C7649D" w:rsidRDefault="00E96CFD" w:rsidP="00E96CFD">
      <w:pPr>
        <w:pStyle w:val="Caption"/>
      </w:pPr>
      <w:bookmarkStart w:id="59" w:name="_Toc25321850"/>
      <w:bookmarkStart w:id="60" w:name="_Toc115792388"/>
      <w:r w:rsidRPr="001B1565">
        <w:t xml:space="preserve">Table </w:t>
      </w:r>
      <w:r>
        <w:rPr>
          <w:noProof/>
        </w:rPr>
        <w:fldChar w:fldCharType="begin"/>
      </w:r>
      <w:r>
        <w:rPr>
          <w:noProof/>
        </w:rPr>
        <w:instrText xml:space="preserve"> SEQ Table \* ARABIC </w:instrText>
      </w:r>
      <w:r>
        <w:rPr>
          <w:noProof/>
        </w:rPr>
        <w:fldChar w:fldCharType="separate"/>
      </w:r>
      <w:r w:rsidR="000515C0">
        <w:rPr>
          <w:noProof/>
        </w:rPr>
        <w:t>6</w:t>
      </w:r>
      <w:r>
        <w:rPr>
          <w:noProof/>
        </w:rPr>
        <w:fldChar w:fldCharType="end"/>
      </w:r>
      <w:r w:rsidRPr="001B1565">
        <w:t xml:space="preserve">: </w:t>
      </w:r>
      <w:r>
        <w:t>Input Requirements/Documents</w:t>
      </w:r>
      <w:bookmarkEnd w:id="59"/>
      <w:bookmarkEnd w:id="60"/>
    </w:p>
    <w:p w14:paraId="650DF2B8" w14:textId="77777777" w:rsidR="00F7196D" w:rsidRDefault="00F7196D" w:rsidP="00F7196D">
      <w:pPr>
        <w:pStyle w:val="Heading2"/>
        <w:keepNext/>
        <w:tabs>
          <w:tab w:val="clear" w:pos="709"/>
        </w:tabs>
        <w:ind w:left="578" w:hanging="578"/>
      </w:pPr>
      <w:bookmarkStart w:id="61" w:name="_Toc122965394"/>
      <w:r>
        <w:t>Lessons Learned</w:t>
      </w:r>
      <w:bookmarkEnd w:id="58"/>
      <w:bookmarkEnd w:id="61"/>
    </w:p>
    <w:p w14:paraId="63E6EE9D" w14:textId="5C4DE3EF" w:rsidR="00F7196D" w:rsidRPr="00AE0397" w:rsidRDefault="007F4A61" w:rsidP="00F7196D">
      <w:pPr>
        <w:pStyle w:val="BodyText"/>
      </w:pPr>
      <w:r>
        <w:t>DVR is a lead feature in Ford, so no lesson learned exist, benchmark study to other OEM is the reference for L&amp;L.</w:t>
      </w:r>
    </w:p>
    <w:p w14:paraId="2D5CF54C" w14:textId="77777777" w:rsidR="00664CE1" w:rsidRDefault="00664CE1" w:rsidP="0008696C">
      <w:pPr>
        <w:pStyle w:val="Heading2"/>
        <w:rPr>
          <w:lang w:val="en-GB"/>
        </w:rPr>
      </w:pPr>
      <w:bookmarkStart w:id="62" w:name="_Toc423616423"/>
      <w:bookmarkStart w:id="63" w:name="_Ref420396972"/>
      <w:bookmarkStart w:id="64" w:name="_Toc481143804"/>
      <w:bookmarkStart w:id="65" w:name="_Toc122965395"/>
      <w:r w:rsidRPr="0008696C">
        <w:rPr>
          <w:lang w:val="en-GB"/>
        </w:rPr>
        <w:t>Assumptions</w:t>
      </w:r>
      <w:bookmarkEnd w:id="62"/>
      <w:bookmarkEnd w:id="63"/>
      <w:bookmarkEnd w:id="64"/>
      <w:bookmarkEnd w:id="65"/>
    </w:p>
    <w:p w14:paraId="1683A04D" w14:textId="122DA010" w:rsidR="00F7196D" w:rsidRDefault="007F4A61" w:rsidP="00F7196D">
      <w:r>
        <w:t>Key DVR assumptions below:</w:t>
      </w:r>
    </w:p>
    <w:p w14:paraId="7B624EDD" w14:textId="6E904B22" w:rsidR="007F4A61" w:rsidRDefault="00962B1D" w:rsidP="002E1278">
      <w:pPr>
        <w:pStyle w:val="ListParagraph"/>
        <w:numPr>
          <w:ilvl w:val="0"/>
          <w:numId w:val="14"/>
        </w:numPr>
      </w:pPr>
      <w:r>
        <w:t>IDCM and APIM communication relays on an internal connection, for DVR it’s UART over LVDS cable.</w:t>
      </w:r>
    </w:p>
    <w:p w14:paraId="71C3508D" w14:textId="51CBB877" w:rsidR="00962B1D" w:rsidRPr="00F7196D" w:rsidRDefault="00962B1D" w:rsidP="002E1278">
      <w:pPr>
        <w:pStyle w:val="ListParagraph"/>
        <w:numPr>
          <w:ilvl w:val="0"/>
          <w:numId w:val="14"/>
        </w:numPr>
      </w:pPr>
      <w:r>
        <w:t>All DVR video or photo data saved by IDCM, should not be able to upload to Ford backend or any 3</w:t>
      </w:r>
      <w:r w:rsidRPr="00962B1D">
        <w:rPr>
          <w:vertAlign w:val="superscript"/>
        </w:rPr>
        <w:t>rd</w:t>
      </w:r>
      <w:r>
        <w:t xml:space="preserve"> party cloud.</w:t>
      </w:r>
    </w:p>
    <w:p w14:paraId="52A96B62" w14:textId="77777777" w:rsidR="009E238B" w:rsidRDefault="009E238B" w:rsidP="002D59C1">
      <w:pPr>
        <w:pStyle w:val="Heading1"/>
        <w:rPr>
          <w:lang w:val="en-GB"/>
        </w:rPr>
      </w:pPr>
      <w:bookmarkStart w:id="66" w:name="_Toc481143805"/>
      <w:bookmarkStart w:id="67" w:name="_Toc122965396"/>
      <w:r>
        <w:rPr>
          <w:lang w:val="en-GB"/>
        </w:rPr>
        <w:lastRenderedPageBreak/>
        <w:t>Feature Implementation Architecture</w:t>
      </w:r>
      <w:bookmarkEnd w:id="67"/>
    </w:p>
    <w:p w14:paraId="48897E65" w14:textId="77777777" w:rsidR="002D59C1" w:rsidRPr="0008696C" w:rsidRDefault="006E407E" w:rsidP="009E238B">
      <w:pPr>
        <w:pStyle w:val="Heading2"/>
        <w:rPr>
          <w:lang w:val="en-GB"/>
        </w:rPr>
      </w:pPr>
      <w:bookmarkStart w:id="68" w:name="_Toc122965397"/>
      <w:r w:rsidRPr="0008696C">
        <w:rPr>
          <w:lang w:val="en-GB"/>
        </w:rPr>
        <w:t>Functional A</w:t>
      </w:r>
      <w:r w:rsidR="002D59C1" w:rsidRPr="0008696C">
        <w:rPr>
          <w:lang w:val="en-GB"/>
        </w:rPr>
        <w:t>rchitecture</w:t>
      </w:r>
      <w:bookmarkEnd w:id="66"/>
      <w:bookmarkEnd w:id="68"/>
    </w:p>
    <w:p w14:paraId="13B92C90" w14:textId="77777777" w:rsidR="00456128" w:rsidRDefault="00456128" w:rsidP="009E238B">
      <w:pPr>
        <w:pStyle w:val="Heading3"/>
      </w:pPr>
      <w:bookmarkStart w:id="69" w:name="_Toc521186600"/>
      <w:bookmarkStart w:id="70" w:name="_Toc122965398"/>
      <w:r>
        <w:t>Description</w:t>
      </w:r>
      <w:bookmarkEnd w:id="69"/>
      <w:bookmarkEnd w:id="70"/>
    </w:p>
    <w:p w14:paraId="138EF88A" w14:textId="4E01C3AE" w:rsidR="00E714D5" w:rsidRDefault="009E30EF" w:rsidP="009E238B">
      <w:pPr>
        <w:rPr>
          <w:color w:val="000000" w:themeColor="text1"/>
        </w:rPr>
      </w:pPr>
      <w:r>
        <w:rPr>
          <w:color w:val="000000" w:themeColor="text1"/>
        </w:rPr>
        <w:t>DVR feature contains several functions list below</w:t>
      </w:r>
    </w:p>
    <w:p w14:paraId="0DF98CA6" w14:textId="46CBC72C" w:rsidR="000612AB" w:rsidRPr="00FB48C4" w:rsidRDefault="00916935" w:rsidP="00E01BF5">
      <w:pPr>
        <w:jc w:val="center"/>
        <w:rPr>
          <w:color w:val="000000" w:themeColor="text1"/>
        </w:rPr>
      </w:pPr>
      <w:r w:rsidRPr="00916935">
        <w:rPr>
          <w:noProof/>
          <w:color w:val="000000" w:themeColor="text1"/>
        </w:rPr>
        <w:drawing>
          <wp:inline distT="0" distB="0" distL="0" distR="0" wp14:anchorId="12A4C871" wp14:editId="1A8A009C">
            <wp:extent cx="6466205" cy="3959860"/>
            <wp:effectExtent l="0" t="0" r="0" b="2540"/>
            <wp:docPr id="3" name="Picture -2069833771.jpg" descr="-206983377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069833771.jpg" descr="-2069833771.jpg"/>
                    <pic:cNvPicPr preferRelativeResize="0">
                      <a:picLocks/>
                    </pic:cNvPicPr>
                  </pic:nvPicPr>
                  <pic:blipFill>
                    <a:blip r:embed="rId17" cstate="print"/>
                    <a:stretch>
                      <a:fillRect/>
                    </a:stretch>
                  </pic:blipFill>
                  <pic:spPr>
                    <a:xfrm>
                      <a:off x="0" y="0"/>
                      <a:ext cx="6466205" cy="3959860"/>
                    </a:xfrm>
                    <a:prstGeom prst="rect">
                      <a:avLst/>
                    </a:prstGeom>
                  </pic:spPr>
                </pic:pic>
              </a:graphicData>
            </a:graphic>
          </wp:inline>
        </w:drawing>
      </w:r>
    </w:p>
    <w:p w14:paraId="6EE1884B" w14:textId="78C433E3" w:rsidR="00AC73D1" w:rsidRPr="003E65FA" w:rsidRDefault="00AF2E97" w:rsidP="009E238B">
      <w:pPr>
        <w:pStyle w:val="Caption"/>
      </w:pPr>
      <w:bookmarkStart w:id="71" w:name="_Toc520108481"/>
      <w:bookmarkStart w:id="72" w:name="_Toc115792381"/>
      <w:r w:rsidRPr="003E65FA">
        <w:t xml:space="preserve">Figure </w:t>
      </w:r>
      <w:r w:rsidR="00A378CF">
        <w:rPr>
          <w:noProof/>
        </w:rPr>
        <w:fldChar w:fldCharType="begin"/>
      </w:r>
      <w:r w:rsidR="00A378CF">
        <w:rPr>
          <w:noProof/>
        </w:rPr>
        <w:instrText xml:space="preserve"> STYLEREF 1 \s </w:instrText>
      </w:r>
      <w:r w:rsidR="00A378CF">
        <w:rPr>
          <w:noProof/>
        </w:rPr>
        <w:fldChar w:fldCharType="separate"/>
      </w:r>
      <w:r w:rsidR="000515C0">
        <w:rPr>
          <w:noProof/>
        </w:rPr>
        <w:t>3</w:t>
      </w:r>
      <w:r w:rsidR="00A378CF">
        <w:rPr>
          <w:noProof/>
        </w:rPr>
        <w:fldChar w:fldCharType="end"/>
      </w:r>
      <w:r w:rsidR="009530F7">
        <w:noBreakHyphen/>
      </w:r>
      <w:r w:rsidR="00A378CF">
        <w:rPr>
          <w:noProof/>
        </w:rPr>
        <w:fldChar w:fldCharType="begin"/>
      </w:r>
      <w:r w:rsidR="00A378CF">
        <w:rPr>
          <w:noProof/>
        </w:rPr>
        <w:instrText xml:space="preserve"> SEQ Figure \* ARABIC \s 1 </w:instrText>
      </w:r>
      <w:r w:rsidR="00A378CF">
        <w:rPr>
          <w:noProof/>
        </w:rPr>
        <w:fldChar w:fldCharType="separate"/>
      </w:r>
      <w:r w:rsidR="000515C0">
        <w:rPr>
          <w:noProof/>
        </w:rPr>
        <w:t>1</w:t>
      </w:r>
      <w:r w:rsidR="00A378CF">
        <w:rPr>
          <w:noProof/>
        </w:rPr>
        <w:fldChar w:fldCharType="end"/>
      </w:r>
      <w:r w:rsidRPr="003E65FA">
        <w:t>: Functional Architecture</w:t>
      </w:r>
      <w:bookmarkEnd w:id="71"/>
      <w:bookmarkEnd w:id="72"/>
    </w:p>
    <w:p w14:paraId="10F24715" w14:textId="77777777" w:rsidR="00CA1759" w:rsidRDefault="00AC73D1" w:rsidP="009E238B">
      <w:pPr>
        <w:pStyle w:val="Heading3"/>
      </w:pPr>
      <w:bookmarkStart w:id="73" w:name="_Toc481143806"/>
      <w:bookmarkStart w:id="74" w:name="_Toc122965399"/>
      <w:r>
        <w:t>Function List</w:t>
      </w:r>
      <w:bookmarkEnd w:id="73"/>
      <w:bookmarkEnd w:id="74"/>
    </w:p>
    <w:p w14:paraId="399DA322" w14:textId="77777777" w:rsidR="00B574CB" w:rsidRDefault="00B574CB" w:rsidP="00B574CB">
      <w:pPr>
        <w:pStyle w:val="BodyText"/>
        <w:rPr>
          <w:lang w:val="en-US"/>
        </w:rPr>
      </w:pPr>
      <w:r>
        <w:rPr>
          <w:lang w:val="en-US"/>
        </w:rPr>
        <w:t xml:space="preserve">The following functions </w:t>
      </w:r>
      <w:r>
        <w:t xml:space="preserve">from the </w:t>
      </w:r>
      <w:hyperlink r:id="rId18" w:history="1">
        <w:r w:rsidRPr="003C6F08">
          <w:rPr>
            <w:rStyle w:val="Hyperlink"/>
          </w:rPr>
          <w:t>Global Feature &amp; Function List</w:t>
        </w:r>
      </w:hyperlink>
      <w:r>
        <w:t xml:space="preserve"> </w:t>
      </w:r>
      <w:r>
        <w:rPr>
          <w:lang w:val="en-US"/>
        </w:rPr>
        <w:t>are referenced in this Feature Implementation Specification:</w:t>
      </w:r>
    </w:p>
    <w:p w14:paraId="6F881329" w14:textId="77777777" w:rsidR="0094354A" w:rsidRPr="0094354A" w:rsidRDefault="0094354A" w:rsidP="009E238B"/>
    <w:tbl>
      <w:tblPr>
        <w:tblStyle w:val="TableGrid"/>
        <w:tblW w:w="10201" w:type="dxa"/>
        <w:tblLook w:val="01E0" w:firstRow="1" w:lastRow="1" w:firstColumn="1" w:lastColumn="1" w:noHBand="0" w:noVBand="0"/>
      </w:tblPr>
      <w:tblGrid>
        <w:gridCol w:w="1345"/>
        <w:gridCol w:w="3600"/>
        <w:gridCol w:w="5256"/>
      </w:tblGrid>
      <w:tr w:rsidR="00161D89" w:rsidRPr="00717330" w14:paraId="30F9505E" w14:textId="77777777" w:rsidTr="00F1529B">
        <w:tc>
          <w:tcPr>
            <w:tcW w:w="1345" w:type="dxa"/>
            <w:shd w:val="clear" w:color="auto" w:fill="D9D9D9" w:themeFill="background1" w:themeFillShade="D9"/>
          </w:tcPr>
          <w:p w14:paraId="5253F47E" w14:textId="77777777" w:rsidR="00161D89" w:rsidRPr="004E7B74" w:rsidRDefault="00161D89" w:rsidP="009E238B">
            <w:pPr>
              <w:pStyle w:val="scriptNormal"/>
              <w:rPr>
                <w:b/>
                <w:color w:val="auto"/>
              </w:rPr>
            </w:pPr>
            <w:r>
              <w:rPr>
                <w:b/>
                <w:color w:val="auto"/>
              </w:rPr>
              <w:t>Function ID</w:t>
            </w:r>
          </w:p>
        </w:tc>
        <w:tc>
          <w:tcPr>
            <w:tcW w:w="3600" w:type="dxa"/>
            <w:shd w:val="clear" w:color="auto" w:fill="D9D9D9" w:themeFill="background1" w:themeFillShade="D9"/>
          </w:tcPr>
          <w:p w14:paraId="79D7757D" w14:textId="77777777" w:rsidR="00161D89" w:rsidRPr="004E7B74" w:rsidRDefault="00161D89" w:rsidP="009E238B">
            <w:pPr>
              <w:pStyle w:val="scriptNormal"/>
              <w:rPr>
                <w:b/>
                <w:color w:val="auto"/>
              </w:rPr>
            </w:pPr>
            <w:r>
              <w:rPr>
                <w:b/>
                <w:color w:val="auto"/>
              </w:rPr>
              <w:t>Function</w:t>
            </w:r>
            <w:r w:rsidRPr="004E7B74">
              <w:rPr>
                <w:b/>
                <w:color w:val="auto"/>
              </w:rPr>
              <w:t xml:space="preserve"> </w:t>
            </w:r>
            <w:r>
              <w:rPr>
                <w:b/>
                <w:color w:val="auto"/>
              </w:rPr>
              <w:t>Name</w:t>
            </w:r>
          </w:p>
        </w:tc>
        <w:tc>
          <w:tcPr>
            <w:tcW w:w="5256" w:type="dxa"/>
            <w:shd w:val="clear" w:color="auto" w:fill="D9D9D9" w:themeFill="background1" w:themeFillShade="D9"/>
          </w:tcPr>
          <w:p w14:paraId="59C335F1" w14:textId="77777777" w:rsidR="00161D89" w:rsidRPr="004E7B74" w:rsidRDefault="00161D89" w:rsidP="009E238B">
            <w:pPr>
              <w:pStyle w:val="scriptNormal"/>
              <w:rPr>
                <w:b/>
                <w:color w:val="auto"/>
              </w:rPr>
            </w:pPr>
            <w:r>
              <w:rPr>
                <w:b/>
                <w:color w:val="auto"/>
              </w:rPr>
              <w:t>Function</w:t>
            </w:r>
            <w:r w:rsidRPr="004E7B74">
              <w:rPr>
                <w:b/>
                <w:color w:val="auto"/>
              </w:rPr>
              <w:t xml:space="preserve"> Description</w:t>
            </w:r>
          </w:p>
        </w:tc>
      </w:tr>
      <w:tr w:rsidR="00161D89" w:rsidRPr="00C27C3F" w14:paraId="4908CA6B" w14:textId="77777777" w:rsidTr="00F1529B">
        <w:tc>
          <w:tcPr>
            <w:tcW w:w="1345" w:type="dxa"/>
          </w:tcPr>
          <w:p w14:paraId="678CFC9D" w14:textId="7A1AA017" w:rsidR="00161D89" w:rsidRPr="00C27C3F" w:rsidRDefault="00F1529B" w:rsidP="00F1529B">
            <w:pPr>
              <w:jc w:val="center"/>
              <w:rPr>
                <w:color w:val="000000" w:themeColor="text1"/>
              </w:rPr>
            </w:pPr>
            <w:r>
              <w:rPr>
                <w:color w:val="000000" w:themeColor="text1"/>
              </w:rPr>
              <w:t>/</w:t>
            </w:r>
          </w:p>
        </w:tc>
        <w:tc>
          <w:tcPr>
            <w:tcW w:w="3600" w:type="dxa"/>
          </w:tcPr>
          <w:p w14:paraId="26C40467" w14:textId="08E36039" w:rsidR="00161D89" w:rsidRPr="00C27C3F" w:rsidRDefault="00C707F4" w:rsidP="009E238B">
            <w:pPr>
              <w:pStyle w:val="scriptNormal"/>
              <w:rPr>
                <w:color w:val="000000" w:themeColor="text1"/>
              </w:rPr>
            </w:pPr>
            <w:r>
              <w:rPr>
                <w:color w:val="000000" w:themeColor="text1"/>
              </w:rPr>
              <w:t>Video &amp; Photo Record and Saving</w:t>
            </w:r>
          </w:p>
        </w:tc>
        <w:tc>
          <w:tcPr>
            <w:tcW w:w="5256" w:type="dxa"/>
          </w:tcPr>
          <w:p w14:paraId="48E9B670" w14:textId="3E5554DD" w:rsidR="00161D89" w:rsidRPr="00C27C3F" w:rsidRDefault="00B201B1" w:rsidP="009E238B">
            <w:pPr>
              <w:pStyle w:val="scriptNormal"/>
              <w:rPr>
                <w:color w:val="000000" w:themeColor="text1"/>
              </w:rPr>
            </w:pPr>
            <w:r>
              <w:rPr>
                <w:color w:val="000000" w:themeColor="text1"/>
              </w:rPr>
              <w:t>DVR video and photo data record and saving when event triggered like normal/emergency/manual record request.</w:t>
            </w:r>
          </w:p>
        </w:tc>
      </w:tr>
      <w:tr w:rsidR="00161D89" w:rsidRPr="00C27C3F" w14:paraId="2D41BA7E" w14:textId="77777777" w:rsidTr="00F1529B">
        <w:tc>
          <w:tcPr>
            <w:tcW w:w="1345" w:type="dxa"/>
          </w:tcPr>
          <w:p w14:paraId="714A3BA4" w14:textId="6A7C7BDA" w:rsidR="00161D89" w:rsidRPr="00C27C3F" w:rsidRDefault="00F1529B" w:rsidP="00F1529B">
            <w:pPr>
              <w:pStyle w:val="scriptNormal"/>
              <w:jc w:val="center"/>
              <w:rPr>
                <w:color w:val="000000" w:themeColor="text1"/>
              </w:rPr>
            </w:pPr>
            <w:r>
              <w:rPr>
                <w:color w:val="000000" w:themeColor="text1"/>
              </w:rPr>
              <w:lastRenderedPageBreak/>
              <w:t>/</w:t>
            </w:r>
          </w:p>
        </w:tc>
        <w:tc>
          <w:tcPr>
            <w:tcW w:w="3600" w:type="dxa"/>
          </w:tcPr>
          <w:p w14:paraId="47DEFB70" w14:textId="097E132F" w:rsidR="00161D89" w:rsidRPr="00C27C3F" w:rsidRDefault="00F1529B" w:rsidP="009E238B">
            <w:pPr>
              <w:pStyle w:val="scriptNormal"/>
              <w:rPr>
                <w:color w:val="000000" w:themeColor="text1"/>
              </w:rPr>
            </w:pPr>
            <w:r>
              <w:rPr>
                <w:color w:val="000000" w:themeColor="text1"/>
              </w:rPr>
              <w:t>Video &amp; Photo Display</w:t>
            </w:r>
          </w:p>
        </w:tc>
        <w:tc>
          <w:tcPr>
            <w:tcW w:w="5256" w:type="dxa"/>
          </w:tcPr>
          <w:p w14:paraId="5060D114" w14:textId="34444C85" w:rsidR="00161D89" w:rsidRPr="00C27C3F" w:rsidRDefault="00B201B1" w:rsidP="009E238B">
            <w:pPr>
              <w:pStyle w:val="scriptNormal"/>
              <w:rPr>
                <w:color w:val="000000" w:themeColor="text1"/>
              </w:rPr>
            </w:pPr>
            <w:r>
              <w:rPr>
                <w:color w:val="000000" w:themeColor="text1"/>
              </w:rPr>
              <w:t>DVR video and photo display in APIM or Ford APP, include live view and playback.</w:t>
            </w:r>
          </w:p>
        </w:tc>
      </w:tr>
      <w:tr w:rsidR="00161D89" w:rsidRPr="00C27C3F" w14:paraId="5F39819F" w14:textId="77777777" w:rsidTr="00F1529B">
        <w:tc>
          <w:tcPr>
            <w:tcW w:w="1345" w:type="dxa"/>
          </w:tcPr>
          <w:p w14:paraId="4D9C3F87" w14:textId="44A850CF" w:rsidR="00161D89" w:rsidRPr="00C27C3F" w:rsidRDefault="00F1529B" w:rsidP="00F1529B">
            <w:pPr>
              <w:pStyle w:val="scriptNormal"/>
              <w:jc w:val="center"/>
              <w:rPr>
                <w:color w:val="000000" w:themeColor="text1"/>
              </w:rPr>
            </w:pPr>
            <w:r>
              <w:rPr>
                <w:color w:val="000000" w:themeColor="text1"/>
              </w:rPr>
              <w:t>/</w:t>
            </w:r>
          </w:p>
        </w:tc>
        <w:tc>
          <w:tcPr>
            <w:tcW w:w="3600" w:type="dxa"/>
          </w:tcPr>
          <w:p w14:paraId="7E3DEA04" w14:textId="20F8ED1D" w:rsidR="00161D89" w:rsidRPr="00C27C3F" w:rsidRDefault="00F1529B" w:rsidP="009E238B">
            <w:pPr>
              <w:pStyle w:val="scriptNormal"/>
              <w:rPr>
                <w:color w:val="000000" w:themeColor="text1"/>
              </w:rPr>
            </w:pPr>
            <w:r>
              <w:rPr>
                <w:color w:val="000000" w:themeColor="text1"/>
              </w:rPr>
              <w:t>DVR Setting and Information Display</w:t>
            </w:r>
          </w:p>
        </w:tc>
        <w:tc>
          <w:tcPr>
            <w:tcW w:w="5256" w:type="dxa"/>
          </w:tcPr>
          <w:p w14:paraId="2847A2B3" w14:textId="319F73D2" w:rsidR="00161D89" w:rsidRPr="00C27C3F" w:rsidRDefault="00B201B1" w:rsidP="009E238B">
            <w:pPr>
              <w:pStyle w:val="scriptNormal"/>
              <w:rPr>
                <w:color w:val="000000" w:themeColor="text1"/>
              </w:rPr>
            </w:pPr>
            <w:r>
              <w:rPr>
                <w:color w:val="000000" w:themeColor="text1"/>
              </w:rPr>
              <w:t>DVR function setting via APIM or Ford APP, and key information display.</w:t>
            </w:r>
          </w:p>
        </w:tc>
      </w:tr>
      <w:tr w:rsidR="00161D89" w:rsidRPr="00C27C3F" w14:paraId="4E53D81C" w14:textId="77777777" w:rsidTr="00F1529B">
        <w:tc>
          <w:tcPr>
            <w:tcW w:w="1345" w:type="dxa"/>
          </w:tcPr>
          <w:p w14:paraId="3C2E8D60" w14:textId="312C6710" w:rsidR="00161D89" w:rsidRPr="00C27C3F" w:rsidRDefault="00F1529B" w:rsidP="00F1529B">
            <w:pPr>
              <w:pStyle w:val="scriptNormal"/>
              <w:jc w:val="center"/>
              <w:rPr>
                <w:color w:val="000000" w:themeColor="text1"/>
              </w:rPr>
            </w:pPr>
            <w:r>
              <w:rPr>
                <w:color w:val="000000" w:themeColor="text1"/>
              </w:rPr>
              <w:t>/</w:t>
            </w:r>
          </w:p>
        </w:tc>
        <w:tc>
          <w:tcPr>
            <w:tcW w:w="3600" w:type="dxa"/>
          </w:tcPr>
          <w:p w14:paraId="60F262D5" w14:textId="6DC73B2E" w:rsidR="00161D89" w:rsidRPr="00C27C3F" w:rsidRDefault="00F1529B" w:rsidP="009E238B">
            <w:pPr>
              <w:pStyle w:val="scriptNormal"/>
              <w:rPr>
                <w:color w:val="000000" w:themeColor="text1"/>
              </w:rPr>
            </w:pPr>
            <w:r>
              <w:rPr>
                <w:color w:val="000000" w:themeColor="text1"/>
              </w:rPr>
              <w:t xml:space="preserve">Video &amp; </w:t>
            </w:r>
            <w:proofErr w:type="gramStart"/>
            <w:r>
              <w:rPr>
                <w:color w:val="000000" w:themeColor="text1"/>
              </w:rPr>
              <w:t>Photo Copy</w:t>
            </w:r>
            <w:proofErr w:type="gramEnd"/>
            <w:r>
              <w:rPr>
                <w:color w:val="000000" w:themeColor="text1"/>
              </w:rPr>
              <w:t xml:space="preserve"> and Deletion</w:t>
            </w:r>
          </w:p>
        </w:tc>
        <w:tc>
          <w:tcPr>
            <w:tcW w:w="5256" w:type="dxa"/>
          </w:tcPr>
          <w:p w14:paraId="4DC65FBE" w14:textId="7FC12D96" w:rsidR="00161D89" w:rsidRPr="00C27C3F" w:rsidRDefault="00B201B1" w:rsidP="009E238B">
            <w:pPr>
              <w:pStyle w:val="scriptNormal"/>
              <w:rPr>
                <w:color w:val="000000" w:themeColor="text1"/>
              </w:rPr>
            </w:pPr>
            <w:r>
              <w:rPr>
                <w:color w:val="000000" w:themeColor="text1"/>
              </w:rPr>
              <w:t xml:space="preserve">Copy DVR data from IDCM internal memory to TF </w:t>
            </w:r>
            <w:proofErr w:type="gramStart"/>
            <w:r>
              <w:rPr>
                <w:color w:val="000000" w:themeColor="text1"/>
              </w:rPr>
              <w:t>card, or</w:t>
            </w:r>
            <w:proofErr w:type="gramEnd"/>
            <w:r>
              <w:rPr>
                <w:color w:val="000000" w:themeColor="text1"/>
              </w:rPr>
              <w:t xml:space="preserve"> delete DVR data from TF card.</w:t>
            </w:r>
          </w:p>
        </w:tc>
      </w:tr>
      <w:tr w:rsidR="00161D89" w:rsidRPr="00C27C3F" w14:paraId="76CB1BB1" w14:textId="77777777" w:rsidTr="00F1529B">
        <w:tc>
          <w:tcPr>
            <w:tcW w:w="1345" w:type="dxa"/>
          </w:tcPr>
          <w:p w14:paraId="01968D15" w14:textId="0F7A9B72" w:rsidR="00161D89" w:rsidRPr="00C27C3F" w:rsidRDefault="00F1529B" w:rsidP="00F1529B">
            <w:pPr>
              <w:pStyle w:val="scriptNormal"/>
              <w:jc w:val="center"/>
              <w:rPr>
                <w:color w:val="000000" w:themeColor="text1"/>
              </w:rPr>
            </w:pPr>
            <w:r>
              <w:rPr>
                <w:color w:val="000000" w:themeColor="text1"/>
              </w:rPr>
              <w:t>/</w:t>
            </w:r>
          </w:p>
        </w:tc>
        <w:tc>
          <w:tcPr>
            <w:tcW w:w="3600" w:type="dxa"/>
          </w:tcPr>
          <w:p w14:paraId="07AF091E" w14:textId="1C9D5BF6" w:rsidR="00161D89" w:rsidRPr="00F1529B" w:rsidRDefault="00F1529B" w:rsidP="009E238B">
            <w:pPr>
              <w:pStyle w:val="scriptNormal"/>
              <w:rPr>
                <w:color w:val="000000" w:themeColor="text1"/>
              </w:rPr>
            </w:pPr>
            <w:r w:rsidRPr="00F1529B">
              <w:rPr>
                <w:color w:val="000000" w:themeColor="text1"/>
              </w:rPr>
              <w:t>Vehicle Monitoring</w:t>
            </w:r>
          </w:p>
        </w:tc>
        <w:tc>
          <w:tcPr>
            <w:tcW w:w="5256" w:type="dxa"/>
          </w:tcPr>
          <w:p w14:paraId="60FD7700" w14:textId="2EF328DF" w:rsidR="00161D89" w:rsidRDefault="00B201B1" w:rsidP="009E238B">
            <w:pPr>
              <w:pStyle w:val="scriptNormal"/>
              <w:rPr>
                <w:color w:val="000000" w:themeColor="text1"/>
              </w:rPr>
            </w:pPr>
            <w:r>
              <w:rPr>
                <w:color w:val="000000" w:themeColor="text1"/>
              </w:rPr>
              <w:t>Monitor vehicle collision event and record video when IGN off.</w:t>
            </w:r>
          </w:p>
        </w:tc>
      </w:tr>
      <w:tr w:rsidR="00161D89" w:rsidRPr="00C27C3F" w14:paraId="2005F598" w14:textId="77777777" w:rsidTr="00F1529B">
        <w:tc>
          <w:tcPr>
            <w:tcW w:w="1345" w:type="dxa"/>
          </w:tcPr>
          <w:p w14:paraId="68F251FB" w14:textId="6DAA1497" w:rsidR="00161D89" w:rsidRPr="00C27C3F" w:rsidRDefault="00F1529B" w:rsidP="00F1529B">
            <w:pPr>
              <w:pStyle w:val="scriptNormal"/>
              <w:jc w:val="center"/>
              <w:rPr>
                <w:color w:val="000000" w:themeColor="text1"/>
              </w:rPr>
            </w:pPr>
            <w:r>
              <w:rPr>
                <w:color w:val="000000" w:themeColor="text1"/>
              </w:rPr>
              <w:t>/</w:t>
            </w:r>
          </w:p>
        </w:tc>
        <w:tc>
          <w:tcPr>
            <w:tcW w:w="3600" w:type="dxa"/>
          </w:tcPr>
          <w:p w14:paraId="333FED9D" w14:textId="577AD8E6" w:rsidR="00161D89" w:rsidRDefault="00F1529B" w:rsidP="009E238B">
            <w:pPr>
              <w:pStyle w:val="scriptNormal"/>
              <w:rPr>
                <w:color w:val="000000" w:themeColor="text1"/>
              </w:rPr>
            </w:pPr>
            <w:r>
              <w:rPr>
                <w:color w:val="000000" w:themeColor="text1"/>
              </w:rPr>
              <w:t>Vehicle Data Collection</w:t>
            </w:r>
          </w:p>
        </w:tc>
        <w:tc>
          <w:tcPr>
            <w:tcW w:w="5256" w:type="dxa"/>
          </w:tcPr>
          <w:p w14:paraId="368B7B4C" w14:textId="56887363" w:rsidR="00161D89" w:rsidRPr="00C27C3F" w:rsidRDefault="00B201B1" w:rsidP="009E238B">
            <w:pPr>
              <w:pStyle w:val="scriptNormal"/>
              <w:rPr>
                <w:color w:val="000000" w:themeColor="text1"/>
              </w:rPr>
            </w:pPr>
            <w:r>
              <w:rPr>
                <w:color w:val="000000" w:themeColor="text1"/>
              </w:rPr>
              <w:t xml:space="preserve">Collect key vehicle data for </w:t>
            </w:r>
            <w:r>
              <w:rPr>
                <w:rFonts w:hint="eastAsia"/>
                <w:color w:val="000000" w:themeColor="text1"/>
                <w:lang w:eastAsia="zh-CN"/>
              </w:rPr>
              <w:t>v</w:t>
            </w:r>
            <w:r>
              <w:rPr>
                <w:color w:val="000000" w:themeColor="text1"/>
              </w:rPr>
              <w:t>ideo water mark and support emergency event detection.</w:t>
            </w:r>
          </w:p>
        </w:tc>
      </w:tr>
      <w:tr w:rsidR="00161D89" w:rsidRPr="00C27C3F" w14:paraId="5FD3409A" w14:textId="77777777" w:rsidTr="00F1529B">
        <w:tc>
          <w:tcPr>
            <w:tcW w:w="1345" w:type="dxa"/>
          </w:tcPr>
          <w:p w14:paraId="1FAB79AC" w14:textId="1EDFC4FA" w:rsidR="00161D89" w:rsidRPr="00C27C3F" w:rsidRDefault="00F1529B" w:rsidP="00F1529B">
            <w:pPr>
              <w:pStyle w:val="scriptNormal"/>
              <w:jc w:val="center"/>
              <w:rPr>
                <w:color w:val="000000" w:themeColor="text1"/>
              </w:rPr>
            </w:pPr>
            <w:r>
              <w:rPr>
                <w:color w:val="000000" w:themeColor="text1"/>
              </w:rPr>
              <w:t>/</w:t>
            </w:r>
          </w:p>
        </w:tc>
        <w:tc>
          <w:tcPr>
            <w:tcW w:w="3600" w:type="dxa"/>
          </w:tcPr>
          <w:p w14:paraId="106790D5" w14:textId="0222F753" w:rsidR="00161D89" w:rsidRPr="00F1529B" w:rsidRDefault="00F1529B" w:rsidP="009E238B">
            <w:pPr>
              <w:pStyle w:val="scriptNormal"/>
              <w:rPr>
                <w:color w:val="000000" w:themeColor="text1"/>
              </w:rPr>
            </w:pPr>
            <w:r>
              <w:rPr>
                <w:color w:val="000000" w:themeColor="text1"/>
              </w:rPr>
              <w:t>Wi</w:t>
            </w:r>
            <w:r w:rsidR="00375DF9">
              <w:rPr>
                <w:color w:val="000000" w:themeColor="text1"/>
              </w:rPr>
              <w:t>-</w:t>
            </w:r>
            <w:r>
              <w:rPr>
                <w:color w:val="000000" w:themeColor="text1"/>
              </w:rPr>
              <w:t>Fi Connection</w:t>
            </w:r>
            <w:r w:rsidR="00CC2465">
              <w:rPr>
                <w:color w:val="000000" w:themeColor="text1"/>
              </w:rPr>
              <w:t xml:space="preserve"> &amp; Communication</w:t>
            </w:r>
          </w:p>
        </w:tc>
        <w:tc>
          <w:tcPr>
            <w:tcW w:w="5256" w:type="dxa"/>
          </w:tcPr>
          <w:p w14:paraId="702BEA95" w14:textId="6A70BD83" w:rsidR="00161D89" w:rsidRDefault="00BB0E28" w:rsidP="009E238B">
            <w:pPr>
              <w:pStyle w:val="scriptNormal"/>
              <w:rPr>
                <w:color w:val="000000" w:themeColor="text1"/>
              </w:rPr>
            </w:pPr>
            <w:r>
              <w:rPr>
                <w:color w:val="000000" w:themeColor="text1"/>
              </w:rPr>
              <w:t>Support Wi-Fi connection to DVR user’s smart phone, and communication between IDCM and Ford APP.</w:t>
            </w:r>
          </w:p>
        </w:tc>
      </w:tr>
    </w:tbl>
    <w:p w14:paraId="4F58381C" w14:textId="20F56973" w:rsidR="003E65FA" w:rsidRPr="00702453" w:rsidRDefault="003E65FA" w:rsidP="009E238B">
      <w:pPr>
        <w:pStyle w:val="Caption"/>
      </w:pPr>
      <w:bookmarkStart w:id="75" w:name="_Toc520108488"/>
      <w:bookmarkStart w:id="76" w:name="_Toc115792389"/>
      <w:bookmarkStart w:id="77" w:name="_Toc442860282"/>
      <w:r w:rsidRPr="00702453">
        <w:t xml:space="preserve">Table </w:t>
      </w:r>
      <w:r w:rsidR="00A378CF">
        <w:rPr>
          <w:noProof/>
        </w:rPr>
        <w:fldChar w:fldCharType="begin"/>
      </w:r>
      <w:r w:rsidR="00A378CF">
        <w:rPr>
          <w:noProof/>
        </w:rPr>
        <w:instrText xml:space="preserve"> STYLEREF 1 \s </w:instrText>
      </w:r>
      <w:r w:rsidR="00A378CF">
        <w:rPr>
          <w:noProof/>
        </w:rPr>
        <w:fldChar w:fldCharType="separate"/>
      </w:r>
      <w:r w:rsidR="000515C0">
        <w:rPr>
          <w:noProof/>
        </w:rPr>
        <w:t>3</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0515C0">
        <w:rPr>
          <w:noProof/>
        </w:rPr>
        <w:t>1</w:t>
      </w:r>
      <w:r w:rsidR="00A378CF">
        <w:rPr>
          <w:noProof/>
        </w:rPr>
        <w:fldChar w:fldCharType="end"/>
      </w:r>
      <w:r w:rsidRPr="00702453">
        <w:t xml:space="preserve">: </w:t>
      </w:r>
      <w:r>
        <w:t>List of Functions</w:t>
      </w:r>
      <w:bookmarkEnd w:id="75"/>
      <w:bookmarkEnd w:id="76"/>
    </w:p>
    <w:p w14:paraId="066D5B66" w14:textId="77777777" w:rsidR="0094354A" w:rsidRPr="00A14F98" w:rsidRDefault="0094354A" w:rsidP="009E238B"/>
    <w:p w14:paraId="2C581EA3" w14:textId="77777777" w:rsidR="00B93196" w:rsidRPr="0008696C" w:rsidRDefault="00677879" w:rsidP="009E238B">
      <w:pPr>
        <w:pStyle w:val="Heading3"/>
      </w:pPr>
      <w:bookmarkStart w:id="78" w:name="_Toc481143807"/>
      <w:bookmarkStart w:id="79" w:name="_Toc122965400"/>
      <w:r w:rsidRPr="0008696C">
        <w:t>Signal List</w:t>
      </w:r>
      <w:bookmarkEnd w:id="78"/>
      <w:bookmarkEnd w:id="79"/>
    </w:p>
    <w:p w14:paraId="270398F7" w14:textId="37838A2B" w:rsidR="00A26A03" w:rsidRPr="009E3B7C" w:rsidRDefault="009C728B" w:rsidP="00A26A03">
      <w:pPr>
        <w:tabs>
          <w:tab w:val="left" w:pos="3055"/>
        </w:tabs>
        <w:rPr>
          <w:rFonts w:cs="Arial"/>
          <w:lang w:val="en-GB"/>
        </w:rPr>
      </w:pPr>
      <w:r>
        <w:rPr>
          <w:rFonts w:cs="Arial"/>
          <w:lang w:val="en-GB"/>
        </w:rPr>
        <w:t>Refer to &lt;</w:t>
      </w:r>
      <w:r w:rsidRPr="009C728B">
        <w:t xml:space="preserve"> </w:t>
      </w:r>
      <w:r w:rsidRPr="009C728B">
        <w:rPr>
          <w:rFonts w:cs="Arial"/>
          <w:lang w:val="en-GB"/>
        </w:rPr>
        <w:t xml:space="preserve">Drive Video Record UART Protocol </w:t>
      </w:r>
      <w:r>
        <w:rPr>
          <w:rFonts w:cs="Arial"/>
          <w:lang w:val="en-GB"/>
        </w:rPr>
        <w:t>&gt;.</w:t>
      </w:r>
    </w:p>
    <w:p w14:paraId="500FF7D3" w14:textId="77777777" w:rsidR="00DC61B2" w:rsidRPr="007F6011" w:rsidRDefault="00F24CC7" w:rsidP="009E238B">
      <w:pPr>
        <w:pStyle w:val="Heading2"/>
        <w:rPr>
          <w:lang w:val="en-GB"/>
        </w:rPr>
      </w:pPr>
      <w:bookmarkStart w:id="80" w:name="_Toc122965401"/>
      <w:r w:rsidRPr="007F6011">
        <w:rPr>
          <w:lang w:val="en-GB"/>
        </w:rPr>
        <w:t>Physical</w:t>
      </w:r>
      <w:r w:rsidR="00DC61B2" w:rsidRPr="007F6011">
        <w:rPr>
          <w:lang w:val="en-GB"/>
        </w:rPr>
        <w:t xml:space="preserve"> Architecture</w:t>
      </w:r>
      <w:bookmarkEnd w:id="80"/>
    </w:p>
    <w:p w14:paraId="0FA3270E" w14:textId="77777777" w:rsidR="00357CED" w:rsidRPr="0008696C" w:rsidRDefault="000F0757" w:rsidP="009E238B">
      <w:pPr>
        <w:pStyle w:val="Heading3"/>
      </w:pPr>
      <w:bookmarkStart w:id="81" w:name="_Toc444778245"/>
      <w:bookmarkStart w:id="82" w:name="_Toc455752873"/>
      <w:bookmarkStart w:id="83" w:name="_Toc481143809"/>
      <w:bookmarkStart w:id="84" w:name="_Ref29281864"/>
      <w:bookmarkStart w:id="85" w:name="_Ref29281872"/>
      <w:bookmarkStart w:id="86" w:name="_Toc122965402"/>
      <w:bookmarkEnd w:id="77"/>
      <w:r w:rsidRPr="0008696C">
        <w:t xml:space="preserve">E/E </w:t>
      </w:r>
      <w:r w:rsidR="00357CED" w:rsidRPr="0008696C">
        <w:t>Architecture</w:t>
      </w:r>
      <w:bookmarkEnd w:id="81"/>
      <w:bookmarkEnd w:id="82"/>
      <w:bookmarkEnd w:id="83"/>
      <w:bookmarkEnd w:id="84"/>
      <w:bookmarkEnd w:id="85"/>
      <w:bookmarkEnd w:id="86"/>
    </w:p>
    <w:p w14:paraId="011E0FEB" w14:textId="77777777" w:rsidR="00B73381" w:rsidRDefault="00B73381" w:rsidP="009E238B">
      <w:pPr>
        <w:pStyle w:val="Heading4"/>
      </w:pPr>
      <w:bookmarkStart w:id="87" w:name="_Ref532302280"/>
      <w:bookmarkStart w:id="88" w:name="_Toc122965403"/>
      <w:r>
        <w:t xml:space="preserve">E/E Architecture </w:t>
      </w:r>
      <w:r w:rsidRPr="009E3B7C">
        <w:t>Variants</w:t>
      </w:r>
      <w:bookmarkEnd w:id="87"/>
      <w:bookmarkEnd w:id="88"/>
    </w:p>
    <w:tbl>
      <w:tblPr>
        <w:tblStyle w:val="TableGrid"/>
        <w:tblW w:w="10201" w:type="dxa"/>
        <w:tblLook w:val="0620" w:firstRow="1" w:lastRow="0" w:firstColumn="0" w:lastColumn="0" w:noHBand="1" w:noVBand="1"/>
      </w:tblPr>
      <w:tblGrid>
        <w:gridCol w:w="2379"/>
        <w:gridCol w:w="4567"/>
        <w:gridCol w:w="3255"/>
      </w:tblGrid>
      <w:tr w:rsidR="00B73381" w:rsidRPr="009E3B7C" w14:paraId="12020425" w14:textId="77777777" w:rsidTr="00B723AB">
        <w:trPr>
          <w:trHeight w:val="314"/>
        </w:trPr>
        <w:tc>
          <w:tcPr>
            <w:tcW w:w="2379" w:type="dxa"/>
            <w:shd w:val="clear" w:color="auto" w:fill="D9D9D9" w:themeFill="background1" w:themeFillShade="D9"/>
          </w:tcPr>
          <w:p w14:paraId="6748F1DF" w14:textId="77777777" w:rsidR="00B73381" w:rsidRPr="009E3B7C" w:rsidRDefault="006C617E" w:rsidP="009E238B">
            <w:pPr>
              <w:pStyle w:val="Caption"/>
              <w:rPr>
                <w:rFonts w:cs="Arial"/>
                <w:lang w:val="en-GB"/>
              </w:rPr>
            </w:pPr>
            <w:r>
              <w:rPr>
                <w:rFonts w:cs="Arial"/>
                <w:lang w:val="en-GB"/>
              </w:rPr>
              <w:t xml:space="preserve">E/E Architecture </w:t>
            </w:r>
            <w:r w:rsidR="00B73381" w:rsidRPr="009E3B7C">
              <w:rPr>
                <w:rFonts w:cs="Arial"/>
                <w:lang w:val="en-GB"/>
              </w:rPr>
              <w:t>Variant Name</w:t>
            </w:r>
          </w:p>
        </w:tc>
        <w:tc>
          <w:tcPr>
            <w:tcW w:w="4567" w:type="dxa"/>
            <w:shd w:val="clear" w:color="auto" w:fill="D9D9D9" w:themeFill="background1" w:themeFillShade="D9"/>
          </w:tcPr>
          <w:p w14:paraId="7473E448" w14:textId="77777777" w:rsidR="00B73381" w:rsidRPr="009E3B7C" w:rsidRDefault="00B73381" w:rsidP="009E238B">
            <w:pPr>
              <w:pStyle w:val="Caption"/>
              <w:rPr>
                <w:rFonts w:cs="Arial"/>
                <w:lang w:val="en-GB"/>
              </w:rPr>
            </w:pPr>
            <w:r w:rsidRPr="009E3B7C">
              <w:rPr>
                <w:rFonts w:cs="Arial"/>
                <w:lang w:val="en-GB"/>
              </w:rPr>
              <w:t>Variant Description</w:t>
            </w:r>
          </w:p>
        </w:tc>
        <w:tc>
          <w:tcPr>
            <w:tcW w:w="3255" w:type="dxa"/>
            <w:shd w:val="clear" w:color="auto" w:fill="D9D9D9" w:themeFill="background1" w:themeFillShade="D9"/>
          </w:tcPr>
          <w:p w14:paraId="1D098A0E" w14:textId="77777777" w:rsidR="008F7552" w:rsidRPr="008F7552" w:rsidRDefault="006C617E" w:rsidP="009E238B">
            <w:pPr>
              <w:pStyle w:val="Caption"/>
              <w:rPr>
                <w:lang w:val="en-GB"/>
              </w:rPr>
            </w:pPr>
            <w:r>
              <w:rPr>
                <w:rFonts w:cs="Arial"/>
                <w:lang w:val="en-GB"/>
              </w:rPr>
              <w:t>Variant Condition</w:t>
            </w:r>
            <w:r w:rsidR="008F7552">
              <w:rPr>
                <w:rFonts w:cs="Arial"/>
                <w:lang w:val="en-GB"/>
              </w:rPr>
              <w:br/>
            </w:r>
            <w:r w:rsidR="008F7552" w:rsidRPr="00930D36">
              <w:rPr>
                <w:b w:val="0"/>
                <w:sz w:val="18"/>
                <w:lang w:val="en-GB"/>
              </w:rPr>
              <w:t>(optional)</w:t>
            </w:r>
          </w:p>
        </w:tc>
      </w:tr>
      <w:tr w:rsidR="00B73381" w:rsidRPr="00DF060F" w14:paraId="3CFA9071" w14:textId="77777777" w:rsidTr="00B723AB">
        <w:trPr>
          <w:trHeight w:val="64"/>
        </w:trPr>
        <w:tc>
          <w:tcPr>
            <w:tcW w:w="2379" w:type="dxa"/>
          </w:tcPr>
          <w:p w14:paraId="7265B6BC" w14:textId="01D811C6" w:rsidR="00B73381" w:rsidRPr="005A69C9" w:rsidRDefault="00B47FC0" w:rsidP="00487152">
            <w:pPr>
              <w:jc w:val="center"/>
              <w:rPr>
                <w:rFonts w:cs="Arial"/>
              </w:rPr>
            </w:pPr>
            <w:r>
              <w:rPr>
                <w:rFonts w:cs="Arial"/>
              </w:rPr>
              <w:t>FNV 2.1</w:t>
            </w:r>
          </w:p>
        </w:tc>
        <w:tc>
          <w:tcPr>
            <w:tcW w:w="4567" w:type="dxa"/>
          </w:tcPr>
          <w:p w14:paraId="43204C73" w14:textId="62EC7E45" w:rsidR="00D6603F" w:rsidRPr="009E3B7C" w:rsidRDefault="00B47FC0" w:rsidP="009E238B">
            <w:pPr>
              <w:overflowPunct/>
              <w:autoSpaceDE/>
              <w:autoSpaceDN/>
              <w:adjustRightInd/>
              <w:textAlignment w:val="center"/>
              <w:rPr>
                <w:rFonts w:cs="Arial"/>
              </w:rPr>
            </w:pPr>
            <w:r>
              <w:rPr>
                <w:rFonts w:cs="Arial"/>
              </w:rPr>
              <w:t>Work on FNV2.1 platform</w:t>
            </w:r>
          </w:p>
        </w:tc>
        <w:tc>
          <w:tcPr>
            <w:tcW w:w="3255" w:type="dxa"/>
          </w:tcPr>
          <w:p w14:paraId="2B4CD0FF" w14:textId="73DF1F43" w:rsidR="00930D36" w:rsidRPr="00B47FC0" w:rsidRDefault="00930D36" w:rsidP="00B47FC0">
            <w:pPr>
              <w:rPr>
                <w:rFonts w:cs="Arial"/>
                <w:lang w:val="en-GB"/>
              </w:rPr>
            </w:pPr>
            <w:r w:rsidRPr="00B47FC0">
              <w:rPr>
                <w:rFonts w:cs="Arial"/>
                <w:lang w:val="en-GB"/>
              </w:rPr>
              <w:t>Network</w:t>
            </w:r>
            <w:r w:rsidR="00B47FC0">
              <w:rPr>
                <w:rFonts w:cs="Arial"/>
                <w:lang w:val="en-GB"/>
              </w:rPr>
              <w:t xml:space="preserve"> </w:t>
            </w:r>
            <w:r w:rsidRPr="00B47FC0">
              <w:rPr>
                <w:rFonts w:cs="Arial"/>
                <w:lang w:val="en-GB"/>
              </w:rPr>
              <w:t xml:space="preserve">Topology = </w:t>
            </w:r>
            <w:r w:rsidR="0060031B" w:rsidRPr="00B47FC0">
              <w:rPr>
                <w:rFonts w:cs="Arial"/>
                <w:lang w:val="en-GB"/>
              </w:rPr>
              <w:t>FNV2</w:t>
            </w:r>
            <w:r w:rsidR="00B47FC0">
              <w:rPr>
                <w:rFonts w:cs="Arial"/>
                <w:lang w:val="en-GB"/>
              </w:rPr>
              <w:t>.1</w:t>
            </w:r>
          </w:p>
        </w:tc>
      </w:tr>
    </w:tbl>
    <w:p w14:paraId="5C005C11" w14:textId="2C2E8623" w:rsidR="00E15F6C" w:rsidRPr="009E3B7C" w:rsidRDefault="00A734C8" w:rsidP="009E238B">
      <w:pPr>
        <w:pStyle w:val="Heading5"/>
      </w:pPr>
      <w:bookmarkStart w:id="89" w:name="_Toc122965404"/>
      <w:r>
        <w:t xml:space="preserve">E/E </w:t>
      </w:r>
      <w:r w:rsidR="00E15F6C">
        <w:t xml:space="preserve">Architecture </w:t>
      </w:r>
      <w:r w:rsidR="002F397E">
        <w:t>FNV2.1</w:t>
      </w:r>
      <w:bookmarkEnd w:id="89"/>
    </w:p>
    <w:p w14:paraId="0FB97696" w14:textId="3B238BE3" w:rsidR="00EE689C" w:rsidRPr="009E3B7C" w:rsidRDefault="00EE689C" w:rsidP="009E238B">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sidR="00487152">
        <w:rPr>
          <w:rFonts w:cs="Arial"/>
          <w:lang w:val="en-GB"/>
        </w:rPr>
        <w:t>FN2.1 support</w:t>
      </w:r>
      <w:r w:rsidR="00044E5A">
        <w:rPr>
          <w:rFonts w:cs="Arial"/>
          <w:lang w:val="en-GB"/>
        </w:rPr>
        <w:t>s</w:t>
      </w:r>
      <w:r w:rsidR="00487152">
        <w:rPr>
          <w:rFonts w:cs="Arial"/>
          <w:lang w:val="en-GB"/>
        </w:rPr>
        <w:t xml:space="preserve"> </w:t>
      </w:r>
      <w:proofErr w:type="gramStart"/>
      <w:r w:rsidR="00487152">
        <w:rPr>
          <w:rFonts w:cs="Arial"/>
          <w:lang w:val="en-GB"/>
        </w:rPr>
        <w:t>APIM</w:t>
      </w:r>
      <w:proofErr w:type="gramEnd"/>
      <w:r w:rsidR="006C4F65">
        <w:rPr>
          <w:rFonts w:cs="Arial"/>
          <w:lang w:val="en-GB"/>
        </w:rPr>
        <w:t xml:space="preserve"> and APP</w:t>
      </w:r>
      <w:r w:rsidR="00487152">
        <w:rPr>
          <w:rFonts w:cs="Arial"/>
          <w:lang w:val="en-GB"/>
        </w:rPr>
        <w:t xml:space="preserve"> works as HMI for DVR feature, APIM will collect DVR water mark information from ECG</w:t>
      </w:r>
      <w:r w:rsidR="00BD5C3A">
        <w:rPr>
          <w:rFonts w:cs="Arial"/>
          <w:lang w:val="en-GB"/>
        </w:rPr>
        <w:t>, IDCM output</w:t>
      </w:r>
      <w:r w:rsidR="006C4F65">
        <w:rPr>
          <w:rFonts w:cs="Arial"/>
          <w:lang w:val="en-GB"/>
        </w:rPr>
        <w:t>s</w:t>
      </w:r>
      <w:r w:rsidR="00BD5C3A">
        <w:rPr>
          <w:rFonts w:cs="Arial"/>
          <w:lang w:val="en-GB"/>
        </w:rPr>
        <w:t xml:space="preserve"> video to APIM</w:t>
      </w:r>
      <w:r w:rsidR="006C4F65">
        <w:rPr>
          <w:rFonts w:cs="Arial"/>
          <w:lang w:val="en-GB"/>
        </w:rPr>
        <w:t xml:space="preserve"> and APP</w:t>
      </w:r>
      <w:r w:rsidR="00BD5C3A">
        <w:rPr>
          <w:rFonts w:cs="Arial"/>
          <w:lang w:val="en-GB"/>
        </w:rPr>
        <w:t>.</w:t>
      </w:r>
    </w:p>
    <w:p w14:paraId="59070C44" w14:textId="1DC8F71B" w:rsidR="00EE689C" w:rsidRPr="00043A8C" w:rsidRDefault="006C4F65" w:rsidP="00487152">
      <w:pPr>
        <w:jc w:val="center"/>
        <w:rPr>
          <w:lang w:val="en-GB"/>
        </w:rPr>
      </w:pPr>
      <w:r w:rsidRPr="006C4F65">
        <w:rPr>
          <w:noProof/>
        </w:rPr>
        <w:drawing>
          <wp:inline distT="0" distB="0" distL="0" distR="0" wp14:anchorId="41BC7B55" wp14:editId="2CF21BBE">
            <wp:extent cx="6466205" cy="1544955"/>
            <wp:effectExtent l="0" t="0" r="0" b="0"/>
            <wp:docPr id="2" name="Picture -953357114.jpg" descr="-95335711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953357114.jpg" descr="-953357114.jpg"/>
                    <pic:cNvPicPr preferRelativeResize="0">
                      <a:picLocks/>
                    </pic:cNvPicPr>
                  </pic:nvPicPr>
                  <pic:blipFill>
                    <a:blip r:embed="rId19" cstate="print"/>
                    <a:stretch>
                      <a:fillRect/>
                    </a:stretch>
                  </pic:blipFill>
                  <pic:spPr>
                    <a:xfrm>
                      <a:off x="0" y="0"/>
                      <a:ext cx="6466205" cy="1544955"/>
                    </a:xfrm>
                    <a:prstGeom prst="rect">
                      <a:avLst/>
                    </a:prstGeom>
                  </pic:spPr>
                </pic:pic>
              </a:graphicData>
            </a:graphic>
          </wp:inline>
        </w:drawing>
      </w:r>
    </w:p>
    <w:p w14:paraId="201E7EFD" w14:textId="0BE4A12B" w:rsidR="002D4106" w:rsidRDefault="007A58A8" w:rsidP="001B2C52">
      <w:pPr>
        <w:pStyle w:val="Caption"/>
      </w:pPr>
      <w:bookmarkStart w:id="90" w:name="_Ref5870884"/>
      <w:bookmarkStart w:id="91" w:name="_Toc115792382"/>
      <w:r>
        <w:t xml:space="preserve">Figure </w:t>
      </w:r>
      <w:r w:rsidR="00B6435F">
        <w:rPr>
          <w:noProof/>
        </w:rPr>
        <w:fldChar w:fldCharType="begin"/>
      </w:r>
      <w:r w:rsidR="00B6435F">
        <w:rPr>
          <w:noProof/>
        </w:rPr>
        <w:instrText xml:space="preserve"> STYLEREF 1 \s </w:instrText>
      </w:r>
      <w:r w:rsidR="00B6435F">
        <w:rPr>
          <w:noProof/>
        </w:rPr>
        <w:fldChar w:fldCharType="separate"/>
      </w:r>
      <w:r w:rsidR="000515C0">
        <w:rPr>
          <w:noProof/>
        </w:rPr>
        <w:t>3</w:t>
      </w:r>
      <w:r w:rsidR="00B6435F">
        <w:rPr>
          <w:noProof/>
        </w:rPr>
        <w:fldChar w:fldCharType="end"/>
      </w:r>
      <w:r>
        <w:noBreakHyphen/>
      </w:r>
      <w:r w:rsidR="00B6435F">
        <w:rPr>
          <w:noProof/>
        </w:rPr>
        <w:fldChar w:fldCharType="begin"/>
      </w:r>
      <w:r w:rsidR="00B6435F">
        <w:rPr>
          <w:noProof/>
        </w:rPr>
        <w:instrText xml:space="preserve"> SEQ Figure \* ARABIC \s 1 </w:instrText>
      </w:r>
      <w:r w:rsidR="00B6435F">
        <w:rPr>
          <w:noProof/>
        </w:rPr>
        <w:fldChar w:fldCharType="separate"/>
      </w:r>
      <w:r w:rsidR="000515C0">
        <w:rPr>
          <w:noProof/>
        </w:rPr>
        <w:t>2</w:t>
      </w:r>
      <w:r w:rsidR="00B6435F">
        <w:rPr>
          <w:noProof/>
        </w:rPr>
        <w:fldChar w:fldCharType="end"/>
      </w:r>
      <w:r w:rsidRPr="009530F7">
        <w:t xml:space="preserve"> </w:t>
      </w:r>
      <w:r>
        <w:t>E/E</w:t>
      </w:r>
      <w:r w:rsidRPr="003E65FA">
        <w:t xml:space="preserve"> Architecture</w:t>
      </w:r>
      <w:r>
        <w:t xml:space="preserve"> (</w:t>
      </w:r>
      <w:proofErr w:type="spellStart"/>
      <w:r>
        <w:t>SysML</w:t>
      </w:r>
      <w:proofErr w:type="spellEnd"/>
      <w:r>
        <w:t xml:space="preserve"> Style)</w:t>
      </w:r>
      <w:bookmarkEnd w:id="90"/>
      <w:bookmarkEnd w:id="91"/>
    </w:p>
    <w:p w14:paraId="3E618C04" w14:textId="77777777" w:rsidR="00357CED" w:rsidRDefault="000F0757" w:rsidP="00B14A40">
      <w:pPr>
        <w:pStyle w:val="Heading4"/>
      </w:pPr>
      <w:bookmarkStart w:id="92" w:name="_Toc444778246"/>
      <w:bookmarkStart w:id="93" w:name="_Toc481143810"/>
      <w:bookmarkStart w:id="94" w:name="_Toc122965405"/>
      <w:r w:rsidRPr="00B14A40">
        <w:t>E/E</w:t>
      </w:r>
      <w:r w:rsidR="00357CED" w:rsidRPr="00B14A40">
        <w:t xml:space="preserve"> Components</w:t>
      </w:r>
      <w:bookmarkEnd w:id="92"/>
      <w:bookmarkEnd w:id="93"/>
      <w:bookmarkEnd w:id="94"/>
    </w:p>
    <w:tbl>
      <w:tblPr>
        <w:tblStyle w:val="TableGrid"/>
        <w:tblW w:w="10201" w:type="dxa"/>
        <w:tblLook w:val="01E0" w:firstRow="1" w:lastRow="1" w:firstColumn="1" w:lastColumn="1" w:noHBand="0" w:noVBand="0"/>
      </w:tblPr>
      <w:tblGrid>
        <w:gridCol w:w="2093"/>
        <w:gridCol w:w="8108"/>
      </w:tblGrid>
      <w:tr w:rsidR="008D115F" w:rsidRPr="001B6F3D" w14:paraId="34772688" w14:textId="77777777" w:rsidTr="00BE27C9">
        <w:tc>
          <w:tcPr>
            <w:tcW w:w="2093" w:type="dxa"/>
            <w:shd w:val="clear" w:color="auto" w:fill="D9D9D9" w:themeFill="background1" w:themeFillShade="D9"/>
          </w:tcPr>
          <w:p w14:paraId="6BF64E2F" w14:textId="77777777" w:rsidR="008D115F" w:rsidRPr="0008696C" w:rsidRDefault="008D115F" w:rsidP="00B77171">
            <w:r>
              <w:t>Component Name</w:t>
            </w:r>
          </w:p>
        </w:tc>
        <w:tc>
          <w:tcPr>
            <w:tcW w:w="8108" w:type="dxa"/>
            <w:shd w:val="clear" w:color="auto" w:fill="D9D9D9" w:themeFill="background1" w:themeFillShade="D9"/>
          </w:tcPr>
          <w:p w14:paraId="63224327" w14:textId="77777777" w:rsidR="008D115F" w:rsidRPr="0008696C" w:rsidRDefault="008D115F" w:rsidP="009E238B">
            <w:pPr>
              <w:pStyle w:val="scriptNormal"/>
              <w:rPr>
                <w:b/>
                <w:color w:val="000000" w:themeColor="text1"/>
              </w:rPr>
            </w:pPr>
            <w:r w:rsidRPr="0008696C">
              <w:rPr>
                <w:b/>
                <w:color w:val="000000" w:themeColor="text1"/>
              </w:rPr>
              <w:t>Description</w:t>
            </w:r>
          </w:p>
        </w:tc>
      </w:tr>
      <w:tr w:rsidR="00E629C9" w:rsidRPr="001B6F3D" w14:paraId="73A36887" w14:textId="77777777" w:rsidTr="00BE27C9">
        <w:tc>
          <w:tcPr>
            <w:tcW w:w="2093" w:type="dxa"/>
          </w:tcPr>
          <w:p w14:paraId="5A0DF071" w14:textId="55459631" w:rsidR="00E629C9" w:rsidRPr="00B77171" w:rsidRDefault="00E629C9" w:rsidP="00E629C9">
            <w:pPr>
              <w:rPr>
                <w:sz w:val="16"/>
                <w:szCs w:val="16"/>
              </w:rPr>
            </w:pPr>
            <w:r>
              <w:rPr>
                <w:rFonts w:cs="Arial"/>
                <w:snapToGrid w:val="0"/>
              </w:rPr>
              <w:t>APIM</w:t>
            </w:r>
          </w:p>
        </w:tc>
        <w:tc>
          <w:tcPr>
            <w:tcW w:w="8108" w:type="dxa"/>
          </w:tcPr>
          <w:p w14:paraId="63CE125D" w14:textId="3212EADC" w:rsidR="00E629C9" w:rsidRPr="0008696C" w:rsidRDefault="00E629C9" w:rsidP="00E629C9">
            <w:pPr>
              <w:rPr>
                <w:color w:val="000000" w:themeColor="text1"/>
              </w:rPr>
            </w:pPr>
            <w:r>
              <w:rPr>
                <w:rFonts w:cs="Arial"/>
                <w:snapToGrid w:val="0"/>
              </w:rPr>
              <w:t>Auxiliary Protocol Interface Module</w:t>
            </w:r>
          </w:p>
        </w:tc>
      </w:tr>
      <w:tr w:rsidR="008D115F" w:rsidRPr="001B6F3D" w14:paraId="36C1262B" w14:textId="77777777" w:rsidTr="00BE27C9">
        <w:tc>
          <w:tcPr>
            <w:tcW w:w="2093" w:type="dxa"/>
          </w:tcPr>
          <w:p w14:paraId="5EEDEEB7" w14:textId="5864FA1B" w:rsidR="008D115F" w:rsidRPr="0008696C" w:rsidRDefault="00E629C9" w:rsidP="00B77171">
            <w:r>
              <w:t>ECG</w:t>
            </w:r>
          </w:p>
        </w:tc>
        <w:tc>
          <w:tcPr>
            <w:tcW w:w="8108" w:type="dxa"/>
          </w:tcPr>
          <w:p w14:paraId="68EBBD11" w14:textId="2F5DB375" w:rsidR="008D115F" w:rsidRPr="0008696C" w:rsidRDefault="00E629C9" w:rsidP="009E238B">
            <w:pPr>
              <w:pStyle w:val="scriptNormal"/>
              <w:rPr>
                <w:color w:val="000000" w:themeColor="text1"/>
              </w:rPr>
            </w:pPr>
            <w:r>
              <w:rPr>
                <w:color w:val="000000" w:themeColor="text1"/>
              </w:rPr>
              <w:t>Enhanced Center Gateway</w:t>
            </w:r>
          </w:p>
        </w:tc>
      </w:tr>
      <w:tr w:rsidR="008D115F" w:rsidRPr="001B6F3D" w14:paraId="47167555" w14:textId="77777777" w:rsidTr="00BE27C9">
        <w:tc>
          <w:tcPr>
            <w:tcW w:w="2093" w:type="dxa"/>
          </w:tcPr>
          <w:p w14:paraId="2AE2162A" w14:textId="72585121" w:rsidR="008D115F" w:rsidRPr="0008696C" w:rsidRDefault="00E629C9" w:rsidP="00B77171">
            <w:r>
              <w:t>IDCM</w:t>
            </w:r>
          </w:p>
        </w:tc>
        <w:tc>
          <w:tcPr>
            <w:tcW w:w="8108" w:type="dxa"/>
          </w:tcPr>
          <w:p w14:paraId="3E791B3B" w14:textId="475C6B38" w:rsidR="008D115F" w:rsidRPr="0008696C" w:rsidRDefault="00E629C9" w:rsidP="009E238B">
            <w:pPr>
              <w:pStyle w:val="scriptNormal"/>
              <w:tabs>
                <w:tab w:val="clear" w:pos="3402"/>
                <w:tab w:val="clear" w:pos="4536"/>
                <w:tab w:val="clear" w:pos="5670"/>
                <w:tab w:val="clear" w:pos="6804"/>
                <w:tab w:val="clear" w:pos="7938"/>
                <w:tab w:val="clear" w:pos="9072"/>
                <w:tab w:val="left" w:pos="5280"/>
              </w:tabs>
              <w:rPr>
                <w:color w:val="000000" w:themeColor="text1"/>
              </w:rPr>
            </w:pPr>
            <w:r>
              <w:rPr>
                <w:color w:val="000000" w:themeColor="text1"/>
              </w:rPr>
              <w:t>Integrated Dash Camera Module</w:t>
            </w:r>
          </w:p>
        </w:tc>
      </w:tr>
      <w:tr w:rsidR="008D115F" w:rsidRPr="001B6F3D" w14:paraId="6E00AF5C" w14:textId="77777777" w:rsidTr="00BE27C9">
        <w:tc>
          <w:tcPr>
            <w:tcW w:w="2093" w:type="dxa"/>
          </w:tcPr>
          <w:p w14:paraId="43A021FC" w14:textId="18311255" w:rsidR="008D115F" w:rsidRPr="0008696C" w:rsidRDefault="00926886" w:rsidP="00B77171">
            <w:r>
              <w:t>Ford APP</w:t>
            </w:r>
          </w:p>
        </w:tc>
        <w:tc>
          <w:tcPr>
            <w:tcW w:w="8108" w:type="dxa"/>
          </w:tcPr>
          <w:p w14:paraId="71448DCC" w14:textId="7401B505" w:rsidR="008D115F" w:rsidRPr="0008696C" w:rsidRDefault="00926886" w:rsidP="009E238B">
            <w:pPr>
              <w:pStyle w:val="scriptNormal"/>
              <w:rPr>
                <w:color w:val="000000" w:themeColor="text1"/>
              </w:rPr>
            </w:pPr>
            <w:r>
              <w:rPr>
                <w:color w:val="000000" w:themeColor="text1"/>
              </w:rPr>
              <w:t xml:space="preserve">Ford APP like </w:t>
            </w:r>
            <w:proofErr w:type="spellStart"/>
            <w:r>
              <w:rPr>
                <w:color w:val="000000" w:themeColor="text1"/>
              </w:rPr>
              <w:t>FordPass</w:t>
            </w:r>
            <w:proofErr w:type="spellEnd"/>
            <w:r>
              <w:rPr>
                <w:color w:val="000000" w:themeColor="text1"/>
              </w:rPr>
              <w:t>/</w:t>
            </w:r>
            <w:proofErr w:type="spellStart"/>
            <w:r>
              <w:rPr>
                <w:color w:val="000000" w:themeColor="text1"/>
              </w:rPr>
              <w:t>LinclonWay</w:t>
            </w:r>
            <w:proofErr w:type="spellEnd"/>
            <w:r>
              <w:rPr>
                <w:color w:val="000000" w:themeColor="text1"/>
              </w:rPr>
              <w:t xml:space="preserve"> on Smart Phone</w:t>
            </w:r>
          </w:p>
        </w:tc>
      </w:tr>
    </w:tbl>
    <w:p w14:paraId="2B545E20" w14:textId="126C4C3C" w:rsidR="009530F7" w:rsidRDefault="009530F7">
      <w:pPr>
        <w:pStyle w:val="Caption"/>
      </w:pPr>
      <w:bookmarkStart w:id="95" w:name="_Toc115792390"/>
      <w:bookmarkStart w:id="96" w:name="_Toc444778291"/>
      <w:bookmarkStart w:id="97" w:name="_Toc455752896"/>
      <w:bookmarkStart w:id="98" w:name="_Toc520108489"/>
      <w:r>
        <w:t xml:space="preserve">Table </w:t>
      </w:r>
      <w:r w:rsidR="00A378CF">
        <w:rPr>
          <w:noProof/>
        </w:rPr>
        <w:fldChar w:fldCharType="begin"/>
      </w:r>
      <w:r w:rsidR="00A378CF">
        <w:rPr>
          <w:noProof/>
        </w:rPr>
        <w:instrText xml:space="preserve"> STYLEREF 1 \s </w:instrText>
      </w:r>
      <w:r w:rsidR="00A378CF">
        <w:rPr>
          <w:noProof/>
        </w:rPr>
        <w:fldChar w:fldCharType="separate"/>
      </w:r>
      <w:r w:rsidR="000515C0">
        <w:rPr>
          <w:noProof/>
        </w:rPr>
        <w:t>3</w:t>
      </w:r>
      <w:r w:rsidR="00A378CF">
        <w:rPr>
          <w:noProof/>
        </w:rPr>
        <w:fldChar w:fldCharType="end"/>
      </w:r>
      <w:r>
        <w:noBreakHyphen/>
      </w:r>
      <w:r w:rsidR="00A378CF">
        <w:rPr>
          <w:noProof/>
        </w:rPr>
        <w:fldChar w:fldCharType="begin"/>
      </w:r>
      <w:r w:rsidR="00A378CF">
        <w:rPr>
          <w:noProof/>
        </w:rPr>
        <w:instrText xml:space="preserve"> SEQ Table \* ARABIC \s 1 </w:instrText>
      </w:r>
      <w:r w:rsidR="00A378CF">
        <w:rPr>
          <w:noProof/>
        </w:rPr>
        <w:fldChar w:fldCharType="separate"/>
      </w:r>
      <w:r w:rsidR="000515C0">
        <w:rPr>
          <w:noProof/>
        </w:rPr>
        <w:t>2</w:t>
      </w:r>
      <w:r w:rsidR="00A378CF">
        <w:rPr>
          <w:noProof/>
        </w:rPr>
        <w:fldChar w:fldCharType="end"/>
      </w:r>
      <w:r>
        <w:t xml:space="preserve">: </w:t>
      </w:r>
      <w:r w:rsidRPr="0008696C">
        <w:rPr>
          <w:color w:val="000000" w:themeColor="text1"/>
        </w:rPr>
        <w:t>Electrical Components</w:t>
      </w:r>
      <w:bookmarkEnd w:id="95"/>
    </w:p>
    <w:p w14:paraId="7C568C2E" w14:textId="77777777" w:rsidR="00357CED" w:rsidRPr="00B14A40" w:rsidRDefault="000F0757" w:rsidP="00B14A40">
      <w:pPr>
        <w:pStyle w:val="Heading4"/>
      </w:pPr>
      <w:bookmarkStart w:id="99" w:name="_Toc444778247"/>
      <w:bookmarkStart w:id="100" w:name="_Toc481143811"/>
      <w:bookmarkStart w:id="101" w:name="_Ref532376786"/>
      <w:bookmarkStart w:id="102" w:name="_Ref22739178"/>
      <w:bookmarkStart w:id="103" w:name="_Toc122965406"/>
      <w:bookmarkEnd w:id="96"/>
      <w:bookmarkEnd w:id="97"/>
      <w:bookmarkEnd w:id="98"/>
      <w:r w:rsidRPr="00B14A40">
        <w:t>E/E</w:t>
      </w:r>
      <w:r w:rsidR="002745CA" w:rsidRPr="00B14A40">
        <w:t xml:space="preserve"> </w:t>
      </w:r>
      <w:r w:rsidR="009500E6" w:rsidRPr="00B14A40">
        <w:t>Connections</w:t>
      </w:r>
      <w:bookmarkEnd w:id="99"/>
      <w:bookmarkEnd w:id="100"/>
      <w:bookmarkEnd w:id="101"/>
      <w:bookmarkEnd w:id="102"/>
      <w:bookmarkEnd w:id="103"/>
    </w:p>
    <w:tbl>
      <w:tblPr>
        <w:tblStyle w:val="TableGrid"/>
        <w:tblW w:w="10200" w:type="dxa"/>
        <w:tblLayout w:type="fixed"/>
        <w:tblLook w:val="0620" w:firstRow="1" w:lastRow="0" w:firstColumn="0" w:lastColumn="0" w:noHBand="1" w:noVBand="1"/>
      </w:tblPr>
      <w:tblGrid>
        <w:gridCol w:w="2093"/>
        <w:gridCol w:w="1163"/>
        <w:gridCol w:w="1417"/>
        <w:gridCol w:w="1559"/>
        <w:gridCol w:w="2127"/>
        <w:gridCol w:w="1841"/>
      </w:tblGrid>
      <w:tr w:rsidR="00B011CA" w:rsidRPr="001B6F3D" w14:paraId="29470C3E" w14:textId="77777777" w:rsidTr="00053F3C">
        <w:tc>
          <w:tcPr>
            <w:tcW w:w="2093" w:type="dxa"/>
            <w:shd w:val="clear" w:color="auto" w:fill="D9D9D9" w:themeFill="background1" w:themeFillShade="D9"/>
          </w:tcPr>
          <w:p w14:paraId="3C0BB95A" w14:textId="77777777" w:rsidR="00B011CA" w:rsidRPr="0008696C" w:rsidRDefault="00B011CA" w:rsidP="00B77171">
            <w:r w:rsidRPr="0008696C">
              <w:lastRenderedPageBreak/>
              <w:t>Connection Name</w:t>
            </w:r>
          </w:p>
        </w:tc>
        <w:tc>
          <w:tcPr>
            <w:tcW w:w="1163" w:type="dxa"/>
            <w:shd w:val="clear" w:color="auto" w:fill="D9D9D9" w:themeFill="background1" w:themeFillShade="D9"/>
          </w:tcPr>
          <w:p w14:paraId="28D27D4D" w14:textId="77777777" w:rsidR="00B011CA" w:rsidRPr="0008696C" w:rsidRDefault="00B011CA" w:rsidP="00B011CA">
            <w:pPr>
              <w:pStyle w:val="scriptNormal"/>
              <w:rPr>
                <w:b/>
                <w:color w:val="000000" w:themeColor="text1"/>
              </w:rPr>
            </w:pPr>
            <w:r>
              <w:rPr>
                <w:b/>
                <w:color w:val="000000" w:themeColor="text1"/>
              </w:rPr>
              <w:t xml:space="preserve">Connection </w:t>
            </w:r>
            <w:r w:rsidRPr="0008696C">
              <w:rPr>
                <w:b/>
                <w:color w:val="000000" w:themeColor="text1"/>
              </w:rPr>
              <w:t>Type</w:t>
            </w:r>
          </w:p>
        </w:tc>
        <w:tc>
          <w:tcPr>
            <w:tcW w:w="1417" w:type="dxa"/>
            <w:shd w:val="clear" w:color="auto" w:fill="D9D9D9" w:themeFill="background1" w:themeFillShade="D9"/>
          </w:tcPr>
          <w:p w14:paraId="2E1DB104" w14:textId="77777777" w:rsidR="00B011CA" w:rsidRDefault="00B011CA" w:rsidP="00B011CA">
            <w:pPr>
              <w:pStyle w:val="scriptNormal"/>
              <w:rPr>
                <w:b/>
                <w:color w:val="000000" w:themeColor="text1"/>
              </w:rPr>
            </w:pPr>
            <w:r>
              <w:rPr>
                <w:b/>
                <w:color w:val="000000" w:themeColor="text1"/>
              </w:rPr>
              <w:t>Protocol</w:t>
            </w:r>
          </w:p>
          <w:p w14:paraId="441CA937" w14:textId="77777777" w:rsidR="00B011CA" w:rsidRDefault="00B011CA" w:rsidP="00B011CA">
            <w:pPr>
              <w:pStyle w:val="scriptNormal"/>
              <w:rPr>
                <w:color w:val="auto"/>
                <w:sz w:val="16"/>
              </w:rPr>
            </w:pPr>
          </w:p>
          <w:p w14:paraId="1A9476C1" w14:textId="77777777" w:rsidR="00B011CA" w:rsidRDefault="00B011CA" w:rsidP="00B011CA">
            <w:pPr>
              <w:pStyle w:val="scriptNormal"/>
              <w:rPr>
                <w:b/>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559" w:type="dxa"/>
            <w:shd w:val="clear" w:color="auto" w:fill="D9D9D9" w:themeFill="background1" w:themeFillShade="D9"/>
          </w:tcPr>
          <w:p w14:paraId="4C9C8070" w14:textId="77777777" w:rsidR="00B011CA" w:rsidRDefault="00B011CA" w:rsidP="00B011CA">
            <w:pPr>
              <w:pStyle w:val="scriptNormal"/>
              <w:rPr>
                <w:b/>
                <w:color w:val="000000" w:themeColor="text1"/>
              </w:rPr>
            </w:pPr>
            <w:r w:rsidRPr="0008696C">
              <w:rPr>
                <w:b/>
                <w:color w:val="000000" w:themeColor="text1"/>
              </w:rPr>
              <w:t>Description</w:t>
            </w:r>
          </w:p>
        </w:tc>
        <w:tc>
          <w:tcPr>
            <w:tcW w:w="2127" w:type="dxa"/>
            <w:shd w:val="clear" w:color="auto" w:fill="D9D9D9" w:themeFill="background1" w:themeFillShade="D9"/>
          </w:tcPr>
          <w:p w14:paraId="2AF8169D" w14:textId="77777777" w:rsidR="00B011CA" w:rsidRDefault="00B011CA" w:rsidP="00B011CA">
            <w:pPr>
              <w:pStyle w:val="scriptNormal"/>
              <w:rPr>
                <w:b/>
                <w:color w:val="000000" w:themeColor="text1"/>
              </w:rPr>
            </w:pPr>
            <w:r>
              <w:rPr>
                <w:b/>
                <w:color w:val="000000" w:themeColor="text1"/>
              </w:rPr>
              <w:t>Allocated Messages</w:t>
            </w:r>
          </w:p>
          <w:p w14:paraId="0A885B48" w14:textId="77777777" w:rsidR="00B011CA" w:rsidRDefault="00B011CA" w:rsidP="00B011CA">
            <w:pPr>
              <w:pStyle w:val="scriptNormal"/>
              <w:rPr>
                <w:color w:val="auto"/>
                <w:sz w:val="16"/>
              </w:rPr>
            </w:pPr>
          </w:p>
          <w:p w14:paraId="2C228F42" w14:textId="77777777" w:rsidR="00B011CA" w:rsidRPr="008D2226" w:rsidRDefault="00B011CA" w:rsidP="00B011CA">
            <w:pPr>
              <w:pStyle w:val="scriptNormal"/>
              <w:rPr>
                <w:color w:val="000000" w:themeColor="text1"/>
              </w:rPr>
            </w:pPr>
            <w:r>
              <w:rPr>
                <w:color w:val="auto"/>
                <w:sz w:val="16"/>
              </w:rPr>
              <w:t>Only if ‘Connection Type’ is “Network”</w:t>
            </w:r>
            <w:proofErr w:type="gramStart"/>
            <w:r w:rsidR="00053F3C" w:rsidRPr="00053F3C">
              <w:rPr>
                <w:color w:val="auto"/>
                <w:sz w:val="16"/>
              </w:rPr>
              <w:t>/”RF</w:t>
            </w:r>
            <w:proofErr w:type="gramEnd"/>
            <w:r w:rsidR="00053F3C" w:rsidRPr="00053F3C">
              <w:rPr>
                <w:color w:val="auto"/>
                <w:sz w:val="16"/>
              </w:rPr>
              <w:t>-Digital”</w:t>
            </w:r>
          </w:p>
        </w:tc>
        <w:tc>
          <w:tcPr>
            <w:tcW w:w="1841" w:type="dxa"/>
            <w:shd w:val="clear" w:color="auto" w:fill="D9D9D9" w:themeFill="background1" w:themeFillShade="D9"/>
          </w:tcPr>
          <w:p w14:paraId="44DE8FFF" w14:textId="77777777" w:rsidR="00B011CA" w:rsidRPr="0008696C" w:rsidRDefault="00B011CA" w:rsidP="00B011CA">
            <w:pPr>
              <w:pStyle w:val="scriptNormal"/>
              <w:rPr>
                <w:b/>
                <w:color w:val="000000" w:themeColor="text1"/>
              </w:rPr>
            </w:pPr>
            <w:r w:rsidRPr="0008696C">
              <w:rPr>
                <w:b/>
                <w:color w:val="000000" w:themeColor="text1"/>
              </w:rPr>
              <w:t>Connected Nodes</w:t>
            </w:r>
          </w:p>
        </w:tc>
      </w:tr>
      <w:tr w:rsidR="006B637A" w:rsidRPr="00922826" w14:paraId="0D9B7355" w14:textId="77777777" w:rsidTr="00053F3C">
        <w:tc>
          <w:tcPr>
            <w:tcW w:w="2093" w:type="dxa"/>
          </w:tcPr>
          <w:p w14:paraId="0B7D9767" w14:textId="4FE170A5" w:rsidR="006B637A" w:rsidRPr="008D2226" w:rsidRDefault="00601F32" w:rsidP="006B637A">
            <w:pPr>
              <w:rPr>
                <w:color w:val="000000" w:themeColor="text1"/>
              </w:rPr>
            </w:pPr>
            <w:r>
              <w:rPr>
                <w:color w:val="000000" w:themeColor="text1"/>
              </w:rPr>
              <w:t>UART</w:t>
            </w:r>
          </w:p>
        </w:tc>
        <w:sdt>
          <w:sdtPr>
            <w:rPr>
              <w:color w:val="000000" w:themeColor="text1"/>
            </w:rPr>
            <w:alias w:val="Connection Type"/>
            <w:tag w:val="Connection Type"/>
            <w:id w:val="-500740752"/>
            <w:placeholder>
              <w:docPart w:val="5724E1D832044D62A73011CEECD0D537"/>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6C2604A3" w14:textId="7BB220CD" w:rsidR="006B637A" w:rsidRDefault="008F146A" w:rsidP="006B637A">
                <w:pPr>
                  <w:rPr>
                    <w:color w:val="000000" w:themeColor="text1"/>
                  </w:rPr>
                </w:pPr>
                <w:r>
                  <w:rPr>
                    <w:color w:val="000000" w:themeColor="text1"/>
                  </w:rPr>
                  <w:t>Digital</w:t>
                </w:r>
              </w:p>
            </w:tc>
          </w:sdtContent>
        </w:sdt>
        <w:sdt>
          <w:sdtPr>
            <w:rPr>
              <w:color w:val="000000" w:themeColor="text1"/>
            </w:rPr>
            <w:alias w:val="Protocol Type"/>
            <w:tag w:val="Protocol Type"/>
            <w:id w:val="718629880"/>
            <w:placeholder>
              <w:docPart w:val="8F7BC2F90794488086EDF8F9D7B75D76"/>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098CC03A" w14:textId="785AD097" w:rsidR="006B637A" w:rsidRDefault="008F146A" w:rsidP="006B637A">
                <w:pPr>
                  <w:rPr>
                    <w:color w:val="000000" w:themeColor="text1"/>
                  </w:rPr>
                </w:pPr>
                <w:r>
                  <w:rPr>
                    <w:color w:val="000000" w:themeColor="text1"/>
                  </w:rPr>
                  <w:t>n/a</w:t>
                </w:r>
              </w:p>
            </w:tc>
          </w:sdtContent>
        </w:sdt>
        <w:tc>
          <w:tcPr>
            <w:tcW w:w="1559" w:type="dxa"/>
          </w:tcPr>
          <w:p w14:paraId="77B730D5" w14:textId="7D4FC2C3" w:rsidR="006B637A" w:rsidRDefault="00BD5C3A" w:rsidP="006B637A">
            <w:pPr>
              <w:rPr>
                <w:color w:val="000000" w:themeColor="text1"/>
              </w:rPr>
            </w:pPr>
            <w:r>
              <w:rPr>
                <w:color w:val="000000" w:themeColor="text1"/>
              </w:rPr>
              <w:t>UART connection between IDCM and APIM over FPD-Link</w:t>
            </w:r>
          </w:p>
        </w:tc>
        <w:tc>
          <w:tcPr>
            <w:tcW w:w="2127" w:type="dxa"/>
          </w:tcPr>
          <w:p w14:paraId="49D94B52" w14:textId="71C7EEA8" w:rsidR="006B637A" w:rsidRDefault="00BD5C3A" w:rsidP="006B637A">
            <w:pPr>
              <w:rPr>
                <w:color w:val="000000" w:themeColor="text1"/>
              </w:rPr>
            </w:pPr>
            <w:r>
              <w:rPr>
                <w:color w:val="000000" w:themeColor="text1"/>
              </w:rPr>
              <w:t>n/a</w:t>
            </w:r>
          </w:p>
        </w:tc>
        <w:tc>
          <w:tcPr>
            <w:tcW w:w="1841" w:type="dxa"/>
          </w:tcPr>
          <w:p w14:paraId="302B7104" w14:textId="407E2FCB" w:rsidR="006B637A" w:rsidRPr="0008696C" w:rsidRDefault="00BD5C3A" w:rsidP="006B637A">
            <w:pPr>
              <w:rPr>
                <w:color w:val="000000" w:themeColor="text1"/>
              </w:rPr>
            </w:pPr>
            <w:r>
              <w:rPr>
                <w:color w:val="000000" w:themeColor="text1"/>
              </w:rPr>
              <w:t>IDCM &amp; APIM</w:t>
            </w:r>
          </w:p>
        </w:tc>
      </w:tr>
      <w:tr w:rsidR="006B637A" w:rsidRPr="00922826" w14:paraId="667D4D23" w14:textId="77777777" w:rsidTr="001B1E3C">
        <w:tc>
          <w:tcPr>
            <w:tcW w:w="2093" w:type="dxa"/>
          </w:tcPr>
          <w:p w14:paraId="1FA4454B" w14:textId="343D4843" w:rsidR="00BD5C3A" w:rsidRPr="008D2226" w:rsidRDefault="00BD5C3A" w:rsidP="00BD5C3A">
            <w:pPr>
              <w:rPr>
                <w:color w:val="000000" w:themeColor="text1"/>
              </w:rPr>
            </w:pPr>
            <w:r>
              <w:rPr>
                <w:color w:val="000000" w:themeColor="text1"/>
              </w:rPr>
              <w:t>WIFI</w:t>
            </w:r>
          </w:p>
        </w:tc>
        <w:sdt>
          <w:sdtPr>
            <w:rPr>
              <w:color w:val="000000" w:themeColor="text1"/>
            </w:rPr>
            <w:alias w:val="Connection Type"/>
            <w:tag w:val="Connection Type"/>
            <w:id w:val="-933357952"/>
            <w:placeholder>
              <w:docPart w:val="801B0FA0BDF34748B1A13DEF1A6D155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7C0317AC" w14:textId="77777777" w:rsidR="006B637A" w:rsidRDefault="008F146A" w:rsidP="006B637A">
                <w:pPr>
                  <w:rPr>
                    <w:color w:val="000000" w:themeColor="text1"/>
                  </w:rPr>
                </w:pPr>
                <w:r>
                  <w:rPr>
                    <w:color w:val="000000" w:themeColor="text1"/>
                  </w:rPr>
                  <w:t>RF-Digital</w:t>
                </w:r>
              </w:p>
            </w:tc>
          </w:sdtContent>
        </w:sdt>
        <w:sdt>
          <w:sdtPr>
            <w:rPr>
              <w:color w:val="000000" w:themeColor="text1"/>
            </w:rPr>
            <w:alias w:val="Protocol Type"/>
            <w:tag w:val="Protocol Type"/>
            <w:id w:val="127749760"/>
            <w:placeholder>
              <w:docPart w:val="E16C547D1A9A43908466F96A58D69C74"/>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1DB021FD" w14:textId="55D74EF9" w:rsidR="006B637A" w:rsidRDefault="008F146A" w:rsidP="006B637A">
                <w:pPr>
                  <w:rPr>
                    <w:color w:val="000000" w:themeColor="text1"/>
                  </w:rPr>
                </w:pPr>
                <w:r>
                  <w:rPr>
                    <w:color w:val="000000" w:themeColor="text1"/>
                  </w:rPr>
                  <w:t>n/a</w:t>
                </w:r>
              </w:p>
            </w:tc>
          </w:sdtContent>
        </w:sdt>
        <w:tc>
          <w:tcPr>
            <w:tcW w:w="1559" w:type="dxa"/>
          </w:tcPr>
          <w:p w14:paraId="0914AE2C" w14:textId="40532EE5" w:rsidR="006B637A" w:rsidRDefault="00BD5C3A" w:rsidP="006B637A">
            <w:pPr>
              <w:rPr>
                <w:color w:val="000000" w:themeColor="text1"/>
              </w:rPr>
            </w:pPr>
            <w:r>
              <w:rPr>
                <w:color w:val="000000" w:themeColor="text1"/>
              </w:rPr>
              <w:t>WIFI connection between IDCM and smart phone</w:t>
            </w:r>
          </w:p>
        </w:tc>
        <w:tc>
          <w:tcPr>
            <w:tcW w:w="2127" w:type="dxa"/>
          </w:tcPr>
          <w:p w14:paraId="796A777E" w14:textId="7CE3BA43" w:rsidR="006B637A" w:rsidRDefault="00BD5C3A" w:rsidP="006B637A">
            <w:pPr>
              <w:rPr>
                <w:color w:val="000000" w:themeColor="text1"/>
              </w:rPr>
            </w:pPr>
            <w:r>
              <w:rPr>
                <w:color w:val="000000" w:themeColor="text1"/>
              </w:rPr>
              <w:t>n/a</w:t>
            </w:r>
          </w:p>
        </w:tc>
        <w:tc>
          <w:tcPr>
            <w:tcW w:w="1841" w:type="dxa"/>
          </w:tcPr>
          <w:p w14:paraId="04770EBE" w14:textId="2F06445B" w:rsidR="006B637A" w:rsidRPr="0008696C" w:rsidRDefault="00BD5C3A" w:rsidP="006B637A">
            <w:pPr>
              <w:rPr>
                <w:color w:val="000000" w:themeColor="text1"/>
              </w:rPr>
            </w:pPr>
            <w:r>
              <w:rPr>
                <w:color w:val="000000" w:themeColor="text1"/>
              </w:rPr>
              <w:t>IDCM</w:t>
            </w:r>
          </w:p>
        </w:tc>
      </w:tr>
      <w:tr w:rsidR="006B637A" w:rsidRPr="00922826" w14:paraId="5311C43A" w14:textId="77777777" w:rsidTr="00053F3C">
        <w:tc>
          <w:tcPr>
            <w:tcW w:w="2093" w:type="dxa"/>
          </w:tcPr>
          <w:p w14:paraId="700527CE" w14:textId="03CF7B70" w:rsidR="006B637A" w:rsidRPr="008D2226" w:rsidRDefault="00BD5C3A" w:rsidP="006B637A">
            <w:pPr>
              <w:rPr>
                <w:color w:val="000000" w:themeColor="text1"/>
              </w:rPr>
            </w:pPr>
            <w:r>
              <w:rPr>
                <w:color w:val="000000" w:themeColor="text1"/>
              </w:rPr>
              <w:t>LVDS</w:t>
            </w:r>
          </w:p>
        </w:tc>
        <w:sdt>
          <w:sdtPr>
            <w:rPr>
              <w:color w:val="000000" w:themeColor="text1"/>
            </w:rPr>
            <w:alias w:val="Connection Type"/>
            <w:tag w:val="Connection Type"/>
            <w:id w:val="211319801"/>
            <w:placeholder>
              <w:docPart w:val="A69351356EC54491B0B11FCD407823F0"/>
            </w:placeholder>
            <w:dropDownList>
              <w:listItem w:value="Choose an item."/>
              <w:listItem w:displayText="Network" w:value="Network"/>
              <w:listItem w:displayText="Analog" w:value="Analog"/>
              <w:listItem w:displayText="Digital" w:value="Digital"/>
              <w:listItem w:displayText="RF-Digital" w:value="RF-Digital"/>
              <w:listItem w:displayText="RF-Analog" w:value="RF-Analog"/>
              <w:listItem w:displayText="PMW" w:value="PMW"/>
            </w:dropDownList>
          </w:sdtPr>
          <w:sdtEndPr/>
          <w:sdtContent>
            <w:tc>
              <w:tcPr>
                <w:tcW w:w="1163" w:type="dxa"/>
              </w:tcPr>
              <w:p w14:paraId="10D4FFDA" w14:textId="456F015D" w:rsidR="006B637A" w:rsidRDefault="008F146A" w:rsidP="006B637A">
                <w:pPr>
                  <w:rPr>
                    <w:color w:val="000000" w:themeColor="text1"/>
                  </w:rPr>
                </w:pPr>
                <w:r>
                  <w:rPr>
                    <w:color w:val="000000" w:themeColor="text1"/>
                  </w:rPr>
                  <w:t>Analog</w:t>
                </w:r>
              </w:p>
            </w:tc>
          </w:sdtContent>
        </w:sdt>
        <w:sdt>
          <w:sdtPr>
            <w:rPr>
              <w:color w:val="000000" w:themeColor="text1"/>
            </w:rPr>
            <w:alias w:val="Protocol Type"/>
            <w:tag w:val="Protocol Type"/>
            <w:id w:val="-2126388110"/>
            <w:placeholder>
              <w:docPart w:val="6F797FCF2DAB49F5A567050D15A9C0F2"/>
            </w:placeholder>
            <w:dropDownList>
              <w:listItem w:value="Choose an item."/>
              <w:listItem w:displayText="CAN (Mid Speed)" w:value="CAN (Mid Speed)"/>
              <w:listItem w:displayText="CAN (High Speed)" w:value="CAN (High Speed)"/>
              <w:listItem w:displayText="CAN FD" w:value="CAN FD"/>
              <w:listItem w:displayText="Ethernet (MQTT)" w:value="Ethernet (MQTT)"/>
              <w:listItem w:displayText="WiFi (FTCP)" w:value="WiFi (FTCP)"/>
              <w:listItem w:displayText="WiFi (DSRC)" w:value="WiFi (DSRC)"/>
              <w:listItem w:displayText="n/a" w:value="n/a"/>
            </w:dropDownList>
          </w:sdtPr>
          <w:sdtEndPr/>
          <w:sdtContent>
            <w:tc>
              <w:tcPr>
                <w:tcW w:w="1417" w:type="dxa"/>
              </w:tcPr>
              <w:p w14:paraId="566804F8" w14:textId="77777777" w:rsidR="006B637A" w:rsidRDefault="008F146A" w:rsidP="006B637A">
                <w:pPr>
                  <w:rPr>
                    <w:color w:val="000000" w:themeColor="text1"/>
                  </w:rPr>
                </w:pPr>
                <w:r>
                  <w:rPr>
                    <w:color w:val="000000" w:themeColor="text1"/>
                  </w:rPr>
                  <w:t>n/a</w:t>
                </w:r>
              </w:p>
            </w:tc>
          </w:sdtContent>
        </w:sdt>
        <w:tc>
          <w:tcPr>
            <w:tcW w:w="1559" w:type="dxa"/>
          </w:tcPr>
          <w:p w14:paraId="6F936F77" w14:textId="77777777" w:rsidR="006B637A" w:rsidRDefault="006B637A" w:rsidP="006B637A">
            <w:pPr>
              <w:rPr>
                <w:color w:val="000000" w:themeColor="text1"/>
              </w:rPr>
            </w:pPr>
            <w:r>
              <w:rPr>
                <w:color w:val="000000" w:themeColor="text1"/>
              </w:rPr>
              <w:t>Event Notification Signal</w:t>
            </w:r>
          </w:p>
        </w:tc>
        <w:tc>
          <w:tcPr>
            <w:tcW w:w="2127" w:type="dxa"/>
          </w:tcPr>
          <w:p w14:paraId="06280C1D" w14:textId="77777777" w:rsidR="006B637A" w:rsidRDefault="006B637A" w:rsidP="006B637A">
            <w:pPr>
              <w:rPr>
                <w:color w:val="000000" w:themeColor="text1"/>
              </w:rPr>
            </w:pPr>
            <w:r>
              <w:rPr>
                <w:color w:val="000000" w:themeColor="text1"/>
              </w:rPr>
              <w:t>n/a</w:t>
            </w:r>
          </w:p>
        </w:tc>
        <w:tc>
          <w:tcPr>
            <w:tcW w:w="1841" w:type="dxa"/>
          </w:tcPr>
          <w:p w14:paraId="49656CF5" w14:textId="77777777" w:rsidR="006B637A" w:rsidRPr="0008696C" w:rsidRDefault="006B637A" w:rsidP="006B637A">
            <w:pPr>
              <w:rPr>
                <w:color w:val="000000" w:themeColor="text1"/>
              </w:rPr>
            </w:pPr>
          </w:p>
        </w:tc>
      </w:tr>
      <w:tr w:rsidR="006B637A" w:rsidRPr="00922826" w14:paraId="01D3A3B6" w14:textId="77777777" w:rsidTr="00053F3C">
        <w:tc>
          <w:tcPr>
            <w:tcW w:w="2093" w:type="dxa"/>
          </w:tcPr>
          <w:p w14:paraId="6BA1BB03" w14:textId="77777777" w:rsidR="006B637A" w:rsidRPr="004A1170" w:rsidRDefault="006B637A" w:rsidP="006B637A">
            <w:pPr>
              <w:rPr>
                <w:rFonts w:cs="Arial"/>
              </w:rPr>
            </w:pPr>
          </w:p>
        </w:tc>
        <w:tc>
          <w:tcPr>
            <w:tcW w:w="1163" w:type="dxa"/>
          </w:tcPr>
          <w:p w14:paraId="3690490B" w14:textId="77777777" w:rsidR="006B637A" w:rsidRPr="0008696C" w:rsidRDefault="006B637A" w:rsidP="006B637A">
            <w:pPr>
              <w:rPr>
                <w:color w:val="000000" w:themeColor="text1"/>
              </w:rPr>
            </w:pPr>
          </w:p>
        </w:tc>
        <w:tc>
          <w:tcPr>
            <w:tcW w:w="1417" w:type="dxa"/>
          </w:tcPr>
          <w:p w14:paraId="584EF4A6" w14:textId="77777777" w:rsidR="006B637A" w:rsidRPr="0008696C" w:rsidRDefault="006B637A" w:rsidP="006B637A">
            <w:pPr>
              <w:rPr>
                <w:color w:val="000000" w:themeColor="text1"/>
              </w:rPr>
            </w:pPr>
          </w:p>
        </w:tc>
        <w:tc>
          <w:tcPr>
            <w:tcW w:w="1559" w:type="dxa"/>
          </w:tcPr>
          <w:p w14:paraId="680C7359" w14:textId="77777777" w:rsidR="006B637A" w:rsidRPr="0008696C" w:rsidRDefault="006B637A" w:rsidP="006B637A">
            <w:pPr>
              <w:rPr>
                <w:color w:val="000000" w:themeColor="text1"/>
              </w:rPr>
            </w:pPr>
          </w:p>
        </w:tc>
        <w:tc>
          <w:tcPr>
            <w:tcW w:w="2127" w:type="dxa"/>
          </w:tcPr>
          <w:p w14:paraId="40B1FE84" w14:textId="77777777" w:rsidR="006B637A" w:rsidRPr="0008696C" w:rsidRDefault="006B637A" w:rsidP="006B637A">
            <w:pPr>
              <w:rPr>
                <w:color w:val="000000" w:themeColor="text1"/>
              </w:rPr>
            </w:pPr>
          </w:p>
        </w:tc>
        <w:tc>
          <w:tcPr>
            <w:tcW w:w="1841" w:type="dxa"/>
          </w:tcPr>
          <w:p w14:paraId="077DD7FC" w14:textId="77777777" w:rsidR="006B637A" w:rsidRPr="0008696C" w:rsidRDefault="006B637A" w:rsidP="006B637A">
            <w:pPr>
              <w:rPr>
                <w:color w:val="000000" w:themeColor="text1"/>
              </w:rPr>
            </w:pPr>
          </w:p>
        </w:tc>
      </w:tr>
    </w:tbl>
    <w:p w14:paraId="2F3C2355" w14:textId="4BCDC7C4" w:rsidR="007A29C3" w:rsidRPr="0008696C" w:rsidRDefault="007A29C3" w:rsidP="007A29C3">
      <w:pPr>
        <w:pStyle w:val="Caption"/>
        <w:rPr>
          <w:color w:val="000000" w:themeColor="text1"/>
        </w:rPr>
      </w:pPr>
      <w:bookmarkStart w:id="104" w:name="_Toc444778292"/>
      <w:bookmarkStart w:id="105" w:name="_Toc455752897"/>
      <w:bookmarkStart w:id="106" w:name="_Toc520108490"/>
      <w:bookmarkStart w:id="107" w:name="_Toc115792391"/>
      <w:r w:rsidRPr="0008696C">
        <w:rPr>
          <w:color w:val="000000" w:themeColor="text1"/>
        </w:rPr>
        <w:t xml:space="preserve">Table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0515C0">
        <w:rPr>
          <w:noProof/>
          <w:color w:val="000000" w:themeColor="text1"/>
        </w:rPr>
        <w:t>3</w:t>
      </w:r>
      <w:r>
        <w:rPr>
          <w:color w:val="000000" w:themeColor="text1"/>
        </w:rPr>
        <w:fldChar w:fldCharType="end"/>
      </w:r>
      <w:r>
        <w:rPr>
          <w:color w:val="000000" w:themeColor="text1"/>
        </w:rPr>
        <w:noBreakHyphen/>
      </w:r>
      <w:r>
        <w:rPr>
          <w:color w:val="000000" w:themeColor="text1"/>
        </w:rPr>
        <w:fldChar w:fldCharType="begin"/>
      </w:r>
      <w:r>
        <w:rPr>
          <w:color w:val="000000" w:themeColor="text1"/>
        </w:rPr>
        <w:instrText xml:space="preserve"> SEQ Table \* ARABIC \s 1 </w:instrText>
      </w:r>
      <w:r>
        <w:rPr>
          <w:color w:val="000000" w:themeColor="text1"/>
        </w:rPr>
        <w:fldChar w:fldCharType="separate"/>
      </w:r>
      <w:r w:rsidR="000515C0">
        <w:rPr>
          <w:noProof/>
          <w:color w:val="000000" w:themeColor="text1"/>
        </w:rPr>
        <w:t>3</w:t>
      </w:r>
      <w:r>
        <w:rPr>
          <w:color w:val="000000" w:themeColor="text1"/>
        </w:rPr>
        <w:fldChar w:fldCharType="end"/>
      </w:r>
      <w:r w:rsidRPr="0008696C">
        <w:rPr>
          <w:color w:val="000000" w:themeColor="text1"/>
        </w:rPr>
        <w:t xml:space="preserve">: </w:t>
      </w:r>
      <w:r w:rsidRPr="009E3B7C">
        <w:rPr>
          <w:rFonts w:cs="Arial"/>
          <w:color w:val="000000" w:themeColor="text1"/>
        </w:rPr>
        <w:t>E/E</w:t>
      </w:r>
      <w:r w:rsidRPr="0008696C">
        <w:rPr>
          <w:color w:val="000000" w:themeColor="text1"/>
        </w:rPr>
        <w:t xml:space="preserve"> Connections</w:t>
      </w:r>
      <w:bookmarkEnd w:id="104"/>
      <w:bookmarkEnd w:id="105"/>
      <w:bookmarkEnd w:id="106"/>
      <w:bookmarkEnd w:id="107"/>
    </w:p>
    <w:p w14:paraId="56AFCC92" w14:textId="77777777" w:rsidR="00B73381" w:rsidRPr="00EE06CE" w:rsidRDefault="00B73381" w:rsidP="009E238B">
      <w:pPr>
        <w:pStyle w:val="Heading4"/>
        <w:rPr>
          <w:lang w:val="en-GB"/>
        </w:rPr>
      </w:pPr>
      <w:bookmarkStart w:id="108" w:name="_Toc122965407"/>
      <w:r w:rsidRPr="00BE1702">
        <w:t>Signal</w:t>
      </w:r>
      <w:r w:rsidRPr="00EE06CE">
        <w:rPr>
          <w:lang w:val="en-GB"/>
        </w:rPr>
        <w:t xml:space="preserve"> List</w:t>
      </w:r>
      <w:bookmarkEnd w:id="108"/>
    </w:p>
    <w:p w14:paraId="24604E20" w14:textId="77777777" w:rsidR="006B455F" w:rsidRPr="009E3B7C" w:rsidRDefault="006B455F" w:rsidP="006B455F">
      <w:pPr>
        <w:tabs>
          <w:tab w:val="left" w:pos="3055"/>
        </w:tabs>
        <w:rPr>
          <w:rFonts w:cs="Arial"/>
          <w:lang w:val="en-GB"/>
        </w:rPr>
      </w:pPr>
      <w:r>
        <w:rPr>
          <w:rFonts w:cs="Arial"/>
          <w:lang w:val="en-GB"/>
        </w:rPr>
        <w:t>Refer to &lt;</w:t>
      </w:r>
      <w:r w:rsidRPr="009C728B">
        <w:t xml:space="preserve"> </w:t>
      </w:r>
      <w:r w:rsidRPr="009C728B">
        <w:rPr>
          <w:rFonts w:cs="Arial"/>
          <w:lang w:val="en-GB"/>
        </w:rPr>
        <w:t xml:space="preserve">Drive Video Record UART Protocol </w:t>
      </w:r>
      <w:r>
        <w:rPr>
          <w:rFonts w:cs="Arial"/>
          <w:lang w:val="en-GB"/>
        </w:rPr>
        <w:t>&gt;.</w:t>
      </w:r>
    </w:p>
    <w:p w14:paraId="7ADEB736" w14:textId="77777777" w:rsidR="000F2E8F" w:rsidRDefault="000F2E8F" w:rsidP="000F2E8F">
      <w:pPr>
        <w:pStyle w:val="Heading2"/>
        <w:rPr>
          <w:lang w:val="en-GB"/>
        </w:rPr>
      </w:pPr>
      <w:bookmarkStart w:id="109" w:name="_Toc422994365"/>
      <w:bookmarkStart w:id="110" w:name="_Toc481143815"/>
      <w:bookmarkStart w:id="111" w:name="_Ref247106287"/>
      <w:bookmarkStart w:id="112" w:name="_Toc211245110"/>
      <w:bookmarkStart w:id="113" w:name="_Toc122965408"/>
      <w:r w:rsidRPr="00B73381">
        <w:rPr>
          <w:lang w:val="en-GB"/>
        </w:rPr>
        <w:t>Function Deployment</w:t>
      </w:r>
      <w:bookmarkEnd w:id="113"/>
    </w:p>
    <w:p w14:paraId="096FC564" w14:textId="77777777" w:rsidR="000F2E8F" w:rsidRDefault="000F2E8F" w:rsidP="000F2E8F">
      <w:pPr>
        <w:pStyle w:val="Heading3"/>
      </w:pPr>
      <w:bookmarkStart w:id="114" w:name="_Ref13129659"/>
      <w:bookmarkStart w:id="115" w:name="_Toc122965409"/>
      <w:r w:rsidRPr="00B73381">
        <w:t>Deployment Variants</w:t>
      </w:r>
      <w:bookmarkEnd w:id="114"/>
      <w:bookmarkEnd w:id="115"/>
    </w:p>
    <w:tbl>
      <w:tblPr>
        <w:tblStyle w:val="TableGrid"/>
        <w:tblW w:w="10206" w:type="dxa"/>
        <w:tblLook w:val="0620" w:firstRow="1" w:lastRow="0" w:firstColumn="0" w:lastColumn="0" w:noHBand="1" w:noVBand="1"/>
      </w:tblPr>
      <w:tblGrid>
        <w:gridCol w:w="2381"/>
        <w:gridCol w:w="4994"/>
        <w:gridCol w:w="2831"/>
      </w:tblGrid>
      <w:tr w:rsidR="000F2E8F" w:rsidRPr="009E3B7C" w14:paraId="7A50D184" w14:textId="77777777" w:rsidTr="000E35BE">
        <w:trPr>
          <w:trHeight w:val="495"/>
        </w:trPr>
        <w:tc>
          <w:tcPr>
            <w:tcW w:w="2381" w:type="dxa"/>
            <w:shd w:val="clear" w:color="auto" w:fill="D9D9D9" w:themeFill="background1" w:themeFillShade="D9"/>
          </w:tcPr>
          <w:p w14:paraId="072A8715" w14:textId="77777777" w:rsidR="000F2E8F" w:rsidRPr="00AD1AC6" w:rsidRDefault="000F2E8F" w:rsidP="0071216D">
            <w:pPr>
              <w:jc w:val="center"/>
              <w:rPr>
                <w:b/>
                <w:lang w:val="en-GB"/>
              </w:rPr>
            </w:pPr>
            <w:r w:rsidRPr="00AD1AC6">
              <w:rPr>
                <w:b/>
                <w:lang w:val="en-GB"/>
              </w:rPr>
              <w:t>Deployment Variant Name</w:t>
            </w:r>
          </w:p>
        </w:tc>
        <w:tc>
          <w:tcPr>
            <w:tcW w:w="4994" w:type="dxa"/>
            <w:shd w:val="clear" w:color="auto" w:fill="D9D9D9" w:themeFill="background1" w:themeFillShade="D9"/>
          </w:tcPr>
          <w:p w14:paraId="058CF6FE" w14:textId="77777777" w:rsidR="000F2E8F" w:rsidRPr="00AF1583" w:rsidRDefault="000F2E8F" w:rsidP="0071216D">
            <w:pPr>
              <w:pStyle w:val="Caption"/>
              <w:rPr>
                <w:rFonts w:cs="Arial"/>
                <w:lang w:val="en-GB"/>
              </w:rPr>
            </w:pPr>
            <w:r w:rsidRPr="009E3B7C">
              <w:rPr>
                <w:rFonts w:cs="Arial"/>
                <w:lang w:val="en-GB"/>
              </w:rPr>
              <w:t>Variant Description</w:t>
            </w:r>
          </w:p>
        </w:tc>
        <w:tc>
          <w:tcPr>
            <w:tcW w:w="2831" w:type="dxa"/>
            <w:shd w:val="clear" w:color="auto" w:fill="D9D9D9" w:themeFill="background1" w:themeFillShade="D9"/>
          </w:tcPr>
          <w:p w14:paraId="0BEC10E5" w14:textId="77777777" w:rsidR="000F2E8F" w:rsidRPr="00AF1583" w:rsidRDefault="000F2E8F" w:rsidP="0071216D">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E35BE" w:rsidRPr="009E3B7C" w14:paraId="5E5F65F4" w14:textId="77777777" w:rsidTr="000E35BE">
        <w:trPr>
          <w:trHeight w:val="198"/>
        </w:trPr>
        <w:tc>
          <w:tcPr>
            <w:tcW w:w="2381" w:type="dxa"/>
          </w:tcPr>
          <w:p w14:paraId="0982BB3A" w14:textId="4AB906AC" w:rsidR="000E35BE" w:rsidRPr="00AF1583" w:rsidRDefault="000E35BE" w:rsidP="000E35BE">
            <w:pPr>
              <w:rPr>
                <w:rFonts w:cs="Arial"/>
              </w:rPr>
            </w:pPr>
            <w:r>
              <w:rPr>
                <w:rFonts w:cs="Arial"/>
              </w:rPr>
              <w:t>FNV 2.1</w:t>
            </w:r>
          </w:p>
        </w:tc>
        <w:tc>
          <w:tcPr>
            <w:tcW w:w="4994" w:type="dxa"/>
          </w:tcPr>
          <w:p w14:paraId="775566BA" w14:textId="10BC08D3" w:rsidR="000E35BE" w:rsidRPr="00AF1583" w:rsidRDefault="000E35BE" w:rsidP="000E35BE">
            <w:pPr>
              <w:overflowPunct/>
              <w:autoSpaceDE/>
              <w:autoSpaceDN/>
              <w:adjustRightInd/>
              <w:textAlignment w:val="center"/>
              <w:rPr>
                <w:rFonts w:cs="Arial"/>
              </w:rPr>
            </w:pPr>
            <w:r>
              <w:rPr>
                <w:rFonts w:cs="Arial"/>
              </w:rPr>
              <w:t>Work on FNV2.1 platform</w:t>
            </w:r>
          </w:p>
        </w:tc>
        <w:tc>
          <w:tcPr>
            <w:tcW w:w="2831" w:type="dxa"/>
          </w:tcPr>
          <w:p w14:paraId="2252D26D" w14:textId="252FB839" w:rsidR="000E35BE" w:rsidRPr="009E3B7C" w:rsidRDefault="000E35BE" w:rsidP="000E35BE">
            <w:pPr>
              <w:overflowPunct/>
              <w:autoSpaceDE/>
              <w:autoSpaceDN/>
              <w:adjustRightInd/>
              <w:textAlignment w:val="center"/>
              <w:rPr>
                <w:rFonts w:cs="Arial"/>
              </w:rPr>
            </w:pPr>
            <w:r w:rsidRPr="00B47FC0">
              <w:rPr>
                <w:rFonts w:cs="Arial"/>
                <w:lang w:val="en-GB"/>
              </w:rPr>
              <w:t>Network</w:t>
            </w:r>
            <w:r>
              <w:rPr>
                <w:rFonts w:cs="Arial"/>
                <w:lang w:val="en-GB"/>
              </w:rPr>
              <w:t xml:space="preserve"> </w:t>
            </w:r>
            <w:r w:rsidRPr="00B47FC0">
              <w:rPr>
                <w:rFonts w:cs="Arial"/>
                <w:lang w:val="en-GB"/>
              </w:rPr>
              <w:t>Topology = FNV2</w:t>
            </w:r>
            <w:r>
              <w:rPr>
                <w:rFonts w:cs="Arial"/>
                <w:lang w:val="en-GB"/>
              </w:rPr>
              <w:t>.1</w:t>
            </w:r>
          </w:p>
        </w:tc>
      </w:tr>
    </w:tbl>
    <w:p w14:paraId="1407FD02" w14:textId="1CFCBA48" w:rsidR="000F2E8F" w:rsidRDefault="000F2E8F" w:rsidP="000F2E8F">
      <w:pPr>
        <w:pStyle w:val="Heading3"/>
      </w:pPr>
      <w:bookmarkStart w:id="116" w:name="_Toc444778254"/>
      <w:bookmarkStart w:id="117" w:name="_Toc481143812"/>
      <w:bookmarkStart w:id="118" w:name="_Toc122965410"/>
      <w:r>
        <w:t>Function Allocation</w:t>
      </w:r>
      <w:bookmarkEnd w:id="116"/>
      <w:bookmarkEnd w:id="117"/>
      <w:bookmarkEnd w:id="1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7"/>
        <w:gridCol w:w="3845"/>
        <w:gridCol w:w="4571"/>
      </w:tblGrid>
      <w:tr w:rsidR="003D5E95" w14:paraId="192591B9" w14:textId="77777777" w:rsidTr="00E33669">
        <w:trPr>
          <w:cantSplit/>
          <w:trHeight w:val="238"/>
          <w:tblHeader/>
          <w:jc w:val="center"/>
        </w:trPr>
        <w:tc>
          <w:tcPr>
            <w:tcW w:w="661" w:type="pct"/>
            <w:vMerge w:val="restart"/>
            <w:shd w:val="clear" w:color="auto" w:fill="D9D9D9" w:themeFill="background1" w:themeFillShade="D9"/>
            <w:vAlign w:val="center"/>
          </w:tcPr>
          <w:p w14:paraId="3DFE98A2" w14:textId="77777777" w:rsidR="000F2E8F" w:rsidRDefault="000F2E8F" w:rsidP="0071216D">
            <w:pPr>
              <w:pStyle w:val="TableHeader0"/>
              <w:spacing w:line="276" w:lineRule="auto"/>
              <w:jc w:val="center"/>
              <w:rPr>
                <w:lang w:val="en-GB"/>
              </w:rPr>
            </w:pPr>
            <w:r>
              <w:rPr>
                <w:lang w:val="en-GB"/>
              </w:rPr>
              <w:lastRenderedPageBreak/>
              <w:t>Component</w:t>
            </w:r>
          </w:p>
        </w:tc>
        <w:tc>
          <w:tcPr>
            <w:tcW w:w="1991" w:type="pct"/>
            <w:vMerge w:val="restart"/>
            <w:shd w:val="clear" w:color="auto" w:fill="D9D9D9" w:themeFill="background1" w:themeFillShade="D9"/>
            <w:vAlign w:val="center"/>
          </w:tcPr>
          <w:p w14:paraId="6B325B17" w14:textId="78653917" w:rsidR="000F2E8F" w:rsidRDefault="000222F4" w:rsidP="0071216D">
            <w:pPr>
              <w:pStyle w:val="TableHeader0"/>
              <w:spacing w:line="276" w:lineRule="auto"/>
              <w:jc w:val="center"/>
              <w:rPr>
                <w:lang w:val="en-GB"/>
              </w:rPr>
            </w:pPr>
            <w:r>
              <w:rPr>
                <w:lang w:val="en-GB"/>
              </w:rPr>
              <w:t xml:space="preserve">Logical </w:t>
            </w:r>
            <w:r w:rsidR="000F2E8F">
              <w:rPr>
                <w:lang w:val="en-GB"/>
              </w:rPr>
              <w:t>Function Name</w:t>
            </w:r>
          </w:p>
        </w:tc>
        <w:tc>
          <w:tcPr>
            <w:tcW w:w="2348" w:type="pct"/>
            <w:vMerge w:val="restart"/>
            <w:shd w:val="clear" w:color="auto" w:fill="D9D9D9" w:themeFill="background1" w:themeFillShade="D9"/>
            <w:vAlign w:val="center"/>
          </w:tcPr>
          <w:p w14:paraId="05DD62D7" w14:textId="5E4C1EB7" w:rsidR="000F2E8F" w:rsidRDefault="000222F4" w:rsidP="0071216D">
            <w:pPr>
              <w:pStyle w:val="TableHeader0"/>
              <w:spacing w:line="276" w:lineRule="auto"/>
              <w:jc w:val="center"/>
              <w:rPr>
                <w:lang w:val="en-GB"/>
              </w:rPr>
            </w:pPr>
            <w:r>
              <w:rPr>
                <w:lang w:val="en-GB"/>
              </w:rPr>
              <w:t xml:space="preserve">Technology </w:t>
            </w:r>
            <w:r w:rsidR="000F2E8F">
              <w:rPr>
                <w:lang w:val="en-GB"/>
              </w:rPr>
              <w:t>Function Name</w:t>
            </w:r>
          </w:p>
        </w:tc>
      </w:tr>
      <w:tr w:rsidR="003D5E95" w14:paraId="679D9A1E" w14:textId="77777777" w:rsidTr="00E33669">
        <w:trPr>
          <w:cantSplit/>
          <w:trHeight w:val="334"/>
          <w:tblHeader/>
          <w:jc w:val="center"/>
        </w:trPr>
        <w:tc>
          <w:tcPr>
            <w:tcW w:w="661" w:type="pct"/>
            <w:vMerge/>
            <w:shd w:val="clear" w:color="auto" w:fill="D9D9D9" w:themeFill="background1" w:themeFillShade="D9"/>
            <w:vAlign w:val="center"/>
          </w:tcPr>
          <w:p w14:paraId="515421D9" w14:textId="77777777" w:rsidR="000F2E8F" w:rsidRDefault="000F2E8F" w:rsidP="0071216D">
            <w:pPr>
              <w:pStyle w:val="TableHeader0"/>
              <w:spacing w:line="276" w:lineRule="auto"/>
              <w:jc w:val="center"/>
              <w:rPr>
                <w:lang w:val="en-GB"/>
              </w:rPr>
            </w:pPr>
          </w:p>
        </w:tc>
        <w:tc>
          <w:tcPr>
            <w:tcW w:w="1991" w:type="pct"/>
            <w:vMerge/>
            <w:shd w:val="clear" w:color="auto" w:fill="D9D9D9" w:themeFill="background1" w:themeFillShade="D9"/>
          </w:tcPr>
          <w:p w14:paraId="23A37227" w14:textId="77777777" w:rsidR="000F2E8F" w:rsidRDefault="000F2E8F" w:rsidP="0071216D">
            <w:pPr>
              <w:pStyle w:val="TableHeader0"/>
              <w:spacing w:line="276" w:lineRule="auto"/>
              <w:jc w:val="center"/>
              <w:rPr>
                <w:lang w:val="en-GB"/>
              </w:rPr>
            </w:pPr>
          </w:p>
        </w:tc>
        <w:tc>
          <w:tcPr>
            <w:tcW w:w="2348" w:type="pct"/>
            <w:vMerge/>
            <w:shd w:val="clear" w:color="auto" w:fill="D9D9D9" w:themeFill="background1" w:themeFillShade="D9"/>
            <w:vAlign w:val="center"/>
          </w:tcPr>
          <w:p w14:paraId="505F005C" w14:textId="77777777" w:rsidR="000F2E8F" w:rsidRDefault="000F2E8F" w:rsidP="0071216D">
            <w:pPr>
              <w:pStyle w:val="TableHeader0"/>
              <w:spacing w:line="276" w:lineRule="auto"/>
              <w:jc w:val="center"/>
              <w:rPr>
                <w:lang w:val="en-GB"/>
              </w:rPr>
            </w:pPr>
          </w:p>
        </w:tc>
      </w:tr>
      <w:tr w:rsidR="00F20D7C" w14:paraId="4DEFEA61" w14:textId="77777777" w:rsidTr="00E33669">
        <w:trPr>
          <w:cantSplit/>
          <w:trHeight w:val="296"/>
          <w:tblHeader/>
          <w:jc w:val="center"/>
        </w:trPr>
        <w:tc>
          <w:tcPr>
            <w:tcW w:w="661" w:type="pct"/>
            <w:vMerge w:val="restart"/>
            <w:vAlign w:val="center"/>
            <w:hideMark/>
          </w:tcPr>
          <w:p w14:paraId="4F6D85C6" w14:textId="77777777" w:rsidR="00F20D7C" w:rsidRDefault="00F20D7C" w:rsidP="00936E12">
            <w:pPr>
              <w:pStyle w:val="TabelleText"/>
              <w:spacing w:line="276" w:lineRule="auto"/>
              <w:jc w:val="center"/>
            </w:pPr>
            <w:r>
              <w:t>IDCM</w:t>
            </w:r>
          </w:p>
          <w:p w14:paraId="242E62CB" w14:textId="0AC6C334" w:rsidR="0060062B" w:rsidRPr="00E60F8D" w:rsidRDefault="0060062B" w:rsidP="00936E12">
            <w:pPr>
              <w:pStyle w:val="TabelleText"/>
              <w:spacing w:line="276" w:lineRule="auto"/>
              <w:jc w:val="center"/>
            </w:pPr>
            <w:r>
              <w:t>DVRServer</w:t>
            </w:r>
          </w:p>
        </w:tc>
        <w:tc>
          <w:tcPr>
            <w:tcW w:w="1991" w:type="pct"/>
            <w:vMerge w:val="restart"/>
            <w:vAlign w:val="center"/>
          </w:tcPr>
          <w:p w14:paraId="2290BCD2" w14:textId="19D19534" w:rsidR="00F20D7C" w:rsidRPr="00E60F8D" w:rsidRDefault="00F20D7C" w:rsidP="0071216D">
            <w:pPr>
              <w:pStyle w:val="TabelleText"/>
              <w:spacing w:line="276" w:lineRule="auto"/>
            </w:pPr>
            <w:r>
              <w:t>Video Record and Save</w:t>
            </w:r>
          </w:p>
        </w:tc>
        <w:tc>
          <w:tcPr>
            <w:tcW w:w="2348" w:type="pct"/>
            <w:vAlign w:val="center"/>
          </w:tcPr>
          <w:p w14:paraId="25A88B2C" w14:textId="39457EBB" w:rsidR="00F20D7C" w:rsidRPr="00E60F8D" w:rsidRDefault="00F20D7C" w:rsidP="0071216D">
            <w:pPr>
              <w:pStyle w:val="TabelleText"/>
              <w:spacing w:line="276" w:lineRule="auto"/>
            </w:pPr>
            <w:r>
              <w:t>Save Location Allocation</w:t>
            </w:r>
          </w:p>
        </w:tc>
      </w:tr>
      <w:tr w:rsidR="00F20D7C" w14:paraId="476A3714" w14:textId="77777777" w:rsidTr="00E33669">
        <w:trPr>
          <w:cantSplit/>
          <w:trHeight w:val="296"/>
          <w:tblHeader/>
          <w:jc w:val="center"/>
        </w:trPr>
        <w:tc>
          <w:tcPr>
            <w:tcW w:w="661" w:type="pct"/>
            <w:vMerge/>
            <w:vAlign w:val="center"/>
          </w:tcPr>
          <w:p w14:paraId="77FB1B43" w14:textId="77777777" w:rsidR="00F20D7C" w:rsidRDefault="00F20D7C" w:rsidP="00936E12">
            <w:pPr>
              <w:pStyle w:val="TabelleText"/>
              <w:spacing w:line="276" w:lineRule="auto"/>
              <w:jc w:val="center"/>
            </w:pPr>
          </w:p>
        </w:tc>
        <w:tc>
          <w:tcPr>
            <w:tcW w:w="1991" w:type="pct"/>
            <w:vMerge/>
            <w:vAlign w:val="center"/>
          </w:tcPr>
          <w:p w14:paraId="7751D08C" w14:textId="695FE9B0" w:rsidR="00F20D7C" w:rsidRPr="00E60F8D" w:rsidRDefault="00F20D7C" w:rsidP="0071216D">
            <w:pPr>
              <w:pStyle w:val="TabelleText"/>
              <w:spacing w:line="276" w:lineRule="auto"/>
            </w:pPr>
          </w:p>
        </w:tc>
        <w:tc>
          <w:tcPr>
            <w:tcW w:w="2348" w:type="pct"/>
            <w:vAlign w:val="center"/>
          </w:tcPr>
          <w:p w14:paraId="18BA8AC4" w14:textId="19570655" w:rsidR="00F20D7C" w:rsidRPr="00E60F8D" w:rsidRDefault="00F20D7C" w:rsidP="0071216D">
            <w:pPr>
              <w:pStyle w:val="TabelleText"/>
              <w:spacing w:line="276" w:lineRule="auto"/>
            </w:pPr>
            <w:r>
              <w:t>Video Data Naming</w:t>
            </w:r>
          </w:p>
        </w:tc>
      </w:tr>
      <w:tr w:rsidR="00F20D7C" w14:paraId="12DDCF39" w14:textId="77777777" w:rsidTr="00E33669">
        <w:trPr>
          <w:cantSplit/>
          <w:trHeight w:val="296"/>
          <w:tblHeader/>
          <w:jc w:val="center"/>
        </w:trPr>
        <w:tc>
          <w:tcPr>
            <w:tcW w:w="661" w:type="pct"/>
            <w:vMerge/>
            <w:vAlign w:val="center"/>
          </w:tcPr>
          <w:p w14:paraId="3A163E90" w14:textId="77777777" w:rsidR="00F20D7C" w:rsidRDefault="00F20D7C" w:rsidP="00936E12">
            <w:pPr>
              <w:pStyle w:val="TabelleText"/>
              <w:spacing w:line="276" w:lineRule="auto"/>
              <w:jc w:val="center"/>
            </w:pPr>
          </w:p>
        </w:tc>
        <w:tc>
          <w:tcPr>
            <w:tcW w:w="1991" w:type="pct"/>
            <w:vMerge w:val="restart"/>
            <w:vAlign w:val="center"/>
          </w:tcPr>
          <w:p w14:paraId="026ADF1A" w14:textId="5C47FF2F" w:rsidR="00F20D7C" w:rsidRPr="00E60F8D" w:rsidRDefault="00F20D7C" w:rsidP="0071216D">
            <w:pPr>
              <w:pStyle w:val="TabelleText"/>
              <w:spacing w:line="276" w:lineRule="auto"/>
            </w:pPr>
            <w:r>
              <w:t>Video Watermark</w:t>
            </w:r>
          </w:p>
        </w:tc>
        <w:tc>
          <w:tcPr>
            <w:tcW w:w="2348" w:type="pct"/>
            <w:vAlign w:val="center"/>
          </w:tcPr>
          <w:p w14:paraId="58FD922E" w14:textId="762FC2FB" w:rsidR="00F20D7C" w:rsidRPr="00E60F8D" w:rsidRDefault="00F20D7C" w:rsidP="0071216D">
            <w:pPr>
              <w:pStyle w:val="TabelleText"/>
              <w:spacing w:line="276" w:lineRule="auto"/>
            </w:pPr>
            <w:r>
              <w:t>Mandatory Data Collection</w:t>
            </w:r>
          </w:p>
        </w:tc>
      </w:tr>
      <w:tr w:rsidR="00F20D7C" w14:paraId="1DD3EBF2" w14:textId="77777777" w:rsidTr="00E33669">
        <w:trPr>
          <w:cantSplit/>
          <w:trHeight w:val="296"/>
          <w:tblHeader/>
          <w:jc w:val="center"/>
        </w:trPr>
        <w:tc>
          <w:tcPr>
            <w:tcW w:w="661" w:type="pct"/>
            <w:vMerge/>
            <w:vAlign w:val="center"/>
          </w:tcPr>
          <w:p w14:paraId="54D9EC45" w14:textId="77777777" w:rsidR="00F20D7C" w:rsidRDefault="00F20D7C" w:rsidP="00936E12">
            <w:pPr>
              <w:pStyle w:val="TabelleText"/>
              <w:spacing w:line="276" w:lineRule="auto"/>
              <w:jc w:val="center"/>
            </w:pPr>
          </w:p>
        </w:tc>
        <w:tc>
          <w:tcPr>
            <w:tcW w:w="1991" w:type="pct"/>
            <w:vMerge/>
            <w:vAlign w:val="center"/>
          </w:tcPr>
          <w:p w14:paraId="4749F73F" w14:textId="77777777" w:rsidR="00F20D7C" w:rsidRPr="00E60F8D" w:rsidRDefault="00F20D7C" w:rsidP="0071216D">
            <w:pPr>
              <w:pStyle w:val="TabelleText"/>
              <w:spacing w:line="276" w:lineRule="auto"/>
            </w:pPr>
          </w:p>
        </w:tc>
        <w:tc>
          <w:tcPr>
            <w:tcW w:w="2348" w:type="pct"/>
            <w:vAlign w:val="center"/>
          </w:tcPr>
          <w:p w14:paraId="7B9F001A" w14:textId="7E103050" w:rsidR="00F20D7C" w:rsidRPr="00E60F8D" w:rsidRDefault="00F20D7C" w:rsidP="0071216D">
            <w:pPr>
              <w:pStyle w:val="TabelleText"/>
              <w:spacing w:line="276" w:lineRule="auto"/>
            </w:pPr>
            <w:r>
              <w:t>Optional Data collection</w:t>
            </w:r>
          </w:p>
        </w:tc>
      </w:tr>
      <w:tr w:rsidR="00F20D7C" w14:paraId="2667AF0C" w14:textId="77777777" w:rsidTr="00E33669">
        <w:trPr>
          <w:cantSplit/>
          <w:trHeight w:val="296"/>
          <w:tblHeader/>
          <w:jc w:val="center"/>
        </w:trPr>
        <w:tc>
          <w:tcPr>
            <w:tcW w:w="661" w:type="pct"/>
            <w:vMerge/>
            <w:vAlign w:val="center"/>
          </w:tcPr>
          <w:p w14:paraId="63C9E4BD" w14:textId="77777777" w:rsidR="00F20D7C" w:rsidRDefault="00F20D7C" w:rsidP="00936E12">
            <w:pPr>
              <w:pStyle w:val="TabelleText"/>
              <w:spacing w:line="276" w:lineRule="auto"/>
              <w:jc w:val="center"/>
            </w:pPr>
          </w:p>
        </w:tc>
        <w:tc>
          <w:tcPr>
            <w:tcW w:w="1991" w:type="pct"/>
            <w:vMerge/>
            <w:vAlign w:val="center"/>
          </w:tcPr>
          <w:p w14:paraId="535900B9" w14:textId="77777777" w:rsidR="00F20D7C" w:rsidRPr="00E60F8D" w:rsidRDefault="00F20D7C" w:rsidP="0071216D">
            <w:pPr>
              <w:pStyle w:val="TabelleText"/>
              <w:spacing w:line="276" w:lineRule="auto"/>
            </w:pPr>
          </w:p>
        </w:tc>
        <w:tc>
          <w:tcPr>
            <w:tcW w:w="2348" w:type="pct"/>
            <w:vAlign w:val="center"/>
          </w:tcPr>
          <w:p w14:paraId="187D9FC9" w14:textId="7857D161" w:rsidR="00F20D7C" w:rsidRPr="00E60F8D" w:rsidRDefault="00F20D7C" w:rsidP="0071216D">
            <w:pPr>
              <w:pStyle w:val="TabelleText"/>
              <w:spacing w:line="276" w:lineRule="auto"/>
            </w:pPr>
            <w:r>
              <w:t>GPS Date Synchronization</w:t>
            </w:r>
          </w:p>
        </w:tc>
      </w:tr>
      <w:tr w:rsidR="00F20D7C" w14:paraId="15AF4DAC" w14:textId="77777777" w:rsidTr="00E33669">
        <w:trPr>
          <w:cantSplit/>
          <w:trHeight w:val="296"/>
          <w:tblHeader/>
          <w:jc w:val="center"/>
        </w:trPr>
        <w:tc>
          <w:tcPr>
            <w:tcW w:w="661" w:type="pct"/>
            <w:vMerge/>
            <w:vAlign w:val="center"/>
          </w:tcPr>
          <w:p w14:paraId="190EC824" w14:textId="77777777" w:rsidR="00F20D7C" w:rsidRDefault="00F20D7C" w:rsidP="00936E12">
            <w:pPr>
              <w:pStyle w:val="TabelleText"/>
              <w:spacing w:line="276" w:lineRule="auto"/>
              <w:jc w:val="center"/>
            </w:pPr>
          </w:p>
        </w:tc>
        <w:tc>
          <w:tcPr>
            <w:tcW w:w="1991" w:type="pct"/>
            <w:vMerge w:val="restart"/>
            <w:vAlign w:val="center"/>
          </w:tcPr>
          <w:p w14:paraId="6720CD5D" w14:textId="7A5D6AC8" w:rsidR="00F20D7C" w:rsidRPr="00E60F8D" w:rsidRDefault="00F20D7C" w:rsidP="0071216D">
            <w:pPr>
              <w:pStyle w:val="TabelleText"/>
              <w:spacing w:line="276" w:lineRule="auto"/>
            </w:pPr>
            <w:r>
              <w:t>Normal Video Record</w:t>
            </w:r>
          </w:p>
        </w:tc>
        <w:tc>
          <w:tcPr>
            <w:tcW w:w="2348" w:type="pct"/>
            <w:vAlign w:val="center"/>
          </w:tcPr>
          <w:p w14:paraId="70736324" w14:textId="338EC3B7" w:rsidR="00F20D7C" w:rsidRPr="00E60F8D" w:rsidRDefault="00F20D7C" w:rsidP="0071216D">
            <w:pPr>
              <w:pStyle w:val="TabelleText"/>
              <w:spacing w:line="276" w:lineRule="auto"/>
            </w:pPr>
            <w:r>
              <w:t>Normal Video Saving</w:t>
            </w:r>
          </w:p>
        </w:tc>
      </w:tr>
      <w:tr w:rsidR="00F20D7C" w14:paraId="56908D63" w14:textId="77777777" w:rsidTr="00E33669">
        <w:trPr>
          <w:cantSplit/>
          <w:trHeight w:val="296"/>
          <w:tblHeader/>
          <w:jc w:val="center"/>
        </w:trPr>
        <w:tc>
          <w:tcPr>
            <w:tcW w:w="661" w:type="pct"/>
            <w:vMerge/>
            <w:vAlign w:val="center"/>
          </w:tcPr>
          <w:p w14:paraId="174B6BEC" w14:textId="77777777" w:rsidR="00F20D7C" w:rsidRDefault="00F20D7C" w:rsidP="00936E12">
            <w:pPr>
              <w:pStyle w:val="TabelleText"/>
              <w:spacing w:line="276" w:lineRule="auto"/>
              <w:jc w:val="center"/>
            </w:pPr>
          </w:p>
        </w:tc>
        <w:tc>
          <w:tcPr>
            <w:tcW w:w="1991" w:type="pct"/>
            <w:vMerge/>
            <w:vAlign w:val="center"/>
          </w:tcPr>
          <w:p w14:paraId="4377F9BA" w14:textId="77777777" w:rsidR="00F20D7C" w:rsidRPr="00E60F8D" w:rsidRDefault="00F20D7C" w:rsidP="0071216D">
            <w:pPr>
              <w:pStyle w:val="TabelleText"/>
              <w:spacing w:line="276" w:lineRule="auto"/>
            </w:pPr>
          </w:p>
        </w:tc>
        <w:tc>
          <w:tcPr>
            <w:tcW w:w="2348" w:type="pct"/>
            <w:vAlign w:val="center"/>
          </w:tcPr>
          <w:p w14:paraId="6CB428DD" w14:textId="55E4B6BA" w:rsidR="00F20D7C" w:rsidRPr="00E60F8D" w:rsidRDefault="00F20D7C" w:rsidP="0071216D">
            <w:pPr>
              <w:pStyle w:val="TabelleText"/>
              <w:spacing w:line="276" w:lineRule="auto"/>
            </w:pPr>
            <w:r>
              <w:t>Memory Check and Overwrite</w:t>
            </w:r>
          </w:p>
        </w:tc>
      </w:tr>
      <w:tr w:rsidR="00F20D7C" w14:paraId="41D15532" w14:textId="77777777" w:rsidTr="00E33669">
        <w:trPr>
          <w:cantSplit/>
          <w:trHeight w:val="296"/>
          <w:tblHeader/>
          <w:jc w:val="center"/>
        </w:trPr>
        <w:tc>
          <w:tcPr>
            <w:tcW w:w="661" w:type="pct"/>
            <w:vMerge/>
            <w:vAlign w:val="center"/>
          </w:tcPr>
          <w:p w14:paraId="671BC4E8" w14:textId="77777777" w:rsidR="00F20D7C" w:rsidRDefault="00F20D7C" w:rsidP="00936E12">
            <w:pPr>
              <w:pStyle w:val="TabelleText"/>
              <w:spacing w:line="276" w:lineRule="auto"/>
              <w:jc w:val="center"/>
            </w:pPr>
          </w:p>
        </w:tc>
        <w:tc>
          <w:tcPr>
            <w:tcW w:w="1991" w:type="pct"/>
            <w:vMerge/>
            <w:vAlign w:val="center"/>
          </w:tcPr>
          <w:p w14:paraId="2F5DE8C0" w14:textId="77777777" w:rsidR="00F20D7C" w:rsidRPr="00E60F8D" w:rsidRDefault="00F20D7C" w:rsidP="0071216D">
            <w:pPr>
              <w:pStyle w:val="TabelleText"/>
              <w:spacing w:line="276" w:lineRule="auto"/>
            </w:pPr>
          </w:p>
        </w:tc>
        <w:tc>
          <w:tcPr>
            <w:tcW w:w="2348" w:type="pct"/>
            <w:vAlign w:val="center"/>
          </w:tcPr>
          <w:p w14:paraId="40B6D9E1" w14:textId="7CDA326E" w:rsidR="00F20D7C" w:rsidRPr="00E60F8D" w:rsidRDefault="00F20D7C" w:rsidP="0071216D">
            <w:pPr>
              <w:pStyle w:val="TabelleText"/>
              <w:spacing w:line="276" w:lineRule="auto"/>
            </w:pPr>
            <w:r>
              <w:t>Error H</w:t>
            </w:r>
            <w:r>
              <w:rPr>
                <w:rFonts w:hint="eastAsia"/>
                <w:lang w:eastAsia="zh-CN"/>
              </w:rPr>
              <w:t>andl</w:t>
            </w:r>
            <w:r>
              <w:rPr>
                <w:lang w:eastAsia="zh-CN"/>
              </w:rPr>
              <w:t>ing</w:t>
            </w:r>
          </w:p>
        </w:tc>
      </w:tr>
      <w:tr w:rsidR="00F20D7C" w14:paraId="10467F69" w14:textId="77777777" w:rsidTr="00E33669">
        <w:trPr>
          <w:cantSplit/>
          <w:trHeight w:val="296"/>
          <w:tblHeader/>
          <w:jc w:val="center"/>
        </w:trPr>
        <w:tc>
          <w:tcPr>
            <w:tcW w:w="661" w:type="pct"/>
            <w:vMerge/>
            <w:vAlign w:val="center"/>
          </w:tcPr>
          <w:p w14:paraId="5ABB756E" w14:textId="77777777" w:rsidR="00F20D7C" w:rsidRDefault="00F20D7C" w:rsidP="00936E12">
            <w:pPr>
              <w:pStyle w:val="TabelleText"/>
              <w:spacing w:line="276" w:lineRule="auto"/>
              <w:jc w:val="center"/>
            </w:pPr>
          </w:p>
        </w:tc>
        <w:tc>
          <w:tcPr>
            <w:tcW w:w="1991" w:type="pct"/>
            <w:vMerge w:val="restart"/>
            <w:vAlign w:val="center"/>
          </w:tcPr>
          <w:p w14:paraId="6494E184" w14:textId="45B31C66" w:rsidR="00F20D7C" w:rsidRPr="00E60F8D" w:rsidRDefault="00F20D7C" w:rsidP="0071216D">
            <w:pPr>
              <w:pStyle w:val="TabelleText"/>
              <w:spacing w:line="276" w:lineRule="auto"/>
            </w:pPr>
            <w:r>
              <w:t>Emergency Video Record</w:t>
            </w:r>
          </w:p>
        </w:tc>
        <w:tc>
          <w:tcPr>
            <w:tcW w:w="2348" w:type="pct"/>
            <w:vAlign w:val="center"/>
          </w:tcPr>
          <w:p w14:paraId="3E9C611E" w14:textId="68DE4573" w:rsidR="00F20D7C" w:rsidRPr="00E60F8D" w:rsidRDefault="00F20D7C" w:rsidP="0071216D">
            <w:pPr>
              <w:pStyle w:val="TabelleText"/>
              <w:spacing w:line="276" w:lineRule="auto"/>
            </w:pPr>
            <w:r>
              <w:t xml:space="preserve">Collision Detection </w:t>
            </w:r>
          </w:p>
        </w:tc>
      </w:tr>
      <w:tr w:rsidR="00F20D7C" w14:paraId="06E893ED" w14:textId="77777777" w:rsidTr="00E33669">
        <w:trPr>
          <w:cantSplit/>
          <w:trHeight w:val="296"/>
          <w:tblHeader/>
          <w:jc w:val="center"/>
        </w:trPr>
        <w:tc>
          <w:tcPr>
            <w:tcW w:w="661" w:type="pct"/>
            <w:vMerge/>
            <w:vAlign w:val="center"/>
          </w:tcPr>
          <w:p w14:paraId="414C031B" w14:textId="77777777" w:rsidR="00F20D7C" w:rsidRDefault="00F20D7C" w:rsidP="00936E12">
            <w:pPr>
              <w:pStyle w:val="TabelleText"/>
              <w:spacing w:line="276" w:lineRule="auto"/>
              <w:jc w:val="center"/>
            </w:pPr>
          </w:p>
        </w:tc>
        <w:tc>
          <w:tcPr>
            <w:tcW w:w="1991" w:type="pct"/>
            <w:vMerge/>
            <w:vAlign w:val="center"/>
          </w:tcPr>
          <w:p w14:paraId="1C200C9C" w14:textId="77777777" w:rsidR="00F20D7C" w:rsidRPr="00E60F8D" w:rsidRDefault="00F20D7C" w:rsidP="0071216D">
            <w:pPr>
              <w:pStyle w:val="TabelleText"/>
              <w:spacing w:line="276" w:lineRule="auto"/>
            </w:pPr>
          </w:p>
        </w:tc>
        <w:tc>
          <w:tcPr>
            <w:tcW w:w="2348" w:type="pct"/>
            <w:vAlign w:val="center"/>
          </w:tcPr>
          <w:p w14:paraId="1490826F" w14:textId="321B4C62" w:rsidR="00F20D7C" w:rsidRPr="00E60F8D" w:rsidRDefault="00F20D7C" w:rsidP="0071216D">
            <w:pPr>
              <w:pStyle w:val="TabelleText"/>
              <w:spacing w:line="276" w:lineRule="auto"/>
            </w:pPr>
            <w:r>
              <w:t>Emergency Video Saving</w:t>
            </w:r>
          </w:p>
        </w:tc>
      </w:tr>
      <w:tr w:rsidR="00F20D7C" w14:paraId="64800404" w14:textId="77777777" w:rsidTr="00E33669">
        <w:trPr>
          <w:cantSplit/>
          <w:trHeight w:val="296"/>
          <w:tblHeader/>
          <w:jc w:val="center"/>
        </w:trPr>
        <w:tc>
          <w:tcPr>
            <w:tcW w:w="661" w:type="pct"/>
            <w:vMerge/>
            <w:vAlign w:val="center"/>
          </w:tcPr>
          <w:p w14:paraId="2E2D783B" w14:textId="77777777" w:rsidR="00F20D7C" w:rsidRDefault="00F20D7C" w:rsidP="00163026">
            <w:pPr>
              <w:pStyle w:val="TabelleText"/>
              <w:spacing w:line="276" w:lineRule="auto"/>
              <w:jc w:val="center"/>
            </w:pPr>
          </w:p>
        </w:tc>
        <w:tc>
          <w:tcPr>
            <w:tcW w:w="1991" w:type="pct"/>
            <w:vMerge/>
            <w:vAlign w:val="center"/>
          </w:tcPr>
          <w:p w14:paraId="216A42FB" w14:textId="77777777" w:rsidR="00F20D7C" w:rsidRPr="00E60F8D" w:rsidRDefault="00F20D7C" w:rsidP="00163026">
            <w:pPr>
              <w:pStyle w:val="TabelleText"/>
              <w:spacing w:line="276" w:lineRule="auto"/>
            </w:pPr>
          </w:p>
        </w:tc>
        <w:tc>
          <w:tcPr>
            <w:tcW w:w="2348" w:type="pct"/>
            <w:vAlign w:val="center"/>
          </w:tcPr>
          <w:p w14:paraId="04985EF8" w14:textId="05752586" w:rsidR="00F20D7C" w:rsidRPr="00E60F8D" w:rsidRDefault="00F20D7C" w:rsidP="00163026">
            <w:pPr>
              <w:pStyle w:val="TabelleText"/>
              <w:spacing w:line="276" w:lineRule="auto"/>
            </w:pPr>
            <w:r>
              <w:t>Error H</w:t>
            </w:r>
            <w:r>
              <w:rPr>
                <w:rFonts w:hint="eastAsia"/>
                <w:lang w:eastAsia="zh-CN"/>
              </w:rPr>
              <w:t>andl</w:t>
            </w:r>
            <w:r>
              <w:rPr>
                <w:lang w:eastAsia="zh-CN"/>
              </w:rPr>
              <w:t>ing</w:t>
            </w:r>
          </w:p>
        </w:tc>
      </w:tr>
      <w:tr w:rsidR="00F20D7C" w14:paraId="3A55B973" w14:textId="77777777" w:rsidTr="00E33669">
        <w:trPr>
          <w:cantSplit/>
          <w:trHeight w:val="296"/>
          <w:tblHeader/>
          <w:jc w:val="center"/>
        </w:trPr>
        <w:tc>
          <w:tcPr>
            <w:tcW w:w="661" w:type="pct"/>
            <w:vMerge/>
            <w:vAlign w:val="center"/>
          </w:tcPr>
          <w:p w14:paraId="0DC74B55" w14:textId="77777777" w:rsidR="00F20D7C" w:rsidRDefault="00F20D7C" w:rsidP="00163026">
            <w:pPr>
              <w:pStyle w:val="TabelleText"/>
              <w:spacing w:line="276" w:lineRule="auto"/>
              <w:jc w:val="center"/>
            </w:pPr>
          </w:p>
        </w:tc>
        <w:tc>
          <w:tcPr>
            <w:tcW w:w="1991" w:type="pct"/>
            <w:vMerge w:val="restart"/>
            <w:vAlign w:val="center"/>
          </w:tcPr>
          <w:p w14:paraId="31A1AFF5" w14:textId="27E82F28" w:rsidR="00F20D7C" w:rsidRPr="00E60F8D" w:rsidRDefault="00F20D7C" w:rsidP="00163026">
            <w:pPr>
              <w:pStyle w:val="TabelleText"/>
              <w:spacing w:line="276" w:lineRule="auto"/>
            </w:pPr>
            <w:r>
              <w:t>Manual Video Record</w:t>
            </w:r>
          </w:p>
        </w:tc>
        <w:tc>
          <w:tcPr>
            <w:tcW w:w="2348" w:type="pct"/>
            <w:vAlign w:val="center"/>
          </w:tcPr>
          <w:p w14:paraId="22E806B3" w14:textId="485A3A3A" w:rsidR="00F20D7C" w:rsidRPr="00E60F8D" w:rsidRDefault="00F20D7C" w:rsidP="00163026">
            <w:pPr>
              <w:pStyle w:val="TabelleText"/>
              <w:spacing w:line="276" w:lineRule="auto"/>
            </w:pPr>
            <w:r>
              <w:t>Manual Command Receive</w:t>
            </w:r>
          </w:p>
        </w:tc>
      </w:tr>
      <w:tr w:rsidR="00F20D7C" w14:paraId="099FC071" w14:textId="77777777" w:rsidTr="00E33669">
        <w:trPr>
          <w:cantSplit/>
          <w:trHeight w:val="296"/>
          <w:tblHeader/>
          <w:jc w:val="center"/>
        </w:trPr>
        <w:tc>
          <w:tcPr>
            <w:tcW w:w="661" w:type="pct"/>
            <w:vMerge/>
            <w:vAlign w:val="center"/>
          </w:tcPr>
          <w:p w14:paraId="2DE17BA1" w14:textId="77777777" w:rsidR="00F20D7C" w:rsidRDefault="00F20D7C" w:rsidP="00163026">
            <w:pPr>
              <w:pStyle w:val="TabelleText"/>
              <w:spacing w:line="276" w:lineRule="auto"/>
              <w:jc w:val="center"/>
            </w:pPr>
          </w:p>
        </w:tc>
        <w:tc>
          <w:tcPr>
            <w:tcW w:w="1991" w:type="pct"/>
            <w:vMerge/>
            <w:vAlign w:val="center"/>
          </w:tcPr>
          <w:p w14:paraId="3E508AC2" w14:textId="77777777" w:rsidR="00F20D7C" w:rsidRPr="00E60F8D" w:rsidRDefault="00F20D7C" w:rsidP="00163026">
            <w:pPr>
              <w:pStyle w:val="TabelleText"/>
              <w:spacing w:line="276" w:lineRule="auto"/>
            </w:pPr>
          </w:p>
        </w:tc>
        <w:tc>
          <w:tcPr>
            <w:tcW w:w="2348" w:type="pct"/>
            <w:vAlign w:val="center"/>
          </w:tcPr>
          <w:p w14:paraId="32E801F4" w14:textId="12ECB515" w:rsidR="00F20D7C" w:rsidRPr="00E60F8D" w:rsidRDefault="00F20D7C" w:rsidP="00163026">
            <w:pPr>
              <w:pStyle w:val="TabelleText"/>
              <w:spacing w:line="276" w:lineRule="auto"/>
            </w:pPr>
            <w:r>
              <w:t>Manual Video Saving</w:t>
            </w:r>
          </w:p>
        </w:tc>
      </w:tr>
      <w:tr w:rsidR="00F20D7C" w14:paraId="38B60BEC" w14:textId="77777777" w:rsidTr="00E33669">
        <w:trPr>
          <w:cantSplit/>
          <w:trHeight w:val="296"/>
          <w:tblHeader/>
          <w:jc w:val="center"/>
        </w:trPr>
        <w:tc>
          <w:tcPr>
            <w:tcW w:w="661" w:type="pct"/>
            <w:vMerge/>
            <w:vAlign w:val="center"/>
          </w:tcPr>
          <w:p w14:paraId="038B9080" w14:textId="77777777" w:rsidR="00F20D7C" w:rsidRDefault="00F20D7C" w:rsidP="00163026">
            <w:pPr>
              <w:pStyle w:val="TabelleText"/>
              <w:spacing w:line="276" w:lineRule="auto"/>
              <w:jc w:val="center"/>
            </w:pPr>
          </w:p>
        </w:tc>
        <w:tc>
          <w:tcPr>
            <w:tcW w:w="1991" w:type="pct"/>
            <w:vMerge/>
            <w:vAlign w:val="center"/>
          </w:tcPr>
          <w:p w14:paraId="1C332311" w14:textId="77777777" w:rsidR="00F20D7C" w:rsidRPr="00E60F8D" w:rsidRDefault="00F20D7C" w:rsidP="00163026">
            <w:pPr>
              <w:pStyle w:val="TabelleText"/>
              <w:spacing w:line="276" w:lineRule="auto"/>
            </w:pPr>
          </w:p>
        </w:tc>
        <w:tc>
          <w:tcPr>
            <w:tcW w:w="2348" w:type="pct"/>
            <w:vAlign w:val="center"/>
          </w:tcPr>
          <w:p w14:paraId="70D50F3A" w14:textId="7A2D3CD3" w:rsidR="00F20D7C" w:rsidRPr="00E60F8D" w:rsidRDefault="00F20D7C" w:rsidP="00163026">
            <w:pPr>
              <w:pStyle w:val="TabelleText"/>
              <w:spacing w:line="276" w:lineRule="auto"/>
              <w:rPr>
                <w:lang w:eastAsia="zh-CN"/>
              </w:rPr>
            </w:pPr>
            <w:r>
              <w:t>Error H</w:t>
            </w:r>
            <w:r>
              <w:rPr>
                <w:rFonts w:hint="eastAsia"/>
                <w:lang w:eastAsia="zh-CN"/>
              </w:rPr>
              <w:t>andl</w:t>
            </w:r>
            <w:r>
              <w:rPr>
                <w:lang w:eastAsia="zh-CN"/>
              </w:rPr>
              <w:t>ing</w:t>
            </w:r>
          </w:p>
        </w:tc>
      </w:tr>
      <w:tr w:rsidR="00F20D7C" w14:paraId="3415F5B1" w14:textId="77777777" w:rsidTr="00E33669">
        <w:trPr>
          <w:cantSplit/>
          <w:trHeight w:val="296"/>
          <w:tblHeader/>
          <w:jc w:val="center"/>
        </w:trPr>
        <w:tc>
          <w:tcPr>
            <w:tcW w:w="661" w:type="pct"/>
            <w:vMerge/>
            <w:vAlign w:val="center"/>
          </w:tcPr>
          <w:p w14:paraId="1C940D09" w14:textId="77777777" w:rsidR="00F20D7C" w:rsidRDefault="00F20D7C" w:rsidP="00163026">
            <w:pPr>
              <w:pStyle w:val="TabelleText"/>
              <w:spacing w:line="276" w:lineRule="auto"/>
              <w:jc w:val="center"/>
            </w:pPr>
          </w:p>
        </w:tc>
        <w:tc>
          <w:tcPr>
            <w:tcW w:w="1991" w:type="pct"/>
            <w:vMerge w:val="restart"/>
            <w:vAlign w:val="center"/>
          </w:tcPr>
          <w:p w14:paraId="76C4D6FA" w14:textId="4FB04B8E" w:rsidR="00F20D7C" w:rsidRPr="00E60F8D" w:rsidRDefault="00F20D7C" w:rsidP="00163026">
            <w:pPr>
              <w:pStyle w:val="TabelleText"/>
              <w:spacing w:line="276" w:lineRule="auto"/>
            </w:pPr>
            <w:r>
              <w:t>Video Liveview</w:t>
            </w:r>
          </w:p>
        </w:tc>
        <w:tc>
          <w:tcPr>
            <w:tcW w:w="2348" w:type="pct"/>
            <w:vAlign w:val="center"/>
          </w:tcPr>
          <w:p w14:paraId="7878244F" w14:textId="55E92B29" w:rsidR="00F20D7C" w:rsidRPr="00E60F8D" w:rsidRDefault="00F20D7C" w:rsidP="00163026">
            <w:pPr>
              <w:pStyle w:val="TabelleText"/>
              <w:spacing w:line="276" w:lineRule="auto"/>
            </w:pPr>
            <w:r>
              <w:t>Liveview Command Receive</w:t>
            </w:r>
          </w:p>
        </w:tc>
      </w:tr>
      <w:tr w:rsidR="00F20D7C" w14:paraId="38D73315" w14:textId="77777777" w:rsidTr="00E33669">
        <w:trPr>
          <w:cantSplit/>
          <w:trHeight w:val="296"/>
          <w:tblHeader/>
          <w:jc w:val="center"/>
        </w:trPr>
        <w:tc>
          <w:tcPr>
            <w:tcW w:w="661" w:type="pct"/>
            <w:vMerge/>
            <w:vAlign w:val="center"/>
          </w:tcPr>
          <w:p w14:paraId="12E804FF" w14:textId="77777777" w:rsidR="00F20D7C" w:rsidRDefault="00F20D7C" w:rsidP="00163026">
            <w:pPr>
              <w:pStyle w:val="TabelleText"/>
              <w:spacing w:line="276" w:lineRule="auto"/>
              <w:jc w:val="center"/>
            </w:pPr>
          </w:p>
        </w:tc>
        <w:tc>
          <w:tcPr>
            <w:tcW w:w="1991" w:type="pct"/>
            <w:vMerge/>
            <w:vAlign w:val="center"/>
          </w:tcPr>
          <w:p w14:paraId="6A145DCF" w14:textId="77777777" w:rsidR="00F20D7C" w:rsidRDefault="00F20D7C" w:rsidP="00163026">
            <w:pPr>
              <w:pStyle w:val="TabelleText"/>
              <w:spacing w:line="276" w:lineRule="auto"/>
            </w:pPr>
          </w:p>
        </w:tc>
        <w:tc>
          <w:tcPr>
            <w:tcW w:w="2348" w:type="pct"/>
            <w:vAlign w:val="center"/>
          </w:tcPr>
          <w:p w14:paraId="2A5FD0BA" w14:textId="3E0C04FA" w:rsidR="00F20D7C" w:rsidRDefault="00F20D7C" w:rsidP="00163026">
            <w:pPr>
              <w:pStyle w:val="TabelleText"/>
              <w:spacing w:line="276" w:lineRule="auto"/>
            </w:pPr>
            <w:r>
              <w:t>Liveview Data Transfer</w:t>
            </w:r>
          </w:p>
        </w:tc>
      </w:tr>
      <w:tr w:rsidR="005A4118" w14:paraId="6895BF8B" w14:textId="77777777" w:rsidTr="00E33669">
        <w:trPr>
          <w:cantSplit/>
          <w:trHeight w:val="296"/>
          <w:tblHeader/>
          <w:jc w:val="center"/>
        </w:trPr>
        <w:tc>
          <w:tcPr>
            <w:tcW w:w="661" w:type="pct"/>
            <w:vMerge/>
            <w:vAlign w:val="center"/>
          </w:tcPr>
          <w:p w14:paraId="024FF284" w14:textId="77777777" w:rsidR="005A4118" w:rsidRDefault="005A4118" w:rsidP="00163026">
            <w:pPr>
              <w:pStyle w:val="TabelleText"/>
              <w:spacing w:line="276" w:lineRule="auto"/>
              <w:jc w:val="center"/>
            </w:pPr>
          </w:p>
        </w:tc>
        <w:tc>
          <w:tcPr>
            <w:tcW w:w="1991" w:type="pct"/>
            <w:vMerge w:val="restart"/>
            <w:vAlign w:val="center"/>
          </w:tcPr>
          <w:p w14:paraId="50176D72" w14:textId="134EBD88" w:rsidR="005A4118" w:rsidRDefault="005A4118" w:rsidP="00163026">
            <w:pPr>
              <w:pStyle w:val="TabelleText"/>
              <w:spacing w:line="276" w:lineRule="auto"/>
            </w:pPr>
            <w:r>
              <w:t>Video/Photo Playback</w:t>
            </w:r>
          </w:p>
        </w:tc>
        <w:tc>
          <w:tcPr>
            <w:tcW w:w="2348" w:type="pct"/>
            <w:vAlign w:val="center"/>
          </w:tcPr>
          <w:p w14:paraId="2DCE90CC" w14:textId="729A6FB0" w:rsidR="005A4118" w:rsidRDefault="005A4118" w:rsidP="00163026">
            <w:pPr>
              <w:pStyle w:val="TabelleText"/>
              <w:spacing w:line="276" w:lineRule="auto"/>
            </w:pPr>
            <w:r>
              <w:t>Playback Command Receive</w:t>
            </w:r>
          </w:p>
        </w:tc>
      </w:tr>
      <w:tr w:rsidR="005A4118" w14:paraId="0FB6FDF4" w14:textId="77777777" w:rsidTr="00E33669">
        <w:trPr>
          <w:cantSplit/>
          <w:trHeight w:val="296"/>
          <w:tblHeader/>
          <w:jc w:val="center"/>
        </w:trPr>
        <w:tc>
          <w:tcPr>
            <w:tcW w:w="661" w:type="pct"/>
            <w:vMerge/>
            <w:vAlign w:val="center"/>
          </w:tcPr>
          <w:p w14:paraId="33EE532B" w14:textId="77777777" w:rsidR="005A4118" w:rsidRDefault="005A4118" w:rsidP="00163026">
            <w:pPr>
              <w:pStyle w:val="TabelleText"/>
              <w:spacing w:line="276" w:lineRule="auto"/>
              <w:jc w:val="center"/>
            </w:pPr>
          </w:p>
        </w:tc>
        <w:tc>
          <w:tcPr>
            <w:tcW w:w="1991" w:type="pct"/>
            <w:vMerge/>
            <w:vAlign w:val="center"/>
          </w:tcPr>
          <w:p w14:paraId="58F95EFA" w14:textId="77777777" w:rsidR="005A4118" w:rsidRDefault="005A4118" w:rsidP="00163026">
            <w:pPr>
              <w:pStyle w:val="TabelleText"/>
              <w:spacing w:line="276" w:lineRule="auto"/>
            </w:pPr>
          </w:p>
        </w:tc>
        <w:tc>
          <w:tcPr>
            <w:tcW w:w="2348" w:type="pct"/>
            <w:vAlign w:val="center"/>
          </w:tcPr>
          <w:p w14:paraId="71BD8C29" w14:textId="0B20670A" w:rsidR="005A4118" w:rsidRDefault="005A4118" w:rsidP="00163026">
            <w:pPr>
              <w:pStyle w:val="TabelleText"/>
              <w:spacing w:line="276" w:lineRule="auto"/>
            </w:pPr>
            <w:r>
              <w:t>Playback List Creation</w:t>
            </w:r>
          </w:p>
        </w:tc>
      </w:tr>
      <w:tr w:rsidR="005A4118" w14:paraId="5B040539" w14:textId="77777777" w:rsidTr="00E33669">
        <w:trPr>
          <w:cantSplit/>
          <w:trHeight w:val="296"/>
          <w:tblHeader/>
          <w:jc w:val="center"/>
        </w:trPr>
        <w:tc>
          <w:tcPr>
            <w:tcW w:w="661" w:type="pct"/>
            <w:vMerge/>
            <w:vAlign w:val="center"/>
          </w:tcPr>
          <w:p w14:paraId="416E0841" w14:textId="77777777" w:rsidR="005A4118" w:rsidRDefault="005A4118" w:rsidP="00163026">
            <w:pPr>
              <w:pStyle w:val="TabelleText"/>
              <w:spacing w:line="276" w:lineRule="auto"/>
              <w:jc w:val="center"/>
            </w:pPr>
          </w:p>
        </w:tc>
        <w:tc>
          <w:tcPr>
            <w:tcW w:w="1991" w:type="pct"/>
            <w:vMerge/>
            <w:vAlign w:val="center"/>
          </w:tcPr>
          <w:p w14:paraId="353F8FB6" w14:textId="77777777" w:rsidR="005A4118" w:rsidRDefault="005A4118" w:rsidP="00163026">
            <w:pPr>
              <w:pStyle w:val="TabelleText"/>
              <w:spacing w:line="276" w:lineRule="auto"/>
            </w:pPr>
          </w:p>
        </w:tc>
        <w:tc>
          <w:tcPr>
            <w:tcW w:w="2348" w:type="pct"/>
            <w:vAlign w:val="center"/>
          </w:tcPr>
          <w:p w14:paraId="62791ABF" w14:textId="6DC851DB" w:rsidR="005A4118" w:rsidRDefault="005A4118" w:rsidP="00163026">
            <w:pPr>
              <w:pStyle w:val="TabelleText"/>
              <w:spacing w:line="276" w:lineRule="auto"/>
            </w:pPr>
            <w:r>
              <w:t>Playback Data Transfer</w:t>
            </w:r>
          </w:p>
        </w:tc>
      </w:tr>
      <w:tr w:rsidR="005A4118" w14:paraId="16180CEE" w14:textId="77777777" w:rsidTr="00E33669">
        <w:trPr>
          <w:cantSplit/>
          <w:trHeight w:val="296"/>
          <w:tblHeader/>
          <w:jc w:val="center"/>
        </w:trPr>
        <w:tc>
          <w:tcPr>
            <w:tcW w:w="661" w:type="pct"/>
            <w:vMerge/>
            <w:vAlign w:val="center"/>
          </w:tcPr>
          <w:p w14:paraId="58F76759" w14:textId="77777777" w:rsidR="005A4118" w:rsidRDefault="005A4118" w:rsidP="00163026">
            <w:pPr>
              <w:pStyle w:val="TabelleText"/>
              <w:spacing w:line="276" w:lineRule="auto"/>
              <w:jc w:val="center"/>
            </w:pPr>
          </w:p>
        </w:tc>
        <w:tc>
          <w:tcPr>
            <w:tcW w:w="1991" w:type="pct"/>
            <w:vMerge/>
            <w:vAlign w:val="center"/>
          </w:tcPr>
          <w:p w14:paraId="2644A729" w14:textId="77777777" w:rsidR="005A4118" w:rsidRDefault="005A4118" w:rsidP="00163026">
            <w:pPr>
              <w:pStyle w:val="TabelleText"/>
              <w:spacing w:line="276" w:lineRule="auto"/>
            </w:pPr>
          </w:p>
        </w:tc>
        <w:tc>
          <w:tcPr>
            <w:tcW w:w="2348" w:type="pct"/>
            <w:vAlign w:val="center"/>
          </w:tcPr>
          <w:p w14:paraId="32CDA3F7" w14:textId="0A068348" w:rsidR="005A4118" w:rsidRDefault="005A4118" w:rsidP="00163026">
            <w:pPr>
              <w:pStyle w:val="TabelleText"/>
              <w:spacing w:line="276" w:lineRule="auto"/>
            </w:pPr>
            <w:r>
              <w:t>Video Stop</w:t>
            </w:r>
          </w:p>
        </w:tc>
      </w:tr>
      <w:tr w:rsidR="005A4118" w14:paraId="02C151E1" w14:textId="77777777" w:rsidTr="00E33669">
        <w:trPr>
          <w:cantSplit/>
          <w:trHeight w:val="296"/>
          <w:tblHeader/>
          <w:jc w:val="center"/>
        </w:trPr>
        <w:tc>
          <w:tcPr>
            <w:tcW w:w="661" w:type="pct"/>
            <w:vMerge/>
            <w:vAlign w:val="center"/>
          </w:tcPr>
          <w:p w14:paraId="2FFEAD55" w14:textId="77777777" w:rsidR="005A4118" w:rsidRDefault="005A4118" w:rsidP="00163026">
            <w:pPr>
              <w:pStyle w:val="TabelleText"/>
              <w:spacing w:line="276" w:lineRule="auto"/>
              <w:jc w:val="center"/>
            </w:pPr>
          </w:p>
        </w:tc>
        <w:tc>
          <w:tcPr>
            <w:tcW w:w="1991" w:type="pct"/>
            <w:vMerge/>
            <w:vAlign w:val="center"/>
          </w:tcPr>
          <w:p w14:paraId="584C6EAB" w14:textId="77777777" w:rsidR="005A4118" w:rsidRDefault="005A4118" w:rsidP="00163026">
            <w:pPr>
              <w:pStyle w:val="TabelleText"/>
              <w:spacing w:line="276" w:lineRule="auto"/>
            </w:pPr>
          </w:p>
        </w:tc>
        <w:tc>
          <w:tcPr>
            <w:tcW w:w="2348" w:type="pct"/>
            <w:vAlign w:val="center"/>
          </w:tcPr>
          <w:p w14:paraId="073E7954" w14:textId="60FEE066" w:rsidR="005A4118" w:rsidRDefault="005A4118" w:rsidP="00163026">
            <w:pPr>
              <w:pStyle w:val="TabelleText"/>
              <w:spacing w:line="276" w:lineRule="auto"/>
            </w:pPr>
            <w:r>
              <w:t>Video Play</w:t>
            </w:r>
          </w:p>
        </w:tc>
      </w:tr>
      <w:tr w:rsidR="005A4118" w14:paraId="1F49FAA0" w14:textId="77777777" w:rsidTr="00E33669">
        <w:trPr>
          <w:cantSplit/>
          <w:trHeight w:val="296"/>
          <w:tblHeader/>
          <w:jc w:val="center"/>
        </w:trPr>
        <w:tc>
          <w:tcPr>
            <w:tcW w:w="661" w:type="pct"/>
            <w:vMerge/>
            <w:vAlign w:val="center"/>
          </w:tcPr>
          <w:p w14:paraId="7EEEE7B6" w14:textId="77777777" w:rsidR="005A4118" w:rsidRDefault="005A4118" w:rsidP="00163026">
            <w:pPr>
              <w:pStyle w:val="TabelleText"/>
              <w:spacing w:line="276" w:lineRule="auto"/>
              <w:jc w:val="center"/>
            </w:pPr>
          </w:p>
        </w:tc>
        <w:tc>
          <w:tcPr>
            <w:tcW w:w="1991" w:type="pct"/>
            <w:vMerge/>
            <w:vAlign w:val="center"/>
          </w:tcPr>
          <w:p w14:paraId="2E3C2A21" w14:textId="77777777" w:rsidR="005A4118" w:rsidRDefault="005A4118" w:rsidP="00163026">
            <w:pPr>
              <w:pStyle w:val="TabelleText"/>
              <w:spacing w:line="276" w:lineRule="auto"/>
            </w:pPr>
          </w:p>
        </w:tc>
        <w:tc>
          <w:tcPr>
            <w:tcW w:w="2348" w:type="pct"/>
            <w:vAlign w:val="center"/>
          </w:tcPr>
          <w:p w14:paraId="5528F4F3" w14:textId="0C3E92BE" w:rsidR="005A4118" w:rsidRDefault="005A4118" w:rsidP="00163026">
            <w:pPr>
              <w:pStyle w:val="TabelleText"/>
              <w:spacing w:line="276" w:lineRule="auto"/>
            </w:pPr>
            <w:r>
              <w:t>Video Forward &amp; Backward</w:t>
            </w:r>
          </w:p>
        </w:tc>
      </w:tr>
      <w:tr w:rsidR="005A4118" w14:paraId="324AC290" w14:textId="77777777" w:rsidTr="00E33669">
        <w:trPr>
          <w:cantSplit/>
          <w:trHeight w:val="296"/>
          <w:tblHeader/>
          <w:jc w:val="center"/>
        </w:trPr>
        <w:tc>
          <w:tcPr>
            <w:tcW w:w="661" w:type="pct"/>
            <w:vMerge/>
            <w:vAlign w:val="center"/>
          </w:tcPr>
          <w:p w14:paraId="4D574586" w14:textId="77777777" w:rsidR="005A4118" w:rsidRDefault="005A4118" w:rsidP="00163026">
            <w:pPr>
              <w:pStyle w:val="TabelleText"/>
              <w:spacing w:line="276" w:lineRule="auto"/>
              <w:jc w:val="center"/>
            </w:pPr>
          </w:p>
        </w:tc>
        <w:tc>
          <w:tcPr>
            <w:tcW w:w="1991" w:type="pct"/>
            <w:vMerge/>
            <w:vAlign w:val="center"/>
          </w:tcPr>
          <w:p w14:paraId="2812F7CE" w14:textId="77777777" w:rsidR="005A4118" w:rsidRDefault="005A4118" w:rsidP="00163026">
            <w:pPr>
              <w:pStyle w:val="TabelleText"/>
              <w:spacing w:line="276" w:lineRule="auto"/>
            </w:pPr>
          </w:p>
        </w:tc>
        <w:tc>
          <w:tcPr>
            <w:tcW w:w="2348" w:type="pct"/>
            <w:vAlign w:val="center"/>
          </w:tcPr>
          <w:p w14:paraId="7AB9504E" w14:textId="1E3F9A3C" w:rsidR="005A4118" w:rsidRDefault="005A4118" w:rsidP="00163026">
            <w:pPr>
              <w:pStyle w:val="TabelleText"/>
              <w:spacing w:line="276" w:lineRule="auto"/>
            </w:pPr>
            <w:r>
              <w:t>Gear Position Pr</w:t>
            </w:r>
            <w:r w:rsidR="008E1160">
              <w:t>o</w:t>
            </w:r>
            <w:r>
              <w:t>tection</w:t>
            </w:r>
          </w:p>
        </w:tc>
      </w:tr>
      <w:tr w:rsidR="00F20D7C" w14:paraId="0DBAA162" w14:textId="77777777" w:rsidTr="00E33669">
        <w:trPr>
          <w:cantSplit/>
          <w:trHeight w:val="296"/>
          <w:tblHeader/>
          <w:jc w:val="center"/>
        </w:trPr>
        <w:tc>
          <w:tcPr>
            <w:tcW w:w="661" w:type="pct"/>
            <w:vMerge/>
            <w:vAlign w:val="center"/>
          </w:tcPr>
          <w:p w14:paraId="659B094B" w14:textId="77777777" w:rsidR="00F20D7C" w:rsidRDefault="00F20D7C" w:rsidP="00163026">
            <w:pPr>
              <w:pStyle w:val="TabelleText"/>
              <w:spacing w:line="276" w:lineRule="auto"/>
              <w:jc w:val="center"/>
            </w:pPr>
          </w:p>
        </w:tc>
        <w:tc>
          <w:tcPr>
            <w:tcW w:w="1991" w:type="pct"/>
            <w:vMerge w:val="restart"/>
            <w:vAlign w:val="center"/>
          </w:tcPr>
          <w:p w14:paraId="07C073EB" w14:textId="52F845DF" w:rsidR="00F20D7C" w:rsidRDefault="00F20D7C" w:rsidP="00163026">
            <w:pPr>
              <w:pStyle w:val="TabelleText"/>
              <w:spacing w:line="276" w:lineRule="auto"/>
            </w:pPr>
            <w:r>
              <w:t>DVR Setting</w:t>
            </w:r>
          </w:p>
        </w:tc>
        <w:tc>
          <w:tcPr>
            <w:tcW w:w="2348" w:type="pct"/>
            <w:vAlign w:val="center"/>
          </w:tcPr>
          <w:p w14:paraId="7D2BA089" w14:textId="1EDA5497" w:rsidR="00F20D7C" w:rsidRDefault="00F20D7C" w:rsidP="00163026">
            <w:pPr>
              <w:pStyle w:val="TabelleText"/>
              <w:spacing w:line="276" w:lineRule="auto"/>
            </w:pPr>
            <w:r>
              <w:t>Setting Value Receive</w:t>
            </w:r>
          </w:p>
        </w:tc>
      </w:tr>
      <w:tr w:rsidR="00F20D7C" w14:paraId="219F45DF" w14:textId="77777777" w:rsidTr="00E33669">
        <w:trPr>
          <w:cantSplit/>
          <w:trHeight w:val="296"/>
          <w:tblHeader/>
          <w:jc w:val="center"/>
        </w:trPr>
        <w:tc>
          <w:tcPr>
            <w:tcW w:w="661" w:type="pct"/>
            <w:vMerge/>
            <w:vAlign w:val="center"/>
          </w:tcPr>
          <w:p w14:paraId="0EDE0ACE" w14:textId="77777777" w:rsidR="00F20D7C" w:rsidRDefault="00F20D7C" w:rsidP="00163026">
            <w:pPr>
              <w:pStyle w:val="TabelleText"/>
              <w:spacing w:line="276" w:lineRule="auto"/>
              <w:jc w:val="center"/>
            </w:pPr>
          </w:p>
        </w:tc>
        <w:tc>
          <w:tcPr>
            <w:tcW w:w="1991" w:type="pct"/>
            <w:vMerge/>
            <w:vAlign w:val="center"/>
          </w:tcPr>
          <w:p w14:paraId="7751343C" w14:textId="77777777" w:rsidR="00F20D7C" w:rsidRDefault="00F20D7C" w:rsidP="00163026">
            <w:pPr>
              <w:pStyle w:val="TabelleText"/>
              <w:spacing w:line="276" w:lineRule="auto"/>
            </w:pPr>
          </w:p>
        </w:tc>
        <w:tc>
          <w:tcPr>
            <w:tcW w:w="2348" w:type="pct"/>
            <w:vAlign w:val="center"/>
          </w:tcPr>
          <w:p w14:paraId="014DD2DE" w14:textId="2D3EBC80" w:rsidR="00F20D7C" w:rsidRDefault="00F20D7C" w:rsidP="00163026">
            <w:pPr>
              <w:pStyle w:val="TabelleText"/>
              <w:spacing w:line="276" w:lineRule="auto"/>
            </w:pPr>
            <w:r>
              <w:t>Setting Value Take Effect</w:t>
            </w:r>
          </w:p>
        </w:tc>
      </w:tr>
      <w:tr w:rsidR="00F20D7C" w14:paraId="078C6C28" w14:textId="77777777" w:rsidTr="00E33669">
        <w:trPr>
          <w:cantSplit/>
          <w:trHeight w:val="296"/>
          <w:tblHeader/>
          <w:jc w:val="center"/>
        </w:trPr>
        <w:tc>
          <w:tcPr>
            <w:tcW w:w="661" w:type="pct"/>
            <w:vMerge/>
            <w:vAlign w:val="center"/>
          </w:tcPr>
          <w:p w14:paraId="159B201E" w14:textId="77777777" w:rsidR="00F20D7C" w:rsidRDefault="00F20D7C" w:rsidP="002324E6">
            <w:pPr>
              <w:pStyle w:val="TabelleText"/>
              <w:spacing w:line="276" w:lineRule="auto"/>
              <w:jc w:val="center"/>
            </w:pPr>
          </w:p>
        </w:tc>
        <w:tc>
          <w:tcPr>
            <w:tcW w:w="1991" w:type="pct"/>
            <w:vMerge w:val="restart"/>
            <w:vAlign w:val="center"/>
          </w:tcPr>
          <w:p w14:paraId="7B2BCFE7" w14:textId="0EC0313C" w:rsidR="00F20D7C" w:rsidRDefault="00F20D7C" w:rsidP="002324E6">
            <w:pPr>
              <w:pStyle w:val="TabelleText"/>
              <w:spacing w:line="276" w:lineRule="auto"/>
            </w:pPr>
            <w:r>
              <w:t>Wi-Fi Setting</w:t>
            </w:r>
          </w:p>
        </w:tc>
        <w:tc>
          <w:tcPr>
            <w:tcW w:w="2348" w:type="pct"/>
            <w:vAlign w:val="center"/>
          </w:tcPr>
          <w:p w14:paraId="5AD3B9D1" w14:textId="4B472182" w:rsidR="00F20D7C" w:rsidRDefault="00F20D7C" w:rsidP="002324E6">
            <w:pPr>
              <w:pStyle w:val="TabelleText"/>
              <w:spacing w:line="276" w:lineRule="auto"/>
            </w:pPr>
            <w:r>
              <w:t>Wi-Fi SSID Receive</w:t>
            </w:r>
          </w:p>
        </w:tc>
      </w:tr>
      <w:tr w:rsidR="00F20D7C" w14:paraId="297F59A0" w14:textId="77777777" w:rsidTr="00E33669">
        <w:trPr>
          <w:cantSplit/>
          <w:trHeight w:val="296"/>
          <w:tblHeader/>
          <w:jc w:val="center"/>
        </w:trPr>
        <w:tc>
          <w:tcPr>
            <w:tcW w:w="661" w:type="pct"/>
            <w:vMerge/>
            <w:vAlign w:val="center"/>
          </w:tcPr>
          <w:p w14:paraId="48D415B3" w14:textId="77777777" w:rsidR="00F20D7C" w:rsidRDefault="00F20D7C" w:rsidP="002324E6">
            <w:pPr>
              <w:pStyle w:val="TabelleText"/>
              <w:spacing w:line="276" w:lineRule="auto"/>
              <w:jc w:val="center"/>
            </w:pPr>
          </w:p>
        </w:tc>
        <w:tc>
          <w:tcPr>
            <w:tcW w:w="1991" w:type="pct"/>
            <w:vMerge/>
            <w:vAlign w:val="center"/>
          </w:tcPr>
          <w:p w14:paraId="0B515BF5" w14:textId="77777777" w:rsidR="00F20D7C" w:rsidRDefault="00F20D7C" w:rsidP="002324E6">
            <w:pPr>
              <w:pStyle w:val="TabelleText"/>
              <w:spacing w:line="276" w:lineRule="auto"/>
            </w:pPr>
          </w:p>
        </w:tc>
        <w:tc>
          <w:tcPr>
            <w:tcW w:w="2348" w:type="pct"/>
            <w:vAlign w:val="center"/>
          </w:tcPr>
          <w:p w14:paraId="4B417702" w14:textId="47C59105" w:rsidR="00F20D7C" w:rsidRDefault="00F20D7C" w:rsidP="002324E6">
            <w:pPr>
              <w:pStyle w:val="TabelleText"/>
              <w:spacing w:line="276" w:lineRule="auto"/>
            </w:pPr>
            <w:r>
              <w:t>Wi-Fi SSID Take Effect</w:t>
            </w:r>
          </w:p>
        </w:tc>
      </w:tr>
      <w:tr w:rsidR="00F20D7C" w14:paraId="1AA901A7" w14:textId="77777777" w:rsidTr="00E33669">
        <w:trPr>
          <w:cantSplit/>
          <w:trHeight w:val="296"/>
          <w:tblHeader/>
          <w:jc w:val="center"/>
        </w:trPr>
        <w:tc>
          <w:tcPr>
            <w:tcW w:w="661" w:type="pct"/>
            <w:vMerge/>
            <w:vAlign w:val="center"/>
          </w:tcPr>
          <w:p w14:paraId="3F39E6CC" w14:textId="77777777" w:rsidR="00F20D7C" w:rsidRDefault="00F20D7C" w:rsidP="002324E6">
            <w:pPr>
              <w:pStyle w:val="TabelleText"/>
              <w:spacing w:line="276" w:lineRule="auto"/>
              <w:jc w:val="center"/>
            </w:pPr>
          </w:p>
        </w:tc>
        <w:tc>
          <w:tcPr>
            <w:tcW w:w="1991" w:type="pct"/>
            <w:vMerge/>
            <w:vAlign w:val="center"/>
          </w:tcPr>
          <w:p w14:paraId="2B57F47B" w14:textId="77777777" w:rsidR="00F20D7C" w:rsidRDefault="00F20D7C" w:rsidP="002324E6">
            <w:pPr>
              <w:pStyle w:val="TabelleText"/>
              <w:spacing w:line="276" w:lineRule="auto"/>
            </w:pPr>
          </w:p>
        </w:tc>
        <w:tc>
          <w:tcPr>
            <w:tcW w:w="2348" w:type="pct"/>
            <w:vAlign w:val="center"/>
          </w:tcPr>
          <w:p w14:paraId="684ADA63" w14:textId="7E7A152A" w:rsidR="00F20D7C" w:rsidRDefault="00F20D7C" w:rsidP="002324E6">
            <w:pPr>
              <w:pStyle w:val="TabelleText"/>
              <w:spacing w:line="276" w:lineRule="auto"/>
            </w:pPr>
            <w:r>
              <w:t>Wi-Fi Password Receive</w:t>
            </w:r>
          </w:p>
        </w:tc>
      </w:tr>
      <w:tr w:rsidR="00F20D7C" w14:paraId="64DAB19F" w14:textId="77777777" w:rsidTr="00E33669">
        <w:trPr>
          <w:cantSplit/>
          <w:trHeight w:val="296"/>
          <w:tblHeader/>
          <w:jc w:val="center"/>
        </w:trPr>
        <w:tc>
          <w:tcPr>
            <w:tcW w:w="661" w:type="pct"/>
            <w:vMerge/>
            <w:vAlign w:val="center"/>
          </w:tcPr>
          <w:p w14:paraId="15A4D2E7" w14:textId="77777777" w:rsidR="00F20D7C" w:rsidRDefault="00F20D7C" w:rsidP="002324E6">
            <w:pPr>
              <w:pStyle w:val="TabelleText"/>
              <w:spacing w:line="276" w:lineRule="auto"/>
              <w:jc w:val="center"/>
            </w:pPr>
          </w:p>
        </w:tc>
        <w:tc>
          <w:tcPr>
            <w:tcW w:w="1991" w:type="pct"/>
            <w:vMerge/>
            <w:vAlign w:val="center"/>
          </w:tcPr>
          <w:p w14:paraId="6F3BB47E" w14:textId="77777777" w:rsidR="00F20D7C" w:rsidRPr="00E60F8D" w:rsidRDefault="00F20D7C" w:rsidP="002324E6">
            <w:pPr>
              <w:pStyle w:val="TabelleText"/>
              <w:spacing w:line="276" w:lineRule="auto"/>
            </w:pPr>
          </w:p>
        </w:tc>
        <w:tc>
          <w:tcPr>
            <w:tcW w:w="2348" w:type="pct"/>
            <w:vAlign w:val="center"/>
          </w:tcPr>
          <w:p w14:paraId="6088380A" w14:textId="6EABFD5D" w:rsidR="00F20D7C" w:rsidRPr="00E60F8D" w:rsidRDefault="00F20D7C" w:rsidP="002324E6">
            <w:pPr>
              <w:pStyle w:val="TabelleText"/>
              <w:spacing w:line="276" w:lineRule="auto"/>
            </w:pPr>
            <w:r>
              <w:t>Wi-Fi Password Take Effect</w:t>
            </w:r>
          </w:p>
        </w:tc>
      </w:tr>
      <w:tr w:rsidR="00F20D7C" w14:paraId="69266E7A" w14:textId="77777777" w:rsidTr="00E33669">
        <w:trPr>
          <w:cantSplit/>
          <w:trHeight w:val="296"/>
          <w:tblHeader/>
          <w:jc w:val="center"/>
        </w:trPr>
        <w:tc>
          <w:tcPr>
            <w:tcW w:w="661" w:type="pct"/>
            <w:vMerge/>
            <w:vAlign w:val="center"/>
          </w:tcPr>
          <w:p w14:paraId="2866A481" w14:textId="77777777" w:rsidR="00F20D7C" w:rsidRDefault="00F20D7C" w:rsidP="002324E6">
            <w:pPr>
              <w:pStyle w:val="TabelleText"/>
              <w:spacing w:line="276" w:lineRule="auto"/>
              <w:jc w:val="center"/>
            </w:pPr>
          </w:p>
        </w:tc>
        <w:tc>
          <w:tcPr>
            <w:tcW w:w="1991" w:type="pct"/>
            <w:vMerge w:val="restart"/>
            <w:vAlign w:val="center"/>
          </w:tcPr>
          <w:p w14:paraId="04C1BBAA" w14:textId="478BFA11" w:rsidR="00F20D7C" w:rsidRPr="00E60F8D" w:rsidRDefault="00F20D7C" w:rsidP="002324E6">
            <w:pPr>
              <w:pStyle w:val="TabelleText"/>
              <w:spacing w:line="276" w:lineRule="auto"/>
            </w:pPr>
            <w:r>
              <w:t>DVR Data Copy to TF Card</w:t>
            </w:r>
          </w:p>
        </w:tc>
        <w:tc>
          <w:tcPr>
            <w:tcW w:w="2348" w:type="pct"/>
            <w:vAlign w:val="center"/>
          </w:tcPr>
          <w:p w14:paraId="17491139" w14:textId="40106C5A" w:rsidR="00F20D7C" w:rsidRDefault="00F20D7C" w:rsidP="002324E6">
            <w:pPr>
              <w:pStyle w:val="TabelleText"/>
              <w:spacing w:line="276" w:lineRule="auto"/>
            </w:pPr>
            <w:r>
              <w:t>TF Card Status Check</w:t>
            </w:r>
          </w:p>
        </w:tc>
      </w:tr>
      <w:tr w:rsidR="00F20D7C" w14:paraId="39C0B15C" w14:textId="77777777" w:rsidTr="00E33669">
        <w:trPr>
          <w:cantSplit/>
          <w:trHeight w:val="296"/>
          <w:tblHeader/>
          <w:jc w:val="center"/>
        </w:trPr>
        <w:tc>
          <w:tcPr>
            <w:tcW w:w="661" w:type="pct"/>
            <w:vMerge/>
            <w:vAlign w:val="center"/>
          </w:tcPr>
          <w:p w14:paraId="4083B8D8" w14:textId="77777777" w:rsidR="00F20D7C" w:rsidRDefault="00F20D7C" w:rsidP="002324E6">
            <w:pPr>
              <w:pStyle w:val="TabelleText"/>
              <w:spacing w:line="276" w:lineRule="auto"/>
              <w:jc w:val="center"/>
            </w:pPr>
          </w:p>
        </w:tc>
        <w:tc>
          <w:tcPr>
            <w:tcW w:w="1991" w:type="pct"/>
            <w:vMerge/>
            <w:vAlign w:val="center"/>
          </w:tcPr>
          <w:p w14:paraId="18571A47" w14:textId="77777777" w:rsidR="00F20D7C" w:rsidRPr="00E60F8D" w:rsidRDefault="00F20D7C" w:rsidP="002324E6">
            <w:pPr>
              <w:pStyle w:val="TabelleText"/>
              <w:spacing w:line="276" w:lineRule="auto"/>
            </w:pPr>
          </w:p>
        </w:tc>
        <w:tc>
          <w:tcPr>
            <w:tcW w:w="2348" w:type="pct"/>
            <w:vAlign w:val="center"/>
          </w:tcPr>
          <w:p w14:paraId="6097C72B" w14:textId="68EBF01F" w:rsidR="00F20D7C" w:rsidRDefault="00F20D7C" w:rsidP="002324E6">
            <w:pPr>
              <w:pStyle w:val="TabelleText"/>
              <w:spacing w:line="276" w:lineRule="auto"/>
            </w:pPr>
            <w:r>
              <w:t>Copy File List Receive</w:t>
            </w:r>
          </w:p>
        </w:tc>
      </w:tr>
      <w:tr w:rsidR="00F20D7C" w14:paraId="56CAF4A0" w14:textId="77777777" w:rsidTr="00E33669">
        <w:trPr>
          <w:cantSplit/>
          <w:trHeight w:val="296"/>
          <w:tblHeader/>
          <w:jc w:val="center"/>
        </w:trPr>
        <w:tc>
          <w:tcPr>
            <w:tcW w:w="661" w:type="pct"/>
            <w:vMerge/>
            <w:vAlign w:val="center"/>
          </w:tcPr>
          <w:p w14:paraId="1BC816B5" w14:textId="77777777" w:rsidR="00F20D7C" w:rsidRDefault="00F20D7C" w:rsidP="002324E6">
            <w:pPr>
              <w:pStyle w:val="TabelleText"/>
              <w:spacing w:line="276" w:lineRule="auto"/>
              <w:jc w:val="center"/>
            </w:pPr>
          </w:p>
        </w:tc>
        <w:tc>
          <w:tcPr>
            <w:tcW w:w="1991" w:type="pct"/>
            <w:vMerge/>
            <w:vAlign w:val="center"/>
          </w:tcPr>
          <w:p w14:paraId="661BD9D8" w14:textId="77777777" w:rsidR="00F20D7C" w:rsidRPr="00E60F8D" w:rsidRDefault="00F20D7C" w:rsidP="002324E6">
            <w:pPr>
              <w:pStyle w:val="TabelleText"/>
              <w:spacing w:line="276" w:lineRule="auto"/>
            </w:pPr>
          </w:p>
        </w:tc>
        <w:tc>
          <w:tcPr>
            <w:tcW w:w="2348" w:type="pct"/>
            <w:vAlign w:val="center"/>
          </w:tcPr>
          <w:p w14:paraId="5581273B" w14:textId="1EEDF9E8" w:rsidR="00F20D7C" w:rsidRDefault="00F20D7C" w:rsidP="002324E6">
            <w:pPr>
              <w:pStyle w:val="TabelleText"/>
              <w:spacing w:line="276" w:lineRule="auto"/>
            </w:pPr>
            <w:r>
              <w:t>Data Move from eMMC to TF Card</w:t>
            </w:r>
          </w:p>
        </w:tc>
      </w:tr>
      <w:tr w:rsidR="00F20D7C" w14:paraId="10A29031" w14:textId="77777777" w:rsidTr="00E33669">
        <w:trPr>
          <w:cantSplit/>
          <w:trHeight w:val="296"/>
          <w:tblHeader/>
          <w:jc w:val="center"/>
        </w:trPr>
        <w:tc>
          <w:tcPr>
            <w:tcW w:w="661" w:type="pct"/>
            <w:vMerge/>
            <w:vAlign w:val="center"/>
          </w:tcPr>
          <w:p w14:paraId="5E7DE969" w14:textId="77777777" w:rsidR="00F20D7C" w:rsidRDefault="00F20D7C" w:rsidP="002324E6">
            <w:pPr>
              <w:pStyle w:val="TabelleText"/>
              <w:spacing w:line="276" w:lineRule="auto"/>
              <w:jc w:val="center"/>
            </w:pPr>
          </w:p>
        </w:tc>
        <w:tc>
          <w:tcPr>
            <w:tcW w:w="1991" w:type="pct"/>
            <w:vMerge/>
            <w:vAlign w:val="center"/>
          </w:tcPr>
          <w:p w14:paraId="1F705C41" w14:textId="77777777" w:rsidR="00F20D7C" w:rsidRPr="00E60F8D" w:rsidRDefault="00F20D7C" w:rsidP="002324E6">
            <w:pPr>
              <w:pStyle w:val="TabelleText"/>
              <w:spacing w:line="276" w:lineRule="auto"/>
            </w:pPr>
          </w:p>
        </w:tc>
        <w:tc>
          <w:tcPr>
            <w:tcW w:w="2348" w:type="pct"/>
            <w:vAlign w:val="center"/>
          </w:tcPr>
          <w:p w14:paraId="348FEDCD" w14:textId="73B72B5B" w:rsidR="00F20D7C" w:rsidRDefault="00F20D7C" w:rsidP="002324E6">
            <w:pPr>
              <w:pStyle w:val="TabelleText"/>
              <w:spacing w:line="276" w:lineRule="auto"/>
            </w:pPr>
            <w:r>
              <w:t>Data Move from eMMC to Smartphone</w:t>
            </w:r>
          </w:p>
        </w:tc>
      </w:tr>
      <w:tr w:rsidR="00F20D7C" w14:paraId="3981F20E" w14:textId="77777777" w:rsidTr="00E33669">
        <w:trPr>
          <w:cantSplit/>
          <w:trHeight w:val="296"/>
          <w:tblHeader/>
          <w:jc w:val="center"/>
        </w:trPr>
        <w:tc>
          <w:tcPr>
            <w:tcW w:w="661" w:type="pct"/>
            <w:vMerge/>
            <w:vAlign w:val="center"/>
          </w:tcPr>
          <w:p w14:paraId="5D3BA707" w14:textId="77777777" w:rsidR="00F20D7C" w:rsidRDefault="00F20D7C" w:rsidP="002324E6">
            <w:pPr>
              <w:pStyle w:val="TabelleText"/>
              <w:spacing w:line="276" w:lineRule="auto"/>
              <w:jc w:val="center"/>
            </w:pPr>
          </w:p>
        </w:tc>
        <w:tc>
          <w:tcPr>
            <w:tcW w:w="1991" w:type="pct"/>
            <w:vMerge/>
            <w:vAlign w:val="center"/>
          </w:tcPr>
          <w:p w14:paraId="548391E8" w14:textId="77777777" w:rsidR="00F20D7C" w:rsidRPr="00E60F8D" w:rsidRDefault="00F20D7C" w:rsidP="002324E6">
            <w:pPr>
              <w:pStyle w:val="TabelleText"/>
              <w:spacing w:line="276" w:lineRule="auto"/>
            </w:pPr>
          </w:p>
        </w:tc>
        <w:tc>
          <w:tcPr>
            <w:tcW w:w="2348" w:type="pct"/>
            <w:vAlign w:val="center"/>
          </w:tcPr>
          <w:p w14:paraId="56814D5E" w14:textId="676A0A72" w:rsidR="00F20D7C" w:rsidRDefault="00F20D7C" w:rsidP="002324E6">
            <w:pPr>
              <w:pStyle w:val="TabelleText"/>
              <w:spacing w:line="276" w:lineRule="auto"/>
            </w:pPr>
            <w:r>
              <w:t>Smart Copy Command Receive</w:t>
            </w:r>
          </w:p>
        </w:tc>
      </w:tr>
      <w:tr w:rsidR="00F20D7C" w14:paraId="44940536" w14:textId="77777777" w:rsidTr="00E33669">
        <w:trPr>
          <w:cantSplit/>
          <w:trHeight w:val="296"/>
          <w:tblHeader/>
          <w:jc w:val="center"/>
        </w:trPr>
        <w:tc>
          <w:tcPr>
            <w:tcW w:w="661" w:type="pct"/>
            <w:vMerge/>
            <w:vAlign w:val="center"/>
          </w:tcPr>
          <w:p w14:paraId="5A9ECF95" w14:textId="77777777" w:rsidR="00F20D7C" w:rsidRDefault="00F20D7C" w:rsidP="002324E6">
            <w:pPr>
              <w:pStyle w:val="TabelleText"/>
              <w:spacing w:line="276" w:lineRule="auto"/>
              <w:jc w:val="center"/>
            </w:pPr>
          </w:p>
        </w:tc>
        <w:tc>
          <w:tcPr>
            <w:tcW w:w="1991" w:type="pct"/>
            <w:vMerge w:val="restart"/>
            <w:vAlign w:val="center"/>
          </w:tcPr>
          <w:p w14:paraId="198E71AE" w14:textId="3508941F" w:rsidR="00F20D7C" w:rsidRPr="00E60F8D" w:rsidRDefault="00F20D7C" w:rsidP="002324E6">
            <w:pPr>
              <w:pStyle w:val="TabelleText"/>
              <w:spacing w:line="276" w:lineRule="auto"/>
            </w:pPr>
            <w:r>
              <w:t>DVR Data Delete from TF Card</w:t>
            </w:r>
          </w:p>
        </w:tc>
        <w:tc>
          <w:tcPr>
            <w:tcW w:w="2348" w:type="pct"/>
            <w:vAlign w:val="center"/>
          </w:tcPr>
          <w:p w14:paraId="08ABDEEE" w14:textId="5D0AC31F" w:rsidR="00F20D7C" w:rsidRDefault="00F20D7C" w:rsidP="002324E6">
            <w:pPr>
              <w:pStyle w:val="TabelleText"/>
              <w:spacing w:line="276" w:lineRule="auto"/>
            </w:pPr>
            <w:r>
              <w:t>Delete File Receive</w:t>
            </w:r>
          </w:p>
        </w:tc>
      </w:tr>
      <w:tr w:rsidR="00F20D7C" w14:paraId="1897BA87" w14:textId="77777777" w:rsidTr="00E33669">
        <w:trPr>
          <w:cantSplit/>
          <w:trHeight w:val="296"/>
          <w:tblHeader/>
          <w:jc w:val="center"/>
        </w:trPr>
        <w:tc>
          <w:tcPr>
            <w:tcW w:w="661" w:type="pct"/>
            <w:vMerge/>
            <w:vAlign w:val="center"/>
          </w:tcPr>
          <w:p w14:paraId="117522A7" w14:textId="77777777" w:rsidR="00F20D7C" w:rsidRDefault="00F20D7C" w:rsidP="002324E6">
            <w:pPr>
              <w:pStyle w:val="TabelleText"/>
              <w:spacing w:line="276" w:lineRule="auto"/>
              <w:jc w:val="center"/>
            </w:pPr>
          </w:p>
        </w:tc>
        <w:tc>
          <w:tcPr>
            <w:tcW w:w="1991" w:type="pct"/>
            <w:vMerge/>
            <w:vAlign w:val="center"/>
          </w:tcPr>
          <w:p w14:paraId="55BF1F62" w14:textId="77777777" w:rsidR="00F20D7C" w:rsidRPr="00E60F8D" w:rsidRDefault="00F20D7C" w:rsidP="002324E6">
            <w:pPr>
              <w:pStyle w:val="TabelleText"/>
              <w:spacing w:line="276" w:lineRule="auto"/>
            </w:pPr>
          </w:p>
        </w:tc>
        <w:tc>
          <w:tcPr>
            <w:tcW w:w="2348" w:type="pct"/>
            <w:vAlign w:val="center"/>
          </w:tcPr>
          <w:p w14:paraId="2023CDB7" w14:textId="25F51BFC" w:rsidR="00F20D7C" w:rsidRDefault="00F20D7C" w:rsidP="002324E6">
            <w:pPr>
              <w:pStyle w:val="TabelleText"/>
              <w:spacing w:line="276" w:lineRule="auto"/>
            </w:pPr>
            <w:r>
              <w:t>Data Delete from TF Card</w:t>
            </w:r>
          </w:p>
        </w:tc>
      </w:tr>
      <w:tr w:rsidR="00F20D7C" w14:paraId="4EE72FB9" w14:textId="77777777" w:rsidTr="00E33669">
        <w:trPr>
          <w:cantSplit/>
          <w:trHeight w:val="296"/>
          <w:tblHeader/>
          <w:jc w:val="center"/>
        </w:trPr>
        <w:tc>
          <w:tcPr>
            <w:tcW w:w="661" w:type="pct"/>
            <w:vMerge/>
            <w:vAlign w:val="center"/>
          </w:tcPr>
          <w:p w14:paraId="23BF21FB" w14:textId="77777777" w:rsidR="00F20D7C" w:rsidRDefault="00F20D7C" w:rsidP="002324E6">
            <w:pPr>
              <w:pStyle w:val="TabelleText"/>
              <w:spacing w:line="276" w:lineRule="auto"/>
              <w:jc w:val="center"/>
            </w:pPr>
          </w:p>
        </w:tc>
        <w:tc>
          <w:tcPr>
            <w:tcW w:w="1991" w:type="pct"/>
            <w:vMerge w:val="restart"/>
            <w:vAlign w:val="center"/>
          </w:tcPr>
          <w:p w14:paraId="768760D7" w14:textId="7B1EF479" w:rsidR="00F20D7C" w:rsidRPr="00E60F8D" w:rsidRDefault="00F20D7C" w:rsidP="002324E6">
            <w:pPr>
              <w:pStyle w:val="TabelleText"/>
              <w:spacing w:line="276" w:lineRule="auto"/>
            </w:pPr>
            <w:r>
              <w:t>Vehicle Monitoring</w:t>
            </w:r>
          </w:p>
        </w:tc>
        <w:tc>
          <w:tcPr>
            <w:tcW w:w="2348" w:type="pct"/>
            <w:vAlign w:val="center"/>
          </w:tcPr>
          <w:p w14:paraId="429AFCF6" w14:textId="1DDBBEC8" w:rsidR="00F20D7C" w:rsidRDefault="00F20D7C" w:rsidP="002324E6">
            <w:pPr>
              <w:pStyle w:val="TabelleText"/>
              <w:spacing w:line="276" w:lineRule="auto"/>
            </w:pPr>
            <w:r>
              <w:t>Collision Detection</w:t>
            </w:r>
          </w:p>
        </w:tc>
      </w:tr>
      <w:tr w:rsidR="00F20D7C" w14:paraId="50446D2D" w14:textId="77777777" w:rsidTr="00E33669">
        <w:trPr>
          <w:cantSplit/>
          <w:trHeight w:val="296"/>
          <w:tblHeader/>
          <w:jc w:val="center"/>
        </w:trPr>
        <w:tc>
          <w:tcPr>
            <w:tcW w:w="661" w:type="pct"/>
            <w:vMerge/>
            <w:vAlign w:val="center"/>
          </w:tcPr>
          <w:p w14:paraId="45289039" w14:textId="77777777" w:rsidR="00F20D7C" w:rsidRDefault="00F20D7C" w:rsidP="00A94C1B">
            <w:pPr>
              <w:pStyle w:val="TabelleText"/>
              <w:spacing w:line="276" w:lineRule="auto"/>
              <w:jc w:val="center"/>
            </w:pPr>
          </w:p>
        </w:tc>
        <w:tc>
          <w:tcPr>
            <w:tcW w:w="1991" w:type="pct"/>
            <w:vMerge/>
            <w:vAlign w:val="center"/>
          </w:tcPr>
          <w:p w14:paraId="4031A3D6" w14:textId="77777777" w:rsidR="00F20D7C" w:rsidRPr="00E60F8D" w:rsidRDefault="00F20D7C" w:rsidP="00A94C1B">
            <w:pPr>
              <w:pStyle w:val="TabelleText"/>
              <w:spacing w:line="276" w:lineRule="auto"/>
            </w:pPr>
          </w:p>
        </w:tc>
        <w:tc>
          <w:tcPr>
            <w:tcW w:w="2348" w:type="pct"/>
            <w:vAlign w:val="center"/>
          </w:tcPr>
          <w:p w14:paraId="4B672D5F" w14:textId="6B5672F7" w:rsidR="00F20D7C" w:rsidRPr="00E60F8D" w:rsidRDefault="00F20D7C" w:rsidP="00A94C1B">
            <w:pPr>
              <w:pStyle w:val="TabelleText"/>
              <w:spacing w:line="276" w:lineRule="auto"/>
            </w:pPr>
            <w:r>
              <w:t>Emergency Video Saving</w:t>
            </w:r>
          </w:p>
        </w:tc>
      </w:tr>
      <w:tr w:rsidR="00F20D7C" w14:paraId="00B332AD" w14:textId="77777777" w:rsidTr="00E33669">
        <w:trPr>
          <w:cantSplit/>
          <w:trHeight w:val="296"/>
          <w:tblHeader/>
          <w:jc w:val="center"/>
        </w:trPr>
        <w:tc>
          <w:tcPr>
            <w:tcW w:w="661" w:type="pct"/>
            <w:vMerge/>
            <w:vAlign w:val="center"/>
          </w:tcPr>
          <w:p w14:paraId="79080778" w14:textId="77777777" w:rsidR="00F20D7C" w:rsidRDefault="00F20D7C" w:rsidP="00A94C1B">
            <w:pPr>
              <w:pStyle w:val="TabelleText"/>
              <w:spacing w:line="276" w:lineRule="auto"/>
              <w:jc w:val="center"/>
            </w:pPr>
          </w:p>
        </w:tc>
        <w:tc>
          <w:tcPr>
            <w:tcW w:w="1991" w:type="pct"/>
            <w:vMerge/>
            <w:vAlign w:val="center"/>
          </w:tcPr>
          <w:p w14:paraId="44138F30" w14:textId="77777777" w:rsidR="00F20D7C" w:rsidRPr="00E60F8D" w:rsidRDefault="00F20D7C" w:rsidP="00A94C1B">
            <w:pPr>
              <w:pStyle w:val="TabelleText"/>
              <w:spacing w:line="276" w:lineRule="auto"/>
            </w:pPr>
          </w:p>
        </w:tc>
        <w:tc>
          <w:tcPr>
            <w:tcW w:w="2348" w:type="pct"/>
            <w:vAlign w:val="center"/>
          </w:tcPr>
          <w:p w14:paraId="3D69035F" w14:textId="2E4016D8" w:rsidR="00F20D7C" w:rsidRPr="00E60F8D" w:rsidRDefault="00F20D7C" w:rsidP="00A94C1B">
            <w:pPr>
              <w:pStyle w:val="TabelleText"/>
              <w:spacing w:line="276" w:lineRule="auto"/>
            </w:pPr>
            <w:r>
              <w:t>Notification to APIM</w:t>
            </w:r>
          </w:p>
        </w:tc>
      </w:tr>
      <w:tr w:rsidR="008E1160" w14:paraId="25515EB6" w14:textId="77777777" w:rsidTr="00E33669">
        <w:trPr>
          <w:cantSplit/>
          <w:trHeight w:val="296"/>
          <w:tblHeader/>
          <w:jc w:val="center"/>
        </w:trPr>
        <w:tc>
          <w:tcPr>
            <w:tcW w:w="661" w:type="pct"/>
            <w:vMerge/>
            <w:vAlign w:val="center"/>
          </w:tcPr>
          <w:p w14:paraId="03D7C9D1" w14:textId="77777777" w:rsidR="008E1160" w:rsidRDefault="008E1160" w:rsidP="00A94C1B">
            <w:pPr>
              <w:pStyle w:val="TabelleText"/>
              <w:spacing w:line="276" w:lineRule="auto"/>
              <w:jc w:val="center"/>
            </w:pPr>
          </w:p>
        </w:tc>
        <w:tc>
          <w:tcPr>
            <w:tcW w:w="1991" w:type="pct"/>
            <w:vMerge w:val="restart"/>
            <w:vAlign w:val="center"/>
          </w:tcPr>
          <w:p w14:paraId="0865FF77" w14:textId="7C2151C7" w:rsidR="008E1160" w:rsidRPr="00E60F8D" w:rsidRDefault="008E1160" w:rsidP="00A94C1B">
            <w:pPr>
              <w:pStyle w:val="TabelleText"/>
              <w:spacing w:line="276" w:lineRule="auto"/>
            </w:pPr>
            <w:r>
              <w:t>Wi-Fi Connection</w:t>
            </w:r>
          </w:p>
        </w:tc>
        <w:tc>
          <w:tcPr>
            <w:tcW w:w="2348" w:type="pct"/>
            <w:vAlign w:val="center"/>
          </w:tcPr>
          <w:p w14:paraId="4C0635F9" w14:textId="4952020B" w:rsidR="008E1160" w:rsidRDefault="008E1160" w:rsidP="00A94C1B">
            <w:pPr>
              <w:pStyle w:val="TabelleText"/>
              <w:spacing w:line="276" w:lineRule="auto"/>
            </w:pPr>
            <w:r>
              <w:t>Connection Setup &amp; Reconnection</w:t>
            </w:r>
          </w:p>
        </w:tc>
      </w:tr>
      <w:tr w:rsidR="008E1160" w14:paraId="14303867" w14:textId="77777777" w:rsidTr="00E33669">
        <w:trPr>
          <w:cantSplit/>
          <w:trHeight w:val="296"/>
          <w:tblHeader/>
          <w:jc w:val="center"/>
        </w:trPr>
        <w:tc>
          <w:tcPr>
            <w:tcW w:w="661" w:type="pct"/>
            <w:vMerge/>
            <w:vAlign w:val="center"/>
          </w:tcPr>
          <w:p w14:paraId="46B30334" w14:textId="77777777" w:rsidR="008E1160" w:rsidRDefault="008E1160" w:rsidP="00A94C1B">
            <w:pPr>
              <w:pStyle w:val="TabelleText"/>
              <w:spacing w:line="276" w:lineRule="auto"/>
              <w:jc w:val="center"/>
            </w:pPr>
          </w:p>
        </w:tc>
        <w:tc>
          <w:tcPr>
            <w:tcW w:w="1991" w:type="pct"/>
            <w:vMerge/>
            <w:vAlign w:val="center"/>
          </w:tcPr>
          <w:p w14:paraId="5C8EB882" w14:textId="77777777" w:rsidR="008E1160" w:rsidRDefault="008E1160" w:rsidP="00A94C1B">
            <w:pPr>
              <w:pStyle w:val="TabelleText"/>
              <w:spacing w:line="276" w:lineRule="auto"/>
            </w:pPr>
          </w:p>
        </w:tc>
        <w:tc>
          <w:tcPr>
            <w:tcW w:w="2348" w:type="pct"/>
            <w:vAlign w:val="center"/>
          </w:tcPr>
          <w:p w14:paraId="6A492C2A" w14:textId="0E7214F4" w:rsidR="008E1160" w:rsidRDefault="008E1160" w:rsidP="00A94C1B">
            <w:pPr>
              <w:pStyle w:val="TabelleText"/>
              <w:spacing w:line="276" w:lineRule="auto"/>
            </w:pPr>
            <w:r>
              <w:t>Liveview Data send</w:t>
            </w:r>
          </w:p>
        </w:tc>
      </w:tr>
      <w:tr w:rsidR="008E1160" w14:paraId="1CE36BDC" w14:textId="77777777" w:rsidTr="00E33669">
        <w:trPr>
          <w:cantSplit/>
          <w:trHeight w:val="296"/>
          <w:tblHeader/>
          <w:jc w:val="center"/>
        </w:trPr>
        <w:tc>
          <w:tcPr>
            <w:tcW w:w="661" w:type="pct"/>
            <w:vMerge/>
            <w:vAlign w:val="center"/>
          </w:tcPr>
          <w:p w14:paraId="2FEB25C1" w14:textId="77777777" w:rsidR="008E1160" w:rsidRDefault="008E1160" w:rsidP="00A94C1B">
            <w:pPr>
              <w:pStyle w:val="TabelleText"/>
              <w:spacing w:line="276" w:lineRule="auto"/>
              <w:jc w:val="center"/>
            </w:pPr>
          </w:p>
        </w:tc>
        <w:tc>
          <w:tcPr>
            <w:tcW w:w="1991" w:type="pct"/>
            <w:vMerge/>
            <w:vAlign w:val="center"/>
          </w:tcPr>
          <w:p w14:paraId="6B143215" w14:textId="77777777" w:rsidR="008E1160" w:rsidRPr="00E60F8D" w:rsidRDefault="008E1160" w:rsidP="00A94C1B">
            <w:pPr>
              <w:pStyle w:val="TabelleText"/>
              <w:spacing w:line="276" w:lineRule="auto"/>
            </w:pPr>
          </w:p>
        </w:tc>
        <w:tc>
          <w:tcPr>
            <w:tcW w:w="2348" w:type="pct"/>
            <w:vAlign w:val="center"/>
          </w:tcPr>
          <w:p w14:paraId="00D23FBA" w14:textId="015489B5" w:rsidR="008E1160" w:rsidRDefault="008E1160" w:rsidP="00A94C1B">
            <w:pPr>
              <w:pStyle w:val="TabelleText"/>
              <w:spacing w:line="276" w:lineRule="auto"/>
            </w:pPr>
            <w:r>
              <w:t>Playback List Data Send</w:t>
            </w:r>
          </w:p>
        </w:tc>
      </w:tr>
      <w:tr w:rsidR="008E1160" w14:paraId="672F768C" w14:textId="77777777" w:rsidTr="00E33669">
        <w:trPr>
          <w:cantSplit/>
          <w:trHeight w:val="296"/>
          <w:tblHeader/>
          <w:jc w:val="center"/>
        </w:trPr>
        <w:tc>
          <w:tcPr>
            <w:tcW w:w="661" w:type="pct"/>
            <w:vMerge/>
            <w:vAlign w:val="center"/>
          </w:tcPr>
          <w:p w14:paraId="1AD27006" w14:textId="77777777" w:rsidR="008E1160" w:rsidRDefault="008E1160" w:rsidP="00A94C1B">
            <w:pPr>
              <w:pStyle w:val="TabelleText"/>
              <w:spacing w:line="276" w:lineRule="auto"/>
              <w:jc w:val="center"/>
            </w:pPr>
          </w:p>
        </w:tc>
        <w:tc>
          <w:tcPr>
            <w:tcW w:w="1991" w:type="pct"/>
            <w:vMerge/>
            <w:vAlign w:val="center"/>
          </w:tcPr>
          <w:p w14:paraId="162052BA" w14:textId="77777777" w:rsidR="008E1160" w:rsidRPr="00E60F8D" w:rsidRDefault="008E1160" w:rsidP="00A94C1B">
            <w:pPr>
              <w:pStyle w:val="TabelleText"/>
              <w:spacing w:line="276" w:lineRule="auto"/>
            </w:pPr>
          </w:p>
        </w:tc>
        <w:tc>
          <w:tcPr>
            <w:tcW w:w="2348" w:type="pct"/>
            <w:vAlign w:val="center"/>
          </w:tcPr>
          <w:p w14:paraId="7112540D" w14:textId="5B1800F6" w:rsidR="008E1160" w:rsidRDefault="008E1160" w:rsidP="00A94C1B">
            <w:pPr>
              <w:pStyle w:val="TabelleText"/>
              <w:spacing w:line="276" w:lineRule="auto"/>
            </w:pPr>
            <w:r>
              <w:t>Playback Control</w:t>
            </w:r>
          </w:p>
        </w:tc>
      </w:tr>
      <w:tr w:rsidR="008E1160" w14:paraId="60E3318A" w14:textId="77777777" w:rsidTr="00E33669">
        <w:trPr>
          <w:cantSplit/>
          <w:trHeight w:val="296"/>
          <w:tblHeader/>
          <w:jc w:val="center"/>
        </w:trPr>
        <w:tc>
          <w:tcPr>
            <w:tcW w:w="661" w:type="pct"/>
            <w:vMerge/>
            <w:vAlign w:val="center"/>
          </w:tcPr>
          <w:p w14:paraId="68822CBF" w14:textId="77777777" w:rsidR="008E1160" w:rsidRDefault="008E1160" w:rsidP="00A94C1B">
            <w:pPr>
              <w:pStyle w:val="TabelleText"/>
              <w:spacing w:line="276" w:lineRule="auto"/>
              <w:jc w:val="center"/>
            </w:pPr>
          </w:p>
        </w:tc>
        <w:tc>
          <w:tcPr>
            <w:tcW w:w="1991" w:type="pct"/>
            <w:vMerge/>
            <w:vAlign w:val="center"/>
          </w:tcPr>
          <w:p w14:paraId="64FB7A9E" w14:textId="77777777" w:rsidR="008E1160" w:rsidRPr="00E60F8D" w:rsidRDefault="008E1160" w:rsidP="00A94C1B">
            <w:pPr>
              <w:pStyle w:val="TabelleText"/>
              <w:spacing w:line="276" w:lineRule="auto"/>
            </w:pPr>
          </w:p>
        </w:tc>
        <w:tc>
          <w:tcPr>
            <w:tcW w:w="2348" w:type="pct"/>
            <w:vAlign w:val="center"/>
          </w:tcPr>
          <w:p w14:paraId="1E9BFA6F" w14:textId="050A9BCE" w:rsidR="008E1160" w:rsidRDefault="005E2BCE" w:rsidP="00A94C1B">
            <w:pPr>
              <w:pStyle w:val="TabelleText"/>
              <w:spacing w:line="276" w:lineRule="auto"/>
            </w:pPr>
            <w:r>
              <w:t>DVR Data Download</w:t>
            </w:r>
          </w:p>
        </w:tc>
      </w:tr>
      <w:tr w:rsidR="00F20D7C" w14:paraId="3016A45B" w14:textId="77777777" w:rsidTr="00E33669">
        <w:trPr>
          <w:cantSplit/>
          <w:trHeight w:val="296"/>
          <w:tblHeader/>
          <w:jc w:val="center"/>
        </w:trPr>
        <w:tc>
          <w:tcPr>
            <w:tcW w:w="661" w:type="pct"/>
            <w:vMerge/>
            <w:vAlign w:val="center"/>
          </w:tcPr>
          <w:p w14:paraId="5C345E1A" w14:textId="77777777" w:rsidR="00F20D7C" w:rsidRDefault="00F20D7C" w:rsidP="00A94C1B">
            <w:pPr>
              <w:pStyle w:val="TabelleText"/>
              <w:spacing w:line="276" w:lineRule="auto"/>
              <w:jc w:val="center"/>
            </w:pPr>
          </w:p>
        </w:tc>
        <w:tc>
          <w:tcPr>
            <w:tcW w:w="1991" w:type="pct"/>
            <w:vMerge w:val="restart"/>
            <w:vAlign w:val="center"/>
          </w:tcPr>
          <w:p w14:paraId="600AF59E" w14:textId="38DC96FB" w:rsidR="00F20D7C" w:rsidRPr="00E60F8D" w:rsidRDefault="00F20D7C" w:rsidP="00A94C1B">
            <w:pPr>
              <w:pStyle w:val="TabelleText"/>
              <w:spacing w:line="276" w:lineRule="auto"/>
            </w:pPr>
            <w:r>
              <w:t>DVR System Error Handling</w:t>
            </w:r>
          </w:p>
        </w:tc>
        <w:tc>
          <w:tcPr>
            <w:tcW w:w="2348" w:type="pct"/>
            <w:vAlign w:val="center"/>
          </w:tcPr>
          <w:p w14:paraId="1F7D9700" w14:textId="1C4BEFAC" w:rsidR="00F20D7C" w:rsidRDefault="00F20D7C" w:rsidP="00A94C1B">
            <w:pPr>
              <w:pStyle w:val="TabelleText"/>
              <w:spacing w:line="276" w:lineRule="auto"/>
            </w:pPr>
            <w:r>
              <w:t xml:space="preserve">Camera Sensor </w:t>
            </w:r>
            <w:r w:rsidR="002334AB">
              <w:t>Error Handling</w:t>
            </w:r>
          </w:p>
        </w:tc>
      </w:tr>
      <w:tr w:rsidR="00F20D7C" w14:paraId="62B7B93A" w14:textId="77777777" w:rsidTr="00E33669">
        <w:trPr>
          <w:cantSplit/>
          <w:trHeight w:val="296"/>
          <w:tblHeader/>
          <w:jc w:val="center"/>
        </w:trPr>
        <w:tc>
          <w:tcPr>
            <w:tcW w:w="661" w:type="pct"/>
            <w:vMerge/>
            <w:vAlign w:val="center"/>
          </w:tcPr>
          <w:p w14:paraId="03D02F26" w14:textId="77777777" w:rsidR="00F20D7C" w:rsidRDefault="00F20D7C" w:rsidP="00A94C1B">
            <w:pPr>
              <w:pStyle w:val="TabelleText"/>
              <w:spacing w:line="276" w:lineRule="auto"/>
              <w:jc w:val="center"/>
            </w:pPr>
          </w:p>
        </w:tc>
        <w:tc>
          <w:tcPr>
            <w:tcW w:w="1991" w:type="pct"/>
            <w:vMerge/>
            <w:vAlign w:val="center"/>
          </w:tcPr>
          <w:p w14:paraId="64AD6C11" w14:textId="77777777" w:rsidR="00F20D7C" w:rsidRDefault="00F20D7C" w:rsidP="00A94C1B">
            <w:pPr>
              <w:pStyle w:val="TabelleText"/>
              <w:spacing w:line="276" w:lineRule="auto"/>
            </w:pPr>
          </w:p>
        </w:tc>
        <w:tc>
          <w:tcPr>
            <w:tcW w:w="2348" w:type="pct"/>
            <w:vAlign w:val="center"/>
          </w:tcPr>
          <w:p w14:paraId="6C17A8E8" w14:textId="481ED4ED" w:rsidR="00F20D7C" w:rsidRDefault="00F20D7C" w:rsidP="00A94C1B">
            <w:pPr>
              <w:pStyle w:val="TabelleText"/>
              <w:spacing w:line="276" w:lineRule="auto"/>
            </w:pPr>
            <w:r>
              <w:t xml:space="preserve">Internal Memory </w:t>
            </w:r>
            <w:r w:rsidR="002334AB">
              <w:t>Error Handling</w:t>
            </w:r>
          </w:p>
        </w:tc>
      </w:tr>
      <w:tr w:rsidR="00F20D7C" w14:paraId="05615CFD" w14:textId="77777777" w:rsidTr="00E33669">
        <w:trPr>
          <w:cantSplit/>
          <w:trHeight w:val="296"/>
          <w:tblHeader/>
          <w:jc w:val="center"/>
        </w:trPr>
        <w:tc>
          <w:tcPr>
            <w:tcW w:w="661" w:type="pct"/>
            <w:vMerge/>
            <w:vAlign w:val="center"/>
          </w:tcPr>
          <w:p w14:paraId="67F56269" w14:textId="77777777" w:rsidR="00F20D7C" w:rsidRDefault="00F20D7C" w:rsidP="00A94C1B">
            <w:pPr>
              <w:pStyle w:val="TabelleText"/>
              <w:spacing w:line="276" w:lineRule="auto"/>
              <w:jc w:val="center"/>
            </w:pPr>
          </w:p>
        </w:tc>
        <w:tc>
          <w:tcPr>
            <w:tcW w:w="1991" w:type="pct"/>
            <w:vMerge/>
            <w:vAlign w:val="center"/>
          </w:tcPr>
          <w:p w14:paraId="4BCD35FA" w14:textId="77777777" w:rsidR="00F20D7C" w:rsidRDefault="00F20D7C" w:rsidP="00A94C1B">
            <w:pPr>
              <w:pStyle w:val="TabelleText"/>
              <w:spacing w:line="276" w:lineRule="auto"/>
            </w:pPr>
          </w:p>
        </w:tc>
        <w:tc>
          <w:tcPr>
            <w:tcW w:w="2348" w:type="pct"/>
            <w:vAlign w:val="center"/>
          </w:tcPr>
          <w:p w14:paraId="1A9C9DE0" w14:textId="36187F14" w:rsidR="00F20D7C" w:rsidRDefault="00F20D7C" w:rsidP="00A94C1B">
            <w:pPr>
              <w:pStyle w:val="TabelleText"/>
              <w:spacing w:line="276" w:lineRule="auto"/>
            </w:pPr>
            <w:r>
              <w:t xml:space="preserve">TF Card </w:t>
            </w:r>
            <w:r w:rsidR="002334AB">
              <w:t>Error Handling</w:t>
            </w:r>
          </w:p>
        </w:tc>
      </w:tr>
      <w:tr w:rsidR="00F20D7C" w14:paraId="2C529ACB" w14:textId="77777777" w:rsidTr="00E33669">
        <w:trPr>
          <w:cantSplit/>
          <w:trHeight w:val="296"/>
          <w:tblHeader/>
          <w:jc w:val="center"/>
        </w:trPr>
        <w:tc>
          <w:tcPr>
            <w:tcW w:w="661" w:type="pct"/>
            <w:vMerge/>
            <w:vAlign w:val="center"/>
          </w:tcPr>
          <w:p w14:paraId="76B62B5F" w14:textId="77777777" w:rsidR="00F20D7C" w:rsidRDefault="00F20D7C" w:rsidP="00A94C1B">
            <w:pPr>
              <w:pStyle w:val="TabelleText"/>
              <w:spacing w:line="276" w:lineRule="auto"/>
              <w:jc w:val="center"/>
            </w:pPr>
          </w:p>
        </w:tc>
        <w:tc>
          <w:tcPr>
            <w:tcW w:w="1991" w:type="pct"/>
            <w:vMerge/>
            <w:vAlign w:val="center"/>
          </w:tcPr>
          <w:p w14:paraId="45AAC589" w14:textId="77777777" w:rsidR="00F20D7C" w:rsidRDefault="00F20D7C" w:rsidP="00A94C1B">
            <w:pPr>
              <w:pStyle w:val="TabelleText"/>
              <w:spacing w:line="276" w:lineRule="auto"/>
            </w:pPr>
          </w:p>
        </w:tc>
        <w:tc>
          <w:tcPr>
            <w:tcW w:w="2348" w:type="pct"/>
            <w:vAlign w:val="center"/>
          </w:tcPr>
          <w:p w14:paraId="4368F382" w14:textId="079A2213" w:rsidR="00F20D7C" w:rsidRDefault="00F20D7C" w:rsidP="00A94C1B">
            <w:pPr>
              <w:pStyle w:val="TabelleText"/>
              <w:spacing w:line="276" w:lineRule="auto"/>
            </w:pPr>
            <w:r>
              <w:t xml:space="preserve">Wi-Fi </w:t>
            </w:r>
            <w:r w:rsidR="002334AB">
              <w:t>Error Handling</w:t>
            </w:r>
          </w:p>
        </w:tc>
      </w:tr>
      <w:tr w:rsidR="00017877" w14:paraId="4B80C510" w14:textId="77777777" w:rsidTr="00E33669">
        <w:trPr>
          <w:cantSplit/>
          <w:trHeight w:val="454"/>
          <w:tblHeader/>
          <w:jc w:val="center"/>
        </w:trPr>
        <w:tc>
          <w:tcPr>
            <w:tcW w:w="661" w:type="pct"/>
            <w:vMerge w:val="restart"/>
            <w:vAlign w:val="center"/>
            <w:hideMark/>
          </w:tcPr>
          <w:p w14:paraId="2F4F116A" w14:textId="77777777" w:rsidR="00017877" w:rsidRDefault="00017877" w:rsidP="00A94C1B">
            <w:pPr>
              <w:pStyle w:val="TabelleText"/>
              <w:spacing w:line="276" w:lineRule="auto"/>
              <w:jc w:val="center"/>
            </w:pPr>
            <w:r>
              <w:t>APIM</w:t>
            </w:r>
          </w:p>
          <w:p w14:paraId="59F917C8" w14:textId="0D7767A1" w:rsidR="0060062B" w:rsidRPr="00E60F8D" w:rsidRDefault="0060062B" w:rsidP="00A94C1B">
            <w:pPr>
              <w:pStyle w:val="TabelleText"/>
              <w:spacing w:line="276" w:lineRule="auto"/>
              <w:jc w:val="center"/>
            </w:pPr>
            <w:r>
              <w:t>DVROnboardClient</w:t>
            </w:r>
          </w:p>
        </w:tc>
        <w:tc>
          <w:tcPr>
            <w:tcW w:w="1991" w:type="pct"/>
            <w:vAlign w:val="center"/>
          </w:tcPr>
          <w:p w14:paraId="44123823" w14:textId="7EF77D08" w:rsidR="00017877" w:rsidRPr="00E60F8D" w:rsidRDefault="00017877" w:rsidP="00A94C1B">
            <w:pPr>
              <w:pStyle w:val="TabelleText"/>
              <w:spacing w:line="276" w:lineRule="auto"/>
            </w:pPr>
            <w:r>
              <w:t>AR Feature A</w:t>
            </w:r>
            <w:r>
              <w:rPr>
                <w:rFonts w:hint="eastAsia"/>
                <w:lang w:eastAsia="zh-CN"/>
              </w:rPr>
              <w:t>dapta</w:t>
            </w:r>
            <w:r>
              <w:t>tion</w:t>
            </w:r>
          </w:p>
        </w:tc>
        <w:tc>
          <w:tcPr>
            <w:tcW w:w="2348" w:type="pct"/>
            <w:vAlign w:val="center"/>
          </w:tcPr>
          <w:p w14:paraId="0A006073" w14:textId="638FDF26" w:rsidR="00017877" w:rsidRPr="00E60F8D" w:rsidRDefault="00017877" w:rsidP="00A94C1B">
            <w:pPr>
              <w:pStyle w:val="TabelleText"/>
              <w:spacing w:line="276" w:lineRule="auto"/>
            </w:pPr>
            <w:r>
              <w:t>AR Feature Work Status Judgement</w:t>
            </w:r>
          </w:p>
        </w:tc>
      </w:tr>
      <w:tr w:rsidR="00017877" w14:paraId="18BC3028" w14:textId="77777777" w:rsidTr="00E33669">
        <w:trPr>
          <w:cantSplit/>
          <w:trHeight w:val="454"/>
          <w:tblHeader/>
          <w:jc w:val="center"/>
        </w:trPr>
        <w:tc>
          <w:tcPr>
            <w:tcW w:w="661" w:type="pct"/>
            <w:vMerge/>
            <w:vAlign w:val="center"/>
          </w:tcPr>
          <w:p w14:paraId="6A71F274" w14:textId="77777777" w:rsidR="00017877" w:rsidRDefault="00017877" w:rsidP="006212E0">
            <w:pPr>
              <w:pStyle w:val="TabelleText"/>
              <w:spacing w:line="276" w:lineRule="auto"/>
              <w:jc w:val="center"/>
            </w:pPr>
          </w:p>
        </w:tc>
        <w:tc>
          <w:tcPr>
            <w:tcW w:w="1991" w:type="pct"/>
            <w:vMerge w:val="restart"/>
            <w:vAlign w:val="center"/>
          </w:tcPr>
          <w:p w14:paraId="306F4AD8" w14:textId="108A36D4" w:rsidR="00017877" w:rsidRPr="00E60F8D" w:rsidRDefault="00017877" w:rsidP="006212E0">
            <w:pPr>
              <w:pStyle w:val="TabelleText"/>
              <w:spacing w:line="276" w:lineRule="auto"/>
            </w:pPr>
            <w:r>
              <w:t>Vehicle Data Collection</w:t>
            </w:r>
          </w:p>
        </w:tc>
        <w:tc>
          <w:tcPr>
            <w:tcW w:w="2348" w:type="pct"/>
            <w:vAlign w:val="center"/>
          </w:tcPr>
          <w:p w14:paraId="3897203A" w14:textId="199FF0B7" w:rsidR="00017877" w:rsidRPr="00E60F8D" w:rsidRDefault="00017877" w:rsidP="006212E0">
            <w:pPr>
              <w:pStyle w:val="TabelleText"/>
              <w:spacing w:line="276" w:lineRule="auto"/>
            </w:pPr>
            <w:r>
              <w:t>GPS Date and Time Package</w:t>
            </w:r>
          </w:p>
        </w:tc>
      </w:tr>
      <w:tr w:rsidR="00017877" w14:paraId="7FA11D8D" w14:textId="77777777" w:rsidTr="00E33669">
        <w:trPr>
          <w:cantSplit/>
          <w:trHeight w:val="454"/>
          <w:tblHeader/>
          <w:jc w:val="center"/>
        </w:trPr>
        <w:tc>
          <w:tcPr>
            <w:tcW w:w="661" w:type="pct"/>
            <w:vMerge/>
            <w:vAlign w:val="center"/>
          </w:tcPr>
          <w:p w14:paraId="46199E9A" w14:textId="77777777" w:rsidR="00017877" w:rsidRDefault="00017877" w:rsidP="006212E0">
            <w:pPr>
              <w:pStyle w:val="TabelleText"/>
              <w:spacing w:line="276" w:lineRule="auto"/>
              <w:jc w:val="center"/>
            </w:pPr>
          </w:p>
        </w:tc>
        <w:tc>
          <w:tcPr>
            <w:tcW w:w="1991" w:type="pct"/>
            <w:vMerge/>
            <w:vAlign w:val="center"/>
          </w:tcPr>
          <w:p w14:paraId="5FE660E5" w14:textId="2D7AC20F" w:rsidR="00017877" w:rsidRPr="00E60F8D" w:rsidRDefault="00017877" w:rsidP="006212E0">
            <w:pPr>
              <w:pStyle w:val="TabelleText"/>
              <w:spacing w:line="276" w:lineRule="auto"/>
            </w:pPr>
          </w:p>
        </w:tc>
        <w:tc>
          <w:tcPr>
            <w:tcW w:w="2348" w:type="pct"/>
            <w:vAlign w:val="center"/>
          </w:tcPr>
          <w:p w14:paraId="24202110" w14:textId="629F42EC" w:rsidR="00017877" w:rsidRPr="00E60F8D" w:rsidRDefault="00017877" w:rsidP="006212E0">
            <w:pPr>
              <w:pStyle w:val="TabelleText"/>
              <w:spacing w:line="276" w:lineRule="auto"/>
            </w:pPr>
            <w:r>
              <w:t>Internal Data Collection</w:t>
            </w:r>
          </w:p>
        </w:tc>
      </w:tr>
      <w:tr w:rsidR="00017877" w14:paraId="65C27B7E" w14:textId="77777777" w:rsidTr="00E33669">
        <w:trPr>
          <w:cantSplit/>
          <w:trHeight w:val="454"/>
          <w:tblHeader/>
          <w:jc w:val="center"/>
        </w:trPr>
        <w:tc>
          <w:tcPr>
            <w:tcW w:w="661" w:type="pct"/>
            <w:vMerge/>
            <w:vAlign w:val="center"/>
          </w:tcPr>
          <w:p w14:paraId="5E13061A" w14:textId="77777777" w:rsidR="00017877" w:rsidRDefault="00017877" w:rsidP="006212E0">
            <w:pPr>
              <w:pStyle w:val="TabelleText"/>
              <w:spacing w:line="276" w:lineRule="auto"/>
              <w:jc w:val="center"/>
            </w:pPr>
          </w:p>
        </w:tc>
        <w:tc>
          <w:tcPr>
            <w:tcW w:w="1991" w:type="pct"/>
            <w:vMerge/>
            <w:vAlign w:val="center"/>
          </w:tcPr>
          <w:p w14:paraId="1ADDFA1A" w14:textId="597382CE" w:rsidR="00017877" w:rsidRPr="00E60F8D" w:rsidRDefault="00017877" w:rsidP="006212E0">
            <w:pPr>
              <w:pStyle w:val="TabelleText"/>
              <w:spacing w:line="276" w:lineRule="auto"/>
            </w:pPr>
          </w:p>
        </w:tc>
        <w:tc>
          <w:tcPr>
            <w:tcW w:w="2348" w:type="pct"/>
            <w:vAlign w:val="center"/>
          </w:tcPr>
          <w:p w14:paraId="50D06513" w14:textId="536D0640" w:rsidR="00017877" w:rsidRPr="00E60F8D" w:rsidRDefault="00017877" w:rsidP="006212E0">
            <w:pPr>
              <w:pStyle w:val="TabelleText"/>
              <w:spacing w:line="276" w:lineRule="auto"/>
            </w:pPr>
            <w:r>
              <w:t>CAN Data Collection</w:t>
            </w:r>
          </w:p>
        </w:tc>
      </w:tr>
      <w:tr w:rsidR="00017877" w14:paraId="3E66EDA3" w14:textId="77777777" w:rsidTr="00E33669">
        <w:trPr>
          <w:cantSplit/>
          <w:trHeight w:val="454"/>
          <w:tblHeader/>
          <w:jc w:val="center"/>
        </w:trPr>
        <w:tc>
          <w:tcPr>
            <w:tcW w:w="661" w:type="pct"/>
            <w:vMerge/>
            <w:vAlign w:val="center"/>
          </w:tcPr>
          <w:p w14:paraId="00D1F9C1" w14:textId="77777777" w:rsidR="00017877" w:rsidRDefault="00017877" w:rsidP="006212E0">
            <w:pPr>
              <w:pStyle w:val="TabelleText"/>
              <w:spacing w:line="276" w:lineRule="auto"/>
              <w:jc w:val="center"/>
            </w:pPr>
          </w:p>
        </w:tc>
        <w:tc>
          <w:tcPr>
            <w:tcW w:w="1991" w:type="pct"/>
            <w:vMerge/>
            <w:vAlign w:val="center"/>
          </w:tcPr>
          <w:p w14:paraId="1267162A" w14:textId="5A38B396" w:rsidR="00017877" w:rsidRPr="00E60F8D" w:rsidRDefault="00017877" w:rsidP="006212E0">
            <w:pPr>
              <w:pStyle w:val="TabelleText"/>
              <w:spacing w:line="276" w:lineRule="auto"/>
            </w:pPr>
          </w:p>
        </w:tc>
        <w:tc>
          <w:tcPr>
            <w:tcW w:w="2348" w:type="pct"/>
            <w:vAlign w:val="center"/>
          </w:tcPr>
          <w:p w14:paraId="17CA13D1" w14:textId="0A4F39E7" w:rsidR="00017877" w:rsidRPr="00E60F8D" w:rsidRDefault="00017877" w:rsidP="006212E0">
            <w:pPr>
              <w:pStyle w:val="TabelleText"/>
              <w:spacing w:line="276" w:lineRule="auto"/>
            </w:pPr>
            <w:r>
              <w:t>Vehicle Data Send to IDCM</w:t>
            </w:r>
          </w:p>
        </w:tc>
      </w:tr>
      <w:tr w:rsidR="00017877" w14:paraId="288B21B1" w14:textId="77777777" w:rsidTr="00E33669">
        <w:trPr>
          <w:cantSplit/>
          <w:trHeight w:val="454"/>
          <w:tblHeader/>
          <w:jc w:val="center"/>
        </w:trPr>
        <w:tc>
          <w:tcPr>
            <w:tcW w:w="661" w:type="pct"/>
            <w:vMerge/>
            <w:vAlign w:val="center"/>
          </w:tcPr>
          <w:p w14:paraId="0859D653" w14:textId="77777777" w:rsidR="00017877" w:rsidRDefault="00017877" w:rsidP="006212E0">
            <w:pPr>
              <w:pStyle w:val="TabelleText"/>
              <w:spacing w:line="276" w:lineRule="auto"/>
              <w:jc w:val="center"/>
            </w:pPr>
          </w:p>
        </w:tc>
        <w:tc>
          <w:tcPr>
            <w:tcW w:w="1991" w:type="pct"/>
            <w:vMerge w:val="restart"/>
            <w:vAlign w:val="center"/>
          </w:tcPr>
          <w:p w14:paraId="797FEC6A" w14:textId="7AECE0DB" w:rsidR="00017877" w:rsidRPr="00E60F8D" w:rsidRDefault="00017877" w:rsidP="006212E0">
            <w:pPr>
              <w:pStyle w:val="TabelleText"/>
              <w:spacing w:line="276" w:lineRule="auto"/>
            </w:pPr>
            <w:r>
              <w:t>Normal Video Record Switch</w:t>
            </w:r>
          </w:p>
        </w:tc>
        <w:tc>
          <w:tcPr>
            <w:tcW w:w="2348" w:type="pct"/>
            <w:vAlign w:val="center"/>
          </w:tcPr>
          <w:p w14:paraId="3B9D9C8A" w14:textId="50CA289C" w:rsidR="00017877" w:rsidRPr="00E60F8D" w:rsidRDefault="00017877" w:rsidP="006212E0">
            <w:pPr>
              <w:pStyle w:val="TabelleText"/>
              <w:spacing w:line="276" w:lineRule="auto"/>
            </w:pPr>
            <w:r>
              <w:t xml:space="preserve">Normal Video Record </w:t>
            </w:r>
            <w:r w:rsidR="00910028">
              <w:t>On/Off control</w:t>
            </w:r>
            <w:r>
              <w:t xml:space="preserve"> Logic</w:t>
            </w:r>
          </w:p>
        </w:tc>
      </w:tr>
      <w:tr w:rsidR="00017877" w14:paraId="7EE19E2A" w14:textId="77777777" w:rsidTr="00E33669">
        <w:trPr>
          <w:cantSplit/>
          <w:trHeight w:val="454"/>
          <w:tblHeader/>
          <w:jc w:val="center"/>
        </w:trPr>
        <w:tc>
          <w:tcPr>
            <w:tcW w:w="661" w:type="pct"/>
            <w:vMerge/>
            <w:vAlign w:val="center"/>
          </w:tcPr>
          <w:p w14:paraId="3E3885E5" w14:textId="77777777" w:rsidR="00017877" w:rsidRDefault="00017877" w:rsidP="006212E0">
            <w:pPr>
              <w:pStyle w:val="TabelleText"/>
              <w:spacing w:line="276" w:lineRule="auto"/>
              <w:jc w:val="center"/>
            </w:pPr>
          </w:p>
        </w:tc>
        <w:tc>
          <w:tcPr>
            <w:tcW w:w="1991" w:type="pct"/>
            <w:vMerge/>
            <w:vAlign w:val="center"/>
          </w:tcPr>
          <w:p w14:paraId="1975731E" w14:textId="069EBE76" w:rsidR="00017877" w:rsidRPr="00E60F8D" w:rsidRDefault="00017877" w:rsidP="006212E0">
            <w:pPr>
              <w:pStyle w:val="TabelleText"/>
              <w:spacing w:line="276" w:lineRule="auto"/>
            </w:pPr>
          </w:p>
        </w:tc>
        <w:tc>
          <w:tcPr>
            <w:tcW w:w="2348" w:type="pct"/>
            <w:vAlign w:val="center"/>
          </w:tcPr>
          <w:p w14:paraId="49CDFFF8" w14:textId="70C1DB09" w:rsidR="00017877" w:rsidRPr="00E60F8D" w:rsidRDefault="00017877" w:rsidP="006212E0">
            <w:pPr>
              <w:pStyle w:val="TabelleText"/>
              <w:spacing w:line="276" w:lineRule="auto"/>
            </w:pPr>
            <w:r>
              <w:t>Request Switch HMI</w:t>
            </w:r>
          </w:p>
        </w:tc>
      </w:tr>
      <w:tr w:rsidR="00017877" w14:paraId="1DB2DAEB" w14:textId="77777777" w:rsidTr="00E33669">
        <w:trPr>
          <w:cantSplit/>
          <w:trHeight w:val="454"/>
          <w:tblHeader/>
          <w:jc w:val="center"/>
        </w:trPr>
        <w:tc>
          <w:tcPr>
            <w:tcW w:w="661" w:type="pct"/>
            <w:vMerge/>
            <w:vAlign w:val="center"/>
          </w:tcPr>
          <w:p w14:paraId="24DBBC8A" w14:textId="77777777" w:rsidR="00017877" w:rsidRDefault="00017877" w:rsidP="006212E0">
            <w:pPr>
              <w:pStyle w:val="TabelleText"/>
              <w:spacing w:line="276" w:lineRule="auto"/>
              <w:jc w:val="center"/>
            </w:pPr>
          </w:p>
        </w:tc>
        <w:tc>
          <w:tcPr>
            <w:tcW w:w="1991" w:type="pct"/>
            <w:vMerge w:val="restart"/>
            <w:vAlign w:val="center"/>
          </w:tcPr>
          <w:p w14:paraId="1CDCC06B" w14:textId="669F23D3" w:rsidR="00017877" w:rsidRPr="00E60F8D" w:rsidRDefault="00017877" w:rsidP="006212E0">
            <w:pPr>
              <w:pStyle w:val="TabelleText"/>
              <w:spacing w:line="276" w:lineRule="auto"/>
            </w:pPr>
            <w:r>
              <w:t>DVR Launcher Interface</w:t>
            </w:r>
          </w:p>
        </w:tc>
        <w:tc>
          <w:tcPr>
            <w:tcW w:w="2348" w:type="pct"/>
            <w:vAlign w:val="center"/>
          </w:tcPr>
          <w:p w14:paraId="5BCE8AE2" w14:textId="090C9640" w:rsidR="00017877" w:rsidRPr="00E60F8D" w:rsidRDefault="00017877" w:rsidP="006212E0">
            <w:pPr>
              <w:pStyle w:val="TabelleText"/>
              <w:spacing w:line="276" w:lineRule="auto"/>
            </w:pPr>
            <w:r>
              <w:t>Main Page Launcher</w:t>
            </w:r>
          </w:p>
        </w:tc>
      </w:tr>
      <w:tr w:rsidR="00017877" w14:paraId="079F38D2" w14:textId="77777777" w:rsidTr="00E33669">
        <w:trPr>
          <w:cantSplit/>
          <w:trHeight w:val="454"/>
          <w:tblHeader/>
          <w:jc w:val="center"/>
        </w:trPr>
        <w:tc>
          <w:tcPr>
            <w:tcW w:w="661" w:type="pct"/>
            <w:vMerge/>
            <w:vAlign w:val="center"/>
          </w:tcPr>
          <w:p w14:paraId="7B4BD1B6" w14:textId="77777777" w:rsidR="00017877" w:rsidRDefault="00017877" w:rsidP="001E109D">
            <w:pPr>
              <w:pStyle w:val="TabelleText"/>
              <w:spacing w:line="276" w:lineRule="auto"/>
              <w:jc w:val="center"/>
            </w:pPr>
          </w:p>
        </w:tc>
        <w:tc>
          <w:tcPr>
            <w:tcW w:w="1991" w:type="pct"/>
            <w:vMerge/>
            <w:vAlign w:val="center"/>
          </w:tcPr>
          <w:p w14:paraId="26B93438" w14:textId="44DAE706" w:rsidR="00017877" w:rsidRPr="00E60F8D" w:rsidRDefault="00017877" w:rsidP="001E109D">
            <w:pPr>
              <w:pStyle w:val="TabelleText"/>
              <w:spacing w:line="276" w:lineRule="auto"/>
            </w:pPr>
          </w:p>
        </w:tc>
        <w:tc>
          <w:tcPr>
            <w:tcW w:w="2348" w:type="pct"/>
            <w:vAlign w:val="center"/>
          </w:tcPr>
          <w:p w14:paraId="2A1520FC" w14:textId="3DE66F16" w:rsidR="00017877" w:rsidRPr="00E60F8D" w:rsidRDefault="00017877" w:rsidP="001E109D">
            <w:pPr>
              <w:pStyle w:val="TabelleText"/>
              <w:spacing w:line="276" w:lineRule="auto"/>
            </w:pPr>
            <w:r>
              <w:t>Quick Panel Launcher</w:t>
            </w:r>
          </w:p>
        </w:tc>
      </w:tr>
      <w:tr w:rsidR="00017877" w14:paraId="3C39BD8B" w14:textId="77777777" w:rsidTr="00E33669">
        <w:trPr>
          <w:cantSplit/>
          <w:trHeight w:val="454"/>
          <w:tblHeader/>
          <w:jc w:val="center"/>
        </w:trPr>
        <w:tc>
          <w:tcPr>
            <w:tcW w:w="661" w:type="pct"/>
            <w:vMerge/>
            <w:vAlign w:val="center"/>
          </w:tcPr>
          <w:p w14:paraId="7C950703" w14:textId="77777777" w:rsidR="00017877" w:rsidRDefault="00017877" w:rsidP="001E109D">
            <w:pPr>
              <w:pStyle w:val="TabelleText"/>
              <w:spacing w:line="276" w:lineRule="auto"/>
              <w:jc w:val="center"/>
            </w:pPr>
          </w:p>
        </w:tc>
        <w:tc>
          <w:tcPr>
            <w:tcW w:w="1991" w:type="pct"/>
            <w:vMerge/>
            <w:vAlign w:val="center"/>
          </w:tcPr>
          <w:p w14:paraId="7C3B04A8" w14:textId="6C5FC159" w:rsidR="00017877" w:rsidRPr="00E60F8D" w:rsidRDefault="00017877" w:rsidP="001E109D">
            <w:pPr>
              <w:pStyle w:val="TabelleText"/>
              <w:spacing w:line="276" w:lineRule="auto"/>
            </w:pPr>
          </w:p>
        </w:tc>
        <w:tc>
          <w:tcPr>
            <w:tcW w:w="2348" w:type="pct"/>
            <w:vAlign w:val="center"/>
          </w:tcPr>
          <w:p w14:paraId="7F2EA9EC" w14:textId="51A99A0A" w:rsidR="00017877" w:rsidRPr="00E60F8D" w:rsidRDefault="00017877" w:rsidP="001E109D">
            <w:pPr>
              <w:pStyle w:val="TabelleText"/>
              <w:spacing w:line="276" w:lineRule="auto"/>
            </w:pPr>
            <w:r>
              <w:t>Local APP Launcher</w:t>
            </w:r>
          </w:p>
        </w:tc>
      </w:tr>
      <w:tr w:rsidR="00017877" w14:paraId="59439CD8" w14:textId="77777777" w:rsidTr="00E33669">
        <w:trPr>
          <w:cantSplit/>
          <w:trHeight w:val="454"/>
          <w:tblHeader/>
          <w:jc w:val="center"/>
        </w:trPr>
        <w:tc>
          <w:tcPr>
            <w:tcW w:w="661" w:type="pct"/>
            <w:vMerge/>
            <w:vAlign w:val="center"/>
          </w:tcPr>
          <w:p w14:paraId="48F1E426" w14:textId="77777777" w:rsidR="00017877" w:rsidRDefault="00017877" w:rsidP="001E109D">
            <w:pPr>
              <w:pStyle w:val="TabelleText"/>
              <w:spacing w:line="276" w:lineRule="auto"/>
              <w:jc w:val="center"/>
            </w:pPr>
          </w:p>
        </w:tc>
        <w:tc>
          <w:tcPr>
            <w:tcW w:w="1991" w:type="pct"/>
            <w:vMerge/>
            <w:vAlign w:val="center"/>
          </w:tcPr>
          <w:p w14:paraId="02CA59E1" w14:textId="77777777" w:rsidR="00017877" w:rsidRPr="00E60F8D" w:rsidRDefault="00017877" w:rsidP="001E109D">
            <w:pPr>
              <w:pStyle w:val="TabelleText"/>
              <w:spacing w:line="276" w:lineRule="auto"/>
            </w:pPr>
          </w:p>
        </w:tc>
        <w:tc>
          <w:tcPr>
            <w:tcW w:w="2348" w:type="pct"/>
            <w:vAlign w:val="center"/>
          </w:tcPr>
          <w:p w14:paraId="27E6B893" w14:textId="5894A901" w:rsidR="00017877" w:rsidRPr="00E60F8D" w:rsidRDefault="00017877" w:rsidP="001E109D">
            <w:pPr>
              <w:pStyle w:val="TabelleText"/>
              <w:spacing w:line="276" w:lineRule="auto"/>
            </w:pPr>
            <w:r>
              <w:t xml:space="preserve">Voice </w:t>
            </w:r>
            <w:r w:rsidR="00910028">
              <w:t>Control</w:t>
            </w:r>
            <w:r>
              <w:t xml:space="preserve"> Launcher</w:t>
            </w:r>
          </w:p>
        </w:tc>
      </w:tr>
      <w:tr w:rsidR="00017877" w14:paraId="1F51D460" w14:textId="77777777" w:rsidTr="00E33669">
        <w:trPr>
          <w:cantSplit/>
          <w:trHeight w:val="454"/>
          <w:tblHeader/>
          <w:jc w:val="center"/>
        </w:trPr>
        <w:tc>
          <w:tcPr>
            <w:tcW w:w="661" w:type="pct"/>
            <w:vMerge/>
            <w:vAlign w:val="center"/>
          </w:tcPr>
          <w:p w14:paraId="56753700" w14:textId="77777777" w:rsidR="00017877" w:rsidRDefault="00017877" w:rsidP="001E109D">
            <w:pPr>
              <w:pStyle w:val="TabelleText"/>
              <w:spacing w:line="276" w:lineRule="auto"/>
              <w:jc w:val="center"/>
            </w:pPr>
          </w:p>
        </w:tc>
        <w:tc>
          <w:tcPr>
            <w:tcW w:w="1991" w:type="pct"/>
            <w:vMerge w:val="restart"/>
            <w:vAlign w:val="center"/>
          </w:tcPr>
          <w:p w14:paraId="69CBDA88" w14:textId="27C29DCA" w:rsidR="00017877" w:rsidRDefault="00017877" w:rsidP="001E109D">
            <w:pPr>
              <w:pStyle w:val="TabelleText"/>
              <w:spacing w:line="276" w:lineRule="auto"/>
            </w:pPr>
            <w:r>
              <w:t>Video Liveview</w:t>
            </w:r>
          </w:p>
        </w:tc>
        <w:tc>
          <w:tcPr>
            <w:tcW w:w="2348" w:type="pct"/>
            <w:vAlign w:val="center"/>
          </w:tcPr>
          <w:p w14:paraId="4C8B83F3" w14:textId="1C6D1994" w:rsidR="00017877" w:rsidRDefault="00017877" w:rsidP="001E109D">
            <w:pPr>
              <w:pStyle w:val="TabelleText"/>
              <w:spacing w:line="276" w:lineRule="auto"/>
            </w:pPr>
            <w:r>
              <w:t xml:space="preserve">Enter Liveview </w:t>
            </w:r>
          </w:p>
        </w:tc>
      </w:tr>
      <w:tr w:rsidR="00017877" w14:paraId="7607BA65" w14:textId="77777777" w:rsidTr="00E33669">
        <w:trPr>
          <w:cantSplit/>
          <w:trHeight w:val="454"/>
          <w:tblHeader/>
          <w:jc w:val="center"/>
        </w:trPr>
        <w:tc>
          <w:tcPr>
            <w:tcW w:w="661" w:type="pct"/>
            <w:vMerge/>
            <w:vAlign w:val="center"/>
          </w:tcPr>
          <w:p w14:paraId="3A36E152" w14:textId="77777777" w:rsidR="00017877" w:rsidRDefault="00017877" w:rsidP="001E109D">
            <w:pPr>
              <w:pStyle w:val="TabelleText"/>
              <w:spacing w:line="276" w:lineRule="auto"/>
              <w:jc w:val="center"/>
            </w:pPr>
          </w:p>
        </w:tc>
        <w:tc>
          <w:tcPr>
            <w:tcW w:w="1991" w:type="pct"/>
            <w:vMerge/>
            <w:vAlign w:val="center"/>
          </w:tcPr>
          <w:p w14:paraId="666EC940" w14:textId="36244046" w:rsidR="00017877" w:rsidRDefault="00017877" w:rsidP="001E109D">
            <w:pPr>
              <w:pStyle w:val="TabelleText"/>
              <w:spacing w:line="276" w:lineRule="auto"/>
            </w:pPr>
          </w:p>
        </w:tc>
        <w:tc>
          <w:tcPr>
            <w:tcW w:w="2348" w:type="pct"/>
            <w:vAlign w:val="center"/>
          </w:tcPr>
          <w:p w14:paraId="432B7A83" w14:textId="2094807F" w:rsidR="00017877" w:rsidRPr="00E60F8D" w:rsidRDefault="00017877" w:rsidP="001E109D">
            <w:pPr>
              <w:pStyle w:val="TabelleText"/>
              <w:spacing w:line="276" w:lineRule="auto"/>
            </w:pPr>
            <w:r>
              <w:t>Video Receive</w:t>
            </w:r>
          </w:p>
        </w:tc>
      </w:tr>
      <w:tr w:rsidR="00017877" w14:paraId="07634644" w14:textId="77777777" w:rsidTr="00E33669">
        <w:trPr>
          <w:cantSplit/>
          <w:trHeight w:val="454"/>
          <w:tblHeader/>
          <w:jc w:val="center"/>
        </w:trPr>
        <w:tc>
          <w:tcPr>
            <w:tcW w:w="661" w:type="pct"/>
            <w:vMerge/>
            <w:vAlign w:val="center"/>
          </w:tcPr>
          <w:p w14:paraId="059A2372" w14:textId="77777777" w:rsidR="00017877" w:rsidRDefault="00017877" w:rsidP="001E109D">
            <w:pPr>
              <w:pStyle w:val="TabelleText"/>
              <w:spacing w:line="276" w:lineRule="auto"/>
              <w:jc w:val="center"/>
            </w:pPr>
          </w:p>
        </w:tc>
        <w:tc>
          <w:tcPr>
            <w:tcW w:w="1991" w:type="pct"/>
            <w:vMerge/>
            <w:vAlign w:val="center"/>
          </w:tcPr>
          <w:p w14:paraId="054E781A" w14:textId="77777777" w:rsidR="00017877" w:rsidRDefault="00017877" w:rsidP="001E109D">
            <w:pPr>
              <w:pStyle w:val="TabelleText"/>
              <w:spacing w:line="276" w:lineRule="auto"/>
            </w:pPr>
          </w:p>
        </w:tc>
        <w:tc>
          <w:tcPr>
            <w:tcW w:w="2348" w:type="pct"/>
            <w:vAlign w:val="center"/>
          </w:tcPr>
          <w:p w14:paraId="2E622CF4" w14:textId="658F63C4" w:rsidR="00017877" w:rsidRPr="00E60F8D" w:rsidRDefault="00017877" w:rsidP="001E109D">
            <w:pPr>
              <w:pStyle w:val="TabelleText"/>
              <w:spacing w:line="276" w:lineRule="auto"/>
            </w:pPr>
            <w:r>
              <w:t>Video display</w:t>
            </w:r>
          </w:p>
        </w:tc>
      </w:tr>
      <w:tr w:rsidR="005A4118" w14:paraId="7DE315A2" w14:textId="77777777" w:rsidTr="00E33669">
        <w:trPr>
          <w:cantSplit/>
          <w:trHeight w:val="454"/>
          <w:tblHeader/>
          <w:jc w:val="center"/>
        </w:trPr>
        <w:tc>
          <w:tcPr>
            <w:tcW w:w="661" w:type="pct"/>
            <w:vMerge/>
            <w:vAlign w:val="center"/>
          </w:tcPr>
          <w:p w14:paraId="196CB573" w14:textId="77777777" w:rsidR="005A4118" w:rsidRDefault="005A4118" w:rsidP="001E109D">
            <w:pPr>
              <w:pStyle w:val="TabelleText"/>
              <w:spacing w:line="276" w:lineRule="auto"/>
              <w:jc w:val="center"/>
            </w:pPr>
          </w:p>
        </w:tc>
        <w:tc>
          <w:tcPr>
            <w:tcW w:w="1991" w:type="pct"/>
            <w:vMerge w:val="restart"/>
            <w:vAlign w:val="center"/>
          </w:tcPr>
          <w:p w14:paraId="7A79C71A" w14:textId="2D2E7B19" w:rsidR="005A4118" w:rsidRDefault="005A4118" w:rsidP="001E109D">
            <w:pPr>
              <w:pStyle w:val="TabelleText"/>
              <w:spacing w:line="276" w:lineRule="auto"/>
            </w:pPr>
            <w:r>
              <w:t>Video/Photo Playback</w:t>
            </w:r>
          </w:p>
        </w:tc>
        <w:tc>
          <w:tcPr>
            <w:tcW w:w="2348" w:type="pct"/>
            <w:vAlign w:val="center"/>
          </w:tcPr>
          <w:p w14:paraId="2CD837D8" w14:textId="207B0142" w:rsidR="005A4118" w:rsidRPr="00E60F8D" w:rsidRDefault="005A4118" w:rsidP="001E109D">
            <w:pPr>
              <w:pStyle w:val="TabelleText"/>
              <w:spacing w:line="276" w:lineRule="auto"/>
            </w:pPr>
            <w:r>
              <w:t xml:space="preserve">Enter Playback </w:t>
            </w:r>
          </w:p>
        </w:tc>
      </w:tr>
      <w:tr w:rsidR="005A4118" w14:paraId="0B90DCB7" w14:textId="77777777" w:rsidTr="00E33669">
        <w:trPr>
          <w:cantSplit/>
          <w:trHeight w:val="454"/>
          <w:tblHeader/>
          <w:jc w:val="center"/>
        </w:trPr>
        <w:tc>
          <w:tcPr>
            <w:tcW w:w="661" w:type="pct"/>
            <w:vMerge/>
            <w:vAlign w:val="center"/>
          </w:tcPr>
          <w:p w14:paraId="51B82B5F" w14:textId="77777777" w:rsidR="005A4118" w:rsidRDefault="005A4118" w:rsidP="001E109D">
            <w:pPr>
              <w:pStyle w:val="TabelleText"/>
              <w:spacing w:line="276" w:lineRule="auto"/>
              <w:jc w:val="center"/>
            </w:pPr>
          </w:p>
        </w:tc>
        <w:tc>
          <w:tcPr>
            <w:tcW w:w="1991" w:type="pct"/>
            <w:vMerge/>
            <w:vAlign w:val="center"/>
          </w:tcPr>
          <w:p w14:paraId="2164B7FA" w14:textId="77777777" w:rsidR="005A4118" w:rsidRDefault="005A4118" w:rsidP="001E109D">
            <w:pPr>
              <w:pStyle w:val="TabelleText"/>
              <w:spacing w:line="276" w:lineRule="auto"/>
            </w:pPr>
          </w:p>
        </w:tc>
        <w:tc>
          <w:tcPr>
            <w:tcW w:w="2348" w:type="pct"/>
            <w:vAlign w:val="center"/>
          </w:tcPr>
          <w:p w14:paraId="2FF2AAD8" w14:textId="2DCAC85D" w:rsidR="005A4118" w:rsidRPr="00E60F8D" w:rsidRDefault="005A4118" w:rsidP="001E109D">
            <w:pPr>
              <w:pStyle w:val="TabelleText"/>
              <w:spacing w:line="276" w:lineRule="auto"/>
            </w:pPr>
            <w:r>
              <w:t>Playback List Receive and Display</w:t>
            </w:r>
          </w:p>
        </w:tc>
      </w:tr>
      <w:tr w:rsidR="005A4118" w14:paraId="16026EE4" w14:textId="77777777" w:rsidTr="00E33669">
        <w:trPr>
          <w:cantSplit/>
          <w:trHeight w:val="454"/>
          <w:tblHeader/>
          <w:jc w:val="center"/>
        </w:trPr>
        <w:tc>
          <w:tcPr>
            <w:tcW w:w="661" w:type="pct"/>
            <w:vMerge/>
            <w:vAlign w:val="center"/>
          </w:tcPr>
          <w:p w14:paraId="7CB02E77" w14:textId="77777777" w:rsidR="005A4118" w:rsidRDefault="005A4118" w:rsidP="001E109D">
            <w:pPr>
              <w:pStyle w:val="TabelleText"/>
              <w:spacing w:line="276" w:lineRule="auto"/>
              <w:jc w:val="center"/>
            </w:pPr>
          </w:p>
        </w:tc>
        <w:tc>
          <w:tcPr>
            <w:tcW w:w="1991" w:type="pct"/>
            <w:vMerge/>
            <w:vAlign w:val="center"/>
          </w:tcPr>
          <w:p w14:paraId="0DF37D0D" w14:textId="77777777" w:rsidR="005A4118" w:rsidRDefault="005A4118" w:rsidP="001E109D">
            <w:pPr>
              <w:pStyle w:val="TabelleText"/>
              <w:spacing w:line="276" w:lineRule="auto"/>
            </w:pPr>
          </w:p>
        </w:tc>
        <w:tc>
          <w:tcPr>
            <w:tcW w:w="2348" w:type="pct"/>
            <w:vAlign w:val="center"/>
          </w:tcPr>
          <w:p w14:paraId="51110BE7" w14:textId="5C761AE8" w:rsidR="005A4118" w:rsidRPr="00E60F8D" w:rsidRDefault="005A4118" w:rsidP="001E109D">
            <w:pPr>
              <w:pStyle w:val="TabelleText"/>
              <w:spacing w:line="276" w:lineRule="auto"/>
            </w:pPr>
            <w:r>
              <w:t>Video/Photo Playback Display</w:t>
            </w:r>
          </w:p>
        </w:tc>
      </w:tr>
      <w:tr w:rsidR="005A4118" w14:paraId="70A11FB3" w14:textId="77777777" w:rsidTr="00E33669">
        <w:trPr>
          <w:cantSplit/>
          <w:trHeight w:val="454"/>
          <w:tblHeader/>
          <w:jc w:val="center"/>
        </w:trPr>
        <w:tc>
          <w:tcPr>
            <w:tcW w:w="661" w:type="pct"/>
            <w:vMerge/>
            <w:vAlign w:val="center"/>
          </w:tcPr>
          <w:p w14:paraId="5CF6C127" w14:textId="77777777" w:rsidR="005A4118" w:rsidRDefault="005A4118" w:rsidP="001E109D">
            <w:pPr>
              <w:pStyle w:val="TabelleText"/>
              <w:spacing w:line="276" w:lineRule="auto"/>
              <w:jc w:val="center"/>
            </w:pPr>
          </w:p>
        </w:tc>
        <w:tc>
          <w:tcPr>
            <w:tcW w:w="1991" w:type="pct"/>
            <w:vMerge/>
            <w:vAlign w:val="center"/>
          </w:tcPr>
          <w:p w14:paraId="015CD9CD" w14:textId="77777777" w:rsidR="005A4118" w:rsidRDefault="005A4118" w:rsidP="001E109D">
            <w:pPr>
              <w:pStyle w:val="TabelleText"/>
              <w:spacing w:line="276" w:lineRule="auto"/>
            </w:pPr>
          </w:p>
        </w:tc>
        <w:tc>
          <w:tcPr>
            <w:tcW w:w="2348" w:type="pct"/>
            <w:vAlign w:val="center"/>
          </w:tcPr>
          <w:p w14:paraId="621C3EC6" w14:textId="39F32C12" w:rsidR="005A4118" w:rsidRPr="00E60F8D" w:rsidRDefault="005A4118" w:rsidP="001E109D">
            <w:pPr>
              <w:pStyle w:val="TabelleText"/>
              <w:spacing w:line="276" w:lineRule="auto"/>
            </w:pPr>
            <w:r>
              <w:t xml:space="preserve">Screenshot Command </w:t>
            </w:r>
          </w:p>
        </w:tc>
      </w:tr>
      <w:tr w:rsidR="005A4118" w14:paraId="256DB06A" w14:textId="77777777" w:rsidTr="00E33669">
        <w:trPr>
          <w:cantSplit/>
          <w:trHeight w:val="454"/>
          <w:tblHeader/>
          <w:jc w:val="center"/>
        </w:trPr>
        <w:tc>
          <w:tcPr>
            <w:tcW w:w="661" w:type="pct"/>
            <w:vMerge/>
            <w:vAlign w:val="center"/>
          </w:tcPr>
          <w:p w14:paraId="1E487F3B" w14:textId="77777777" w:rsidR="005A4118" w:rsidRDefault="005A4118" w:rsidP="001E109D">
            <w:pPr>
              <w:pStyle w:val="TabelleText"/>
              <w:spacing w:line="276" w:lineRule="auto"/>
              <w:jc w:val="center"/>
            </w:pPr>
          </w:p>
        </w:tc>
        <w:tc>
          <w:tcPr>
            <w:tcW w:w="1991" w:type="pct"/>
            <w:vMerge/>
            <w:vAlign w:val="center"/>
          </w:tcPr>
          <w:p w14:paraId="5E45B45A" w14:textId="77777777" w:rsidR="005A4118" w:rsidRDefault="005A4118" w:rsidP="001E109D">
            <w:pPr>
              <w:pStyle w:val="TabelleText"/>
              <w:spacing w:line="276" w:lineRule="auto"/>
            </w:pPr>
          </w:p>
        </w:tc>
        <w:tc>
          <w:tcPr>
            <w:tcW w:w="2348" w:type="pct"/>
            <w:vAlign w:val="center"/>
          </w:tcPr>
          <w:p w14:paraId="3324CA32" w14:textId="40EE76B2" w:rsidR="005A4118" w:rsidRPr="00E60F8D" w:rsidRDefault="005A4118" w:rsidP="001E109D">
            <w:pPr>
              <w:pStyle w:val="TabelleText"/>
              <w:spacing w:line="276" w:lineRule="auto"/>
            </w:pPr>
            <w:r>
              <w:t xml:space="preserve">Last/Next File Command </w:t>
            </w:r>
          </w:p>
        </w:tc>
      </w:tr>
      <w:tr w:rsidR="005A4118" w14:paraId="53B64250" w14:textId="77777777" w:rsidTr="00E33669">
        <w:trPr>
          <w:cantSplit/>
          <w:trHeight w:val="454"/>
          <w:tblHeader/>
          <w:jc w:val="center"/>
        </w:trPr>
        <w:tc>
          <w:tcPr>
            <w:tcW w:w="661" w:type="pct"/>
            <w:vMerge/>
            <w:vAlign w:val="center"/>
          </w:tcPr>
          <w:p w14:paraId="77D491E3" w14:textId="77777777" w:rsidR="005A4118" w:rsidRDefault="005A4118" w:rsidP="001E109D">
            <w:pPr>
              <w:pStyle w:val="TabelleText"/>
              <w:spacing w:line="276" w:lineRule="auto"/>
              <w:jc w:val="center"/>
            </w:pPr>
          </w:p>
        </w:tc>
        <w:tc>
          <w:tcPr>
            <w:tcW w:w="1991" w:type="pct"/>
            <w:vMerge/>
            <w:vAlign w:val="center"/>
          </w:tcPr>
          <w:p w14:paraId="30EDA72E" w14:textId="77777777" w:rsidR="005A4118" w:rsidRDefault="005A4118" w:rsidP="001E109D">
            <w:pPr>
              <w:pStyle w:val="TabelleText"/>
              <w:spacing w:line="276" w:lineRule="auto"/>
            </w:pPr>
          </w:p>
        </w:tc>
        <w:tc>
          <w:tcPr>
            <w:tcW w:w="2348" w:type="pct"/>
            <w:vAlign w:val="center"/>
          </w:tcPr>
          <w:p w14:paraId="283350FA" w14:textId="174C616F" w:rsidR="005A4118" w:rsidRPr="00E60F8D" w:rsidRDefault="005A4118" w:rsidP="001E109D">
            <w:pPr>
              <w:pStyle w:val="TabelleText"/>
              <w:spacing w:line="276" w:lineRule="auto"/>
            </w:pPr>
            <w:r>
              <w:t xml:space="preserve">Forward &amp; Backward Command </w:t>
            </w:r>
          </w:p>
        </w:tc>
      </w:tr>
      <w:tr w:rsidR="005A4118" w14:paraId="03AFB174" w14:textId="77777777" w:rsidTr="00E33669">
        <w:trPr>
          <w:cantSplit/>
          <w:trHeight w:val="454"/>
          <w:tblHeader/>
          <w:jc w:val="center"/>
        </w:trPr>
        <w:tc>
          <w:tcPr>
            <w:tcW w:w="661" w:type="pct"/>
            <w:vMerge/>
            <w:vAlign w:val="center"/>
          </w:tcPr>
          <w:p w14:paraId="73B3EAEB" w14:textId="77777777" w:rsidR="005A4118" w:rsidRDefault="005A4118" w:rsidP="001E109D">
            <w:pPr>
              <w:pStyle w:val="TabelleText"/>
              <w:spacing w:line="276" w:lineRule="auto"/>
              <w:jc w:val="center"/>
            </w:pPr>
          </w:p>
        </w:tc>
        <w:tc>
          <w:tcPr>
            <w:tcW w:w="1991" w:type="pct"/>
            <w:vMerge/>
            <w:vAlign w:val="center"/>
          </w:tcPr>
          <w:p w14:paraId="584840EA" w14:textId="77777777" w:rsidR="005A4118" w:rsidRDefault="005A4118" w:rsidP="001E109D">
            <w:pPr>
              <w:pStyle w:val="TabelleText"/>
              <w:spacing w:line="276" w:lineRule="auto"/>
            </w:pPr>
          </w:p>
        </w:tc>
        <w:tc>
          <w:tcPr>
            <w:tcW w:w="2348" w:type="pct"/>
            <w:vAlign w:val="center"/>
          </w:tcPr>
          <w:p w14:paraId="66EF4179" w14:textId="463D2EAF" w:rsidR="005A4118" w:rsidRPr="00E60F8D" w:rsidRDefault="005A4118" w:rsidP="001E109D">
            <w:pPr>
              <w:pStyle w:val="TabelleText"/>
              <w:spacing w:line="276" w:lineRule="auto"/>
            </w:pPr>
            <w:r>
              <w:t>Play/Stop Command</w:t>
            </w:r>
          </w:p>
        </w:tc>
      </w:tr>
      <w:tr w:rsidR="005A4118" w14:paraId="76BFA532" w14:textId="77777777" w:rsidTr="00E33669">
        <w:trPr>
          <w:cantSplit/>
          <w:trHeight w:val="454"/>
          <w:tblHeader/>
          <w:jc w:val="center"/>
        </w:trPr>
        <w:tc>
          <w:tcPr>
            <w:tcW w:w="661" w:type="pct"/>
            <w:vMerge/>
            <w:vAlign w:val="center"/>
          </w:tcPr>
          <w:p w14:paraId="78AC4EE8" w14:textId="77777777" w:rsidR="005A4118" w:rsidRDefault="005A4118" w:rsidP="001E109D">
            <w:pPr>
              <w:pStyle w:val="TabelleText"/>
              <w:spacing w:line="276" w:lineRule="auto"/>
              <w:jc w:val="center"/>
            </w:pPr>
          </w:p>
        </w:tc>
        <w:tc>
          <w:tcPr>
            <w:tcW w:w="1991" w:type="pct"/>
            <w:vMerge/>
            <w:vAlign w:val="center"/>
          </w:tcPr>
          <w:p w14:paraId="055C07D5" w14:textId="77777777" w:rsidR="005A4118" w:rsidRDefault="005A4118" w:rsidP="001E109D">
            <w:pPr>
              <w:pStyle w:val="TabelleText"/>
              <w:spacing w:line="276" w:lineRule="auto"/>
            </w:pPr>
          </w:p>
        </w:tc>
        <w:tc>
          <w:tcPr>
            <w:tcW w:w="2348" w:type="pct"/>
            <w:vAlign w:val="center"/>
          </w:tcPr>
          <w:p w14:paraId="36A51912" w14:textId="18657DD7" w:rsidR="005A4118" w:rsidRDefault="005A4118" w:rsidP="001E109D">
            <w:pPr>
              <w:pStyle w:val="TabelleText"/>
              <w:spacing w:line="276" w:lineRule="auto"/>
            </w:pPr>
            <w:r>
              <w:t xml:space="preserve">Gear Position </w:t>
            </w:r>
            <w:proofErr w:type="spellStart"/>
            <w:r>
              <w:t>Pretection</w:t>
            </w:r>
            <w:proofErr w:type="spellEnd"/>
          </w:p>
        </w:tc>
      </w:tr>
      <w:tr w:rsidR="00017877" w14:paraId="3575454A" w14:textId="77777777" w:rsidTr="00E33669">
        <w:trPr>
          <w:cantSplit/>
          <w:trHeight w:val="454"/>
          <w:tblHeader/>
          <w:jc w:val="center"/>
        </w:trPr>
        <w:tc>
          <w:tcPr>
            <w:tcW w:w="661" w:type="pct"/>
            <w:vMerge/>
            <w:vAlign w:val="center"/>
          </w:tcPr>
          <w:p w14:paraId="78D1698F" w14:textId="77777777" w:rsidR="00017877" w:rsidRDefault="00017877" w:rsidP="001E109D">
            <w:pPr>
              <w:pStyle w:val="TabelleText"/>
              <w:spacing w:line="276" w:lineRule="auto"/>
              <w:jc w:val="center"/>
            </w:pPr>
          </w:p>
        </w:tc>
        <w:tc>
          <w:tcPr>
            <w:tcW w:w="1991" w:type="pct"/>
            <w:vMerge w:val="restart"/>
            <w:vAlign w:val="center"/>
          </w:tcPr>
          <w:p w14:paraId="14CB99F9" w14:textId="4D8D8716" w:rsidR="00017877" w:rsidRDefault="00017877" w:rsidP="001E109D">
            <w:pPr>
              <w:pStyle w:val="TabelleText"/>
              <w:spacing w:line="276" w:lineRule="auto"/>
            </w:pPr>
            <w:r>
              <w:t>DVR Setting</w:t>
            </w:r>
          </w:p>
        </w:tc>
        <w:tc>
          <w:tcPr>
            <w:tcW w:w="2348" w:type="pct"/>
            <w:vAlign w:val="center"/>
          </w:tcPr>
          <w:p w14:paraId="61DEA538" w14:textId="762F9EF4" w:rsidR="00017877" w:rsidRPr="00E60F8D" w:rsidRDefault="00017877" w:rsidP="001E109D">
            <w:pPr>
              <w:pStyle w:val="TabelleText"/>
              <w:spacing w:line="276" w:lineRule="auto"/>
            </w:pPr>
            <w:r>
              <w:t>Setting Value Command</w:t>
            </w:r>
          </w:p>
        </w:tc>
      </w:tr>
      <w:tr w:rsidR="00017877" w14:paraId="2D94DB12" w14:textId="77777777" w:rsidTr="00E33669">
        <w:trPr>
          <w:cantSplit/>
          <w:trHeight w:val="454"/>
          <w:tblHeader/>
          <w:jc w:val="center"/>
        </w:trPr>
        <w:tc>
          <w:tcPr>
            <w:tcW w:w="661" w:type="pct"/>
            <w:vMerge/>
            <w:vAlign w:val="center"/>
          </w:tcPr>
          <w:p w14:paraId="3AF82FA5" w14:textId="77777777" w:rsidR="00017877" w:rsidRDefault="00017877" w:rsidP="001E109D">
            <w:pPr>
              <w:pStyle w:val="TabelleText"/>
              <w:spacing w:line="276" w:lineRule="auto"/>
              <w:jc w:val="center"/>
            </w:pPr>
          </w:p>
        </w:tc>
        <w:tc>
          <w:tcPr>
            <w:tcW w:w="1991" w:type="pct"/>
            <w:vMerge/>
            <w:vAlign w:val="center"/>
          </w:tcPr>
          <w:p w14:paraId="5E48B251" w14:textId="77777777" w:rsidR="00017877" w:rsidRDefault="00017877" w:rsidP="001E109D">
            <w:pPr>
              <w:pStyle w:val="TabelleText"/>
              <w:spacing w:line="276" w:lineRule="auto"/>
            </w:pPr>
          </w:p>
        </w:tc>
        <w:tc>
          <w:tcPr>
            <w:tcW w:w="2348" w:type="pct"/>
            <w:vAlign w:val="center"/>
          </w:tcPr>
          <w:p w14:paraId="25EDC46A" w14:textId="508C7090" w:rsidR="00017877" w:rsidRPr="00E60F8D" w:rsidRDefault="00017877" w:rsidP="001E109D">
            <w:pPr>
              <w:pStyle w:val="TabelleText"/>
              <w:spacing w:line="276" w:lineRule="auto"/>
            </w:pPr>
            <w:r>
              <w:t>Back to Default Value</w:t>
            </w:r>
          </w:p>
        </w:tc>
      </w:tr>
      <w:tr w:rsidR="00017877" w14:paraId="05C537A8" w14:textId="77777777" w:rsidTr="00E33669">
        <w:trPr>
          <w:cantSplit/>
          <w:trHeight w:val="454"/>
          <w:tblHeader/>
          <w:jc w:val="center"/>
        </w:trPr>
        <w:tc>
          <w:tcPr>
            <w:tcW w:w="661" w:type="pct"/>
            <w:vMerge/>
            <w:vAlign w:val="center"/>
          </w:tcPr>
          <w:p w14:paraId="6B7AF479" w14:textId="77777777" w:rsidR="00017877" w:rsidRDefault="00017877" w:rsidP="001E109D">
            <w:pPr>
              <w:pStyle w:val="TabelleText"/>
              <w:spacing w:line="276" w:lineRule="auto"/>
              <w:jc w:val="center"/>
            </w:pPr>
          </w:p>
        </w:tc>
        <w:tc>
          <w:tcPr>
            <w:tcW w:w="1991" w:type="pct"/>
            <w:vMerge/>
            <w:vAlign w:val="center"/>
          </w:tcPr>
          <w:p w14:paraId="6701C39C" w14:textId="77777777" w:rsidR="00017877" w:rsidRDefault="00017877" w:rsidP="001E109D">
            <w:pPr>
              <w:pStyle w:val="TabelleText"/>
              <w:spacing w:line="276" w:lineRule="auto"/>
            </w:pPr>
          </w:p>
        </w:tc>
        <w:tc>
          <w:tcPr>
            <w:tcW w:w="2348" w:type="pct"/>
            <w:vAlign w:val="center"/>
          </w:tcPr>
          <w:p w14:paraId="49BA290A" w14:textId="421A812E" w:rsidR="00017877" w:rsidRPr="00E60F8D" w:rsidRDefault="00017877" w:rsidP="001E109D">
            <w:pPr>
              <w:pStyle w:val="TabelleText"/>
              <w:spacing w:line="276" w:lineRule="auto"/>
            </w:pPr>
            <w:r>
              <w:t>IDCM Information Update &amp; Display</w:t>
            </w:r>
          </w:p>
        </w:tc>
      </w:tr>
      <w:tr w:rsidR="00017877" w14:paraId="687AAAE0" w14:textId="77777777" w:rsidTr="00E33669">
        <w:trPr>
          <w:cantSplit/>
          <w:trHeight w:val="454"/>
          <w:tblHeader/>
          <w:jc w:val="center"/>
        </w:trPr>
        <w:tc>
          <w:tcPr>
            <w:tcW w:w="661" w:type="pct"/>
            <w:vMerge/>
            <w:vAlign w:val="center"/>
          </w:tcPr>
          <w:p w14:paraId="3DC139E0" w14:textId="77777777" w:rsidR="00017877" w:rsidRDefault="00017877" w:rsidP="001E109D">
            <w:pPr>
              <w:pStyle w:val="TabelleText"/>
              <w:spacing w:line="276" w:lineRule="auto"/>
              <w:jc w:val="center"/>
            </w:pPr>
          </w:p>
        </w:tc>
        <w:tc>
          <w:tcPr>
            <w:tcW w:w="1991" w:type="pct"/>
            <w:vMerge/>
            <w:vAlign w:val="center"/>
          </w:tcPr>
          <w:p w14:paraId="38D62B4E" w14:textId="77777777" w:rsidR="00017877" w:rsidRDefault="00017877" w:rsidP="001E109D">
            <w:pPr>
              <w:pStyle w:val="TabelleText"/>
              <w:spacing w:line="276" w:lineRule="auto"/>
            </w:pPr>
          </w:p>
        </w:tc>
        <w:tc>
          <w:tcPr>
            <w:tcW w:w="2348" w:type="pct"/>
            <w:vAlign w:val="center"/>
          </w:tcPr>
          <w:p w14:paraId="0B481C84" w14:textId="713A1B5C" w:rsidR="00017877" w:rsidRPr="00E60F8D" w:rsidRDefault="00017877" w:rsidP="001E109D">
            <w:pPr>
              <w:pStyle w:val="TabelleText"/>
              <w:spacing w:line="276" w:lineRule="auto"/>
            </w:pPr>
            <w:r>
              <w:t>Format TF Card Command</w:t>
            </w:r>
          </w:p>
        </w:tc>
      </w:tr>
      <w:tr w:rsidR="001E1594" w14:paraId="29F1E8EC" w14:textId="77777777" w:rsidTr="00E33669">
        <w:trPr>
          <w:cantSplit/>
          <w:trHeight w:val="454"/>
          <w:tblHeader/>
          <w:jc w:val="center"/>
        </w:trPr>
        <w:tc>
          <w:tcPr>
            <w:tcW w:w="661" w:type="pct"/>
            <w:vMerge/>
            <w:vAlign w:val="center"/>
          </w:tcPr>
          <w:p w14:paraId="1C0C3AE1" w14:textId="77777777" w:rsidR="001E1594" w:rsidRDefault="001E1594" w:rsidP="00F54EEC">
            <w:pPr>
              <w:pStyle w:val="TabelleText"/>
              <w:spacing w:line="276" w:lineRule="auto"/>
              <w:jc w:val="center"/>
            </w:pPr>
          </w:p>
        </w:tc>
        <w:tc>
          <w:tcPr>
            <w:tcW w:w="1991" w:type="pct"/>
            <w:vMerge w:val="restart"/>
            <w:vAlign w:val="center"/>
          </w:tcPr>
          <w:p w14:paraId="1C3B80BD" w14:textId="6FFDC2E2" w:rsidR="001E1594" w:rsidRDefault="001E1594" w:rsidP="00F54EEC">
            <w:pPr>
              <w:pStyle w:val="TabelleText"/>
              <w:spacing w:line="276" w:lineRule="auto"/>
            </w:pPr>
            <w:r>
              <w:t>DVR Data Copy to TF Card</w:t>
            </w:r>
          </w:p>
        </w:tc>
        <w:tc>
          <w:tcPr>
            <w:tcW w:w="2348" w:type="pct"/>
            <w:vAlign w:val="center"/>
          </w:tcPr>
          <w:p w14:paraId="31C69293" w14:textId="62866840" w:rsidR="001E1594" w:rsidRPr="00E60F8D" w:rsidRDefault="001E1594" w:rsidP="00F54EEC">
            <w:pPr>
              <w:pStyle w:val="TabelleText"/>
              <w:spacing w:line="276" w:lineRule="auto"/>
            </w:pPr>
            <w:r>
              <w:t>Smart Copy Command</w:t>
            </w:r>
          </w:p>
        </w:tc>
      </w:tr>
      <w:tr w:rsidR="001E1594" w14:paraId="25EAF267" w14:textId="77777777" w:rsidTr="00E33669">
        <w:trPr>
          <w:cantSplit/>
          <w:trHeight w:val="454"/>
          <w:tblHeader/>
          <w:jc w:val="center"/>
        </w:trPr>
        <w:tc>
          <w:tcPr>
            <w:tcW w:w="661" w:type="pct"/>
            <w:vMerge/>
            <w:vAlign w:val="center"/>
          </w:tcPr>
          <w:p w14:paraId="3626D800" w14:textId="77777777" w:rsidR="001E1594" w:rsidRDefault="001E1594" w:rsidP="00F54EEC">
            <w:pPr>
              <w:pStyle w:val="TabelleText"/>
              <w:spacing w:line="276" w:lineRule="auto"/>
              <w:jc w:val="center"/>
            </w:pPr>
          </w:p>
        </w:tc>
        <w:tc>
          <w:tcPr>
            <w:tcW w:w="1991" w:type="pct"/>
            <w:vMerge/>
            <w:vAlign w:val="center"/>
          </w:tcPr>
          <w:p w14:paraId="0B395417" w14:textId="2688751F" w:rsidR="001E1594" w:rsidRDefault="001E1594" w:rsidP="00F54EEC">
            <w:pPr>
              <w:pStyle w:val="TabelleText"/>
              <w:spacing w:line="276" w:lineRule="auto"/>
            </w:pPr>
          </w:p>
        </w:tc>
        <w:tc>
          <w:tcPr>
            <w:tcW w:w="2348" w:type="pct"/>
            <w:vAlign w:val="center"/>
          </w:tcPr>
          <w:p w14:paraId="315BB2E6" w14:textId="08034A8F" w:rsidR="001E1594" w:rsidRPr="00E60F8D" w:rsidRDefault="001E1594" w:rsidP="00F54EEC">
            <w:pPr>
              <w:pStyle w:val="TabelleText"/>
              <w:spacing w:line="276" w:lineRule="auto"/>
            </w:pPr>
            <w:r>
              <w:t>Copy List Create</w:t>
            </w:r>
          </w:p>
        </w:tc>
      </w:tr>
      <w:tr w:rsidR="001E1594" w14:paraId="29BB011B" w14:textId="77777777" w:rsidTr="00E33669">
        <w:trPr>
          <w:cantSplit/>
          <w:trHeight w:val="454"/>
          <w:tblHeader/>
          <w:jc w:val="center"/>
        </w:trPr>
        <w:tc>
          <w:tcPr>
            <w:tcW w:w="661" w:type="pct"/>
            <w:vMerge/>
            <w:vAlign w:val="center"/>
          </w:tcPr>
          <w:p w14:paraId="331314D8" w14:textId="77777777" w:rsidR="001E1594" w:rsidRDefault="001E1594" w:rsidP="00F54EEC">
            <w:pPr>
              <w:pStyle w:val="TabelleText"/>
              <w:spacing w:line="276" w:lineRule="auto"/>
              <w:jc w:val="center"/>
            </w:pPr>
          </w:p>
        </w:tc>
        <w:tc>
          <w:tcPr>
            <w:tcW w:w="1991" w:type="pct"/>
            <w:vMerge/>
            <w:vAlign w:val="center"/>
          </w:tcPr>
          <w:p w14:paraId="7E136706" w14:textId="77777777" w:rsidR="001E1594" w:rsidRDefault="001E1594" w:rsidP="00F54EEC">
            <w:pPr>
              <w:pStyle w:val="TabelleText"/>
              <w:spacing w:line="276" w:lineRule="auto"/>
            </w:pPr>
          </w:p>
        </w:tc>
        <w:tc>
          <w:tcPr>
            <w:tcW w:w="2348" w:type="pct"/>
            <w:vAlign w:val="center"/>
          </w:tcPr>
          <w:p w14:paraId="49645919" w14:textId="2736C63F" w:rsidR="001E1594" w:rsidRPr="00E60F8D" w:rsidRDefault="001E1594" w:rsidP="00F54EEC">
            <w:pPr>
              <w:pStyle w:val="TabelleText"/>
              <w:spacing w:line="276" w:lineRule="auto"/>
            </w:pPr>
            <w:r>
              <w:t>Copy Status Display</w:t>
            </w:r>
          </w:p>
        </w:tc>
      </w:tr>
      <w:tr w:rsidR="001E1594" w14:paraId="11E05836" w14:textId="77777777" w:rsidTr="00E33669">
        <w:trPr>
          <w:cantSplit/>
          <w:trHeight w:val="454"/>
          <w:tblHeader/>
          <w:jc w:val="center"/>
        </w:trPr>
        <w:tc>
          <w:tcPr>
            <w:tcW w:w="661" w:type="pct"/>
            <w:vMerge/>
            <w:vAlign w:val="center"/>
          </w:tcPr>
          <w:p w14:paraId="79AE39DA" w14:textId="77777777" w:rsidR="001E1594" w:rsidRDefault="001E1594" w:rsidP="001E1594">
            <w:pPr>
              <w:pStyle w:val="TabelleText"/>
              <w:spacing w:line="276" w:lineRule="auto"/>
              <w:jc w:val="center"/>
            </w:pPr>
          </w:p>
        </w:tc>
        <w:tc>
          <w:tcPr>
            <w:tcW w:w="1991" w:type="pct"/>
            <w:vMerge/>
            <w:vAlign w:val="center"/>
          </w:tcPr>
          <w:p w14:paraId="2BEE6233" w14:textId="77777777" w:rsidR="001E1594" w:rsidRDefault="001E1594" w:rsidP="001E1594">
            <w:pPr>
              <w:pStyle w:val="TabelleText"/>
              <w:spacing w:line="276" w:lineRule="auto"/>
            </w:pPr>
          </w:p>
        </w:tc>
        <w:tc>
          <w:tcPr>
            <w:tcW w:w="2348" w:type="pct"/>
            <w:vAlign w:val="center"/>
          </w:tcPr>
          <w:p w14:paraId="7339F7B2" w14:textId="1BA6A190" w:rsidR="001E1594" w:rsidRDefault="001E1594" w:rsidP="001E1594">
            <w:pPr>
              <w:pStyle w:val="TabelleText"/>
              <w:spacing w:line="276" w:lineRule="auto"/>
            </w:pPr>
            <w:r>
              <w:t>Background Copy</w:t>
            </w:r>
          </w:p>
        </w:tc>
      </w:tr>
      <w:tr w:rsidR="001E1594" w14:paraId="3CC387FF" w14:textId="77777777" w:rsidTr="00E33669">
        <w:trPr>
          <w:cantSplit/>
          <w:trHeight w:val="454"/>
          <w:tblHeader/>
          <w:jc w:val="center"/>
        </w:trPr>
        <w:tc>
          <w:tcPr>
            <w:tcW w:w="661" w:type="pct"/>
            <w:vMerge/>
            <w:vAlign w:val="center"/>
          </w:tcPr>
          <w:p w14:paraId="5A5C3939" w14:textId="77777777" w:rsidR="001E1594" w:rsidRDefault="001E1594" w:rsidP="001E1594">
            <w:pPr>
              <w:pStyle w:val="TabelleText"/>
              <w:spacing w:line="276" w:lineRule="auto"/>
              <w:jc w:val="center"/>
            </w:pPr>
          </w:p>
        </w:tc>
        <w:tc>
          <w:tcPr>
            <w:tcW w:w="1991" w:type="pct"/>
            <w:vMerge/>
            <w:vAlign w:val="center"/>
          </w:tcPr>
          <w:p w14:paraId="1F0C34D3" w14:textId="77777777" w:rsidR="001E1594" w:rsidRDefault="001E1594" w:rsidP="001E1594">
            <w:pPr>
              <w:pStyle w:val="TabelleText"/>
              <w:spacing w:line="276" w:lineRule="auto"/>
            </w:pPr>
          </w:p>
        </w:tc>
        <w:tc>
          <w:tcPr>
            <w:tcW w:w="2348" w:type="pct"/>
            <w:vAlign w:val="center"/>
          </w:tcPr>
          <w:p w14:paraId="32533275" w14:textId="6290C41D" w:rsidR="001E1594" w:rsidRDefault="001E1594" w:rsidP="001E1594">
            <w:pPr>
              <w:pStyle w:val="TabelleText"/>
              <w:spacing w:line="276" w:lineRule="auto"/>
            </w:pPr>
            <w:r>
              <w:t>Cancel Copy</w:t>
            </w:r>
          </w:p>
        </w:tc>
      </w:tr>
      <w:tr w:rsidR="001E1594" w14:paraId="39C35A21" w14:textId="77777777" w:rsidTr="00E33669">
        <w:trPr>
          <w:cantSplit/>
          <w:trHeight w:val="454"/>
          <w:tblHeader/>
          <w:jc w:val="center"/>
        </w:trPr>
        <w:tc>
          <w:tcPr>
            <w:tcW w:w="661" w:type="pct"/>
            <w:vMerge/>
            <w:vAlign w:val="center"/>
          </w:tcPr>
          <w:p w14:paraId="229181DF" w14:textId="77777777" w:rsidR="001E1594" w:rsidRDefault="001E1594" w:rsidP="001E1594">
            <w:pPr>
              <w:pStyle w:val="TabelleText"/>
              <w:spacing w:line="276" w:lineRule="auto"/>
              <w:jc w:val="center"/>
            </w:pPr>
          </w:p>
        </w:tc>
        <w:tc>
          <w:tcPr>
            <w:tcW w:w="1991" w:type="pct"/>
            <w:vMerge w:val="restart"/>
            <w:vAlign w:val="center"/>
          </w:tcPr>
          <w:p w14:paraId="43300035" w14:textId="236B4024" w:rsidR="001E1594" w:rsidRPr="00910028" w:rsidRDefault="001E1594" w:rsidP="001E1594">
            <w:pPr>
              <w:pStyle w:val="TabelleText"/>
              <w:spacing w:line="276" w:lineRule="auto"/>
              <w:rPr>
                <w:strike/>
              </w:rPr>
            </w:pPr>
            <w:r w:rsidRPr="00910028">
              <w:rPr>
                <w:strike/>
              </w:rPr>
              <w:t>DVR Data Copy to Smart Phone</w:t>
            </w:r>
          </w:p>
        </w:tc>
        <w:tc>
          <w:tcPr>
            <w:tcW w:w="2348" w:type="pct"/>
            <w:vAlign w:val="center"/>
          </w:tcPr>
          <w:p w14:paraId="2384D3F0" w14:textId="2CEC6193" w:rsidR="001E1594" w:rsidRPr="00910028" w:rsidRDefault="001E1594" w:rsidP="001E1594">
            <w:pPr>
              <w:pStyle w:val="TabelleText"/>
              <w:spacing w:line="276" w:lineRule="auto"/>
              <w:rPr>
                <w:strike/>
              </w:rPr>
            </w:pPr>
            <w:r w:rsidRPr="00910028">
              <w:rPr>
                <w:strike/>
              </w:rPr>
              <w:t>Copy List Create</w:t>
            </w:r>
          </w:p>
        </w:tc>
      </w:tr>
      <w:tr w:rsidR="001E1594" w14:paraId="0E14AAAA" w14:textId="77777777" w:rsidTr="00E33669">
        <w:trPr>
          <w:cantSplit/>
          <w:trHeight w:val="454"/>
          <w:tblHeader/>
          <w:jc w:val="center"/>
        </w:trPr>
        <w:tc>
          <w:tcPr>
            <w:tcW w:w="661" w:type="pct"/>
            <w:vMerge/>
            <w:vAlign w:val="center"/>
          </w:tcPr>
          <w:p w14:paraId="45E4712F" w14:textId="77777777" w:rsidR="001E1594" w:rsidRDefault="001E1594" w:rsidP="001E1594">
            <w:pPr>
              <w:pStyle w:val="TabelleText"/>
              <w:spacing w:line="276" w:lineRule="auto"/>
              <w:jc w:val="center"/>
            </w:pPr>
          </w:p>
        </w:tc>
        <w:tc>
          <w:tcPr>
            <w:tcW w:w="1991" w:type="pct"/>
            <w:vMerge/>
            <w:vAlign w:val="center"/>
          </w:tcPr>
          <w:p w14:paraId="67D6EFD0" w14:textId="77777777" w:rsidR="001E1594" w:rsidRPr="00910028" w:rsidRDefault="001E1594" w:rsidP="001E1594">
            <w:pPr>
              <w:pStyle w:val="TabelleText"/>
              <w:spacing w:line="276" w:lineRule="auto"/>
              <w:rPr>
                <w:strike/>
              </w:rPr>
            </w:pPr>
          </w:p>
        </w:tc>
        <w:tc>
          <w:tcPr>
            <w:tcW w:w="2348" w:type="pct"/>
            <w:vAlign w:val="center"/>
          </w:tcPr>
          <w:p w14:paraId="3BBAF34D" w14:textId="0368152E" w:rsidR="001E1594" w:rsidRPr="00910028" w:rsidRDefault="001E1594" w:rsidP="001E1594">
            <w:pPr>
              <w:pStyle w:val="TabelleText"/>
              <w:spacing w:line="276" w:lineRule="auto"/>
              <w:rPr>
                <w:strike/>
              </w:rPr>
            </w:pPr>
            <w:r w:rsidRPr="00910028">
              <w:rPr>
                <w:strike/>
              </w:rPr>
              <w:t>Copy Status Display</w:t>
            </w:r>
          </w:p>
        </w:tc>
      </w:tr>
      <w:tr w:rsidR="001E1594" w14:paraId="55670ECC" w14:textId="77777777" w:rsidTr="00E33669">
        <w:trPr>
          <w:cantSplit/>
          <w:trHeight w:val="454"/>
          <w:tblHeader/>
          <w:jc w:val="center"/>
        </w:trPr>
        <w:tc>
          <w:tcPr>
            <w:tcW w:w="661" w:type="pct"/>
            <w:vMerge/>
            <w:vAlign w:val="center"/>
          </w:tcPr>
          <w:p w14:paraId="613A25AA" w14:textId="77777777" w:rsidR="001E1594" w:rsidRDefault="001E1594" w:rsidP="001E1594">
            <w:pPr>
              <w:pStyle w:val="TabelleText"/>
              <w:spacing w:line="276" w:lineRule="auto"/>
              <w:jc w:val="center"/>
            </w:pPr>
          </w:p>
        </w:tc>
        <w:tc>
          <w:tcPr>
            <w:tcW w:w="1991" w:type="pct"/>
            <w:vMerge/>
            <w:vAlign w:val="center"/>
          </w:tcPr>
          <w:p w14:paraId="0EC3DCBA" w14:textId="77777777" w:rsidR="001E1594" w:rsidRPr="00910028" w:rsidRDefault="001E1594" w:rsidP="001E1594">
            <w:pPr>
              <w:pStyle w:val="TabelleText"/>
              <w:spacing w:line="276" w:lineRule="auto"/>
              <w:rPr>
                <w:strike/>
              </w:rPr>
            </w:pPr>
          </w:p>
        </w:tc>
        <w:tc>
          <w:tcPr>
            <w:tcW w:w="2348" w:type="pct"/>
            <w:vAlign w:val="center"/>
          </w:tcPr>
          <w:p w14:paraId="0AF7899D" w14:textId="3B1074CD" w:rsidR="001E1594" w:rsidRPr="00910028" w:rsidRDefault="001E1594" w:rsidP="001E1594">
            <w:pPr>
              <w:pStyle w:val="TabelleText"/>
              <w:spacing w:line="276" w:lineRule="auto"/>
              <w:rPr>
                <w:strike/>
              </w:rPr>
            </w:pPr>
            <w:r w:rsidRPr="00910028">
              <w:rPr>
                <w:strike/>
              </w:rPr>
              <w:t>Background Copy</w:t>
            </w:r>
          </w:p>
        </w:tc>
      </w:tr>
      <w:tr w:rsidR="001E1594" w14:paraId="6CAA9ED7" w14:textId="77777777" w:rsidTr="00E33669">
        <w:trPr>
          <w:cantSplit/>
          <w:trHeight w:val="454"/>
          <w:tblHeader/>
          <w:jc w:val="center"/>
        </w:trPr>
        <w:tc>
          <w:tcPr>
            <w:tcW w:w="661" w:type="pct"/>
            <w:vMerge/>
            <w:vAlign w:val="center"/>
          </w:tcPr>
          <w:p w14:paraId="0C471CCC" w14:textId="77777777" w:rsidR="001E1594" w:rsidRDefault="001E1594" w:rsidP="001E1594">
            <w:pPr>
              <w:pStyle w:val="TabelleText"/>
              <w:spacing w:line="276" w:lineRule="auto"/>
              <w:jc w:val="center"/>
            </w:pPr>
          </w:p>
        </w:tc>
        <w:tc>
          <w:tcPr>
            <w:tcW w:w="1991" w:type="pct"/>
            <w:vMerge/>
            <w:vAlign w:val="center"/>
          </w:tcPr>
          <w:p w14:paraId="1F287E7A" w14:textId="77777777" w:rsidR="001E1594" w:rsidRPr="00910028" w:rsidRDefault="001E1594" w:rsidP="001E1594">
            <w:pPr>
              <w:pStyle w:val="TabelleText"/>
              <w:spacing w:line="276" w:lineRule="auto"/>
              <w:rPr>
                <w:strike/>
              </w:rPr>
            </w:pPr>
          </w:p>
        </w:tc>
        <w:tc>
          <w:tcPr>
            <w:tcW w:w="2348" w:type="pct"/>
            <w:vAlign w:val="center"/>
          </w:tcPr>
          <w:p w14:paraId="6F88C2EB" w14:textId="0BFF854D" w:rsidR="001E1594" w:rsidRPr="00910028" w:rsidRDefault="001E1594" w:rsidP="001E1594">
            <w:pPr>
              <w:pStyle w:val="TabelleText"/>
              <w:spacing w:line="276" w:lineRule="auto"/>
              <w:rPr>
                <w:strike/>
              </w:rPr>
            </w:pPr>
            <w:r w:rsidRPr="00910028">
              <w:rPr>
                <w:strike/>
              </w:rPr>
              <w:t>Cancel Copy</w:t>
            </w:r>
          </w:p>
        </w:tc>
      </w:tr>
      <w:tr w:rsidR="001E1594" w14:paraId="5C8EF06B" w14:textId="77777777" w:rsidTr="00E33669">
        <w:trPr>
          <w:cantSplit/>
          <w:trHeight w:val="454"/>
          <w:tblHeader/>
          <w:jc w:val="center"/>
        </w:trPr>
        <w:tc>
          <w:tcPr>
            <w:tcW w:w="661" w:type="pct"/>
            <w:vMerge/>
            <w:vAlign w:val="center"/>
          </w:tcPr>
          <w:p w14:paraId="0806DA85" w14:textId="77777777" w:rsidR="001E1594" w:rsidRDefault="001E1594" w:rsidP="001E1594">
            <w:pPr>
              <w:pStyle w:val="TabelleText"/>
              <w:spacing w:line="276" w:lineRule="auto"/>
              <w:jc w:val="center"/>
            </w:pPr>
          </w:p>
        </w:tc>
        <w:tc>
          <w:tcPr>
            <w:tcW w:w="1991" w:type="pct"/>
            <w:vMerge w:val="restart"/>
            <w:vAlign w:val="center"/>
          </w:tcPr>
          <w:p w14:paraId="09F9DA8A" w14:textId="482F5B97" w:rsidR="001E1594" w:rsidRDefault="001E1594" w:rsidP="001E1594">
            <w:pPr>
              <w:pStyle w:val="TabelleText"/>
              <w:spacing w:line="276" w:lineRule="auto"/>
            </w:pPr>
            <w:r>
              <w:t>DVR Data Delete from TF Card</w:t>
            </w:r>
          </w:p>
        </w:tc>
        <w:tc>
          <w:tcPr>
            <w:tcW w:w="2348" w:type="pct"/>
            <w:vAlign w:val="center"/>
          </w:tcPr>
          <w:p w14:paraId="514198C7" w14:textId="660B2D91" w:rsidR="001E1594" w:rsidRPr="00E60F8D" w:rsidRDefault="001E1594" w:rsidP="001E1594">
            <w:pPr>
              <w:pStyle w:val="TabelleText"/>
              <w:spacing w:line="276" w:lineRule="auto"/>
            </w:pPr>
            <w:r>
              <w:t>Delete List Create</w:t>
            </w:r>
          </w:p>
        </w:tc>
      </w:tr>
      <w:tr w:rsidR="001E1594" w14:paraId="2C81013B" w14:textId="77777777" w:rsidTr="00E33669">
        <w:trPr>
          <w:cantSplit/>
          <w:trHeight w:val="454"/>
          <w:tblHeader/>
          <w:jc w:val="center"/>
        </w:trPr>
        <w:tc>
          <w:tcPr>
            <w:tcW w:w="661" w:type="pct"/>
            <w:vMerge/>
            <w:vAlign w:val="center"/>
          </w:tcPr>
          <w:p w14:paraId="43441802" w14:textId="77777777" w:rsidR="001E1594" w:rsidRDefault="001E1594" w:rsidP="001E1594">
            <w:pPr>
              <w:pStyle w:val="TabelleText"/>
              <w:spacing w:line="276" w:lineRule="auto"/>
              <w:jc w:val="center"/>
            </w:pPr>
          </w:p>
        </w:tc>
        <w:tc>
          <w:tcPr>
            <w:tcW w:w="1991" w:type="pct"/>
            <w:vMerge/>
            <w:vAlign w:val="center"/>
          </w:tcPr>
          <w:p w14:paraId="2659EF5A" w14:textId="77777777" w:rsidR="001E1594" w:rsidRDefault="001E1594" w:rsidP="001E1594">
            <w:pPr>
              <w:pStyle w:val="TabelleText"/>
              <w:spacing w:line="276" w:lineRule="auto"/>
            </w:pPr>
          </w:p>
        </w:tc>
        <w:tc>
          <w:tcPr>
            <w:tcW w:w="2348" w:type="pct"/>
            <w:vAlign w:val="center"/>
          </w:tcPr>
          <w:p w14:paraId="63401560" w14:textId="5270A878" w:rsidR="001E1594" w:rsidRPr="00E60F8D" w:rsidRDefault="001E1594" w:rsidP="001E1594">
            <w:pPr>
              <w:pStyle w:val="TabelleText"/>
              <w:spacing w:line="276" w:lineRule="auto"/>
            </w:pPr>
            <w:r>
              <w:t>Delete Status Display</w:t>
            </w:r>
          </w:p>
        </w:tc>
      </w:tr>
      <w:tr w:rsidR="001E1594" w14:paraId="12D3AD7B" w14:textId="77777777" w:rsidTr="00E33669">
        <w:trPr>
          <w:cantSplit/>
          <w:trHeight w:val="454"/>
          <w:tblHeader/>
          <w:jc w:val="center"/>
        </w:trPr>
        <w:tc>
          <w:tcPr>
            <w:tcW w:w="661" w:type="pct"/>
            <w:vMerge/>
            <w:vAlign w:val="center"/>
          </w:tcPr>
          <w:p w14:paraId="72912A9C" w14:textId="77777777" w:rsidR="001E1594" w:rsidRDefault="001E1594" w:rsidP="001E1594">
            <w:pPr>
              <w:pStyle w:val="TabelleText"/>
              <w:spacing w:line="276" w:lineRule="auto"/>
              <w:jc w:val="center"/>
            </w:pPr>
          </w:p>
        </w:tc>
        <w:tc>
          <w:tcPr>
            <w:tcW w:w="1991" w:type="pct"/>
            <w:vAlign w:val="center"/>
          </w:tcPr>
          <w:p w14:paraId="461C98FC" w14:textId="1567CFDE" w:rsidR="001E1594" w:rsidRDefault="001E1594" w:rsidP="001E1594">
            <w:pPr>
              <w:pStyle w:val="TabelleText"/>
              <w:spacing w:line="276" w:lineRule="auto"/>
            </w:pPr>
            <w:r>
              <w:t>Vehicle Monitoring</w:t>
            </w:r>
          </w:p>
        </w:tc>
        <w:tc>
          <w:tcPr>
            <w:tcW w:w="2348" w:type="pct"/>
            <w:vAlign w:val="center"/>
          </w:tcPr>
          <w:p w14:paraId="5225E51F" w14:textId="70FEF1DD" w:rsidR="001E1594" w:rsidRPr="00E60F8D" w:rsidRDefault="001E1594" w:rsidP="001E1594">
            <w:pPr>
              <w:pStyle w:val="TabelleText"/>
              <w:spacing w:line="276" w:lineRule="auto"/>
            </w:pPr>
            <w:r>
              <w:t>Vehicle Monitoring Status Display</w:t>
            </w:r>
          </w:p>
        </w:tc>
      </w:tr>
      <w:tr w:rsidR="001E1594" w14:paraId="5B306C3B" w14:textId="77777777" w:rsidTr="00E33669">
        <w:trPr>
          <w:cantSplit/>
          <w:trHeight w:val="454"/>
          <w:tblHeader/>
          <w:jc w:val="center"/>
        </w:trPr>
        <w:tc>
          <w:tcPr>
            <w:tcW w:w="661" w:type="pct"/>
            <w:vMerge/>
            <w:vAlign w:val="center"/>
          </w:tcPr>
          <w:p w14:paraId="222472E8" w14:textId="77777777" w:rsidR="001E1594" w:rsidRDefault="001E1594" w:rsidP="001E1594">
            <w:pPr>
              <w:pStyle w:val="TabelleText"/>
              <w:spacing w:line="276" w:lineRule="auto"/>
              <w:jc w:val="center"/>
            </w:pPr>
          </w:p>
        </w:tc>
        <w:tc>
          <w:tcPr>
            <w:tcW w:w="1991" w:type="pct"/>
            <w:vMerge w:val="restart"/>
            <w:vAlign w:val="center"/>
          </w:tcPr>
          <w:p w14:paraId="6B58ECB2" w14:textId="71130771" w:rsidR="001E1594" w:rsidRDefault="001E1594" w:rsidP="001E1594">
            <w:pPr>
              <w:pStyle w:val="TabelleText"/>
              <w:spacing w:line="276" w:lineRule="auto"/>
            </w:pPr>
            <w:r>
              <w:t>DVR Status Display</w:t>
            </w:r>
          </w:p>
        </w:tc>
        <w:tc>
          <w:tcPr>
            <w:tcW w:w="2348" w:type="pct"/>
            <w:vAlign w:val="center"/>
          </w:tcPr>
          <w:p w14:paraId="4D7D4E44" w14:textId="4EA1D26E" w:rsidR="001E1594" w:rsidRPr="00E60F8D" w:rsidRDefault="001E1594" w:rsidP="001E1594">
            <w:pPr>
              <w:pStyle w:val="TabelleText"/>
              <w:spacing w:line="276" w:lineRule="auto"/>
            </w:pPr>
            <w:r>
              <w:t>DVR Status Icon Update</w:t>
            </w:r>
          </w:p>
        </w:tc>
      </w:tr>
      <w:tr w:rsidR="001E1594" w14:paraId="06D309AD" w14:textId="77777777" w:rsidTr="00E33669">
        <w:trPr>
          <w:cantSplit/>
          <w:trHeight w:val="454"/>
          <w:tblHeader/>
          <w:jc w:val="center"/>
        </w:trPr>
        <w:tc>
          <w:tcPr>
            <w:tcW w:w="661" w:type="pct"/>
            <w:vMerge/>
            <w:vAlign w:val="center"/>
          </w:tcPr>
          <w:p w14:paraId="0FABD166" w14:textId="77777777" w:rsidR="001E1594" w:rsidRDefault="001E1594" w:rsidP="001E1594">
            <w:pPr>
              <w:pStyle w:val="TabelleText"/>
              <w:spacing w:line="276" w:lineRule="auto"/>
              <w:jc w:val="center"/>
            </w:pPr>
          </w:p>
        </w:tc>
        <w:tc>
          <w:tcPr>
            <w:tcW w:w="1991" w:type="pct"/>
            <w:vMerge/>
            <w:vAlign w:val="center"/>
          </w:tcPr>
          <w:p w14:paraId="4D8CEA34" w14:textId="77777777" w:rsidR="001E1594" w:rsidRDefault="001E1594" w:rsidP="001E1594">
            <w:pPr>
              <w:pStyle w:val="TabelleText"/>
              <w:spacing w:line="276" w:lineRule="auto"/>
            </w:pPr>
          </w:p>
        </w:tc>
        <w:tc>
          <w:tcPr>
            <w:tcW w:w="2348" w:type="pct"/>
            <w:vAlign w:val="center"/>
          </w:tcPr>
          <w:p w14:paraId="3201B6EA" w14:textId="1BEF94FA" w:rsidR="001E1594" w:rsidRDefault="001E1594" w:rsidP="001E1594">
            <w:pPr>
              <w:pStyle w:val="TabelleText"/>
              <w:spacing w:line="276" w:lineRule="auto"/>
            </w:pPr>
            <w:r>
              <w:t>DVR Dash Card Image Update</w:t>
            </w:r>
          </w:p>
        </w:tc>
      </w:tr>
      <w:tr w:rsidR="001E1594" w14:paraId="59E82C1C" w14:textId="77777777" w:rsidTr="00E33669">
        <w:trPr>
          <w:cantSplit/>
          <w:trHeight w:val="454"/>
          <w:tblHeader/>
          <w:jc w:val="center"/>
        </w:trPr>
        <w:tc>
          <w:tcPr>
            <w:tcW w:w="661" w:type="pct"/>
            <w:vMerge/>
            <w:vAlign w:val="center"/>
          </w:tcPr>
          <w:p w14:paraId="5F141885" w14:textId="77777777" w:rsidR="001E1594" w:rsidRDefault="001E1594" w:rsidP="001E1594">
            <w:pPr>
              <w:pStyle w:val="TabelleText"/>
              <w:spacing w:line="276" w:lineRule="auto"/>
              <w:jc w:val="center"/>
            </w:pPr>
          </w:p>
        </w:tc>
        <w:tc>
          <w:tcPr>
            <w:tcW w:w="1991" w:type="pct"/>
            <w:vMerge w:val="restart"/>
            <w:vAlign w:val="center"/>
          </w:tcPr>
          <w:p w14:paraId="20FD8720" w14:textId="259B8E72" w:rsidR="001E1594" w:rsidRDefault="001E1594" w:rsidP="001E1594">
            <w:pPr>
              <w:pStyle w:val="TabelleText"/>
              <w:spacing w:line="276" w:lineRule="auto"/>
            </w:pPr>
            <w:r>
              <w:t>Manual Photo Record</w:t>
            </w:r>
          </w:p>
        </w:tc>
        <w:tc>
          <w:tcPr>
            <w:tcW w:w="2348" w:type="pct"/>
            <w:vAlign w:val="center"/>
          </w:tcPr>
          <w:p w14:paraId="3935A42D" w14:textId="2B474C41" w:rsidR="001E1594" w:rsidRPr="00E60F8D" w:rsidRDefault="001E1594" w:rsidP="001E1594">
            <w:pPr>
              <w:pStyle w:val="TabelleText"/>
              <w:spacing w:line="276" w:lineRule="auto"/>
            </w:pPr>
            <w:r>
              <w:t>Manual Photo Command – Soft Button</w:t>
            </w:r>
          </w:p>
        </w:tc>
      </w:tr>
      <w:tr w:rsidR="001E1594" w14:paraId="79DE4C1B" w14:textId="77777777" w:rsidTr="00E33669">
        <w:trPr>
          <w:cantSplit/>
          <w:trHeight w:val="454"/>
          <w:tblHeader/>
          <w:jc w:val="center"/>
        </w:trPr>
        <w:tc>
          <w:tcPr>
            <w:tcW w:w="661" w:type="pct"/>
            <w:vMerge/>
            <w:vAlign w:val="center"/>
          </w:tcPr>
          <w:p w14:paraId="5789537C" w14:textId="77777777" w:rsidR="001E1594" w:rsidRDefault="001E1594" w:rsidP="001E1594">
            <w:pPr>
              <w:pStyle w:val="TabelleText"/>
              <w:spacing w:line="276" w:lineRule="auto"/>
              <w:jc w:val="center"/>
            </w:pPr>
          </w:p>
        </w:tc>
        <w:tc>
          <w:tcPr>
            <w:tcW w:w="1991" w:type="pct"/>
            <w:vMerge/>
            <w:vAlign w:val="center"/>
          </w:tcPr>
          <w:p w14:paraId="4A549AAE" w14:textId="77777777" w:rsidR="001E1594" w:rsidRDefault="001E1594" w:rsidP="001E1594">
            <w:pPr>
              <w:pStyle w:val="TabelleText"/>
              <w:spacing w:line="276" w:lineRule="auto"/>
            </w:pPr>
          </w:p>
        </w:tc>
        <w:tc>
          <w:tcPr>
            <w:tcW w:w="2348" w:type="pct"/>
            <w:vAlign w:val="center"/>
          </w:tcPr>
          <w:p w14:paraId="2ABEEEDD" w14:textId="2D149532" w:rsidR="001E1594" w:rsidRPr="00E60F8D" w:rsidRDefault="001E1594" w:rsidP="001E1594">
            <w:pPr>
              <w:pStyle w:val="TabelleText"/>
              <w:spacing w:line="276" w:lineRule="auto"/>
            </w:pPr>
            <w:r>
              <w:t>Manual Photo Command – Voice Control</w:t>
            </w:r>
          </w:p>
        </w:tc>
      </w:tr>
      <w:tr w:rsidR="001E1594" w14:paraId="683ECEFA" w14:textId="77777777" w:rsidTr="00E33669">
        <w:trPr>
          <w:cantSplit/>
          <w:trHeight w:val="454"/>
          <w:tblHeader/>
          <w:jc w:val="center"/>
        </w:trPr>
        <w:tc>
          <w:tcPr>
            <w:tcW w:w="661" w:type="pct"/>
            <w:vMerge/>
            <w:vAlign w:val="center"/>
          </w:tcPr>
          <w:p w14:paraId="49DB4699" w14:textId="77777777" w:rsidR="001E1594" w:rsidRDefault="001E1594" w:rsidP="001E1594">
            <w:pPr>
              <w:pStyle w:val="TabelleText"/>
              <w:spacing w:line="276" w:lineRule="auto"/>
              <w:jc w:val="center"/>
            </w:pPr>
          </w:p>
        </w:tc>
        <w:tc>
          <w:tcPr>
            <w:tcW w:w="1991" w:type="pct"/>
            <w:vMerge/>
            <w:vAlign w:val="center"/>
          </w:tcPr>
          <w:p w14:paraId="7C3032B9" w14:textId="77777777" w:rsidR="001E1594" w:rsidRDefault="001E1594" w:rsidP="001E1594">
            <w:pPr>
              <w:pStyle w:val="TabelleText"/>
              <w:spacing w:line="276" w:lineRule="auto"/>
            </w:pPr>
          </w:p>
        </w:tc>
        <w:tc>
          <w:tcPr>
            <w:tcW w:w="2348" w:type="pct"/>
            <w:vAlign w:val="center"/>
          </w:tcPr>
          <w:p w14:paraId="6016DD90" w14:textId="3C1FE2C2" w:rsidR="001E1594" w:rsidRDefault="001E1594" w:rsidP="001E1594">
            <w:pPr>
              <w:pStyle w:val="TabelleText"/>
              <w:spacing w:line="276" w:lineRule="auto"/>
            </w:pPr>
            <w:r>
              <w:t>Manual Photo Status Display</w:t>
            </w:r>
          </w:p>
        </w:tc>
      </w:tr>
      <w:tr w:rsidR="001E1594" w14:paraId="15F70B5A" w14:textId="77777777" w:rsidTr="00E33669">
        <w:trPr>
          <w:cantSplit/>
          <w:trHeight w:val="454"/>
          <w:tblHeader/>
          <w:jc w:val="center"/>
        </w:trPr>
        <w:tc>
          <w:tcPr>
            <w:tcW w:w="661" w:type="pct"/>
            <w:vMerge/>
            <w:vAlign w:val="center"/>
          </w:tcPr>
          <w:p w14:paraId="2FFD2573" w14:textId="77777777" w:rsidR="001E1594" w:rsidRDefault="001E1594" w:rsidP="001E1594">
            <w:pPr>
              <w:pStyle w:val="TabelleText"/>
              <w:spacing w:line="276" w:lineRule="auto"/>
              <w:jc w:val="center"/>
            </w:pPr>
          </w:p>
        </w:tc>
        <w:tc>
          <w:tcPr>
            <w:tcW w:w="1991" w:type="pct"/>
            <w:vMerge w:val="restart"/>
            <w:vAlign w:val="center"/>
          </w:tcPr>
          <w:p w14:paraId="1D9280D9" w14:textId="0F120EF1" w:rsidR="001E1594" w:rsidRDefault="001E1594" w:rsidP="001E1594">
            <w:pPr>
              <w:pStyle w:val="TabelleText"/>
              <w:spacing w:line="276" w:lineRule="auto"/>
            </w:pPr>
            <w:r>
              <w:t>Manual Video Record</w:t>
            </w:r>
          </w:p>
        </w:tc>
        <w:tc>
          <w:tcPr>
            <w:tcW w:w="2348" w:type="pct"/>
            <w:vAlign w:val="center"/>
          </w:tcPr>
          <w:p w14:paraId="1865D708" w14:textId="5F7364BA" w:rsidR="001E1594" w:rsidRPr="00E60F8D" w:rsidRDefault="001E1594" w:rsidP="001E1594">
            <w:pPr>
              <w:pStyle w:val="TabelleText"/>
              <w:spacing w:line="276" w:lineRule="auto"/>
            </w:pPr>
            <w:r>
              <w:t>Manual Video Command – Soft Button</w:t>
            </w:r>
          </w:p>
        </w:tc>
      </w:tr>
      <w:tr w:rsidR="001E1594" w14:paraId="42C83F17" w14:textId="77777777" w:rsidTr="00E33669">
        <w:trPr>
          <w:cantSplit/>
          <w:trHeight w:val="454"/>
          <w:tblHeader/>
          <w:jc w:val="center"/>
        </w:trPr>
        <w:tc>
          <w:tcPr>
            <w:tcW w:w="661" w:type="pct"/>
            <w:vMerge/>
            <w:vAlign w:val="center"/>
          </w:tcPr>
          <w:p w14:paraId="6F5AC1C8" w14:textId="77777777" w:rsidR="001E1594" w:rsidRDefault="001E1594" w:rsidP="001E1594">
            <w:pPr>
              <w:pStyle w:val="TabelleText"/>
              <w:spacing w:line="276" w:lineRule="auto"/>
              <w:jc w:val="center"/>
            </w:pPr>
          </w:p>
        </w:tc>
        <w:tc>
          <w:tcPr>
            <w:tcW w:w="1991" w:type="pct"/>
            <w:vMerge/>
            <w:vAlign w:val="center"/>
          </w:tcPr>
          <w:p w14:paraId="07C8F74B" w14:textId="77777777" w:rsidR="001E1594" w:rsidRDefault="001E1594" w:rsidP="001E1594">
            <w:pPr>
              <w:pStyle w:val="TabelleText"/>
              <w:spacing w:line="276" w:lineRule="auto"/>
            </w:pPr>
          </w:p>
        </w:tc>
        <w:tc>
          <w:tcPr>
            <w:tcW w:w="2348" w:type="pct"/>
            <w:vAlign w:val="center"/>
          </w:tcPr>
          <w:p w14:paraId="43C39F6F" w14:textId="32C8AAC5" w:rsidR="001E1594" w:rsidRPr="00E60F8D" w:rsidRDefault="001E1594" w:rsidP="001E1594">
            <w:pPr>
              <w:pStyle w:val="TabelleText"/>
              <w:spacing w:line="276" w:lineRule="auto"/>
            </w:pPr>
            <w:r>
              <w:t>Manual Video Command – Voice Control</w:t>
            </w:r>
          </w:p>
        </w:tc>
      </w:tr>
      <w:tr w:rsidR="001E1594" w14:paraId="4BEFD194" w14:textId="77777777" w:rsidTr="00E33669">
        <w:trPr>
          <w:cantSplit/>
          <w:trHeight w:val="454"/>
          <w:tblHeader/>
          <w:jc w:val="center"/>
        </w:trPr>
        <w:tc>
          <w:tcPr>
            <w:tcW w:w="661" w:type="pct"/>
            <w:vMerge/>
            <w:vAlign w:val="center"/>
          </w:tcPr>
          <w:p w14:paraId="2779E570" w14:textId="77777777" w:rsidR="001E1594" w:rsidRDefault="001E1594" w:rsidP="001E1594">
            <w:pPr>
              <w:pStyle w:val="TabelleText"/>
              <w:spacing w:line="276" w:lineRule="auto"/>
              <w:jc w:val="center"/>
            </w:pPr>
          </w:p>
        </w:tc>
        <w:tc>
          <w:tcPr>
            <w:tcW w:w="1991" w:type="pct"/>
            <w:vMerge/>
            <w:vAlign w:val="center"/>
          </w:tcPr>
          <w:p w14:paraId="0A63C299" w14:textId="77777777" w:rsidR="001E1594" w:rsidRDefault="001E1594" w:rsidP="001E1594">
            <w:pPr>
              <w:pStyle w:val="TabelleText"/>
              <w:spacing w:line="276" w:lineRule="auto"/>
            </w:pPr>
          </w:p>
        </w:tc>
        <w:tc>
          <w:tcPr>
            <w:tcW w:w="2348" w:type="pct"/>
            <w:vAlign w:val="center"/>
          </w:tcPr>
          <w:p w14:paraId="302D10F2" w14:textId="5E92029F" w:rsidR="001E1594" w:rsidRDefault="001E1594" w:rsidP="001E1594">
            <w:pPr>
              <w:pStyle w:val="TabelleText"/>
              <w:spacing w:line="276" w:lineRule="auto"/>
            </w:pPr>
            <w:r>
              <w:t>Manual Video Stop Control</w:t>
            </w:r>
          </w:p>
        </w:tc>
      </w:tr>
      <w:tr w:rsidR="001E1594" w14:paraId="23CBA4EE" w14:textId="77777777" w:rsidTr="00E33669">
        <w:trPr>
          <w:cantSplit/>
          <w:trHeight w:val="454"/>
          <w:tblHeader/>
          <w:jc w:val="center"/>
        </w:trPr>
        <w:tc>
          <w:tcPr>
            <w:tcW w:w="661" w:type="pct"/>
            <w:vMerge/>
            <w:vAlign w:val="center"/>
          </w:tcPr>
          <w:p w14:paraId="1AD8EE9F" w14:textId="77777777" w:rsidR="001E1594" w:rsidRDefault="001E1594" w:rsidP="001E1594">
            <w:pPr>
              <w:pStyle w:val="TabelleText"/>
              <w:spacing w:line="276" w:lineRule="auto"/>
              <w:jc w:val="center"/>
            </w:pPr>
          </w:p>
        </w:tc>
        <w:tc>
          <w:tcPr>
            <w:tcW w:w="1991" w:type="pct"/>
            <w:vMerge/>
            <w:vAlign w:val="center"/>
          </w:tcPr>
          <w:p w14:paraId="0F4703FC" w14:textId="77777777" w:rsidR="001E1594" w:rsidRDefault="001E1594" w:rsidP="001E1594">
            <w:pPr>
              <w:pStyle w:val="TabelleText"/>
              <w:spacing w:line="276" w:lineRule="auto"/>
            </w:pPr>
          </w:p>
        </w:tc>
        <w:tc>
          <w:tcPr>
            <w:tcW w:w="2348" w:type="pct"/>
            <w:vAlign w:val="center"/>
          </w:tcPr>
          <w:p w14:paraId="32709332" w14:textId="5F2C79AB" w:rsidR="001E1594" w:rsidRPr="00E60F8D" w:rsidRDefault="001E1594" w:rsidP="001E1594">
            <w:pPr>
              <w:pStyle w:val="TabelleText"/>
              <w:spacing w:line="276" w:lineRule="auto"/>
            </w:pPr>
            <w:r>
              <w:t>Manual Video Status Display</w:t>
            </w:r>
          </w:p>
        </w:tc>
      </w:tr>
      <w:tr w:rsidR="001E1594" w14:paraId="4F1826B2" w14:textId="77777777" w:rsidTr="00E33669">
        <w:trPr>
          <w:cantSplit/>
          <w:trHeight w:val="454"/>
          <w:tblHeader/>
          <w:jc w:val="center"/>
        </w:trPr>
        <w:tc>
          <w:tcPr>
            <w:tcW w:w="661" w:type="pct"/>
            <w:vMerge/>
            <w:vAlign w:val="center"/>
          </w:tcPr>
          <w:p w14:paraId="55D6FCE4" w14:textId="77777777" w:rsidR="001E1594" w:rsidRDefault="001E1594" w:rsidP="001E1594">
            <w:pPr>
              <w:pStyle w:val="TabelleText"/>
              <w:spacing w:line="276" w:lineRule="auto"/>
              <w:jc w:val="center"/>
            </w:pPr>
          </w:p>
        </w:tc>
        <w:tc>
          <w:tcPr>
            <w:tcW w:w="1991" w:type="pct"/>
            <w:vMerge/>
            <w:vAlign w:val="center"/>
          </w:tcPr>
          <w:p w14:paraId="33B0AD11" w14:textId="77777777" w:rsidR="001E1594" w:rsidRDefault="001E1594" w:rsidP="001E1594">
            <w:pPr>
              <w:pStyle w:val="TabelleText"/>
              <w:spacing w:line="276" w:lineRule="auto"/>
            </w:pPr>
          </w:p>
        </w:tc>
        <w:tc>
          <w:tcPr>
            <w:tcW w:w="2348" w:type="pct"/>
            <w:vAlign w:val="center"/>
          </w:tcPr>
          <w:p w14:paraId="1BEC30C8" w14:textId="065E6507" w:rsidR="001E1594" w:rsidRDefault="001E1594" w:rsidP="001E1594">
            <w:pPr>
              <w:pStyle w:val="TabelleText"/>
              <w:spacing w:line="276" w:lineRule="auto"/>
            </w:pPr>
            <w:r>
              <w:t>Other DVR Interface Disable</w:t>
            </w:r>
          </w:p>
        </w:tc>
      </w:tr>
      <w:tr w:rsidR="001E1594" w14:paraId="6385E32C" w14:textId="77777777" w:rsidTr="00E33669">
        <w:trPr>
          <w:cantSplit/>
          <w:trHeight w:val="454"/>
          <w:tblHeader/>
          <w:jc w:val="center"/>
        </w:trPr>
        <w:tc>
          <w:tcPr>
            <w:tcW w:w="661" w:type="pct"/>
            <w:vMerge/>
            <w:vAlign w:val="center"/>
          </w:tcPr>
          <w:p w14:paraId="1051E1CA" w14:textId="77777777" w:rsidR="001E1594" w:rsidRDefault="001E1594" w:rsidP="001E1594">
            <w:pPr>
              <w:pStyle w:val="TabelleText"/>
              <w:spacing w:line="276" w:lineRule="auto"/>
              <w:jc w:val="center"/>
            </w:pPr>
          </w:p>
        </w:tc>
        <w:tc>
          <w:tcPr>
            <w:tcW w:w="1991" w:type="pct"/>
            <w:vMerge w:val="restart"/>
            <w:vAlign w:val="center"/>
          </w:tcPr>
          <w:p w14:paraId="304FBAF4" w14:textId="5FE35EEE" w:rsidR="001E1594" w:rsidRDefault="001E1594" w:rsidP="001E1594">
            <w:pPr>
              <w:pStyle w:val="TabelleText"/>
              <w:spacing w:line="276" w:lineRule="auto"/>
            </w:pPr>
            <w:r>
              <w:t>Emergency Video Record</w:t>
            </w:r>
          </w:p>
        </w:tc>
        <w:tc>
          <w:tcPr>
            <w:tcW w:w="2348" w:type="pct"/>
            <w:vAlign w:val="center"/>
          </w:tcPr>
          <w:p w14:paraId="7DC401CC" w14:textId="179154B4" w:rsidR="001E1594" w:rsidRDefault="001E1594" w:rsidP="001E1594">
            <w:pPr>
              <w:pStyle w:val="TabelleText"/>
              <w:spacing w:line="276" w:lineRule="auto"/>
            </w:pPr>
            <w:r>
              <w:t>Emergency Video Status Display</w:t>
            </w:r>
          </w:p>
        </w:tc>
      </w:tr>
      <w:tr w:rsidR="001E1594" w14:paraId="3AB1D0DA" w14:textId="77777777" w:rsidTr="00E33669">
        <w:trPr>
          <w:cantSplit/>
          <w:trHeight w:val="454"/>
          <w:tblHeader/>
          <w:jc w:val="center"/>
        </w:trPr>
        <w:tc>
          <w:tcPr>
            <w:tcW w:w="661" w:type="pct"/>
            <w:vMerge/>
            <w:vAlign w:val="center"/>
          </w:tcPr>
          <w:p w14:paraId="418497C7" w14:textId="77777777" w:rsidR="001E1594" w:rsidRDefault="001E1594" w:rsidP="001E1594">
            <w:pPr>
              <w:pStyle w:val="TabelleText"/>
              <w:spacing w:line="276" w:lineRule="auto"/>
              <w:jc w:val="center"/>
            </w:pPr>
          </w:p>
        </w:tc>
        <w:tc>
          <w:tcPr>
            <w:tcW w:w="1991" w:type="pct"/>
            <w:vMerge/>
            <w:vAlign w:val="center"/>
          </w:tcPr>
          <w:p w14:paraId="16BF89AF" w14:textId="76BD3256" w:rsidR="001E1594" w:rsidRDefault="001E1594" w:rsidP="001E1594">
            <w:pPr>
              <w:pStyle w:val="TabelleText"/>
              <w:spacing w:line="276" w:lineRule="auto"/>
            </w:pPr>
          </w:p>
        </w:tc>
        <w:tc>
          <w:tcPr>
            <w:tcW w:w="2348" w:type="pct"/>
            <w:vAlign w:val="center"/>
          </w:tcPr>
          <w:p w14:paraId="4D11B0A0" w14:textId="1F238C6F" w:rsidR="001E1594" w:rsidRPr="00E60F8D" w:rsidRDefault="001E1594" w:rsidP="001E1594">
            <w:pPr>
              <w:pStyle w:val="TabelleText"/>
              <w:spacing w:line="276" w:lineRule="auto"/>
            </w:pPr>
            <w:r>
              <w:t>Other DVR Interface Disable</w:t>
            </w:r>
          </w:p>
        </w:tc>
      </w:tr>
      <w:tr w:rsidR="001E1594" w14:paraId="7F2DE3DB" w14:textId="77777777" w:rsidTr="00E33669">
        <w:trPr>
          <w:cantSplit/>
          <w:trHeight w:val="454"/>
          <w:tblHeader/>
          <w:jc w:val="center"/>
        </w:trPr>
        <w:tc>
          <w:tcPr>
            <w:tcW w:w="661" w:type="pct"/>
            <w:vMerge/>
            <w:vAlign w:val="center"/>
          </w:tcPr>
          <w:p w14:paraId="3AB00A28" w14:textId="77777777" w:rsidR="001E1594" w:rsidRDefault="001E1594" w:rsidP="001E1594">
            <w:pPr>
              <w:pStyle w:val="TabelleText"/>
              <w:spacing w:line="276" w:lineRule="auto"/>
              <w:jc w:val="center"/>
            </w:pPr>
          </w:p>
        </w:tc>
        <w:tc>
          <w:tcPr>
            <w:tcW w:w="1991" w:type="pct"/>
            <w:vAlign w:val="center"/>
          </w:tcPr>
          <w:p w14:paraId="0E8281A4" w14:textId="28FAD460" w:rsidR="001E1594" w:rsidRDefault="001E1594" w:rsidP="001E1594">
            <w:pPr>
              <w:pStyle w:val="TabelleText"/>
              <w:spacing w:line="276" w:lineRule="auto"/>
            </w:pPr>
            <w:r>
              <w:t>DVR Error Display</w:t>
            </w:r>
          </w:p>
        </w:tc>
        <w:tc>
          <w:tcPr>
            <w:tcW w:w="2348" w:type="pct"/>
            <w:vAlign w:val="center"/>
          </w:tcPr>
          <w:p w14:paraId="3FB433A4" w14:textId="18023126" w:rsidR="001E1594" w:rsidRDefault="001E1594" w:rsidP="001E1594">
            <w:pPr>
              <w:pStyle w:val="TabelleText"/>
              <w:spacing w:line="276" w:lineRule="auto"/>
            </w:pPr>
            <w:r>
              <w:t>DVR Error Status Display</w:t>
            </w:r>
          </w:p>
        </w:tc>
      </w:tr>
      <w:tr w:rsidR="00547823" w14:paraId="0920E0D6" w14:textId="77777777" w:rsidTr="00E33669">
        <w:trPr>
          <w:cantSplit/>
          <w:trHeight w:val="454"/>
          <w:tblHeader/>
          <w:jc w:val="center"/>
        </w:trPr>
        <w:tc>
          <w:tcPr>
            <w:tcW w:w="661" w:type="pct"/>
            <w:vMerge w:val="restart"/>
            <w:vAlign w:val="center"/>
          </w:tcPr>
          <w:p w14:paraId="16499C82" w14:textId="77777777" w:rsidR="00547823" w:rsidRDefault="00547823" w:rsidP="002C4208">
            <w:pPr>
              <w:pStyle w:val="TabelleText"/>
              <w:spacing w:line="276" w:lineRule="auto"/>
              <w:jc w:val="center"/>
            </w:pPr>
            <w:r>
              <w:t>APP</w:t>
            </w:r>
          </w:p>
          <w:p w14:paraId="283B301E" w14:textId="7C082619" w:rsidR="0060062B" w:rsidRDefault="0060062B" w:rsidP="002C4208">
            <w:pPr>
              <w:pStyle w:val="TabelleText"/>
              <w:spacing w:line="276" w:lineRule="auto"/>
              <w:jc w:val="center"/>
            </w:pPr>
            <w:r>
              <w:t>DVROffboardClient</w:t>
            </w:r>
          </w:p>
        </w:tc>
        <w:tc>
          <w:tcPr>
            <w:tcW w:w="1991" w:type="pct"/>
            <w:vMerge w:val="restart"/>
            <w:vAlign w:val="center"/>
          </w:tcPr>
          <w:p w14:paraId="01B1C43F" w14:textId="458A49DD" w:rsidR="00547823" w:rsidRDefault="00547823" w:rsidP="001E1594">
            <w:pPr>
              <w:pStyle w:val="TabelleText"/>
              <w:spacing w:line="276" w:lineRule="auto"/>
            </w:pPr>
            <w:r>
              <w:t>Wi-Fi Connection</w:t>
            </w:r>
          </w:p>
        </w:tc>
        <w:tc>
          <w:tcPr>
            <w:tcW w:w="2348" w:type="pct"/>
            <w:vAlign w:val="center"/>
          </w:tcPr>
          <w:p w14:paraId="1BC25418" w14:textId="5CAA2D56" w:rsidR="00547823" w:rsidRDefault="00547823" w:rsidP="001E1594">
            <w:pPr>
              <w:pStyle w:val="TabelleText"/>
              <w:spacing w:line="276" w:lineRule="auto"/>
            </w:pPr>
            <w:r>
              <w:t>Connection Setup &amp; Reconnection</w:t>
            </w:r>
          </w:p>
        </w:tc>
      </w:tr>
      <w:tr w:rsidR="00547823" w14:paraId="48E36DC0" w14:textId="77777777" w:rsidTr="00E33669">
        <w:trPr>
          <w:cantSplit/>
          <w:trHeight w:val="454"/>
          <w:tblHeader/>
          <w:jc w:val="center"/>
        </w:trPr>
        <w:tc>
          <w:tcPr>
            <w:tcW w:w="661" w:type="pct"/>
            <w:vMerge/>
            <w:vAlign w:val="center"/>
          </w:tcPr>
          <w:p w14:paraId="3B210352" w14:textId="77777777" w:rsidR="00547823" w:rsidRDefault="00547823" w:rsidP="00547823">
            <w:pPr>
              <w:pStyle w:val="TabelleText"/>
              <w:spacing w:line="276" w:lineRule="auto"/>
              <w:jc w:val="center"/>
            </w:pPr>
          </w:p>
        </w:tc>
        <w:tc>
          <w:tcPr>
            <w:tcW w:w="1991" w:type="pct"/>
            <w:vMerge/>
            <w:vAlign w:val="center"/>
          </w:tcPr>
          <w:p w14:paraId="7C894351" w14:textId="77777777" w:rsidR="00547823" w:rsidRDefault="00547823" w:rsidP="00547823">
            <w:pPr>
              <w:pStyle w:val="TabelleText"/>
              <w:spacing w:line="276" w:lineRule="auto"/>
            </w:pPr>
          </w:p>
        </w:tc>
        <w:tc>
          <w:tcPr>
            <w:tcW w:w="2348" w:type="pct"/>
            <w:vAlign w:val="center"/>
          </w:tcPr>
          <w:p w14:paraId="38E87529" w14:textId="1C713275" w:rsidR="00547823" w:rsidRDefault="00547823" w:rsidP="00547823">
            <w:pPr>
              <w:pStyle w:val="TabelleText"/>
              <w:spacing w:line="276" w:lineRule="auto"/>
            </w:pPr>
            <w:r>
              <w:t>Wi-Fi Error Handling</w:t>
            </w:r>
          </w:p>
        </w:tc>
      </w:tr>
      <w:tr w:rsidR="00E41B11" w14:paraId="1298F82D" w14:textId="77777777" w:rsidTr="00E33669">
        <w:trPr>
          <w:cantSplit/>
          <w:trHeight w:val="454"/>
          <w:tblHeader/>
          <w:jc w:val="center"/>
        </w:trPr>
        <w:tc>
          <w:tcPr>
            <w:tcW w:w="661" w:type="pct"/>
            <w:vMerge/>
            <w:vAlign w:val="center"/>
          </w:tcPr>
          <w:p w14:paraId="692A529F" w14:textId="77777777" w:rsidR="00E41B11" w:rsidRDefault="00E41B11" w:rsidP="00547823">
            <w:pPr>
              <w:pStyle w:val="TabelleText"/>
              <w:spacing w:line="276" w:lineRule="auto"/>
              <w:jc w:val="center"/>
            </w:pPr>
          </w:p>
        </w:tc>
        <w:tc>
          <w:tcPr>
            <w:tcW w:w="1991" w:type="pct"/>
            <w:vMerge w:val="restart"/>
            <w:vAlign w:val="center"/>
          </w:tcPr>
          <w:p w14:paraId="17B08C95" w14:textId="6055C996" w:rsidR="00E41B11" w:rsidRDefault="00E41B11" w:rsidP="00547823">
            <w:pPr>
              <w:pStyle w:val="TabelleText"/>
              <w:spacing w:line="276" w:lineRule="auto"/>
            </w:pPr>
            <w:r>
              <w:t>Video Liveview</w:t>
            </w:r>
          </w:p>
        </w:tc>
        <w:tc>
          <w:tcPr>
            <w:tcW w:w="2348" w:type="pct"/>
            <w:vAlign w:val="center"/>
          </w:tcPr>
          <w:p w14:paraId="6B0DFC67" w14:textId="2E1989F7" w:rsidR="00E41B11" w:rsidRDefault="00E41B11" w:rsidP="00547823">
            <w:pPr>
              <w:pStyle w:val="TabelleText"/>
              <w:spacing w:line="276" w:lineRule="auto"/>
            </w:pPr>
            <w:r>
              <w:t>Liveview Launcher</w:t>
            </w:r>
          </w:p>
        </w:tc>
      </w:tr>
      <w:tr w:rsidR="00E41B11" w14:paraId="696DC3C8" w14:textId="77777777" w:rsidTr="00E33669">
        <w:trPr>
          <w:cantSplit/>
          <w:trHeight w:val="454"/>
          <w:tblHeader/>
          <w:jc w:val="center"/>
        </w:trPr>
        <w:tc>
          <w:tcPr>
            <w:tcW w:w="661" w:type="pct"/>
            <w:vMerge/>
            <w:vAlign w:val="center"/>
          </w:tcPr>
          <w:p w14:paraId="79D8E2FD" w14:textId="77777777" w:rsidR="00E41B11" w:rsidRDefault="00E41B11" w:rsidP="00547823">
            <w:pPr>
              <w:pStyle w:val="TabelleText"/>
              <w:spacing w:line="276" w:lineRule="auto"/>
              <w:jc w:val="center"/>
            </w:pPr>
          </w:p>
        </w:tc>
        <w:tc>
          <w:tcPr>
            <w:tcW w:w="1991" w:type="pct"/>
            <w:vMerge/>
            <w:vAlign w:val="center"/>
          </w:tcPr>
          <w:p w14:paraId="1088EEB0" w14:textId="0E7B4CAE" w:rsidR="00E41B11" w:rsidRDefault="00E41B11" w:rsidP="00547823">
            <w:pPr>
              <w:pStyle w:val="TabelleText"/>
              <w:spacing w:line="276" w:lineRule="auto"/>
            </w:pPr>
          </w:p>
        </w:tc>
        <w:tc>
          <w:tcPr>
            <w:tcW w:w="2348" w:type="pct"/>
            <w:vAlign w:val="center"/>
          </w:tcPr>
          <w:p w14:paraId="70398344" w14:textId="13ABF0F6" w:rsidR="00E41B11" w:rsidRDefault="00E41B11" w:rsidP="00547823">
            <w:pPr>
              <w:pStyle w:val="TabelleText"/>
              <w:spacing w:line="276" w:lineRule="auto"/>
            </w:pPr>
            <w:r>
              <w:t>Liveview Display</w:t>
            </w:r>
          </w:p>
        </w:tc>
      </w:tr>
      <w:tr w:rsidR="00E41B11" w14:paraId="5AE69024" w14:textId="77777777" w:rsidTr="00E33669">
        <w:trPr>
          <w:cantSplit/>
          <w:trHeight w:val="454"/>
          <w:tblHeader/>
          <w:jc w:val="center"/>
        </w:trPr>
        <w:tc>
          <w:tcPr>
            <w:tcW w:w="661" w:type="pct"/>
            <w:vMerge/>
            <w:vAlign w:val="center"/>
          </w:tcPr>
          <w:p w14:paraId="5A3C51BC" w14:textId="77777777" w:rsidR="00E41B11" w:rsidRDefault="00E41B11" w:rsidP="00547823">
            <w:pPr>
              <w:pStyle w:val="TabelleText"/>
              <w:spacing w:line="276" w:lineRule="auto"/>
              <w:jc w:val="center"/>
            </w:pPr>
          </w:p>
        </w:tc>
        <w:tc>
          <w:tcPr>
            <w:tcW w:w="1991" w:type="pct"/>
            <w:vMerge w:val="restart"/>
            <w:vAlign w:val="center"/>
          </w:tcPr>
          <w:p w14:paraId="57187CE0" w14:textId="2B397485" w:rsidR="00E41B11" w:rsidRDefault="00E41B11" w:rsidP="00547823">
            <w:pPr>
              <w:pStyle w:val="TabelleText"/>
              <w:spacing w:line="276" w:lineRule="auto"/>
            </w:pPr>
            <w:r>
              <w:t>Video Playback</w:t>
            </w:r>
          </w:p>
        </w:tc>
        <w:tc>
          <w:tcPr>
            <w:tcW w:w="2348" w:type="pct"/>
            <w:vAlign w:val="center"/>
          </w:tcPr>
          <w:p w14:paraId="617B8693" w14:textId="1C09399D" w:rsidR="00E41B11" w:rsidRDefault="00E41B11" w:rsidP="00547823">
            <w:pPr>
              <w:pStyle w:val="TabelleText"/>
              <w:spacing w:line="276" w:lineRule="auto"/>
            </w:pPr>
            <w:r>
              <w:t xml:space="preserve">Playback List </w:t>
            </w:r>
            <w:r w:rsidR="00ED57CC">
              <w:t>Display</w:t>
            </w:r>
          </w:p>
        </w:tc>
      </w:tr>
      <w:tr w:rsidR="00E41B11" w14:paraId="06CA2A93" w14:textId="77777777" w:rsidTr="00E33669">
        <w:trPr>
          <w:cantSplit/>
          <w:trHeight w:val="454"/>
          <w:tblHeader/>
          <w:jc w:val="center"/>
        </w:trPr>
        <w:tc>
          <w:tcPr>
            <w:tcW w:w="661" w:type="pct"/>
            <w:vMerge/>
            <w:vAlign w:val="center"/>
          </w:tcPr>
          <w:p w14:paraId="407B4ABE" w14:textId="77777777" w:rsidR="00E41B11" w:rsidRDefault="00E41B11" w:rsidP="00547823">
            <w:pPr>
              <w:pStyle w:val="TabelleText"/>
              <w:spacing w:line="276" w:lineRule="auto"/>
              <w:jc w:val="center"/>
            </w:pPr>
          </w:p>
        </w:tc>
        <w:tc>
          <w:tcPr>
            <w:tcW w:w="1991" w:type="pct"/>
            <w:vMerge/>
            <w:vAlign w:val="center"/>
          </w:tcPr>
          <w:p w14:paraId="54EF3C48" w14:textId="77777777" w:rsidR="00E41B11" w:rsidRDefault="00E41B11" w:rsidP="00547823">
            <w:pPr>
              <w:pStyle w:val="TabelleText"/>
              <w:spacing w:line="276" w:lineRule="auto"/>
            </w:pPr>
          </w:p>
        </w:tc>
        <w:tc>
          <w:tcPr>
            <w:tcW w:w="2348" w:type="pct"/>
            <w:vAlign w:val="center"/>
          </w:tcPr>
          <w:p w14:paraId="78E86727" w14:textId="55915F4D" w:rsidR="00E41B11" w:rsidRDefault="00ED57CC" w:rsidP="00547823">
            <w:pPr>
              <w:pStyle w:val="TabelleText"/>
              <w:spacing w:line="276" w:lineRule="auto"/>
            </w:pPr>
            <w:r>
              <w:t xml:space="preserve">Video </w:t>
            </w:r>
            <w:r w:rsidR="00E41B11">
              <w:t>Playback Control</w:t>
            </w:r>
          </w:p>
        </w:tc>
      </w:tr>
      <w:tr w:rsidR="00E41B11" w14:paraId="5C4404AA" w14:textId="77777777" w:rsidTr="00E33669">
        <w:trPr>
          <w:cantSplit/>
          <w:trHeight w:val="454"/>
          <w:tblHeader/>
          <w:jc w:val="center"/>
        </w:trPr>
        <w:tc>
          <w:tcPr>
            <w:tcW w:w="661" w:type="pct"/>
            <w:vMerge/>
            <w:vAlign w:val="center"/>
          </w:tcPr>
          <w:p w14:paraId="22D495D0" w14:textId="77777777" w:rsidR="00E41B11" w:rsidRDefault="00E41B11" w:rsidP="00547823">
            <w:pPr>
              <w:pStyle w:val="TabelleText"/>
              <w:spacing w:line="276" w:lineRule="auto"/>
              <w:jc w:val="center"/>
            </w:pPr>
          </w:p>
        </w:tc>
        <w:tc>
          <w:tcPr>
            <w:tcW w:w="1991" w:type="pct"/>
            <w:vMerge w:val="restart"/>
            <w:vAlign w:val="center"/>
          </w:tcPr>
          <w:p w14:paraId="508406EE" w14:textId="364A54AA" w:rsidR="00E41B11" w:rsidRDefault="00E41B11" w:rsidP="00547823">
            <w:pPr>
              <w:pStyle w:val="TabelleText"/>
              <w:spacing w:line="276" w:lineRule="auto"/>
            </w:pPr>
            <w:r>
              <w:t>Video Download</w:t>
            </w:r>
          </w:p>
        </w:tc>
        <w:tc>
          <w:tcPr>
            <w:tcW w:w="2348" w:type="pct"/>
            <w:vAlign w:val="center"/>
          </w:tcPr>
          <w:p w14:paraId="740AC567" w14:textId="5A16542C" w:rsidR="00E41B11" w:rsidRDefault="00E41B11" w:rsidP="00547823">
            <w:pPr>
              <w:pStyle w:val="TabelleText"/>
              <w:spacing w:line="276" w:lineRule="auto"/>
            </w:pPr>
            <w:r>
              <w:t>DVR Data Download</w:t>
            </w:r>
            <w:r w:rsidR="005C25DA">
              <w:t xml:space="preserve"> Receive and Save</w:t>
            </w:r>
          </w:p>
        </w:tc>
      </w:tr>
      <w:tr w:rsidR="00E41B11" w14:paraId="7E988573" w14:textId="77777777" w:rsidTr="00E33669">
        <w:trPr>
          <w:cantSplit/>
          <w:trHeight w:val="454"/>
          <w:tblHeader/>
          <w:jc w:val="center"/>
        </w:trPr>
        <w:tc>
          <w:tcPr>
            <w:tcW w:w="661" w:type="pct"/>
            <w:vMerge/>
            <w:vAlign w:val="center"/>
          </w:tcPr>
          <w:p w14:paraId="04B287A4" w14:textId="77777777" w:rsidR="00E41B11" w:rsidRDefault="00E41B11" w:rsidP="00547823">
            <w:pPr>
              <w:pStyle w:val="TabelleText"/>
              <w:spacing w:line="276" w:lineRule="auto"/>
              <w:jc w:val="center"/>
            </w:pPr>
          </w:p>
        </w:tc>
        <w:tc>
          <w:tcPr>
            <w:tcW w:w="1991" w:type="pct"/>
            <w:vMerge/>
            <w:vAlign w:val="center"/>
          </w:tcPr>
          <w:p w14:paraId="500A4085" w14:textId="77777777" w:rsidR="00E41B11" w:rsidRDefault="00E41B11" w:rsidP="00547823">
            <w:pPr>
              <w:pStyle w:val="TabelleText"/>
              <w:spacing w:line="276" w:lineRule="auto"/>
            </w:pPr>
          </w:p>
        </w:tc>
        <w:tc>
          <w:tcPr>
            <w:tcW w:w="2348" w:type="pct"/>
            <w:vAlign w:val="center"/>
          </w:tcPr>
          <w:p w14:paraId="345A1305" w14:textId="05D437F8" w:rsidR="00E41B11" w:rsidRDefault="00E41B11" w:rsidP="00547823">
            <w:pPr>
              <w:pStyle w:val="TabelleText"/>
              <w:spacing w:line="276" w:lineRule="auto"/>
            </w:pPr>
            <w:r>
              <w:t>Download Status Display</w:t>
            </w:r>
          </w:p>
        </w:tc>
      </w:tr>
    </w:tbl>
    <w:p w14:paraId="4BD87ED5" w14:textId="3F41CDF2" w:rsidR="000F2E8F" w:rsidRDefault="000F2E8F" w:rsidP="000F2E8F">
      <w:pPr>
        <w:pStyle w:val="Caption"/>
      </w:pPr>
      <w:bookmarkStart w:id="119" w:name="_Ref10186171"/>
      <w:bookmarkStart w:id="120" w:name="_Toc115792392"/>
      <w:r w:rsidRPr="00702453">
        <w:t xml:space="preserve">Table </w:t>
      </w:r>
      <w:r>
        <w:rPr>
          <w:noProof/>
        </w:rPr>
        <w:fldChar w:fldCharType="begin"/>
      </w:r>
      <w:r>
        <w:rPr>
          <w:noProof/>
        </w:rPr>
        <w:instrText xml:space="preserve"> STYLEREF 1 \s </w:instrText>
      </w:r>
      <w:r>
        <w:rPr>
          <w:noProof/>
        </w:rPr>
        <w:fldChar w:fldCharType="separate"/>
      </w:r>
      <w:r w:rsidR="000515C0">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4</w:t>
      </w:r>
      <w:r>
        <w:rPr>
          <w:noProof/>
        </w:rPr>
        <w:fldChar w:fldCharType="end"/>
      </w:r>
      <w:r w:rsidRPr="00702453">
        <w:t xml:space="preserve">: </w:t>
      </w:r>
      <w:bookmarkStart w:id="121" w:name="_Ref10186287"/>
      <w:r>
        <w:t>Function Allocation Table</w:t>
      </w:r>
      <w:bookmarkEnd w:id="119"/>
      <w:bookmarkEnd w:id="121"/>
      <w:r>
        <w:t xml:space="preserve"> (Basic)</w:t>
      </w:r>
      <w:bookmarkEnd w:id="120"/>
    </w:p>
    <w:p w14:paraId="791C729F" w14:textId="77777777" w:rsidR="0045021E" w:rsidRPr="007456DF" w:rsidRDefault="001A1DC8" w:rsidP="0008696C">
      <w:pPr>
        <w:pStyle w:val="Heading1"/>
        <w:rPr>
          <w:highlight w:val="yellow"/>
        </w:rPr>
      </w:pPr>
      <w:bookmarkStart w:id="122" w:name="_Toc122965411"/>
      <w:r w:rsidRPr="007456DF">
        <w:rPr>
          <w:highlight w:val="yellow"/>
        </w:rPr>
        <w:lastRenderedPageBreak/>
        <w:t>Feature Implementation</w:t>
      </w:r>
      <w:r w:rsidR="00E0458F" w:rsidRPr="007456DF">
        <w:rPr>
          <w:highlight w:val="yellow"/>
        </w:rPr>
        <w:t xml:space="preserve"> </w:t>
      </w:r>
      <w:r w:rsidR="0045021E" w:rsidRPr="007456DF">
        <w:rPr>
          <w:highlight w:val="yellow"/>
        </w:rPr>
        <w:t>Modeling</w:t>
      </w:r>
      <w:bookmarkEnd w:id="109"/>
      <w:bookmarkEnd w:id="110"/>
      <w:bookmarkEnd w:id="122"/>
    </w:p>
    <w:p w14:paraId="10D4C78D" w14:textId="77777777" w:rsidR="00333677" w:rsidRDefault="00771894" w:rsidP="0008696C">
      <w:pPr>
        <w:pStyle w:val="Heading2"/>
      </w:pPr>
      <w:bookmarkStart w:id="123" w:name="_Toc460937087"/>
      <w:bookmarkStart w:id="124" w:name="_Toc481143816"/>
      <w:bookmarkStart w:id="125" w:name="_Toc422994370"/>
      <w:bookmarkStart w:id="126" w:name="_Toc122965412"/>
      <w:bookmarkEnd w:id="111"/>
      <w:r>
        <w:t xml:space="preserve">Component </w:t>
      </w:r>
      <w:r w:rsidRPr="00882C07">
        <w:t>Interaction Diagrams</w:t>
      </w:r>
      <w:bookmarkEnd w:id="123"/>
      <w:bookmarkEnd w:id="124"/>
      <w:bookmarkEnd w:id="126"/>
    </w:p>
    <w:p w14:paraId="10955A38" w14:textId="2DB4729A" w:rsidR="00854A4F" w:rsidRDefault="00771894" w:rsidP="00771894">
      <w:pPr>
        <w:pStyle w:val="Heading3"/>
      </w:pPr>
      <w:bookmarkStart w:id="127" w:name="_Toc481143817"/>
      <w:bookmarkStart w:id="128" w:name="_Toc122965413"/>
      <w:r>
        <w:t>Scenario: “</w:t>
      </w:r>
      <w:r w:rsidR="00854A4F">
        <w:t>System Startup / Shutdown</w:t>
      </w:r>
      <w:r>
        <w:t>”</w:t>
      </w:r>
      <w:bookmarkEnd w:id="127"/>
      <w:bookmarkEnd w:id="128"/>
    </w:p>
    <w:p w14:paraId="730A2509" w14:textId="294F68FB" w:rsidR="003D167C" w:rsidRDefault="003D167C" w:rsidP="003D167C">
      <w:pPr>
        <w:pStyle w:val="Heading3"/>
      </w:pPr>
      <w:bookmarkStart w:id="129" w:name="_Toc122965414"/>
      <w:r>
        <w:t>Scenario: “</w:t>
      </w:r>
      <w:r w:rsidR="00E819A1">
        <w:t>Video Record and Saving</w:t>
      </w:r>
      <w:r>
        <w:t>”</w:t>
      </w:r>
      <w:bookmarkEnd w:id="129"/>
    </w:p>
    <w:p w14:paraId="291318E8" w14:textId="235A478F" w:rsidR="00E819A1" w:rsidRPr="00E819A1" w:rsidRDefault="003D167C" w:rsidP="002A7ABF">
      <w:pPr>
        <w:pStyle w:val="Heading3"/>
      </w:pPr>
      <w:bookmarkStart w:id="130" w:name="_Toc122965415"/>
      <w:r>
        <w:t>Scenario:</w:t>
      </w:r>
      <w:bookmarkEnd w:id="130"/>
      <w:r>
        <w:t xml:space="preserve"> </w:t>
      </w:r>
      <w:bookmarkStart w:id="131" w:name="_Toc481143818"/>
    </w:p>
    <w:p w14:paraId="372E8C26" w14:textId="77777777" w:rsidR="00597836" w:rsidRPr="00597836" w:rsidRDefault="001D2105" w:rsidP="00597836">
      <w:r>
        <w:object w:dxaOrig="7951" w:dyaOrig="6225" w14:anchorId="55F1CE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94.65pt" o:ole="">
            <v:imagedata r:id="rId20" o:title=""/>
          </v:shape>
          <o:OLEObject Type="Embed" ProgID="Visio.Drawing.15" ShapeID="_x0000_i1025" DrawAspect="Content" ObjectID="_1733578348" r:id="rId21"/>
        </w:object>
      </w:r>
    </w:p>
    <w:p w14:paraId="0FC36D7E" w14:textId="77777777" w:rsidR="00597836" w:rsidRDefault="00597836" w:rsidP="00597836">
      <w:pPr>
        <w:pStyle w:val="Caption"/>
        <w:rPr>
          <w:rStyle w:val="CaptionChar1"/>
          <w:rFonts w:cs="Arial"/>
          <w:b/>
        </w:rPr>
      </w:pPr>
      <w:r w:rsidRPr="009E3B7C">
        <w:rPr>
          <w:rStyle w:val="CaptionChar1"/>
          <w:rFonts w:cs="Arial"/>
          <w:b/>
        </w:rPr>
        <w:t xml:space="preserve">Figure 12: </w:t>
      </w:r>
      <w:r w:rsidRPr="009E3B7C">
        <w:t>Sample Scenario “</w:t>
      </w:r>
      <w:r>
        <w:t>Normal Operation</w:t>
      </w:r>
      <w:r w:rsidRPr="009E3B7C">
        <w:t>”</w:t>
      </w:r>
    </w:p>
    <w:p w14:paraId="574C2C86" w14:textId="77777777" w:rsidR="00556159" w:rsidRDefault="00556159" w:rsidP="0008696C">
      <w:pPr>
        <w:pStyle w:val="Heading2"/>
      </w:pPr>
      <w:bookmarkStart w:id="132" w:name="_Toc460937088"/>
      <w:bookmarkStart w:id="133" w:name="_Toc481143819"/>
      <w:bookmarkStart w:id="134" w:name="_Toc122965416"/>
      <w:bookmarkEnd w:id="131"/>
      <w:r>
        <w:t>Component Interface Behavior Diagrams</w:t>
      </w:r>
      <w:bookmarkEnd w:id="132"/>
      <w:bookmarkEnd w:id="133"/>
      <w:bookmarkEnd w:id="134"/>
    </w:p>
    <w:p w14:paraId="205501E6" w14:textId="77777777" w:rsidR="00556159" w:rsidRDefault="00556159" w:rsidP="00556159">
      <w:pPr>
        <w:shd w:val="clear" w:color="auto" w:fill="D6E3BC" w:themeFill="accent3" w:themeFillTint="66"/>
        <w:rPr>
          <w:i/>
          <w:color w:val="808080" w:themeColor="background1" w:themeShade="80"/>
        </w:rPr>
      </w:pPr>
      <w:r>
        <w:rPr>
          <w:i/>
          <w:color w:val="808080" w:themeColor="background1" w:themeShade="80"/>
        </w:rPr>
        <w:t>#Hint: For complex (application level) interface protocols a protocol state machine would be more appropriate than a bunch of sequence diagrams</w:t>
      </w:r>
      <w:r w:rsidR="00422210">
        <w:rPr>
          <w:i/>
          <w:color w:val="808080" w:themeColor="background1" w:themeShade="80"/>
        </w:rPr>
        <w:t xml:space="preserve"> to illustrate the interactions between components</w:t>
      </w:r>
      <w:r>
        <w:rPr>
          <w:i/>
          <w:color w:val="808080" w:themeColor="background1" w:themeShade="80"/>
        </w:rPr>
        <w:t>.</w:t>
      </w:r>
      <w:r w:rsidR="00A1217B">
        <w:rPr>
          <w:i/>
          <w:color w:val="808080" w:themeColor="background1" w:themeShade="80"/>
        </w:rPr>
        <w:t xml:space="preserve"> </w:t>
      </w:r>
      <w:r w:rsidR="008717E9">
        <w:rPr>
          <w:i/>
          <w:color w:val="808080" w:themeColor="background1" w:themeShade="80"/>
        </w:rPr>
        <w:t xml:space="preserve">So, this section would </w:t>
      </w:r>
      <w:r w:rsidR="00BC2C4F">
        <w:rPr>
          <w:i/>
          <w:color w:val="808080" w:themeColor="background1" w:themeShade="80"/>
        </w:rPr>
        <w:t xml:space="preserve">typically </w:t>
      </w:r>
      <w:r w:rsidR="008717E9">
        <w:rPr>
          <w:i/>
          <w:color w:val="808080" w:themeColor="background1" w:themeShade="80"/>
        </w:rPr>
        <w:t>show a</w:t>
      </w:r>
      <w:r w:rsidR="00A1217B">
        <w:rPr>
          <w:i/>
          <w:color w:val="808080" w:themeColor="background1" w:themeShade="80"/>
        </w:rPr>
        <w:t xml:space="preserve"> </w:t>
      </w:r>
      <w:r w:rsidR="00BC2C4F">
        <w:rPr>
          <w:i/>
          <w:color w:val="808080" w:themeColor="background1" w:themeShade="80"/>
        </w:rPr>
        <w:t xml:space="preserve">(protocol) </w:t>
      </w:r>
      <w:r w:rsidR="00A1217B">
        <w:rPr>
          <w:i/>
          <w:color w:val="808080" w:themeColor="background1" w:themeShade="80"/>
        </w:rPr>
        <w:t>state m</w:t>
      </w:r>
      <w:r w:rsidR="003A56A3">
        <w:rPr>
          <w:i/>
          <w:color w:val="808080" w:themeColor="background1" w:themeShade="80"/>
        </w:rPr>
        <w:t>achine</w:t>
      </w:r>
      <w:r w:rsidR="00A1217B">
        <w:rPr>
          <w:i/>
          <w:color w:val="808080" w:themeColor="background1" w:themeShade="80"/>
        </w:rPr>
        <w:t>.</w:t>
      </w:r>
    </w:p>
    <w:p w14:paraId="783699A3" w14:textId="77777777" w:rsidR="004F06CE" w:rsidRPr="0046578B" w:rsidRDefault="004F06CE" w:rsidP="004F06CE"/>
    <w:p w14:paraId="61B0EE2F" w14:textId="77777777" w:rsidR="00A26A03" w:rsidRDefault="009E238B" w:rsidP="00A26A03">
      <w:pPr>
        <w:pStyle w:val="Heading1"/>
      </w:pPr>
      <w:bookmarkStart w:id="135" w:name="_Ref12638483"/>
      <w:bookmarkStart w:id="136" w:name="_Toc122965417"/>
      <w:r>
        <w:lastRenderedPageBreak/>
        <w:t xml:space="preserve">Feature Implementation </w:t>
      </w:r>
      <w:r w:rsidR="00A26A03">
        <w:t>Requirements</w:t>
      </w:r>
      <w:bookmarkEnd w:id="135"/>
      <w:bookmarkEnd w:id="136"/>
    </w:p>
    <w:p w14:paraId="7E80B2D5" w14:textId="66F97F94" w:rsidR="00D97655" w:rsidRDefault="00D97655" w:rsidP="00D97655">
      <w:pPr>
        <w:pStyle w:val="Heading2"/>
      </w:pPr>
      <w:bookmarkStart w:id="137" w:name="_Toc422994379"/>
      <w:bookmarkStart w:id="138" w:name="_Toc481143821"/>
      <w:bookmarkStart w:id="139" w:name="_Toc273425078"/>
      <w:bookmarkStart w:id="140" w:name="_Toc122965418"/>
      <w:bookmarkEnd w:id="125"/>
      <w:r w:rsidRPr="00655CE7">
        <w:t>Functional Safety</w:t>
      </w:r>
      <w:bookmarkEnd w:id="140"/>
      <w:r w:rsidRPr="00655CE7">
        <w:t xml:space="preserve"> </w:t>
      </w:r>
    </w:p>
    <w:p w14:paraId="0CA04715" w14:textId="23BD419E" w:rsidR="003D64A9" w:rsidRPr="003D64A9" w:rsidRDefault="003D64A9" w:rsidP="003D64A9">
      <w:r>
        <w:t>F</w:t>
      </w:r>
      <w:r>
        <w:rPr>
          <w:rFonts w:hint="eastAsia"/>
          <w:lang w:eastAsia="zh-CN"/>
        </w:rPr>
        <w:t>eature</w:t>
      </w:r>
      <w:r>
        <w:t xml:space="preserve"> is not Function Safety critical</w:t>
      </w:r>
      <w:r w:rsidR="0031583E">
        <w:t xml:space="preserve"> – QM level</w:t>
      </w:r>
      <w:r>
        <w:t>. NA.</w:t>
      </w:r>
    </w:p>
    <w:p w14:paraId="69729684" w14:textId="5FCFD098" w:rsidR="0045021E" w:rsidRDefault="0045021E" w:rsidP="0008696C">
      <w:pPr>
        <w:pStyle w:val="Heading2"/>
      </w:pPr>
      <w:bookmarkStart w:id="141" w:name="_Toc122965419"/>
      <w:r w:rsidRPr="00406477">
        <w:t xml:space="preserve">Requirements on </w:t>
      </w:r>
      <w:bookmarkEnd w:id="137"/>
      <w:r w:rsidR="00370A05" w:rsidRPr="00406477">
        <w:t>Components</w:t>
      </w:r>
      <w:bookmarkEnd w:id="138"/>
      <w:bookmarkEnd w:id="141"/>
    </w:p>
    <w:p w14:paraId="42822ECF" w14:textId="6C207CBE" w:rsidR="00AC451A" w:rsidRDefault="00AC451A" w:rsidP="00AC451A">
      <w:r>
        <w:t>High level functions breakdown:</w:t>
      </w:r>
    </w:p>
    <w:p w14:paraId="6671F8E7" w14:textId="5CE7FD0E" w:rsidR="00AC451A" w:rsidRPr="00AC451A" w:rsidRDefault="00E91F97" w:rsidP="00AC451A">
      <w:r>
        <w:rPr>
          <w:noProof/>
        </w:rPr>
        <w:object w:dxaOrig="1543" w:dyaOrig="991" w14:anchorId="2495A01F">
          <v:shape id="_x0000_i1026" type="#_x0000_t75" style="width:76.75pt;height:49.6pt" o:ole="">
            <v:imagedata r:id="rId22" o:title=""/>
          </v:shape>
          <o:OLEObject Type="Embed" ProgID="AcroExch.Document.DC" ShapeID="_x0000_i1026" DrawAspect="Icon" ObjectID="_1733578349" r:id="rId23"/>
        </w:object>
      </w:r>
    </w:p>
    <w:p w14:paraId="201C6CD2" w14:textId="55AF0AB0" w:rsidR="00614B9B" w:rsidRPr="00B56F4E" w:rsidRDefault="00926886" w:rsidP="00B43195">
      <w:pPr>
        <w:pStyle w:val="Heading3"/>
        <w:rPr>
          <w:szCs w:val="20"/>
          <w:lang w:val="en-GB"/>
        </w:rPr>
      </w:pPr>
      <w:bookmarkStart w:id="142" w:name="_Toc122965420"/>
      <w:r>
        <w:rPr>
          <w:szCs w:val="20"/>
          <w:lang w:val="en-GB"/>
        </w:rPr>
        <w:t>IDCM</w:t>
      </w:r>
      <w:r w:rsidR="00906459">
        <w:rPr>
          <w:szCs w:val="20"/>
          <w:lang w:val="en-GB"/>
        </w:rPr>
        <w:t xml:space="preserve"> &amp; APIM</w:t>
      </w:r>
      <w:r w:rsidR="006D3055">
        <w:rPr>
          <w:szCs w:val="20"/>
          <w:lang w:val="en-GB"/>
        </w:rPr>
        <w:t xml:space="preserve"> – DVRServer and DVROnboardClient</w:t>
      </w:r>
      <w:bookmarkEnd w:id="142"/>
    </w:p>
    <w:p w14:paraId="0F1BC17D" w14:textId="392B6703" w:rsidR="00B90ADA" w:rsidRDefault="0095557F" w:rsidP="00D44D29">
      <w:pPr>
        <w:pStyle w:val="Heading4"/>
        <w:rPr>
          <w:lang w:val="en-GB"/>
        </w:rPr>
      </w:pPr>
      <w:bookmarkStart w:id="143" w:name="_Toc122965421"/>
      <w:r>
        <w:rPr>
          <w:lang w:val="en-GB"/>
        </w:rPr>
        <w:t>Technology</w:t>
      </w:r>
      <w:r w:rsidR="00B56F4E">
        <w:rPr>
          <w:lang w:val="en-GB"/>
        </w:rPr>
        <w:t xml:space="preserve"> </w:t>
      </w:r>
      <w:r w:rsidR="00B56F4E" w:rsidRPr="003070ED">
        <w:rPr>
          <w:lang w:val="en-GB"/>
        </w:rPr>
        <w:t xml:space="preserve">Function </w:t>
      </w:r>
      <w:r w:rsidR="001C75A8">
        <w:rPr>
          <w:lang w:val="en-GB"/>
        </w:rPr>
        <w:t xml:space="preserve">Normal </w:t>
      </w:r>
      <w:r w:rsidR="000245F2">
        <w:rPr>
          <w:lang w:val="en-GB"/>
        </w:rPr>
        <w:t>Video</w:t>
      </w:r>
      <w:r w:rsidR="00EA41C3">
        <w:rPr>
          <w:lang w:val="en-GB"/>
        </w:rPr>
        <w:t xml:space="preserve"> Record</w:t>
      </w:r>
      <w:r w:rsidR="00F76836">
        <w:rPr>
          <w:lang w:val="en-GB"/>
        </w:rPr>
        <w:t>ing</w:t>
      </w:r>
      <w:bookmarkEnd w:id="143"/>
    </w:p>
    <w:p w14:paraId="36DA8538" w14:textId="43B0164E" w:rsidR="003305ED" w:rsidRDefault="003305ED" w:rsidP="003305ED">
      <w:pPr>
        <w:pStyle w:val="Heading5"/>
        <w:rPr>
          <w:lang w:val="en-GB"/>
        </w:rPr>
      </w:pPr>
      <w:bookmarkStart w:id="144" w:name="_Ref531361236"/>
      <w:bookmarkStart w:id="145" w:name="_Toc122965422"/>
      <w:r>
        <w:rPr>
          <w:lang w:val="en-GB"/>
        </w:rPr>
        <w:t>Function Interfaces</w:t>
      </w:r>
      <w:bookmarkEnd w:id="144"/>
      <w:bookmarkEnd w:id="145"/>
    </w:p>
    <w:p w14:paraId="2111A8DD" w14:textId="77777777" w:rsidR="001A0BA5" w:rsidRDefault="001A0BA5" w:rsidP="001A0BA5">
      <w:pPr>
        <w:pStyle w:val="Heading6"/>
        <w:rPr>
          <w:lang w:val="en-GB"/>
        </w:rPr>
      </w:pPr>
      <w:bookmarkStart w:id="146" w:name="_Toc122965423"/>
      <w:r>
        <w:rPr>
          <w:lang w:val="en-GB"/>
        </w:rPr>
        <w:t>Inputs</w:t>
      </w:r>
      <w:bookmarkEnd w:id="146"/>
    </w:p>
    <w:tbl>
      <w:tblPr>
        <w:tblStyle w:val="TableGrid"/>
        <w:tblW w:w="10201" w:type="dxa"/>
        <w:tblLayout w:type="fixed"/>
        <w:tblLook w:val="04A0" w:firstRow="1" w:lastRow="0" w:firstColumn="1" w:lastColumn="0" w:noHBand="0" w:noVBand="1"/>
      </w:tblPr>
      <w:tblGrid>
        <w:gridCol w:w="1795"/>
        <w:gridCol w:w="2160"/>
        <w:gridCol w:w="3510"/>
        <w:gridCol w:w="1350"/>
        <w:gridCol w:w="1386"/>
      </w:tblGrid>
      <w:tr w:rsidR="001A0BA5" w:rsidRPr="00E54DEA" w14:paraId="3E827F53" w14:textId="77777777" w:rsidTr="00A8568F">
        <w:trPr>
          <w:trHeight w:val="173"/>
        </w:trPr>
        <w:tc>
          <w:tcPr>
            <w:tcW w:w="1795" w:type="dxa"/>
            <w:shd w:val="clear" w:color="auto" w:fill="D9D9D9" w:themeFill="background1" w:themeFillShade="D9"/>
            <w:noWrap/>
            <w:hideMark/>
          </w:tcPr>
          <w:p w14:paraId="3D87FA48" w14:textId="77777777" w:rsidR="001A0BA5" w:rsidRPr="00E54DEA" w:rsidRDefault="001A0BA5"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24996763"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2C200287"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50" w:type="dxa"/>
            <w:shd w:val="clear" w:color="auto" w:fill="D9D9D9" w:themeFill="background1" w:themeFillShade="D9"/>
          </w:tcPr>
          <w:p w14:paraId="630DCC68"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2367AA0B" w14:textId="77777777" w:rsidR="001A0BA5" w:rsidRDefault="001A0BA5" w:rsidP="00A8568F">
            <w:pPr>
              <w:overflowPunct/>
              <w:autoSpaceDE/>
              <w:autoSpaceDN/>
              <w:adjustRightInd/>
              <w:textAlignment w:val="auto"/>
              <w:rPr>
                <w:rFonts w:cs="Arial"/>
                <w:b/>
                <w:bCs/>
                <w:color w:val="000000"/>
              </w:rPr>
            </w:pPr>
            <w:r>
              <w:rPr>
                <w:rFonts w:cs="Arial"/>
                <w:b/>
                <w:bCs/>
                <w:color w:val="000000"/>
              </w:rPr>
              <w:t>Connection</w:t>
            </w:r>
          </w:p>
          <w:p w14:paraId="5AF32FED" w14:textId="77777777" w:rsidR="001A0BA5" w:rsidRDefault="001A0BA5" w:rsidP="00A8568F">
            <w:pPr>
              <w:overflowPunct/>
              <w:autoSpaceDE/>
              <w:autoSpaceDN/>
              <w:adjustRightInd/>
              <w:textAlignment w:val="auto"/>
              <w:rPr>
                <w:rFonts w:cs="Arial"/>
                <w:b/>
                <w:bCs/>
                <w:color w:val="000000"/>
              </w:rPr>
            </w:pPr>
            <w:r>
              <w:t>(</w:t>
            </w:r>
            <w:r w:rsidRPr="001321BD">
              <w:rPr>
                <w:i/>
              </w:rPr>
              <w:t>Optional)</w:t>
            </w:r>
          </w:p>
        </w:tc>
      </w:tr>
      <w:tr w:rsidR="001A0BA5" w:rsidRPr="003F473D" w14:paraId="6F3F3254" w14:textId="77777777" w:rsidTr="00A8568F">
        <w:trPr>
          <w:trHeight w:val="143"/>
        </w:trPr>
        <w:tc>
          <w:tcPr>
            <w:tcW w:w="1795" w:type="dxa"/>
            <w:noWrap/>
          </w:tcPr>
          <w:p w14:paraId="2F5B6008" w14:textId="7B790A9A" w:rsidR="001A0BA5" w:rsidRPr="00DE6816" w:rsidRDefault="001453E4" w:rsidP="00A8568F">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Normal</w:t>
            </w:r>
            <w:r>
              <w:rPr>
                <w:rFonts w:cs="Arial" w:hint="eastAsia"/>
                <w:color w:val="000000" w:themeColor="text1"/>
                <w:sz w:val="18"/>
                <w:lang w:eastAsia="zh-CN"/>
              </w:rPr>
              <w:t>_</w:t>
            </w:r>
            <w:r>
              <w:rPr>
                <w:rFonts w:cs="Arial"/>
                <w:color w:val="000000" w:themeColor="text1"/>
                <w:sz w:val="18"/>
                <w:lang w:eastAsia="zh-CN"/>
              </w:rPr>
              <w:t>Record_Setting</w:t>
            </w:r>
            <w:proofErr w:type="spellEnd"/>
          </w:p>
        </w:tc>
        <w:tc>
          <w:tcPr>
            <w:tcW w:w="2160" w:type="dxa"/>
          </w:tcPr>
          <w:p w14:paraId="5F7FD451" w14:textId="18B91B5B" w:rsidR="001A0BA5" w:rsidRPr="008F6F5F" w:rsidRDefault="001453E4" w:rsidP="00A8568F">
            <w:pPr>
              <w:rPr>
                <w:rFonts w:cs="Arial"/>
                <w:color w:val="000000" w:themeColor="text1"/>
                <w:sz w:val="18"/>
                <w:lang w:eastAsia="zh-CN"/>
              </w:rPr>
            </w:pPr>
            <w:r w:rsidRPr="001453E4">
              <w:rPr>
                <w:rFonts w:cs="Arial"/>
                <w:color w:val="000000" w:themeColor="text1"/>
                <w:sz w:val="18"/>
                <w:lang w:eastAsia="zh-CN"/>
              </w:rPr>
              <w:t>Normal Video Record Switch</w:t>
            </w:r>
          </w:p>
        </w:tc>
        <w:tc>
          <w:tcPr>
            <w:tcW w:w="3510" w:type="dxa"/>
          </w:tcPr>
          <w:p w14:paraId="46011738" w14:textId="1AB36C20" w:rsidR="001A0BA5" w:rsidRDefault="001A0BA5" w:rsidP="00A8568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1453E4" w:rsidRPr="001453E4">
              <w:rPr>
                <w:rFonts w:cs="Arial"/>
                <w:color w:val="000000" w:themeColor="text1"/>
                <w:sz w:val="18"/>
                <w:lang w:eastAsia="zh-CN"/>
              </w:rPr>
              <w:t>APIM_NormalVideoSwitch</w:t>
            </w:r>
            <w:r w:rsidRPr="00B32106">
              <w:rPr>
                <w:rFonts w:cs="Arial"/>
                <w:color w:val="000000" w:themeColor="text1"/>
                <w:sz w:val="18"/>
                <w:lang w:eastAsia="zh-CN"/>
              </w:rPr>
              <w:t>_Enum</w:t>
            </w:r>
            <w:proofErr w:type="spellEnd"/>
            <w:r w:rsidRPr="00B32106">
              <w:rPr>
                <w:rFonts w:cs="Arial"/>
                <w:color w:val="000000" w:themeColor="text1"/>
                <w:sz w:val="18"/>
                <w:lang w:eastAsia="zh-CN"/>
              </w:rPr>
              <w:t xml:space="preserve"> [Type:0x1</w:t>
            </w:r>
            <w:r w:rsidR="000722CB">
              <w:rPr>
                <w:rFonts w:cs="Arial"/>
                <w:color w:val="000000" w:themeColor="text1"/>
                <w:sz w:val="18"/>
                <w:lang w:eastAsia="zh-CN"/>
              </w:rPr>
              <w:t>4</w:t>
            </w:r>
            <w:r w:rsidRPr="00B32106">
              <w:rPr>
                <w:rFonts w:cs="Arial"/>
                <w:color w:val="000000" w:themeColor="text1"/>
                <w:sz w:val="18"/>
                <w:lang w:eastAsia="zh-CN"/>
              </w:rPr>
              <w:t>]</w:t>
            </w:r>
            <w:r>
              <w:rPr>
                <w:rFonts w:cs="Arial"/>
                <w:color w:val="000000" w:themeColor="text1"/>
                <w:sz w:val="18"/>
                <w:lang w:eastAsia="zh-CN"/>
              </w:rPr>
              <w:t xml:space="preserve"> </w:t>
            </w:r>
            <w:r w:rsidRPr="00B32106">
              <w:rPr>
                <w:rFonts w:cs="Arial"/>
                <w:color w:val="000000" w:themeColor="text1"/>
                <w:sz w:val="18"/>
                <w:lang w:eastAsia="zh-CN"/>
              </w:rPr>
              <w:t>[Subtype:0x0</w:t>
            </w:r>
            <w:r w:rsidR="001453E4">
              <w:rPr>
                <w:rFonts w:cs="Arial"/>
                <w:color w:val="000000" w:themeColor="text1"/>
                <w:sz w:val="18"/>
                <w:lang w:eastAsia="zh-CN"/>
              </w:rPr>
              <w:t>1</w:t>
            </w:r>
            <w:r w:rsidRPr="00B32106">
              <w:rPr>
                <w:rFonts w:cs="Arial"/>
                <w:color w:val="000000" w:themeColor="text1"/>
                <w:sz w:val="18"/>
                <w:lang w:eastAsia="zh-CN"/>
              </w:rPr>
              <w:t>]</w:t>
            </w:r>
            <w:r>
              <w:rPr>
                <w:rFonts w:cs="Arial"/>
                <w:color w:val="000000" w:themeColor="text1"/>
                <w:sz w:val="18"/>
              </w:rPr>
              <w:t xml:space="preserve"> </w:t>
            </w:r>
          </w:p>
          <w:p w14:paraId="32E4997C" w14:textId="77777777" w:rsidR="001A0BA5" w:rsidRPr="008F6F5F" w:rsidRDefault="001A0BA5" w:rsidP="00A8568F">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06E0F13C" w14:textId="77777777" w:rsidR="001A0BA5" w:rsidRPr="00DE6816" w:rsidRDefault="001A0BA5" w:rsidP="00A8568F">
            <w:pPr>
              <w:rPr>
                <w:rFonts w:cs="Arial"/>
                <w:sz w:val="18"/>
              </w:rPr>
            </w:pPr>
            <w:r w:rsidRPr="003513AE">
              <w:rPr>
                <w:rFonts w:cs="Arial"/>
                <w:color w:val="000000" w:themeColor="text1"/>
                <w:sz w:val="18"/>
              </w:rPr>
              <w:t>NA.</w:t>
            </w:r>
          </w:p>
        </w:tc>
        <w:tc>
          <w:tcPr>
            <w:tcW w:w="1386" w:type="dxa"/>
          </w:tcPr>
          <w:p w14:paraId="7E932D56" w14:textId="77777777" w:rsidR="001A0BA5" w:rsidRPr="00B144C2" w:rsidRDefault="001A0BA5" w:rsidP="00A8568F">
            <w:pPr>
              <w:rPr>
                <w:rFonts w:cs="Arial"/>
                <w:color w:val="000000" w:themeColor="text1"/>
                <w:sz w:val="18"/>
              </w:rPr>
            </w:pPr>
            <w:r w:rsidRPr="003513AE">
              <w:rPr>
                <w:rFonts w:cs="Arial"/>
                <w:color w:val="000000" w:themeColor="text1"/>
                <w:sz w:val="18"/>
              </w:rPr>
              <w:t>NA.</w:t>
            </w:r>
          </w:p>
        </w:tc>
      </w:tr>
      <w:tr w:rsidR="001A0BA5" w:rsidRPr="003F473D" w14:paraId="480611E5" w14:textId="77777777" w:rsidTr="00A8568F">
        <w:trPr>
          <w:trHeight w:val="70"/>
        </w:trPr>
        <w:tc>
          <w:tcPr>
            <w:tcW w:w="1795" w:type="dxa"/>
            <w:noWrap/>
          </w:tcPr>
          <w:p w14:paraId="667AA48B" w14:textId="77777777" w:rsidR="001A0BA5" w:rsidRPr="00DE6816" w:rsidRDefault="001A0BA5" w:rsidP="00A8568F">
            <w:pPr>
              <w:overflowPunct/>
              <w:autoSpaceDE/>
              <w:autoSpaceDN/>
              <w:adjustRightInd/>
              <w:textAlignment w:val="auto"/>
              <w:rPr>
                <w:rFonts w:cs="Arial"/>
                <w:color w:val="000000" w:themeColor="text1"/>
                <w:sz w:val="18"/>
              </w:rPr>
            </w:pPr>
          </w:p>
        </w:tc>
        <w:tc>
          <w:tcPr>
            <w:tcW w:w="2160" w:type="dxa"/>
          </w:tcPr>
          <w:p w14:paraId="0A075538" w14:textId="77777777" w:rsidR="001A0BA5" w:rsidRPr="00DE6816" w:rsidRDefault="001A0BA5" w:rsidP="00A8568F">
            <w:pPr>
              <w:rPr>
                <w:rFonts w:cs="Arial"/>
                <w:color w:val="000000" w:themeColor="text1"/>
                <w:sz w:val="18"/>
              </w:rPr>
            </w:pPr>
          </w:p>
        </w:tc>
        <w:tc>
          <w:tcPr>
            <w:tcW w:w="3510" w:type="dxa"/>
          </w:tcPr>
          <w:p w14:paraId="565D0E53" w14:textId="77777777" w:rsidR="001A0BA5" w:rsidRPr="00DE6816" w:rsidRDefault="001A0BA5" w:rsidP="00A8568F">
            <w:pPr>
              <w:rPr>
                <w:rFonts w:cs="Arial"/>
                <w:color w:val="000000" w:themeColor="text1"/>
                <w:sz w:val="18"/>
              </w:rPr>
            </w:pPr>
          </w:p>
        </w:tc>
        <w:tc>
          <w:tcPr>
            <w:tcW w:w="1350" w:type="dxa"/>
          </w:tcPr>
          <w:p w14:paraId="4AFB5CD8" w14:textId="77777777" w:rsidR="001A0BA5" w:rsidRPr="00DE6816" w:rsidRDefault="001A0BA5" w:rsidP="00A8568F">
            <w:pPr>
              <w:rPr>
                <w:rFonts w:cs="Arial"/>
                <w:color w:val="000000" w:themeColor="text1"/>
                <w:sz w:val="18"/>
              </w:rPr>
            </w:pPr>
          </w:p>
        </w:tc>
        <w:tc>
          <w:tcPr>
            <w:tcW w:w="1386" w:type="dxa"/>
          </w:tcPr>
          <w:p w14:paraId="2825AA61" w14:textId="77777777" w:rsidR="001A0BA5" w:rsidRPr="00DE6816" w:rsidRDefault="001A0BA5" w:rsidP="00A8568F">
            <w:pPr>
              <w:rPr>
                <w:rFonts w:cs="Arial"/>
                <w:color w:val="000000" w:themeColor="text1"/>
                <w:sz w:val="18"/>
              </w:rPr>
            </w:pPr>
          </w:p>
        </w:tc>
      </w:tr>
    </w:tbl>
    <w:p w14:paraId="2BE9630C" w14:textId="0E179209" w:rsidR="001A0BA5" w:rsidRPr="00702453" w:rsidRDefault="001A0BA5" w:rsidP="001A0BA5">
      <w:pPr>
        <w:pStyle w:val="Caption"/>
      </w:pPr>
      <w:bookmarkStart w:id="147" w:name="_Toc115792393"/>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w:t>
      </w:r>
      <w:r>
        <w:rPr>
          <w:noProof/>
        </w:rPr>
        <w:fldChar w:fldCharType="end"/>
      </w:r>
      <w:r w:rsidRPr="00702453">
        <w:t xml:space="preserve">: </w:t>
      </w:r>
      <w:r>
        <w:t xml:space="preserve">Input Signal mappings of Function </w:t>
      </w:r>
      <w:r w:rsidR="00FD392E">
        <w:rPr>
          <w:lang w:val="en-GB"/>
        </w:rPr>
        <w:t>Normal</w:t>
      </w:r>
      <w:r>
        <w:rPr>
          <w:lang w:val="en-GB"/>
        </w:rPr>
        <w:t xml:space="preserve"> Video Record</w:t>
      </w:r>
      <w:bookmarkEnd w:id="147"/>
    </w:p>
    <w:p w14:paraId="33898991" w14:textId="77777777" w:rsidR="001A0BA5" w:rsidRDefault="001A0BA5" w:rsidP="001A0BA5">
      <w:pPr>
        <w:pStyle w:val="Heading6"/>
        <w:rPr>
          <w:lang w:val="en-GB"/>
        </w:rPr>
      </w:pPr>
      <w:bookmarkStart w:id="148" w:name="_Toc122965424"/>
      <w:r>
        <w:rPr>
          <w:lang w:val="en-GB"/>
        </w:rPr>
        <w:t>Output</w:t>
      </w:r>
      <w:r w:rsidRPr="002824C9">
        <w:rPr>
          <w:lang w:val="en-GB"/>
        </w:rPr>
        <w:t>s</w:t>
      </w:r>
      <w:bookmarkEnd w:id="148"/>
    </w:p>
    <w:tbl>
      <w:tblPr>
        <w:tblStyle w:val="TableGrid"/>
        <w:tblW w:w="10201" w:type="dxa"/>
        <w:tblLayout w:type="fixed"/>
        <w:tblLook w:val="04A0" w:firstRow="1" w:lastRow="0" w:firstColumn="1" w:lastColumn="0" w:noHBand="0" w:noVBand="1"/>
      </w:tblPr>
      <w:tblGrid>
        <w:gridCol w:w="1696"/>
        <w:gridCol w:w="2259"/>
        <w:gridCol w:w="3510"/>
        <w:gridCol w:w="1350"/>
        <w:gridCol w:w="1386"/>
      </w:tblGrid>
      <w:tr w:rsidR="001A0BA5" w:rsidRPr="00E54DEA" w14:paraId="5C2DCAAB" w14:textId="77777777" w:rsidTr="00A8568F">
        <w:trPr>
          <w:trHeight w:val="173"/>
        </w:trPr>
        <w:tc>
          <w:tcPr>
            <w:tcW w:w="1696" w:type="dxa"/>
            <w:shd w:val="clear" w:color="auto" w:fill="D9D9D9" w:themeFill="background1" w:themeFillShade="D9"/>
            <w:noWrap/>
            <w:hideMark/>
          </w:tcPr>
          <w:p w14:paraId="3E6F6115" w14:textId="77777777" w:rsidR="001A0BA5" w:rsidRPr="00E54DEA" w:rsidRDefault="001A0BA5"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51EC4190"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F9C1078"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Mapping Details </w:t>
            </w:r>
          </w:p>
          <w:p w14:paraId="5130BFA8" w14:textId="77777777" w:rsidR="001A0BA5" w:rsidRPr="001321BD" w:rsidRDefault="001A0BA5" w:rsidP="00A8568F">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563577CE" w14:textId="77777777" w:rsidR="001A0BA5" w:rsidRDefault="001A0BA5" w:rsidP="00A8568F">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5C4209A1" w14:textId="77777777" w:rsidR="001A0BA5" w:rsidRDefault="001A0BA5" w:rsidP="00A8568F">
            <w:pPr>
              <w:overflowPunct/>
              <w:autoSpaceDE/>
              <w:autoSpaceDN/>
              <w:adjustRightInd/>
              <w:textAlignment w:val="auto"/>
              <w:rPr>
                <w:rFonts w:cs="Arial"/>
                <w:b/>
                <w:bCs/>
                <w:color w:val="000000"/>
              </w:rPr>
            </w:pPr>
            <w:r>
              <w:rPr>
                <w:rFonts w:cs="Arial"/>
                <w:b/>
                <w:bCs/>
                <w:color w:val="000000"/>
              </w:rPr>
              <w:t>Connection</w:t>
            </w:r>
          </w:p>
          <w:p w14:paraId="6C783FA0" w14:textId="77777777" w:rsidR="001A0BA5" w:rsidRDefault="001A0BA5" w:rsidP="00A8568F">
            <w:pPr>
              <w:overflowPunct/>
              <w:autoSpaceDE/>
              <w:autoSpaceDN/>
              <w:adjustRightInd/>
              <w:textAlignment w:val="auto"/>
              <w:rPr>
                <w:rFonts w:cs="Arial"/>
                <w:b/>
                <w:bCs/>
                <w:color w:val="000000"/>
              </w:rPr>
            </w:pPr>
            <w:r w:rsidRPr="001321BD">
              <w:rPr>
                <w:i/>
              </w:rPr>
              <w:t>(Optional)</w:t>
            </w:r>
          </w:p>
        </w:tc>
      </w:tr>
      <w:tr w:rsidR="001A0BA5" w:rsidRPr="003F473D" w14:paraId="22EA8FC1" w14:textId="77777777" w:rsidTr="00A8568F">
        <w:trPr>
          <w:trHeight w:val="143"/>
        </w:trPr>
        <w:tc>
          <w:tcPr>
            <w:tcW w:w="1696" w:type="dxa"/>
            <w:noWrap/>
          </w:tcPr>
          <w:p w14:paraId="63C4F18A" w14:textId="77777777" w:rsidR="001A0BA5" w:rsidRPr="00102E78" w:rsidRDefault="001A0BA5" w:rsidP="00A8568F">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eo_Record_Status</w:t>
            </w:r>
            <w:proofErr w:type="spellEnd"/>
          </w:p>
        </w:tc>
        <w:tc>
          <w:tcPr>
            <w:tcW w:w="2259" w:type="dxa"/>
          </w:tcPr>
          <w:p w14:paraId="157318CC" w14:textId="77777777" w:rsidR="001A0BA5" w:rsidRPr="00102E78" w:rsidRDefault="001A0BA5" w:rsidP="00A8568F">
            <w:pPr>
              <w:rPr>
                <w:rFonts w:cs="Arial"/>
                <w:color w:val="000000" w:themeColor="text1"/>
                <w:sz w:val="18"/>
                <w:lang w:eastAsia="zh-CN"/>
              </w:rPr>
            </w:pPr>
            <w:r w:rsidRPr="00102E78">
              <w:rPr>
                <w:rFonts w:cs="Arial"/>
                <w:color w:val="000000" w:themeColor="text1"/>
                <w:sz w:val="18"/>
                <w:lang w:eastAsia="zh-CN"/>
              </w:rPr>
              <w:t>Video Record Status</w:t>
            </w:r>
          </w:p>
        </w:tc>
        <w:tc>
          <w:tcPr>
            <w:tcW w:w="3510" w:type="dxa"/>
          </w:tcPr>
          <w:p w14:paraId="7B8AFF88" w14:textId="3403FAB7" w:rsidR="001A0BA5" w:rsidRDefault="001A0BA5" w:rsidP="00A8568F">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w:t>
            </w:r>
            <w:r w:rsidR="0080708F">
              <w:rPr>
                <w:rFonts w:cs="Arial"/>
                <w:sz w:val="18"/>
                <w:szCs w:val="22"/>
              </w:rPr>
              <w:t>Int</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1E79F1CE" w14:textId="77777777" w:rsidR="001A0BA5" w:rsidRPr="00D20BE7" w:rsidRDefault="001A0BA5" w:rsidP="00A8568F">
            <w:pPr>
              <w:rPr>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473E26CE" w14:textId="77777777" w:rsidR="001A0BA5" w:rsidRPr="00D20BE7" w:rsidRDefault="001A0BA5" w:rsidP="00A8568F">
            <w:pPr>
              <w:rPr>
                <w:sz w:val="18"/>
              </w:rPr>
            </w:pPr>
            <w:r w:rsidRPr="003513AE">
              <w:rPr>
                <w:rFonts w:cs="Arial"/>
                <w:color w:val="000000" w:themeColor="text1"/>
                <w:sz w:val="18"/>
              </w:rPr>
              <w:t>NA.</w:t>
            </w:r>
          </w:p>
        </w:tc>
        <w:tc>
          <w:tcPr>
            <w:tcW w:w="1386" w:type="dxa"/>
          </w:tcPr>
          <w:p w14:paraId="366384CD" w14:textId="77777777" w:rsidR="001A0BA5" w:rsidRPr="008D2226" w:rsidRDefault="001A0BA5" w:rsidP="00A8568F">
            <w:pPr>
              <w:rPr>
                <w:sz w:val="18"/>
              </w:rPr>
            </w:pPr>
            <w:r w:rsidRPr="003513AE">
              <w:rPr>
                <w:rFonts w:cs="Arial"/>
                <w:color w:val="000000" w:themeColor="text1"/>
                <w:sz w:val="18"/>
              </w:rPr>
              <w:t>NA.</w:t>
            </w:r>
          </w:p>
        </w:tc>
      </w:tr>
      <w:tr w:rsidR="001A0BA5" w:rsidRPr="003F473D" w14:paraId="1A2E8D4E" w14:textId="77777777" w:rsidTr="00A8568F">
        <w:trPr>
          <w:trHeight w:val="70"/>
        </w:trPr>
        <w:tc>
          <w:tcPr>
            <w:tcW w:w="1696" w:type="dxa"/>
            <w:noWrap/>
          </w:tcPr>
          <w:p w14:paraId="1B99AC71" w14:textId="77777777" w:rsidR="001A0BA5" w:rsidRPr="00D20BE7" w:rsidRDefault="001A0BA5" w:rsidP="00A8568F">
            <w:pPr>
              <w:overflowPunct/>
              <w:autoSpaceDE/>
              <w:autoSpaceDN/>
              <w:adjustRightInd/>
              <w:textAlignment w:val="auto"/>
              <w:rPr>
                <w:color w:val="000000" w:themeColor="text1"/>
                <w:sz w:val="18"/>
              </w:rPr>
            </w:pPr>
          </w:p>
        </w:tc>
        <w:tc>
          <w:tcPr>
            <w:tcW w:w="2259" w:type="dxa"/>
          </w:tcPr>
          <w:p w14:paraId="71792FE8" w14:textId="77777777" w:rsidR="001A0BA5" w:rsidRPr="00D20BE7" w:rsidRDefault="001A0BA5" w:rsidP="00A8568F">
            <w:pPr>
              <w:rPr>
                <w:color w:val="000000" w:themeColor="text1"/>
                <w:sz w:val="18"/>
              </w:rPr>
            </w:pPr>
          </w:p>
        </w:tc>
        <w:tc>
          <w:tcPr>
            <w:tcW w:w="3510" w:type="dxa"/>
          </w:tcPr>
          <w:p w14:paraId="512FD4B6" w14:textId="77777777" w:rsidR="001A0BA5" w:rsidRPr="00D20BE7" w:rsidRDefault="001A0BA5" w:rsidP="00A8568F">
            <w:pPr>
              <w:rPr>
                <w:color w:val="000000" w:themeColor="text1"/>
                <w:sz w:val="18"/>
              </w:rPr>
            </w:pPr>
          </w:p>
        </w:tc>
        <w:tc>
          <w:tcPr>
            <w:tcW w:w="1350" w:type="dxa"/>
          </w:tcPr>
          <w:p w14:paraId="330026A8" w14:textId="77777777" w:rsidR="001A0BA5" w:rsidRPr="00D20BE7" w:rsidRDefault="001A0BA5" w:rsidP="00A8568F">
            <w:pPr>
              <w:rPr>
                <w:color w:val="000000" w:themeColor="text1"/>
                <w:sz w:val="18"/>
              </w:rPr>
            </w:pPr>
          </w:p>
        </w:tc>
        <w:tc>
          <w:tcPr>
            <w:tcW w:w="1386" w:type="dxa"/>
          </w:tcPr>
          <w:p w14:paraId="27D7BB06" w14:textId="77777777" w:rsidR="001A0BA5" w:rsidRPr="00D20BE7" w:rsidRDefault="001A0BA5" w:rsidP="00A8568F">
            <w:pPr>
              <w:rPr>
                <w:color w:val="000000" w:themeColor="text1"/>
                <w:sz w:val="18"/>
              </w:rPr>
            </w:pPr>
          </w:p>
        </w:tc>
      </w:tr>
    </w:tbl>
    <w:p w14:paraId="06EF9EB0" w14:textId="081F7F59" w:rsidR="001A0BA5" w:rsidRPr="00702453" w:rsidRDefault="001A0BA5" w:rsidP="001A0BA5">
      <w:pPr>
        <w:pStyle w:val="Caption"/>
      </w:pPr>
      <w:bookmarkStart w:id="149" w:name="_Toc115792394"/>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w:t>
      </w:r>
      <w:r>
        <w:rPr>
          <w:noProof/>
        </w:rPr>
        <w:fldChar w:fldCharType="end"/>
      </w:r>
      <w:r w:rsidRPr="00702453">
        <w:t xml:space="preserve">: </w:t>
      </w:r>
      <w:r>
        <w:t xml:space="preserve">Output Signal </w:t>
      </w:r>
      <w:r w:rsidR="001359B5">
        <w:t>mappings</w:t>
      </w:r>
      <w:r>
        <w:t xml:space="preserve"> of Function </w:t>
      </w:r>
      <w:r w:rsidR="00FD392E">
        <w:rPr>
          <w:lang w:val="en-GB"/>
        </w:rPr>
        <w:t xml:space="preserve">Normal </w:t>
      </w:r>
      <w:r>
        <w:rPr>
          <w:lang w:val="en-GB"/>
        </w:rPr>
        <w:t>Video Record</w:t>
      </w:r>
      <w:bookmarkEnd w:id="149"/>
    </w:p>
    <w:p w14:paraId="625C0410" w14:textId="77777777" w:rsidR="003305ED" w:rsidRPr="00612064" w:rsidRDefault="003305ED" w:rsidP="003305ED">
      <w:pPr>
        <w:spacing w:before="20"/>
        <w:rPr>
          <w:vanish/>
        </w:rPr>
      </w:pPr>
    </w:p>
    <w:p w14:paraId="7F14B4FF" w14:textId="3880DF2B" w:rsidR="003305ED" w:rsidRDefault="003305ED" w:rsidP="003305ED">
      <w:pPr>
        <w:pStyle w:val="Heading6"/>
      </w:pPr>
      <w:bookmarkStart w:id="150" w:name="_Ref531361235"/>
      <w:bookmarkStart w:id="151" w:name="_Toc122965425"/>
      <w:r>
        <w:t>Parameters</w:t>
      </w:r>
      <w:bookmarkEnd w:id="150"/>
      <w:bookmarkEnd w:id="151"/>
    </w:p>
    <w:p w14:paraId="42FE5474" w14:textId="504AA5F3" w:rsidR="00B81CF1" w:rsidRDefault="00B81CF1" w:rsidP="00B81CF1">
      <w:pPr>
        <w:rPr>
          <w:lang w:val="en-GB"/>
        </w:rPr>
      </w:pPr>
      <w:r>
        <w:t>NA.</w:t>
      </w:r>
      <w:r>
        <w:rPr>
          <w:lang w:val="en-GB"/>
        </w:rPr>
        <w:t xml:space="preserve"> </w:t>
      </w:r>
    </w:p>
    <w:p w14:paraId="3BAF52DA" w14:textId="3D1222C9" w:rsidR="00B90ADA" w:rsidRDefault="00B90ADA" w:rsidP="00B90ADA">
      <w:pPr>
        <w:pStyle w:val="Heading6"/>
      </w:pPr>
      <w:bookmarkStart w:id="152" w:name="_Ref536800029"/>
      <w:bookmarkStart w:id="153" w:name="_Toc122965426"/>
      <w:r>
        <w:t>Interface</w:t>
      </w:r>
      <w:r w:rsidRPr="003E2313">
        <w:t xml:space="preserve"> Requirements</w:t>
      </w:r>
      <w:bookmarkEnd w:id="152"/>
      <w:bookmarkEnd w:id="153"/>
    </w:p>
    <w:p w14:paraId="5DE42D5E" w14:textId="77777777" w:rsidR="00E66D02" w:rsidRPr="00177AA8" w:rsidRDefault="00E66D02" w:rsidP="00E66D02">
      <w:bookmarkStart w:id="154" w:name="_Ref536462221"/>
      <w:bookmarkStart w:id="155" w:name="_Ref536800028"/>
      <w:bookmarkStart w:id="156" w:name="_Toc531361726"/>
      <w:bookmarkStart w:id="157" w:name="_Toc531361728"/>
      <w:r>
        <w:rPr>
          <w:rFonts w:cs="Arial"/>
          <w:sz w:val="18"/>
          <w:szCs w:val="22"/>
        </w:rPr>
        <w:t>Refer to DVR UART protocol.</w:t>
      </w:r>
    </w:p>
    <w:p w14:paraId="644DFCD7" w14:textId="77777777" w:rsidR="00B90ADA" w:rsidRDefault="00B90ADA" w:rsidP="006D198A">
      <w:pPr>
        <w:pStyle w:val="Heading5"/>
        <w:rPr>
          <w:lang w:val="en-GB"/>
        </w:rPr>
      </w:pPr>
      <w:bookmarkStart w:id="158" w:name="_Toc122965427"/>
      <w:r>
        <w:rPr>
          <w:lang w:val="en-GB"/>
        </w:rPr>
        <w:t>Function</w:t>
      </w:r>
      <w:bookmarkEnd w:id="154"/>
      <w:r>
        <w:rPr>
          <w:lang w:val="en-GB"/>
        </w:rPr>
        <w:t xml:space="preserve"> Requirements</w:t>
      </w:r>
      <w:bookmarkEnd w:id="155"/>
      <w:bookmarkEnd w:id="158"/>
    </w:p>
    <w:p w14:paraId="07DEC4E2" w14:textId="6CE6F21E" w:rsidR="00BB3B5E" w:rsidRDefault="00DD71EC" w:rsidP="007B2BDA">
      <w:pPr>
        <w:pStyle w:val="Heading6"/>
        <w:rPr>
          <w:lang w:val="en-GB"/>
        </w:rPr>
      </w:pPr>
      <w:bookmarkStart w:id="159" w:name="_Toc122965428"/>
      <w:bookmarkEnd w:id="156"/>
      <w:r>
        <w:rPr>
          <w:lang w:val="en-GB"/>
        </w:rPr>
        <w:t>N</w:t>
      </w:r>
      <w:r w:rsidR="003379A3">
        <w:rPr>
          <w:lang w:val="en-GB"/>
        </w:rPr>
        <w:t xml:space="preserve">ormal </w:t>
      </w:r>
      <w:r w:rsidR="00567745">
        <w:rPr>
          <w:lang w:val="en-GB"/>
        </w:rPr>
        <w:t>V</w:t>
      </w:r>
      <w:r w:rsidR="003379A3">
        <w:rPr>
          <w:lang w:val="en-GB"/>
        </w:rPr>
        <w:t xml:space="preserve">ideo </w:t>
      </w:r>
      <w:r w:rsidR="00567745">
        <w:rPr>
          <w:lang w:val="en-GB"/>
        </w:rPr>
        <w:t>R</w:t>
      </w:r>
      <w:r w:rsidR="003379A3">
        <w:rPr>
          <w:lang w:val="en-GB"/>
        </w:rPr>
        <w:t>ecord</w:t>
      </w:r>
      <w:r w:rsidR="00567745">
        <w:rPr>
          <w:lang w:val="en-GB"/>
        </w:rPr>
        <w:t xml:space="preserve"> </w:t>
      </w:r>
      <w:r w:rsidR="004E7925">
        <w:rPr>
          <w:lang w:val="en-GB"/>
        </w:rPr>
        <w:t>Start</w:t>
      </w:r>
      <w:bookmarkEnd w:id="159"/>
    </w:p>
    <w:p w14:paraId="1AA6309F" w14:textId="7AE05266" w:rsidR="00677A71" w:rsidRDefault="00677A71" w:rsidP="00677A71">
      <w:r>
        <w:rPr>
          <w:lang w:val="en-GB"/>
        </w:rPr>
        <w:t>IDCM</w:t>
      </w:r>
      <w:r>
        <w:t xml:space="preserve"> should start normal video record </w:t>
      </w:r>
      <w:r w:rsidR="00D105CB">
        <w:t>when</w:t>
      </w:r>
      <w:r>
        <w:t>:</w:t>
      </w:r>
    </w:p>
    <w:p w14:paraId="506ABB2D" w14:textId="51DECDCC" w:rsidR="00677A71" w:rsidRPr="00396CF2" w:rsidRDefault="00417668" w:rsidP="002E1278">
      <w:pPr>
        <w:pStyle w:val="ListParagraph"/>
        <w:numPr>
          <w:ilvl w:val="0"/>
          <w:numId w:val="16"/>
        </w:numPr>
        <w:rPr>
          <w:rFonts w:ascii="Arial" w:hAnsi="Arial"/>
          <w:i/>
          <w:iCs/>
        </w:rPr>
      </w:pPr>
      <w:r w:rsidRPr="00396CF2">
        <w:rPr>
          <w:rFonts w:ascii="Arial" w:hAnsi="Arial"/>
          <w:i/>
          <w:iCs/>
        </w:rPr>
        <w:t xml:space="preserve">Normal Video Record Switch </w:t>
      </w:r>
      <w:r w:rsidR="008A3099">
        <w:rPr>
          <w:rFonts w:hint="eastAsia"/>
          <w:lang w:eastAsia="zh-CN"/>
        </w:rPr>
        <w:t>is</w:t>
      </w:r>
      <w:r w:rsidR="008A3099">
        <w:t xml:space="preserve"> set to </w:t>
      </w:r>
      <w:r w:rsidRPr="00396CF2">
        <w:rPr>
          <w:rFonts w:ascii="Arial" w:hAnsi="Arial"/>
          <w:i/>
          <w:iCs/>
        </w:rPr>
        <w:t>Enabled</w:t>
      </w:r>
    </w:p>
    <w:p w14:paraId="299B9DAB" w14:textId="3ACB0176" w:rsidR="00677A71" w:rsidRDefault="00130813" w:rsidP="00677A71">
      <w:r>
        <w:t xml:space="preserve">During </w:t>
      </w:r>
      <w:r w:rsidR="00385219">
        <w:t>recording, IDCM should send below</w:t>
      </w:r>
      <w:r w:rsidR="00677A71">
        <w:t xml:space="preserve"> msg</w:t>
      </w:r>
      <w:r w:rsidR="00385219">
        <w:t xml:space="preserve"> to APIM</w:t>
      </w:r>
      <w:r w:rsidR="00677A71">
        <w:t>:</w:t>
      </w:r>
    </w:p>
    <w:p w14:paraId="1DA28F69" w14:textId="7CCFA04B" w:rsidR="00A93E74" w:rsidRDefault="00677A71" w:rsidP="002E1278">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sidR="00E70BCA">
        <w:rPr>
          <w:rFonts w:ascii="Arial" w:hAnsi="Arial"/>
          <w:i/>
          <w:iCs/>
        </w:rPr>
        <w:t>Normal</w:t>
      </w:r>
      <w:r w:rsidRPr="00A918FA">
        <w:rPr>
          <w:rFonts w:ascii="Arial" w:hAnsi="Arial"/>
          <w:i/>
          <w:iCs/>
        </w:rPr>
        <w:t xml:space="preserve"> Recording</w:t>
      </w:r>
    </w:p>
    <w:p w14:paraId="444561A5" w14:textId="6675403D" w:rsidR="00A93E74" w:rsidRDefault="00A93E74" w:rsidP="00A93E74">
      <w:r>
        <w:t xml:space="preserve">APIM HMI </w:t>
      </w:r>
      <w:r w:rsidR="00D61103">
        <w:t>control</w:t>
      </w:r>
      <w:r>
        <w:t>:</w:t>
      </w:r>
    </w:p>
    <w:p w14:paraId="02C49FEC" w14:textId="38C92066" w:rsidR="00A93E74" w:rsidRPr="0024603B" w:rsidRDefault="00A93E74" w:rsidP="002E1278">
      <w:pPr>
        <w:pStyle w:val="ListParagraph"/>
        <w:numPr>
          <w:ilvl w:val="0"/>
          <w:numId w:val="27"/>
        </w:numPr>
        <w:rPr>
          <w:rFonts w:ascii="Arial" w:hAnsi="Arial"/>
        </w:rPr>
      </w:pPr>
      <w:r w:rsidRPr="0024603B">
        <w:rPr>
          <w:rFonts w:ascii="Arial" w:hAnsi="Arial"/>
        </w:rPr>
        <w:t xml:space="preserve">The </w:t>
      </w:r>
      <w:r w:rsidR="00D101B3">
        <w:rPr>
          <w:rFonts w:ascii="Arial" w:hAnsi="Arial"/>
        </w:rPr>
        <w:t>video</w:t>
      </w:r>
      <w:r w:rsidRPr="0024603B">
        <w:rPr>
          <w:rFonts w:ascii="Arial" w:hAnsi="Arial"/>
        </w:rPr>
        <w:t xml:space="preserve"> </w:t>
      </w:r>
      <w:r>
        <w:rPr>
          <w:rFonts w:ascii="Arial" w:hAnsi="Arial"/>
        </w:rPr>
        <w:t xml:space="preserve">recording </w:t>
      </w:r>
      <w:r w:rsidRPr="0024603B">
        <w:rPr>
          <w:rFonts w:ascii="Arial" w:hAnsi="Arial"/>
        </w:rPr>
        <w:t>icon</w:t>
      </w:r>
      <w:r w:rsidR="00D101B3">
        <w:rPr>
          <w:rFonts w:ascii="Arial" w:hAnsi="Arial"/>
        </w:rPr>
        <w:t xml:space="preserve"> – “REC”</w:t>
      </w:r>
      <w:r w:rsidRPr="0024603B">
        <w:rPr>
          <w:rFonts w:ascii="Arial" w:hAnsi="Arial"/>
        </w:rPr>
        <w:t xml:space="preserve"> on </w:t>
      </w:r>
      <w:r>
        <w:rPr>
          <w:rFonts w:ascii="Arial" w:hAnsi="Arial"/>
        </w:rPr>
        <w:t xml:space="preserve">live view </w:t>
      </w:r>
      <w:r w:rsidR="00701255">
        <w:rPr>
          <w:rFonts w:ascii="Arial" w:hAnsi="Arial"/>
        </w:rPr>
        <w:t>page</w:t>
      </w:r>
      <w:r w:rsidRPr="0024603B">
        <w:rPr>
          <w:rFonts w:ascii="Arial" w:hAnsi="Arial"/>
        </w:rPr>
        <w:t xml:space="preserve"> should be </w:t>
      </w:r>
      <w:r w:rsidR="001274DE">
        <w:rPr>
          <w:rFonts w:ascii="Arial" w:hAnsi="Arial"/>
        </w:rPr>
        <w:t>highlight</w:t>
      </w:r>
      <w:r w:rsidRPr="0024603B">
        <w:rPr>
          <w:rFonts w:ascii="Arial" w:hAnsi="Arial"/>
        </w:rPr>
        <w:t>.</w:t>
      </w:r>
    </w:p>
    <w:p w14:paraId="4C37DD47" w14:textId="77777777" w:rsidR="00A93E74" w:rsidRDefault="00A93E74" w:rsidP="002E1278">
      <w:pPr>
        <w:pStyle w:val="ListParagraph"/>
        <w:numPr>
          <w:ilvl w:val="0"/>
          <w:numId w:val="27"/>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should be set to recording status.</w:t>
      </w:r>
    </w:p>
    <w:p w14:paraId="1630BDA5" w14:textId="77777777" w:rsidR="00A93E74" w:rsidRPr="00223CF7" w:rsidRDefault="00A93E74" w:rsidP="00A93E74">
      <w:pPr>
        <w:jc w:val="center"/>
      </w:pPr>
      <w:r>
        <w:rPr>
          <w:noProof/>
        </w:rPr>
        <w:lastRenderedPageBreak/>
        <w:drawing>
          <wp:inline distT="0" distB="0" distL="0" distR="0" wp14:anchorId="66E82D0B" wp14:editId="727EF1D6">
            <wp:extent cx="6047117" cy="19834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5983" cy="1989628"/>
                    </a:xfrm>
                    <a:prstGeom prst="rect">
                      <a:avLst/>
                    </a:prstGeom>
                  </pic:spPr>
                </pic:pic>
              </a:graphicData>
            </a:graphic>
          </wp:inline>
        </w:drawing>
      </w:r>
    </w:p>
    <w:p w14:paraId="49EAA835" w14:textId="56036B94" w:rsidR="004E7925" w:rsidRDefault="004E7925" w:rsidP="004E7925">
      <w:pPr>
        <w:pStyle w:val="Heading6"/>
        <w:rPr>
          <w:lang w:val="en-GB"/>
        </w:rPr>
      </w:pPr>
      <w:bookmarkStart w:id="160" w:name="_Toc122965429"/>
      <w:r>
        <w:rPr>
          <w:lang w:val="en-GB"/>
        </w:rPr>
        <w:t xml:space="preserve">Normal Video Record </w:t>
      </w:r>
      <w:r w:rsidR="0059652D">
        <w:rPr>
          <w:lang w:val="en-GB"/>
        </w:rPr>
        <w:t>End</w:t>
      </w:r>
      <w:bookmarkEnd w:id="160"/>
    </w:p>
    <w:p w14:paraId="39CA8C22" w14:textId="764A3922" w:rsidR="00D105CB" w:rsidRDefault="00D105CB" w:rsidP="00D105CB">
      <w:r>
        <w:rPr>
          <w:lang w:val="en-GB"/>
        </w:rPr>
        <w:t>IDCM</w:t>
      </w:r>
      <w:r>
        <w:t xml:space="preserve"> should stop normal video record when:</w:t>
      </w:r>
    </w:p>
    <w:p w14:paraId="78369BFA" w14:textId="54267431" w:rsidR="00D105CB" w:rsidRDefault="00D105CB" w:rsidP="002E1278">
      <w:pPr>
        <w:pStyle w:val="ListParagraph"/>
        <w:numPr>
          <w:ilvl w:val="0"/>
          <w:numId w:val="16"/>
        </w:numPr>
        <w:rPr>
          <w:rFonts w:ascii="Arial" w:hAnsi="Arial"/>
          <w:i/>
          <w:iCs/>
        </w:rPr>
      </w:pPr>
      <w:r w:rsidRPr="00396CF2">
        <w:rPr>
          <w:rFonts w:ascii="Arial" w:hAnsi="Arial"/>
          <w:i/>
          <w:iCs/>
        </w:rPr>
        <w:t xml:space="preserve">Normal Video Record Switch </w:t>
      </w:r>
      <w:r>
        <w:rPr>
          <w:rFonts w:hint="eastAsia"/>
          <w:lang w:eastAsia="zh-CN"/>
        </w:rPr>
        <w:t>is</w:t>
      </w:r>
      <w:r>
        <w:t xml:space="preserve"> set to </w:t>
      </w:r>
      <w:r>
        <w:rPr>
          <w:rFonts w:ascii="Arial" w:hAnsi="Arial"/>
          <w:i/>
          <w:iCs/>
        </w:rPr>
        <w:t>Disabled</w:t>
      </w:r>
    </w:p>
    <w:p w14:paraId="62445E08" w14:textId="57DD7E9C" w:rsidR="00F45C1F" w:rsidRDefault="00F45C1F" w:rsidP="00F45C1F">
      <w:r>
        <w:t xml:space="preserve">And </w:t>
      </w:r>
      <w:r w:rsidRPr="008E7D75">
        <w:rPr>
          <w:i/>
          <w:iCs/>
        </w:rPr>
        <w:t>Video Record Status</w:t>
      </w:r>
      <w:r w:rsidRPr="00A918FA">
        <w:rPr>
          <w:i/>
          <w:iCs/>
        </w:rPr>
        <w:t xml:space="preserve"> </w:t>
      </w:r>
      <w:r w:rsidRPr="003C029B">
        <w:t xml:space="preserve">should </w:t>
      </w:r>
      <w:r w:rsidR="00671B69">
        <w:t>be set to</w:t>
      </w:r>
      <w:r w:rsidR="00946299">
        <w:t xml:space="preserve"> </w:t>
      </w:r>
      <w:r w:rsidR="00BA5CB6" w:rsidRPr="00BA5CB6">
        <w:rPr>
          <w:i/>
          <w:iCs/>
        </w:rPr>
        <w:t>No Recording</w:t>
      </w:r>
      <w:r w:rsidR="00671B69">
        <w:t>.</w:t>
      </w:r>
    </w:p>
    <w:p w14:paraId="302E100E" w14:textId="1709CF5E" w:rsidR="00026B97" w:rsidRDefault="00026B97" w:rsidP="00026B97">
      <w:r>
        <w:t xml:space="preserve">APIM HMI </w:t>
      </w:r>
      <w:r w:rsidR="00405ABF">
        <w:t>updates</w:t>
      </w:r>
      <w:r>
        <w:t>:</w:t>
      </w:r>
    </w:p>
    <w:p w14:paraId="6E64FA60" w14:textId="68ABFCD3" w:rsidR="00405ABF" w:rsidRPr="0024603B" w:rsidRDefault="00405ABF" w:rsidP="00405ABF">
      <w:pPr>
        <w:pStyle w:val="ListParagraph"/>
        <w:numPr>
          <w:ilvl w:val="0"/>
          <w:numId w:val="27"/>
        </w:numPr>
        <w:rPr>
          <w:rFonts w:ascii="Arial" w:hAnsi="Arial"/>
        </w:rPr>
      </w:pPr>
      <w:r w:rsidRPr="0024603B">
        <w:rPr>
          <w:rFonts w:ascii="Arial" w:hAnsi="Arial"/>
        </w:rPr>
        <w:t xml:space="preserve">The </w:t>
      </w:r>
      <w:r>
        <w:rPr>
          <w:rFonts w:ascii="Arial" w:hAnsi="Arial"/>
        </w:rPr>
        <w:t>video</w:t>
      </w:r>
      <w:r w:rsidRPr="0024603B">
        <w:rPr>
          <w:rFonts w:ascii="Arial" w:hAnsi="Arial"/>
        </w:rPr>
        <w:t xml:space="preserve"> </w:t>
      </w:r>
      <w:r>
        <w:rPr>
          <w:rFonts w:ascii="Arial" w:hAnsi="Arial"/>
        </w:rPr>
        <w:t xml:space="preserve">recording </w:t>
      </w:r>
      <w:r w:rsidRPr="0024603B">
        <w:rPr>
          <w:rFonts w:ascii="Arial" w:hAnsi="Arial"/>
        </w:rPr>
        <w:t>icon</w:t>
      </w:r>
      <w:r>
        <w:rPr>
          <w:rFonts w:ascii="Arial" w:hAnsi="Arial"/>
        </w:rPr>
        <w:t xml:space="preserve"> – “REC”</w:t>
      </w:r>
      <w:r w:rsidRPr="0024603B">
        <w:rPr>
          <w:rFonts w:ascii="Arial" w:hAnsi="Arial"/>
        </w:rPr>
        <w:t xml:space="preserve"> on </w:t>
      </w:r>
      <w:r>
        <w:rPr>
          <w:rFonts w:ascii="Arial" w:hAnsi="Arial"/>
        </w:rPr>
        <w:t xml:space="preserve">live view </w:t>
      </w:r>
      <w:r w:rsidR="00701255">
        <w:rPr>
          <w:rFonts w:ascii="Arial" w:hAnsi="Arial"/>
        </w:rPr>
        <w:t>page</w:t>
      </w:r>
      <w:r w:rsidRPr="0024603B">
        <w:rPr>
          <w:rFonts w:ascii="Arial" w:hAnsi="Arial"/>
        </w:rPr>
        <w:t xml:space="preserve"> should be </w:t>
      </w:r>
      <w:r w:rsidR="008543B7">
        <w:rPr>
          <w:rFonts w:ascii="Arial" w:hAnsi="Arial"/>
        </w:rPr>
        <w:t>disabled</w:t>
      </w:r>
      <w:r w:rsidRPr="0024603B">
        <w:rPr>
          <w:rFonts w:ascii="Arial" w:hAnsi="Arial"/>
        </w:rPr>
        <w:t>.</w:t>
      </w:r>
    </w:p>
    <w:p w14:paraId="32E61BAE" w14:textId="7C2B9283" w:rsidR="00405ABF" w:rsidRDefault="00405ABF" w:rsidP="00405ABF">
      <w:pPr>
        <w:pStyle w:val="ListParagraph"/>
        <w:numPr>
          <w:ilvl w:val="0"/>
          <w:numId w:val="27"/>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 xml:space="preserve">should be set to </w:t>
      </w:r>
      <w:r w:rsidR="008A352E">
        <w:rPr>
          <w:rFonts w:ascii="Arial" w:hAnsi="Arial"/>
        </w:rPr>
        <w:t xml:space="preserve">no </w:t>
      </w:r>
      <w:r w:rsidRPr="0024603B">
        <w:rPr>
          <w:rFonts w:ascii="Arial" w:hAnsi="Arial"/>
        </w:rPr>
        <w:t>recording status.</w:t>
      </w:r>
    </w:p>
    <w:p w14:paraId="5EB896D7" w14:textId="5EFDF92D" w:rsidR="00026B97" w:rsidRPr="00223CF7" w:rsidRDefault="003C059C" w:rsidP="00026B97">
      <w:pPr>
        <w:jc w:val="center"/>
      </w:pPr>
      <w:r>
        <w:rPr>
          <w:noProof/>
        </w:rPr>
        <w:drawing>
          <wp:inline distT="0" distB="0" distL="0" distR="0" wp14:anchorId="5E483CFA" wp14:editId="2D739D50">
            <wp:extent cx="6003985" cy="197695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743" cy="1983463"/>
                    </a:xfrm>
                    <a:prstGeom prst="rect">
                      <a:avLst/>
                    </a:prstGeom>
                  </pic:spPr>
                </pic:pic>
              </a:graphicData>
            </a:graphic>
          </wp:inline>
        </w:drawing>
      </w:r>
    </w:p>
    <w:p w14:paraId="74400002" w14:textId="583D1B2E" w:rsidR="00477ABD" w:rsidRDefault="003258FF" w:rsidP="00477ABD">
      <w:pPr>
        <w:pStyle w:val="Heading6"/>
        <w:rPr>
          <w:lang w:val="en-GB"/>
        </w:rPr>
      </w:pPr>
      <w:bookmarkStart w:id="161" w:name="_Toc122965430"/>
      <w:r>
        <w:rPr>
          <w:lang w:val="en-GB"/>
        </w:rPr>
        <w:t>Normal</w:t>
      </w:r>
      <w:r w:rsidR="00477ABD">
        <w:rPr>
          <w:lang w:val="en-GB"/>
        </w:rPr>
        <w:t xml:space="preserve"> Video Record </w:t>
      </w:r>
      <w:r w:rsidR="00192556">
        <w:rPr>
          <w:lang w:val="en-GB"/>
        </w:rPr>
        <w:t>Attributes</w:t>
      </w:r>
      <w:bookmarkEnd w:id="161"/>
    </w:p>
    <w:p w14:paraId="7B153239" w14:textId="366FA8D8" w:rsidR="002327EA" w:rsidRPr="002327EA" w:rsidRDefault="00477ABD" w:rsidP="002E1278">
      <w:pPr>
        <w:pStyle w:val="ListParagraph"/>
        <w:numPr>
          <w:ilvl w:val="0"/>
          <w:numId w:val="25"/>
        </w:numPr>
        <w:rPr>
          <w:rFonts w:ascii="Arial" w:hAnsi="Arial"/>
        </w:rPr>
      </w:pPr>
      <w:r w:rsidRPr="002327EA">
        <w:rPr>
          <w:rFonts w:ascii="Arial" w:hAnsi="Arial"/>
        </w:rPr>
        <w:t>A</w:t>
      </w:r>
      <w:r w:rsidR="00C95A63" w:rsidRPr="002327EA">
        <w:rPr>
          <w:rFonts w:ascii="Arial" w:hAnsi="Arial"/>
        </w:rPr>
        <w:t xml:space="preserve">ccording to GB/T 38892, all normal </w:t>
      </w:r>
      <w:proofErr w:type="gramStart"/>
      <w:r w:rsidR="00C95A63" w:rsidRPr="002327EA">
        <w:rPr>
          <w:rFonts w:ascii="Arial" w:hAnsi="Arial"/>
        </w:rPr>
        <w:t>video</w:t>
      </w:r>
      <w:proofErr w:type="gramEnd"/>
      <w:r w:rsidR="00C95A63" w:rsidRPr="002327EA">
        <w:rPr>
          <w:rFonts w:ascii="Arial" w:hAnsi="Arial"/>
        </w:rPr>
        <w:t xml:space="preserve"> must be saved into eMMC </w:t>
      </w:r>
      <w:r w:rsidR="00EA5274">
        <w:rPr>
          <w:rFonts w:ascii="Arial" w:hAnsi="Arial"/>
        </w:rPr>
        <w:t>and could not be modified or deleted</w:t>
      </w:r>
      <w:r w:rsidR="00C95A63" w:rsidRPr="002327EA">
        <w:rPr>
          <w:rFonts w:ascii="Arial" w:hAnsi="Arial"/>
        </w:rPr>
        <w:t xml:space="preserve">. </w:t>
      </w:r>
    </w:p>
    <w:p w14:paraId="3A248D4E" w14:textId="5476621E" w:rsidR="002327EA" w:rsidRPr="002327EA" w:rsidRDefault="002D5DB4" w:rsidP="002E1278">
      <w:pPr>
        <w:pStyle w:val="ListParagraph"/>
        <w:numPr>
          <w:ilvl w:val="0"/>
          <w:numId w:val="25"/>
        </w:numPr>
        <w:rPr>
          <w:rFonts w:ascii="Arial" w:hAnsi="Arial"/>
        </w:rPr>
      </w:pPr>
      <w:r w:rsidRPr="002327EA">
        <w:rPr>
          <w:rFonts w:ascii="Arial" w:hAnsi="Arial"/>
        </w:rPr>
        <w:t>N</w:t>
      </w:r>
      <w:r w:rsidR="00C95A63" w:rsidRPr="002327EA">
        <w:rPr>
          <w:rFonts w:ascii="Arial" w:hAnsi="Arial"/>
        </w:rPr>
        <w:t>ormal video</w:t>
      </w:r>
      <w:r w:rsidRPr="002327EA">
        <w:rPr>
          <w:rFonts w:ascii="Arial" w:hAnsi="Arial"/>
        </w:rPr>
        <w:t xml:space="preserve"> </w:t>
      </w:r>
      <w:r w:rsidR="00C95A63" w:rsidRPr="002327EA">
        <w:rPr>
          <w:rFonts w:ascii="Arial" w:hAnsi="Arial"/>
        </w:rPr>
        <w:t>duration is 3 minutes and should be saved into</w:t>
      </w:r>
      <w:r w:rsidR="004E7D2A" w:rsidRPr="002327EA">
        <w:rPr>
          <w:rFonts w:ascii="Arial" w:hAnsi="Arial"/>
        </w:rPr>
        <w:t xml:space="preserve"> eMMC</w:t>
      </w:r>
      <w:r w:rsidR="00C95A63" w:rsidRPr="002327EA">
        <w:rPr>
          <w:rFonts w:ascii="Arial" w:hAnsi="Arial"/>
        </w:rPr>
        <w:t xml:space="preserve"> “Normal Data” folder.</w:t>
      </w:r>
      <w:r w:rsidR="002327EA" w:rsidRPr="002327EA">
        <w:rPr>
          <w:rFonts w:ascii="Arial" w:hAnsi="Arial"/>
        </w:rPr>
        <w:t xml:space="preserve"> </w:t>
      </w:r>
    </w:p>
    <w:p w14:paraId="772CA9C7" w14:textId="7734A82C" w:rsidR="005127D4" w:rsidRPr="002327EA" w:rsidRDefault="0069522E" w:rsidP="002E1278">
      <w:pPr>
        <w:pStyle w:val="ListParagraph"/>
        <w:numPr>
          <w:ilvl w:val="0"/>
          <w:numId w:val="25"/>
        </w:numPr>
        <w:rPr>
          <w:rFonts w:ascii="Arial" w:hAnsi="Arial"/>
        </w:rPr>
      </w:pPr>
      <w:r w:rsidRPr="002327EA">
        <w:rPr>
          <w:rFonts w:ascii="Arial" w:hAnsi="Arial"/>
        </w:rPr>
        <w:t>Naming rule: NOR-&lt;Year-Month-Day Hour-Minute-Second&gt;.mp4</w:t>
      </w:r>
      <w:r w:rsidR="005127D4" w:rsidRPr="002327EA">
        <w:rPr>
          <w:rFonts w:ascii="Arial" w:hAnsi="Arial" w:hint="eastAsia"/>
        </w:rPr>
        <w:t>.</w:t>
      </w:r>
    </w:p>
    <w:p w14:paraId="5C4BE262" w14:textId="77777777" w:rsidR="00382FA8" w:rsidRDefault="0095557F" w:rsidP="00382FA8">
      <w:pPr>
        <w:pStyle w:val="Heading4"/>
        <w:rPr>
          <w:lang w:val="en-GB"/>
        </w:rPr>
      </w:pPr>
      <w:bookmarkStart w:id="162" w:name="_Toc122965431"/>
      <w:bookmarkEnd w:id="157"/>
      <w:r>
        <w:rPr>
          <w:lang w:val="en-GB"/>
        </w:rPr>
        <w:t>Technology</w:t>
      </w:r>
      <w:r w:rsidR="003305ED">
        <w:rPr>
          <w:lang w:val="en-GB"/>
        </w:rPr>
        <w:t xml:space="preserve"> </w:t>
      </w:r>
      <w:r w:rsidR="002F294C" w:rsidRPr="004C3B2A">
        <w:rPr>
          <w:lang w:val="en-GB"/>
        </w:rPr>
        <w:t xml:space="preserve">Function </w:t>
      </w:r>
      <w:r w:rsidR="00CD2949" w:rsidRPr="004C3B2A">
        <w:rPr>
          <w:lang w:val="en-GB"/>
        </w:rPr>
        <w:t>Emergency Video</w:t>
      </w:r>
      <w:r w:rsidR="00CD2949">
        <w:rPr>
          <w:lang w:val="en-GB"/>
        </w:rPr>
        <w:t xml:space="preserve"> Record</w:t>
      </w:r>
      <w:bookmarkEnd w:id="162"/>
    </w:p>
    <w:p w14:paraId="59051CBF" w14:textId="76DA7A15" w:rsidR="00382FA8" w:rsidRDefault="003305ED" w:rsidP="00382FA8">
      <w:pPr>
        <w:pStyle w:val="Heading5"/>
        <w:rPr>
          <w:lang w:val="en-GB"/>
        </w:rPr>
      </w:pPr>
      <w:r w:rsidRPr="00382FA8">
        <w:rPr>
          <w:lang w:val="en-GB"/>
        </w:rPr>
        <w:t xml:space="preserve"> </w:t>
      </w:r>
      <w:bookmarkStart w:id="163" w:name="_Toc122965432"/>
      <w:r w:rsidR="00382FA8">
        <w:rPr>
          <w:lang w:val="en-GB"/>
        </w:rPr>
        <w:t>Function Interfaces</w:t>
      </w:r>
      <w:bookmarkEnd w:id="163"/>
    </w:p>
    <w:p w14:paraId="342CACF2" w14:textId="77777777" w:rsidR="00382FA8" w:rsidRDefault="00382FA8" w:rsidP="00382FA8">
      <w:pPr>
        <w:pStyle w:val="Heading6"/>
        <w:rPr>
          <w:lang w:val="en-GB"/>
        </w:rPr>
      </w:pPr>
      <w:bookmarkStart w:id="164" w:name="_Toc122965433"/>
      <w:r>
        <w:rPr>
          <w:lang w:val="en-GB"/>
        </w:rPr>
        <w:t>Inputs</w:t>
      </w:r>
      <w:bookmarkEnd w:id="164"/>
    </w:p>
    <w:tbl>
      <w:tblPr>
        <w:tblStyle w:val="TableGrid"/>
        <w:tblW w:w="10201" w:type="dxa"/>
        <w:tblLayout w:type="fixed"/>
        <w:tblLook w:val="04A0" w:firstRow="1" w:lastRow="0" w:firstColumn="1" w:lastColumn="0" w:noHBand="0" w:noVBand="1"/>
      </w:tblPr>
      <w:tblGrid>
        <w:gridCol w:w="1795"/>
        <w:gridCol w:w="2160"/>
        <w:gridCol w:w="3510"/>
        <w:gridCol w:w="1350"/>
        <w:gridCol w:w="1386"/>
      </w:tblGrid>
      <w:tr w:rsidR="00592392" w:rsidRPr="00E54DEA" w14:paraId="34AAB37C" w14:textId="77777777" w:rsidTr="00AB54E4">
        <w:trPr>
          <w:trHeight w:val="173"/>
        </w:trPr>
        <w:tc>
          <w:tcPr>
            <w:tcW w:w="1795" w:type="dxa"/>
            <w:shd w:val="clear" w:color="auto" w:fill="D9D9D9" w:themeFill="background1" w:themeFillShade="D9"/>
            <w:noWrap/>
            <w:hideMark/>
          </w:tcPr>
          <w:p w14:paraId="0978B428" w14:textId="77777777" w:rsidR="00382FA8" w:rsidRPr="00E54DEA" w:rsidRDefault="00382FA8" w:rsidP="00C20F8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160" w:type="dxa"/>
            <w:shd w:val="clear" w:color="auto" w:fill="D9D9D9" w:themeFill="background1" w:themeFillShade="D9"/>
          </w:tcPr>
          <w:p w14:paraId="76A40A9D" w14:textId="77777777" w:rsidR="00382FA8" w:rsidRDefault="00382FA8" w:rsidP="00C20F8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0E38300F" w14:textId="77777777" w:rsidR="00382FA8" w:rsidRDefault="00382FA8" w:rsidP="00C20F89">
            <w:pPr>
              <w:overflowPunct/>
              <w:autoSpaceDE/>
              <w:autoSpaceDN/>
              <w:adjustRightInd/>
              <w:textAlignment w:val="auto"/>
              <w:rPr>
                <w:rFonts w:cs="Arial"/>
                <w:b/>
                <w:bCs/>
                <w:color w:val="000000"/>
              </w:rPr>
            </w:pPr>
            <w:r>
              <w:rPr>
                <w:rFonts w:cs="Arial"/>
                <w:b/>
                <w:bCs/>
                <w:color w:val="000000"/>
              </w:rPr>
              <w:t xml:space="preserve">Mapping Details </w:t>
            </w:r>
            <w:r w:rsidRPr="001321BD">
              <w:rPr>
                <w:i/>
              </w:rPr>
              <w:t>(Conditional)</w:t>
            </w:r>
          </w:p>
        </w:tc>
        <w:tc>
          <w:tcPr>
            <w:tcW w:w="1350" w:type="dxa"/>
            <w:shd w:val="clear" w:color="auto" w:fill="D9D9D9" w:themeFill="background1" w:themeFillShade="D9"/>
          </w:tcPr>
          <w:p w14:paraId="1C986F37" w14:textId="77777777" w:rsidR="00382FA8" w:rsidRDefault="00382FA8" w:rsidP="00C20F89">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1EEF5A90" w14:textId="77777777" w:rsidR="00382FA8" w:rsidRDefault="00382FA8" w:rsidP="00C20F89">
            <w:pPr>
              <w:overflowPunct/>
              <w:autoSpaceDE/>
              <w:autoSpaceDN/>
              <w:adjustRightInd/>
              <w:textAlignment w:val="auto"/>
              <w:rPr>
                <w:rFonts w:cs="Arial"/>
                <w:b/>
                <w:bCs/>
                <w:color w:val="000000"/>
              </w:rPr>
            </w:pPr>
            <w:r>
              <w:rPr>
                <w:rFonts w:cs="Arial"/>
                <w:b/>
                <w:bCs/>
                <w:color w:val="000000"/>
              </w:rPr>
              <w:t>Connection</w:t>
            </w:r>
          </w:p>
          <w:p w14:paraId="5F720806" w14:textId="77777777" w:rsidR="00382FA8" w:rsidRDefault="00382FA8" w:rsidP="00C20F89">
            <w:pPr>
              <w:overflowPunct/>
              <w:autoSpaceDE/>
              <w:autoSpaceDN/>
              <w:adjustRightInd/>
              <w:textAlignment w:val="auto"/>
              <w:rPr>
                <w:rFonts w:cs="Arial"/>
                <w:b/>
                <w:bCs/>
                <w:color w:val="000000"/>
              </w:rPr>
            </w:pPr>
            <w:r>
              <w:t>(</w:t>
            </w:r>
            <w:r w:rsidRPr="001321BD">
              <w:rPr>
                <w:i/>
              </w:rPr>
              <w:t>Optional)</w:t>
            </w:r>
          </w:p>
        </w:tc>
      </w:tr>
      <w:tr w:rsidR="00BA3F24" w:rsidRPr="003F473D" w14:paraId="240D735A" w14:textId="77777777" w:rsidTr="00AB54E4">
        <w:trPr>
          <w:trHeight w:val="70"/>
        </w:trPr>
        <w:tc>
          <w:tcPr>
            <w:tcW w:w="1795" w:type="dxa"/>
            <w:noWrap/>
          </w:tcPr>
          <w:p w14:paraId="01A7DA0E" w14:textId="5CA46053" w:rsidR="00BA3F24" w:rsidRPr="00DE6816" w:rsidRDefault="00BA3F24" w:rsidP="00BA3F24">
            <w:pPr>
              <w:overflowPunct/>
              <w:autoSpaceDE/>
              <w:autoSpaceDN/>
              <w:adjustRightInd/>
              <w:textAlignment w:val="auto"/>
              <w:rPr>
                <w:rFonts w:cs="Arial"/>
                <w:color w:val="000000" w:themeColor="text1"/>
                <w:sz w:val="18"/>
              </w:rPr>
            </w:pPr>
            <w:proofErr w:type="spellStart"/>
            <w:r>
              <w:rPr>
                <w:rFonts w:cs="Arial"/>
                <w:color w:val="000000" w:themeColor="text1"/>
                <w:sz w:val="18"/>
              </w:rPr>
              <w:t>Veh_Speed</w:t>
            </w:r>
            <w:proofErr w:type="spellEnd"/>
          </w:p>
        </w:tc>
        <w:tc>
          <w:tcPr>
            <w:tcW w:w="2160" w:type="dxa"/>
          </w:tcPr>
          <w:p w14:paraId="1F64FEA4" w14:textId="29104292" w:rsidR="00BA3F24" w:rsidRPr="00DE6816" w:rsidRDefault="00BA3F24" w:rsidP="00BA3F24">
            <w:pPr>
              <w:rPr>
                <w:rFonts w:cs="Arial"/>
                <w:color w:val="000000" w:themeColor="text1"/>
                <w:sz w:val="18"/>
              </w:rPr>
            </w:pPr>
            <w:r w:rsidRPr="00430E50">
              <w:rPr>
                <w:rFonts w:cs="Arial"/>
                <w:color w:val="000000" w:themeColor="text1"/>
                <w:sz w:val="18"/>
              </w:rPr>
              <w:t>Vehicle Speed</w:t>
            </w:r>
          </w:p>
        </w:tc>
        <w:tc>
          <w:tcPr>
            <w:tcW w:w="3510" w:type="dxa"/>
          </w:tcPr>
          <w:p w14:paraId="6FD6B387" w14:textId="77777777" w:rsidR="00BA3F24" w:rsidRDefault="00BA3F24" w:rsidP="00BA3F24">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30E50">
              <w:rPr>
                <w:rFonts w:cs="Arial"/>
                <w:color w:val="000000" w:themeColor="text1"/>
                <w:sz w:val="18"/>
              </w:rPr>
              <w:t>APIM_VehicleSpeed</w:t>
            </w:r>
            <w:r w:rsidRPr="004467AA">
              <w:rPr>
                <w:rFonts w:cs="Arial"/>
                <w:color w:val="000000" w:themeColor="text1"/>
                <w:sz w:val="18"/>
              </w:rPr>
              <w:t>_</w:t>
            </w:r>
            <w:r>
              <w:rPr>
                <w:rFonts w:cs="Arial"/>
                <w:color w:val="000000" w:themeColor="text1"/>
                <w:sz w:val="18"/>
              </w:rPr>
              <w:t>Int</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0898BDC" w14:textId="1AB22FBE" w:rsidR="00BA3F24" w:rsidRPr="00DE6816" w:rsidRDefault="00BA3F24" w:rsidP="00BA3F24">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7C73154" w14:textId="40DE3C81" w:rsidR="00BA3F24" w:rsidRPr="00DE6816" w:rsidRDefault="00BA3F24" w:rsidP="00BA3F24">
            <w:pPr>
              <w:rPr>
                <w:rFonts w:cs="Arial"/>
                <w:color w:val="000000" w:themeColor="text1"/>
                <w:sz w:val="18"/>
              </w:rPr>
            </w:pPr>
            <w:r w:rsidRPr="003513AE">
              <w:rPr>
                <w:rFonts w:cs="Arial"/>
                <w:color w:val="000000" w:themeColor="text1"/>
                <w:sz w:val="18"/>
              </w:rPr>
              <w:t>NA.</w:t>
            </w:r>
          </w:p>
        </w:tc>
        <w:tc>
          <w:tcPr>
            <w:tcW w:w="1386" w:type="dxa"/>
          </w:tcPr>
          <w:p w14:paraId="6FBC40C3" w14:textId="28C3E859" w:rsidR="00BA3F24" w:rsidRPr="00DE6816" w:rsidRDefault="00BA3F24" w:rsidP="00BA3F24">
            <w:pPr>
              <w:rPr>
                <w:rFonts w:cs="Arial"/>
                <w:color w:val="000000" w:themeColor="text1"/>
                <w:sz w:val="18"/>
              </w:rPr>
            </w:pPr>
            <w:r w:rsidRPr="003513AE">
              <w:rPr>
                <w:rFonts w:cs="Arial"/>
                <w:color w:val="000000" w:themeColor="text1"/>
                <w:sz w:val="18"/>
              </w:rPr>
              <w:t>NA.</w:t>
            </w:r>
          </w:p>
        </w:tc>
      </w:tr>
      <w:tr w:rsidR="00F90DB5" w:rsidRPr="003F473D" w14:paraId="6A9027F8" w14:textId="77777777" w:rsidTr="00AB54E4">
        <w:trPr>
          <w:trHeight w:val="70"/>
        </w:trPr>
        <w:tc>
          <w:tcPr>
            <w:tcW w:w="1795" w:type="dxa"/>
            <w:noWrap/>
          </w:tcPr>
          <w:p w14:paraId="73D8471D" w14:textId="46B6A8E8" w:rsidR="00F90DB5" w:rsidRDefault="00F90DB5" w:rsidP="00F90DB5">
            <w:pPr>
              <w:overflowPunct/>
              <w:autoSpaceDE/>
              <w:autoSpaceDN/>
              <w:adjustRightInd/>
              <w:textAlignment w:val="auto"/>
              <w:rPr>
                <w:rFonts w:cs="Arial"/>
                <w:color w:val="000000" w:themeColor="text1"/>
                <w:sz w:val="18"/>
              </w:rPr>
            </w:pPr>
            <w:proofErr w:type="spellStart"/>
            <w:r>
              <w:rPr>
                <w:rFonts w:cs="Arial"/>
                <w:color w:val="000000" w:themeColor="text1"/>
                <w:sz w:val="18"/>
              </w:rPr>
              <w:t>Veh_Brake_Status</w:t>
            </w:r>
            <w:proofErr w:type="spellEnd"/>
          </w:p>
        </w:tc>
        <w:tc>
          <w:tcPr>
            <w:tcW w:w="2160" w:type="dxa"/>
          </w:tcPr>
          <w:p w14:paraId="4B2D1A25" w14:textId="687AA60B" w:rsidR="00F90DB5" w:rsidRPr="00430E50" w:rsidRDefault="00F90DB5" w:rsidP="00F90DB5">
            <w:pPr>
              <w:rPr>
                <w:rFonts w:cs="Arial"/>
                <w:color w:val="000000" w:themeColor="text1"/>
                <w:sz w:val="18"/>
              </w:rPr>
            </w:pPr>
            <w:r w:rsidRPr="008F6F5F">
              <w:rPr>
                <w:rFonts w:cs="Arial"/>
                <w:color w:val="000000" w:themeColor="text1"/>
                <w:sz w:val="18"/>
              </w:rPr>
              <w:t>Vehicle Brake Pedal Status</w:t>
            </w:r>
          </w:p>
        </w:tc>
        <w:tc>
          <w:tcPr>
            <w:tcW w:w="3510" w:type="dxa"/>
          </w:tcPr>
          <w:p w14:paraId="4440E510" w14:textId="77777777" w:rsidR="00F90DB5" w:rsidRDefault="00F90DB5" w:rsidP="00F90DB5">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B32106">
              <w:rPr>
                <w:rFonts w:cs="Arial"/>
                <w:color w:val="000000" w:themeColor="text1"/>
                <w:sz w:val="18"/>
              </w:rPr>
              <w:t>APIM_Brake_Enum</w:t>
            </w:r>
            <w:proofErr w:type="spellEnd"/>
            <w:r w:rsidRPr="00B32106">
              <w:rPr>
                <w:rFonts w:cs="Arial"/>
                <w:color w:val="000000" w:themeColor="text1"/>
                <w:sz w:val="18"/>
              </w:rPr>
              <w:t xml:space="preserve"> [Type:0x12]</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p>
          <w:p w14:paraId="1C50EBF7" w14:textId="08A07454" w:rsidR="00F90DB5" w:rsidRPr="00AB54E4" w:rsidRDefault="00F90DB5" w:rsidP="00F90DB5">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67791322" w14:textId="0E9B6202" w:rsidR="00F90DB5" w:rsidRPr="003513AE" w:rsidRDefault="00F90DB5" w:rsidP="00F90DB5">
            <w:pPr>
              <w:rPr>
                <w:rFonts w:cs="Arial"/>
                <w:color w:val="000000" w:themeColor="text1"/>
                <w:sz w:val="18"/>
              </w:rPr>
            </w:pPr>
            <w:r w:rsidRPr="003513AE">
              <w:rPr>
                <w:rFonts w:cs="Arial"/>
                <w:color w:val="000000" w:themeColor="text1"/>
                <w:sz w:val="18"/>
              </w:rPr>
              <w:t>NA.</w:t>
            </w:r>
          </w:p>
        </w:tc>
        <w:tc>
          <w:tcPr>
            <w:tcW w:w="1386" w:type="dxa"/>
          </w:tcPr>
          <w:p w14:paraId="2ADFE63B" w14:textId="7A0B8FA2" w:rsidR="00F90DB5" w:rsidRPr="003513AE" w:rsidRDefault="00F90DB5" w:rsidP="00F90DB5">
            <w:pPr>
              <w:rPr>
                <w:rFonts w:cs="Arial"/>
                <w:color w:val="000000" w:themeColor="text1"/>
                <w:sz w:val="18"/>
              </w:rPr>
            </w:pPr>
            <w:r w:rsidRPr="003513AE">
              <w:rPr>
                <w:rFonts w:cs="Arial"/>
                <w:color w:val="000000" w:themeColor="text1"/>
                <w:sz w:val="18"/>
              </w:rPr>
              <w:t>NA.</w:t>
            </w:r>
          </w:p>
        </w:tc>
      </w:tr>
      <w:tr w:rsidR="00F90DB5" w:rsidRPr="003F473D" w14:paraId="4175BB33" w14:textId="77777777" w:rsidTr="00AB54E4">
        <w:trPr>
          <w:trHeight w:val="70"/>
        </w:trPr>
        <w:tc>
          <w:tcPr>
            <w:tcW w:w="1795" w:type="dxa"/>
            <w:noWrap/>
          </w:tcPr>
          <w:p w14:paraId="4D766474" w14:textId="77777777" w:rsidR="00F90DB5" w:rsidRDefault="00F90DB5" w:rsidP="00F90DB5">
            <w:pPr>
              <w:overflowPunct/>
              <w:autoSpaceDE/>
              <w:autoSpaceDN/>
              <w:adjustRightInd/>
              <w:textAlignment w:val="auto"/>
              <w:rPr>
                <w:rFonts w:cs="Arial"/>
                <w:color w:val="000000" w:themeColor="text1"/>
                <w:sz w:val="18"/>
              </w:rPr>
            </w:pPr>
          </w:p>
        </w:tc>
        <w:tc>
          <w:tcPr>
            <w:tcW w:w="2160" w:type="dxa"/>
          </w:tcPr>
          <w:p w14:paraId="51F89081" w14:textId="77777777" w:rsidR="00F90DB5" w:rsidRPr="008F6F5F" w:rsidRDefault="00F90DB5" w:rsidP="00F90DB5">
            <w:pPr>
              <w:rPr>
                <w:rFonts w:cs="Arial"/>
                <w:color w:val="000000" w:themeColor="text1"/>
                <w:sz w:val="18"/>
              </w:rPr>
            </w:pPr>
          </w:p>
        </w:tc>
        <w:tc>
          <w:tcPr>
            <w:tcW w:w="3510" w:type="dxa"/>
          </w:tcPr>
          <w:p w14:paraId="47CC80F3" w14:textId="77777777" w:rsidR="00F90DB5" w:rsidRPr="00AB54E4" w:rsidRDefault="00F90DB5" w:rsidP="00F90DB5">
            <w:pPr>
              <w:rPr>
                <w:rFonts w:cs="Arial"/>
                <w:b/>
                <w:bCs/>
                <w:color w:val="000000" w:themeColor="text1"/>
                <w:sz w:val="18"/>
              </w:rPr>
            </w:pPr>
          </w:p>
        </w:tc>
        <w:tc>
          <w:tcPr>
            <w:tcW w:w="1350" w:type="dxa"/>
          </w:tcPr>
          <w:p w14:paraId="0B7BCD30" w14:textId="77777777" w:rsidR="00F90DB5" w:rsidRPr="003513AE" w:rsidRDefault="00F90DB5" w:rsidP="00F90DB5">
            <w:pPr>
              <w:rPr>
                <w:rFonts w:cs="Arial"/>
                <w:color w:val="000000" w:themeColor="text1"/>
                <w:sz w:val="18"/>
              </w:rPr>
            </w:pPr>
          </w:p>
        </w:tc>
        <w:tc>
          <w:tcPr>
            <w:tcW w:w="1386" w:type="dxa"/>
          </w:tcPr>
          <w:p w14:paraId="277B54EC" w14:textId="77777777" w:rsidR="00F90DB5" w:rsidRPr="003513AE" w:rsidRDefault="00F90DB5" w:rsidP="00F90DB5">
            <w:pPr>
              <w:rPr>
                <w:rFonts w:cs="Arial"/>
                <w:color w:val="000000" w:themeColor="text1"/>
                <w:sz w:val="18"/>
              </w:rPr>
            </w:pPr>
          </w:p>
        </w:tc>
      </w:tr>
    </w:tbl>
    <w:p w14:paraId="330EF693" w14:textId="55E5F511" w:rsidR="00382FA8" w:rsidRPr="00702453" w:rsidRDefault="00382FA8" w:rsidP="00382FA8">
      <w:pPr>
        <w:pStyle w:val="Caption"/>
      </w:pPr>
      <w:bookmarkStart w:id="165" w:name="_Toc115792395"/>
      <w:r w:rsidRPr="00702453">
        <w:lastRenderedPageBreak/>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3</w:t>
      </w:r>
      <w:r>
        <w:rPr>
          <w:noProof/>
        </w:rPr>
        <w:fldChar w:fldCharType="end"/>
      </w:r>
      <w:r w:rsidRPr="00702453">
        <w:t xml:space="preserve">: </w:t>
      </w:r>
      <w:r>
        <w:t xml:space="preserve">Input Signal mappings of Function </w:t>
      </w:r>
      <w:r w:rsidR="006F555A">
        <w:rPr>
          <w:lang w:val="en-GB"/>
        </w:rPr>
        <w:t>Emergency</w:t>
      </w:r>
      <w:r>
        <w:rPr>
          <w:lang w:val="en-GB"/>
        </w:rPr>
        <w:t xml:space="preserve"> Video Record</w:t>
      </w:r>
      <w:bookmarkEnd w:id="165"/>
    </w:p>
    <w:p w14:paraId="4CB0CB4C" w14:textId="77777777" w:rsidR="00382FA8" w:rsidRDefault="00382FA8" w:rsidP="00382FA8">
      <w:pPr>
        <w:pStyle w:val="Heading6"/>
        <w:rPr>
          <w:lang w:val="en-GB"/>
        </w:rPr>
      </w:pPr>
      <w:bookmarkStart w:id="166" w:name="_Toc122965434"/>
      <w:r>
        <w:rPr>
          <w:lang w:val="en-GB"/>
        </w:rPr>
        <w:t>Output</w:t>
      </w:r>
      <w:r w:rsidRPr="002824C9">
        <w:rPr>
          <w:lang w:val="en-GB"/>
        </w:rPr>
        <w:t>s</w:t>
      </w:r>
      <w:bookmarkEnd w:id="166"/>
    </w:p>
    <w:tbl>
      <w:tblPr>
        <w:tblStyle w:val="TableGrid"/>
        <w:tblW w:w="10201" w:type="dxa"/>
        <w:tblLayout w:type="fixed"/>
        <w:tblLook w:val="04A0" w:firstRow="1" w:lastRow="0" w:firstColumn="1" w:lastColumn="0" w:noHBand="0" w:noVBand="1"/>
      </w:tblPr>
      <w:tblGrid>
        <w:gridCol w:w="1696"/>
        <w:gridCol w:w="2259"/>
        <w:gridCol w:w="3510"/>
        <w:gridCol w:w="1350"/>
        <w:gridCol w:w="1386"/>
      </w:tblGrid>
      <w:tr w:rsidR="00382FA8" w:rsidRPr="00E54DEA" w14:paraId="797BF00F" w14:textId="77777777" w:rsidTr="00AB54E4">
        <w:trPr>
          <w:trHeight w:val="173"/>
        </w:trPr>
        <w:tc>
          <w:tcPr>
            <w:tcW w:w="1696" w:type="dxa"/>
            <w:shd w:val="clear" w:color="auto" w:fill="D9D9D9" w:themeFill="background1" w:themeFillShade="D9"/>
            <w:noWrap/>
            <w:hideMark/>
          </w:tcPr>
          <w:p w14:paraId="3B7812AB" w14:textId="77777777" w:rsidR="00382FA8" w:rsidRPr="00E54DEA" w:rsidRDefault="00382FA8" w:rsidP="00C20F89">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259" w:type="dxa"/>
            <w:shd w:val="clear" w:color="auto" w:fill="D9D9D9" w:themeFill="background1" w:themeFillShade="D9"/>
          </w:tcPr>
          <w:p w14:paraId="0871017E" w14:textId="77777777" w:rsidR="00382FA8" w:rsidRDefault="00382FA8" w:rsidP="00C20F89">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81474E7" w14:textId="77777777" w:rsidR="000B2B54" w:rsidRDefault="00382FA8" w:rsidP="000B2B54">
            <w:pPr>
              <w:overflowPunct/>
              <w:autoSpaceDE/>
              <w:autoSpaceDN/>
              <w:adjustRightInd/>
              <w:textAlignment w:val="auto"/>
              <w:rPr>
                <w:rFonts w:cs="Arial"/>
                <w:b/>
                <w:bCs/>
                <w:color w:val="000000"/>
              </w:rPr>
            </w:pPr>
            <w:r>
              <w:rPr>
                <w:rFonts w:cs="Arial"/>
                <w:b/>
                <w:bCs/>
                <w:color w:val="000000"/>
              </w:rPr>
              <w:t>Mapping Details</w:t>
            </w:r>
            <w:r w:rsidR="000B2B54">
              <w:rPr>
                <w:rFonts w:cs="Arial"/>
                <w:b/>
                <w:bCs/>
                <w:color w:val="000000"/>
              </w:rPr>
              <w:t xml:space="preserve"> </w:t>
            </w:r>
          </w:p>
          <w:p w14:paraId="71F3A0A1" w14:textId="789E9DB1" w:rsidR="00382FA8" w:rsidRPr="001321BD" w:rsidRDefault="00382FA8" w:rsidP="000B2B54">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2A6628B7" w14:textId="77777777" w:rsidR="00382FA8" w:rsidRDefault="00382FA8" w:rsidP="00C20F89">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2C34C16F" w14:textId="77777777" w:rsidR="00382FA8" w:rsidRDefault="00382FA8" w:rsidP="00C20F89">
            <w:pPr>
              <w:overflowPunct/>
              <w:autoSpaceDE/>
              <w:autoSpaceDN/>
              <w:adjustRightInd/>
              <w:textAlignment w:val="auto"/>
              <w:rPr>
                <w:rFonts w:cs="Arial"/>
                <w:b/>
                <w:bCs/>
                <w:color w:val="000000"/>
              </w:rPr>
            </w:pPr>
            <w:r>
              <w:rPr>
                <w:rFonts w:cs="Arial"/>
                <w:b/>
                <w:bCs/>
                <w:color w:val="000000"/>
              </w:rPr>
              <w:t>Connection</w:t>
            </w:r>
          </w:p>
          <w:p w14:paraId="7EED87B4" w14:textId="77777777" w:rsidR="00382FA8" w:rsidRDefault="00382FA8" w:rsidP="00C20F89">
            <w:pPr>
              <w:overflowPunct/>
              <w:autoSpaceDE/>
              <w:autoSpaceDN/>
              <w:adjustRightInd/>
              <w:textAlignment w:val="auto"/>
              <w:rPr>
                <w:rFonts w:cs="Arial"/>
                <w:b/>
                <w:bCs/>
                <w:color w:val="000000"/>
              </w:rPr>
            </w:pPr>
            <w:r w:rsidRPr="001321BD">
              <w:rPr>
                <w:i/>
              </w:rPr>
              <w:t>(Optional)</w:t>
            </w:r>
          </w:p>
        </w:tc>
      </w:tr>
      <w:tr w:rsidR="00382FA8" w:rsidRPr="003F473D" w14:paraId="62746B0B" w14:textId="77777777" w:rsidTr="00AB54E4">
        <w:trPr>
          <w:trHeight w:val="143"/>
        </w:trPr>
        <w:tc>
          <w:tcPr>
            <w:tcW w:w="1696" w:type="dxa"/>
            <w:noWrap/>
          </w:tcPr>
          <w:p w14:paraId="22B57067" w14:textId="1FC582A8" w:rsidR="00382FA8" w:rsidRPr="00102E78" w:rsidRDefault="00592392" w:rsidP="00C20F89">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w:t>
            </w:r>
            <w:r w:rsidR="00102E78">
              <w:rPr>
                <w:rFonts w:cs="Arial"/>
                <w:color w:val="000000" w:themeColor="text1"/>
                <w:sz w:val="18"/>
                <w:lang w:eastAsia="zh-CN"/>
              </w:rPr>
              <w:t>Record</w:t>
            </w:r>
            <w:r>
              <w:rPr>
                <w:rFonts w:cs="Arial"/>
                <w:color w:val="000000" w:themeColor="text1"/>
                <w:sz w:val="18"/>
                <w:lang w:eastAsia="zh-CN"/>
              </w:rPr>
              <w:t>_Status</w:t>
            </w:r>
            <w:proofErr w:type="spellEnd"/>
          </w:p>
        </w:tc>
        <w:tc>
          <w:tcPr>
            <w:tcW w:w="2259" w:type="dxa"/>
          </w:tcPr>
          <w:p w14:paraId="25A5EA20" w14:textId="23D0E492" w:rsidR="00382FA8" w:rsidRPr="00102E78" w:rsidRDefault="00102E78" w:rsidP="00C20F89">
            <w:pPr>
              <w:rPr>
                <w:rFonts w:cs="Arial"/>
                <w:color w:val="000000" w:themeColor="text1"/>
                <w:sz w:val="18"/>
                <w:lang w:eastAsia="zh-CN"/>
              </w:rPr>
            </w:pPr>
            <w:r w:rsidRPr="00102E78">
              <w:rPr>
                <w:rFonts w:cs="Arial"/>
                <w:color w:val="000000" w:themeColor="text1"/>
                <w:sz w:val="18"/>
                <w:lang w:eastAsia="zh-CN"/>
              </w:rPr>
              <w:t>Video Record Status</w:t>
            </w:r>
          </w:p>
        </w:tc>
        <w:tc>
          <w:tcPr>
            <w:tcW w:w="3510" w:type="dxa"/>
          </w:tcPr>
          <w:p w14:paraId="40040E92" w14:textId="77777777" w:rsidR="00AB54E4" w:rsidRDefault="00AB54E4" w:rsidP="00AB54E4">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691384C5" w14:textId="783E817E" w:rsidR="00382FA8" w:rsidRPr="00D20BE7" w:rsidRDefault="00AB54E4" w:rsidP="00AB54E4">
            <w:pPr>
              <w:rPr>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8E7D75">
              <w:rPr>
                <w:rFonts w:cs="Arial"/>
                <w:color w:val="000000" w:themeColor="text1"/>
                <w:sz w:val="18"/>
              </w:rPr>
              <w:t>3</w:t>
            </w:r>
          </w:p>
        </w:tc>
        <w:tc>
          <w:tcPr>
            <w:tcW w:w="1350" w:type="dxa"/>
          </w:tcPr>
          <w:p w14:paraId="2CD96DC8" w14:textId="77777777" w:rsidR="00382FA8" w:rsidRPr="00D20BE7" w:rsidRDefault="00382FA8" w:rsidP="00C20F89">
            <w:pPr>
              <w:rPr>
                <w:sz w:val="18"/>
              </w:rPr>
            </w:pPr>
            <w:r w:rsidRPr="003513AE">
              <w:rPr>
                <w:rFonts w:cs="Arial"/>
                <w:color w:val="000000" w:themeColor="text1"/>
                <w:sz w:val="18"/>
              </w:rPr>
              <w:t>NA.</w:t>
            </w:r>
          </w:p>
        </w:tc>
        <w:tc>
          <w:tcPr>
            <w:tcW w:w="1386" w:type="dxa"/>
          </w:tcPr>
          <w:p w14:paraId="2C5560EF" w14:textId="1C030242" w:rsidR="00B144C2" w:rsidRPr="008D2226" w:rsidRDefault="00AB54E4" w:rsidP="004467AA">
            <w:pPr>
              <w:rPr>
                <w:sz w:val="18"/>
              </w:rPr>
            </w:pPr>
            <w:r w:rsidRPr="003513AE">
              <w:rPr>
                <w:rFonts w:cs="Arial"/>
                <w:color w:val="000000" w:themeColor="text1"/>
                <w:sz w:val="18"/>
              </w:rPr>
              <w:t>NA.</w:t>
            </w:r>
          </w:p>
        </w:tc>
      </w:tr>
      <w:tr w:rsidR="00163AD3" w:rsidRPr="003F473D" w14:paraId="2EB42A73" w14:textId="77777777" w:rsidTr="00AB54E4">
        <w:trPr>
          <w:trHeight w:val="143"/>
        </w:trPr>
        <w:tc>
          <w:tcPr>
            <w:tcW w:w="1696" w:type="dxa"/>
            <w:noWrap/>
          </w:tcPr>
          <w:p w14:paraId="53B8A14C" w14:textId="7219FFD5" w:rsidR="00163AD3" w:rsidRDefault="00163AD3" w:rsidP="00163AD3">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w:t>
            </w:r>
            <w:r w:rsidR="00A90B59">
              <w:rPr>
                <w:rFonts w:cs="Arial"/>
                <w:color w:val="000000" w:themeColor="text1"/>
                <w:sz w:val="18"/>
                <w:lang w:eastAsia="zh-CN"/>
              </w:rPr>
              <w:t>Recording</w:t>
            </w:r>
            <w:r>
              <w:rPr>
                <w:rFonts w:cs="Arial"/>
                <w:color w:val="000000" w:themeColor="text1"/>
                <w:sz w:val="18"/>
                <w:lang w:eastAsia="zh-CN"/>
              </w:rPr>
              <w:t>_Timestamp</w:t>
            </w:r>
            <w:proofErr w:type="spellEnd"/>
          </w:p>
        </w:tc>
        <w:tc>
          <w:tcPr>
            <w:tcW w:w="2259" w:type="dxa"/>
          </w:tcPr>
          <w:p w14:paraId="6D10CC21" w14:textId="5C677A71" w:rsidR="00163AD3" w:rsidRPr="00102E78" w:rsidRDefault="00200D6B" w:rsidP="00163AD3">
            <w:pPr>
              <w:rPr>
                <w:rFonts w:cs="Arial"/>
                <w:color w:val="000000" w:themeColor="text1"/>
                <w:sz w:val="18"/>
                <w:lang w:eastAsia="zh-CN"/>
              </w:rPr>
            </w:pPr>
            <w:r w:rsidRPr="006545B8">
              <w:rPr>
                <w:rFonts w:cs="Arial"/>
                <w:color w:val="000000" w:themeColor="text1"/>
                <w:sz w:val="18"/>
                <w:lang w:eastAsia="zh-CN"/>
              </w:rPr>
              <w:t>Video Recording Timer</w:t>
            </w:r>
          </w:p>
        </w:tc>
        <w:tc>
          <w:tcPr>
            <w:tcW w:w="3510" w:type="dxa"/>
          </w:tcPr>
          <w:p w14:paraId="4A9F9308" w14:textId="7DBA368C" w:rsidR="00163AD3" w:rsidRDefault="00163AD3" w:rsidP="00163AD3">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6545B8">
              <w:rPr>
                <w:rFonts w:cs="Arial"/>
                <w:color w:val="000000" w:themeColor="text1"/>
                <w:sz w:val="18"/>
                <w:lang w:eastAsia="zh-CN"/>
              </w:rPr>
              <w:t>IDCM_</w:t>
            </w:r>
            <w:r w:rsidR="00D60F7B" w:rsidRPr="004D65A0">
              <w:rPr>
                <w:rFonts w:cs="Arial"/>
                <w:color w:val="000000" w:themeColor="text1"/>
                <w:sz w:val="18"/>
                <w:lang w:eastAsia="zh-CN"/>
              </w:rPr>
              <w:t>RecordProgress_Int</w:t>
            </w:r>
            <w:proofErr w:type="spellEnd"/>
            <w:r w:rsidR="00D60F7B">
              <w:rPr>
                <w:szCs w:val="22"/>
              </w:rPr>
              <w:t xml:space="preserve"> </w:t>
            </w:r>
            <w:r w:rsidRPr="00B32106">
              <w:rPr>
                <w:rFonts w:cs="Arial"/>
                <w:sz w:val="18"/>
                <w:szCs w:val="22"/>
              </w:rPr>
              <w:t>[Type:0x0</w:t>
            </w:r>
            <w:r w:rsidR="001D32FB">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sidR="001D32FB">
              <w:rPr>
                <w:rFonts w:cs="Arial"/>
                <w:sz w:val="18"/>
                <w:szCs w:val="22"/>
              </w:rPr>
              <w:t>2</w:t>
            </w:r>
            <w:r w:rsidRPr="00B32106">
              <w:rPr>
                <w:rFonts w:cs="Arial"/>
                <w:sz w:val="18"/>
                <w:szCs w:val="22"/>
              </w:rPr>
              <w:t>]</w:t>
            </w:r>
            <w:r>
              <w:rPr>
                <w:rFonts w:cs="Arial"/>
                <w:sz w:val="18"/>
                <w:szCs w:val="22"/>
              </w:rPr>
              <w:t xml:space="preserve"> </w:t>
            </w:r>
          </w:p>
          <w:p w14:paraId="387400EE" w14:textId="2EE0B555" w:rsidR="00163AD3" w:rsidRPr="004467AA" w:rsidRDefault="00163AD3" w:rsidP="00163AD3">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AA1C34">
              <w:rPr>
                <w:rFonts w:cs="Arial"/>
                <w:color w:val="000000" w:themeColor="text1"/>
                <w:sz w:val="18"/>
              </w:rPr>
              <w:t>1</w:t>
            </w:r>
          </w:p>
        </w:tc>
        <w:tc>
          <w:tcPr>
            <w:tcW w:w="1350" w:type="dxa"/>
          </w:tcPr>
          <w:p w14:paraId="55547683" w14:textId="1814011D" w:rsidR="00163AD3" w:rsidRPr="003513AE" w:rsidRDefault="00163AD3" w:rsidP="00163AD3">
            <w:pPr>
              <w:rPr>
                <w:rFonts w:cs="Arial"/>
                <w:color w:val="000000" w:themeColor="text1"/>
                <w:sz w:val="18"/>
              </w:rPr>
            </w:pPr>
            <w:r w:rsidRPr="003513AE">
              <w:rPr>
                <w:rFonts w:cs="Arial"/>
                <w:color w:val="000000" w:themeColor="text1"/>
                <w:sz w:val="18"/>
              </w:rPr>
              <w:t>NA.</w:t>
            </w:r>
          </w:p>
        </w:tc>
        <w:tc>
          <w:tcPr>
            <w:tcW w:w="1386" w:type="dxa"/>
          </w:tcPr>
          <w:p w14:paraId="24536771" w14:textId="527B7C7E" w:rsidR="00163AD3" w:rsidRPr="003513AE" w:rsidRDefault="00163AD3" w:rsidP="00163AD3">
            <w:pPr>
              <w:rPr>
                <w:rFonts w:cs="Arial"/>
                <w:color w:val="000000" w:themeColor="text1"/>
                <w:sz w:val="18"/>
              </w:rPr>
            </w:pPr>
            <w:r w:rsidRPr="003513AE">
              <w:rPr>
                <w:rFonts w:cs="Arial"/>
                <w:color w:val="000000" w:themeColor="text1"/>
                <w:sz w:val="18"/>
              </w:rPr>
              <w:t>NA.</w:t>
            </w:r>
          </w:p>
        </w:tc>
      </w:tr>
      <w:tr w:rsidR="000F02D4" w:rsidRPr="003F473D" w14:paraId="459EED20" w14:textId="77777777" w:rsidTr="00AB54E4">
        <w:trPr>
          <w:trHeight w:val="143"/>
        </w:trPr>
        <w:tc>
          <w:tcPr>
            <w:tcW w:w="1696" w:type="dxa"/>
            <w:noWrap/>
          </w:tcPr>
          <w:p w14:paraId="6DD5400C" w14:textId="3EF1F216" w:rsidR="000F02D4" w:rsidRDefault="000F02D4" w:rsidP="000F02D4">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Video_Recording_Type</w:t>
            </w:r>
            <w:proofErr w:type="spellEnd"/>
          </w:p>
        </w:tc>
        <w:tc>
          <w:tcPr>
            <w:tcW w:w="2259" w:type="dxa"/>
          </w:tcPr>
          <w:p w14:paraId="290710C2" w14:textId="7F474618" w:rsidR="000F02D4" w:rsidRPr="006545B8" w:rsidRDefault="000F02D4" w:rsidP="000F02D4">
            <w:pPr>
              <w:rPr>
                <w:rFonts w:cs="Arial"/>
                <w:color w:val="000000" w:themeColor="text1"/>
                <w:sz w:val="18"/>
                <w:lang w:eastAsia="zh-CN"/>
              </w:rPr>
            </w:pPr>
            <w:r w:rsidRPr="008615FF">
              <w:rPr>
                <w:rFonts w:cs="Arial"/>
                <w:color w:val="000000" w:themeColor="text1"/>
                <w:sz w:val="18"/>
                <w:lang w:eastAsia="zh-CN"/>
              </w:rPr>
              <w:t>Type of Video</w:t>
            </w:r>
          </w:p>
        </w:tc>
        <w:tc>
          <w:tcPr>
            <w:tcW w:w="3510" w:type="dxa"/>
          </w:tcPr>
          <w:p w14:paraId="0AAC06F0" w14:textId="7DBBAA44" w:rsidR="000F02D4" w:rsidRPr="00B03870" w:rsidRDefault="000F02D4" w:rsidP="000F02D4">
            <w:pPr>
              <w:rPr>
                <w:rFonts w:cs="Arial"/>
                <w:color w:val="000000" w:themeColor="text1"/>
                <w:sz w:val="18"/>
                <w:lang w:eastAsia="zh-CN"/>
              </w:rPr>
            </w:pPr>
            <w:r w:rsidRPr="004467AA">
              <w:rPr>
                <w:rFonts w:cs="Arial"/>
                <w:b/>
                <w:bCs/>
                <w:sz w:val="18"/>
                <w:szCs w:val="22"/>
              </w:rPr>
              <w:t>UART msg</w:t>
            </w:r>
            <w:r w:rsidRPr="00976C4A">
              <w:rPr>
                <w:rFonts w:cs="Arial"/>
                <w:sz w:val="18"/>
                <w:szCs w:val="22"/>
              </w:rPr>
              <w:t>:</w:t>
            </w:r>
            <w:r w:rsidR="00B03870">
              <w:rPr>
                <w:rFonts w:cs="Arial"/>
                <w:sz w:val="18"/>
                <w:szCs w:val="22"/>
              </w:rPr>
              <w:t xml:space="preserve"> </w:t>
            </w:r>
            <w:proofErr w:type="spellStart"/>
            <w:r w:rsidRPr="006545B8">
              <w:rPr>
                <w:rFonts w:cs="Arial"/>
                <w:color w:val="000000" w:themeColor="text1"/>
                <w:sz w:val="18"/>
                <w:lang w:eastAsia="zh-CN"/>
              </w:rPr>
              <w:t>IDCM_</w:t>
            </w:r>
            <w:r w:rsidR="00B03870" w:rsidRPr="00B03870">
              <w:rPr>
                <w:rFonts w:cs="Arial"/>
                <w:color w:val="000000" w:themeColor="text1"/>
                <w:sz w:val="18"/>
                <w:lang w:eastAsia="zh-CN"/>
              </w:rPr>
              <w:t>EmergencyVideoInfo</w:t>
            </w:r>
            <w:r w:rsidRPr="004D65A0">
              <w:rPr>
                <w:rFonts w:cs="Arial"/>
                <w:color w:val="000000" w:themeColor="text1"/>
                <w:sz w:val="18"/>
                <w:lang w:eastAsia="zh-CN"/>
              </w:rPr>
              <w:t>_Int</w:t>
            </w:r>
            <w:proofErr w:type="spellEnd"/>
            <w:r w:rsidR="00BF6F9F">
              <w:rPr>
                <w:rFonts w:cs="Arial"/>
                <w:color w:val="000000" w:themeColor="text1"/>
                <w:sz w:val="18"/>
                <w:lang w:eastAsia="zh-CN"/>
              </w:rPr>
              <w:t xml:space="preserve"> </w:t>
            </w:r>
            <w:r w:rsidRPr="00B03870">
              <w:rPr>
                <w:rFonts w:cs="Arial"/>
                <w:color w:val="000000" w:themeColor="text1"/>
                <w:sz w:val="18"/>
                <w:lang w:eastAsia="zh-CN"/>
              </w:rPr>
              <w:t>[Type:0x0</w:t>
            </w:r>
            <w:r w:rsidR="00E21ACC">
              <w:rPr>
                <w:rFonts w:cs="Arial"/>
                <w:color w:val="000000" w:themeColor="text1"/>
                <w:sz w:val="18"/>
                <w:lang w:eastAsia="zh-CN"/>
              </w:rPr>
              <w:t>3</w:t>
            </w:r>
            <w:r w:rsidRPr="00B03870">
              <w:rPr>
                <w:rFonts w:cs="Arial"/>
                <w:color w:val="000000" w:themeColor="text1"/>
                <w:sz w:val="18"/>
                <w:lang w:eastAsia="zh-CN"/>
              </w:rPr>
              <w:t>] [Subtype:0x0</w:t>
            </w:r>
            <w:r w:rsidR="00E21ACC">
              <w:rPr>
                <w:rFonts w:cs="Arial"/>
                <w:color w:val="000000" w:themeColor="text1"/>
                <w:sz w:val="18"/>
                <w:lang w:eastAsia="zh-CN"/>
              </w:rPr>
              <w:t>1</w:t>
            </w:r>
            <w:r w:rsidRPr="00B03870">
              <w:rPr>
                <w:rFonts w:cs="Arial"/>
                <w:color w:val="000000" w:themeColor="text1"/>
                <w:sz w:val="18"/>
                <w:lang w:eastAsia="zh-CN"/>
              </w:rPr>
              <w:t xml:space="preserve">] </w:t>
            </w:r>
          </w:p>
          <w:p w14:paraId="0F1ABAD2" w14:textId="2A92EC67" w:rsidR="000F02D4" w:rsidRPr="004467AA" w:rsidRDefault="000F02D4" w:rsidP="000F02D4">
            <w:pPr>
              <w:rPr>
                <w:rFonts w:cs="Arial"/>
                <w:b/>
                <w:bCs/>
                <w:sz w:val="18"/>
                <w:szCs w:val="22"/>
              </w:rPr>
            </w:pPr>
            <w:r w:rsidRPr="00B03870">
              <w:rPr>
                <w:rFonts w:cs="Arial"/>
                <w:color w:val="000000" w:themeColor="text1"/>
                <w:sz w:val="18"/>
                <w:lang w:eastAsia="zh-CN"/>
              </w:rPr>
              <w:t>Data ID</w:t>
            </w:r>
            <w:r>
              <w:rPr>
                <w:rFonts w:cs="Arial"/>
                <w:color w:val="000000" w:themeColor="text1"/>
                <w:sz w:val="18"/>
                <w:lang w:eastAsia="zh-CN"/>
              </w:rPr>
              <w:t xml:space="preserve">: </w:t>
            </w:r>
            <w:r w:rsidRPr="00B32106">
              <w:rPr>
                <w:rFonts w:cs="Arial"/>
                <w:color w:val="000000" w:themeColor="text1"/>
                <w:sz w:val="18"/>
                <w:lang w:eastAsia="zh-CN"/>
              </w:rPr>
              <w:t>#</w:t>
            </w:r>
            <w:r w:rsidR="00187AEC">
              <w:rPr>
                <w:rFonts w:cs="Arial"/>
                <w:color w:val="000000" w:themeColor="text1"/>
                <w:sz w:val="18"/>
                <w:lang w:eastAsia="zh-CN"/>
              </w:rPr>
              <w:t>2</w:t>
            </w:r>
          </w:p>
        </w:tc>
        <w:tc>
          <w:tcPr>
            <w:tcW w:w="1350" w:type="dxa"/>
          </w:tcPr>
          <w:p w14:paraId="0F7DC3B0" w14:textId="69BE8CAE" w:rsidR="000F02D4" w:rsidRPr="003513AE" w:rsidRDefault="000F02D4" w:rsidP="000F02D4">
            <w:pPr>
              <w:rPr>
                <w:rFonts w:cs="Arial"/>
                <w:color w:val="000000" w:themeColor="text1"/>
                <w:sz w:val="18"/>
              </w:rPr>
            </w:pPr>
            <w:r w:rsidRPr="003513AE">
              <w:rPr>
                <w:rFonts w:cs="Arial"/>
                <w:color w:val="000000" w:themeColor="text1"/>
                <w:sz w:val="18"/>
              </w:rPr>
              <w:t>NA.</w:t>
            </w:r>
          </w:p>
        </w:tc>
        <w:tc>
          <w:tcPr>
            <w:tcW w:w="1386" w:type="dxa"/>
          </w:tcPr>
          <w:p w14:paraId="66C8EFA8" w14:textId="4E27EFDD" w:rsidR="000F02D4" w:rsidRPr="003513AE" w:rsidRDefault="000F02D4" w:rsidP="000F02D4">
            <w:pPr>
              <w:rPr>
                <w:rFonts w:cs="Arial"/>
                <w:color w:val="000000" w:themeColor="text1"/>
                <w:sz w:val="18"/>
              </w:rPr>
            </w:pPr>
            <w:r w:rsidRPr="003513AE">
              <w:rPr>
                <w:rFonts w:cs="Arial"/>
                <w:color w:val="000000" w:themeColor="text1"/>
                <w:sz w:val="18"/>
              </w:rPr>
              <w:t>NA.</w:t>
            </w:r>
          </w:p>
        </w:tc>
      </w:tr>
      <w:tr w:rsidR="000F02D4" w:rsidRPr="003F473D" w14:paraId="17FBF1AB" w14:textId="77777777" w:rsidTr="00AB54E4">
        <w:trPr>
          <w:trHeight w:val="70"/>
        </w:trPr>
        <w:tc>
          <w:tcPr>
            <w:tcW w:w="1696" w:type="dxa"/>
            <w:noWrap/>
          </w:tcPr>
          <w:p w14:paraId="273B6402" w14:textId="741A562B" w:rsidR="000F02D4" w:rsidRPr="00D20BE7" w:rsidRDefault="000F02D4" w:rsidP="000F02D4">
            <w:pPr>
              <w:overflowPunct/>
              <w:autoSpaceDE/>
              <w:autoSpaceDN/>
              <w:adjustRightInd/>
              <w:textAlignment w:val="auto"/>
              <w:rPr>
                <w:color w:val="000000" w:themeColor="text1"/>
                <w:sz w:val="18"/>
              </w:rPr>
            </w:pPr>
            <w:proofErr w:type="spellStart"/>
            <w:r>
              <w:rPr>
                <w:color w:val="000000" w:themeColor="text1"/>
                <w:sz w:val="18"/>
              </w:rPr>
              <w:t>Vide</w:t>
            </w:r>
            <w:r>
              <w:rPr>
                <w:rFonts w:hint="eastAsia"/>
                <w:color w:val="000000" w:themeColor="text1"/>
                <w:sz w:val="18"/>
                <w:lang w:eastAsia="zh-CN"/>
              </w:rPr>
              <w:t>o</w:t>
            </w:r>
            <w:r>
              <w:rPr>
                <w:color w:val="000000" w:themeColor="text1"/>
                <w:sz w:val="18"/>
                <w:lang w:eastAsia="zh-CN"/>
              </w:rPr>
              <w:t>_Recording_Qty</w:t>
            </w:r>
            <w:proofErr w:type="spellEnd"/>
          </w:p>
        </w:tc>
        <w:tc>
          <w:tcPr>
            <w:tcW w:w="2259" w:type="dxa"/>
          </w:tcPr>
          <w:p w14:paraId="2C78607E" w14:textId="581A0200" w:rsidR="000F02D4" w:rsidRPr="008615FF" w:rsidRDefault="000F02D4" w:rsidP="000F02D4">
            <w:pPr>
              <w:rPr>
                <w:rFonts w:cs="Arial"/>
                <w:color w:val="000000" w:themeColor="text1"/>
                <w:sz w:val="18"/>
                <w:lang w:eastAsia="zh-CN"/>
              </w:rPr>
            </w:pPr>
            <w:r w:rsidRPr="008615FF">
              <w:rPr>
                <w:rFonts w:cs="Arial"/>
                <w:color w:val="000000" w:themeColor="text1"/>
                <w:sz w:val="18"/>
                <w:lang w:eastAsia="zh-CN"/>
              </w:rPr>
              <w:t>Qty of Video</w:t>
            </w:r>
          </w:p>
        </w:tc>
        <w:tc>
          <w:tcPr>
            <w:tcW w:w="3510" w:type="dxa"/>
          </w:tcPr>
          <w:p w14:paraId="0C9B5EB1" w14:textId="77777777" w:rsidR="00187AEC" w:rsidRPr="00B03870" w:rsidRDefault="00187AEC" w:rsidP="00187AEC">
            <w:pPr>
              <w:rPr>
                <w:rFonts w:cs="Arial"/>
                <w:color w:val="000000" w:themeColor="text1"/>
                <w:sz w:val="18"/>
                <w:lang w:eastAsia="zh-CN"/>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6545B8">
              <w:rPr>
                <w:rFonts w:cs="Arial"/>
                <w:color w:val="000000" w:themeColor="text1"/>
                <w:sz w:val="18"/>
                <w:lang w:eastAsia="zh-CN"/>
              </w:rPr>
              <w:t>IDCM_</w:t>
            </w:r>
            <w:r w:rsidRPr="00B03870">
              <w:rPr>
                <w:rFonts w:cs="Arial"/>
                <w:color w:val="000000" w:themeColor="text1"/>
                <w:sz w:val="18"/>
                <w:lang w:eastAsia="zh-CN"/>
              </w:rPr>
              <w:t>EmergencyVideoInfo</w:t>
            </w:r>
            <w:r w:rsidRPr="004D65A0">
              <w:rPr>
                <w:rFonts w:cs="Arial"/>
                <w:color w:val="000000" w:themeColor="text1"/>
                <w:sz w:val="18"/>
                <w:lang w:eastAsia="zh-CN"/>
              </w:rPr>
              <w:t>_Int</w:t>
            </w:r>
            <w:proofErr w:type="spellEnd"/>
            <w:r>
              <w:rPr>
                <w:rFonts w:cs="Arial"/>
                <w:color w:val="000000" w:themeColor="text1"/>
                <w:sz w:val="18"/>
                <w:lang w:eastAsia="zh-CN"/>
              </w:rPr>
              <w:t xml:space="preserve"> </w:t>
            </w:r>
            <w:r w:rsidRPr="00B03870">
              <w:rPr>
                <w:rFonts w:cs="Arial"/>
                <w:color w:val="000000" w:themeColor="text1"/>
                <w:sz w:val="18"/>
                <w:lang w:eastAsia="zh-CN"/>
              </w:rPr>
              <w:t>[Type:0x0</w:t>
            </w:r>
            <w:r>
              <w:rPr>
                <w:rFonts w:cs="Arial"/>
                <w:color w:val="000000" w:themeColor="text1"/>
                <w:sz w:val="18"/>
                <w:lang w:eastAsia="zh-CN"/>
              </w:rPr>
              <w:t>3</w:t>
            </w:r>
            <w:r w:rsidRPr="00B03870">
              <w:rPr>
                <w:rFonts w:cs="Arial"/>
                <w:color w:val="000000" w:themeColor="text1"/>
                <w:sz w:val="18"/>
                <w:lang w:eastAsia="zh-CN"/>
              </w:rPr>
              <w:t>] [Subtype:0x0</w:t>
            </w:r>
            <w:r>
              <w:rPr>
                <w:rFonts w:cs="Arial"/>
                <w:color w:val="000000" w:themeColor="text1"/>
                <w:sz w:val="18"/>
                <w:lang w:eastAsia="zh-CN"/>
              </w:rPr>
              <w:t>1</w:t>
            </w:r>
            <w:r w:rsidRPr="00B03870">
              <w:rPr>
                <w:rFonts w:cs="Arial"/>
                <w:color w:val="000000" w:themeColor="text1"/>
                <w:sz w:val="18"/>
                <w:lang w:eastAsia="zh-CN"/>
              </w:rPr>
              <w:t xml:space="preserve">] </w:t>
            </w:r>
          </w:p>
          <w:p w14:paraId="211A8B5B" w14:textId="20E93910" w:rsidR="000F02D4" w:rsidRPr="00D20BE7" w:rsidRDefault="00187AEC" w:rsidP="00187AEC">
            <w:pPr>
              <w:rPr>
                <w:color w:val="000000" w:themeColor="text1"/>
                <w:sz w:val="18"/>
              </w:rPr>
            </w:pPr>
            <w:r w:rsidRPr="00B03870">
              <w:rPr>
                <w:rFonts w:cs="Arial"/>
                <w:color w:val="000000" w:themeColor="text1"/>
                <w:sz w:val="18"/>
                <w:lang w:eastAsia="zh-CN"/>
              </w:rPr>
              <w:t>Data ID</w:t>
            </w:r>
            <w:r>
              <w:rPr>
                <w:rFonts w:cs="Arial"/>
                <w:color w:val="000000" w:themeColor="text1"/>
                <w:sz w:val="18"/>
                <w:lang w:eastAsia="zh-CN"/>
              </w:rPr>
              <w:t xml:space="preserve">: </w:t>
            </w:r>
            <w:r w:rsidRPr="00B32106">
              <w:rPr>
                <w:rFonts w:cs="Arial"/>
                <w:color w:val="000000" w:themeColor="text1"/>
                <w:sz w:val="18"/>
                <w:lang w:eastAsia="zh-CN"/>
              </w:rPr>
              <w:t>#</w:t>
            </w:r>
            <w:r w:rsidR="009F33E1">
              <w:rPr>
                <w:rFonts w:cs="Arial"/>
                <w:color w:val="000000" w:themeColor="text1"/>
                <w:sz w:val="18"/>
                <w:lang w:eastAsia="zh-CN"/>
              </w:rPr>
              <w:t>1</w:t>
            </w:r>
          </w:p>
        </w:tc>
        <w:tc>
          <w:tcPr>
            <w:tcW w:w="1350" w:type="dxa"/>
          </w:tcPr>
          <w:p w14:paraId="1260E3C6" w14:textId="50E14D69" w:rsidR="000F02D4" w:rsidRPr="00D20BE7" w:rsidRDefault="000F02D4" w:rsidP="000F02D4">
            <w:pPr>
              <w:rPr>
                <w:color w:val="000000" w:themeColor="text1"/>
                <w:sz w:val="18"/>
              </w:rPr>
            </w:pPr>
            <w:r w:rsidRPr="003513AE">
              <w:rPr>
                <w:rFonts w:cs="Arial"/>
                <w:color w:val="000000" w:themeColor="text1"/>
                <w:sz w:val="18"/>
              </w:rPr>
              <w:t>NA.</w:t>
            </w:r>
          </w:p>
        </w:tc>
        <w:tc>
          <w:tcPr>
            <w:tcW w:w="1386" w:type="dxa"/>
          </w:tcPr>
          <w:p w14:paraId="2A0EE1DF" w14:textId="6E63A47C" w:rsidR="000F02D4" w:rsidRPr="00D20BE7" w:rsidRDefault="000F02D4" w:rsidP="000F02D4">
            <w:pPr>
              <w:rPr>
                <w:color w:val="000000" w:themeColor="text1"/>
                <w:sz w:val="18"/>
              </w:rPr>
            </w:pPr>
            <w:r w:rsidRPr="003513AE">
              <w:rPr>
                <w:rFonts w:cs="Arial"/>
                <w:color w:val="000000" w:themeColor="text1"/>
                <w:sz w:val="18"/>
              </w:rPr>
              <w:t>NA.</w:t>
            </w:r>
          </w:p>
        </w:tc>
      </w:tr>
      <w:tr w:rsidR="000F02D4" w:rsidRPr="003F473D" w14:paraId="572B757D" w14:textId="77777777" w:rsidTr="00AB54E4">
        <w:trPr>
          <w:trHeight w:val="70"/>
        </w:trPr>
        <w:tc>
          <w:tcPr>
            <w:tcW w:w="1696" w:type="dxa"/>
            <w:noWrap/>
          </w:tcPr>
          <w:p w14:paraId="3AADB573" w14:textId="77777777" w:rsidR="000F02D4" w:rsidRDefault="000F02D4" w:rsidP="000F02D4">
            <w:pPr>
              <w:overflowPunct/>
              <w:autoSpaceDE/>
              <w:autoSpaceDN/>
              <w:adjustRightInd/>
              <w:textAlignment w:val="auto"/>
              <w:rPr>
                <w:color w:val="000000" w:themeColor="text1"/>
                <w:sz w:val="18"/>
              </w:rPr>
            </w:pPr>
          </w:p>
        </w:tc>
        <w:tc>
          <w:tcPr>
            <w:tcW w:w="2259" w:type="dxa"/>
          </w:tcPr>
          <w:p w14:paraId="3516DBA3" w14:textId="77777777" w:rsidR="000F02D4" w:rsidRPr="00D20BE7" w:rsidRDefault="000F02D4" w:rsidP="000F02D4">
            <w:pPr>
              <w:rPr>
                <w:color w:val="000000" w:themeColor="text1"/>
                <w:sz w:val="18"/>
              </w:rPr>
            </w:pPr>
          </w:p>
        </w:tc>
        <w:tc>
          <w:tcPr>
            <w:tcW w:w="3510" w:type="dxa"/>
          </w:tcPr>
          <w:p w14:paraId="48F4D468" w14:textId="77777777" w:rsidR="000F02D4" w:rsidRPr="00D20BE7" w:rsidRDefault="000F02D4" w:rsidP="000F02D4">
            <w:pPr>
              <w:rPr>
                <w:color w:val="000000" w:themeColor="text1"/>
                <w:sz w:val="18"/>
              </w:rPr>
            </w:pPr>
          </w:p>
        </w:tc>
        <w:tc>
          <w:tcPr>
            <w:tcW w:w="1350" w:type="dxa"/>
          </w:tcPr>
          <w:p w14:paraId="73856B9A" w14:textId="77777777" w:rsidR="000F02D4" w:rsidRPr="00D20BE7" w:rsidRDefault="000F02D4" w:rsidP="000F02D4">
            <w:pPr>
              <w:rPr>
                <w:color w:val="000000" w:themeColor="text1"/>
                <w:sz w:val="18"/>
              </w:rPr>
            </w:pPr>
          </w:p>
        </w:tc>
        <w:tc>
          <w:tcPr>
            <w:tcW w:w="1386" w:type="dxa"/>
          </w:tcPr>
          <w:p w14:paraId="607DDA45" w14:textId="77777777" w:rsidR="000F02D4" w:rsidRPr="00D20BE7" w:rsidRDefault="000F02D4" w:rsidP="000F02D4">
            <w:pPr>
              <w:rPr>
                <w:color w:val="000000" w:themeColor="text1"/>
                <w:sz w:val="18"/>
              </w:rPr>
            </w:pPr>
          </w:p>
        </w:tc>
      </w:tr>
    </w:tbl>
    <w:p w14:paraId="504C9AA7" w14:textId="02B0DCC0" w:rsidR="00382FA8" w:rsidRPr="00702453" w:rsidRDefault="00382FA8" w:rsidP="00382FA8">
      <w:pPr>
        <w:pStyle w:val="Caption"/>
      </w:pPr>
      <w:bookmarkStart w:id="167" w:name="_Toc115792396"/>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4</w:t>
      </w:r>
      <w:r>
        <w:rPr>
          <w:noProof/>
        </w:rPr>
        <w:fldChar w:fldCharType="end"/>
      </w:r>
      <w:r w:rsidRPr="00702453">
        <w:t xml:space="preserve">: </w:t>
      </w:r>
      <w:r>
        <w:t xml:space="preserve">Output Signal mappings of Function </w:t>
      </w:r>
      <w:r w:rsidR="006F555A">
        <w:rPr>
          <w:lang w:val="en-GB"/>
        </w:rPr>
        <w:t xml:space="preserve">Emergency </w:t>
      </w:r>
      <w:r>
        <w:rPr>
          <w:lang w:val="en-GB"/>
        </w:rPr>
        <w:t>Video Record</w:t>
      </w:r>
      <w:bookmarkEnd w:id="167"/>
    </w:p>
    <w:p w14:paraId="25D5E910" w14:textId="77777777" w:rsidR="00382FA8" w:rsidRPr="00612064" w:rsidRDefault="00382FA8" w:rsidP="00382FA8">
      <w:pPr>
        <w:spacing w:before="20"/>
        <w:rPr>
          <w:vanish/>
        </w:rPr>
      </w:pPr>
    </w:p>
    <w:p w14:paraId="1A5ACFF9" w14:textId="1CEB29B9" w:rsidR="00382FA8" w:rsidRDefault="00382FA8" w:rsidP="00382FA8">
      <w:pPr>
        <w:pStyle w:val="Heading6"/>
      </w:pPr>
      <w:bookmarkStart w:id="168" w:name="_Toc122965435"/>
      <w:r>
        <w:t>Parameters</w:t>
      </w:r>
      <w:bookmarkEnd w:id="168"/>
    </w:p>
    <w:p w14:paraId="04AC7188" w14:textId="0E49B232" w:rsidR="0069522E" w:rsidRPr="0069522E" w:rsidRDefault="0069522E" w:rsidP="0069522E">
      <w:r>
        <w:t>NA.</w:t>
      </w:r>
    </w:p>
    <w:p w14:paraId="2BA1BC3A" w14:textId="2E372BCF" w:rsidR="00382FA8" w:rsidRDefault="00382FA8" w:rsidP="00382FA8">
      <w:pPr>
        <w:pStyle w:val="Heading6"/>
      </w:pPr>
      <w:bookmarkStart w:id="169" w:name="_Toc122965436"/>
      <w:r>
        <w:t>Interface</w:t>
      </w:r>
      <w:r w:rsidRPr="003E2313">
        <w:t xml:space="preserve"> Requirements</w:t>
      </w:r>
      <w:bookmarkEnd w:id="169"/>
    </w:p>
    <w:p w14:paraId="15985D39" w14:textId="2CBAA414" w:rsidR="00177AA8" w:rsidRPr="00177AA8" w:rsidRDefault="00177AA8" w:rsidP="00177AA8">
      <w:r>
        <w:rPr>
          <w:rFonts w:cs="Arial"/>
          <w:sz w:val="18"/>
          <w:szCs w:val="22"/>
        </w:rPr>
        <w:t>Refer to DVR UART protocol.</w:t>
      </w:r>
    </w:p>
    <w:p w14:paraId="34B6B7C3" w14:textId="77777777" w:rsidR="00382FA8" w:rsidRDefault="00382FA8" w:rsidP="00382FA8">
      <w:pPr>
        <w:pStyle w:val="Heading5"/>
        <w:rPr>
          <w:lang w:val="en-GB"/>
        </w:rPr>
      </w:pPr>
      <w:bookmarkStart w:id="170" w:name="_Toc122965437"/>
      <w:r>
        <w:rPr>
          <w:lang w:val="en-GB"/>
        </w:rPr>
        <w:t>Function Requirements</w:t>
      </w:r>
      <w:bookmarkEnd w:id="170"/>
    </w:p>
    <w:p w14:paraId="22AE0A20" w14:textId="1E17434D" w:rsidR="00382FA8" w:rsidRDefault="0052115E" w:rsidP="00382FA8">
      <w:pPr>
        <w:pStyle w:val="Heading6"/>
        <w:rPr>
          <w:lang w:val="en-GB"/>
        </w:rPr>
      </w:pPr>
      <w:bookmarkStart w:id="171" w:name="_Toc122965438"/>
      <w:r>
        <w:rPr>
          <w:lang w:val="en-GB"/>
        </w:rPr>
        <w:t>Emergency Video Record</w:t>
      </w:r>
      <w:r w:rsidR="00DD71EC">
        <w:rPr>
          <w:lang w:val="en-GB"/>
        </w:rPr>
        <w:t xml:space="preserve"> </w:t>
      </w:r>
      <w:r w:rsidR="00F1467D">
        <w:rPr>
          <w:lang w:val="en-GB"/>
        </w:rPr>
        <w:t>Start</w:t>
      </w:r>
      <w:bookmarkEnd w:id="171"/>
    </w:p>
    <w:p w14:paraId="7CEB29FC" w14:textId="04B5FA71" w:rsidR="00B2722F" w:rsidRDefault="00D33D5A" w:rsidP="00B2722F">
      <w:r>
        <w:rPr>
          <w:lang w:val="en-GB"/>
        </w:rPr>
        <w:t>IDCM</w:t>
      </w:r>
      <w:r w:rsidR="00EE6048">
        <w:t xml:space="preserve"> should has the ability to detect the vehicle collision</w:t>
      </w:r>
      <w:r w:rsidR="00370CB3">
        <w:t xml:space="preserve"> </w:t>
      </w:r>
      <w:r w:rsidR="002E7F78">
        <w:t xml:space="preserve">base on below input </w:t>
      </w:r>
      <w:r w:rsidR="00370CB3">
        <w:t>and start</w:t>
      </w:r>
      <w:r w:rsidR="00D64C22">
        <w:t>s</w:t>
      </w:r>
      <w:r w:rsidR="00370CB3">
        <w:t xml:space="preserve"> emergency</w:t>
      </w:r>
      <w:r w:rsidR="002E7F78">
        <w:t xml:space="preserve"> video</w:t>
      </w:r>
      <w:r w:rsidR="00370CB3">
        <w:t xml:space="preserve"> recording</w:t>
      </w:r>
      <w:r w:rsidR="00A43FA9">
        <w:t>:</w:t>
      </w:r>
    </w:p>
    <w:p w14:paraId="0E73B0CE" w14:textId="4F23C9B6" w:rsidR="00B2722F" w:rsidRPr="00252467" w:rsidRDefault="004E2067" w:rsidP="002E1278">
      <w:pPr>
        <w:pStyle w:val="ListParagraph"/>
        <w:numPr>
          <w:ilvl w:val="0"/>
          <w:numId w:val="16"/>
        </w:numPr>
        <w:rPr>
          <w:rFonts w:ascii="Arial" w:hAnsi="Arial"/>
        </w:rPr>
      </w:pPr>
      <w:r w:rsidRPr="00252467">
        <w:rPr>
          <w:rFonts w:ascii="Arial" w:hAnsi="Arial"/>
        </w:rPr>
        <w:t xml:space="preserve">IDCM </w:t>
      </w:r>
      <w:r w:rsidR="00A43FA9" w:rsidRPr="00252467">
        <w:rPr>
          <w:rFonts w:ascii="Arial" w:hAnsi="Arial"/>
        </w:rPr>
        <w:t>I</w:t>
      </w:r>
      <w:r w:rsidR="00EE6048" w:rsidRPr="00252467">
        <w:rPr>
          <w:rFonts w:ascii="Arial" w:hAnsi="Arial"/>
        </w:rPr>
        <w:t>nternal G-Sensor detection</w:t>
      </w:r>
    </w:p>
    <w:p w14:paraId="1B9E4E37" w14:textId="4D569CEC" w:rsidR="00211DD9" w:rsidRPr="00A918FA" w:rsidRDefault="00211DD9" w:rsidP="002E1278">
      <w:pPr>
        <w:pStyle w:val="ListParagraph"/>
        <w:numPr>
          <w:ilvl w:val="0"/>
          <w:numId w:val="16"/>
        </w:numPr>
        <w:rPr>
          <w:rFonts w:ascii="Arial" w:hAnsi="Arial"/>
          <w:i/>
          <w:iCs/>
        </w:rPr>
      </w:pPr>
      <w:r w:rsidRPr="001D25CF">
        <w:rPr>
          <w:rFonts w:ascii="Arial" w:hAnsi="Arial"/>
          <w:i/>
          <w:iCs/>
        </w:rPr>
        <w:t>Vehicle Speed</w:t>
      </w:r>
      <w:r w:rsidR="009913AC">
        <w:rPr>
          <w:rFonts w:ascii="Arial" w:hAnsi="Arial"/>
          <w:i/>
          <w:iCs/>
        </w:rPr>
        <w:t xml:space="preserve"> </w:t>
      </w:r>
      <w:r w:rsidR="009913AC" w:rsidRPr="00B24F83">
        <w:rPr>
          <w:rFonts w:ascii="Arial" w:hAnsi="Arial"/>
        </w:rPr>
        <w:t>received from APIM periodically</w:t>
      </w:r>
    </w:p>
    <w:p w14:paraId="1F9648AA" w14:textId="4D0DAF6E" w:rsidR="00211DD9" w:rsidRPr="00193A2D" w:rsidRDefault="00A43FA9" w:rsidP="002E1278">
      <w:pPr>
        <w:pStyle w:val="ListParagraph"/>
        <w:numPr>
          <w:ilvl w:val="0"/>
          <w:numId w:val="16"/>
        </w:numPr>
        <w:rPr>
          <w:rFonts w:ascii="Arial" w:hAnsi="Arial"/>
          <w:i/>
          <w:iCs/>
        </w:rPr>
      </w:pPr>
      <w:r w:rsidRPr="00A918FA">
        <w:rPr>
          <w:rFonts w:ascii="Arial" w:hAnsi="Arial"/>
          <w:i/>
          <w:iCs/>
        </w:rPr>
        <w:t xml:space="preserve">Vehicle Brake Pedal Status </w:t>
      </w:r>
      <w:r w:rsidR="003D4C39" w:rsidRPr="003D4C39">
        <w:rPr>
          <w:rFonts w:ascii="Arial" w:hAnsi="Arial"/>
        </w:rPr>
        <w:t>received from</w:t>
      </w:r>
      <w:r w:rsidR="003D4C39" w:rsidRPr="009913AC">
        <w:rPr>
          <w:rFonts w:ascii="Arial" w:hAnsi="Arial"/>
        </w:rPr>
        <w:t xml:space="preserve"> APIM</w:t>
      </w:r>
    </w:p>
    <w:p w14:paraId="5D6C3B5F" w14:textId="70367F60" w:rsidR="00193A2D" w:rsidRDefault="00193A2D" w:rsidP="00193A2D">
      <w:r>
        <w:t xml:space="preserve">During </w:t>
      </w:r>
      <w:r w:rsidR="00E91A21">
        <w:t xml:space="preserve">emergency </w:t>
      </w:r>
      <w:r>
        <w:t>recording, IDCM should send below msg to APIM:</w:t>
      </w:r>
    </w:p>
    <w:p w14:paraId="1C2E9011" w14:textId="1DA068CC" w:rsidR="00193A2D" w:rsidRPr="00A918FA" w:rsidRDefault="00193A2D" w:rsidP="002E1278">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sidR="004A1AE0" w:rsidRPr="00A918FA">
        <w:rPr>
          <w:rFonts w:ascii="Arial" w:hAnsi="Arial"/>
          <w:i/>
          <w:iCs/>
        </w:rPr>
        <w:t xml:space="preserve">Emergency </w:t>
      </w:r>
      <w:r w:rsidRPr="00A918FA">
        <w:rPr>
          <w:rFonts w:ascii="Arial" w:hAnsi="Arial"/>
          <w:i/>
          <w:iCs/>
        </w:rPr>
        <w:t>Recording</w:t>
      </w:r>
    </w:p>
    <w:p w14:paraId="4C3D4BE8" w14:textId="67584C94" w:rsidR="004E6C93" w:rsidRDefault="00260E65" w:rsidP="00B2722F">
      <w:r>
        <w:t xml:space="preserve">At the same time, IDCM should </w:t>
      </w:r>
      <w:r w:rsidR="00163AD3">
        <w:t>synchronize</w:t>
      </w:r>
      <w:r w:rsidR="00466D06">
        <w:t xml:space="preserve"> the recording </w:t>
      </w:r>
      <w:r w:rsidR="00082661">
        <w:rPr>
          <w:rFonts w:hint="eastAsia"/>
          <w:lang w:eastAsia="zh-CN"/>
        </w:rPr>
        <w:t>timer</w:t>
      </w:r>
      <w:r w:rsidR="00082661">
        <w:t xml:space="preserve"> </w:t>
      </w:r>
      <w:r w:rsidR="00466D06">
        <w:t>to APIM</w:t>
      </w:r>
      <w:r w:rsidR="00F75CC6">
        <w:t xml:space="preserve"> </w:t>
      </w:r>
      <w:r>
        <w:t>periodically</w:t>
      </w:r>
      <w:r w:rsidR="004E6C93">
        <w:t>:</w:t>
      </w:r>
    </w:p>
    <w:p w14:paraId="461A90E3" w14:textId="34DA5C75" w:rsidR="00D21EB4" w:rsidRDefault="00A90B59" w:rsidP="002E1278">
      <w:pPr>
        <w:pStyle w:val="ListParagraph"/>
        <w:numPr>
          <w:ilvl w:val="0"/>
          <w:numId w:val="15"/>
        </w:numPr>
        <w:rPr>
          <w:rFonts w:ascii="Arial" w:hAnsi="Arial"/>
          <w:i/>
          <w:iCs/>
        </w:rPr>
      </w:pPr>
      <w:r w:rsidRPr="00A90B59">
        <w:rPr>
          <w:rFonts w:ascii="Arial" w:hAnsi="Arial"/>
          <w:i/>
          <w:iCs/>
        </w:rPr>
        <w:t xml:space="preserve">Video Recording Timer == </w:t>
      </w:r>
      <w:r>
        <w:rPr>
          <w:rFonts w:ascii="Arial" w:hAnsi="Arial"/>
          <w:i/>
          <w:iCs/>
        </w:rPr>
        <w:t>“Corresponding</w:t>
      </w:r>
      <w:r w:rsidR="001B0780">
        <w:rPr>
          <w:rFonts w:ascii="Arial" w:hAnsi="Arial"/>
          <w:i/>
          <w:iCs/>
        </w:rPr>
        <w:t xml:space="preserve"> recording timestamp</w:t>
      </w:r>
      <w:r>
        <w:rPr>
          <w:rFonts w:ascii="Arial" w:hAnsi="Arial"/>
          <w:i/>
          <w:iCs/>
        </w:rPr>
        <w:t>”</w:t>
      </w:r>
      <w:r w:rsidR="00082661">
        <w:rPr>
          <w:rFonts w:ascii="Arial" w:hAnsi="Arial"/>
          <w:i/>
          <w:iCs/>
        </w:rPr>
        <w:t xml:space="preserve"> starts from </w:t>
      </w:r>
      <w:r w:rsidR="004D6413">
        <w:rPr>
          <w:rFonts w:ascii="Arial" w:hAnsi="Arial"/>
          <w:i/>
          <w:iCs/>
        </w:rPr>
        <w:t>1</w:t>
      </w:r>
    </w:p>
    <w:p w14:paraId="390F236F" w14:textId="2F06CF74" w:rsidR="00847865" w:rsidRDefault="00847865" w:rsidP="00847865">
      <w:r>
        <w:t xml:space="preserve">APIM HMI </w:t>
      </w:r>
      <w:r w:rsidR="00A2752C">
        <w:t>updates</w:t>
      </w:r>
      <w:r>
        <w:t>:</w:t>
      </w:r>
    </w:p>
    <w:p w14:paraId="326EA79E" w14:textId="67649970" w:rsidR="00A0103A" w:rsidRDefault="00A0103A" w:rsidP="002E1278">
      <w:pPr>
        <w:pStyle w:val="ListParagraph"/>
        <w:numPr>
          <w:ilvl w:val="0"/>
          <w:numId w:val="26"/>
        </w:numPr>
        <w:rPr>
          <w:rFonts w:ascii="Arial" w:hAnsi="Arial"/>
        </w:rPr>
      </w:pPr>
      <w:r w:rsidRPr="00F45C1F">
        <w:rPr>
          <w:rFonts w:ascii="Arial" w:hAnsi="Arial"/>
        </w:rPr>
        <w:t xml:space="preserve">The </w:t>
      </w:r>
      <w:r>
        <w:rPr>
          <w:rFonts w:ascii="Arial" w:hAnsi="Arial"/>
        </w:rPr>
        <w:t xml:space="preserve">live view </w:t>
      </w:r>
      <w:r w:rsidR="00701255">
        <w:rPr>
          <w:rFonts w:ascii="Arial" w:hAnsi="Arial"/>
        </w:rPr>
        <w:t>page</w:t>
      </w:r>
      <w:r>
        <w:rPr>
          <w:rFonts w:ascii="Arial" w:hAnsi="Arial"/>
        </w:rPr>
        <w:t xml:space="preserve"> </w:t>
      </w:r>
      <w:r w:rsidRPr="00F45C1F">
        <w:rPr>
          <w:rFonts w:ascii="Arial" w:hAnsi="Arial"/>
        </w:rPr>
        <w:t xml:space="preserve">on APIM should be set to </w:t>
      </w:r>
      <w:r>
        <w:rPr>
          <w:rFonts w:ascii="Arial" w:hAnsi="Arial"/>
        </w:rPr>
        <w:t>emergency recording status</w:t>
      </w:r>
      <w:r w:rsidR="00F77C59">
        <w:rPr>
          <w:rFonts w:ascii="Arial" w:hAnsi="Arial"/>
        </w:rPr>
        <w:t>:</w:t>
      </w:r>
    </w:p>
    <w:p w14:paraId="5A211790" w14:textId="688A065E" w:rsidR="00A0103A" w:rsidRPr="00701255" w:rsidRDefault="00A0103A" w:rsidP="00F77C59">
      <w:pPr>
        <w:pStyle w:val="ListParagraph"/>
        <w:numPr>
          <w:ilvl w:val="1"/>
          <w:numId w:val="26"/>
        </w:numPr>
        <w:rPr>
          <w:rFonts w:ascii="Arial" w:hAnsi="Arial"/>
        </w:rPr>
      </w:pPr>
      <w:r>
        <w:rPr>
          <w:rFonts w:ascii="Arial" w:hAnsi="Arial"/>
        </w:rPr>
        <w:t xml:space="preserve">A recording timer should be displayed, value should be same as </w:t>
      </w:r>
      <w:r w:rsidRPr="00A90B59">
        <w:rPr>
          <w:rFonts w:ascii="Arial" w:hAnsi="Arial"/>
          <w:i/>
          <w:iCs/>
        </w:rPr>
        <w:t>Video Recording Timer</w:t>
      </w:r>
      <w:r>
        <w:rPr>
          <w:rFonts w:ascii="Arial" w:hAnsi="Arial"/>
          <w:i/>
          <w:iCs/>
        </w:rPr>
        <w:t>.</w:t>
      </w:r>
    </w:p>
    <w:p w14:paraId="6956382A" w14:textId="2D9EF133" w:rsidR="00701255" w:rsidRDefault="00701255" w:rsidP="00F77C59">
      <w:pPr>
        <w:pStyle w:val="ListParagraph"/>
        <w:numPr>
          <w:ilvl w:val="1"/>
          <w:numId w:val="26"/>
        </w:numPr>
        <w:rPr>
          <w:rFonts w:ascii="Arial" w:hAnsi="Arial"/>
        </w:rPr>
      </w:pPr>
      <w:r>
        <w:rPr>
          <w:rFonts w:ascii="Arial" w:hAnsi="Arial"/>
        </w:rPr>
        <w:t>A reminder should be popup to customer that all other button</w:t>
      </w:r>
      <w:r w:rsidR="009352A8">
        <w:rPr>
          <w:rFonts w:ascii="Arial" w:hAnsi="Arial"/>
        </w:rPr>
        <w:t>s</w:t>
      </w:r>
      <w:r>
        <w:rPr>
          <w:rFonts w:ascii="Arial" w:hAnsi="Arial"/>
        </w:rPr>
        <w:t xml:space="preserve"> on DVR live view page should be disabled</w:t>
      </w:r>
      <w:r w:rsidR="009352A8">
        <w:rPr>
          <w:rFonts w:ascii="Arial" w:hAnsi="Arial"/>
        </w:rPr>
        <w:t>.</w:t>
      </w:r>
    </w:p>
    <w:p w14:paraId="4291CDDF" w14:textId="77777777" w:rsidR="00A0103A" w:rsidRPr="002954B6" w:rsidRDefault="00A0103A" w:rsidP="002E1278">
      <w:pPr>
        <w:pStyle w:val="ListParagraph"/>
        <w:numPr>
          <w:ilvl w:val="0"/>
          <w:numId w:val="26"/>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should be set to recording status.</w:t>
      </w:r>
    </w:p>
    <w:p w14:paraId="363A569C" w14:textId="77777777" w:rsidR="00A0103A" w:rsidRDefault="00A0103A" w:rsidP="00A0103A">
      <w:r>
        <w:rPr>
          <w:noProof/>
        </w:rPr>
        <w:lastRenderedPageBreak/>
        <w:drawing>
          <wp:inline distT="0" distB="0" distL="0" distR="0" wp14:anchorId="77195E22" wp14:editId="233D38C9">
            <wp:extent cx="6466205" cy="2116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6205" cy="2116455"/>
                    </a:xfrm>
                    <a:prstGeom prst="rect">
                      <a:avLst/>
                    </a:prstGeom>
                  </pic:spPr>
                </pic:pic>
              </a:graphicData>
            </a:graphic>
          </wp:inline>
        </w:drawing>
      </w:r>
    </w:p>
    <w:p w14:paraId="4E160046" w14:textId="37C62A81" w:rsidR="00107824" w:rsidRDefault="00107824" w:rsidP="007D5DFE">
      <w:pPr>
        <w:pStyle w:val="Heading6"/>
        <w:rPr>
          <w:lang w:val="en-GB"/>
        </w:rPr>
      </w:pPr>
      <w:bookmarkStart w:id="172" w:name="_Toc122965439"/>
      <w:r>
        <w:rPr>
          <w:lang w:val="en-GB"/>
        </w:rPr>
        <w:t xml:space="preserve">Emergency Video Record </w:t>
      </w:r>
      <w:r w:rsidR="008D2C61">
        <w:rPr>
          <w:lang w:val="en-GB"/>
        </w:rPr>
        <w:t>End</w:t>
      </w:r>
      <w:bookmarkEnd w:id="172"/>
    </w:p>
    <w:p w14:paraId="145F3017" w14:textId="38168A4D" w:rsidR="00945E23" w:rsidRDefault="00684EE4" w:rsidP="00684EE4">
      <w:r>
        <w:t xml:space="preserve">After </w:t>
      </w:r>
      <w:r w:rsidR="00B508D3">
        <w:t xml:space="preserve">video </w:t>
      </w:r>
      <w:r>
        <w:t>recording complete, IDCM should</w:t>
      </w:r>
      <w:r w:rsidR="00B83DC2">
        <w:t xml:space="preserve"> </w:t>
      </w:r>
      <w:r w:rsidR="006274C4">
        <w:t>send below message to APIM</w:t>
      </w:r>
      <w:r w:rsidR="00945E23">
        <w:t>:</w:t>
      </w:r>
    </w:p>
    <w:p w14:paraId="2011BD3B" w14:textId="77777777" w:rsidR="00706759" w:rsidRPr="008F1B68" w:rsidRDefault="00706759" w:rsidP="00706759">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Pr>
          <w:rFonts w:ascii="Arial" w:hAnsi="Arial"/>
          <w:i/>
          <w:iCs/>
        </w:rPr>
        <w:t>“last available value”</w:t>
      </w:r>
    </w:p>
    <w:p w14:paraId="4EDD246C" w14:textId="77777777" w:rsidR="00640985" w:rsidRPr="00640985" w:rsidRDefault="00F37E06" w:rsidP="009A04B4">
      <w:pPr>
        <w:pStyle w:val="ListParagraph"/>
        <w:numPr>
          <w:ilvl w:val="0"/>
          <w:numId w:val="15"/>
        </w:numPr>
        <w:rPr>
          <w:rFonts w:ascii="Arial" w:hAnsi="Arial"/>
          <w:i/>
          <w:iCs/>
        </w:rPr>
      </w:pPr>
      <w:r w:rsidRPr="00933316">
        <w:rPr>
          <w:rFonts w:ascii="Arial" w:hAnsi="Arial"/>
          <w:i/>
          <w:iCs/>
        </w:rPr>
        <w:t>Qty of Video == 1</w:t>
      </w:r>
      <w:r w:rsidR="00933316" w:rsidRPr="00933316">
        <w:rPr>
          <w:rFonts w:ascii="Arial" w:hAnsi="Arial"/>
          <w:i/>
          <w:iCs/>
        </w:rPr>
        <w:t xml:space="preserve"> </w:t>
      </w:r>
    </w:p>
    <w:p w14:paraId="39E4CDA2" w14:textId="3FF90261" w:rsidR="00F37E06" w:rsidRPr="00933316" w:rsidRDefault="00F37E06" w:rsidP="009A04B4">
      <w:pPr>
        <w:pStyle w:val="ListParagraph"/>
        <w:numPr>
          <w:ilvl w:val="0"/>
          <w:numId w:val="15"/>
        </w:numPr>
        <w:rPr>
          <w:rFonts w:ascii="Arial" w:hAnsi="Arial"/>
          <w:i/>
          <w:iCs/>
        </w:rPr>
      </w:pPr>
      <w:r w:rsidRPr="00933316">
        <w:rPr>
          <w:rFonts w:ascii="Arial" w:hAnsi="Arial"/>
          <w:i/>
          <w:iCs/>
        </w:rPr>
        <w:t>Type of Video == Emergency Video</w:t>
      </w:r>
    </w:p>
    <w:p w14:paraId="6185C0F8" w14:textId="4A58A8E1" w:rsidR="006274C4" w:rsidRDefault="00823F51" w:rsidP="00847158">
      <w:r>
        <w:t>APIM HMI updates:</w:t>
      </w:r>
    </w:p>
    <w:p w14:paraId="3668A1AA" w14:textId="1E053C25" w:rsidR="00614A81" w:rsidRDefault="00614A81" w:rsidP="00C417C9">
      <w:pPr>
        <w:pStyle w:val="ListParagraph"/>
        <w:numPr>
          <w:ilvl w:val="0"/>
          <w:numId w:val="30"/>
        </w:numPr>
        <w:rPr>
          <w:rFonts w:ascii="Arial" w:hAnsi="Arial"/>
        </w:rPr>
      </w:pPr>
      <w:r w:rsidRPr="00F45C1F">
        <w:rPr>
          <w:rFonts w:ascii="Arial" w:hAnsi="Arial"/>
        </w:rPr>
        <w:t xml:space="preserve">The </w:t>
      </w:r>
      <w:r>
        <w:rPr>
          <w:rFonts w:ascii="Arial" w:hAnsi="Arial"/>
        </w:rPr>
        <w:t xml:space="preserve">live view page </w:t>
      </w:r>
      <w:r w:rsidRPr="00F45C1F">
        <w:rPr>
          <w:rFonts w:ascii="Arial" w:hAnsi="Arial"/>
        </w:rPr>
        <w:t xml:space="preserve">on APIM should be </w:t>
      </w:r>
      <w:r w:rsidR="002178B6">
        <w:rPr>
          <w:rFonts w:ascii="Arial" w:hAnsi="Arial"/>
        </w:rPr>
        <w:t>recovered</w:t>
      </w:r>
      <w:r w:rsidR="00C417C9">
        <w:rPr>
          <w:rFonts w:ascii="Arial" w:hAnsi="Arial"/>
        </w:rPr>
        <w:t xml:space="preserve"> to normal status.</w:t>
      </w:r>
    </w:p>
    <w:p w14:paraId="1B464FE6" w14:textId="77777777" w:rsidR="00924C94" w:rsidRDefault="00614A81" w:rsidP="00924C94">
      <w:pPr>
        <w:pStyle w:val="ListParagraph"/>
        <w:numPr>
          <w:ilvl w:val="0"/>
          <w:numId w:val="30"/>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 xml:space="preserve">should be set to </w:t>
      </w:r>
      <w:r w:rsidR="002B63F1">
        <w:rPr>
          <w:rFonts w:ascii="Arial" w:hAnsi="Arial"/>
        </w:rPr>
        <w:t xml:space="preserve">no </w:t>
      </w:r>
      <w:r w:rsidRPr="0024603B">
        <w:rPr>
          <w:rFonts w:ascii="Arial" w:hAnsi="Arial"/>
        </w:rPr>
        <w:t>recording status.</w:t>
      </w:r>
    </w:p>
    <w:p w14:paraId="7C5D5321" w14:textId="4A8ACD69" w:rsidR="005E362A" w:rsidRPr="00924C94" w:rsidRDefault="00847158" w:rsidP="00924C94">
      <w:pPr>
        <w:pStyle w:val="ListParagraph"/>
        <w:numPr>
          <w:ilvl w:val="0"/>
          <w:numId w:val="30"/>
        </w:numPr>
        <w:rPr>
          <w:rFonts w:ascii="Arial" w:hAnsi="Arial"/>
        </w:rPr>
      </w:pPr>
      <w:r w:rsidRPr="000479FF">
        <w:rPr>
          <w:rFonts w:ascii="Arial" w:hAnsi="Arial"/>
        </w:rPr>
        <w:t>APIM should popup</w:t>
      </w:r>
      <w:r w:rsidR="00042FE7" w:rsidRPr="000479FF">
        <w:rPr>
          <w:rFonts w:ascii="Arial" w:hAnsi="Arial"/>
        </w:rPr>
        <w:t xml:space="preserve"> a</w:t>
      </w:r>
      <w:r w:rsidR="00B80C9B" w:rsidRPr="000479FF">
        <w:rPr>
          <w:rFonts w:ascii="Arial" w:hAnsi="Arial"/>
        </w:rPr>
        <w:t xml:space="preserve"> </w:t>
      </w:r>
      <w:r w:rsidRPr="000479FF">
        <w:rPr>
          <w:rFonts w:ascii="Arial" w:hAnsi="Arial"/>
        </w:rPr>
        <w:t>reminder to customer</w:t>
      </w:r>
      <w:r w:rsidR="000479FF">
        <w:rPr>
          <w:rFonts w:ascii="Arial" w:hAnsi="Arial"/>
        </w:rPr>
        <w:t>.</w:t>
      </w:r>
    </w:p>
    <w:p w14:paraId="53B310E8" w14:textId="43FCA9B1" w:rsidR="00DD71EC" w:rsidRDefault="00DD71EC" w:rsidP="00DD71EC">
      <w:pPr>
        <w:pStyle w:val="Heading6"/>
        <w:rPr>
          <w:lang w:val="en-GB"/>
        </w:rPr>
      </w:pPr>
      <w:bookmarkStart w:id="173" w:name="_Toc122965440"/>
      <w:r>
        <w:rPr>
          <w:lang w:val="en-GB"/>
        </w:rPr>
        <w:t xml:space="preserve">Emergency Video Record </w:t>
      </w:r>
      <w:r w:rsidR="00192556">
        <w:rPr>
          <w:lang w:val="en-GB"/>
        </w:rPr>
        <w:t>Attributes</w:t>
      </w:r>
      <w:bookmarkEnd w:id="173"/>
    </w:p>
    <w:p w14:paraId="1F549F47" w14:textId="42A0A3CC" w:rsidR="009C593D" w:rsidRPr="009C593D" w:rsidRDefault="00EE6048" w:rsidP="002E1278">
      <w:pPr>
        <w:pStyle w:val="ListParagraph"/>
        <w:numPr>
          <w:ilvl w:val="0"/>
          <w:numId w:val="28"/>
        </w:numPr>
        <w:rPr>
          <w:rFonts w:ascii="Arial" w:hAnsi="Arial"/>
        </w:rPr>
      </w:pPr>
      <w:r w:rsidRPr="009C593D">
        <w:rPr>
          <w:rFonts w:ascii="Arial" w:hAnsi="Arial"/>
        </w:rPr>
        <w:t xml:space="preserve">If normal video record is enabled, </w:t>
      </w:r>
      <w:r w:rsidR="000479FF">
        <w:rPr>
          <w:rFonts w:ascii="Arial" w:hAnsi="Arial"/>
        </w:rPr>
        <w:t xml:space="preserve">emergency </w:t>
      </w:r>
      <w:r w:rsidRPr="009C593D">
        <w:rPr>
          <w:rFonts w:ascii="Arial" w:hAnsi="Arial"/>
        </w:rPr>
        <w:t xml:space="preserve">video </w:t>
      </w:r>
      <w:r w:rsidR="00DD71EC" w:rsidRPr="009C593D">
        <w:rPr>
          <w:rFonts w:ascii="Arial" w:hAnsi="Arial"/>
        </w:rPr>
        <w:t xml:space="preserve">duration </w:t>
      </w:r>
      <w:r w:rsidRPr="009C593D">
        <w:rPr>
          <w:rFonts w:ascii="Arial" w:hAnsi="Arial"/>
        </w:rPr>
        <w:t xml:space="preserve">should contain 15 seconds </w:t>
      </w:r>
      <w:r w:rsidR="003B7699" w:rsidRPr="009C593D">
        <w:rPr>
          <w:rFonts w:ascii="Arial" w:hAnsi="Arial"/>
        </w:rPr>
        <w:t xml:space="preserve">collision </w:t>
      </w:r>
      <w:r w:rsidR="000479FF">
        <w:rPr>
          <w:rFonts w:ascii="Arial" w:hAnsi="Arial"/>
        </w:rPr>
        <w:t>detected</w:t>
      </w:r>
      <w:r w:rsidR="00DD71EC" w:rsidRPr="009C593D">
        <w:rPr>
          <w:rFonts w:ascii="Arial" w:hAnsi="Arial"/>
        </w:rPr>
        <w:t xml:space="preserve"> </w:t>
      </w:r>
      <w:r w:rsidRPr="009C593D">
        <w:rPr>
          <w:rFonts w:ascii="Arial" w:hAnsi="Arial"/>
        </w:rPr>
        <w:t>and 30 seconds</w:t>
      </w:r>
      <w:r w:rsidR="003B7699">
        <w:rPr>
          <w:rFonts w:ascii="Arial" w:hAnsi="Arial"/>
        </w:rPr>
        <w:t xml:space="preserve"> (default value)</w:t>
      </w:r>
      <w:r w:rsidRPr="009C593D">
        <w:rPr>
          <w:rFonts w:ascii="Arial" w:hAnsi="Arial"/>
        </w:rPr>
        <w:t xml:space="preserve"> after </w:t>
      </w:r>
      <w:r w:rsidR="003B7699" w:rsidRPr="009C593D">
        <w:rPr>
          <w:rFonts w:ascii="Arial" w:hAnsi="Arial"/>
        </w:rPr>
        <w:t xml:space="preserve">collision </w:t>
      </w:r>
      <w:r w:rsidR="000479FF">
        <w:rPr>
          <w:rFonts w:ascii="Arial" w:hAnsi="Arial"/>
        </w:rPr>
        <w:t>detected</w:t>
      </w:r>
      <w:r w:rsidRPr="009C593D">
        <w:rPr>
          <w:rFonts w:ascii="Arial" w:hAnsi="Arial"/>
        </w:rPr>
        <w:t>. If normal video record is disabled, emergency video should only contain 30 seconds</w:t>
      </w:r>
      <w:r w:rsidR="00484336">
        <w:rPr>
          <w:rFonts w:ascii="Arial" w:hAnsi="Arial"/>
        </w:rPr>
        <w:t xml:space="preserve"> </w:t>
      </w:r>
      <w:r w:rsidR="003B7699">
        <w:rPr>
          <w:rFonts w:ascii="Arial" w:hAnsi="Arial"/>
        </w:rPr>
        <w:t>(default value)</w:t>
      </w:r>
      <w:r w:rsidR="003B7699" w:rsidRPr="009C593D">
        <w:rPr>
          <w:rFonts w:ascii="Arial" w:hAnsi="Arial"/>
        </w:rPr>
        <w:t xml:space="preserve"> </w:t>
      </w:r>
      <w:r w:rsidRPr="009C593D">
        <w:rPr>
          <w:rFonts w:ascii="Arial" w:hAnsi="Arial"/>
        </w:rPr>
        <w:t>after collision detected.</w:t>
      </w:r>
      <w:r w:rsidR="00DD71EC" w:rsidRPr="009C593D">
        <w:rPr>
          <w:rFonts w:ascii="Arial" w:hAnsi="Arial"/>
        </w:rPr>
        <w:t xml:space="preserve"> </w:t>
      </w:r>
    </w:p>
    <w:p w14:paraId="1CCB60B1" w14:textId="60C95DE3" w:rsidR="009C593D" w:rsidRPr="009C593D" w:rsidRDefault="00567745" w:rsidP="002E1278">
      <w:pPr>
        <w:pStyle w:val="ListParagraph"/>
        <w:numPr>
          <w:ilvl w:val="0"/>
          <w:numId w:val="28"/>
        </w:numPr>
        <w:rPr>
          <w:rFonts w:ascii="Arial" w:hAnsi="Arial"/>
        </w:rPr>
      </w:pPr>
      <w:r w:rsidRPr="009C593D">
        <w:rPr>
          <w:rFonts w:ascii="Arial" w:hAnsi="Arial"/>
        </w:rPr>
        <w:t xml:space="preserve">The </w:t>
      </w:r>
      <w:r w:rsidR="00DD71EC" w:rsidRPr="009C593D">
        <w:rPr>
          <w:rFonts w:ascii="Arial" w:hAnsi="Arial"/>
        </w:rPr>
        <w:t>“30 seconds” is configurable</w:t>
      </w:r>
      <w:r w:rsidRPr="009C593D">
        <w:rPr>
          <w:rFonts w:ascii="Arial" w:hAnsi="Arial"/>
        </w:rPr>
        <w:t xml:space="preserve"> through DVR setting </w:t>
      </w:r>
      <w:r w:rsidR="00C00CDE">
        <w:rPr>
          <w:rFonts w:ascii="Arial" w:hAnsi="Arial"/>
        </w:rPr>
        <w:t>interface</w:t>
      </w:r>
      <w:r w:rsidRPr="009C593D">
        <w:rPr>
          <w:rFonts w:ascii="Arial" w:hAnsi="Arial"/>
        </w:rPr>
        <w:t xml:space="preserve">. </w:t>
      </w:r>
    </w:p>
    <w:p w14:paraId="7C745AE7" w14:textId="0C6F16D3" w:rsidR="000F188B" w:rsidRPr="009C593D" w:rsidRDefault="00567745" w:rsidP="002E1278">
      <w:pPr>
        <w:pStyle w:val="ListParagraph"/>
        <w:numPr>
          <w:ilvl w:val="0"/>
          <w:numId w:val="28"/>
        </w:numPr>
        <w:rPr>
          <w:rFonts w:ascii="Arial" w:hAnsi="Arial"/>
        </w:rPr>
      </w:pPr>
      <w:r w:rsidRPr="009C593D">
        <w:rPr>
          <w:rFonts w:ascii="Arial" w:hAnsi="Arial"/>
        </w:rPr>
        <w:t xml:space="preserve">Emergency </w:t>
      </w:r>
      <w:r w:rsidR="00894B0B" w:rsidRPr="009C593D">
        <w:rPr>
          <w:rFonts w:ascii="Arial" w:hAnsi="Arial"/>
        </w:rPr>
        <w:t xml:space="preserve">video should be saved into </w:t>
      </w:r>
      <w:r w:rsidRPr="009C593D">
        <w:rPr>
          <w:rFonts w:ascii="Arial" w:hAnsi="Arial"/>
        </w:rPr>
        <w:t xml:space="preserve">eMMC </w:t>
      </w:r>
      <w:r w:rsidR="00894B0B" w:rsidRPr="009C593D">
        <w:rPr>
          <w:rFonts w:ascii="Arial" w:hAnsi="Arial"/>
        </w:rPr>
        <w:t>“Key Data” folder.</w:t>
      </w:r>
    </w:p>
    <w:p w14:paraId="6A3E5387" w14:textId="08B6A983" w:rsidR="00D03A31" w:rsidRDefault="00D03A31" w:rsidP="002E1278">
      <w:pPr>
        <w:pStyle w:val="ListParagraph"/>
        <w:numPr>
          <w:ilvl w:val="0"/>
          <w:numId w:val="28"/>
        </w:numPr>
        <w:rPr>
          <w:rFonts w:ascii="Arial" w:hAnsi="Arial"/>
        </w:rPr>
      </w:pPr>
      <w:r w:rsidRPr="009C593D">
        <w:rPr>
          <w:rFonts w:ascii="Arial" w:hAnsi="Arial"/>
        </w:rPr>
        <w:t>Video naming rule: EVT-&lt;Year-Month-Day Hour-Minute-Second&gt;.mp4</w:t>
      </w:r>
    </w:p>
    <w:p w14:paraId="6291A95B" w14:textId="0973DF35" w:rsidR="00E7408B" w:rsidRPr="00FF589F" w:rsidRDefault="00A7407E" w:rsidP="002E1278">
      <w:pPr>
        <w:pStyle w:val="ListParagraph"/>
        <w:numPr>
          <w:ilvl w:val="0"/>
          <w:numId w:val="28"/>
        </w:numPr>
        <w:rPr>
          <w:rFonts w:ascii="Arial" w:hAnsi="Arial"/>
        </w:rPr>
      </w:pPr>
      <w:r>
        <w:rPr>
          <w:rFonts w:ascii="Arial" w:hAnsi="Arial"/>
        </w:rPr>
        <w:t>When e</w:t>
      </w:r>
      <w:r w:rsidR="00E7408B" w:rsidRPr="00FF589F">
        <w:rPr>
          <w:rFonts w:ascii="Arial" w:hAnsi="Arial"/>
        </w:rPr>
        <w:t>mergency video record</w:t>
      </w:r>
      <w:r w:rsidR="00103314">
        <w:rPr>
          <w:rFonts w:ascii="Arial" w:hAnsi="Arial"/>
        </w:rPr>
        <w:t>ing</w:t>
      </w:r>
      <w:r w:rsidR="00E7408B" w:rsidRPr="00FF589F">
        <w:rPr>
          <w:rFonts w:ascii="Arial" w:hAnsi="Arial"/>
        </w:rPr>
        <w:t xml:space="preserve">, </w:t>
      </w:r>
      <w:r>
        <w:rPr>
          <w:rFonts w:ascii="Arial" w:hAnsi="Arial"/>
        </w:rPr>
        <w:t>both</w:t>
      </w:r>
      <w:r w:rsidR="00E7408B" w:rsidRPr="00FF589F">
        <w:rPr>
          <w:rFonts w:ascii="Arial" w:hAnsi="Arial"/>
        </w:rPr>
        <w:t xml:space="preserve"> manual video and photo record</w:t>
      </w:r>
      <w:r>
        <w:rPr>
          <w:rFonts w:ascii="Arial" w:hAnsi="Arial"/>
        </w:rPr>
        <w:t xml:space="preserve"> function should be disabled.</w:t>
      </w:r>
    </w:p>
    <w:p w14:paraId="316510EC" w14:textId="65CE7495" w:rsidR="00EA41C3" w:rsidRDefault="005850BD" w:rsidP="00EA41C3">
      <w:pPr>
        <w:pStyle w:val="Heading4"/>
        <w:rPr>
          <w:lang w:val="en-GB"/>
        </w:rPr>
      </w:pPr>
      <w:bookmarkStart w:id="174" w:name="_Toc122965441"/>
      <w:r>
        <w:rPr>
          <w:lang w:val="en-GB"/>
        </w:rPr>
        <w:t xml:space="preserve">Technology </w:t>
      </w:r>
      <w:r w:rsidR="002F294C">
        <w:rPr>
          <w:lang w:val="en-GB"/>
        </w:rPr>
        <w:t xml:space="preserve">Function </w:t>
      </w:r>
      <w:r w:rsidR="00976C4A">
        <w:rPr>
          <w:lang w:val="en-GB"/>
        </w:rPr>
        <w:t>Manual Photo Record</w:t>
      </w:r>
      <w:bookmarkEnd w:id="174"/>
    </w:p>
    <w:p w14:paraId="6F6C80D9" w14:textId="77777777" w:rsidR="00976C4A" w:rsidRDefault="00976C4A" w:rsidP="00976C4A">
      <w:pPr>
        <w:pStyle w:val="Heading5"/>
        <w:rPr>
          <w:lang w:val="en-GB"/>
        </w:rPr>
      </w:pPr>
      <w:bookmarkStart w:id="175" w:name="_Toc122965442"/>
      <w:r>
        <w:rPr>
          <w:lang w:val="en-GB"/>
        </w:rPr>
        <w:t>Function Interfaces</w:t>
      </w:r>
      <w:bookmarkEnd w:id="175"/>
    </w:p>
    <w:p w14:paraId="3097FC6B" w14:textId="77777777" w:rsidR="00976C4A" w:rsidRDefault="00976C4A" w:rsidP="00976C4A">
      <w:pPr>
        <w:pStyle w:val="Heading6"/>
        <w:rPr>
          <w:lang w:val="en-GB"/>
        </w:rPr>
      </w:pPr>
      <w:bookmarkStart w:id="176" w:name="_Toc122965443"/>
      <w:r>
        <w:rPr>
          <w:lang w:val="en-GB"/>
        </w:rPr>
        <w:t>Inputs</w:t>
      </w:r>
      <w:bookmarkEnd w:id="176"/>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976C4A" w:rsidRPr="00E54DEA" w14:paraId="7D6E8FDB" w14:textId="77777777" w:rsidTr="000B2B54">
        <w:trPr>
          <w:trHeight w:val="173"/>
        </w:trPr>
        <w:tc>
          <w:tcPr>
            <w:tcW w:w="1885" w:type="dxa"/>
            <w:shd w:val="clear" w:color="auto" w:fill="D9D9D9" w:themeFill="background1" w:themeFillShade="D9"/>
            <w:noWrap/>
            <w:hideMark/>
          </w:tcPr>
          <w:p w14:paraId="51BB6AD0" w14:textId="77777777" w:rsidR="00976C4A" w:rsidRPr="00E54DEA" w:rsidRDefault="00976C4A" w:rsidP="0092655B">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1DFD9484" w14:textId="77777777" w:rsidR="00976C4A" w:rsidRDefault="00976C4A" w:rsidP="0092655B">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6859F0C" w14:textId="77777777" w:rsidR="000B2B54" w:rsidRDefault="00976C4A" w:rsidP="0092655B">
            <w:pPr>
              <w:overflowPunct/>
              <w:autoSpaceDE/>
              <w:autoSpaceDN/>
              <w:adjustRightInd/>
              <w:textAlignment w:val="auto"/>
              <w:rPr>
                <w:rFonts w:cs="Arial"/>
                <w:b/>
                <w:bCs/>
                <w:color w:val="000000"/>
              </w:rPr>
            </w:pPr>
            <w:r>
              <w:rPr>
                <w:rFonts w:cs="Arial"/>
                <w:b/>
                <w:bCs/>
                <w:color w:val="000000"/>
              </w:rPr>
              <w:t xml:space="preserve">Mapping Details </w:t>
            </w:r>
          </w:p>
          <w:p w14:paraId="24375576" w14:textId="43D5A772" w:rsidR="00976C4A" w:rsidRDefault="00976C4A" w:rsidP="0092655B">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79D64A9C" w14:textId="77777777" w:rsidR="00976C4A" w:rsidRDefault="00976C4A" w:rsidP="0092655B">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2CF92C19" w14:textId="77777777" w:rsidR="00976C4A" w:rsidRDefault="00976C4A" w:rsidP="0092655B">
            <w:pPr>
              <w:overflowPunct/>
              <w:autoSpaceDE/>
              <w:autoSpaceDN/>
              <w:adjustRightInd/>
              <w:textAlignment w:val="auto"/>
              <w:rPr>
                <w:rFonts w:cs="Arial"/>
                <w:b/>
                <w:bCs/>
                <w:color w:val="000000"/>
              </w:rPr>
            </w:pPr>
            <w:r>
              <w:rPr>
                <w:rFonts w:cs="Arial"/>
                <w:b/>
                <w:bCs/>
                <w:color w:val="000000"/>
              </w:rPr>
              <w:t>Connection</w:t>
            </w:r>
          </w:p>
          <w:p w14:paraId="6E1D846F" w14:textId="77777777" w:rsidR="00976C4A" w:rsidRDefault="00976C4A" w:rsidP="0092655B">
            <w:pPr>
              <w:overflowPunct/>
              <w:autoSpaceDE/>
              <w:autoSpaceDN/>
              <w:adjustRightInd/>
              <w:textAlignment w:val="auto"/>
              <w:rPr>
                <w:rFonts w:cs="Arial"/>
                <w:b/>
                <w:bCs/>
                <w:color w:val="000000"/>
              </w:rPr>
            </w:pPr>
            <w:r>
              <w:t>(</w:t>
            </w:r>
            <w:r w:rsidRPr="001321BD">
              <w:rPr>
                <w:i/>
              </w:rPr>
              <w:t>Optional)</w:t>
            </w:r>
          </w:p>
        </w:tc>
      </w:tr>
      <w:tr w:rsidR="00976C4A" w:rsidRPr="003F473D" w14:paraId="4DC71AD7" w14:textId="77777777" w:rsidTr="000B2B54">
        <w:trPr>
          <w:trHeight w:val="143"/>
        </w:trPr>
        <w:tc>
          <w:tcPr>
            <w:tcW w:w="1885" w:type="dxa"/>
            <w:noWrap/>
          </w:tcPr>
          <w:p w14:paraId="4D12D48A" w14:textId="517BD91E" w:rsidR="00976C4A" w:rsidRPr="00DE6816" w:rsidRDefault="004467AA" w:rsidP="0092655B">
            <w:pPr>
              <w:overflowPunct/>
              <w:autoSpaceDE/>
              <w:autoSpaceDN/>
              <w:adjustRightInd/>
              <w:textAlignment w:val="auto"/>
              <w:rPr>
                <w:rFonts w:cs="Arial"/>
                <w:color w:val="000000" w:themeColor="text1"/>
                <w:sz w:val="18"/>
              </w:rPr>
            </w:pPr>
            <w:proofErr w:type="spellStart"/>
            <w:r>
              <w:rPr>
                <w:rFonts w:cs="Arial"/>
                <w:color w:val="000000" w:themeColor="text1"/>
                <w:sz w:val="18"/>
              </w:rPr>
              <w:t>Manual_Photo_Cmd</w:t>
            </w:r>
            <w:proofErr w:type="spellEnd"/>
          </w:p>
        </w:tc>
        <w:tc>
          <w:tcPr>
            <w:tcW w:w="2070" w:type="dxa"/>
          </w:tcPr>
          <w:p w14:paraId="66708D52" w14:textId="15ED7A39" w:rsidR="00976C4A" w:rsidRPr="008F6F5F" w:rsidRDefault="004467AA" w:rsidP="0092655B">
            <w:pPr>
              <w:rPr>
                <w:rFonts w:cs="Arial"/>
                <w:color w:val="000000" w:themeColor="text1"/>
                <w:sz w:val="18"/>
              </w:rPr>
            </w:pPr>
            <w:r>
              <w:rPr>
                <w:rFonts w:cs="Arial"/>
                <w:color w:val="000000" w:themeColor="text1"/>
                <w:sz w:val="18"/>
              </w:rPr>
              <w:t>HMI Command</w:t>
            </w:r>
          </w:p>
        </w:tc>
        <w:tc>
          <w:tcPr>
            <w:tcW w:w="3510" w:type="dxa"/>
          </w:tcPr>
          <w:p w14:paraId="39CE5CA8" w14:textId="1FF88636" w:rsidR="00013769" w:rsidRDefault="00013769" w:rsidP="00013769">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sidR="00A1031E">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6EA5ECE" w14:textId="3CC568D5" w:rsidR="00976C4A" w:rsidRPr="008F6F5F" w:rsidRDefault="00013769" w:rsidP="00013769">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6843BA68" w14:textId="77777777" w:rsidR="00976C4A" w:rsidRPr="00DE6816" w:rsidRDefault="00976C4A" w:rsidP="0092655B">
            <w:pPr>
              <w:rPr>
                <w:rFonts w:cs="Arial"/>
                <w:sz w:val="18"/>
              </w:rPr>
            </w:pPr>
            <w:r w:rsidRPr="003513AE">
              <w:rPr>
                <w:rFonts w:cs="Arial"/>
                <w:color w:val="000000" w:themeColor="text1"/>
                <w:sz w:val="18"/>
              </w:rPr>
              <w:t>NA.</w:t>
            </w:r>
          </w:p>
        </w:tc>
        <w:tc>
          <w:tcPr>
            <w:tcW w:w="1386" w:type="dxa"/>
          </w:tcPr>
          <w:p w14:paraId="5576E8A0" w14:textId="172DFC29" w:rsidR="00976C4A" w:rsidRPr="00B144C2" w:rsidRDefault="00013769" w:rsidP="0092655B">
            <w:pPr>
              <w:rPr>
                <w:rFonts w:cs="Arial"/>
                <w:color w:val="000000" w:themeColor="text1"/>
                <w:sz w:val="18"/>
              </w:rPr>
            </w:pPr>
            <w:r w:rsidRPr="003513AE">
              <w:rPr>
                <w:rFonts w:cs="Arial"/>
                <w:color w:val="000000" w:themeColor="text1"/>
                <w:sz w:val="18"/>
              </w:rPr>
              <w:t>NA.</w:t>
            </w:r>
          </w:p>
        </w:tc>
      </w:tr>
      <w:tr w:rsidR="00976C4A" w:rsidRPr="003F473D" w14:paraId="30193120" w14:textId="77777777" w:rsidTr="000B2B54">
        <w:trPr>
          <w:trHeight w:val="70"/>
        </w:trPr>
        <w:tc>
          <w:tcPr>
            <w:tcW w:w="1885" w:type="dxa"/>
            <w:noWrap/>
          </w:tcPr>
          <w:p w14:paraId="6A5D8657" w14:textId="77777777" w:rsidR="00976C4A" w:rsidRPr="00DE6816" w:rsidRDefault="00976C4A" w:rsidP="0092655B">
            <w:pPr>
              <w:overflowPunct/>
              <w:autoSpaceDE/>
              <w:autoSpaceDN/>
              <w:adjustRightInd/>
              <w:textAlignment w:val="auto"/>
              <w:rPr>
                <w:rFonts w:cs="Arial"/>
                <w:color w:val="000000" w:themeColor="text1"/>
                <w:sz w:val="18"/>
              </w:rPr>
            </w:pPr>
          </w:p>
        </w:tc>
        <w:tc>
          <w:tcPr>
            <w:tcW w:w="2070" w:type="dxa"/>
          </w:tcPr>
          <w:p w14:paraId="20F7A873" w14:textId="77777777" w:rsidR="00976C4A" w:rsidRPr="00DE6816" w:rsidRDefault="00976C4A" w:rsidP="0092655B">
            <w:pPr>
              <w:rPr>
                <w:rFonts w:cs="Arial"/>
                <w:color w:val="000000" w:themeColor="text1"/>
                <w:sz w:val="18"/>
              </w:rPr>
            </w:pPr>
          </w:p>
        </w:tc>
        <w:tc>
          <w:tcPr>
            <w:tcW w:w="3510" w:type="dxa"/>
          </w:tcPr>
          <w:p w14:paraId="58060C62" w14:textId="77777777" w:rsidR="00976C4A" w:rsidRPr="00DE6816" w:rsidRDefault="00976C4A" w:rsidP="0092655B">
            <w:pPr>
              <w:rPr>
                <w:rFonts w:cs="Arial"/>
                <w:color w:val="000000" w:themeColor="text1"/>
                <w:sz w:val="18"/>
              </w:rPr>
            </w:pPr>
          </w:p>
        </w:tc>
        <w:tc>
          <w:tcPr>
            <w:tcW w:w="1350" w:type="dxa"/>
          </w:tcPr>
          <w:p w14:paraId="7B15E5D0" w14:textId="77777777" w:rsidR="00976C4A" w:rsidRPr="00DE6816" w:rsidRDefault="00976C4A" w:rsidP="0092655B">
            <w:pPr>
              <w:rPr>
                <w:rFonts w:cs="Arial"/>
                <w:color w:val="000000" w:themeColor="text1"/>
                <w:sz w:val="18"/>
              </w:rPr>
            </w:pPr>
          </w:p>
        </w:tc>
        <w:tc>
          <w:tcPr>
            <w:tcW w:w="1386" w:type="dxa"/>
          </w:tcPr>
          <w:p w14:paraId="121E5114" w14:textId="77777777" w:rsidR="00976C4A" w:rsidRPr="00DE6816" w:rsidRDefault="00976C4A" w:rsidP="0092655B">
            <w:pPr>
              <w:rPr>
                <w:rFonts w:cs="Arial"/>
                <w:color w:val="000000" w:themeColor="text1"/>
                <w:sz w:val="18"/>
              </w:rPr>
            </w:pPr>
          </w:p>
        </w:tc>
      </w:tr>
    </w:tbl>
    <w:p w14:paraId="517E6FB1" w14:textId="2CAA4B6E" w:rsidR="00976C4A" w:rsidRPr="00702453" w:rsidRDefault="00976C4A" w:rsidP="00976C4A">
      <w:pPr>
        <w:pStyle w:val="Caption"/>
      </w:pPr>
      <w:bookmarkStart w:id="177" w:name="_Toc115792397"/>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5</w:t>
      </w:r>
      <w:r>
        <w:rPr>
          <w:noProof/>
        </w:rPr>
        <w:fldChar w:fldCharType="end"/>
      </w:r>
      <w:r w:rsidRPr="00702453">
        <w:t xml:space="preserve">: </w:t>
      </w:r>
      <w:r>
        <w:t xml:space="preserve">Input Signal mappings of Function </w:t>
      </w:r>
      <w:r w:rsidR="000F34AF">
        <w:rPr>
          <w:lang w:val="en-GB"/>
        </w:rPr>
        <w:t>Manual Photo</w:t>
      </w:r>
      <w:r>
        <w:rPr>
          <w:lang w:val="en-GB"/>
        </w:rPr>
        <w:t xml:space="preserve"> Record</w:t>
      </w:r>
      <w:bookmarkEnd w:id="177"/>
    </w:p>
    <w:p w14:paraId="7A8FB5AF" w14:textId="77777777" w:rsidR="00976C4A" w:rsidRDefault="00976C4A" w:rsidP="00976C4A">
      <w:pPr>
        <w:pStyle w:val="Heading6"/>
        <w:rPr>
          <w:lang w:val="en-GB"/>
        </w:rPr>
      </w:pPr>
      <w:bookmarkStart w:id="178" w:name="_Toc122965444"/>
      <w:r>
        <w:rPr>
          <w:lang w:val="en-GB"/>
        </w:rPr>
        <w:t>Output</w:t>
      </w:r>
      <w:r w:rsidRPr="002824C9">
        <w:rPr>
          <w:lang w:val="en-GB"/>
        </w:rPr>
        <w:t>s</w:t>
      </w:r>
      <w:bookmarkEnd w:id="178"/>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976C4A" w:rsidRPr="00E54DEA" w14:paraId="69D19619" w14:textId="77777777" w:rsidTr="00AB73CB">
        <w:trPr>
          <w:trHeight w:val="173"/>
        </w:trPr>
        <w:tc>
          <w:tcPr>
            <w:tcW w:w="1885" w:type="dxa"/>
            <w:shd w:val="clear" w:color="auto" w:fill="D9D9D9" w:themeFill="background1" w:themeFillShade="D9"/>
            <w:noWrap/>
            <w:hideMark/>
          </w:tcPr>
          <w:p w14:paraId="7639F95A" w14:textId="77777777" w:rsidR="00976C4A" w:rsidRPr="00E54DEA" w:rsidRDefault="00976C4A" w:rsidP="0092655B">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291FD86C" w14:textId="77777777" w:rsidR="00976C4A" w:rsidRDefault="00976C4A" w:rsidP="0092655B">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45BE8246" w14:textId="77777777" w:rsidR="00976C4A" w:rsidRDefault="00976C4A" w:rsidP="0092655B">
            <w:pPr>
              <w:overflowPunct/>
              <w:autoSpaceDE/>
              <w:autoSpaceDN/>
              <w:adjustRightInd/>
              <w:textAlignment w:val="auto"/>
              <w:rPr>
                <w:rFonts w:cs="Arial"/>
                <w:b/>
                <w:bCs/>
                <w:color w:val="000000"/>
              </w:rPr>
            </w:pPr>
            <w:r>
              <w:rPr>
                <w:rFonts w:cs="Arial"/>
                <w:b/>
                <w:bCs/>
                <w:color w:val="000000"/>
              </w:rPr>
              <w:t>Mapping Details</w:t>
            </w:r>
          </w:p>
          <w:p w14:paraId="38988581" w14:textId="77777777" w:rsidR="00976C4A" w:rsidRPr="001321BD" w:rsidRDefault="00976C4A" w:rsidP="0092655B">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4E468A0B" w14:textId="77777777" w:rsidR="00976C4A" w:rsidRDefault="00976C4A" w:rsidP="0092655B">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032A9C38" w14:textId="77777777" w:rsidR="00976C4A" w:rsidRDefault="00976C4A" w:rsidP="0092655B">
            <w:pPr>
              <w:overflowPunct/>
              <w:autoSpaceDE/>
              <w:autoSpaceDN/>
              <w:adjustRightInd/>
              <w:textAlignment w:val="auto"/>
              <w:rPr>
                <w:rFonts w:cs="Arial"/>
                <w:b/>
                <w:bCs/>
                <w:color w:val="000000"/>
              </w:rPr>
            </w:pPr>
            <w:r>
              <w:rPr>
                <w:rFonts w:cs="Arial"/>
                <w:b/>
                <w:bCs/>
                <w:color w:val="000000"/>
              </w:rPr>
              <w:t>Connection</w:t>
            </w:r>
          </w:p>
          <w:p w14:paraId="14B7CA1E" w14:textId="77777777" w:rsidR="00976C4A" w:rsidRDefault="00976C4A" w:rsidP="0092655B">
            <w:pPr>
              <w:overflowPunct/>
              <w:autoSpaceDE/>
              <w:autoSpaceDN/>
              <w:adjustRightInd/>
              <w:textAlignment w:val="auto"/>
              <w:rPr>
                <w:rFonts w:cs="Arial"/>
                <w:b/>
                <w:bCs/>
                <w:color w:val="000000"/>
              </w:rPr>
            </w:pPr>
            <w:r w:rsidRPr="001321BD">
              <w:rPr>
                <w:i/>
              </w:rPr>
              <w:t>(Optional)</w:t>
            </w:r>
          </w:p>
        </w:tc>
      </w:tr>
      <w:tr w:rsidR="00976C4A" w:rsidRPr="003F473D" w14:paraId="487491CA" w14:textId="77777777" w:rsidTr="00AB73CB">
        <w:trPr>
          <w:trHeight w:val="143"/>
        </w:trPr>
        <w:tc>
          <w:tcPr>
            <w:tcW w:w="1885" w:type="dxa"/>
            <w:noWrap/>
          </w:tcPr>
          <w:p w14:paraId="28782C94" w14:textId="0A857A8A" w:rsidR="00976C4A" w:rsidRPr="00246A19" w:rsidRDefault="00AB73CB" w:rsidP="0092655B">
            <w:pPr>
              <w:overflowPunct/>
              <w:autoSpaceDE/>
              <w:autoSpaceDN/>
              <w:adjustRightInd/>
              <w:textAlignment w:val="auto"/>
              <w:rPr>
                <w:rFonts w:cs="Arial"/>
                <w:color w:val="000000" w:themeColor="text1"/>
                <w:sz w:val="18"/>
              </w:rPr>
            </w:pPr>
            <w:proofErr w:type="spellStart"/>
            <w:r>
              <w:rPr>
                <w:rFonts w:cs="Arial"/>
                <w:color w:val="000000" w:themeColor="text1"/>
                <w:sz w:val="18"/>
              </w:rPr>
              <w:t>Manual_Photo_Rsp</w:t>
            </w:r>
            <w:proofErr w:type="spellEnd"/>
          </w:p>
        </w:tc>
        <w:tc>
          <w:tcPr>
            <w:tcW w:w="2070" w:type="dxa"/>
          </w:tcPr>
          <w:p w14:paraId="2552E808" w14:textId="19220537" w:rsidR="00976C4A" w:rsidRPr="00246A19" w:rsidRDefault="00EF1315" w:rsidP="0092655B">
            <w:pPr>
              <w:rPr>
                <w:rFonts w:cs="Arial"/>
                <w:color w:val="000000" w:themeColor="text1"/>
                <w:sz w:val="18"/>
              </w:rPr>
            </w:pPr>
            <w:r w:rsidRPr="00246A19">
              <w:rPr>
                <w:rFonts w:cs="Arial"/>
                <w:color w:val="000000" w:themeColor="text1"/>
                <w:sz w:val="18"/>
              </w:rPr>
              <w:t>DVR Command Response</w:t>
            </w:r>
          </w:p>
        </w:tc>
        <w:tc>
          <w:tcPr>
            <w:tcW w:w="3510" w:type="dxa"/>
          </w:tcPr>
          <w:p w14:paraId="1C504F8F" w14:textId="5871D240" w:rsidR="00EB3244" w:rsidRDefault="00EB3244" w:rsidP="00EB3244">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sidR="003B54BC">
              <w:rPr>
                <w:rFonts w:cs="Arial"/>
                <w:color w:val="000000" w:themeColor="text1"/>
                <w:sz w:val="18"/>
              </w:rPr>
              <w:t xml:space="preserve"> </w:t>
            </w:r>
            <w:proofErr w:type="spellStart"/>
            <w:r w:rsidR="003B54BC" w:rsidRPr="003B54BC">
              <w:rPr>
                <w:rFonts w:cs="Arial"/>
                <w:color w:val="000000" w:themeColor="text1"/>
                <w:sz w:val="18"/>
              </w:rPr>
              <w:t>IDCM_CommandRsp_Enum</w:t>
            </w:r>
            <w:proofErr w:type="spellEnd"/>
            <w:r w:rsidR="003B54BC" w:rsidRPr="00B32106">
              <w:rPr>
                <w:rFonts w:cs="Arial"/>
                <w:color w:val="000000" w:themeColor="text1"/>
                <w:sz w:val="18"/>
              </w:rPr>
              <w:t xml:space="preserve"> </w:t>
            </w:r>
            <w:r w:rsidRPr="00B32106">
              <w:rPr>
                <w:rFonts w:cs="Arial"/>
                <w:color w:val="000000" w:themeColor="text1"/>
                <w:sz w:val="18"/>
              </w:rPr>
              <w:t>[Type:0x</w:t>
            </w:r>
            <w:r w:rsidR="003B54BC">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89C5292" w14:textId="5008E1D6" w:rsidR="00976C4A" w:rsidRPr="00D20BE7" w:rsidRDefault="00EB3244" w:rsidP="00EB3244">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201898D0" w14:textId="77777777" w:rsidR="00976C4A" w:rsidRPr="00D20BE7" w:rsidRDefault="00976C4A" w:rsidP="0092655B">
            <w:pPr>
              <w:rPr>
                <w:sz w:val="18"/>
              </w:rPr>
            </w:pPr>
            <w:r w:rsidRPr="003513AE">
              <w:rPr>
                <w:rFonts w:cs="Arial"/>
                <w:color w:val="000000" w:themeColor="text1"/>
                <w:sz w:val="18"/>
              </w:rPr>
              <w:t>NA.</w:t>
            </w:r>
          </w:p>
        </w:tc>
        <w:tc>
          <w:tcPr>
            <w:tcW w:w="1386" w:type="dxa"/>
          </w:tcPr>
          <w:p w14:paraId="3CDB69BF" w14:textId="187E19C1" w:rsidR="00976C4A" w:rsidRPr="008D2226" w:rsidRDefault="003B54BC" w:rsidP="0092655B">
            <w:pPr>
              <w:rPr>
                <w:sz w:val="18"/>
              </w:rPr>
            </w:pPr>
            <w:r w:rsidRPr="003513AE">
              <w:rPr>
                <w:rFonts w:cs="Arial"/>
                <w:color w:val="000000" w:themeColor="text1"/>
                <w:sz w:val="18"/>
              </w:rPr>
              <w:t>NA.</w:t>
            </w:r>
          </w:p>
        </w:tc>
      </w:tr>
      <w:tr w:rsidR="003B54BC" w:rsidRPr="003F473D" w14:paraId="78FFD60C" w14:textId="77777777" w:rsidTr="00AB73CB">
        <w:trPr>
          <w:trHeight w:val="70"/>
        </w:trPr>
        <w:tc>
          <w:tcPr>
            <w:tcW w:w="1885" w:type="dxa"/>
            <w:noWrap/>
          </w:tcPr>
          <w:p w14:paraId="3B09BE36" w14:textId="122048A8" w:rsidR="003B54BC" w:rsidRPr="00246A19" w:rsidRDefault="003B54BC" w:rsidP="003B54BC">
            <w:pPr>
              <w:overflowPunct/>
              <w:autoSpaceDE/>
              <w:autoSpaceDN/>
              <w:adjustRightInd/>
              <w:textAlignment w:val="auto"/>
              <w:rPr>
                <w:rFonts w:cs="Arial"/>
                <w:color w:val="000000" w:themeColor="text1"/>
                <w:sz w:val="18"/>
              </w:rPr>
            </w:pPr>
            <w:proofErr w:type="spellStart"/>
            <w:r>
              <w:rPr>
                <w:rFonts w:cs="Arial"/>
                <w:color w:val="000000" w:themeColor="text1"/>
                <w:sz w:val="18"/>
              </w:rPr>
              <w:t>Manual_Photo_Rst</w:t>
            </w:r>
            <w:proofErr w:type="spellEnd"/>
          </w:p>
        </w:tc>
        <w:tc>
          <w:tcPr>
            <w:tcW w:w="2070" w:type="dxa"/>
          </w:tcPr>
          <w:p w14:paraId="7FD2F08F" w14:textId="49B0F99F" w:rsidR="003B54BC" w:rsidRPr="00246A19" w:rsidRDefault="00077FA9" w:rsidP="003B54BC">
            <w:pPr>
              <w:rPr>
                <w:rFonts w:cs="Arial"/>
                <w:color w:val="000000" w:themeColor="text1"/>
                <w:sz w:val="18"/>
              </w:rPr>
            </w:pPr>
            <w:r w:rsidRPr="00246A19">
              <w:rPr>
                <w:rFonts w:cs="Arial"/>
                <w:color w:val="000000" w:themeColor="text1"/>
                <w:sz w:val="18"/>
              </w:rPr>
              <w:t>DVR Command Result</w:t>
            </w:r>
          </w:p>
        </w:tc>
        <w:tc>
          <w:tcPr>
            <w:tcW w:w="3510" w:type="dxa"/>
          </w:tcPr>
          <w:p w14:paraId="28F373D3" w14:textId="77777777" w:rsidR="003B54BC" w:rsidRDefault="003B54BC" w:rsidP="003B54B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A63A113" w14:textId="74D90C61" w:rsidR="003B54BC" w:rsidRPr="00D20BE7" w:rsidRDefault="003B54BC" w:rsidP="003B54BC">
            <w:pPr>
              <w:rPr>
                <w:color w:val="000000" w:themeColor="text1"/>
                <w:sz w:val="18"/>
              </w:rPr>
            </w:pPr>
            <w:r w:rsidRPr="00AB54E4">
              <w:rPr>
                <w:rFonts w:cs="Arial"/>
                <w:b/>
                <w:bCs/>
                <w:color w:val="000000" w:themeColor="text1"/>
                <w:sz w:val="18"/>
              </w:rPr>
              <w:lastRenderedPageBreak/>
              <w:t>Data ID</w:t>
            </w:r>
            <w:r>
              <w:rPr>
                <w:rFonts w:cs="Arial"/>
                <w:color w:val="000000" w:themeColor="text1"/>
                <w:sz w:val="18"/>
              </w:rPr>
              <w:t xml:space="preserve">: </w:t>
            </w:r>
            <w:r w:rsidRPr="00B32106">
              <w:rPr>
                <w:rFonts w:cs="Arial"/>
                <w:color w:val="000000" w:themeColor="text1"/>
                <w:sz w:val="18"/>
              </w:rPr>
              <w:t>#</w:t>
            </w:r>
            <w:r w:rsidR="00B82314">
              <w:rPr>
                <w:rFonts w:cs="Arial"/>
                <w:color w:val="000000" w:themeColor="text1"/>
                <w:sz w:val="18"/>
              </w:rPr>
              <w:t>2</w:t>
            </w:r>
          </w:p>
        </w:tc>
        <w:tc>
          <w:tcPr>
            <w:tcW w:w="1350" w:type="dxa"/>
          </w:tcPr>
          <w:p w14:paraId="3B272AF2" w14:textId="425A8B02" w:rsidR="003B54BC" w:rsidRPr="00D20BE7" w:rsidRDefault="003B54BC" w:rsidP="003B54BC">
            <w:pPr>
              <w:rPr>
                <w:color w:val="000000" w:themeColor="text1"/>
                <w:sz w:val="18"/>
              </w:rPr>
            </w:pPr>
            <w:r w:rsidRPr="003513AE">
              <w:rPr>
                <w:rFonts w:cs="Arial"/>
                <w:color w:val="000000" w:themeColor="text1"/>
                <w:sz w:val="18"/>
              </w:rPr>
              <w:lastRenderedPageBreak/>
              <w:t>NA.</w:t>
            </w:r>
          </w:p>
        </w:tc>
        <w:tc>
          <w:tcPr>
            <w:tcW w:w="1386" w:type="dxa"/>
          </w:tcPr>
          <w:p w14:paraId="68A765F8" w14:textId="2693A831" w:rsidR="003B54BC" w:rsidRPr="00D20BE7" w:rsidRDefault="003B54BC" w:rsidP="003B54BC">
            <w:pPr>
              <w:rPr>
                <w:color w:val="000000" w:themeColor="text1"/>
                <w:sz w:val="18"/>
              </w:rPr>
            </w:pPr>
            <w:r w:rsidRPr="003513AE">
              <w:rPr>
                <w:rFonts w:cs="Arial"/>
                <w:color w:val="000000" w:themeColor="text1"/>
                <w:sz w:val="18"/>
              </w:rPr>
              <w:t>NA.</w:t>
            </w:r>
          </w:p>
        </w:tc>
      </w:tr>
      <w:tr w:rsidR="0048225D" w:rsidRPr="003F473D" w14:paraId="0F725FDE" w14:textId="77777777" w:rsidTr="00AB73CB">
        <w:trPr>
          <w:trHeight w:val="70"/>
        </w:trPr>
        <w:tc>
          <w:tcPr>
            <w:tcW w:w="1885" w:type="dxa"/>
            <w:noWrap/>
          </w:tcPr>
          <w:p w14:paraId="73030FA5" w14:textId="77777777" w:rsidR="0048225D" w:rsidRPr="00246A19" w:rsidRDefault="0048225D" w:rsidP="00097FEF">
            <w:pPr>
              <w:overflowPunct/>
              <w:autoSpaceDE/>
              <w:autoSpaceDN/>
              <w:adjustRightInd/>
              <w:textAlignment w:val="auto"/>
              <w:rPr>
                <w:rFonts w:cs="Arial"/>
                <w:color w:val="000000" w:themeColor="text1"/>
                <w:sz w:val="18"/>
              </w:rPr>
            </w:pPr>
          </w:p>
        </w:tc>
        <w:tc>
          <w:tcPr>
            <w:tcW w:w="2070" w:type="dxa"/>
          </w:tcPr>
          <w:p w14:paraId="577C141E" w14:textId="77777777" w:rsidR="0048225D" w:rsidRPr="00246A19" w:rsidRDefault="0048225D" w:rsidP="00097FEF">
            <w:pPr>
              <w:rPr>
                <w:rFonts w:cs="Arial"/>
                <w:color w:val="000000" w:themeColor="text1"/>
                <w:sz w:val="18"/>
              </w:rPr>
            </w:pPr>
          </w:p>
        </w:tc>
        <w:tc>
          <w:tcPr>
            <w:tcW w:w="3510" w:type="dxa"/>
          </w:tcPr>
          <w:p w14:paraId="4E1CA162" w14:textId="77777777" w:rsidR="0048225D" w:rsidRPr="00AB54E4" w:rsidRDefault="0048225D" w:rsidP="00097FEF">
            <w:pPr>
              <w:rPr>
                <w:rFonts w:cs="Arial"/>
                <w:b/>
                <w:bCs/>
                <w:color w:val="000000" w:themeColor="text1"/>
                <w:sz w:val="18"/>
              </w:rPr>
            </w:pPr>
          </w:p>
        </w:tc>
        <w:tc>
          <w:tcPr>
            <w:tcW w:w="1350" w:type="dxa"/>
          </w:tcPr>
          <w:p w14:paraId="3B680850" w14:textId="77777777" w:rsidR="0048225D" w:rsidRPr="003513AE" w:rsidRDefault="0048225D" w:rsidP="00097FEF">
            <w:pPr>
              <w:rPr>
                <w:rFonts w:cs="Arial"/>
                <w:color w:val="000000" w:themeColor="text1"/>
                <w:sz w:val="18"/>
              </w:rPr>
            </w:pPr>
          </w:p>
        </w:tc>
        <w:tc>
          <w:tcPr>
            <w:tcW w:w="1386" w:type="dxa"/>
          </w:tcPr>
          <w:p w14:paraId="2113CB7E" w14:textId="77777777" w:rsidR="0048225D" w:rsidRPr="003513AE" w:rsidRDefault="0048225D" w:rsidP="00097FEF">
            <w:pPr>
              <w:rPr>
                <w:rFonts w:cs="Arial"/>
                <w:color w:val="000000" w:themeColor="text1"/>
                <w:sz w:val="18"/>
              </w:rPr>
            </w:pPr>
          </w:p>
        </w:tc>
      </w:tr>
    </w:tbl>
    <w:p w14:paraId="09C38D56" w14:textId="03A520C0" w:rsidR="00976C4A" w:rsidRPr="00702453" w:rsidRDefault="00976C4A" w:rsidP="00976C4A">
      <w:pPr>
        <w:pStyle w:val="Caption"/>
      </w:pPr>
      <w:bookmarkStart w:id="179" w:name="_Toc115792398"/>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6</w:t>
      </w:r>
      <w:r>
        <w:rPr>
          <w:noProof/>
        </w:rPr>
        <w:fldChar w:fldCharType="end"/>
      </w:r>
      <w:r w:rsidRPr="00702453">
        <w:t xml:space="preserve">: </w:t>
      </w:r>
      <w:r>
        <w:t xml:space="preserve">Output Signal mappings of Function </w:t>
      </w:r>
      <w:r w:rsidR="000F34AF">
        <w:rPr>
          <w:lang w:val="en-GB"/>
        </w:rPr>
        <w:t>Manual Photo Record</w:t>
      </w:r>
      <w:bookmarkEnd w:id="179"/>
    </w:p>
    <w:p w14:paraId="2E11E333" w14:textId="77777777" w:rsidR="00976C4A" w:rsidRPr="00612064" w:rsidRDefault="00976C4A" w:rsidP="00976C4A">
      <w:pPr>
        <w:spacing w:before="20"/>
        <w:rPr>
          <w:vanish/>
        </w:rPr>
      </w:pPr>
    </w:p>
    <w:p w14:paraId="7F45F5E3" w14:textId="77777777" w:rsidR="00976C4A" w:rsidRDefault="00976C4A" w:rsidP="00976C4A">
      <w:pPr>
        <w:pStyle w:val="Heading6"/>
      </w:pPr>
      <w:bookmarkStart w:id="180" w:name="_Toc122965445"/>
      <w:r>
        <w:t>Parameters</w:t>
      </w:r>
      <w:bookmarkEnd w:id="180"/>
    </w:p>
    <w:p w14:paraId="39F707EA" w14:textId="77777777" w:rsidR="00976C4A" w:rsidRPr="0069522E" w:rsidRDefault="00976C4A" w:rsidP="00976C4A">
      <w:r>
        <w:t>NA.</w:t>
      </w:r>
    </w:p>
    <w:p w14:paraId="54F77EFD" w14:textId="77777777" w:rsidR="00976C4A" w:rsidRDefault="00976C4A" w:rsidP="00976C4A">
      <w:pPr>
        <w:pStyle w:val="Heading6"/>
      </w:pPr>
      <w:bookmarkStart w:id="181" w:name="_Toc122965446"/>
      <w:r>
        <w:t>Interface</w:t>
      </w:r>
      <w:r w:rsidRPr="003E2313">
        <w:t xml:space="preserve"> Requirements</w:t>
      </w:r>
      <w:bookmarkEnd w:id="181"/>
    </w:p>
    <w:p w14:paraId="35CF87BA" w14:textId="77777777" w:rsidR="00976C4A" w:rsidRPr="00177AA8" w:rsidRDefault="00976C4A" w:rsidP="00976C4A">
      <w:r>
        <w:rPr>
          <w:rFonts w:cs="Arial"/>
          <w:sz w:val="18"/>
          <w:szCs w:val="22"/>
        </w:rPr>
        <w:t>Refer to DVR UART protocol.</w:t>
      </w:r>
    </w:p>
    <w:p w14:paraId="7596BFE9" w14:textId="271F7AE2" w:rsidR="00976C4A" w:rsidRDefault="00976C4A" w:rsidP="00976C4A">
      <w:pPr>
        <w:pStyle w:val="Heading5"/>
        <w:rPr>
          <w:lang w:val="en-GB"/>
        </w:rPr>
      </w:pPr>
      <w:bookmarkStart w:id="182" w:name="_Toc122965447"/>
      <w:r>
        <w:rPr>
          <w:lang w:val="en-GB"/>
        </w:rPr>
        <w:t>Function Requirements</w:t>
      </w:r>
      <w:bookmarkEnd w:id="182"/>
    </w:p>
    <w:p w14:paraId="10484161" w14:textId="3F4AF949" w:rsidR="000F34AF" w:rsidRDefault="00BE23FD" w:rsidP="000F34AF">
      <w:pPr>
        <w:pStyle w:val="Heading6"/>
        <w:rPr>
          <w:lang w:val="en-GB"/>
        </w:rPr>
      </w:pPr>
      <w:bookmarkStart w:id="183" w:name="_Toc122965448"/>
      <w:r>
        <w:rPr>
          <w:lang w:val="en-GB"/>
        </w:rPr>
        <w:t>Manual</w:t>
      </w:r>
      <w:r w:rsidR="000F34AF">
        <w:rPr>
          <w:lang w:val="en-GB"/>
        </w:rPr>
        <w:t xml:space="preserve"> </w:t>
      </w:r>
      <w:r w:rsidR="00536B33">
        <w:rPr>
          <w:lang w:val="en-GB"/>
        </w:rPr>
        <w:t>Photo</w:t>
      </w:r>
      <w:r w:rsidR="000F34AF">
        <w:rPr>
          <w:lang w:val="en-GB"/>
        </w:rPr>
        <w:t xml:space="preserve"> Record </w:t>
      </w:r>
      <w:r w:rsidR="007A49CA">
        <w:rPr>
          <w:lang w:val="en-GB"/>
        </w:rPr>
        <w:t>Process</w:t>
      </w:r>
      <w:bookmarkEnd w:id="183"/>
    </w:p>
    <w:p w14:paraId="3F00ED58" w14:textId="16193923" w:rsidR="000F34AF" w:rsidRDefault="00536B33" w:rsidP="000F34AF">
      <w:r>
        <w:rPr>
          <w:lang w:val="en-GB"/>
        </w:rPr>
        <w:t xml:space="preserve">Once manual </w:t>
      </w:r>
      <w:r>
        <w:t xml:space="preserve">photo is triggered, APIM shall </w:t>
      </w:r>
      <w:r w:rsidR="00DD4E95">
        <w:t>send</w:t>
      </w:r>
      <w:r>
        <w:t xml:space="preserve"> below msg</w:t>
      </w:r>
      <w:r w:rsidR="00DD4E95">
        <w:t xml:space="preserve"> to IDCM</w:t>
      </w:r>
      <w:r w:rsidR="000F34AF">
        <w:t>:</w:t>
      </w:r>
    </w:p>
    <w:p w14:paraId="2C1CAF79" w14:textId="5F1F8717" w:rsidR="0062592B" w:rsidRDefault="00536B33" w:rsidP="009D7B95">
      <w:pPr>
        <w:pStyle w:val="ListParagraph"/>
        <w:numPr>
          <w:ilvl w:val="0"/>
          <w:numId w:val="16"/>
        </w:numPr>
        <w:rPr>
          <w:rFonts w:ascii="Arial" w:hAnsi="Arial"/>
          <w:i/>
          <w:iCs/>
        </w:rPr>
      </w:pPr>
      <w:r w:rsidRPr="00536B33">
        <w:rPr>
          <w:rFonts w:ascii="Arial" w:hAnsi="Arial"/>
          <w:i/>
          <w:iCs/>
        </w:rPr>
        <w:t xml:space="preserve">HMI Command </w:t>
      </w:r>
      <w:r w:rsidR="000F34AF" w:rsidRPr="00536B33">
        <w:rPr>
          <w:rFonts w:ascii="Arial" w:hAnsi="Arial"/>
          <w:i/>
          <w:iCs/>
        </w:rPr>
        <w:t xml:space="preserve">== </w:t>
      </w:r>
      <w:r w:rsidR="00984AE2">
        <w:rPr>
          <w:rFonts w:ascii="Arial" w:hAnsi="Arial"/>
          <w:i/>
          <w:iCs/>
        </w:rPr>
        <w:t>Photo Capture</w:t>
      </w:r>
    </w:p>
    <w:p w14:paraId="7CC93952" w14:textId="77777777" w:rsidR="00964E22" w:rsidRDefault="00964E22" w:rsidP="000F34AF"/>
    <w:p w14:paraId="300DF71B" w14:textId="36F8AB1D" w:rsidR="0062592B" w:rsidRDefault="0062592B" w:rsidP="000F34AF">
      <w:r>
        <w:t>Command Reception:</w:t>
      </w:r>
    </w:p>
    <w:p w14:paraId="2137894D" w14:textId="00AAB5D2" w:rsidR="000F34AF" w:rsidRDefault="00863BA3" w:rsidP="000F34AF">
      <w:r>
        <w:t>When</w:t>
      </w:r>
      <w:r w:rsidR="000F34AF">
        <w:t xml:space="preserve"> IDCM </w:t>
      </w:r>
      <w:r w:rsidR="00531353">
        <w:t>receive</w:t>
      </w:r>
      <w:r w:rsidR="00991AB9">
        <w:t>s</w:t>
      </w:r>
      <w:r w:rsidR="00531353">
        <w:t xml:space="preserve"> the command</w:t>
      </w:r>
      <w:r w:rsidR="000F34AF">
        <w:t xml:space="preserve">, </w:t>
      </w:r>
      <w:r w:rsidR="00C36F93">
        <w:t>should</w:t>
      </w:r>
      <w:r w:rsidR="000F34AF">
        <w:t xml:space="preserve"> </w:t>
      </w:r>
      <w:r w:rsidR="00E80FDE">
        <w:t>response</w:t>
      </w:r>
      <w:r w:rsidR="000F34AF">
        <w:t xml:space="preserve"> below msg:</w:t>
      </w:r>
    </w:p>
    <w:p w14:paraId="6A9B18C6" w14:textId="71F3C3BA" w:rsidR="000F34AF" w:rsidRDefault="00E80FDE"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w:t>
      </w:r>
      <w:r w:rsidR="000F34AF" w:rsidRPr="00536B33">
        <w:rPr>
          <w:rFonts w:ascii="Arial" w:hAnsi="Arial"/>
          <w:i/>
          <w:iCs/>
        </w:rPr>
        <w:t xml:space="preserve">== </w:t>
      </w:r>
      <w:r w:rsidR="00E31243">
        <w:rPr>
          <w:rFonts w:ascii="Arial" w:hAnsi="Arial"/>
          <w:i/>
          <w:iCs/>
        </w:rPr>
        <w:t>Photo Capture</w:t>
      </w:r>
      <w:r w:rsidR="008D3855">
        <w:rPr>
          <w:rFonts w:ascii="Arial" w:hAnsi="Arial"/>
          <w:i/>
          <w:iCs/>
        </w:rPr>
        <w:t xml:space="preserve"> </w:t>
      </w:r>
    </w:p>
    <w:p w14:paraId="1ED9063F" w14:textId="21D8C768" w:rsidR="008D3855" w:rsidRDefault="008D3855"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001D25CF">
        <w:rPr>
          <w:rFonts w:ascii="Arial" w:hAnsi="Arial"/>
          <w:i/>
          <w:iCs/>
        </w:rPr>
        <w:t xml:space="preserve"> </w:t>
      </w:r>
      <w:r w:rsidR="00000E16" w:rsidRPr="00481D0A">
        <w:rPr>
          <w:rFonts w:ascii="Arial" w:hAnsi="Arial"/>
        </w:rPr>
        <w:t xml:space="preserve">or </w:t>
      </w:r>
      <w:r w:rsidR="00000E16" w:rsidRPr="008D3855">
        <w:rPr>
          <w:rFonts w:ascii="Arial" w:hAnsi="Arial" w:hint="eastAsia"/>
          <w:i/>
          <w:iCs/>
        </w:rPr>
        <w:t xml:space="preserve">Command </w:t>
      </w:r>
      <w:r w:rsidR="00000E16" w:rsidRPr="008D3855">
        <w:rPr>
          <w:rFonts w:ascii="Arial" w:hAnsi="Arial"/>
          <w:i/>
          <w:iCs/>
        </w:rPr>
        <w:t>R</w:t>
      </w:r>
      <w:r w:rsidR="00000E16" w:rsidRPr="008D3855">
        <w:rPr>
          <w:rFonts w:ascii="Arial" w:hAnsi="Arial" w:hint="eastAsia"/>
          <w:i/>
          <w:iCs/>
        </w:rPr>
        <w:t>eception</w:t>
      </w:r>
      <w:r w:rsidR="00000E16" w:rsidRPr="008D3855">
        <w:rPr>
          <w:rFonts w:ascii="Arial" w:hAnsi="Arial"/>
          <w:i/>
          <w:iCs/>
        </w:rPr>
        <w:t xml:space="preserve"> </w:t>
      </w:r>
      <w:r w:rsidR="003E1166">
        <w:rPr>
          <w:rFonts w:ascii="Arial" w:hAnsi="Arial"/>
          <w:i/>
          <w:iCs/>
        </w:rPr>
        <w:t>Failed</w:t>
      </w:r>
    </w:p>
    <w:p w14:paraId="56C9C835" w14:textId="380B0B5C" w:rsidR="00654FB2" w:rsidRPr="000C5882" w:rsidRDefault="00333929" w:rsidP="000F34AF">
      <w:r w:rsidRPr="0085082C">
        <w:rPr>
          <w:highlight w:val="yellow"/>
        </w:rPr>
        <w:t>All the other command control logic</w:t>
      </w:r>
      <w:r w:rsidR="003B0812" w:rsidRPr="0085082C">
        <w:rPr>
          <w:highlight w:val="yellow"/>
        </w:rPr>
        <w:t xml:space="preserve"> in this FIS</w:t>
      </w:r>
      <w:r w:rsidRPr="0085082C">
        <w:rPr>
          <w:highlight w:val="yellow"/>
        </w:rPr>
        <w:t xml:space="preserve"> should follow </w:t>
      </w:r>
      <w:r w:rsidR="00D2372E" w:rsidRPr="0085082C">
        <w:rPr>
          <w:highlight w:val="yellow"/>
        </w:rPr>
        <w:t>the</w:t>
      </w:r>
      <w:r w:rsidRPr="0085082C">
        <w:rPr>
          <w:highlight w:val="yellow"/>
        </w:rPr>
        <w:t xml:space="preserve"> same </w:t>
      </w:r>
      <w:r w:rsidR="008870C3" w:rsidRPr="0085082C">
        <w:rPr>
          <w:highlight w:val="yellow"/>
        </w:rPr>
        <w:t xml:space="preserve">command </w:t>
      </w:r>
      <w:r w:rsidRPr="0085082C">
        <w:rPr>
          <w:highlight w:val="yellow"/>
        </w:rPr>
        <w:t>reception strategy</w:t>
      </w:r>
      <w:r>
        <w:t xml:space="preserve">: </w:t>
      </w:r>
      <w:r w:rsidR="00654FB2" w:rsidRPr="00654FB2">
        <w:t xml:space="preserve">If </w:t>
      </w:r>
      <w:r w:rsidR="00654FB2" w:rsidRPr="001D3B40">
        <w:rPr>
          <w:i/>
          <w:iCs/>
        </w:rPr>
        <w:t xml:space="preserve">DVR Command Result == </w:t>
      </w:r>
      <w:r w:rsidR="00654FB2" w:rsidRPr="001D3B40">
        <w:rPr>
          <w:rFonts w:hint="eastAsia"/>
          <w:i/>
          <w:iCs/>
        </w:rPr>
        <w:t xml:space="preserve">Command </w:t>
      </w:r>
      <w:r w:rsidR="00654FB2" w:rsidRPr="001D3B40">
        <w:rPr>
          <w:i/>
          <w:iCs/>
        </w:rPr>
        <w:t>R</w:t>
      </w:r>
      <w:r w:rsidR="00654FB2" w:rsidRPr="001D3B40">
        <w:rPr>
          <w:rFonts w:hint="eastAsia"/>
          <w:i/>
          <w:iCs/>
        </w:rPr>
        <w:t>eception</w:t>
      </w:r>
      <w:r w:rsidR="00654FB2" w:rsidRPr="001D3B40">
        <w:rPr>
          <w:i/>
          <w:iCs/>
        </w:rPr>
        <w:t xml:space="preserve"> Failed</w:t>
      </w:r>
      <w:r w:rsidR="00654FB2" w:rsidRPr="00654FB2">
        <w:t xml:space="preserve"> or APIM could not receive </w:t>
      </w:r>
      <w:r w:rsidR="00F2465E">
        <w:t>this</w:t>
      </w:r>
      <w:r w:rsidR="00654FB2" w:rsidRPr="00654FB2">
        <w:t xml:space="preserve"> response in </w:t>
      </w:r>
      <w:r w:rsidR="009C617A">
        <w:t>2</w:t>
      </w:r>
      <w:r w:rsidR="00654FB2" w:rsidRPr="00654FB2">
        <w:t xml:space="preserve"> seconds</w:t>
      </w:r>
      <w:r w:rsidR="00236F85">
        <w:t xml:space="preserve"> (reception timeout)</w:t>
      </w:r>
      <w:r w:rsidR="00654FB2" w:rsidRPr="00654FB2">
        <w:t xml:space="preserve">, APIM should try to send the command </w:t>
      </w:r>
      <w:r w:rsidR="00236F85">
        <w:rPr>
          <w:rFonts w:hint="eastAsia"/>
          <w:lang w:eastAsia="zh-CN"/>
        </w:rPr>
        <w:t>another</w:t>
      </w:r>
      <w:r w:rsidR="00141E82">
        <w:t xml:space="preserve"> 3 times</w:t>
      </w:r>
      <w:r w:rsidR="001315A7">
        <w:t xml:space="preserve">, and if still get </w:t>
      </w:r>
      <w:r w:rsidR="001315A7" w:rsidRPr="001D3B40">
        <w:rPr>
          <w:i/>
          <w:iCs/>
        </w:rPr>
        <w:t xml:space="preserve">DVR Command Result == </w:t>
      </w:r>
      <w:r w:rsidR="001315A7" w:rsidRPr="001D3B40">
        <w:rPr>
          <w:rFonts w:hint="eastAsia"/>
          <w:i/>
          <w:iCs/>
        </w:rPr>
        <w:t xml:space="preserve">Command </w:t>
      </w:r>
      <w:r w:rsidR="001315A7" w:rsidRPr="001D3B40">
        <w:rPr>
          <w:i/>
          <w:iCs/>
        </w:rPr>
        <w:t>R</w:t>
      </w:r>
      <w:r w:rsidR="001315A7" w:rsidRPr="001D3B40">
        <w:rPr>
          <w:rFonts w:hint="eastAsia"/>
          <w:i/>
          <w:iCs/>
        </w:rPr>
        <w:t>eception</w:t>
      </w:r>
      <w:r w:rsidR="00F54490">
        <w:rPr>
          <w:i/>
          <w:iCs/>
        </w:rPr>
        <w:t xml:space="preserve"> Failed</w:t>
      </w:r>
      <w:r w:rsidR="00236F85">
        <w:rPr>
          <w:i/>
          <w:iCs/>
        </w:rPr>
        <w:t xml:space="preserve"> or</w:t>
      </w:r>
      <w:r w:rsidR="00236F85" w:rsidRPr="00236F85">
        <w:t xml:space="preserve"> </w:t>
      </w:r>
      <w:r w:rsidR="00236F85">
        <w:t>reception timeout</w:t>
      </w:r>
      <w:r w:rsidR="001315A7">
        <w:rPr>
          <w:i/>
          <w:iCs/>
        </w:rPr>
        <w:t xml:space="preserve">, </w:t>
      </w:r>
      <w:r w:rsidR="001315A7" w:rsidRPr="001315A7">
        <w:t>APIM should</w:t>
      </w:r>
      <w:r w:rsidR="000C5882">
        <w:t xml:space="preserve"> </w:t>
      </w:r>
      <w:r w:rsidR="00E157ED">
        <w:t>pop up a command failure result to customer</w:t>
      </w:r>
      <w:r>
        <w:t xml:space="preserve">. </w:t>
      </w:r>
    </w:p>
    <w:p w14:paraId="5DDA2EB6" w14:textId="63848282" w:rsidR="001315A7" w:rsidRDefault="001315A7" w:rsidP="000F34AF"/>
    <w:p w14:paraId="6D8F8EFD" w14:textId="1105B1ED" w:rsidR="0062592B" w:rsidRDefault="0062592B" w:rsidP="000F34AF">
      <w:r>
        <w:t>Command Execution:</w:t>
      </w:r>
    </w:p>
    <w:p w14:paraId="7A6267D7" w14:textId="4A74EBF0" w:rsidR="00A278FC" w:rsidRDefault="001D3B40" w:rsidP="000F34AF">
      <w:r>
        <w:t xml:space="preserve">If </w:t>
      </w:r>
      <w:r w:rsidR="00A278FC">
        <w:t xml:space="preserve">photo capture </w:t>
      </w:r>
      <w:r w:rsidR="00AB0AEF">
        <w:t>completes</w:t>
      </w:r>
      <w:r w:rsidR="00A278FC">
        <w:t>, IDCM</w:t>
      </w:r>
      <w:r w:rsidR="008D3855">
        <w:t xml:space="preserve"> </w:t>
      </w:r>
      <w:r w:rsidR="001B76EF">
        <w:t xml:space="preserve">should response </w:t>
      </w:r>
      <w:r w:rsidR="008D3855">
        <w:t>command result:</w:t>
      </w:r>
    </w:p>
    <w:p w14:paraId="3F46866C" w14:textId="7519EB74" w:rsidR="008D3855" w:rsidRDefault="008D3855"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Pr>
          <w:rFonts w:ascii="Arial" w:hAnsi="Arial"/>
          <w:i/>
          <w:iCs/>
        </w:rPr>
        <w:t xml:space="preserve">Photo Capture </w:t>
      </w:r>
    </w:p>
    <w:p w14:paraId="0B15852A" w14:textId="6C0A3B3B" w:rsidR="000236F1" w:rsidRPr="00246CD9" w:rsidRDefault="008D3855"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00394675" w:rsidRPr="003331F4">
        <w:rPr>
          <w:rFonts w:ascii="Arial" w:hAnsi="Arial"/>
          <w:i/>
          <w:iCs/>
        </w:rPr>
        <w:t xml:space="preserve">Execution </w:t>
      </w:r>
      <w:r w:rsidRPr="008D3855">
        <w:rPr>
          <w:rFonts w:ascii="Arial" w:hAnsi="Arial"/>
          <w:i/>
          <w:iCs/>
        </w:rPr>
        <w:t>Succeed</w:t>
      </w:r>
      <w:r w:rsidR="009D2800">
        <w:rPr>
          <w:rFonts w:ascii="Arial" w:hAnsi="Arial"/>
          <w:i/>
          <w:iCs/>
        </w:rPr>
        <w:t xml:space="preserve"> or </w:t>
      </w:r>
      <w:r w:rsidR="009D2800" w:rsidRPr="003331F4">
        <w:rPr>
          <w:rFonts w:ascii="Arial" w:hAnsi="Arial"/>
          <w:i/>
          <w:iCs/>
        </w:rPr>
        <w:t xml:space="preserve">Execution </w:t>
      </w:r>
      <w:r w:rsidR="009D2800">
        <w:rPr>
          <w:rFonts w:ascii="Arial" w:hAnsi="Arial"/>
          <w:i/>
          <w:iCs/>
        </w:rPr>
        <w:t>Failed</w:t>
      </w:r>
    </w:p>
    <w:p w14:paraId="1531BDF4" w14:textId="22878C5E" w:rsidR="00246CD9" w:rsidRDefault="00246CD9" w:rsidP="00246CD9">
      <w:r>
        <w:t>APIM HMI control:</w:t>
      </w:r>
    </w:p>
    <w:p w14:paraId="3F2C5660" w14:textId="58949D70" w:rsidR="005E4E86" w:rsidRPr="005E4E86" w:rsidRDefault="005E4E86" w:rsidP="002E1278">
      <w:pPr>
        <w:pStyle w:val="ListParagraph"/>
        <w:numPr>
          <w:ilvl w:val="0"/>
          <w:numId w:val="15"/>
        </w:numPr>
        <w:rPr>
          <w:rFonts w:ascii="Arial" w:hAnsi="Arial"/>
          <w:i/>
          <w:iCs/>
        </w:rPr>
      </w:pPr>
      <w:r>
        <w:rPr>
          <w:rFonts w:ascii="Arial" w:hAnsi="Arial"/>
        </w:rPr>
        <w:t xml:space="preserve">APIM should play a </w:t>
      </w:r>
      <w:r w:rsidR="00956EB0">
        <w:rPr>
          <w:rFonts w:ascii="Arial" w:hAnsi="Arial"/>
        </w:rPr>
        <w:t>“</w:t>
      </w:r>
      <w:r w:rsidR="002C4C76">
        <w:rPr>
          <w:rFonts w:ascii="Arial" w:hAnsi="Arial"/>
        </w:rPr>
        <w:t>photo</w:t>
      </w:r>
      <w:r>
        <w:rPr>
          <w:rFonts w:ascii="Arial" w:hAnsi="Arial"/>
        </w:rPr>
        <w:t xml:space="preserve"> capture</w:t>
      </w:r>
      <w:r w:rsidR="00956EB0">
        <w:rPr>
          <w:rFonts w:ascii="Arial" w:hAnsi="Arial"/>
        </w:rPr>
        <w:t>”</w:t>
      </w:r>
      <w:r>
        <w:rPr>
          <w:rFonts w:ascii="Arial" w:hAnsi="Arial"/>
        </w:rPr>
        <w:t xml:space="preserve"> </w:t>
      </w:r>
      <w:r w:rsidR="009174EC">
        <w:rPr>
          <w:rFonts w:ascii="Arial" w:hAnsi="Arial"/>
        </w:rPr>
        <w:t xml:space="preserve">sound </w:t>
      </w:r>
      <w:r>
        <w:rPr>
          <w:rFonts w:ascii="Arial" w:hAnsi="Arial"/>
        </w:rPr>
        <w:t xml:space="preserve">when </w:t>
      </w: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009322D2" w:rsidRPr="003331F4">
        <w:rPr>
          <w:rFonts w:ascii="Arial" w:hAnsi="Arial"/>
          <w:i/>
          <w:iCs/>
        </w:rPr>
        <w:t xml:space="preserve">Execution </w:t>
      </w:r>
      <w:r w:rsidR="009322D2" w:rsidRPr="008D3855">
        <w:rPr>
          <w:rFonts w:ascii="Arial" w:hAnsi="Arial"/>
          <w:i/>
          <w:iCs/>
        </w:rPr>
        <w:t>Succeed</w:t>
      </w:r>
      <w:r>
        <w:rPr>
          <w:rFonts w:ascii="Arial" w:hAnsi="Arial"/>
          <w:i/>
          <w:iCs/>
        </w:rPr>
        <w:t>.</w:t>
      </w:r>
    </w:p>
    <w:p w14:paraId="7125B108" w14:textId="66188F4C" w:rsidR="003A1D6B" w:rsidRPr="00620448" w:rsidRDefault="00246CD9" w:rsidP="002E1278">
      <w:pPr>
        <w:pStyle w:val="ListParagraph"/>
        <w:numPr>
          <w:ilvl w:val="0"/>
          <w:numId w:val="29"/>
        </w:numPr>
        <w:rPr>
          <w:rFonts w:ascii="Arial" w:hAnsi="Arial"/>
        </w:rPr>
      </w:pPr>
      <w:r w:rsidRPr="00246CD9">
        <w:rPr>
          <w:rFonts w:ascii="Arial" w:hAnsi="Arial"/>
        </w:rPr>
        <w:t>APIM should</w:t>
      </w:r>
      <w:r>
        <w:rPr>
          <w:rFonts w:ascii="Arial" w:hAnsi="Arial"/>
        </w:rPr>
        <w:t xml:space="preserve"> </w:t>
      </w:r>
      <w:r w:rsidR="005431CC">
        <w:rPr>
          <w:rFonts w:ascii="Arial" w:hAnsi="Arial"/>
        </w:rPr>
        <w:t xml:space="preserve">pop up </w:t>
      </w:r>
      <w:r w:rsidR="00DD0DCE" w:rsidRPr="00DD0DCE">
        <w:rPr>
          <w:rFonts w:ascii="Arial" w:hAnsi="Arial"/>
        </w:rPr>
        <w:t xml:space="preserve">command </w:t>
      </w:r>
      <w:r w:rsidR="005431CC">
        <w:rPr>
          <w:rFonts w:ascii="Arial" w:hAnsi="Arial"/>
        </w:rPr>
        <w:t xml:space="preserve">success result </w:t>
      </w:r>
      <w:r w:rsidR="003A1D6B">
        <w:rPr>
          <w:rFonts w:ascii="Arial" w:hAnsi="Arial"/>
        </w:rPr>
        <w:t>to customer</w:t>
      </w:r>
      <w:r w:rsidR="00620448">
        <w:rPr>
          <w:rFonts w:ascii="Arial" w:hAnsi="Arial"/>
        </w:rPr>
        <w:t xml:space="preserve"> if </w:t>
      </w:r>
      <w:r w:rsidR="00620448" w:rsidRPr="00C216EE">
        <w:rPr>
          <w:rFonts w:ascii="Arial" w:hAnsi="Arial"/>
          <w:i/>
          <w:iCs/>
        </w:rPr>
        <w:t>Execution Succeed</w:t>
      </w:r>
      <w:r w:rsidR="00620448" w:rsidRPr="00DD0DCE">
        <w:rPr>
          <w:rFonts w:ascii="Arial" w:hAnsi="Arial"/>
        </w:rPr>
        <w:t>.</w:t>
      </w:r>
    </w:p>
    <w:p w14:paraId="0BE67FE8" w14:textId="5A26E2B3" w:rsidR="00620448" w:rsidRPr="00620448" w:rsidRDefault="00620448" w:rsidP="00620448">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00DD0DCE"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4AE2BBA7" w14:textId="4F6BA071" w:rsidR="00AE4D1C" w:rsidRDefault="00AE4D1C" w:rsidP="00AE4D1C">
      <w:pPr>
        <w:pStyle w:val="Heading6"/>
        <w:rPr>
          <w:lang w:val="en-GB"/>
        </w:rPr>
      </w:pPr>
      <w:bookmarkStart w:id="184" w:name="_Toc122965449"/>
      <w:r>
        <w:rPr>
          <w:lang w:val="en-GB"/>
        </w:rPr>
        <w:t>Manual Photo Record Attributes</w:t>
      </w:r>
      <w:bookmarkEnd w:id="184"/>
    </w:p>
    <w:p w14:paraId="154EF176" w14:textId="77777777" w:rsidR="006658C2" w:rsidRDefault="00214617" w:rsidP="002E1278">
      <w:pPr>
        <w:pStyle w:val="ListParagraph"/>
        <w:numPr>
          <w:ilvl w:val="0"/>
          <w:numId w:val="29"/>
        </w:numPr>
        <w:rPr>
          <w:rFonts w:ascii="Arial" w:hAnsi="Arial"/>
        </w:rPr>
      </w:pPr>
      <w:r w:rsidRPr="006658C2">
        <w:rPr>
          <w:rFonts w:ascii="Arial" w:hAnsi="Arial"/>
        </w:rPr>
        <w:t>Photo</w:t>
      </w:r>
      <w:r w:rsidR="00594A70" w:rsidRPr="006658C2">
        <w:rPr>
          <w:rFonts w:ascii="Arial" w:hAnsi="Arial"/>
        </w:rPr>
        <w:t>s should be saved into eMMC “Key Data” folder</w:t>
      </w:r>
    </w:p>
    <w:p w14:paraId="5B1260E9" w14:textId="327113D2" w:rsidR="000F34AF" w:rsidRDefault="006658C2" w:rsidP="002E1278">
      <w:pPr>
        <w:pStyle w:val="ListParagraph"/>
        <w:numPr>
          <w:ilvl w:val="0"/>
          <w:numId w:val="29"/>
        </w:numPr>
        <w:rPr>
          <w:rFonts w:ascii="Arial" w:hAnsi="Arial"/>
        </w:rPr>
      </w:pPr>
      <w:r>
        <w:rPr>
          <w:rFonts w:ascii="Arial" w:hAnsi="Arial"/>
        </w:rPr>
        <w:t>N</w:t>
      </w:r>
      <w:r w:rsidR="000F34AF" w:rsidRPr="006658C2">
        <w:rPr>
          <w:rFonts w:ascii="Arial" w:hAnsi="Arial"/>
        </w:rPr>
        <w:t>aming rule:</w:t>
      </w:r>
      <w:r w:rsidR="00831309" w:rsidRPr="006658C2">
        <w:rPr>
          <w:rFonts w:ascii="Arial" w:hAnsi="Arial"/>
        </w:rPr>
        <w:t xml:space="preserve"> PHO-&lt;Year-Month-Day Hour-Minute-Second&gt;.jpg</w:t>
      </w:r>
    </w:p>
    <w:p w14:paraId="37122DBD" w14:textId="191C5174" w:rsidR="00215788" w:rsidRPr="005F79D4" w:rsidRDefault="00234C66" w:rsidP="002E1278">
      <w:pPr>
        <w:pStyle w:val="ListParagraph"/>
        <w:numPr>
          <w:ilvl w:val="0"/>
          <w:numId w:val="29"/>
        </w:numPr>
        <w:rPr>
          <w:rFonts w:ascii="Arial" w:hAnsi="Arial"/>
          <w:highlight w:val="yellow"/>
        </w:rPr>
      </w:pPr>
      <w:r>
        <w:rPr>
          <w:rFonts w:ascii="Arial" w:hAnsi="Arial"/>
          <w:highlight w:val="yellow"/>
        </w:rPr>
        <w:t>Manual photo c</w:t>
      </w:r>
      <w:r w:rsidR="008A120F" w:rsidRPr="005F79D4">
        <w:rPr>
          <w:rFonts w:ascii="Arial" w:hAnsi="Arial"/>
          <w:highlight w:val="yellow"/>
        </w:rPr>
        <w:t>ommand delay protection:</w:t>
      </w:r>
    </w:p>
    <w:p w14:paraId="73439631" w14:textId="4493E96B" w:rsidR="008A120F" w:rsidRDefault="008D393F" w:rsidP="002E1278">
      <w:pPr>
        <w:pStyle w:val="ListParagraph"/>
        <w:numPr>
          <w:ilvl w:val="1"/>
          <w:numId w:val="29"/>
        </w:numPr>
        <w:rPr>
          <w:rFonts w:ascii="Arial" w:hAnsi="Arial"/>
        </w:rPr>
      </w:pPr>
      <w:r>
        <w:rPr>
          <w:rFonts w:ascii="Arial" w:hAnsi="Arial"/>
        </w:rPr>
        <w:t>If</w:t>
      </w:r>
      <w:r w:rsidR="00E965DC">
        <w:rPr>
          <w:rFonts w:ascii="Arial" w:hAnsi="Arial"/>
          <w:lang w:eastAsia="zh-CN"/>
        </w:rPr>
        <w:t xml:space="preserve"> the second command triggered before APIM receive the </w:t>
      </w:r>
      <w:r>
        <w:rPr>
          <w:rFonts w:ascii="Arial" w:hAnsi="Arial"/>
          <w:lang w:eastAsia="zh-CN"/>
        </w:rPr>
        <w:t xml:space="preserve">first </w:t>
      </w:r>
      <w:r w:rsidR="00E965DC">
        <w:rPr>
          <w:rFonts w:ascii="Arial" w:hAnsi="Arial"/>
          <w:lang w:eastAsia="zh-CN"/>
        </w:rPr>
        <w:t>command</w:t>
      </w:r>
      <w:r w:rsidR="008A4769" w:rsidRPr="008A4769">
        <w:rPr>
          <w:rFonts w:ascii="Arial" w:hAnsi="Arial"/>
          <w:lang w:eastAsia="zh-CN"/>
        </w:rPr>
        <w:t xml:space="preserve"> </w:t>
      </w:r>
      <w:r w:rsidR="008A4769">
        <w:rPr>
          <w:rFonts w:ascii="Arial" w:hAnsi="Arial"/>
          <w:lang w:eastAsia="zh-CN"/>
        </w:rPr>
        <w:t>execution</w:t>
      </w:r>
      <w:r w:rsidR="00E965DC">
        <w:rPr>
          <w:rFonts w:ascii="Arial" w:hAnsi="Arial"/>
          <w:lang w:eastAsia="zh-CN"/>
        </w:rPr>
        <w:t xml:space="preserve"> result, APIM should disable the manual photo button</w:t>
      </w:r>
      <w:r w:rsidR="0015366F">
        <w:rPr>
          <w:rFonts w:ascii="Arial" w:hAnsi="Arial"/>
          <w:lang w:eastAsia="zh-CN"/>
        </w:rPr>
        <w:t xml:space="preserve"> temporary</w:t>
      </w:r>
      <w:r w:rsidR="00052354">
        <w:rPr>
          <w:rFonts w:ascii="Arial" w:hAnsi="Arial"/>
          <w:lang w:eastAsia="zh-CN"/>
        </w:rPr>
        <w:t>, and give reminder to customer.</w:t>
      </w:r>
    </w:p>
    <w:p w14:paraId="581E97A5" w14:textId="2FA9A1F3" w:rsidR="00052354" w:rsidRDefault="00052354" w:rsidP="00052354">
      <w:pPr>
        <w:pStyle w:val="ListParagraph"/>
        <w:ind w:left="1440"/>
        <w:rPr>
          <w:rFonts w:ascii="Arial" w:hAnsi="Arial"/>
        </w:rPr>
      </w:pPr>
      <w:r>
        <w:rPr>
          <w:noProof/>
        </w:rPr>
        <w:drawing>
          <wp:inline distT="0" distB="0" distL="0" distR="0" wp14:anchorId="19B6B355" wp14:editId="110A855F">
            <wp:extent cx="1943100" cy="409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100" cy="409575"/>
                    </a:xfrm>
                    <a:prstGeom prst="rect">
                      <a:avLst/>
                    </a:prstGeom>
                  </pic:spPr>
                </pic:pic>
              </a:graphicData>
            </a:graphic>
          </wp:inline>
        </w:drawing>
      </w:r>
    </w:p>
    <w:p w14:paraId="3BF101D5" w14:textId="4D8EC75E" w:rsidR="00052354" w:rsidRPr="006658C2" w:rsidRDefault="00052354" w:rsidP="002E1278">
      <w:pPr>
        <w:pStyle w:val="ListParagraph"/>
        <w:numPr>
          <w:ilvl w:val="1"/>
          <w:numId w:val="29"/>
        </w:numPr>
        <w:rPr>
          <w:rFonts w:ascii="Arial" w:hAnsi="Arial"/>
        </w:rPr>
      </w:pPr>
      <w:r>
        <w:rPr>
          <w:rFonts w:ascii="Arial" w:hAnsi="Arial"/>
          <w:lang w:eastAsia="zh-CN"/>
        </w:rPr>
        <w:t xml:space="preserve">And </w:t>
      </w:r>
      <w:r w:rsidR="003C5D8F">
        <w:rPr>
          <w:rFonts w:ascii="Arial" w:hAnsi="Arial"/>
          <w:lang w:eastAsia="zh-CN"/>
        </w:rPr>
        <w:t>once</w:t>
      </w:r>
      <w:r>
        <w:rPr>
          <w:rFonts w:ascii="Arial" w:hAnsi="Arial"/>
          <w:lang w:eastAsia="zh-CN"/>
        </w:rPr>
        <w:t xml:space="preserve"> APIM receives the last command</w:t>
      </w:r>
      <w:r w:rsidR="003D5BCA">
        <w:rPr>
          <w:rFonts w:ascii="Arial" w:hAnsi="Arial"/>
          <w:lang w:eastAsia="zh-CN"/>
        </w:rPr>
        <w:t xml:space="preserve"> execution</w:t>
      </w:r>
      <w:r>
        <w:rPr>
          <w:rFonts w:ascii="Arial" w:hAnsi="Arial"/>
          <w:lang w:eastAsia="zh-CN"/>
        </w:rPr>
        <w:t xml:space="preserve"> result or </w:t>
      </w:r>
      <w:r w:rsidR="00F53491">
        <w:rPr>
          <w:rFonts w:ascii="Arial" w:hAnsi="Arial"/>
          <w:lang w:eastAsia="zh-CN"/>
        </w:rPr>
        <w:t xml:space="preserve">command execution result </w:t>
      </w:r>
      <w:r>
        <w:rPr>
          <w:rFonts w:ascii="Arial" w:hAnsi="Arial"/>
          <w:lang w:eastAsia="zh-CN"/>
        </w:rPr>
        <w:t xml:space="preserve">is </w:t>
      </w:r>
      <w:r w:rsidR="009C617A">
        <w:rPr>
          <w:rFonts w:ascii="Arial" w:hAnsi="Arial"/>
          <w:lang w:eastAsia="zh-CN"/>
        </w:rPr>
        <w:t>2</w:t>
      </w:r>
      <w:r w:rsidR="00A77624">
        <w:rPr>
          <w:rFonts w:ascii="Arial" w:hAnsi="Arial"/>
          <w:lang w:eastAsia="zh-CN"/>
        </w:rPr>
        <w:t xml:space="preserve"> </w:t>
      </w:r>
      <w:r>
        <w:rPr>
          <w:rFonts w:ascii="Arial" w:hAnsi="Arial"/>
          <w:lang w:eastAsia="zh-CN"/>
        </w:rPr>
        <w:t>seconds timeout, APIM should enable the manual photo button.</w:t>
      </w:r>
    </w:p>
    <w:p w14:paraId="0D46F72B" w14:textId="37AC85D2" w:rsidR="00EA41C3" w:rsidRDefault="005850BD" w:rsidP="00EA41C3">
      <w:pPr>
        <w:pStyle w:val="Heading4"/>
        <w:rPr>
          <w:lang w:val="en-GB"/>
        </w:rPr>
      </w:pPr>
      <w:bookmarkStart w:id="185" w:name="_Toc122965450"/>
      <w:r>
        <w:rPr>
          <w:lang w:val="en-GB"/>
        </w:rPr>
        <w:t xml:space="preserve">Technology </w:t>
      </w:r>
      <w:r w:rsidR="002F294C">
        <w:rPr>
          <w:lang w:val="en-GB"/>
        </w:rPr>
        <w:t xml:space="preserve">Function </w:t>
      </w:r>
      <w:r w:rsidR="00E901CB" w:rsidRPr="005A46E0">
        <w:rPr>
          <w:lang w:val="en-GB"/>
        </w:rPr>
        <w:t>Manual Video Record</w:t>
      </w:r>
      <w:bookmarkEnd w:id="185"/>
    </w:p>
    <w:p w14:paraId="4248EF20" w14:textId="77777777" w:rsidR="00E901CB" w:rsidRDefault="00E901CB" w:rsidP="00E901CB">
      <w:pPr>
        <w:pStyle w:val="Heading5"/>
        <w:rPr>
          <w:lang w:val="en-GB"/>
        </w:rPr>
      </w:pPr>
      <w:bookmarkStart w:id="186" w:name="_Toc122965451"/>
      <w:r>
        <w:rPr>
          <w:lang w:val="en-GB"/>
        </w:rPr>
        <w:t>Function Interfaces</w:t>
      </w:r>
      <w:bookmarkEnd w:id="186"/>
    </w:p>
    <w:p w14:paraId="030A70AD" w14:textId="77777777" w:rsidR="00E901CB" w:rsidRDefault="00E901CB" w:rsidP="00E901CB">
      <w:pPr>
        <w:pStyle w:val="Heading6"/>
        <w:rPr>
          <w:lang w:val="en-GB"/>
        </w:rPr>
      </w:pPr>
      <w:bookmarkStart w:id="187" w:name="_Toc122965452"/>
      <w:r>
        <w:rPr>
          <w:lang w:val="en-GB"/>
        </w:rPr>
        <w:t>Inputs</w:t>
      </w:r>
      <w:bookmarkEnd w:id="187"/>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901CB" w:rsidRPr="00E54DEA" w14:paraId="6488D091" w14:textId="77777777" w:rsidTr="0092655B">
        <w:trPr>
          <w:trHeight w:val="173"/>
        </w:trPr>
        <w:tc>
          <w:tcPr>
            <w:tcW w:w="1885" w:type="dxa"/>
            <w:shd w:val="clear" w:color="auto" w:fill="D9D9D9" w:themeFill="background1" w:themeFillShade="D9"/>
            <w:noWrap/>
            <w:hideMark/>
          </w:tcPr>
          <w:p w14:paraId="42914C5A" w14:textId="77777777" w:rsidR="00E901CB" w:rsidRPr="00E54DEA" w:rsidRDefault="00E901CB" w:rsidP="0092655B">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5B2AF8AE" w14:textId="77777777" w:rsidR="00E901CB" w:rsidRDefault="00E901CB" w:rsidP="0092655B">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1A930FD8" w14:textId="77777777" w:rsidR="00E901CB" w:rsidRDefault="00E901CB" w:rsidP="0092655B">
            <w:pPr>
              <w:overflowPunct/>
              <w:autoSpaceDE/>
              <w:autoSpaceDN/>
              <w:adjustRightInd/>
              <w:textAlignment w:val="auto"/>
              <w:rPr>
                <w:rFonts w:cs="Arial"/>
                <w:b/>
                <w:bCs/>
                <w:color w:val="000000"/>
              </w:rPr>
            </w:pPr>
            <w:r>
              <w:rPr>
                <w:rFonts w:cs="Arial"/>
                <w:b/>
                <w:bCs/>
                <w:color w:val="000000"/>
              </w:rPr>
              <w:t xml:space="preserve">Mapping Details </w:t>
            </w:r>
          </w:p>
          <w:p w14:paraId="16D382C6" w14:textId="77777777" w:rsidR="00E901CB" w:rsidRDefault="00E901CB" w:rsidP="0092655B">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4B4CAD56" w14:textId="77777777" w:rsidR="00E901CB" w:rsidRDefault="00E901CB" w:rsidP="0092655B">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57A29A0D" w14:textId="77777777" w:rsidR="00E901CB" w:rsidRDefault="00E901CB" w:rsidP="0092655B">
            <w:pPr>
              <w:overflowPunct/>
              <w:autoSpaceDE/>
              <w:autoSpaceDN/>
              <w:adjustRightInd/>
              <w:textAlignment w:val="auto"/>
              <w:rPr>
                <w:rFonts w:cs="Arial"/>
                <w:b/>
                <w:bCs/>
                <w:color w:val="000000"/>
              </w:rPr>
            </w:pPr>
            <w:r>
              <w:rPr>
                <w:rFonts w:cs="Arial"/>
                <w:b/>
                <w:bCs/>
                <w:color w:val="000000"/>
              </w:rPr>
              <w:t>Connection</w:t>
            </w:r>
          </w:p>
          <w:p w14:paraId="13FCCE73" w14:textId="77777777" w:rsidR="00E901CB" w:rsidRDefault="00E901CB" w:rsidP="0092655B">
            <w:pPr>
              <w:overflowPunct/>
              <w:autoSpaceDE/>
              <w:autoSpaceDN/>
              <w:adjustRightInd/>
              <w:textAlignment w:val="auto"/>
              <w:rPr>
                <w:rFonts w:cs="Arial"/>
                <w:b/>
                <w:bCs/>
                <w:color w:val="000000"/>
              </w:rPr>
            </w:pPr>
            <w:r>
              <w:t>(</w:t>
            </w:r>
            <w:r w:rsidRPr="001321BD">
              <w:rPr>
                <w:i/>
              </w:rPr>
              <w:t>Optional)</w:t>
            </w:r>
          </w:p>
        </w:tc>
      </w:tr>
      <w:tr w:rsidR="00E901CB" w:rsidRPr="003F473D" w14:paraId="1DC66A21" w14:textId="77777777" w:rsidTr="0092655B">
        <w:trPr>
          <w:trHeight w:val="143"/>
        </w:trPr>
        <w:tc>
          <w:tcPr>
            <w:tcW w:w="1885" w:type="dxa"/>
            <w:noWrap/>
          </w:tcPr>
          <w:p w14:paraId="6FB62CC1" w14:textId="5983AE9D" w:rsidR="00E901CB" w:rsidRPr="00DE6816" w:rsidRDefault="00E901CB" w:rsidP="0092655B">
            <w:pPr>
              <w:overflowPunct/>
              <w:autoSpaceDE/>
              <w:autoSpaceDN/>
              <w:adjustRightInd/>
              <w:textAlignment w:val="auto"/>
              <w:rPr>
                <w:rFonts w:cs="Arial"/>
                <w:color w:val="000000" w:themeColor="text1"/>
                <w:sz w:val="18"/>
              </w:rPr>
            </w:pPr>
            <w:proofErr w:type="spellStart"/>
            <w:r>
              <w:rPr>
                <w:rFonts w:cs="Arial"/>
                <w:color w:val="000000" w:themeColor="text1"/>
                <w:sz w:val="18"/>
              </w:rPr>
              <w:t>Manual_</w:t>
            </w:r>
            <w:r w:rsidR="002C1AB3">
              <w:rPr>
                <w:rFonts w:cs="Arial"/>
                <w:color w:val="000000" w:themeColor="text1"/>
                <w:sz w:val="18"/>
              </w:rPr>
              <w:t>Video</w:t>
            </w:r>
            <w:r>
              <w:rPr>
                <w:rFonts w:cs="Arial"/>
                <w:color w:val="000000" w:themeColor="text1"/>
                <w:sz w:val="18"/>
              </w:rPr>
              <w:t>_Cmd</w:t>
            </w:r>
            <w:proofErr w:type="spellEnd"/>
          </w:p>
        </w:tc>
        <w:tc>
          <w:tcPr>
            <w:tcW w:w="2070" w:type="dxa"/>
          </w:tcPr>
          <w:p w14:paraId="3ADFDF66" w14:textId="77777777" w:rsidR="00E901CB" w:rsidRPr="008F6F5F" w:rsidRDefault="00E901CB" w:rsidP="0092655B">
            <w:pPr>
              <w:rPr>
                <w:rFonts w:cs="Arial"/>
                <w:color w:val="000000" w:themeColor="text1"/>
                <w:sz w:val="18"/>
              </w:rPr>
            </w:pPr>
            <w:r>
              <w:rPr>
                <w:rFonts w:cs="Arial"/>
                <w:color w:val="000000" w:themeColor="text1"/>
                <w:sz w:val="18"/>
              </w:rPr>
              <w:t>HMI Command</w:t>
            </w:r>
          </w:p>
        </w:tc>
        <w:tc>
          <w:tcPr>
            <w:tcW w:w="3510" w:type="dxa"/>
          </w:tcPr>
          <w:p w14:paraId="398A2C7D" w14:textId="30309B6F" w:rsidR="00E901CB" w:rsidRDefault="00E901CB" w:rsidP="0092655B">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sidR="007E1349">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4D9887D" w14:textId="77777777" w:rsidR="00E901CB" w:rsidRPr="008F6F5F" w:rsidRDefault="00E901CB" w:rsidP="0092655B">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2855C50E" w14:textId="77777777" w:rsidR="00E901CB" w:rsidRPr="00DE6816" w:rsidRDefault="00E901CB" w:rsidP="0092655B">
            <w:pPr>
              <w:rPr>
                <w:rFonts w:cs="Arial"/>
                <w:sz w:val="18"/>
              </w:rPr>
            </w:pPr>
            <w:r w:rsidRPr="003513AE">
              <w:rPr>
                <w:rFonts w:cs="Arial"/>
                <w:color w:val="000000" w:themeColor="text1"/>
                <w:sz w:val="18"/>
              </w:rPr>
              <w:t>NA.</w:t>
            </w:r>
          </w:p>
        </w:tc>
        <w:tc>
          <w:tcPr>
            <w:tcW w:w="1386" w:type="dxa"/>
          </w:tcPr>
          <w:p w14:paraId="7D7572EA" w14:textId="77777777" w:rsidR="00E901CB" w:rsidRPr="00B144C2" w:rsidRDefault="00E901CB" w:rsidP="0092655B">
            <w:pPr>
              <w:rPr>
                <w:rFonts w:cs="Arial"/>
                <w:color w:val="000000" w:themeColor="text1"/>
                <w:sz w:val="18"/>
              </w:rPr>
            </w:pPr>
            <w:r w:rsidRPr="003513AE">
              <w:rPr>
                <w:rFonts w:cs="Arial"/>
                <w:color w:val="000000" w:themeColor="text1"/>
                <w:sz w:val="18"/>
              </w:rPr>
              <w:t>NA.</w:t>
            </w:r>
          </w:p>
        </w:tc>
      </w:tr>
      <w:tr w:rsidR="00E901CB" w:rsidRPr="003F473D" w14:paraId="0D4A104A" w14:textId="77777777" w:rsidTr="0092655B">
        <w:trPr>
          <w:trHeight w:val="70"/>
        </w:trPr>
        <w:tc>
          <w:tcPr>
            <w:tcW w:w="1885" w:type="dxa"/>
            <w:noWrap/>
          </w:tcPr>
          <w:p w14:paraId="5FE235D9" w14:textId="77777777" w:rsidR="00E901CB" w:rsidRPr="00DE6816" w:rsidRDefault="00E901CB" w:rsidP="0092655B">
            <w:pPr>
              <w:overflowPunct/>
              <w:autoSpaceDE/>
              <w:autoSpaceDN/>
              <w:adjustRightInd/>
              <w:textAlignment w:val="auto"/>
              <w:rPr>
                <w:rFonts w:cs="Arial"/>
                <w:color w:val="000000" w:themeColor="text1"/>
                <w:sz w:val="18"/>
              </w:rPr>
            </w:pPr>
          </w:p>
        </w:tc>
        <w:tc>
          <w:tcPr>
            <w:tcW w:w="2070" w:type="dxa"/>
          </w:tcPr>
          <w:p w14:paraId="0438B913" w14:textId="77777777" w:rsidR="00E901CB" w:rsidRPr="00DE6816" w:rsidRDefault="00E901CB" w:rsidP="0092655B">
            <w:pPr>
              <w:rPr>
                <w:rFonts w:cs="Arial"/>
                <w:color w:val="000000" w:themeColor="text1"/>
                <w:sz w:val="18"/>
              </w:rPr>
            </w:pPr>
          </w:p>
        </w:tc>
        <w:tc>
          <w:tcPr>
            <w:tcW w:w="3510" w:type="dxa"/>
          </w:tcPr>
          <w:p w14:paraId="0F20CF51" w14:textId="77777777" w:rsidR="00E901CB" w:rsidRPr="00DE6816" w:rsidRDefault="00E901CB" w:rsidP="0092655B">
            <w:pPr>
              <w:rPr>
                <w:rFonts w:cs="Arial"/>
                <w:color w:val="000000" w:themeColor="text1"/>
                <w:sz w:val="18"/>
              </w:rPr>
            </w:pPr>
          </w:p>
        </w:tc>
        <w:tc>
          <w:tcPr>
            <w:tcW w:w="1350" w:type="dxa"/>
          </w:tcPr>
          <w:p w14:paraId="78BE1FDA" w14:textId="77777777" w:rsidR="00E901CB" w:rsidRPr="00DE6816" w:rsidRDefault="00E901CB" w:rsidP="0092655B">
            <w:pPr>
              <w:rPr>
                <w:rFonts w:cs="Arial"/>
                <w:color w:val="000000" w:themeColor="text1"/>
                <w:sz w:val="18"/>
              </w:rPr>
            </w:pPr>
          </w:p>
        </w:tc>
        <w:tc>
          <w:tcPr>
            <w:tcW w:w="1386" w:type="dxa"/>
          </w:tcPr>
          <w:p w14:paraId="30D8EEB3" w14:textId="77777777" w:rsidR="00E901CB" w:rsidRPr="00DE6816" w:rsidRDefault="00E901CB" w:rsidP="0092655B">
            <w:pPr>
              <w:rPr>
                <w:rFonts w:cs="Arial"/>
                <w:color w:val="000000" w:themeColor="text1"/>
                <w:sz w:val="18"/>
              </w:rPr>
            </w:pPr>
          </w:p>
        </w:tc>
      </w:tr>
    </w:tbl>
    <w:p w14:paraId="6D5F9064" w14:textId="52FD2B55" w:rsidR="00E901CB" w:rsidRPr="00702453" w:rsidRDefault="00E901CB" w:rsidP="00E901CB">
      <w:pPr>
        <w:pStyle w:val="Caption"/>
      </w:pPr>
      <w:bookmarkStart w:id="188" w:name="_Toc115792399"/>
      <w:r w:rsidRPr="00702453">
        <w:lastRenderedPageBreak/>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7</w:t>
      </w:r>
      <w:r>
        <w:rPr>
          <w:noProof/>
        </w:rPr>
        <w:fldChar w:fldCharType="end"/>
      </w:r>
      <w:r w:rsidRPr="00702453">
        <w:t xml:space="preserve">: </w:t>
      </w:r>
      <w:r>
        <w:t xml:space="preserve">Input Signal mappings of Function </w:t>
      </w:r>
      <w:r>
        <w:rPr>
          <w:lang w:val="en-GB"/>
        </w:rPr>
        <w:t xml:space="preserve">Manual </w:t>
      </w:r>
      <w:r w:rsidR="005A46E0">
        <w:rPr>
          <w:lang w:val="en-GB"/>
        </w:rPr>
        <w:t>Video</w:t>
      </w:r>
      <w:r>
        <w:rPr>
          <w:lang w:val="en-GB"/>
        </w:rPr>
        <w:t xml:space="preserve"> Record</w:t>
      </w:r>
      <w:bookmarkEnd w:id="188"/>
    </w:p>
    <w:p w14:paraId="06333E4C" w14:textId="77777777" w:rsidR="00E901CB" w:rsidRDefault="00E901CB" w:rsidP="00E901CB">
      <w:pPr>
        <w:pStyle w:val="Heading6"/>
        <w:rPr>
          <w:lang w:val="en-GB"/>
        </w:rPr>
      </w:pPr>
      <w:bookmarkStart w:id="189" w:name="_Toc122965453"/>
      <w:r>
        <w:rPr>
          <w:lang w:val="en-GB"/>
        </w:rPr>
        <w:t>Output</w:t>
      </w:r>
      <w:r w:rsidRPr="002824C9">
        <w:rPr>
          <w:lang w:val="en-GB"/>
        </w:rPr>
        <w:t>s</w:t>
      </w:r>
      <w:bookmarkEnd w:id="189"/>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901CB" w:rsidRPr="00E54DEA" w14:paraId="71EC291F" w14:textId="77777777" w:rsidTr="0092655B">
        <w:trPr>
          <w:trHeight w:val="173"/>
        </w:trPr>
        <w:tc>
          <w:tcPr>
            <w:tcW w:w="1885" w:type="dxa"/>
            <w:shd w:val="clear" w:color="auto" w:fill="D9D9D9" w:themeFill="background1" w:themeFillShade="D9"/>
            <w:noWrap/>
            <w:hideMark/>
          </w:tcPr>
          <w:p w14:paraId="76E9A7B9" w14:textId="77777777" w:rsidR="00E901CB" w:rsidRPr="00E54DEA" w:rsidRDefault="00E901CB" w:rsidP="0092655B">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7CD4544C" w14:textId="77777777" w:rsidR="00E901CB" w:rsidRDefault="00E901CB" w:rsidP="0092655B">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8B2DD9E" w14:textId="77777777" w:rsidR="00E901CB" w:rsidRDefault="00E901CB" w:rsidP="0092655B">
            <w:pPr>
              <w:overflowPunct/>
              <w:autoSpaceDE/>
              <w:autoSpaceDN/>
              <w:adjustRightInd/>
              <w:textAlignment w:val="auto"/>
              <w:rPr>
                <w:rFonts w:cs="Arial"/>
                <w:b/>
                <w:bCs/>
                <w:color w:val="000000"/>
              </w:rPr>
            </w:pPr>
            <w:r>
              <w:rPr>
                <w:rFonts w:cs="Arial"/>
                <w:b/>
                <w:bCs/>
                <w:color w:val="000000"/>
              </w:rPr>
              <w:t>Mapping Details</w:t>
            </w:r>
          </w:p>
          <w:p w14:paraId="00ECF9E7" w14:textId="77777777" w:rsidR="00E901CB" w:rsidRPr="001321BD" w:rsidRDefault="00E901CB" w:rsidP="0092655B">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E3BBE01" w14:textId="77777777" w:rsidR="00E901CB" w:rsidRDefault="00E901CB" w:rsidP="0092655B">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74F4F0D9" w14:textId="77777777" w:rsidR="00E901CB" w:rsidRDefault="00E901CB" w:rsidP="0092655B">
            <w:pPr>
              <w:overflowPunct/>
              <w:autoSpaceDE/>
              <w:autoSpaceDN/>
              <w:adjustRightInd/>
              <w:textAlignment w:val="auto"/>
              <w:rPr>
                <w:rFonts w:cs="Arial"/>
                <w:b/>
                <w:bCs/>
                <w:color w:val="000000"/>
              </w:rPr>
            </w:pPr>
            <w:r>
              <w:rPr>
                <w:rFonts w:cs="Arial"/>
                <w:b/>
                <w:bCs/>
                <w:color w:val="000000"/>
              </w:rPr>
              <w:t>Connection</w:t>
            </w:r>
          </w:p>
          <w:p w14:paraId="73C89AEB" w14:textId="77777777" w:rsidR="00E901CB" w:rsidRDefault="00E901CB" w:rsidP="0092655B">
            <w:pPr>
              <w:overflowPunct/>
              <w:autoSpaceDE/>
              <w:autoSpaceDN/>
              <w:adjustRightInd/>
              <w:textAlignment w:val="auto"/>
              <w:rPr>
                <w:rFonts w:cs="Arial"/>
                <w:b/>
                <w:bCs/>
                <w:color w:val="000000"/>
              </w:rPr>
            </w:pPr>
            <w:r w:rsidRPr="001321BD">
              <w:rPr>
                <w:i/>
              </w:rPr>
              <w:t>(Optional)</w:t>
            </w:r>
          </w:p>
        </w:tc>
      </w:tr>
      <w:tr w:rsidR="00E901CB" w:rsidRPr="003F473D" w14:paraId="68C0E8FC" w14:textId="77777777" w:rsidTr="0092655B">
        <w:trPr>
          <w:trHeight w:val="143"/>
        </w:trPr>
        <w:tc>
          <w:tcPr>
            <w:tcW w:w="1885" w:type="dxa"/>
            <w:noWrap/>
          </w:tcPr>
          <w:p w14:paraId="0BF27EEE" w14:textId="70843379" w:rsidR="00E901CB" w:rsidRPr="00246A19" w:rsidRDefault="00E901CB" w:rsidP="0092655B">
            <w:pPr>
              <w:overflowPunct/>
              <w:autoSpaceDE/>
              <w:autoSpaceDN/>
              <w:adjustRightInd/>
              <w:textAlignment w:val="auto"/>
              <w:rPr>
                <w:rFonts w:cs="Arial"/>
                <w:color w:val="000000" w:themeColor="text1"/>
                <w:sz w:val="18"/>
              </w:rPr>
            </w:pPr>
            <w:proofErr w:type="spellStart"/>
            <w:r>
              <w:rPr>
                <w:rFonts w:cs="Arial"/>
                <w:color w:val="000000" w:themeColor="text1"/>
                <w:sz w:val="18"/>
              </w:rPr>
              <w:t>Manual_</w:t>
            </w:r>
            <w:r w:rsidR="00B74A2C">
              <w:rPr>
                <w:rFonts w:cs="Arial"/>
                <w:color w:val="000000" w:themeColor="text1"/>
                <w:sz w:val="18"/>
              </w:rPr>
              <w:t>Video</w:t>
            </w:r>
            <w:r>
              <w:rPr>
                <w:rFonts w:cs="Arial"/>
                <w:color w:val="000000" w:themeColor="text1"/>
                <w:sz w:val="18"/>
              </w:rPr>
              <w:t>_Rsp</w:t>
            </w:r>
            <w:proofErr w:type="spellEnd"/>
          </w:p>
        </w:tc>
        <w:tc>
          <w:tcPr>
            <w:tcW w:w="2070" w:type="dxa"/>
          </w:tcPr>
          <w:p w14:paraId="70FC1CE4" w14:textId="77777777" w:rsidR="00E901CB" w:rsidRPr="00246A19" w:rsidRDefault="00E901CB" w:rsidP="0092655B">
            <w:pPr>
              <w:rPr>
                <w:rFonts w:cs="Arial"/>
                <w:color w:val="000000" w:themeColor="text1"/>
                <w:sz w:val="18"/>
              </w:rPr>
            </w:pPr>
            <w:r w:rsidRPr="00246A19">
              <w:rPr>
                <w:rFonts w:cs="Arial"/>
                <w:color w:val="000000" w:themeColor="text1"/>
                <w:sz w:val="18"/>
              </w:rPr>
              <w:t>DVR Command Response</w:t>
            </w:r>
          </w:p>
        </w:tc>
        <w:tc>
          <w:tcPr>
            <w:tcW w:w="3510" w:type="dxa"/>
          </w:tcPr>
          <w:p w14:paraId="12ED4C05" w14:textId="77777777" w:rsidR="00E901CB" w:rsidRDefault="00E901CB" w:rsidP="0092655B">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348A1297" w14:textId="77777777" w:rsidR="00E901CB" w:rsidRPr="00D20BE7" w:rsidRDefault="00E901CB" w:rsidP="0092655B">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2FF7FC3B" w14:textId="77777777" w:rsidR="00E901CB" w:rsidRPr="00D20BE7" w:rsidRDefault="00E901CB" w:rsidP="0092655B">
            <w:pPr>
              <w:rPr>
                <w:sz w:val="18"/>
              </w:rPr>
            </w:pPr>
            <w:r w:rsidRPr="003513AE">
              <w:rPr>
                <w:rFonts w:cs="Arial"/>
                <w:color w:val="000000" w:themeColor="text1"/>
                <w:sz w:val="18"/>
              </w:rPr>
              <w:t>NA.</w:t>
            </w:r>
          </w:p>
        </w:tc>
        <w:tc>
          <w:tcPr>
            <w:tcW w:w="1386" w:type="dxa"/>
          </w:tcPr>
          <w:p w14:paraId="579420F3" w14:textId="77777777" w:rsidR="00E901CB" w:rsidRPr="008D2226" w:rsidRDefault="00E901CB" w:rsidP="0092655B">
            <w:pPr>
              <w:rPr>
                <w:sz w:val="18"/>
              </w:rPr>
            </w:pPr>
            <w:r w:rsidRPr="003513AE">
              <w:rPr>
                <w:rFonts w:cs="Arial"/>
                <w:color w:val="000000" w:themeColor="text1"/>
                <w:sz w:val="18"/>
              </w:rPr>
              <w:t>NA.</w:t>
            </w:r>
          </w:p>
        </w:tc>
      </w:tr>
      <w:tr w:rsidR="00E901CB" w:rsidRPr="003F473D" w14:paraId="64230DDE" w14:textId="77777777" w:rsidTr="0092655B">
        <w:trPr>
          <w:trHeight w:val="70"/>
        </w:trPr>
        <w:tc>
          <w:tcPr>
            <w:tcW w:w="1885" w:type="dxa"/>
            <w:noWrap/>
          </w:tcPr>
          <w:p w14:paraId="4BB6FC2A" w14:textId="65D9E0B3" w:rsidR="00E901CB" w:rsidRPr="00246A19" w:rsidRDefault="00E901CB" w:rsidP="0092655B">
            <w:pPr>
              <w:overflowPunct/>
              <w:autoSpaceDE/>
              <w:autoSpaceDN/>
              <w:adjustRightInd/>
              <w:textAlignment w:val="auto"/>
              <w:rPr>
                <w:rFonts w:cs="Arial"/>
                <w:color w:val="000000" w:themeColor="text1"/>
                <w:sz w:val="18"/>
              </w:rPr>
            </w:pPr>
            <w:proofErr w:type="spellStart"/>
            <w:r>
              <w:rPr>
                <w:rFonts w:cs="Arial"/>
                <w:color w:val="000000" w:themeColor="text1"/>
                <w:sz w:val="18"/>
              </w:rPr>
              <w:t>Manual_</w:t>
            </w:r>
            <w:r w:rsidR="00B74A2C">
              <w:rPr>
                <w:rFonts w:cs="Arial"/>
                <w:color w:val="000000" w:themeColor="text1"/>
                <w:sz w:val="18"/>
              </w:rPr>
              <w:t>Video</w:t>
            </w:r>
            <w:r>
              <w:rPr>
                <w:rFonts w:cs="Arial"/>
                <w:color w:val="000000" w:themeColor="text1"/>
                <w:sz w:val="18"/>
              </w:rPr>
              <w:t>_Rst</w:t>
            </w:r>
            <w:proofErr w:type="spellEnd"/>
          </w:p>
        </w:tc>
        <w:tc>
          <w:tcPr>
            <w:tcW w:w="2070" w:type="dxa"/>
          </w:tcPr>
          <w:p w14:paraId="45F4B152" w14:textId="77777777" w:rsidR="00E901CB" w:rsidRPr="00246A19" w:rsidRDefault="00E901CB" w:rsidP="0092655B">
            <w:pPr>
              <w:rPr>
                <w:rFonts w:cs="Arial"/>
                <w:color w:val="000000" w:themeColor="text1"/>
                <w:sz w:val="18"/>
              </w:rPr>
            </w:pPr>
            <w:r w:rsidRPr="00246A19">
              <w:rPr>
                <w:rFonts w:cs="Arial"/>
                <w:color w:val="000000" w:themeColor="text1"/>
                <w:sz w:val="18"/>
              </w:rPr>
              <w:t>DVR Command Result</w:t>
            </w:r>
          </w:p>
        </w:tc>
        <w:tc>
          <w:tcPr>
            <w:tcW w:w="3510" w:type="dxa"/>
          </w:tcPr>
          <w:p w14:paraId="57437D5D" w14:textId="77777777" w:rsidR="00E901CB" w:rsidRDefault="00E901CB" w:rsidP="0092655B">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32D4C2D" w14:textId="77777777" w:rsidR="00E901CB" w:rsidRPr="00D20BE7" w:rsidRDefault="00E901CB" w:rsidP="0092655B">
            <w:pPr>
              <w:rPr>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0BD029B3" w14:textId="77777777" w:rsidR="00E901CB" w:rsidRPr="00D20BE7" w:rsidRDefault="00E901CB" w:rsidP="0092655B">
            <w:pPr>
              <w:rPr>
                <w:color w:val="000000" w:themeColor="text1"/>
                <w:sz w:val="18"/>
              </w:rPr>
            </w:pPr>
            <w:r w:rsidRPr="003513AE">
              <w:rPr>
                <w:rFonts w:cs="Arial"/>
                <w:color w:val="000000" w:themeColor="text1"/>
                <w:sz w:val="18"/>
              </w:rPr>
              <w:t>NA.</w:t>
            </w:r>
          </w:p>
        </w:tc>
        <w:tc>
          <w:tcPr>
            <w:tcW w:w="1386" w:type="dxa"/>
          </w:tcPr>
          <w:p w14:paraId="4BDC7937" w14:textId="77777777" w:rsidR="00E901CB" w:rsidRPr="00D20BE7" w:rsidRDefault="00E901CB" w:rsidP="0092655B">
            <w:pPr>
              <w:rPr>
                <w:color w:val="000000" w:themeColor="text1"/>
                <w:sz w:val="18"/>
              </w:rPr>
            </w:pPr>
            <w:r w:rsidRPr="003513AE">
              <w:rPr>
                <w:rFonts w:cs="Arial"/>
                <w:color w:val="000000" w:themeColor="text1"/>
                <w:sz w:val="18"/>
              </w:rPr>
              <w:t>NA.</w:t>
            </w:r>
          </w:p>
        </w:tc>
      </w:tr>
      <w:tr w:rsidR="008F1B68" w:rsidRPr="003F473D" w14:paraId="3864B6D0" w14:textId="77777777" w:rsidTr="0092655B">
        <w:trPr>
          <w:trHeight w:val="70"/>
        </w:trPr>
        <w:tc>
          <w:tcPr>
            <w:tcW w:w="1885" w:type="dxa"/>
            <w:noWrap/>
          </w:tcPr>
          <w:p w14:paraId="0511C204" w14:textId="706A8F83" w:rsidR="008F1B68" w:rsidRPr="00246A19" w:rsidRDefault="008F1B68" w:rsidP="008F1B68">
            <w:pPr>
              <w:overflowPunct/>
              <w:autoSpaceDE/>
              <w:autoSpaceDN/>
              <w:adjustRightInd/>
              <w:textAlignment w:val="auto"/>
              <w:rPr>
                <w:rFonts w:cs="Arial"/>
                <w:color w:val="000000" w:themeColor="text1"/>
                <w:sz w:val="18"/>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eo_Record_Status</w:t>
            </w:r>
            <w:proofErr w:type="spellEnd"/>
          </w:p>
        </w:tc>
        <w:tc>
          <w:tcPr>
            <w:tcW w:w="2070" w:type="dxa"/>
          </w:tcPr>
          <w:p w14:paraId="154CD757" w14:textId="43108236" w:rsidR="008F1B68" w:rsidRPr="00246A19" w:rsidRDefault="008F1B68" w:rsidP="008F1B68">
            <w:pPr>
              <w:rPr>
                <w:rFonts w:cs="Arial"/>
                <w:color w:val="000000" w:themeColor="text1"/>
                <w:sz w:val="18"/>
              </w:rPr>
            </w:pPr>
            <w:r w:rsidRPr="00102E78">
              <w:rPr>
                <w:rFonts w:cs="Arial"/>
                <w:color w:val="000000" w:themeColor="text1"/>
                <w:sz w:val="18"/>
                <w:lang w:eastAsia="zh-CN"/>
              </w:rPr>
              <w:t>Video Record Status</w:t>
            </w:r>
          </w:p>
        </w:tc>
        <w:tc>
          <w:tcPr>
            <w:tcW w:w="3510" w:type="dxa"/>
          </w:tcPr>
          <w:p w14:paraId="6B602190" w14:textId="77777777" w:rsidR="008F1B68" w:rsidRDefault="008F1B68" w:rsidP="008F1B68">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3FEDEDD0" w14:textId="61F48A3F" w:rsidR="008F1B68" w:rsidRPr="00AB54E4" w:rsidRDefault="008F1B68" w:rsidP="008F1B68">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25C909CC" w14:textId="7D687351" w:rsidR="008F1B68" w:rsidRPr="003513AE" w:rsidRDefault="008F1B68" w:rsidP="008F1B68">
            <w:pPr>
              <w:rPr>
                <w:rFonts w:cs="Arial"/>
                <w:color w:val="000000" w:themeColor="text1"/>
                <w:sz w:val="18"/>
              </w:rPr>
            </w:pPr>
            <w:r w:rsidRPr="003513AE">
              <w:rPr>
                <w:rFonts w:cs="Arial"/>
                <w:color w:val="000000" w:themeColor="text1"/>
                <w:sz w:val="18"/>
              </w:rPr>
              <w:t>NA.</w:t>
            </w:r>
          </w:p>
        </w:tc>
        <w:tc>
          <w:tcPr>
            <w:tcW w:w="1386" w:type="dxa"/>
          </w:tcPr>
          <w:p w14:paraId="2C89AAA8" w14:textId="2B1CE1DD" w:rsidR="008F1B68" w:rsidRPr="003513AE" w:rsidRDefault="008F1B68" w:rsidP="008F1B68">
            <w:pPr>
              <w:rPr>
                <w:rFonts w:cs="Arial"/>
                <w:color w:val="000000" w:themeColor="text1"/>
                <w:sz w:val="18"/>
              </w:rPr>
            </w:pPr>
            <w:r w:rsidRPr="003513AE">
              <w:rPr>
                <w:rFonts w:cs="Arial"/>
                <w:color w:val="000000" w:themeColor="text1"/>
                <w:sz w:val="18"/>
              </w:rPr>
              <w:t>NA.</w:t>
            </w:r>
          </w:p>
        </w:tc>
      </w:tr>
      <w:tr w:rsidR="00577E3A" w:rsidRPr="003F473D" w14:paraId="2241E587" w14:textId="77777777" w:rsidTr="0092655B">
        <w:trPr>
          <w:trHeight w:val="70"/>
        </w:trPr>
        <w:tc>
          <w:tcPr>
            <w:tcW w:w="1885" w:type="dxa"/>
            <w:noWrap/>
          </w:tcPr>
          <w:p w14:paraId="297FF786" w14:textId="1E8B2C8E" w:rsidR="00577E3A" w:rsidRDefault="00577E3A" w:rsidP="00577E3A">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eo_Recording_Timestamp</w:t>
            </w:r>
            <w:proofErr w:type="spellEnd"/>
          </w:p>
        </w:tc>
        <w:tc>
          <w:tcPr>
            <w:tcW w:w="2070" w:type="dxa"/>
          </w:tcPr>
          <w:p w14:paraId="2D47A03B" w14:textId="105F7301" w:rsidR="00577E3A" w:rsidRPr="00102E78" w:rsidRDefault="00577E3A" w:rsidP="00577E3A">
            <w:pPr>
              <w:rPr>
                <w:rFonts w:cs="Arial"/>
                <w:color w:val="000000" w:themeColor="text1"/>
                <w:sz w:val="18"/>
                <w:lang w:eastAsia="zh-CN"/>
              </w:rPr>
            </w:pPr>
            <w:r w:rsidRPr="006545B8">
              <w:rPr>
                <w:rFonts w:cs="Arial"/>
                <w:color w:val="000000" w:themeColor="text1"/>
                <w:sz w:val="18"/>
                <w:lang w:eastAsia="zh-CN"/>
              </w:rPr>
              <w:t>Video Recording Timer</w:t>
            </w:r>
          </w:p>
        </w:tc>
        <w:tc>
          <w:tcPr>
            <w:tcW w:w="3510" w:type="dxa"/>
          </w:tcPr>
          <w:p w14:paraId="794D4E19" w14:textId="77777777" w:rsidR="00577E3A" w:rsidRDefault="00577E3A" w:rsidP="00577E3A">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6545B8">
              <w:rPr>
                <w:rFonts w:cs="Arial"/>
                <w:color w:val="000000" w:themeColor="text1"/>
                <w:sz w:val="18"/>
                <w:lang w:eastAsia="zh-CN"/>
              </w:rPr>
              <w:t>IDCM_</w:t>
            </w:r>
            <w:r w:rsidRPr="004D65A0">
              <w:rPr>
                <w:rFonts w:cs="Arial"/>
                <w:color w:val="000000" w:themeColor="text1"/>
                <w:sz w:val="18"/>
                <w:lang w:eastAsia="zh-CN"/>
              </w:rPr>
              <w:t>RecordProgress_Int</w:t>
            </w:r>
            <w:proofErr w:type="spellEnd"/>
            <w:r>
              <w:rPr>
                <w:szCs w:val="22"/>
              </w:rPr>
              <w:t xml:space="preserve"> </w:t>
            </w:r>
            <w:r w:rsidRPr="00B32106">
              <w:rPr>
                <w:rFonts w:cs="Arial"/>
                <w:sz w:val="18"/>
                <w:szCs w:val="22"/>
              </w:rPr>
              <w:t>[Type:0x0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2</w:t>
            </w:r>
            <w:r w:rsidRPr="00B32106">
              <w:rPr>
                <w:rFonts w:cs="Arial"/>
                <w:sz w:val="18"/>
                <w:szCs w:val="22"/>
              </w:rPr>
              <w:t>]</w:t>
            </w:r>
            <w:r>
              <w:rPr>
                <w:rFonts w:cs="Arial"/>
                <w:sz w:val="18"/>
                <w:szCs w:val="22"/>
              </w:rPr>
              <w:t xml:space="preserve"> </w:t>
            </w:r>
          </w:p>
          <w:p w14:paraId="2FDAB507" w14:textId="25BA1549" w:rsidR="00577E3A" w:rsidRPr="004467AA" w:rsidRDefault="00577E3A" w:rsidP="00577E3A">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w:t>
            </w:r>
          </w:p>
        </w:tc>
        <w:tc>
          <w:tcPr>
            <w:tcW w:w="1350" w:type="dxa"/>
          </w:tcPr>
          <w:p w14:paraId="745F8CDB" w14:textId="25200810" w:rsidR="00577E3A" w:rsidRPr="003513AE" w:rsidRDefault="00577E3A" w:rsidP="00577E3A">
            <w:pPr>
              <w:rPr>
                <w:rFonts w:cs="Arial"/>
                <w:color w:val="000000" w:themeColor="text1"/>
                <w:sz w:val="18"/>
              </w:rPr>
            </w:pPr>
            <w:r w:rsidRPr="003513AE">
              <w:rPr>
                <w:rFonts w:cs="Arial"/>
                <w:color w:val="000000" w:themeColor="text1"/>
                <w:sz w:val="18"/>
              </w:rPr>
              <w:t>NA.</w:t>
            </w:r>
          </w:p>
        </w:tc>
        <w:tc>
          <w:tcPr>
            <w:tcW w:w="1386" w:type="dxa"/>
          </w:tcPr>
          <w:p w14:paraId="10AB9A0F" w14:textId="74C21E3D" w:rsidR="00577E3A" w:rsidRPr="003513AE" w:rsidRDefault="00577E3A" w:rsidP="00577E3A">
            <w:pPr>
              <w:rPr>
                <w:rFonts w:cs="Arial"/>
                <w:color w:val="000000" w:themeColor="text1"/>
                <w:sz w:val="18"/>
              </w:rPr>
            </w:pPr>
            <w:r w:rsidRPr="003513AE">
              <w:rPr>
                <w:rFonts w:cs="Arial"/>
                <w:color w:val="000000" w:themeColor="text1"/>
                <w:sz w:val="18"/>
              </w:rPr>
              <w:t>NA.</w:t>
            </w:r>
          </w:p>
        </w:tc>
      </w:tr>
      <w:tr w:rsidR="00052D05" w:rsidRPr="003F473D" w14:paraId="2C65E8E3" w14:textId="77777777" w:rsidTr="0092655B">
        <w:trPr>
          <w:trHeight w:val="70"/>
        </w:trPr>
        <w:tc>
          <w:tcPr>
            <w:tcW w:w="1885" w:type="dxa"/>
            <w:noWrap/>
          </w:tcPr>
          <w:p w14:paraId="7615E84A" w14:textId="77777777" w:rsidR="00052D05" w:rsidRPr="00246A19" w:rsidRDefault="00052D05" w:rsidP="00052D05">
            <w:pPr>
              <w:overflowPunct/>
              <w:autoSpaceDE/>
              <w:autoSpaceDN/>
              <w:adjustRightInd/>
              <w:textAlignment w:val="auto"/>
              <w:rPr>
                <w:rFonts w:cs="Arial"/>
                <w:color w:val="000000" w:themeColor="text1"/>
                <w:sz w:val="18"/>
              </w:rPr>
            </w:pPr>
          </w:p>
        </w:tc>
        <w:tc>
          <w:tcPr>
            <w:tcW w:w="2070" w:type="dxa"/>
          </w:tcPr>
          <w:p w14:paraId="417D60F5" w14:textId="77777777" w:rsidR="00052D05" w:rsidRPr="00246A19" w:rsidRDefault="00052D05" w:rsidP="00052D05">
            <w:pPr>
              <w:rPr>
                <w:rFonts w:cs="Arial"/>
                <w:color w:val="000000" w:themeColor="text1"/>
                <w:sz w:val="18"/>
              </w:rPr>
            </w:pPr>
          </w:p>
        </w:tc>
        <w:tc>
          <w:tcPr>
            <w:tcW w:w="3510" w:type="dxa"/>
          </w:tcPr>
          <w:p w14:paraId="01FD7D6F" w14:textId="77777777" w:rsidR="00052D05" w:rsidRPr="00AB54E4" w:rsidRDefault="00052D05" w:rsidP="00052D05">
            <w:pPr>
              <w:rPr>
                <w:rFonts w:cs="Arial"/>
                <w:b/>
                <w:bCs/>
                <w:color w:val="000000" w:themeColor="text1"/>
                <w:sz w:val="18"/>
              </w:rPr>
            </w:pPr>
          </w:p>
        </w:tc>
        <w:tc>
          <w:tcPr>
            <w:tcW w:w="1350" w:type="dxa"/>
          </w:tcPr>
          <w:p w14:paraId="74C1CA69" w14:textId="77777777" w:rsidR="00052D05" w:rsidRPr="003513AE" w:rsidRDefault="00052D05" w:rsidP="00052D05">
            <w:pPr>
              <w:rPr>
                <w:rFonts w:cs="Arial"/>
                <w:color w:val="000000" w:themeColor="text1"/>
                <w:sz w:val="18"/>
              </w:rPr>
            </w:pPr>
          </w:p>
        </w:tc>
        <w:tc>
          <w:tcPr>
            <w:tcW w:w="1386" w:type="dxa"/>
          </w:tcPr>
          <w:p w14:paraId="497F1C1A" w14:textId="77777777" w:rsidR="00052D05" w:rsidRPr="003513AE" w:rsidRDefault="00052D05" w:rsidP="00052D05">
            <w:pPr>
              <w:rPr>
                <w:rFonts w:cs="Arial"/>
                <w:color w:val="000000" w:themeColor="text1"/>
                <w:sz w:val="18"/>
              </w:rPr>
            </w:pPr>
          </w:p>
        </w:tc>
      </w:tr>
    </w:tbl>
    <w:p w14:paraId="32FD95AA" w14:textId="6937A19C" w:rsidR="00E901CB" w:rsidRPr="00702453" w:rsidRDefault="00E901CB" w:rsidP="00E901CB">
      <w:pPr>
        <w:pStyle w:val="Caption"/>
      </w:pPr>
      <w:bookmarkStart w:id="190" w:name="_Toc115792400"/>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8</w:t>
      </w:r>
      <w:r>
        <w:rPr>
          <w:noProof/>
        </w:rPr>
        <w:fldChar w:fldCharType="end"/>
      </w:r>
      <w:r w:rsidRPr="00702453">
        <w:t xml:space="preserve">: </w:t>
      </w:r>
      <w:r>
        <w:t xml:space="preserve">Output Signal mappings of Function </w:t>
      </w:r>
      <w:r>
        <w:rPr>
          <w:lang w:val="en-GB"/>
        </w:rPr>
        <w:t xml:space="preserve">Manual </w:t>
      </w:r>
      <w:r w:rsidR="005A46E0">
        <w:rPr>
          <w:lang w:val="en-GB"/>
        </w:rPr>
        <w:t>Video</w:t>
      </w:r>
      <w:r>
        <w:rPr>
          <w:lang w:val="en-GB"/>
        </w:rPr>
        <w:t xml:space="preserve"> Record</w:t>
      </w:r>
      <w:bookmarkEnd w:id="190"/>
    </w:p>
    <w:p w14:paraId="456375DF" w14:textId="77777777" w:rsidR="00E901CB" w:rsidRPr="00612064" w:rsidRDefault="00E901CB" w:rsidP="00E901CB">
      <w:pPr>
        <w:spacing w:before="20"/>
        <w:rPr>
          <w:vanish/>
        </w:rPr>
      </w:pPr>
    </w:p>
    <w:p w14:paraId="13ADC10F" w14:textId="77777777" w:rsidR="00E901CB" w:rsidRDefault="00E901CB" w:rsidP="00E901CB">
      <w:pPr>
        <w:pStyle w:val="Heading6"/>
      </w:pPr>
      <w:bookmarkStart w:id="191" w:name="_Toc122965454"/>
      <w:r>
        <w:t>Parameters</w:t>
      </w:r>
      <w:bookmarkEnd w:id="191"/>
    </w:p>
    <w:p w14:paraId="0BD41626" w14:textId="77777777" w:rsidR="00E901CB" w:rsidRPr="0069522E" w:rsidRDefault="00E901CB" w:rsidP="00E901CB">
      <w:r>
        <w:t>NA.</w:t>
      </w:r>
    </w:p>
    <w:p w14:paraId="62625E09" w14:textId="77777777" w:rsidR="00E901CB" w:rsidRDefault="00E901CB" w:rsidP="00E901CB">
      <w:pPr>
        <w:pStyle w:val="Heading6"/>
      </w:pPr>
      <w:bookmarkStart w:id="192" w:name="_Toc122965455"/>
      <w:r>
        <w:t>Interface</w:t>
      </w:r>
      <w:r w:rsidRPr="003E2313">
        <w:t xml:space="preserve"> Requirements</w:t>
      </w:r>
      <w:bookmarkEnd w:id="192"/>
    </w:p>
    <w:p w14:paraId="72BE5BE1" w14:textId="77777777" w:rsidR="00E901CB" w:rsidRPr="00177AA8" w:rsidRDefault="00E901CB" w:rsidP="00E901CB">
      <w:r>
        <w:rPr>
          <w:rFonts w:cs="Arial"/>
          <w:sz w:val="18"/>
          <w:szCs w:val="22"/>
        </w:rPr>
        <w:t>Refer to DVR UART protocol.</w:t>
      </w:r>
    </w:p>
    <w:p w14:paraId="0BD7B410" w14:textId="77777777" w:rsidR="00E901CB" w:rsidRDefault="00E901CB" w:rsidP="00E901CB">
      <w:pPr>
        <w:pStyle w:val="Heading5"/>
        <w:rPr>
          <w:lang w:val="en-GB"/>
        </w:rPr>
      </w:pPr>
      <w:bookmarkStart w:id="193" w:name="_Toc122965456"/>
      <w:r>
        <w:rPr>
          <w:lang w:val="en-GB"/>
        </w:rPr>
        <w:t>Function Requirements</w:t>
      </w:r>
      <w:bookmarkEnd w:id="193"/>
    </w:p>
    <w:p w14:paraId="6D237DE3" w14:textId="58642963" w:rsidR="00E901CB" w:rsidRDefault="00E901CB" w:rsidP="00E901CB">
      <w:pPr>
        <w:pStyle w:val="Heading6"/>
        <w:rPr>
          <w:lang w:val="en-GB"/>
        </w:rPr>
      </w:pPr>
      <w:bookmarkStart w:id="194" w:name="_Toc122965457"/>
      <w:r>
        <w:rPr>
          <w:lang w:val="en-GB"/>
        </w:rPr>
        <w:t xml:space="preserve">Manual </w:t>
      </w:r>
      <w:r w:rsidR="00747513">
        <w:rPr>
          <w:lang w:val="en-GB"/>
        </w:rPr>
        <w:t>Video</w:t>
      </w:r>
      <w:r>
        <w:rPr>
          <w:lang w:val="en-GB"/>
        </w:rPr>
        <w:t xml:space="preserve"> Record</w:t>
      </w:r>
      <w:r w:rsidR="008547F0">
        <w:rPr>
          <w:lang w:val="en-GB"/>
        </w:rPr>
        <w:t xml:space="preserve"> Start</w:t>
      </w:r>
      <w:bookmarkEnd w:id="194"/>
    </w:p>
    <w:p w14:paraId="05A15086" w14:textId="41DF3EA9" w:rsidR="00E901CB" w:rsidRDefault="00E901CB" w:rsidP="00E901CB">
      <w:r>
        <w:rPr>
          <w:lang w:val="en-GB"/>
        </w:rPr>
        <w:t xml:space="preserve">Once manual </w:t>
      </w:r>
      <w:r w:rsidR="00A34A91">
        <w:rPr>
          <w:lang w:val="en-GB"/>
        </w:rPr>
        <w:t xml:space="preserve">video </w:t>
      </w:r>
      <w:r>
        <w:t xml:space="preserve">is triggered, APIM shall </w:t>
      </w:r>
      <w:r w:rsidR="007A59B1">
        <w:t>send below msg to IDCM</w:t>
      </w:r>
      <w:r>
        <w:t>:</w:t>
      </w:r>
    </w:p>
    <w:p w14:paraId="78D268A9" w14:textId="5076F54C" w:rsidR="00617CC8" w:rsidRDefault="00E901CB" w:rsidP="009513E1">
      <w:pPr>
        <w:pStyle w:val="ListParagraph"/>
        <w:numPr>
          <w:ilvl w:val="0"/>
          <w:numId w:val="16"/>
        </w:numPr>
        <w:rPr>
          <w:rFonts w:ascii="Arial" w:hAnsi="Arial"/>
          <w:i/>
          <w:iCs/>
        </w:rPr>
      </w:pPr>
      <w:r w:rsidRPr="00536B33">
        <w:rPr>
          <w:rFonts w:ascii="Arial" w:hAnsi="Arial"/>
          <w:i/>
          <w:iCs/>
        </w:rPr>
        <w:t xml:space="preserve">HMI Command == </w:t>
      </w:r>
      <w:r w:rsidR="00C16B52">
        <w:rPr>
          <w:rFonts w:ascii="Arial" w:hAnsi="Arial"/>
          <w:i/>
          <w:iCs/>
        </w:rPr>
        <w:t>Video</w:t>
      </w:r>
      <w:r>
        <w:rPr>
          <w:rFonts w:ascii="Arial" w:hAnsi="Arial"/>
          <w:i/>
          <w:iCs/>
        </w:rPr>
        <w:t xml:space="preserve"> Capture</w:t>
      </w:r>
    </w:p>
    <w:p w14:paraId="7EAD403E" w14:textId="7A6E43EB" w:rsidR="009513E1" w:rsidRDefault="009513E1" w:rsidP="009513E1">
      <w:pPr>
        <w:rPr>
          <w:i/>
          <w:iCs/>
        </w:rPr>
      </w:pPr>
    </w:p>
    <w:p w14:paraId="278A1E5B" w14:textId="77777777" w:rsidR="009513E1" w:rsidRDefault="009513E1" w:rsidP="009513E1">
      <w:r>
        <w:t>Command Reception:</w:t>
      </w:r>
    </w:p>
    <w:p w14:paraId="78BB5FE6" w14:textId="77777777" w:rsidR="009513E1" w:rsidRDefault="009513E1" w:rsidP="009513E1">
      <w:r>
        <w:t>When IDCM receives the command, should response below msg:</w:t>
      </w:r>
    </w:p>
    <w:p w14:paraId="475AE866" w14:textId="4B86B009" w:rsidR="009513E1" w:rsidRDefault="009513E1" w:rsidP="009513E1">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144D69">
        <w:rPr>
          <w:rFonts w:ascii="Arial" w:hAnsi="Arial"/>
          <w:i/>
          <w:iCs/>
        </w:rPr>
        <w:t>Video Capture</w:t>
      </w:r>
    </w:p>
    <w:p w14:paraId="059275FD" w14:textId="1EFDE219" w:rsidR="009513E1" w:rsidRDefault="009513E1" w:rsidP="009513E1">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Pr>
          <w:rFonts w:ascii="Arial" w:hAnsi="Arial"/>
          <w:i/>
          <w:iCs/>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0826BF6A" w14:textId="4190A9F3" w:rsidR="00E901CB" w:rsidRDefault="00982F5E" w:rsidP="00E901CB">
      <w:r>
        <w:t>O</w:t>
      </w:r>
      <w:r>
        <w:rPr>
          <w:rFonts w:hint="eastAsia"/>
          <w:lang w:eastAsia="zh-CN"/>
        </w:rPr>
        <w:t>nce</w:t>
      </w:r>
      <w:r w:rsidR="00E901CB">
        <w:t xml:space="preserve"> IDCM </w:t>
      </w:r>
      <w:r>
        <w:t>receive</w:t>
      </w:r>
      <w:r w:rsidR="00991AB9">
        <w:t>s</w:t>
      </w:r>
      <w:r>
        <w:t xml:space="preserve"> the command</w:t>
      </w:r>
      <w:r w:rsidR="00EB1868">
        <w:t xml:space="preserve"> successfully</w:t>
      </w:r>
      <w:r w:rsidR="00E901CB">
        <w:t xml:space="preserve">, </w:t>
      </w:r>
      <w:r w:rsidR="00716DA4">
        <w:t>IDCM should start manual video record</w:t>
      </w:r>
      <w:r w:rsidR="00EB1868">
        <w:t>ing</w:t>
      </w:r>
      <w:r w:rsidR="00716DA4">
        <w:t xml:space="preserve">, </w:t>
      </w:r>
      <w:r w:rsidR="009834D2">
        <w:t>and</w:t>
      </w:r>
      <w:r w:rsidR="007D239E">
        <w:t xml:space="preserve"> synchronize the recording timestamp to APIM</w:t>
      </w:r>
      <w:r w:rsidR="005B20CF">
        <w:t xml:space="preserve"> </w:t>
      </w:r>
      <w:r w:rsidR="004156C4">
        <w:t>periodically</w:t>
      </w:r>
      <w:r w:rsidR="007D239E">
        <w:t>:</w:t>
      </w:r>
    </w:p>
    <w:p w14:paraId="6FBC2A15" w14:textId="34BBA46C" w:rsidR="008F1B68" w:rsidRDefault="008F1B68" w:rsidP="002E1278">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Pr>
          <w:rFonts w:ascii="Arial" w:hAnsi="Arial"/>
          <w:i/>
          <w:iCs/>
        </w:rPr>
        <w:t>Manual</w:t>
      </w:r>
      <w:r w:rsidRPr="00A918FA">
        <w:rPr>
          <w:rFonts w:ascii="Arial" w:hAnsi="Arial"/>
          <w:i/>
          <w:iCs/>
        </w:rPr>
        <w:t xml:space="preserve"> Recording</w:t>
      </w:r>
    </w:p>
    <w:p w14:paraId="10583789" w14:textId="5E6C5330" w:rsidR="00716DA4" w:rsidRDefault="00716DA4" w:rsidP="002E1278">
      <w:pPr>
        <w:pStyle w:val="ListParagraph"/>
        <w:numPr>
          <w:ilvl w:val="0"/>
          <w:numId w:val="15"/>
        </w:numPr>
        <w:rPr>
          <w:rFonts w:ascii="Arial" w:hAnsi="Arial"/>
          <w:i/>
          <w:iCs/>
        </w:rPr>
      </w:pPr>
      <w:r w:rsidRPr="00A90B59">
        <w:rPr>
          <w:rFonts w:ascii="Arial" w:hAnsi="Arial"/>
          <w:i/>
          <w:iCs/>
        </w:rPr>
        <w:t xml:space="preserve">Video Recording Timer == </w:t>
      </w:r>
      <w:r>
        <w:rPr>
          <w:rFonts w:ascii="Arial" w:hAnsi="Arial"/>
          <w:i/>
          <w:iCs/>
        </w:rPr>
        <w:t>“Corresponding recording timestamp”</w:t>
      </w:r>
      <w:r w:rsidR="004156C4">
        <w:rPr>
          <w:rFonts w:ascii="Arial" w:hAnsi="Arial"/>
          <w:i/>
          <w:iCs/>
        </w:rPr>
        <w:t xml:space="preserve"> starts from 1</w:t>
      </w:r>
    </w:p>
    <w:p w14:paraId="547EA017" w14:textId="77777777" w:rsidR="00012C33" w:rsidRDefault="00012C33" w:rsidP="00012C33">
      <w:r>
        <w:t>APIM HMI control:</w:t>
      </w:r>
    </w:p>
    <w:p w14:paraId="0AB27C0A" w14:textId="3B4E8773" w:rsidR="00003103" w:rsidRDefault="00003103" w:rsidP="00003103">
      <w:pPr>
        <w:pStyle w:val="ListParagraph"/>
        <w:numPr>
          <w:ilvl w:val="0"/>
          <w:numId w:val="26"/>
        </w:numPr>
        <w:rPr>
          <w:rFonts w:ascii="Arial" w:hAnsi="Arial"/>
        </w:rPr>
      </w:pPr>
      <w:r w:rsidRPr="00003103">
        <w:rPr>
          <w:rFonts w:ascii="Arial" w:hAnsi="Arial"/>
        </w:rPr>
        <w:t>The live view page on APIM</w:t>
      </w:r>
      <w:r w:rsidRPr="00F45C1F">
        <w:rPr>
          <w:rFonts w:ascii="Arial" w:hAnsi="Arial"/>
        </w:rPr>
        <w:t xml:space="preserve"> should be set to </w:t>
      </w:r>
      <w:r w:rsidR="00DD5E14">
        <w:rPr>
          <w:rFonts w:ascii="Arial" w:hAnsi="Arial"/>
        </w:rPr>
        <w:t>manual</w:t>
      </w:r>
      <w:r>
        <w:rPr>
          <w:rFonts w:ascii="Arial" w:hAnsi="Arial"/>
        </w:rPr>
        <w:t xml:space="preserve"> recording status:</w:t>
      </w:r>
    </w:p>
    <w:p w14:paraId="7C4D31C5" w14:textId="77777777" w:rsidR="00003103" w:rsidRPr="00701255" w:rsidRDefault="00003103" w:rsidP="00003103">
      <w:pPr>
        <w:pStyle w:val="ListParagraph"/>
        <w:numPr>
          <w:ilvl w:val="1"/>
          <w:numId w:val="26"/>
        </w:numPr>
        <w:rPr>
          <w:rFonts w:ascii="Arial" w:hAnsi="Arial"/>
        </w:rPr>
      </w:pPr>
      <w:r>
        <w:rPr>
          <w:rFonts w:ascii="Arial" w:hAnsi="Arial"/>
        </w:rPr>
        <w:t xml:space="preserve">A recording timer should be displayed, value should be same as </w:t>
      </w:r>
      <w:r w:rsidRPr="00A90B59">
        <w:rPr>
          <w:rFonts w:ascii="Arial" w:hAnsi="Arial"/>
          <w:i/>
          <w:iCs/>
        </w:rPr>
        <w:t>Video Recording Timer</w:t>
      </w:r>
      <w:r>
        <w:rPr>
          <w:rFonts w:ascii="Arial" w:hAnsi="Arial"/>
          <w:i/>
          <w:iCs/>
        </w:rPr>
        <w:t>.</w:t>
      </w:r>
    </w:p>
    <w:p w14:paraId="6B012551" w14:textId="428740F2" w:rsidR="00003103" w:rsidRDefault="00003103" w:rsidP="00003103">
      <w:pPr>
        <w:pStyle w:val="ListParagraph"/>
        <w:numPr>
          <w:ilvl w:val="0"/>
          <w:numId w:val="26"/>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should be set to recording status.</w:t>
      </w:r>
    </w:p>
    <w:p w14:paraId="59D3665E" w14:textId="26811539" w:rsidR="001F1794" w:rsidRPr="001F1794" w:rsidRDefault="00037929" w:rsidP="00037929">
      <w:pPr>
        <w:jc w:val="center"/>
      </w:pPr>
      <w:r>
        <w:rPr>
          <w:noProof/>
        </w:rPr>
        <w:lastRenderedPageBreak/>
        <w:drawing>
          <wp:inline distT="0" distB="0" distL="0" distR="0" wp14:anchorId="4117F463" wp14:editId="5A6F707E">
            <wp:extent cx="6038491" cy="214190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4966" cy="2147750"/>
                    </a:xfrm>
                    <a:prstGeom prst="rect">
                      <a:avLst/>
                    </a:prstGeom>
                  </pic:spPr>
                </pic:pic>
              </a:graphicData>
            </a:graphic>
          </wp:inline>
        </w:drawing>
      </w:r>
    </w:p>
    <w:p w14:paraId="75AE59DA" w14:textId="5AFC264F" w:rsidR="00974E5F" w:rsidRDefault="00974E5F" w:rsidP="00974E5F">
      <w:pPr>
        <w:pStyle w:val="Heading6"/>
        <w:rPr>
          <w:lang w:val="en-GB"/>
        </w:rPr>
      </w:pPr>
      <w:bookmarkStart w:id="195" w:name="_Toc122965458"/>
      <w:r>
        <w:rPr>
          <w:lang w:val="en-GB"/>
        </w:rPr>
        <w:t xml:space="preserve">Manual Video Record </w:t>
      </w:r>
      <w:r w:rsidR="00AC639F">
        <w:rPr>
          <w:lang w:val="en-GB"/>
        </w:rPr>
        <w:t>End</w:t>
      </w:r>
      <w:bookmarkEnd w:id="195"/>
    </w:p>
    <w:p w14:paraId="7569D3F5" w14:textId="77777777" w:rsidR="00862F7F" w:rsidRDefault="00862F7F" w:rsidP="00862F7F">
      <w:r>
        <w:t>Command Execution:</w:t>
      </w:r>
    </w:p>
    <w:p w14:paraId="77F553A3" w14:textId="1C7E424C" w:rsidR="00862F7F" w:rsidRDefault="00862F7F" w:rsidP="00862F7F">
      <w:r>
        <w:t xml:space="preserve">If </w:t>
      </w:r>
      <w:r w:rsidR="00FD1769">
        <w:t>manual video</w:t>
      </w:r>
      <w:r>
        <w:t xml:space="preserve"> </w:t>
      </w:r>
      <w:r w:rsidR="00CE0E87">
        <w:t xml:space="preserve">recording </w:t>
      </w:r>
      <w:r>
        <w:t>completes</w:t>
      </w:r>
      <w:r w:rsidR="00F70B84">
        <w:t xml:space="preserve"> </w:t>
      </w:r>
      <w:r w:rsidR="00F20AB3">
        <w:t>with</w:t>
      </w:r>
      <w:r w:rsidR="00302983">
        <w:t xml:space="preserve"> a</w:t>
      </w:r>
      <w:r w:rsidR="00F70B84">
        <w:t xml:space="preserve"> defined timer (default value is 45s)</w:t>
      </w:r>
      <w:r>
        <w:t>, IDCM should response command result:</w:t>
      </w:r>
    </w:p>
    <w:p w14:paraId="19969B50" w14:textId="699FC09D" w:rsidR="00862F7F" w:rsidRDefault="00862F7F" w:rsidP="00862F7F">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017055">
        <w:rPr>
          <w:rFonts w:ascii="Arial" w:hAnsi="Arial"/>
          <w:i/>
          <w:iCs/>
        </w:rPr>
        <w:t>Video</w:t>
      </w:r>
      <w:r>
        <w:rPr>
          <w:rFonts w:ascii="Arial" w:hAnsi="Arial"/>
          <w:i/>
          <w:iCs/>
        </w:rPr>
        <w:t xml:space="preserve"> Capture </w:t>
      </w:r>
    </w:p>
    <w:p w14:paraId="3BE904CC" w14:textId="297FB670" w:rsidR="00862F7F" w:rsidRPr="00815BD4" w:rsidRDefault="00862F7F" w:rsidP="00974E5F">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Pr="003331F4">
        <w:rPr>
          <w:rFonts w:ascii="Arial" w:hAnsi="Arial"/>
          <w:i/>
          <w:iCs/>
        </w:rPr>
        <w:t xml:space="preserve">Execution </w:t>
      </w:r>
      <w:r w:rsidRPr="008D3855">
        <w:rPr>
          <w:rFonts w:ascii="Arial" w:hAnsi="Arial"/>
          <w:i/>
          <w:iCs/>
        </w:rPr>
        <w:t>Succeed</w:t>
      </w:r>
      <w:r>
        <w:rPr>
          <w:rFonts w:ascii="Arial" w:hAnsi="Arial"/>
          <w:i/>
          <w:iCs/>
        </w:rPr>
        <w:t xml:space="preserve"> or </w:t>
      </w:r>
      <w:r w:rsidRPr="003331F4">
        <w:rPr>
          <w:rFonts w:ascii="Arial" w:hAnsi="Arial"/>
          <w:i/>
          <w:iCs/>
        </w:rPr>
        <w:t xml:space="preserve">Execution </w:t>
      </w:r>
      <w:r>
        <w:rPr>
          <w:rFonts w:ascii="Arial" w:hAnsi="Arial"/>
          <w:i/>
          <w:iCs/>
        </w:rPr>
        <w:t>Failed</w:t>
      </w:r>
    </w:p>
    <w:p w14:paraId="5633C522" w14:textId="77777777" w:rsidR="00974E5F" w:rsidRPr="008F1B68" w:rsidRDefault="00974E5F" w:rsidP="00974E5F">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Pr>
          <w:rFonts w:ascii="Arial" w:hAnsi="Arial"/>
          <w:i/>
          <w:iCs/>
        </w:rPr>
        <w:t>“last available value”</w:t>
      </w:r>
    </w:p>
    <w:p w14:paraId="77C0684D" w14:textId="258DB927" w:rsidR="00483F6F" w:rsidRDefault="00483F6F" w:rsidP="00483F6F">
      <w:r>
        <w:t>APIM HMI control:</w:t>
      </w:r>
    </w:p>
    <w:p w14:paraId="394E0991" w14:textId="77777777" w:rsidR="00FA6015" w:rsidRDefault="00FA6015" w:rsidP="00FA6015">
      <w:pPr>
        <w:pStyle w:val="ListParagraph"/>
        <w:numPr>
          <w:ilvl w:val="0"/>
          <w:numId w:val="30"/>
        </w:numPr>
        <w:rPr>
          <w:rFonts w:ascii="Arial" w:hAnsi="Arial"/>
        </w:rPr>
      </w:pPr>
      <w:r w:rsidRPr="00F45C1F">
        <w:rPr>
          <w:rFonts w:ascii="Arial" w:hAnsi="Arial"/>
        </w:rPr>
        <w:t xml:space="preserve">The </w:t>
      </w:r>
      <w:r>
        <w:rPr>
          <w:rFonts w:ascii="Arial" w:hAnsi="Arial"/>
        </w:rPr>
        <w:t xml:space="preserve">live view page </w:t>
      </w:r>
      <w:r w:rsidRPr="00F45C1F">
        <w:rPr>
          <w:rFonts w:ascii="Arial" w:hAnsi="Arial"/>
        </w:rPr>
        <w:t xml:space="preserve">on APIM should be </w:t>
      </w:r>
      <w:r>
        <w:rPr>
          <w:rFonts w:ascii="Arial" w:hAnsi="Arial"/>
        </w:rPr>
        <w:t>recovered to normal status.</w:t>
      </w:r>
    </w:p>
    <w:p w14:paraId="01D1E0C9" w14:textId="77777777" w:rsidR="00FA6015" w:rsidRDefault="00FA6015" w:rsidP="00FA6015">
      <w:pPr>
        <w:pStyle w:val="ListParagraph"/>
        <w:numPr>
          <w:ilvl w:val="0"/>
          <w:numId w:val="30"/>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 xml:space="preserve">should be set to </w:t>
      </w:r>
      <w:r>
        <w:rPr>
          <w:rFonts w:ascii="Arial" w:hAnsi="Arial"/>
        </w:rPr>
        <w:t xml:space="preserve">no </w:t>
      </w:r>
      <w:r w:rsidRPr="0024603B">
        <w:rPr>
          <w:rFonts w:ascii="Arial" w:hAnsi="Arial"/>
        </w:rPr>
        <w:t>recording status.</w:t>
      </w:r>
    </w:p>
    <w:p w14:paraId="720EC069" w14:textId="77777777" w:rsidR="00FE5C4E" w:rsidRPr="00620448" w:rsidRDefault="00FE5C4E" w:rsidP="00FE5C4E">
      <w:pPr>
        <w:pStyle w:val="ListParagraph"/>
        <w:numPr>
          <w:ilvl w:val="0"/>
          <w:numId w:val="30"/>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D01AC4">
        <w:rPr>
          <w:rFonts w:ascii="Arial" w:hAnsi="Arial"/>
          <w:i/>
          <w:iCs/>
        </w:rPr>
        <w:t>Execution Succeed</w:t>
      </w:r>
      <w:r w:rsidRPr="00DD0DCE">
        <w:rPr>
          <w:rFonts w:ascii="Arial" w:hAnsi="Arial"/>
        </w:rPr>
        <w:t>.</w:t>
      </w:r>
    </w:p>
    <w:p w14:paraId="3AF88184" w14:textId="12D97A5F" w:rsidR="00FE5C4E" w:rsidRPr="00620448" w:rsidRDefault="00FE5C4E" w:rsidP="00FE5C4E">
      <w:pPr>
        <w:pStyle w:val="ListParagraph"/>
        <w:numPr>
          <w:ilvl w:val="0"/>
          <w:numId w:val="30"/>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4C5A8377" w14:textId="2BD97E48" w:rsidR="005D10B4" w:rsidRDefault="005D10B4" w:rsidP="005D10B4">
      <w:pPr>
        <w:pStyle w:val="Heading6"/>
        <w:rPr>
          <w:lang w:val="en-GB"/>
        </w:rPr>
      </w:pPr>
      <w:bookmarkStart w:id="196" w:name="_Toc122965459"/>
      <w:r>
        <w:rPr>
          <w:lang w:val="en-GB"/>
        </w:rPr>
        <w:t xml:space="preserve">Manual </w:t>
      </w:r>
      <w:r w:rsidR="00747513">
        <w:rPr>
          <w:lang w:val="en-GB"/>
        </w:rPr>
        <w:t xml:space="preserve">Video </w:t>
      </w:r>
      <w:r>
        <w:rPr>
          <w:lang w:val="en-GB"/>
        </w:rPr>
        <w:t>Record Stop</w:t>
      </w:r>
      <w:bookmarkEnd w:id="196"/>
    </w:p>
    <w:p w14:paraId="477255BB" w14:textId="5D976EFB" w:rsidR="005D10B4" w:rsidRDefault="005D10B4" w:rsidP="005D10B4">
      <w:r w:rsidRPr="00CC3004">
        <w:t xml:space="preserve">Once manual </w:t>
      </w:r>
      <w:r w:rsidR="00885D27">
        <w:t>video stop</w:t>
      </w:r>
      <w:r>
        <w:t xml:space="preserve"> is triggered</w:t>
      </w:r>
      <w:r w:rsidR="0003206F">
        <w:t xml:space="preserve"> before a manual video recording event goes to the end</w:t>
      </w:r>
      <w:r>
        <w:t>, APIM shall input below msg:</w:t>
      </w:r>
    </w:p>
    <w:p w14:paraId="084FB72F" w14:textId="5042D250" w:rsidR="005D10B4" w:rsidRPr="00536B33" w:rsidRDefault="005D10B4" w:rsidP="002E1278">
      <w:pPr>
        <w:pStyle w:val="ListParagraph"/>
        <w:numPr>
          <w:ilvl w:val="0"/>
          <w:numId w:val="16"/>
        </w:numPr>
        <w:rPr>
          <w:rFonts w:ascii="Arial" w:hAnsi="Arial"/>
          <w:i/>
          <w:iCs/>
        </w:rPr>
      </w:pPr>
      <w:r w:rsidRPr="00536B33">
        <w:rPr>
          <w:rFonts w:ascii="Arial" w:hAnsi="Arial"/>
          <w:i/>
          <w:iCs/>
        </w:rPr>
        <w:t xml:space="preserve">HMI Command == </w:t>
      </w:r>
      <w:bookmarkStart w:id="197" w:name="_Hlk115099882"/>
      <w:r w:rsidR="00FB79D7">
        <w:rPr>
          <w:rFonts w:ascii="Arial" w:hAnsi="Arial"/>
          <w:i/>
          <w:iCs/>
        </w:rPr>
        <w:t xml:space="preserve">Stop </w:t>
      </w:r>
      <w:bookmarkEnd w:id="197"/>
      <w:r>
        <w:rPr>
          <w:rFonts w:ascii="Arial" w:hAnsi="Arial"/>
          <w:i/>
          <w:iCs/>
        </w:rPr>
        <w:t>Video Capture</w:t>
      </w:r>
    </w:p>
    <w:p w14:paraId="47184D44" w14:textId="77777777" w:rsidR="00CC3004" w:rsidRDefault="00CC3004" w:rsidP="00CC3004"/>
    <w:p w14:paraId="553F741B" w14:textId="0A2EF922" w:rsidR="00CC3004" w:rsidRDefault="00CC3004" w:rsidP="00CC3004">
      <w:r>
        <w:t>Command Reception:</w:t>
      </w:r>
    </w:p>
    <w:p w14:paraId="75334E27" w14:textId="102EA401" w:rsidR="005D10B4" w:rsidRDefault="00056F04" w:rsidP="005D10B4">
      <w:r>
        <w:t>Once</w:t>
      </w:r>
      <w:r w:rsidR="005D10B4">
        <w:t xml:space="preserve"> IDCM </w:t>
      </w:r>
      <w:r>
        <w:t>receive</w:t>
      </w:r>
      <w:r w:rsidR="00991AB9">
        <w:t>s</w:t>
      </w:r>
      <w:r>
        <w:t xml:space="preserve"> the command</w:t>
      </w:r>
      <w:r w:rsidR="005D10B4">
        <w:t>, and response</w:t>
      </w:r>
      <w:r w:rsidR="008F1B68">
        <w:t>s</w:t>
      </w:r>
      <w:r w:rsidR="005D10B4">
        <w:t xml:space="preserve"> below msg:</w:t>
      </w:r>
    </w:p>
    <w:p w14:paraId="4C4A2454" w14:textId="2516ED63" w:rsidR="005D10B4" w:rsidRDefault="005D10B4"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FB79D7">
        <w:rPr>
          <w:rFonts w:ascii="Arial" w:hAnsi="Arial"/>
          <w:i/>
          <w:iCs/>
        </w:rPr>
        <w:t xml:space="preserve">Stop </w:t>
      </w:r>
      <w:r>
        <w:rPr>
          <w:rFonts w:ascii="Arial" w:hAnsi="Arial"/>
          <w:i/>
          <w:iCs/>
        </w:rPr>
        <w:t xml:space="preserve">Video Capture </w:t>
      </w:r>
    </w:p>
    <w:p w14:paraId="53609596" w14:textId="6FDAD94A" w:rsidR="005D10B4" w:rsidRDefault="005D10B4"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0096297A" w:rsidRPr="008D3855">
        <w:rPr>
          <w:rFonts w:ascii="Arial" w:hAnsi="Arial" w:hint="eastAsia"/>
          <w:i/>
          <w:iCs/>
        </w:rPr>
        <w:t xml:space="preserve">Command </w:t>
      </w:r>
      <w:r w:rsidR="0096297A" w:rsidRPr="008D3855">
        <w:rPr>
          <w:rFonts w:ascii="Arial" w:hAnsi="Arial"/>
          <w:i/>
          <w:iCs/>
        </w:rPr>
        <w:t>R</w:t>
      </w:r>
      <w:r w:rsidR="0096297A" w:rsidRPr="008D3855">
        <w:rPr>
          <w:rFonts w:ascii="Arial" w:hAnsi="Arial" w:hint="eastAsia"/>
          <w:i/>
          <w:iCs/>
        </w:rPr>
        <w:t>eception</w:t>
      </w:r>
      <w:r w:rsidR="0096297A" w:rsidRPr="008D3855">
        <w:rPr>
          <w:rFonts w:ascii="Arial" w:hAnsi="Arial"/>
          <w:i/>
          <w:iCs/>
        </w:rPr>
        <w:t xml:space="preserve"> Succeed</w:t>
      </w:r>
      <w:r w:rsidR="0096297A">
        <w:rPr>
          <w:rFonts w:ascii="Arial" w:hAnsi="Arial"/>
          <w:i/>
          <w:iCs/>
        </w:rPr>
        <w:t xml:space="preserve"> </w:t>
      </w:r>
      <w:r w:rsidR="0096297A" w:rsidRPr="00481D0A">
        <w:rPr>
          <w:rFonts w:ascii="Arial" w:hAnsi="Arial"/>
        </w:rPr>
        <w:t xml:space="preserve">or </w:t>
      </w:r>
      <w:r w:rsidR="0096297A" w:rsidRPr="008D3855">
        <w:rPr>
          <w:rFonts w:ascii="Arial" w:hAnsi="Arial" w:hint="eastAsia"/>
          <w:i/>
          <w:iCs/>
        </w:rPr>
        <w:t xml:space="preserve">Command </w:t>
      </w:r>
      <w:r w:rsidR="0096297A" w:rsidRPr="008D3855">
        <w:rPr>
          <w:rFonts w:ascii="Arial" w:hAnsi="Arial"/>
          <w:i/>
          <w:iCs/>
        </w:rPr>
        <w:t>R</w:t>
      </w:r>
      <w:r w:rsidR="0096297A" w:rsidRPr="008D3855">
        <w:rPr>
          <w:rFonts w:ascii="Arial" w:hAnsi="Arial" w:hint="eastAsia"/>
          <w:i/>
          <w:iCs/>
        </w:rPr>
        <w:t>eception</w:t>
      </w:r>
      <w:r w:rsidR="0096297A" w:rsidRPr="008D3855">
        <w:rPr>
          <w:rFonts w:ascii="Arial" w:hAnsi="Arial"/>
          <w:i/>
          <w:iCs/>
        </w:rPr>
        <w:t xml:space="preserve"> </w:t>
      </w:r>
      <w:r w:rsidR="0096297A">
        <w:rPr>
          <w:rFonts w:ascii="Arial" w:hAnsi="Arial"/>
          <w:i/>
          <w:iCs/>
        </w:rPr>
        <w:t>Failed</w:t>
      </w:r>
    </w:p>
    <w:p w14:paraId="6B46F954" w14:textId="77777777" w:rsidR="00D7782D" w:rsidRDefault="00D7782D" w:rsidP="005D10B4"/>
    <w:p w14:paraId="3B578AFC" w14:textId="1A175AE8" w:rsidR="005D10B4" w:rsidRDefault="00945F70" w:rsidP="005D10B4">
      <w:r>
        <w:t>O</w:t>
      </w:r>
      <w:r>
        <w:rPr>
          <w:rFonts w:hint="eastAsia"/>
          <w:lang w:eastAsia="zh-CN"/>
        </w:rPr>
        <w:t>nce</w:t>
      </w:r>
      <w:r>
        <w:t xml:space="preserve"> IDCM receives the command successfully</w:t>
      </w:r>
      <w:r w:rsidR="005D10B4">
        <w:t>, IDCM shall</w:t>
      </w:r>
      <w:r w:rsidR="00677ACF">
        <w:t xml:space="preserve"> try to stop manual video recording and</w:t>
      </w:r>
      <w:r w:rsidR="005D10B4">
        <w:t xml:space="preserve"> send out command result:</w:t>
      </w:r>
    </w:p>
    <w:p w14:paraId="287BCA2D" w14:textId="7B9DC7E7" w:rsidR="005D10B4" w:rsidRDefault="005D10B4"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FB79D7">
        <w:rPr>
          <w:rFonts w:ascii="Arial" w:hAnsi="Arial"/>
          <w:i/>
          <w:iCs/>
        </w:rPr>
        <w:t xml:space="preserve">Stop </w:t>
      </w:r>
      <w:r>
        <w:rPr>
          <w:rFonts w:ascii="Arial" w:hAnsi="Arial"/>
          <w:i/>
          <w:iCs/>
        </w:rPr>
        <w:t xml:space="preserve">Video Capture </w:t>
      </w:r>
    </w:p>
    <w:p w14:paraId="3007F804" w14:textId="63535FBA" w:rsidR="005D10B4" w:rsidRDefault="005D10B4"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000924DC" w:rsidRPr="003331F4">
        <w:rPr>
          <w:rFonts w:ascii="Arial" w:hAnsi="Arial"/>
          <w:i/>
          <w:iCs/>
        </w:rPr>
        <w:t xml:space="preserve">Execution </w:t>
      </w:r>
      <w:r w:rsidR="000924DC" w:rsidRPr="008D3855">
        <w:rPr>
          <w:rFonts w:ascii="Arial" w:hAnsi="Arial"/>
          <w:i/>
          <w:iCs/>
        </w:rPr>
        <w:t>Succeed</w:t>
      </w:r>
      <w:r w:rsidR="000924DC">
        <w:rPr>
          <w:rFonts w:ascii="Arial" w:hAnsi="Arial"/>
          <w:i/>
          <w:iCs/>
        </w:rPr>
        <w:t xml:space="preserve"> or </w:t>
      </w:r>
      <w:r w:rsidR="000924DC" w:rsidRPr="003331F4">
        <w:rPr>
          <w:rFonts w:ascii="Arial" w:hAnsi="Arial"/>
          <w:i/>
          <w:iCs/>
        </w:rPr>
        <w:t xml:space="preserve">Execution </w:t>
      </w:r>
      <w:r w:rsidR="000924DC">
        <w:rPr>
          <w:rFonts w:ascii="Arial" w:hAnsi="Arial"/>
          <w:i/>
          <w:iCs/>
        </w:rPr>
        <w:t>Failed</w:t>
      </w:r>
    </w:p>
    <w:p w14:paraId="25FE6BEC" w14:textId="77777777" w:rsidR="006545A5" w:rsidRPr="008F1B68" w:rsidRDefault="006545A5" w:rsidP="002E1278">
      <w:pPr>
        <w:pStyle w:val="ListParagraph"/>
        <w:numPr>
          <w:ilvl w:val="0"/>
          <w:numId w:val="15"/>
        </w:numPr>
        <w:rPr>
          <w:rFonts w:ascii="Arial" w:hAnsi="Arial"/>
          <w:i/>
          <w:iCs/>
        </w:rPr>
      </w:pPr>
      <w:r w:rsidRPr="008E7D75">
        <w:rPr>
          <w:rFonts w:ascii="Arial" w:hAnsi="Arial"/>
          <w:i/>
          <w:iCs/>
        </w:rPr>
        <w:t>Video Record Status</w:t>
      </w:r>
      <w:r w:rsidRPr="00A918FA">
        <w:rPr>
          <w:rFonts w:ascii="Arial" w:hAnsi="Arial"/>
          <w:i/>
          <w:iCs/>
        </w:rPr>
        <w:t xml:space="preserve"> == </w:t>
      </w:r>
      <w:r>
        <w:rPr>
          <w:rFonts w:ascii="Arial" w:hAnsi="Arial"/>
          <w:i/>
          <w:iCs/>
        </w:rPr>
        <w:t>“last available value”</w:t>
      </w:r>
    </w:p>
    <w:p w14:paraId="08C05525" w14:textId="7716F81D" w:rsidR="00B80037" w:rsidRDefault="00B80037" w:rsidP="00B80037">
      <w:r>
        <w:t>APIM HMI control</w:t>
      </w:r>
      <w:r w:rsidR="00130779">
        <w:t xml:space="preserve"> when </w:t>
      </w:r>
      <w:r w:rsidR="00130779" w:rsidRPr="003331F4">
        <w:rPr>
          <w:i/>
          <w:iCs/>
        </w:rPr>
        <w:t xml:space="preserve">Execution </w:t>
      </w:r>
      <w:r w:rsidR="00130779" w:rsidRPr="008D3855">
        <w:rPr>
          <w:i/>
          <w:iCs/>
        </w:rPr>
        <w:t>Succeed</w:t>
      </w:r>
      <w:r>
        <w:t>:</w:t>
      </w:r>
    </w:p>
    <w:p w14:paraId="558F11E8" w14:textId="77777777" w:rsidR="00B80037" w:rsidRDefault="00B80037" w:rsidP="00B80037">
      <w:pPr>
        <w:pStyle w:val="ListParagraph"/>
        <w:numPr>
          <w:ilvl w:val="0"/>
          <w:numId w:val="30"/>
        </w:numPr>
        <w:rPr>
          <w:rFonts w:ascii="Arial" w:hAnsi="Arial"/>
        </w:rPr>
      </w:pPr>
      <w:r w:rsidRPr="00F45C1F">
        <w:rPr>
          <w:rFonts w:ascii="Arial" w:hAnsi="Arial"/>
        </w:rPr>
        <w:t xml:space="preserve">The </w:t>
      </w:r>
      <w:r>
        <w:rPr>
          <w:rFonts w:ascii="Arial" w:hAnsi="Arial"/>
        </w:rPr>
        <w:t xml:space="preserve">live view page </w:t>
      </w:r>
      <w:r w:rsidRPr="00F45C1F">
        <w:rPr>
          <w:rFonts w:ascii="Arial" w:hAnsi="Arial"/>
        </w:rPr>
        <w:t xml:space="preserve">on APIM should be </w:t>
      </w:r>
      <w:r>
        <w:rPr>
          <w:rFonts w:ascii="Arial" w:hAnsi="Arial"/>
        </w:rPr>
        <w:t>recovered to normal status.</w:t>
      </w:r>
    </w:p>
    <w:p w14:paraId="6CAEC439" w14:textId="77777777" w:rsidR="00B80037" w:rsidRDefault="00B80037" w:rsidP="00B80037">
      <w:pPr>
        <w:pStyle w:val="ListParagraph"/>
        <w:numPr>
          <w:ilvl w:val="0"/>
          <w:numId w:val="30"/>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 xml:space="preserve">should be set to </w:t>
      </w:r>
      <w:r>
        <w:rPr>
          <w:rFonts w:ascii="Arial" w:hAnsi="Arial"/>
        </w:rPr>
        <w:t xml:space="preserve">no </w:t>
      </w:r>
      <w:r w:rsidRPr="0024603B">
        <w:rPr>
          <w:rFonts w:ascii="Arial" w:hAnsi="Arial"/>
        </w:rPr>
        <w:t>recording status.</w:t>
      </w:r>
    </w:p>
    <w:p w14:paraId="07AAC1D6" w14:textId="77777777" w:rsidR="00B80037" w:rsidRPr="00620448" w:rsidRDefault="00B80037" w:rsidP="00B80037">
      <w:pPr>
        <w:pStyle w:val="ListParagraph"/>
        <w:numPr>
          <w:ilvl w:val="0"/>
          <w:numId w:val="30"/>
        </w:numPr>
        <w:rPr>
          <w:rFonts w:ascii="Arial" w:hAnsi="Arial"/>
        </w:rPr>
      </w:pPr>
      <w:r w:rsidRPr="00E613AE">
        <w:rPr>
          <w:rFonts w:ascii="Arial" w:hAnsi="Arial"/>
        </w:rPr>
        <w:t>APIM should pop up command success</w:t>
      </w:r>
      <w:r>
        <w:rPr>
          <w:rFonts w:ascii="Arial" w:hAnsi="Arial"/>
        </w:rPr>
        <w:t xml:space="preserve"> result to customer if </w:t>
      </w:r>
      <w:r w:rsidRPr="00D933A6">
        <w:rPr>
          <w:rFonts w:ascii="Arial" w:hAnsi="Arial"/>
          <w:i/>
          <w:iCs/>
        </w:rPr>
        <w:t>Execution Succeed</w:t>
      </w:r>
      <w:r w:rsidRPr="00DD0DCE">
        <w:rPr>
          <w:rFonts w:ascii="Arial" w:hAnsi="Arial"/>
        </w:rPr>
        <w:t>.</w:t>
      </w:r>
    </w:p>
    <w:p w14:paraId="3CDADD6C" w14:textId="07839D8B" w:rsidR="00B80037" w:rsidRDefault="00B80037" w:rsidP="00B80037">
      <w:pPr>
        <w:pStyle w:val="ListParagraph"/>
        <w:numPr>
          <w:ilvl w:val="0"/>
          <w:numId w:val="30"/>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5F3F971D" w14:textId="48D50D3A" w:rsidR="00881A38" w:rsidRDefault="00881A38" w:rsidP="00881A38"/>
    <w:p w14:paraId="30694C87" w14:textId="0BCA3F02" w:rsidR="00881A38" w:rsidRPr="00881A38" w:rsidRDefault="00881A38" w:rsidP="00881A38">
      <w:r w:rsidRPr="00E613AE">
        <w:rPr>
          <w:highlight w:val="yellow"/>
        </w:rPr>
        <w:t xml:space="preserve">If customer stops video recording manually, IDCM does not need to feedback </w:t>
      </w:r>
      <w:r w:rsidRPr="00E613AE">
        <w:rPr>
          <w:i/>
          <w:iCs/>
          <w:highlight w:val="yellow"/>
        </w:rPr>
        <w:t>Video Capture</w:t>
      </w:r>
      <w:r w:rsidRPr="00E613AE">
        <w:rPr>
          <w:highlight w:val="yellow"/>
        </w:rPr>
        <w:t xml:space="preserve"> command execution result anymore.</w:t>
      </w:r>
    </w:p>
    <w:p w14:paraId="1BD0B2AF" w14:textId="08CB06C2" w:rsidR="00FD4BE9" w:rsidRDefault="00FD4BE9" w:rsidP="00FD4BE9">
      <w:pPr>
        <w:pStyle w:val="Heading6"/>
        <w:rPr>
          <w:lang w:val="en-GB"/>
        </w:rPr>
      </w:pPr>
      <w:bookmarkStart w:id="198" w:name="_Toc122965460"/>
      <w:r>
        <w:rPr>
          <w:lang w:val="en-GB"/>
        </w:rPr>
        <w:t>Manual Video Record Attributes</w:t>
      </w:r>
      <w:bookmarkEnd w:id="198"/>
    </w:p>
    <w:p w14:paraId="7FA528FA" w14:textId="77777777" w:rsidR="00E613AE" w:rsidRDefault="005D10B4" w:rsidP="00E613AE">
      <w:pPr>
        <w:pStyle w:val="ListParagraph"/>
        <w:numPr>
          <w:ilvl w:val="0"/>
          <w:numId w:val="32"/>
        </w:numPr>
        <w:rPr>
          <w:rFonts w:ascii="Arial" w:hAnsi="Arial"/>
        </w:rPr>
      </w:pPr>
      <w:r w:rsidRPr="00E613AE">
        <w:rPr>
          <w:rFonts w:ascii="Arial" w:hAnsi="Arial"/>
        </w:rPr>
        <w:t xml:space="preserve">Manual video </w:t>
      </w:r>
      <w:r w:rsidR="00E84220" w:rsidRPr="00E613AE">
        <w:rPr>
          <w:rFonts w:ascii="Arial" w:hAnsi="Arial"/>
        </w:rPr>
        <w:t>should be saved into eMMC “Key Data” folder</w:t>
      </w:r>
      <w:r w:rsidR="00E613AE">
        <w:rPr>
          <w:rFonts w:ascii="Arial" w:hAnsi="Arial"/>
        </w:rPr>
        <w:t>.</w:t>
      </w:r>
    </w:p>
    <w:p w14:paraId="04637FD6" w14:textId="7752F12B" w:rsidR="00E901CB" w:rsidRPr="00E613AE" w:rsidRDefault="00E613AE" w:rsidP="00E613AE">
      <w:pPr>
        <w:pStyle w:val="ListParagraph"/>
        <w:numPr>
          <w:ilvl w:val="0"/>
          <w:numId w:val="32"/>
        </w:numPr>
        <w:rPr>
          <w:rFonts w:ascii="Arial" w:hAnsi="Arial"/>
        </w:rPr>
      </w:pPr>
      <w:r>
        <w:rPr>
          <w:rFonts w:ascii="Arial" w:hAnsi="Arial"/>
        </w:rPr>
        <w:t>N</w:t>
      </w:r>
      <w:r w:rsidR="00E901CB" w:rsidRPr="00E613AE">
        <w:rPr>
          <w:rFonts w:ascii="Arial" w:hAnsi="Arial"/>
        </w:rPr>
        <w:t xml:space="preserve">aming rule: </w:t>
      </w:r>
      <w:r w:rsidR="00EA1FFE" w:rsidRPr="00E613AE">
        <w:rPr>
          <w:rFonts w:ascii="Arial" w:hAnsi="Arial"/>
        </w:rPr>
        <w:t>MAN-&lt;Year-Month-Day Hour-Minute-Second&gt;.mp4.</w:t>
      </w:r>
    </w:p>
    <w:p w14:paraId="7684E065" w14:textId="1F1B80EC" w:rsidR="00EA41C3" w:rsidRDefault="005850BD" w:rsidP="00EA41C3">
      <w:pPr>
        <w:pStyle w:val="Heading4"/>
        <w:rPr>
          <w:lang w:val="en-GB"/>
        </w:rPr>
      </w:pPr>
      <w:bookmarkStart w:id="199" w:name="_Toc122965461"/>
      <w:r>
        <w:rPr>
          <w:lang w:val="en-GB"/>
        </w:rPr>
        <w:t xml:space="preserve">Technology </w:t>
      </w:r>
      <w:r w:rsidR="002F294C">
        <w:rPr>
          <w:lang w:val="en-GB"/>
        </w:rPr>
        <w:t xml:space="preserve">Function </w:t>
      </w:r>
      <w:r w:rsidR="00A54381">
        <w:rPr>
          <w:lang w:val="en-GB"/>
        </w:rPr>
        <w:t xml:space="preserve">Video </w:t>
      </w:r>
      <w:r w:rsidR="00A54381" w:rsidRPr="00474E09">
        <w:rPr>
          <w:lang w:val="en-GB"/>
        </w:rPr>
        <w:t>Watermark</w:t>
      </w:r>
      <w:bookmarkEnd w:id="199"/>
    </w:p>
    <w:p w14:paraId="06357FA8" w14:textId="77777777" w:rsidR="00AD79D8" w:rsidRDefault="00AD79D8" w:rsidP="00AD79D8">
      <w:pPr>
        <w:pStyle w:val="Heading5"/>
        <w:rPr>
          <w:lang w:val="en-GB"/>
        </w:rPr>
      </w:pPr>
      <w:bookmarkStart w:id="200" w:name="_Toc122965462"/>
      <w:r>
        <w:rPr>
          <w:lang w:val="en-GB"/>
        </w:rPr>
        <w:lastRenderedPageBreak/>
        <w:t>Function Interfaces</w:t>
      </w:r>
      <w:bookmarkEnd w:id="200"/>
    </w:p>
    <w:p w14:paraId="4D6F1604" w14:textId="77777777" w:rsidR="00AD79D8" w:rsidRDefault="00AD79D8" w:rsidP="00AD79D8">
      <w:pPr>
        <w:pStyle w:val="Heading6"/>
        <w:rPr>
          <w:lang w:val="en-GB"/>
        </w:rPr>
      </w:pPr>
      <w:bookmarkStart w:id="201" w:name="_Toc122965463"/>
      <w:r>
        <w:rPr>
          <w:lang w:val="en-GB"/>
        </w:rPr>
        <w:t>Inputs</w:t>
      </w:r>
      <w:bookmarkEnd w:id="201"/>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AD79D8" w:rsidRPr="00E54DEA" w14:paraId="43A5613F" w14:textId="77777777" w:rsidTr="00A8568F">
        <w:trPr>
          <w:trHeight w:val="173"/>
        </w:trPr>
        <w:tc>
          <w:tcPr>
            <w:tcW w:w="1885" w:type="dxa"/>
            <w:shd w:val="clear" w:color="auto" w:fill="D9D9D9" w:themeFill="background1" w:themeFillShade="D9"/>
            <w:noWrap/>
            <w:hideMark/>
          </w:tcPr>
          <w:p w14:paraId="39AC63F5" w14:textId="77777777" w:rsidR="00AD79D8" w:rsidRPr="00E54DEA" w:rsidRDefault="00AD79D8"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258372F1" w14:textId="77777777" w:rsidR="00AD79D8" w:rsidRDefault="00AD79D8"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3EDD3F39" w14:textId="77777777" w:rsidR="00AD79D8" w:rsidRDefault="00AD79D8" w:rsidP="00A8568F">
            <w:pPr>
              <w:overflowPunct/>
              <w:autoSpaceDE/>
              <w:autoSpaceDN/>
              <w:adjustRightInd/>
              <w:textAlignment w:val="auto"/>
              <w:rPr>
                <w:rFonts w:cs="Arial"/>
                <w:b/>
                <w:bCs/>
                <w:color w:val="000000"/>
              </w:rPr>
            </w:pPr>
            <w:r>
              <w:rPr>
                <w:rFonts w:cs="Arial"/>
                <w:b/>
                <w:bCs/>
                <w:color w:val="000000"/>
              </w:rPr>
              <w:t xml:space="preserve">Mapping Details </w:t>
            </w:r>
          </w:p>
          <w:p w14:paraId="48CF45F9" w14:textId="77777777" w:rsidR="00AD79D8" w:rsidRDefault="00AD79D8" w:rsidP="00A8568F">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52BC3A3F" w14:textId="77777777" w:rsidR="00AD79D8" w:rsidRDefault="00AD79D8" w:rsidP="00A8568F">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1A136618" w14:textId="77777777" w:rsidR="00AD79D8" w:rsidRDefault="00AD79D8" w:rsidP="00A8568F">
            <w:pPr>
              <w:overflowPunct/>
              <w:autoSpaceDE/>
              <w:autoSpaceDN/>
              <w:adjustRightInd/>
              <w:textAlignment w:val="auto"/>
              <w:rPr>
                <w:rFonts w:cs="Arial"/>
                <w:b/>
                <w:bCs/>
                <w:color w:val="000000"/>
              </w:rPr>
            </w:pPr>
            <w:r>
              <w:rPr>
                <w:rFonts w:cs="Arial"/>
                <w:b/>
                <w:bCs/>
                <w:color w:val="000000"/>
              </w:rPr>
              <w:t>Connection</w:t>
            </w:r>
          </w:p>
          <w:p w14:paraId="75406D13" w14:textId="77777777" w:rsidR="00AD79D8" w:rsidRDefault="00AD79D8" w:rsidP="00A8568F">
            <w:pPr>
              <w:overflowPunct/>
              <w:autoSpaceDE/>
              <w:autoSpaceDN/>
              <w:adjustRightInd/>
              <w:textAlignment w:val="auto"/>
              <w:rPr>
                <w:rFonts w:cs="Arial"/>
                <w:b/>
                <w:bCs/>
                <w:color w:val="000000"/>
              </w:rPr>
            </w:pPr>
            <w:r>
              <w:t>(</w:t>
            </w:r>
            <w:r w:rsidRPr="001321BD">
              <w:rPr>
                <w:i/>
              </w:rPr>
              <w:t>Optional)</w:t>
            </w:r>
          </w:p>
        </w:tc>
      </w:tr>
      <w:tr w:rsidR="00AD79D8" w:rsidRPr="003F473D" w14:paraId="529E431A" w14:textId="77777777" w:rsidTr="00A8568F">
        <w:trPr>
          <w:trHeight w:val="143"/>
        </w:trPr>
        <w:tc>
          <w:tcPr>
            <w:tcW w:w="1885" w:type="dxa"/>
            <w:noWrap/>
          </w:tcPr>
          <w:p w14:paraId="3A9084BB" w14:textId="11AAB9C0" w:rsidR="00AD79D8" w:rsidRPr="00DE6816" w:rsidRDefault="00AB1C48" w:rsidP="00A8568F">
            <w:pPr>
              <w:overflowPunct/>
              <w:autoSpaceDE/>
              <w:autoSpaceDN/>
              <w:adjustRightInd/>
              <w:textAlignment w:val="auto"/>
              <w:rPr>
                <w:rFonts w:cs="Arial"/>
                <w:color w:val="000000" w:themeColor="text1"/>
                <w:sz w:val="18"/>
              </w:rPr>
            </w:pPr>
            <w:proofErr w:type="spellStart"/>
            <w:r>
              <w:rPr>
                <w:rFonts w:cs="Arial"/>
                <w:color w:val="000000" w:themeColor="text1"/>
                <w:sz w:val="18"/>
              </w:rPr>
              <w:t>Veh_Speed</w:t>
            </w:r>
            <w:proofErr w:type="spellEnd"/>
          </w:p>
        </w:tc>
        <w:tc>
          <w:tcPr>
            <w:tcW w:w="2070" w:type="dxa"/>
          </w:tcPr>
          <w:p w14:paraId="5540C16A" w14:textId="24B68DEF" w:rsidR="00AD79D8" w:rsidRPr="008F6F5F" w:rsidRDefault="00AB1C48" w:rsidP="00A8568F">
            <w:pPr>
              <w:rPr>
                <w:rFonts w:cs="Arial"/>
                <w:color w:val="000000" w:themeColor="text1"/>
                <w:sz w:val="18"/>
              </w:rPr>
            </w:pPr>
            <w:r w:rsidRPr="00430E50">
              <w:rPr>
                <w:rFonts w:cs="Arial"/>
                <w:color w:val="000000" w:themeColor="text1"/>
                <w:sz w:val="18"/>
              </w:rPr>
              <w:t>Vehicle Speed</w:t>
            </w:r>
          </w:p>
        </w:tc>
        <w:tc>
          <w:tcPr>
            <w:tcW w:w="3510" w:type="dxa"/>
          </w:tcPr>
          <w:p w14:paraId="3048E44A" w14:textId="4124368C" w:rsidR="00AD79D8" w:rsidRDefault="00AD79D8" w:rsidP="00A8568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52363D" w:rsidRPr="00430E50">
              <w:rPr>
                <w:rFonts w:cs="Arial"/>
                <w:color w:val="000000" w:themeColor="text1"/>
                <w:sz w:val="18"/>
              </w:rPr>
              <w:t>APIM_VehicleSpeed</w:t>
            </w:r>
            <w:r w:rsidRPr="004467AA">
              <w:rPr>
                <w:rFonts w:cs="Arial"/>
                <w:color w:val="000000" w:themeColor="text1"/>
                <w:sz w:val="18"/>
              </w:rPr>
              <w:t>_</w:t>
            </w:r>
            <w:r w:rsidR="0052363D">
              <w:rPr>
                <w:rFonts w:cs="Arial"/>
                <w:color w:val="000000" w:themeColor="text1"/>
                <w:sz w:val="18"/>
              </w:rPr>
              <w:t>Int</w:t>
            </w:r>
            <w:proofErr w:type="spellEnd"/>
            <w:r w:rsidRPr="004467AA">
              <w:rPr>
                <w:rFonts w:cs="Arial"/>
                <w:color w:val="000000" w:themeColor="text1"/>
                <w:sz w:val="18"/>
              </w:rPr>
              <w:t xml:space="preserve"> </w:t>
            </w:r>
            <w:r w:rsidRPr="00B32106">
              <w:rPr>
                <w:rFonts w:cs="Arial"/>
                <w:color w:val="000000" w:themeColor="text1"/>
                <w:sz w:val="18"/>
              </w:rPr>
              <w:t>[Type:0x1</w:t>
            </w:r>
            <w:r w:rsidR="0052363D">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76AAA1F" w14:textId="77777777" w:rsidR="00AD79D8" w:rsidRPr="008F6F5F" w:rsidRDefault="00AD79D8" w:rsidP="00A8568F">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520D4CCA" w14:textId="77777777" w:rsidR="00AD79D8" w:rsidRPr="00DE6816" w:rsidRDefault="00AD79D8" w:rsidP="00A8568F">
            <w:pPr>
              <w:rPr>
                <w:rFonts w:cs="Arial"/>
                <w:sz w:val="18"/>
              </w:rPr>
            </w:pPr>
            <w:r w:rsidRPr="003513AE">
              <w:rPr>
                <w:rFonts w:cs="Arial"/>
                <w:color w:val="000000" w:themeColor="text1"/>
                <w:sz w:val="18"/>
              </w:rPr>
              <w:t>NA.</w:t>
            </w:r>
          </w:p>
        </w:tc>
        <w:tc>
          <w:tcPr>
            <w:tcW w:w="1386" w:type="dxa"/>
          </w:tcPr>
          <w:p w14:paraId="6347C004" w14:textId="77777777" w:rsidR="00AD79D8" w:rsidRPr="00B144C2" w:rsidRDefault="00AD79D8" w:rsidP="00A8568F">
            <w:pPr>
              <w:rPr>
                <w:rFonts w:cs="Arial"/>
                <w:color w:val="000000" w:themeColor="text1"/>
                <w:sz w:val="18"/>
              </w:rPr>
            </w:pPr>
            <w:r w:rsidRPr="003513AE">
              <w:rPr>
                <w:rFonts w:cs="Arial"/>
                <w:color w:val="000000" w:themeColor="text1"/>
                <w:sz w:val="18"/>
              </w:rPr>
              <w:t>NA.</w:t>
            </w:r>
          </w:p>
        </w:tc>
      </w:tr>
      <w:tr w:rsidR="0052363D" w:rsidRPr="003F473D" w14:paraId="23045B2A" w14:textId="77777777" w:rsidTr="00A8568F">
        <w:trPr>
          <w:trHeight w:val="70"/>
        </w:trPr>
        <w:tc>
          <w:tcPr>
            <w:tcW w:w="1885" w:type="dxa"/>
            <w:noWrap/>
          </w:tcPr>
          <w:p w14:paraId="1C811AA2" w14:textId="66FE6BAD" w:rsidR="0052363D" w:rsidRPr="00DE6816" w:rsidRDefault="0032243E" w:rsidP="0052363D">
            <w:pPr>
              <w:overflowPunct/>
              <w:autoSpaceDE/>
              <w:autoSpaceDN/>
              <w:adjustRightInd/>
              <w:textAlignment w:val="auto"/>
              <w:rPr>
                <w:rFonts w:cs="Arial"/>
                <w:color w:val="000000" w:themeColor="text1"/>
                <w:sz w:val="18"/>
              </w:rPr>
            </w:pPr>
            <w:proofErr w:type="spellStart"/>
            <w:r>
              <w:rPr>
                <w:rFonts w:cs="Arial"/>
                <w:color w:val="000000" w:themeColor="text1"/>
                <w:sz w:val="18"/>
              </w:rPr>
              <w:t>Veh_VIN</w:t>
            </w:r>
            <w:r w:rsidR="00080AF3">
              <w:rPr>
                <w:rFonts w:cs="Arial"/>
                <w:color w:val="000000" w:themeColor="text1"/>
                <w:sz w:val="18"/>
              </w:rPr>
              <w:t>_Rsp</w:t>
            </w:r>
            <w:proofErr w:type="spellEnd"/>
          </w:p>
        </w:tc>
        <w:tc>
          <w:tcPr>
            <w:tcW w:w="2070" w:type="dxa"/>
          </w:tcPr>
          <w:p w14:paraId="1FE778B1" w14:textId="44B14C22" w:rsidR="0052363D" w:rsidRPr="00DE6816" w:rsidRDefault="00014134" w:rsidP="0052363D">
            <w:pPr>
              <w:rPr>
                <w:rFonts w:cs="Arial"/>
                <w:color w:val="000000" w:themeColor="text1"/>
                <w:sz w:val="18"/>
              </w:rPr>
            </w:pPr>
            <w:r>
              <w:rPr>
                <w:rFonts w:cs="Arial"/>
                <w:color w:val="000000" w:themeColor="text1"/>
                <w:sz w:val="18"/>
              </w:rPr>
              <w:t>VIN Code</w:t>
            </w:r>
          </w:p>
        </w:tc>
        <w:tc>
          <w:tcPr>
            <w:tcW w:w="3510" w:type="dxa"/>
          </w:tcPr>
          <w:p w14:paraId="181201DA" w14:textId="1A5007D4" w:rsidR="0032243E" w:rsidRDefault="0032243E" w:rsidP="0032243E">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r w:rsidRPr="00430E50">
              <w:rPr>
                <w:rFonts w:cs="Arial"/>
                <w:color w:val="000000" w:themeColor="text1"/>
                <w:sz w:val="18"/>
              </w:rPr>
              <w:t>APIM_VIN_ASCII</w:t>
            </w:r>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0E0DEEDA" w14:textId="05DDB9E0" w:rsidR="0052363D" w:rsidRPr="00DE6816" w:rsidRDefault="0032243E" w:rsidP="0032243E">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4790DEC9" w14:textId="78032631" w:rsidR="0052363D" w:rsidRPr="00DE6816" w:rsidRDefault="0052363D" w:rsidP="0052363D">
            <w:pPr>
              <w:rPr>
                <w:rFonts w:cs="Arial"/>
                <w:color w:val="000000" w:themeColor="text1"/>
                <w:sz w:val="18"/>
              </w:rPr>
            </w:pPr>
            <w:r w:rsidRPr="003513AE">
              <w:rPr>
                <w:rFonts w:cs="Arial"/>
                <w:color w:val="000000" w:themeColor="text1"/>
                <w:sz w:val="18"/>
              </w:rPr>
              <w:t>NA.</w:t>
            </w:r>
          </w:p>
        </w:tc>
        <w:tc>
          <w:tcPr>
            <w:tcW w:w="1386" w:type="dxa"/>
          </w:tcPr>
          <w:p w14:paraId="1BBFAAB3" w14:textId="2BDD215C" w:rsidR="0052363D" w:rsidRPr="00DE6816" w:rsidRDefault="0052363D" w:rsidP="0052363D">
            <w:pPr>
              <w:rPr>
                <w:rFonts w:cs="Arial"/>
                <w:color w:val="000000" w:themeColor="text1"/>
                <w:sz w:val="18"/>
              </w:rPr>
            </w:pPr>
            <w:r w:rsidRPr="003513AE">
              <w:rPr>
                <w:rFonts w:cs="Arial"/>
                <w:color w:val="000000" w:themeColor="text1"/>
                <w:sz w:val="18"/>
              </w:rPr>
              <w:t>NA.</w:t>
            </w:r>
          </w:p>
        </w:tc>
      </w:tr>
      <w:tr w:rsidR="0052363D" w:rsidRPr="003F473D" w14:paraId="668691CC" w14:textId="77777777" w:rsidTr="00A8568F">
        <w:trPr>
          <w:trHeight w:val="70"/>
        </w:trPr>
        <w:tc>
          <w:tcPr>
            <w:tcW w:w="1885" w:type="dxa"/>
            <w:noWrap/>
          </w:tcPr>
          <w:p w14:paraId="120D6BD1" w14:textId="40944EE8" w:rsidR="0052363D" w:rsidRPr="00DE6816" w:rsidRDefault="0032243E" w:rsidP="0052363D">
            <w:pPr>
              <w:overflowPunct/>
              <w:autoSpaceDE/>
              <w:autoSpaceDN/>
              <w:adjustRightInd/>
              <w:textAlignment w:val="auto"/>
              <w:rPr>
                <w:rFonts w:cs="Arial"/>
                <w:color w:val="000000" w:themeColor="text1"/>
                <w:sz w:val="18"/>
              </w:rPr>
            </w:pPr>
            <w:proofErr w:type="spellStart"/>
            <w:r>
              <w:rPr>
                <w:rFonts w:cs="Arial"/>
                <w:color w:val="000000" w:themeColor="text1"/>
                <w:sz w:val="18"/>
              </w:rPr>
              <w:t>Veh_Gear</w:t>
            </w:r>
            <w:proofErr w:type="spellEnd"/>
          </w:p>
        </w:tc>
        <w:tc>
          <w:tcPr>
            <w:tcW w:w="2070" w:type="dxa"/>
          </w:tcPr>
          <w:p w14:paraId="27EDE8E6" w14:textId="66A36593" w:rsidR="0052363D" w:rsidRPr="00DE6816" w:rsidRDefault="009E04D6" w:rsidP="0052363D">
            <w:pPr>
              <w:rPr>
                <w:rFonts w:cs="Arial"/>
                <w:color w:val="000000" w:themeColor="text1"/>
                <w:sz w:val="18"/>
              </w:rPr>
            </w:pPr>
            <w:r w:rsidRPr="00430E50">
              <w:rPr>
                <w:rFonts w:cs="Arial"/>
                <w:color w:val="000000" w:themeColor="text1"/>
                <w:sz w:val="18"/>
              </w:rPr>
              <w:t>Vehicle Gear Position</w:t>
            </w:r>
          </w:p>
        </w:tc>
        <w:tc>
          <w:tcPr>
            <w:tcW w:w="3510" w:type="dxa"/>
          </w:tcPr>
          <w:p w14:paraId="26308A43" w14:textId="417D34C8" w:rsidR="0032243E" w:rsidRDefault="0032243E" w:rsidP="0032243E">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9E04D6" w:rsidRPr="009E04D6">
              <w:rPr>
                <w:rFonts w:cs="Arial"/>
                <w:color w:val="000000" w:themeColor="text1"/>
                <w:sz w:val="18"/>
              </w:rPr>
              <w:t>APIM_Watermark_Enum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9E04D6">
              <w:rPr>
                <w:rFonts w:cs="Arial"/>
                <w:color w:val="000000" w:themeColor="text1"/>
                <w:sz w:val="18"/>
              </w:rPr>
              <w:t>4</w:t>
            </w:r>
            <w:r w:rsidRPr="00B32106">
              <w:rPr>
                <w:rFonts w:cs="Arial"/>
                <w:color w:val="000000" w:themeColor="text1"/>
                <w:sz w:val="18"/>
              </w:rPr>
              <w:t>]</w:t>
            </w:r>
          </w:p>
          <w:p w14:paraId="6D0C8D54" w14:textId="2F34F58C" w:rsidR="0052363D" w:rsidRPr="00DE6816" w:rsidRDefault="0032243E" w:rsidP="0032243E">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596BE30" w14:textId="5D558E20" w:rsidR="0052363D" w:rsidRPr="00DE6816" w:rsidRDefault="0052363D" w:rsidP="0052363D">
            <w:pPr>
              <w:rPr>
                <w:rFonts w:cs="Arial"/>
                <w:color w:val="000000" w:themeColor="text1"/>
                <w:sz w:val="18"/>
              </w:rPr>
            </w:pPr>
            <w:r w:rsidRPr="003513AE">
              <w:rPr>
                <w:rFonts w:cs="Arial"/>
                <w:color w:val="000000" w:themeColor="text1"/>
                <w:sz w:val="18"/>
              </w:rPr>
              <w:t>NA.</w:t>
            </w:r>
          </w:p>
        </w:tc>
        <w:tc>
          <w:tcPr>
            <w:tcW w:w="1386" w:type="dxa"/>
          </w:tcPr>
          <w:p w14:paraId="530AF5DA" w14:textId="363A5B4F" w:rsidR="0052363D" w:rsidRPr="00DE6816" w:rsidRDefault="0052363D" w:rsidP="0052363D">
            <w:pPr>
              <w:rPr>
                <w:rFonts w:cs="Arial"/>
                <w:color w:val="000000" w:themeColor="text1"/>
                <w:sz w:val="18"/>
              </w:rPr>
            </w:pPr>
            <w:r w:rsidRPr="003513AE">
              <w:rPr>
                <w:rFonts w:cs="Arial"/>
                <w:color w:val="000000" w:themeColor="text1"/>
                <w:sz w:val="18"/>
              </w:rPr>
              <w:t>NA.</w:t>
            </w:r>
          </w:p>
        </w:tc>
      </w:tr>
      <w:tr w:rsidR="009E04D6" w:rsidRPr="003F473D" w14:paraId="6BB21962" w14:textId="77777777" w:rsidTr="00A8568F">
        <w:trPr>
          <w:trHeight w:val="70"/>
        </w:trPr>
        <w:tc>
          <w:tcPr>
            <w:tcW w:w="1885" w:type="dxa"/>
            <w:noWrap/>
          </w:tcPr>
          <w:p w14:paraId="348AB144" w14:textId="5170B9F3" w:rsidR="009E04D6" w:rsidRPr="00DE6816" w:rsidRDefault="003B13E1" w:rsidP="009E04D6">
            <w:pPr>
              <w:overflowPunct/>
              <w:autoSpaceDE/>
              <w:autoSpaceDN/>
              <w:adjustRightInd/>
              <w:textAlignment w:val="auto"/>
              <w:rPr>
                <w:rFonts w:cs="Arial"/>
                <w:color w:val="000000" w:themeColor="text1"/>
                <w:sz w:val="18"/>
              </w:rPr>
            </w:pPr>
            <w:proofErr w:type="spellStart"/>
            <w:r>
              <w:rPr>
                <w:rFonts w:cs="Arial"/>
                <w:color w:val="000000" w:themeColor="text1"/>
                <w:sz w:val="18"/>
              </w:rPr>
              <w:t>Veh_Corenering_Lamp</w:t>
            </w:r>
            <w:proofErr w:type="spellEnd"/>
          </w:p>
        </w:tc>
        <w:tc>
          <w:tcPr>
            <w:tcW w:w="2070" w:type="dxa"/>
          </w:tcPr>
          <w:p w14:paraId="47BF5046" w14:textId="795503CE" w:rsidR="009E04D6" w:rsidRPr="00DE6816" w:rsidRDefault="003B13E1" w:rsidP="009E04D6">
            <w:pPr>
              <w:rPr>
                <w:rFonts w:cs="Arial"/>
                <w:color w:val="000000" w:themeColor="text1"/>
                <w:sz w:val="18"/>
              </w:rPr>
            </w:pPr>
            <w:r>
              <w:rPr>
                <w:rFonts w:cs="Arial"/>
                <w:sz w:val="16"/>
              </w:rPr>
              <w:t>Cluster Cornering Lamp Status</w:t>
            </w:r>
          </w:p>
        </w:tc>
        <w:tc>
          <w:tcPr>
            <w:tcW w:w="3510" w:type="dxa"/>
          </w:tcPr>
          <w:p w14:paraId="75253CCE" w14:textId="77777777" w:rsidR="004C35D5" w:rsidRDefault="004C35D5" w:rsidP="004C35D5">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9E04D6">
              <w:rPr>
                <w:rFonts w:cs="Arial"/>
                <w:color w:val="000000" w:themeColor="text1"/>
                <w:sz w:val="18"/>
              </w:rPr>
              <w:t>APIM_Watermark_Enum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4</w:t>
            </w:r>
            <w:r w:rsidRPr="00B32106">
              <w:rPr>
                <w:rFonts w:cs="Arial"/>
                <w:color w:val="000000" w:themeColor="text1"/>
                <w:sz w:val="18"/>
              </w:rPr>
              <w:t>]</w:t>
            </w:r>
          </w:p>
          <w:p w14:paraId="11776DB7" w14:textId="7A4A0BB6" w:rsidR="009E04D6" w:rsidRPr="00DE6816" w:rsidRDefault="004C35D5" w:rsidP="004C35D5">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6D1A3F">
              <w:rPr>
                <w:rFonts w:cs="Arial"/>
                <w:color w:val="000000" w:themeColor="text1"/>
                <w:sz w:val="18"/>
              </w:rPr>
              <w:t>2</w:t>
            </w:r>
          </w:p>
        </w:tc>
        <w:tc>
          <w:tcPr>
            <w:tcW w:w="1350" w:type="dxa"/>
          </w:tcPr>
          <w:p w14:paraId="2DB8C89E" w14:textId="77CDBEF0" w:rsidR="009E04D6" w:rsidRPr="00DE6816" w:rsidRDefault="009E04D6" w:rsidP="009E04D6">
            <w:pPr>
              <w:rPr>
                <w:rFonts w:cs="Arial"/>
                <w:color w:val="000000" w:themeColor="text1"/>
                <w:sz w:val="18"/>
              </w:rPr>
            </w:pPr>
            <w:r w:rsidRPr="003513AE">
              <w:rPr>
                <w:rFonts w:cs="Arial"/>
                <w:color w:val="000000" w:themeColor="text1"/>
                <w:sz w:val="18"/>
              </w:rPr>
              <w:t>NA.</w:t>
            </w:r>
          </w:p>
        </w:tc>
        <w:tc>
          <w:tcPr>
            <w:tcW w:w="1386" w:type="dxa"/>
          </w:tcPr>
          <w:p w14:paraId="24F525A6" w14:textId="2B22E3D7" w:rsidR="009E04D6" w:rsidRPr="00DE6816" w:rsidRDefault="009E04D6" w:rsidP="009E04D6">
            <w:pPr>
              <w:rPr>
                <w:rFonts w:cs="Arial"/>
                <w:color w:val="000000" w:themeColor="text1"/>
                <w:sz w:val="18"/>
              </w:rPr>
            </w:pPr>
            <w:r w:rsidRPr="003513AE">
              <w:rPr>
                <w:rFonts w:cs="Arial"/>
                <w:color w:val="000000" w:themeColor="text1"/>
                <w:sz w:val="18"/>
              </w:rPr>
              <w:t>NA.</w:t>
            </w:r>
          </w:p>
        </w:tc>
      </w:tr>
      <w:tr w:rsidR="009E04D6" w:rsidRPr="003F473D" w14:paraId="5B399272" w14:textId="77777777" w:rsidTr="00A8568F">
        <w:trPr>
          <w:trHeight w:val="70"/>
        </w:trPr>
        <w:tc>
          <w:tcPr>
            <w:tcW w:w="1885" w:type="dxa"/>
            <w:noWrap/>
          </w:tcPr>
          <w:p w14:paraId="7E17814C" w14:textId="49861362" w:rsidR="009E04D6" w:rsidRPr="00DE6816" w:rsidRDefault="003B13E1" w:rsidP="009E04D6">
            <w:pPr>
              <w:overflowPunct/>
              <w:autoSpaceDE/>
              <w:autoSpaceDN/>
              <w:adjustRightInd/>
              <w:textAlignment w:val="auto"/>
              <w:rPr>
                <w:rFonts w:cs="Arial"/>
                <w:color w:val="000000" w:themeColor="text1"/>
                <w:sz w:val="18"/>
              </w:rPr>
            </w:pPr>
            <w:proofErr w:type="spellStart"/>
            <w:r>
              <w:rPr>
                <w:rFonts w:cs="Arial"/>
                <w:color w:val="000000" w:themeColor="text1"/>
                <w:sz w:val="18"/>
              </w:rPr>
              <w:t>Veh_Seatbelt</w:t>
            </w:r>
            <w:proofErr w:type="spellEnd"/>
          </w:p>
        </w:tc>
        <w:tc>
          <w:tcPr>
            <w:tcW w:w="2070" w:type="dxa"/>
          </w:tcPr>
          <w:p w14:paraId="66C84741" w14:textId="101352EF" w:rsidR="009E04D6" w:rsidRPr="00DE6816" w:rsidRDefault="003B13E1" w:rsidP="001C19CC">
            <w:pPr>
              <w:snapToGrid w:val="0"/>
              <w:spacing w:line="276" w:lineRule="auto"/>
              <w:rPr>
                <w:rFonts w:cs="Arial"/>
                <w:color w:val="000000" w:themeColor="text1"/>
                <w:sz w:val="18"/>
              </w:rPr>
            </w:pPr>
            <w:r>
              <w:rPr>
                <w:rFonts w:cs="Arial"/>
                <w:sz w:val="16"/>
              </w:rPr>
              <w:t>Cluster Seatbelt</w:t>
            </w:r>
            <w:r w:rsidR="001C19CC">
              <w:rPr>
                <w:rFonts w:cs="Arial"/>
                <w:sz w:val="16"/>
              </w:rPr>
              <w:t xml:space="preserve"> </w:t>
            </w:r>
            <w:r>
              <w:rPr>
                <w:rFonts w:cs="Arial"/>
                <w:sz w:val="16"/>
              </w:rPr>
              <w:t>Lamp</w:t>
            </w:r>
            <w:r w:rsidR="001C19CC">
              <w:rPr>
                <w:rFonts w:cs="Arial"/>
                <w:sz w:val="16"/>
              </w:rPr>
              <w:t xml:space="preserve"> S</w:t>
            </w:r>
            <w:r>
              <w:rPr>
                <w:rFonts w:cs="Arial"/>
                <w:sz w:val="16"/>
              </w:rPr>
              <w:t>tatus</w:t>
            </w:r>
          </w:p>
        </w:tc>
        <w:tc>
          <w:tcPr>
            <w:tcW w:w="3510" w:type="dxa"/>
          </w:tcPr>
          <w:p w14:paraId="3926A233" w14:textId="77777777" w:rsidR="004C35D5" w:rsidRDefault="004C35D5" w:rsidP="004C35D5">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9E04D6">
              <w:rPr>
                <w:rFonts w:cs="Arial"/>
                <w:color w:val="000000" w:themeColor="text1"/>
                <w:sz w:val="18"/>
              </w:rPr>
              <w:t>APIM_Watermark_Enum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4</w:t>
            </w:r>
            <w:r w:rsidRPr="00B32106">
              <w:rPr>
                <w:rFonts w:cs="Arial"/>
                <w:color w:val="000000" w:themeColor="text1"/>
                <w:sz w:val="18"/>
              </w:rPr>
              <w:t>]</w:t>
            </w:r>
          </w:p>
          <w:p w14:paraId="2C627230" w14:textId="52DF54E2" w:rsidR="009E04D6" w:rsidRPr="00AB54E4" w:rsidRDefault="004C35D5" w:rsidP="004C35D5">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6D1A3F">
              <w:rPr>
                <w:rFonts w:cs="Arial"/>
                <w:color w:val="000000" w:themeColor="text1"/>
                <w:sz w:val="18"/>
              </w:rPr>
              <w:t>3</w:t>
            </w:r>
          </w:p>
        </w:tc>
        <w:tc>
          <w:tcPr>
            <w:tcW w:w="1350" w:type="dxa"/>
          </w:tcPr>
          <w:p w14:paraId="57C372A7" w14:textId="29DC54B0" w:rsidR="009E04D6" w:rsidRPr="003513AE" w:rsidRDefault="009E04D6" w:rsidP="009E04D6">
            <w:pPr>
              <w:rPr>
                <w:rFonts w:cs="Arial"/>
                <w:color w:val="000000" w:themeColor="text1"/>
                <w:sz w:val="18"/>
              </w:rPr>
            </w:pPr>
            <w:r w:rsidRPr="003513AE">
              <w:rPr>
                <w:rFonts w:cs="Arial"/>
                <w:color w:val="000000" w:themeColor="text1"/>
                <w:sz w:val="18"/>
              </w:rPr>
              <w:t>NA.</w:t>
            </w:r>
          </w:p>
        </w:tc>
        <w:tc>
          <w:tcPr>
            <w:tcW w:w="1386" w:type="dxa"/>
          </w:tcPr>
          <w:p w14:paraId="00125AFF" w14:textId="04A9A235" w:rsidR="009E04D6" w:rsidRPr="003513AE" w:rsidRDefault="009E04D6" w:rsidP="009E04D6">
            <w:pPr>
              <w:rPr>
                <w:rFonts w:cs="Arial"/>
                <w:color w:val="000000" w:themeColor="text1"/>
                <w:sz w:val="18"/>
              </w:rPr>
            </w:pPr>
            <w:r w:rsidRPr="003513AE">
              <w:rPr>
                <w:rFonts w:cs="Arial"/>
                <w:color w:val="000000" w:themeColor="text1"/>
                <w:sz w:val="18"/>
              </w:rPr>
              <w:t>NA.</w:t>
            </w:r>
          </w:p>
        </w:tc>
      </w:tr>
      <w:tr w:rsidR="009A6D1E" w:rsidRPr="003F473D" w14:paraId="4348C109" w14:textId="77777777" w:rsidTr="002D1994">
        <w:trPr>
          <w:trHeight w:val="70"/>
        </w:trPr>
        <w:tc>
          <w:tcPr>
            <w:tcW w:w="1885" w:type="dxa"/>
            <w:noWrap/>
          </w:tcPr>
          <w:p w14:paraId="398695B4" w14:textId="3D14F0FB" w:rsidR="009A6D1E" w:rsidRPr="00DE6816" w:rsidRDefault="009A6D1E" w:rsidP="009A6D1E">
            <w:pPr>
              <w:overflowPunct/>
              <w:autoSpaceDE/>
              <w:autoSpaceDN/>
              <w:adjustRightInd/>
              <w:textAlignment w:val="auto"/>
              <w:rPr>
                <w:rFonts w:cs="Arial"/>
                <w:color w:val="000000" w:themeColor="text1"/>
                <w:sz w:val="18"/>
              </w:rPr>
            </w:pPr>
            <w:proofErr w:type="spellStart"/>
            <w:r>
              <w:rPr>
                <w:rFonts w:cs="Arial"/>
                <w:color w:val="000000" w:themeColor="text1"/>
                <w:sz w:val="18"/>
              </w:rPr>
              <w:t>GPS_Year</w:t>
            </w:r>
            <w:proofErr w:type="spellEnd"/>
          </w:p>
        </w:tc>
        <w:tc>
          <w:tcPr>
            <w:tcW w:w="2070" w:type="dxa"/>
          </w:tcPr>
          <w:p w14:paraId="7B29E923" w14:textId="09823FFD" w:rsidR="009A6D1E" w:rsidRPr="00DE6816" w:rsidRDefault="009A6D1E" w:rsidP="009A6D1E">
            <w:pPr>
              <w:rPr>
                <w:rFonts w:cs="Arial"/>
                <w:color w:val="000000" w:themeColor="text1"/>
                <w:sz w:val="18"/>
              </w:rPr>
            </w:pPr>
            <w:r>
              <w:rPr>
                <w:rFonts w:cs="Arial"/>
                <w:sz w:val="16"/>
              </w:rPr>
              <w:t>Year Data</w:t>
            </w:r>
          </w:p>
        </w:tc>
        <w:tc>
          <w:tcPr>
            <w:tcW w:w="3510" w:type="dxa"/>
          </w:tcPr>
          <w:p w14:paraId="007BC691" w14:textId="195E4CF1" w:rsidR="00226729" w:rsidRDefault="00226729" w:rsidP="00226729">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806BEA" w:rsidRPr="00411580">
              <w:rPr>
                <w:rFonts w:cs="Arial"/>
                <w:color w:val="000000" w:themeColor="text1"/>
                <w:sz w:val="18"/>
              </w:rPr>
              <w:t>APIM_</w:t>
            </w:r>
            <w:r w:rsidR="00F6266E" w:rsidRPr="00F6266E">
              <w:rPr>
                <w:rFonts w:cs="Arial"/>
                <w:color w:val="000000" w:themeColor="text1"/>
                <w:sz w:val="18"/>
              </w:rPr>
              <w:t>H</w:t>
            </w:r>
            <w:r w:rsidR="00F6266E" w:rsidRPr="00F6266E">
              <w:rPr>
                <w:rFonts w:cs="Arial" w:hint="eastAsia"/>
                <w:color w:val="000000" w:themeColor="text1"/>
                <w:sz w:val="18"/>
              </w:rPr>
              <w:t>eart</w:t>
            </w:r>
            <w:r w:rsidR="00F6266E" w:rsidRPr="00F6266E">
              <w:rPr>
                <w:rFonts w:cs="Arial"/>
                <w:color w:val="000000" w:themeColor="text1"/>
                <w:sz w:val="18"/>
              </w:rPr>
              <w:t>beat_Enum</w:t>
            </w:r>
            <w:proofErr w:type="spellEnd"/>
            <w:r w:rsidR="00F6266E">
              <w:rPr>
                <w:sz w:val="24"/>
                <w:szCs w:val="28"/>
              </w:rPr>
              <w:t xml:space="preserve"> </w:t>
            </w:r>
            <w:r w:rsidRPr="00B32106">
              <w:rPr>
                <w:rFonts w:cs="Arial"/>
                <w:color w:val="000000" w:themeColor="text1"/>
                <w:sz w:val="18"/>
              </w:rPr>
              <w:t>[Type:0x1</w:t>
            </w:r>
            <w:r w:rsidR="0052313B">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806BEA">
              <w:rPr>
                <w:rFonts w:cs="Arial"/>
                <w:color w:val="000000" w:themeColor="text1"/>
                <w:sz w:val="18"/>
              </w:rPr>
              <w:t>1</w:t>
            </w:r>
            <w:r w:rsidRPr="00B32106">
              <w:rPr>
                <w:rFonts w:cs="Arial"/>
                <w:color w:val="000000" w:themeColor="text1"/>
                <w:sz w:val="18"/>
              </w:rPr>
              <w:t>]</w:t>
            </w:r>
          </w:p>
          <w:p w14:paraId="11E1E040" w14:textId="6B726360" w:rsidR="009A6D1E" w:rsidRPr="00AB54E4" w:rsidRDefault="00226729" w:rsidP="00226729">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12690E">
              <w:rPr>
                <w:rFonts w:cs="Arial"/>
                <w:color w:val="000000" w:themeColor="text1"/>
                <w:sz w:val="18"/>
              </w:rPr>
              <w:t>2</w:t>
            </w:r>
          </w:p>
        </w:tc>
        <w:tc>
          <w:tcPr>
            <w:tcW w:w="1350" w:type="dxa"/>
          </w:tcPr>
          <w:p w14:paraId="2164A688" w14:textId="0B131DF3" w:rsidR="009A6D1E" w:rsidRPr="003513AE" w:rsidRDefault="009A6D1E" w:rsidP="009A6D1E">
            <w:pPr>
              <w:rPr>
                <w:rFonts w:cs="Arial"/>
                <w:color w:val="000000" w:themeColor="text1"/>
                <w:sz w:val="18"/>
              </w:rPr>
            </w:pPr>
            <w:r w:rsidRPr="003513AE">
              <w:rPr>
                <w:rFonts w:cs="Arial"/>
                <w:color w:val="000000" w:themeColor="text1"/>
                <w:sz w:val="18"/>
              </w:rPr>
              <w:t>NA.</w:t>
            </w:r>
          </w:p>
        </w:tc>
        <w:tc>
          <w:tcPr>
            <w:tcW w:w="1386" w:type="dxa"/>
          </w:tcPr>
          <w:p w14:paraId="2D557A7C" w14:textId="7770973D" w:rsidR="009A6D1E" w:rsidRPr="003513AE" w:rsidRDefault="009A6D1E" w:rsidP="009A6D1E">
            <w:pPr>
              <w:rPr>
                <w:rFonts w:cs="Arial"/>
                <w:color w:val="000000" w:themeColor="text1"/>
                <w:sz w:val="18"/>
              </w:rPr>
            </w:pPr>
            <w:r w:rsidRPr="003513AE">
              <w:rPr>
                <w:rFonts w:cs="Arial"/>
                <w:color w:val="000000" w:themeColor="text1"/>
                <w:sz w:val="18"/>
              </w:rPr>
              <w:t>NA.</w:t>
            </w:r>
          </w:p>
        </w:tc>
      </w:tr>
      <w:tr w:rsidR="009A6D1E" w:rsidRPr="003F473D" w14:paraId="5CD27FCB" w14:textId="77777777" w:rsidTr="002D1994">
        <w:trPr>
          <w:trHeight w:val="70"/>
        </w:trPr>
        <w:tc>
          <w:tcPr>
            <w:tcW w:w="1885" w:type="dxa"/>
            <w:noWrap/>
          </w:tcPr>
          <w:p w14:paraId="6ABECEB8" w14:textId="6DCEB4AC" w:rsidR="009A6D1E" w:rsidRPr="00DE6816" w:rsidRDefault="009A6D1E" w:rsidP="009A6D1E">
            <w:pPr>
              <w:overflowPunct/>
              <w:autoSpaceDE/>
              <w:autoSpaceDN/>
              <w:adjustRightInd/>
              <w:textAlignment w:val="auto"/>
              <w:rPr>
                <w:rFonts w:cs="Arial"/>
                <w:color w:val="000000" w:themeColor="text1"/>
                <w:sz w:val="18"/>
              </w:rPr>
            </w:pPr>
            <w:proofErr w:type="spellStart"/>
            <w:r>
              <w:rPr>
                <w:rFonts w:cs="Arial"/>
                <w:color w:val="000000" w:themeColor="text1"/>
                <w:sz w:val="18"/>
              </w:rPr>
              <w:t>GPS_Month</w:t>
            </w:r>
            <w:proofErr w:type="spellEnd"/>
          </w:p>
        </w:tc>
        <w:tc>
          <w:tcPr>
            <w:tcW w:w="2070" w:type="dxa"/>
          </w:tcPr>
          <w:p w14:paraId="350D66E0" w14:textId="64DD8FF8" w:rsidR="009A6D1E" w:rsidRPr="00DE6816" w:rsidRDefault="009A6D1E" w:rsidP="009A6D1E">
            <w:pPr>
              <w:rPr>
                <w:rFonts w:cs="Arial"/>
                <w:color w:val="000000" w:themeColor="text1"/>
                <w:sz w:val="18"/>
              </w:rPr>
            </w:pPr>
            <w:r>
              <w:rPr>
                <w:rFonts w:cs="Arial"/>
                <w:sz w:val="16"/>
              </w:rPr>
              <w:t>Month Data</w:t>
            </w:r>
          </w:p>
        </w:tc>
        <w:tc>
          <w:tcPr>
            <w:tcW w:w="3510" w:type="dxa"/>
          </w:tcPr>
          <w:p w14:paraId="131111C0" w14:textId="77777777" w:rsidR="009C6421" w:rsidRDefault="009C6421" w:rsidP="009C642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11580">
              <w:rPr>
                <w:rFonts w:cs="Arial"/>
                <w:color w:val="000000" w:themeColor="text1"/>
                <w:sz w:val="18"/>
              </w:rPr>
              <w:t>APIM_</w:t>
            </w:r>
            <w:r w:rsidRPr="00F6266E">
              <w:rPr>
                <w:rFonts w:cs="Arial"/>
                <w:color w:val="000000" w:themeColor="text1"/>
                <w:sz w:val="18"/>
              </w:rPr>
              <w:t>H</w:t>
            </w:r>
            <w:r w:rsidRPr="00F6266E">
              <w:rPr>
                <w:rFonts w:cs="Arial" w:hint="eastAsia"/>
                <w:color w:val="000000" w:themeColor="text1"/>
                <w:sz w:val="18"/>
              </w:rPr>
              <w:t>eart</w:t>
            </w:r>
            <w:r w:rsidRPr="00F6266E">
              <w:rPr>
                <w:rFonts w:cs="Arial"/>
                <w:color w:val="000000" w:themeColor="text1"/>
                <w:sz w:val="18"/>
              </w:rPr>
              <w:t>beat_Enum</w:t>
            </w:r>
            <w:proofErr w:type="spellEnd"/>
            <w:r>
              <w:rPr>
                <w:sz w:val="24"/>
                <w:szCs w:val="28"/>
              </w:rPr>
              <w:t xml:space="preserve"> </w:t>
            </w:r>
            <w:r w:rsidRPr="00B32106">
              <w:rPr>
                <w:rFonts w:cs="Arial"/>
                <w:color w:val="000000" w:themeColor="text1"/>
                <w:sz w:val="18"/>
              </w:rPr>
              <w:t>[Type:0x1</w:t>
            </w:r>
            <w:r>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E3066C8" w14:textId="37408461" w:rsidR="009A6D1E" w:rsidRPr="00AB54E4" w:rsidRDefault="009C6421" w:rsidP="009C6421">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F22277">
              <w:rPr>
                <w:rFonts w:cs="Arial"/>
                <w:color w:val="000000" w:themeColor="text1"/>
                <w:sz w:val="18"/>
              </w:rPr>
              <w:t>3</w:t>
            </w:r>
          </w:p>
        </w:tc>
        <w:tc>
          <w:tcPr>
            <w:tcW w:w="1350" w:type="dxa"/>
          </w:tcPr>
          <w:p w14:paraId="01E3E478" w14:textId="00084B46" w:rsidR="009A6D1E" w:rsidRPr="003513AE" w:rsidRDefault="009A6D1E" w:rsidP="009A6D1E">
            <w:pPr>
              <w:rPr>
                <w:rFonts w:cs="Arial"/>
                <w:color w:val="000000" w:themeColor="text1"/>
                <w:sz w:val="18"/>
              </w:rPr>
            </w:pPr>
            <w:r w:rsidRPr="003513AE">
              <w:rPr>
                <w:rFonts w:cs="Arial"/>
                <w:color w:val="000000" w:themeColor="text1"/>
                <w:sz w:val="18"/>
              </w:rPr>
              <w:t>NA.</w:t>
            </w:r>
          </w:p>
        </w:tc>
        <w:tc>
          <w:tcPr>
            <w:tcW w:w="1386" w:type="dxa"/>
          </w:tcPr>
          <w:p w14:paraId="1EC092F5" w14:textId="593C5DC6" w:rsidR="009A6D1E" w:rsidRPr="003513AE" w:rsidRDefault="009A6D1E" w:rsidP="009A6D1E">
            <w:pPr>
              <w:rPr>
                <w:rFonts w:cs="Arial"/>
                <w:color w:val="000000" w:themeColor="text1"/>
                <w:sz w:val="18"/>
              </w:rPr>
            </w:pPr>
            <w:r w:rsidRPr="003513AE">
              <w:rPr>
                <w:rFonts w:cs="Arial"/>
                <w:color w:val="000000" w:themeColor="text1"/>
                <w:sz w:val="18"/>
              </w:rPr>
              <w:t>NA.</w:t>
            </w:r>
          </w:p>
        </w:tc>
      </w:tr>
      <w:tr w:rsidR="00B3637A" w:rsidRPr="003F473D" w14:paraId="14DE5318" w14:textId="77777777" w:rsidTr="002D1994">
        <w:trPr>
          <w:trHeight w:val="70"/>
        </w:trPr>
        <w:tc>
          <w:tcPr>
            <w:tcW w:w="1885" w:type="dxa"/>
            <w:noWrap/>
          </w:tcPr>
          <w:p w14:paraId="6DEB41C5" w14:textId="22978F8B" w:rsidR="00B3637A" w:rsidRPr="00DE6816" w:rsidRDefault="00B3637A" w:rsidP="00B3637A">
            <w:pPr>
              <w:overflowPunct/>
              <w:autoSpaceDE/>
              <w:autoSpaceDN/>
              <w:adjustRightInd/>
              <w:textAlignment w:val="auto"/>
              <w:rPr>
                <w:rFonts w:cs="Arial"/>
                <w:color w:val="000000" w:themeColor="text1"/>
                <w:sz w:val="18"/>
              </w:rPr>
            </w:pPr>
            <w:proofErr w:type="spellStart"/>
            <w:r>
              <w:rPr>
                <w:rFonts w:cs="Arial"/>
                <w:color w:val="000000" w:themeColor="text1"/>
                <w:sz w:val="18"/>
              </w:rPr>
              <w:t>GPS_Day</w:t>
            </w:r>
            <w:proofErr w:type="spellEnd"/>
          </w:p>
        </w:tc>
        <w:tc>
          <w:tcPr>
            <w:tcW w:w="2070" w:type="dxa"/>
          </w:tcPr>
          <w:p w14:paraId="75470E4F" w14:textId="22E90CBD" w:rsidR="00B3637A" w:rsidRPr="00DE6816" w:rsidRDefault="00B3637A" w:rsidP="00B3637A">
            <w:pPr>
              <w:rPr>
                <w:rFonts w:cs="Arial"/>
                <w:color w:val="000000" w:themeColor="text1"/>
                <w:sz w:val="18"/>
              </w:rPr>
            </w:pPr>
            <w:r>
              <w:rPr>
                <w:rFonts w:cs="Arial"/>
                <w:sz w:val="16"/>
              </w:rPr>
              <w:t>Day Data</w:t>
            </w:r>
          </w:p>
        </w:tc>
        <w:tc>
          <w:tcPr>
            <w:tcW w:w="3510" w:type="dxa"/>
          </w:tcPr>
          <w:p w14:paraId="31866271" w14:textId="77777777" w:rsidR="009C6421" w:rsidRDefault="009C6421" w:rsidP="009C642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11580">
              <w:rPr>
                <w:rFonts w:cs="Arial"/>
                <w:color w:val="000000" w:themeColor="text1"/>
                <w:sz w:val="18"/>
              </w:rPr>
              <w:t>APIM_</w:t>
            </w:r>
            <w:r w:rsidRPr="00F6266E">
              <w:rPr>
                <w:rFonts w:cs="Arial"/>
                <w:color w:val="000000" w:themeColor="text1"/>
                <w:sz w:val="18"/>
              </w:rPr>
              <w:t>H</w:t>
            </w:r>
            <w:r w:rsidRPr="00F6266E">
              <w:rPr>
                <w:rFonts w:cs="Arial" w:hint="eastAsia"/>
                <w:color w:val="000000" w:themeColor="text1"/>
                <w:sz w:val="18"/>
              </w:rPr>
              <w:t>eart</w:t>
            </w:r>
            <w:r w:rsidRPr="00F6266E">
              <w:rPr>
                <w:rFonts w:cs="Arial"/>
                <w:color w:val="000000" w:themeColor="text1"/>
                <w:sz w:val="18"/>
              </w:rPr>
              <w:t>beat_Enum</w:t>
            </w:r>
            <w:proofErr w:type="spellEnd"/>
            <w:r>
              <w:rPr>
                <w:sz w:val="24"/>
                <w:szCs w:val="28"/>
              </w:rPr>
              <w:t xml:space="preserve"> </w:t>
            </w:r>
            <w:r w:rsidRPr="00B32106">
              <w:rPr>
                <w:rFonts w:cs="Arial"/>
                <w:color w:val="000000" w:themeColor="text1"/>
                <w:sz w:val="18"/>
              </w:rPr>
              <w:t>[Type:0x1</w:t>
            </w:r>
            <w:r>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1FCF4B2" w14:textId="01804695" w:rsidR="00B3637A" w:rsidRPr="00DE6816" w:rsidRDefault="009C6421" w:rsidP="009C6421">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F22277">
              <w:rPr>
                <w:rFonts w:cs="Arial"/>
                <w:color w:val="000000" w:themeColor="text1"/>
                <w:sz w:val="18"/>
              </w:rPr>
              <w:t>4</w:t>
            </w:r>
          </w:p>
        </w:tc>
        <w:tc>
          <w:tcPr>
            <w:tcW w:w="1350" w:type="dxa"/>
          </w:tcPr>
          <w:p w14:paraId="20441E38" w14:textId="57D57E58" w:rsidR="00B3637A" w:rsidRPr="00DE6816" w:rsidRDefault="00B3637A" w:rsidP="00B3637A">
            <w:pPr>
              <w:rPr>
                <w:rFonts w:cs="Arial"/>
                <w:color w:val="000000" w:themeColor="text1"/>
                <w:sz w:val="18"/>
              </w:rPr>
            </w:pPr>
            <w:r w:rsidRPr="003513AE">
              <w:rPr>
                <w:rFonts w:cs="Arial"/>
                <w:color w:val="000000" w:themeColor="text1"/>
                <w:sz w:val="18"/>
              </w:rPr>
              <w:t>NA.</w:t>
            </w:r>
          </w:p>
        </w:tc>
        <w:tc>
          <w:tcPr>
            <w:tcW w:w="1386" w:type="dxa"/>
          </w:tcPr>
          <w:p w14:paraId="7047FDBE" w14:textId="345CDE32" w:rsidR="00B3637A" w:rsidRPr="00DE6816" w:rsidRDefault="00B3637A" w:rsidP="00B3637A">
            <w:pPr>
              <w:rPr>
                <w:rFonts w:cs="Arial"/>
                <w:color w:val="000000" w:themeColor="text1"/>
                <w:sz w:val="18"/>
              </w:rPr>
            </w:pPr>
            <w:r w:rsidRPr="003513AE">
              <w:rPr>
                <w:rFonts w:cs="Arial"/>
                <w:color w:val="000000" w:themeColor="text1"/>
                <w:sz w:val="18"/>
              </w:rPr>
              <w:t>NA.</w:t>
            </w:r>
          </w:p>
        </w:tc>
      </w:tr>
      <w:tr w:rsidR="00B3637A" w:rsidRPr="003F473D" w14:paraId="2B071AA9" w14:textId="77777777" w:rsidTr="002D1994">
        <w:trPr>
          <w:trHeight w:val="70"/>
        </w:trPr>
        <w:tc>
          <w:tcPr>
            <w:tcW w:w="1885" w:type="dxa"/>
            <w:noWrap/>
          </w:tcPr>
          <w:p w14:paraId="2DF035A8" w14:textId="571FB239" w:rsidR="00B3637A" w:rsidRPr="00DE6816" w:rsidRDefault="00B3637A" w:rsidP="00B3637A">
            <w:pPr>
              <w:overflowPunct/>
              <w:autoSpaceDE/>
              <w:autoSpaceDN/>
              <w:adjustRightInd/>
              <w:textAlignment w:val="auto"/>
              <w:rPr>
                <w:rFonts w:cs="Arial"/>
                <w:color w:val="000000" w:themeColor="text1"/>
                <w:sz w:val="18"/>
              </w:rPr>
            </w:pPr>
            <w:proofErr w:type="spellStart"/>
            <w:r>
              <w:rPr>
                <w:rFonts w:cs="Arial"/>
                <w:color w:val="000000" w:themeColor="text1"/>
                <w:sz w:val="18"/>
              </w:rPr>
              <w:t>GPS_Hour</w:t>
            </w:r>
            <w:proofErr w:type="spellEnd"/>
          </w:p>
        </w:tc>
        <w:tc>
          <w:tcPr>
            <w:tcW w:w="2070" w:type="dxa"/>
          </w:tcPr>
          <w:p w14:paraId="7347494B" w14:textId="619A7ADC" w:rsidR="00B3637A" w:rsidRPr="00DE6816" w:rsidRDefault="00B3637A" w:rsidP="00B3637A">
            <w:pPr>
              <w:rPr>
                <w:rFonts w:cs="Arial"/>
                <w:color w:val="000000" w:themeColor="text1"/>
                <w:sz w:val="18"/>
              </w:rPr>
            </w:pPr>
            <w:r>
              <w:rPr>
                <w:rFonts w:cs="Arial"/>
                <w:sz w:val="16"/>
              </w:rPr>
              <w:t>Hour Data</w:t>
            </w:r>
          </w:p>
        </w:tc>
        <w:tc>
          <w:tcPr>
            <w:tcW w:w="3510" w:type="dxa"/>
          </w:tcPr>
          <w:p w14:paraId="0ABDB0FF" w14:textId="77777777" w:rsidR="009C6421" w:rsidRDefault="009C6421" w:rsidP="009C642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11580">
              <w:rPr>
                <w:rFonts w:cs="Arial"/>
                <w:color w:val="000000" w:themeColor="text1"/>
                <w:sz w:val="18"/>
              </w:rPr>
              <w:t>APIM_</w:t>
            </w:r>
            <w:r w:rsidRPr="00F6266E">
              <w:rPr>
                <w:rFonts w:cs="Arial"/>
                <w:color w:val="000000" w:themeColor="text1"/>
                <w:sz w:val="18"/>
              </w:rPr>
              <w:t>H</w:t>
            </w:r>
            <w:r w:rsidRPr="00F6266E">
              <w:rPr>
                <w:rFonts w:cs="Arial" w:hint="eastAsia"/>
                <w:color w:val="000000" w:themeColor="text1"/>
                <w:sz w:val="18"/>
              </w:rPr>
              <w:t>eart</w:t>
            </w:r>
            <w:r w:rsidRPr="00F6266E">
              <w:rPr>
                <w:rFonts w:cs="Arial"/>
                <w:color w:val="000000" w:themeColor="text1"/>
                <w:sz w:val="18"/>
              </w:rPr>
              <w:t>beat_Enum</w:t>
            </w:r>
            <w:proofErr w:type="spellEnd"/>
            <w:r>
              <w:rPr>
                <w:sz w:val="24"/>
                <w:szCs w:val="28"/>
              </w:rPr>
              <w:t xml:space="preserve"> </w:t>
            </w:r>
            <w:r w:rsidRPr="00B32106">
              <w:rPr>
                <w:rFonts w:cs="Arial"/>
                <w:color w:val="000000" w:themeColor="text1"/>
                <w:sz w:val="18"/>
              </w:rPr>
              <w:t>[Type:0x1</w:t>
            </w:r>
            <w:r>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0D3A53B" w14:textId="45F90539" w:rsidR="00B3637A" w:rsidRPr="00DE6816" w:rsidRDefault="009C6421" w:rsidP="009C6421">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F22277">
              <w:rPr>
                <w:rFonts w:cs="Arial"/>
                <w:color w:val="000000" w:themeColor="text1"/>
                <w:sz w:val="18"/>
              </w:rPr>
              <w:t>5</w:t>
            </w:r>
          </w:p>
        </w:tc>
        <w:tc>
          <w:tcPr>
            <w:tcW w:w="1350" w:type="dxa"/>
          </w:tcPr>
          <w:p w14:paraId="227679F7" w14:textId="69C4F10A" w:rsidR="00B3637A" w:rsidRPr="00DE6816" w:rsidRDefault="00B3637A" w:rsidP="00B3637A">
            <w:pPr>
              <w:rPr>
                <w:rFonts w:cs="Arial"/>
                <w:color w:val="000000" w:themeColor="text1"/>
                <w:sz w:val="18"/>
              </w:rPr>
            </w:pPr>
            <w:r w:rsidRPr="003513AE">
              <w:rPr>
                <w:rFonts w:cs="Arial"/>
                <w:color w:val="000000" w:themeColor="text1"/>
                <w:sz w:val="18"/>
              </w:rPr>
              <w:t>NA.</w:t>
            </w:r>
          </w:p>
        </w:tc>
        <w:tc>
          <w:tcPr>
            <w:tcW w:w="1386" w:type="dxa"/>
          </w:tcPr>
          <w:p w14:paraId="3631AEAE" w14:textId="435FF469" w:rsidR="00B3637A" w:rsidRPr="00DE6816" w:rsidRDefault="00B3637A" w:rsidP="00B3637A">
            <w:pPr>
              <w:rPr>
                <w:rFonts w:cs="Arial"/>
                <w:color w:val="000000" w:themeColor="text1"/>
                <w:sz w:val="18"/>
              </w:rPr>
            </w:pPr>
            <w:r w:rsidRPr="003513AE">
              <w:rPr>
                <w:rFonts w:cs="Arial"/>
                <w:color w:val="000000" w:themeColor="text1"/>
                <w:sz w:val="18"/>
              </w:rPr>
              <w:t>NA.</w:t>
            </w:r>
          </w:p>
        </w:tc>
      </w:tr>
      <w:tr w:rsidR="00B3637A" w:rsidRPr="003F473D" w14:paraId="24904EFC" w14:textId="77777777" w:rsidTr="002D1994">
        <w:trPr>
          <w:trHeight w:val="70"/>
        </w:trPr>
        <w:tc>
          <w:tcPr>
            <w:tcW w:w="1885" w:type="dxa"/>
            <w:noWrap/>
          </w:tcPr>
          <w:p w14:paraId="4B116EAD" w14:textId="14F9CECC" w:rsidR="00B3637A" w:rsidRPr="00DE6816" w:rsidRDefault="00B3637A" w:rsidP="00B3637A">
            <w:pPr>
              <w:overflowPunct/>
              <w:autoSpaceDE/>
              <w:autoSpaceDN/>
              <w:adjustRightInd/>
              <w:textAlignment w:val="auto"/>
              <w:rPr>
                <w:rFonts w:cs="Arial"/>
                <w:color w:val="000000" w:themeColor="text1"/>
                <w:sz w:val="18"/>
              </w:rPr>
            </w:pPr>
            <w:proofErr w:type="spellStart"/>
            <w:r>
              <w:rPr>
                <w:rFonts w:cs="Arial"/>
                <w:color w:val="000000" w:themeColor="text1"/>
                <w:sz w:val="18"/>
              </w:rPr>
              <w:t>GPS_Min</w:t>
            </w:r>
            <w:proofErr w:type="spellEnd"/>
          </w:p>
        </w:tc>
        <w:tc>
          <w:tcPr>
            <w:tcW w:w="2070" w:type="dxa"/>
          </w:tcPr>
          <w:p w14:paraId="76CFB890" w14:textId="7E683FB5" w:rsidR="00B3637A" w:rsidRPr="00DE6816" w:rsidRDefault="00B3637A" w:rsidP="00B3637A">
            <w:pPr>
              <w:rPr>
                <w:rFonts w:cs="Arial"/>
                <w:color w:val="000000" w:themeColor="text1"/>
                <w:sz w:val="18"/>
              </w:rPr>
            </w:pPr>
            <w:r>
              <w:rPr>
                <w:rFonts w:cs="Arial"/>
                <w:sz w:val="16"/>
              </w:rPr>
              <w:t>Minute Data</w:t>
            </w:r>
          </w:p>
        </w:tc>
        <w:tc>
          <w:tcPr>
            <w:tcW w:w="3510" w:type="dxa"/>
          </w:tcPr>
          <w:p w14:paraId="21158124" w14:textId="77777777" w:rsidR="009C6421" w:rsidRDefault="009C6421" w:rsidP="009C642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11580">
              <w:rPr>
                <w:rFonts w:cs="Arial"/>
                <w:color w:val="000000" w:themeColor="text1"/>
                <w:sz w:val="18"/>
              </w:rPr>
              <w:t>APIM_</w:t>
            </w:r>
            <w:r w:rsidRPr="00F6266E">
              <w:rPr>
                <w:rFonts w:cs="Arial"/>
                <w:color w:val="000000" w:themeColor="text1"/>
                <w:sz w:val="18"/>
              </w:rPr>
              <w:t>H</w:t>
            </w:r>
            <w:r w:rsidRPr="00F6266E">
              <w:rPr>
                <w:rFonts w:cs="Arial" w:hint="eastAsia"/>
                <w:color w:val="000000" w:themeColor="text1"/>
                <w:sz w:val="18"/>
              </w:rPr>
              <w:t>eart</w:t>
            </w:r>
            <w:r w:rsidRPr="00F6266E">
              <w:rPr>
                <w:rFonts w:cs="Arial"/>
                <w:color w:val="000000" w:themeColor="text1"/>
                <w:sz w:val="18"/>
              </w:rPr>
              <w:t>beat_Enum</w:t>
            </w:r>
            <w:proofErr w:type="spellEnd"/>
            <w:r>
              <w:rPr>
                <w:sz w:val="24"/>
                <w:szCs w:val="28"/>
              </w:rPr>
              <w:t xml:space="preserve"> </w:t>
            </w:r>
            <w:r w:rsidRPr="00B32106">
              <w:rPr>
                <w:rFonts w:cs="Arial"/>
                <w:color w:val="000000" w:themeColor="text1"/>
                <w:sz w:val="18"/>
              </w:rPr>
              <w:t>[Type:0x1</w:t>
            </w:r>
            <w:r>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9E864BA" w14:textId="220DA7FB" w:rsidR="00B3637A" w:rsidRPr="00DE6816" w:rsidRDefault="009C6421" w:rsidP="009C6421">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F22277">
              <w:rPr>
                <w:rFonts w:cs="Arial"/>
                <w:color w:val="000000" w:themeColor="text1"/>
                <w:sz w:val="18"/>
              </w:rPr>
              <w:t>6</w:t>
            </w:r>
          </w:p>
        </w:tc>
        <w:tc>
          <w:tcPr>
            <w:tcW w:w="1350" w:type="dxa"/>
          </w:tcPr>
          <w:p w14:paraId="036CE327" w14:textId="53302993" w:rsidR="00B3637A" w:rsidRPr="00DE6816" w:rsidRDefault="00B3637A" w:rsidP="00B3637A">
            <w:pPr>
              <w:rPr>
                <w:rFonts w:cs="Arial"/>
                <w:color w:val="000000" w:themeColor="text1"/>
                <w:sz w:val="18"/>
              </w:rPr>
            </w:pPr>
            <w:r w:rsidRPr="003513AE">
              <w:rPr>
                <w:rFonts w:cs="Arial"/>
                <w:color w:val="000000" w:themeColor="text1"/>
                <w:sz w:val="18"/>
              </w:rPr>
              <w:t>NA.</w:t>
            </w:r>
          </w:p>
        </w:tc>
        <w:tc>
          <w:tcPr>
            <w:tcW w:w="1386" w:type="dxa"/>
          </w:tcPr>
          <w:p w14:paraId="03530FC3" w14:textId="79B7C68A" w:rsidR="00B3637A" w:rsidRPr="00DE6816" w:rsidRDefault="00B3637A" w:rsidP="00B3637A">
            <w:pPr>
              <w:rPr>
                <w:rFonts w:cs="Arial"/>
                <w:color w:val="000000" w:themeColor="text1"/>
                <w:sz w:val="18"/>
              </w:rPr>
            </w:pPr>
            <w:r w:rsidRPr="003513AE">
              <w:rPr>
                <w:rFonts w:cs="Arial"/>
                <w:color w:val="000000" w:themeColor="text1"/>
                <w:sz w:val="18"/>
              </w:rPr>
              <w:t>NA.</w:t>
            </w:r>
          </w:p>
        </w:tc>
      </w:tr>
      <w:tr w:rsidR="00B3637A" w:rsidRPr="003F473D" w14:paraId="6DBAC43C" w14:textId="77777777" w:rsidTr="002D1994">
        <w:trPr>
          <w:trHeight w:val="70"/>
        </w:trPr>
        <w:tc>
          <w:tcPr>
            <w:tcW w:w="1885" w:type="dxa"/>
            <w:noWrap/>
          </w:tcPr>
          <w:p w14:paraId="0CD4CF74" w14:textId="3B997CF2" w:rsidR="00B3637A" w:rsidRPr="00DE6816" w:rsidRDefault="00B3637A" w:rsidP="00B3637A">
            <w:pPr>
              <w:overflowPunct/>
              <w:autoSpaceDE/>
              <w:autoSpaceDN/>
              <w:adjustRightInd/>
              <w:textAlignment w:val="auto"/>
              <w:rPr>
                <w:rFonts w:cs="Arial"/>
                <w:color w:val="000000" w:themeColor="text1"/>
                <w:sz w:val="18"/>
              </w:rPr>
            </w:pPr>
            <w:proofErr w:type="spellStart"/>
            <w:r>
              <w:rPr>
                <w:rFonts w:cs="Arial"/>
                <w:color w:val="000000" w:themeColor="text1"/>
                <w:sz w:val="18"/>
              </w:rPr>
              <w:t>GPS_Second</w:t>
            </w:r>
            <w:proofErr w:type="spellEnd"/>
          </w:p>
        </w:tc>
        <w:tc>
          <w:tcPr>
            <w:tcW w:w="2070" w:type="dxa"/>
          </w:tcPr>
          <w:p w14:paraId="5B274B2A" w14:textId="0060F147" w:rsidR="00B3637A" w:rsidRPr="00DE6816" w:rsidRDefault="00B3637A" w:rsidP="00B3637A">
            <w:pPr>
              <w:rPr>
                <w:rFonts w:cs="Arial"/>
                <w:color w:val="000000" w:themeColor="text1"/>
                <w:sz w:val="18"/>
              </w:rPr>
            </w:pPr>
            <w:r>
              <w:rPr>
                <w:rFonts w:cs="Arial"/>
                <w:sz w:val="16"/>
              </w:rPr>
              <w:t>Second Data</w:t>
            </w:r>
          </w:p>
        </w:tc>
        <w:tc>
          <w:tcPr>
            <w:tcW w:w="3510" w:type="dxa"/>
          </w:tcPr>
          <w:p w14:paraId="614F16D5" w14:textId="77777777" w:rsidR="009C6421" w:rsidRDefault="009C6421" w:rsidP="009C642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11580">
              <w:rPr>
                <w:rFonts w:cs="Arial"/>
                <w:color w:val="000000" w:themeColor="text1"/>
                <w:sz w:val="18"/>
              </w:rPr>
              <w:t>APIM_</w:t>
            </w:r>
            <w:r w:rsidRPr="00F6266E">
              <w:rPr>
                <w:rFonts w:cs="Arial"/>
                <w:color w:val="000000" w:themeColor="text1"/>
                <w:sz w:val="18"/>
              </w:rPr>
              <w:t>H</w:t>
            </w:r>
            <w:r w:rsidRPr="00F6266E">
              <w:rPr>
                <w:rFonts w:cs="Arial" w:hint="eastAsia"/>
                <w:color w:val="000000" w:themeColor="text1"/>
                <w:sz w:val="18"/>
              </w:rPr>
              <w:t>eart</w:t>
            </w:r>
            <w:r w:rsidRPr="00F6266E">
              <w:rPr>
                <w:rFonts w:cs="Arial"/>
                <w:color w:val="000000" w:themeColor="text1"/>
                <w:sz w:val="18"/>
              </w:rPr>
              <w:t>beat_Enum</w:t>
            </w:r>
            <w:proofErr w:type="spellEnd"/>
            <w:r>
              <w:rPr>
                <w:sz w:val="24"/>
                <w:szCs w:val="28"/>
              </w:rPr>
              <w:t xml:space="preserve"> </w:t>
            </w:r>
            <w:r w:rsidRPr="00B32106">
              <w:rPr>
                <w:rFonts w:cs="Arial"/>
                <w:color w:val="000000" w:themeColor="text1"/>
                <w:sz w:val="18"/>
              </w:rPr>
              <w:t>[Type:0x1</w:t>
            </w:r>
            <w:r>
              <w:rPr>
                <w:rFonts w:cs="Arial"/>
                <w:color w:val="000000" w:themeColor="text1"/>
                <w:sz w:val="18"/>
              </w:rPr>
              <w:t>1</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D7B62AD" w14:textId="627DA3F5" w:rsidR="00B3637A" w:rsidRPr="00DE6816" w:rsidRDefault="009C6421" w:rsidP="009C6421">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F22277">
              <w:rPr>
                <w:rFonts w:cs="Arial"/>
                <w:color w:val="000000" w:themeColor="text1"/>
                <w:sz w:val="18"/>
              </w:rPr>
              <w:t>7</w:t>
            </w:r>
          </w:p>
        </w:tc>
        <w:tc>
          <w:tcPr>
            <w:tcW w:w="1350" w:type="dxa"/>
          </w:tcPr>
          <w:p w14:paraId="51854736" w14:textId="1A4889AE" w:rsidR="00B3637A" w:rsidRPr="00DE6816" w:rsidRDefault="00B3637A" w:rsidP="00B3637A">
            <w:pPr>
              <w:rPr>
                <w:rFonts w:cs="Arial"/>
                <w:color w:val="000000" w:themeColor="text1"/>
                <w:sz w:val="18"/>
              </w:rPr>
            </w:pPr>
            <w:r w:rsidRPr="003513AE">
              <w:rPr>
                <w:rFonts w:cs="Arial"/>
                <w:color w:val="000000" w:themeColor="text1"/>
                <w:sz w:val="18"/>
              </w:rPr>
              <w:t>NA.</w:t>
            </w:r>
          </w:p>
        </w:tc>
        <w:tc>
          <w:tcPr>
            <w:tcW w:w="1386" w:type="dxa"/>
          </w:tcPr>
          <w:p w14:paraId="0109BD96" w14:textId="6BD6A144" w:rsidR="00B3637A" w:rsidRPr="00DE6816" w:rsidRDefault="00B3637A" w:rsidP="00B3637A">
            <w:pPr>
              <w:rPr>
                <w:rFonts w:cs="Arial"/>
                <w:color w:val="000000" w:themeColor="text1"/>
                <w:sz w:val="18"/>
              </w:rPr>
            </w:pPr>
            <w:r w:rsidRPr="003513AE">
              <w:rPr>
                <w:rFonts w:cs="Arial"/>
                <w:color w:val="000000" w:themeColor="text1"/>
                <w:sz w:val="18"/>
              </w:rPr>
              <w:t>NA.</w:t>
            </w:r>
          </w:p>
        </w:tc>
      </w:tr>
      <w:tr w:rsidR="0034135B" w:rsidRPr="003F473D" w14:paraId="6A45EF0B" w14:textId="77777777" w:rsidTr="00A8568F">
        <w:trPr>
          <w:trHeight w:val="70"/>
        </w:trPr>
        <w:tc>
          <w:tcPr>
            <w:tcW w:w="1885" w:type="dxa"/>
            <w:noWrap/>
          </w:tcPr>
          <w:p w14:paraId="27BCB1D3" w14:textId="77777777" w:rsidR="0034135B" w:rsidRPr="00DE6816" w:rsidRDefault="0034135B" w:rsidP="00A8568F">
            <w:pPr>
              <w:overflowPunct/>
              <w:autoSpaceDE/>
              <w:autoSpaceDN/>
              <w:adjustRightInd/>
              <w:textAlignment w:val="auto"/>
              <w:rPr>
                <w:rFonts w:cs="Arial"/>
                <w:color w:val="000000" w:themeColor="text1"/>
                <w:sz w:val="18"/>
              </w:rPr>
            </w:pPr>
          </w:p>
        </w:tc>
        <w:tc>
          <w:tcPr>
            <w:tcW w:w="2070" w:type="dxa"/>
          </w:tcPr>
          <w:p w14:paraId="0CFEBF80" w14:textId="77777777" w:rsidR="0034135B" w:rsidRPr="00DE6816" w:rsidRDefault="0034135B" w:rsidP="00A8568F">
            <w:pPr>
              <w:rPr>
                <w:rFonts w:cs="Arial"/>
                <w:color w:val="000000" w:themeColor="text1"/>
                <w:sz w:val="18"/>
              </w:rPr>
            </w:pPr>
          </w:p>
        </w:tc>
        <w:tc>
          <w:tcPr>
            <w:tcW w:w="3510" w:type="dxa"/>
          </w:tcPr>
          <w:p w14:paraId="24054ECB" w14:textId="77777777" w:rsidR="0034135B" w:rsidRPr="00DE6816" w:rsidRDefault="0034135B" w:rsidP="00A8568F">
            <w:pPr>
              <w:rPr>
                <w:rFonts w:cs="Arial"/>
                <w:color w:val="000000" w:themeColor="text1"/>
                <w:sz w:val="18"/>
              </w:rPr>
            </w:pPr>
          </w:p>
        </w:tc>
        <w:tc>
          <w:tcPr>
            <w:tcW w:w="1350" w:type="dxa"/>
          </w:tcPr>
          <w:p w14:paraId="7AAC8B8C" w14:textId="77777777" w:rsidR="0034135B" w:rsidRPr="00DE6816" w:rsidRDefault="0034135B" w:rsidP="00A8568F">
            <w:pPr>
              <w:rPr>
                <w:rFonts w:cs="Arial"/>
                <w:color w:val="000000" w:themeColor="text1"/>
                <w:sz w:val="18"/>
              </w:rPr>
            </w:pPr>
          </w:p>
        </w:tc>
        <w:tc>
          <w:tcPr>
            <w:tcW w:w="1386" w:type="dxa"/>
          </w:tcPr>
          <w:p w14:paraId="487276D7" w14:textId="77777777" w:rsidR="0034135B" w:rsidRPr="00DE6816" w:rsidRDefault="0034135B" w:rsidP="00A8568F">
            <w:pPr>
              <w:rPr>
                <w:rFonts w:cs="Arial"/>
                <w:color w:val="000000" w:themeColor="text1"/>
                <w:sz w:val="18"/>
              </w:rPr>
            </w:pPr>
          </w:p>
        </w:tc>
      </w:tr>
    </w:tbl>
    <w:p w14:paraId="792A0E54" w14:textId="7E289DC9" w:rsidR="00AD79D8" w:rsidRPr="00702453" w:rsidRDefault="00AD79D8" w:rsidP="00AD79D8">
      <w:pPr>
        <w:pStyle w:val="Caption"/>
      </w:pPr>
      <w:bookmarkStart w:id="202" w:name="_Toc115792401"/>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9</w:t>
      </w:r>
      <w:r>
        <w:rPr>
          <w:noProof/>
        </w:rPr>
        <w:fldChar w:fldCharType="end"/>
      </w:r>
      <w:r w:rsidRPr="00702453">
        <w:t xml:space="preserve">: </w:t>
      </w:r>
      <w:r>
        <w:t xml:space="preserve">Input Signal mappings of Function </w:t>
      </w:r>
      <w:r>
        <w:rPr>
          <w:lang w:val="en-GB"/>
        </w:rPr>
        <w:t>Manual Video Record</w:t>
      </w:r>
      <w:bookmarkEnd w:id="202"/>
    </w:p>
    <w:p w14:paraId="5D74B5EF" w14:textId="77777777" w:rsidR="00AD79D8" w:rsidRDefault="00AD79D8" w:rsidP="00AD79D8">
      <w:pPr>
        <w:pStyle w:val="Heading6"/>
        <w:rPr>
          <w:lang w:val="en-GB"/>
        </w:rPr>
      </w:pPr>
      <w:bookmarkStart w:id="203" w:name="_Toc122965464"/>
      <w:r>
        <w:rPr>
          <w:lang w:val="en-GB"/>
        </w:rPr>
        <w:t>Output</w:t>
      </w:r>
      <w:r w:rsidRPr="002824C9">
        <w:rPr>
          <w:lang w:val="en-GB"/>
        </w:rPr>
        <w:t>s</w:t>
      </w:r>
      <w:bookmarkEnd w:id="20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AD79D8" w:rsidRPr="00E54DEA" w14:paraId="44E0671F" w14:textId="77777777" w:rsidTr="00A8568F">
        <w:trPr>
          <w:trHeight w:val="173"/>
        </w:trPr>
        <w:tc>
          <w:tcPr>
            <w:tcW w:w="1885" w:type="dxa"/>
            <w:shd w:val="clear" w:color="auto" w:fill="D9D9D9" w:themeFill="background1" w:themeFillShade="D9"/>
            <w:noWrap/>
            <w:hideMark/>
          </w:tcPr>
          <w:p w14:paraId="617470C2" w14:textId="77777777" w:rsidR="00AD79D8" w:rsidRPr="00E54DEA" w:rsidRDefault="00AD79D8"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4B16A1A3" w14:textId="77777777" w:rsidR="00AD79D8" w:rsidRDefault="00AD79D8"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3E43B7EA" w14:textId="77777777" w:rsidR="00AD79D8" w:rsidRDefault="00AD79D8" w:rsidP="00A8568F">
            <w:pPr>
              <w:overflowPunct/>
              <w:autoSpaceDE/>
              <w:autoSpaceDN/>
              <w:adjustRightInd/>
              <w:textAlignment w:val="auto"/>
              <w:rPr>
                <w:rFonts w:cs="Arial"/>
                <w:b/>
                <w:bCs/>
                <w:color w:val="000000"/>
              </w:rPr>
            </w:pPr>
            <w:r>
              <w:rPr>
                <w:rFonts w:cs="Arial"/>
                <w:b/>
                <w:bCs/>
                <w:color w:val="000000"/>
              </w:rPr>
              <w:t>Mapping Details</w:t>
            </w:r>
          </w:p>
          <w:p w14:paraId="46F373B5" w14:textId="77777777" w:rsidR="00AD79D8" w:rsidRPr="001321BD" w:rsidRDefault="00AD79D8" w:rsidP="00A8568F">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04AACF95" w14:textId="77777777" w:rsidR="00AD79D8" w:rsidRDefault="00AD79D8" w:rsidP="00A8568F">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27EA3F07" w14:textId="77777777" w:rsidR="00AD79D8" w:rsidRDefault="00AD79D8" w:rsidP="00A8568F">
            <w:pPr>
              <w:overflowPunct/>
              <w:autoSpaceDE/>
              <w:autoSpaceDN/>
              <w:adjustRightInd/>
              <w:textAlignment w:val="auto"/>
              <w:rPr>
                <w:rFonts w:cs="Arial"/>
                <w:b/>
                <w:bCs/>
                <w:color w:val="000000"/>
              </w:rPr>
            </w:pPr>
            <w:r>
              <w:rPr>
                <w:rFonts w:cs="Arial"/>
                <w:b/>
                <w:bCs/>
                <w:color w:val="000000"/>
              </w:rPr>
              <w:t>Connection</w:t>
            </w:r>
          </w:p>
          <w:p w14:paraId="6080B659" w14:textId="77777777" w:rsidR="00AD79D8" w:rsidRDefault="00AD79D8" w:rsidP="00A8568F">
            <w:pPr>
              <w:overflowPunct/>
              <w:autoSpaceDE/>
              <w:autoSpaceDN/>
              <w:adjustRightInd/>
              <w:textAlignment w:val="auto"/>
              <w:rPr>
                <w:rFonts w:cs="Arial"/>
                <w:b/>
                <w:bCs/>
                <w:color w:val="000000"/>
              </w:rPr>
            </w:pPr>
            <w:r w:rsidRPr="001321BD">
              <w:rPr>
                <w:i/>
              </w:rPr>
              <w:t>(Optional)</w:t>
            </w:r>
          </w:p>
        </w:tc>
      </w:tr>
      <w:tr w:rsidR="00D351DC" w:rsidRPr="003F473D" w14:paraId="0B1BC926" w14:textId="77777777" w:rsidTr="00A8568F">
        <w:trPr>
          <w:trHeight w:val="143"/>
        </w:trPr>
        <w:tc>
          <w:tcPr>
            <w:tcW w:w="1885" w:type="dxa"/>
            <w:noWrap/>
          </w:tcPr>
          <w:p w14:paraId="6FE0F497" w14:textId="27DBF54B" w:rsidR="00D351DC" w:rsidRPr="00246A19" w:rsidRDefault="00D351DC" w:rsidP="00D351DC">
            <w:pPr>
              <w:overflowPunct/>
              <w:autoSpaceDE/>
              <w:autoSpaceDN/>
              <w:adjustRightInd/>
              <w:textAlignment w:val="auto"/>
              <w:rPr>
                <w:rFonts w:cs="Arial"/>
                <w:color w:val="000000" w:themeColor="text1"/>
                <w:sz w:val="18"/>
              </w:rPr>
            </w:pPr>
            <w:proofErr w:type="spellStart"/>
            <w:r>
              <w:rPr>
                <w:rFonts w:cs="Arial"/>
                <w:color w:val="000000" w:themeColor="text1"/>
                <w:sz w:val="18"/>
              </w:rPr>
              <w:t>Veh_VIN</w:t>
            </w:r>
            <w:r w:rsidR="000F0F92">
              <w:rPr>
                <w:rFonts w:cs="Arial"/>
                <w:color w:val="000000" w:themeColor="text1"/>
                <w:sz w:val="18"/>
              </w:rPr>
              <w:t>_Req</w:t>
            </w:r>
            <w:proofErr w:type="spellEnd"/>
          </w:p>
        </w:tc>
        <w:tc>
          <w:tcPr>
            <w:tcW w:w="2070" w:type="dxa"/>
          </w:tcPr>
          <w:p w14:paraId="24142703" w14:textId="68005C6C" w:rsidR="00D351DC" w:rsidRPr="00246A19" w:rsidRDefault="00C432A6" w:rsidP="00D351DC">
            <w:pPr>
              <w:rPr>
                <w:rFonts w:cs="Arial"/>
                <w:color w:val="000000" w:themeColor="text1"/>
                <w:sz w:val="18"/>
              </w:rPr>
            </w:pPr>
            <w:r w:rsidRPr="000F0F92">
              <w:rPr>
                <w:rFonts w:cs="Arial"/>
                <w:color w:val="000000" w:themeColor="text1"/>
                <w:sz w:val="18"/>
              </w:rPr>
              <w:t>Request VIN</w:t>
            </w:r>
          </w:p>
        </w:tc>
        <w:tc>
          <w:tcPr>
            <w:tcW w:w="3510" w:type="dxa"/>
          </w:tcPr>
          <w:p w14:paraId="719053AD" w14:textId="69EF0011" w:rsidR="00D351DC" w:rsidRDefault="00D351DC" w:rsidP="00D351D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9E2B1C">
              <w:rPr>
                <w:rFonts w:cs="Arial"/>
                <w:color w:val="000000" w:themeColor="text1"/>
                <w:sz w:val="18"/>
              </w:rPr>
              <w:t>IDCM_</w:t>
            </w:r>
            <w:r w:rsidR="009E2B1C" w:rsidRPr="009E2B1C">
              <w:rPr>
                <w:rFonts w:cs="Arial"/>
                <w:color w:val="000000" w:themeColor="text1"/>
                <w:sz w:val="18"/>
              </w:rPr>
              <w:t>VINCodeReq_Int</w:t>
            </w:r>
            <w:proofErr w:type="spellEnd"/>
            <w:r w:rsidRPr="004467AA">
              <w:rPr>
                <w:rFonts w:cs="Arial"/>
                <w:color w:val="000000" w:themeColor="text1"/>
                <w:sz w:val="18"/>
              </w:rPr>
              <w:t xml:space="preserve"> </w:t>
            </w:r>
            <w:r w:rsidRPr="00B32106">
              <w:rPr>
                <w:rFonts w:cs="Arial"/>
                <w:color w:val="000000" w:themeColor="text1"/>
                <w:sz w:val="18"/>
              </w:rPr>
              <w:t>[Type:0x</w:t>
            </w:r>
            <w:r w:rsidR="00170999">
              <w:rPr>
                <w:rFonts w:cs="Arial"/>
                <w:color w:val="000000" w:themeColor="text1"/>
                <w:sz w:val="18"/>
              </w:rPr>
              <w:t>08</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170999">
              <w:rPr>
                <w:rFonts w:cs="Arial"/>
                <w:color w:val="000000" w:themeColor="text1"/>
                <w:sz w:val="18"/>
              </w:rPr>
              <w:t>1</w:t>
            </w:r>
            <w:r w:rsidRPr="00B32106">
              <w:rPr>
                <w:rFonts w:cs="Arial"/>
                <w:color w:val="000000" w:themeColor="text1"/>
                <w:sz w:val="18"/>
              </w:rPr>
              <w:t>]</w:t>
            </w:r>
          </w:p>
          <w:p w14:paraId="35A5BA3D" w14:textId="48E709B6" w:rsidR="00D351DC" w:rsidRPr="00D20BE7" w:rsidRDefault="00D351DC" w:rsidP="00D351DC">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1E67F5E" w14:textId="71D1AF0A" w:rsidR="00D351DC" w:rsidRPr="00D20BE7" w:rsidRDefault="00D351DC" w:rsidP="00D351DC">
            <w:pPr>
              <w:rPr>
                <w:sz w:val="18"/>
              </w:rPr>
            </w:pPr>
            <w:r w:rsidRPr="003513AE">
              <w:rPr>
                <w:rFonts w:cs="Arial"/>
                <w:color w:val="000000" w:themeColor="text1"/>
                <w:sz w:val="18"/>
              </w:rPr>
              <w:t>NA.</w:t>
            </w:r>
          </w:p>
        </w:tc>
        <w:tc>
          <w:tcPr>
            <w:tcW w:w="1386" w:type="dxa"/>
          </w:tcPr>
          <w:p w14:paraId="72B0FE61" w14:textId="4EC51FAB" w:rsidR="00D351DC" w:rsidRPr="008D2226" w:rsidRDefault="00D351DC" w:rsidP="00D351DC">
            <w:pPr>
              <w:rPr>
                <w:sz w:val="18"/>
              </w:rPr>
            </w:pPr>
            <w:r w:rsidRPr="003513AE">
              <w:rPr>
                <w:rFonts w:cs="Arial"/>
                <w:color w:val="000000" w:themeColor="text1"/>
                <w:sz w:val="18"/>
              </w:rPr>
              <w:t>NA.</w:t>
            </w:r>
          </w:p>
        </w:tc>
      </w:tr>
      <w:tr w:rsidR="00AD79D8" w:rsidRPr="003F473D" w14:paraId="5CD2FEAB" w14:textId="77777777" w:rsidTr="00A8568F">
        <w:trPr>
          <w:trHeight w:val="70"/>
        </w:trPr>
        <w:tc>
          <w:tcPr>
            <w:tcW w:w="1885" w:type="dxa"/>
            <w:noWrap/>
          </w:tcPr>
          <w:p w14:paraId="5558D770" w14:textId="77777777" w:rsidR="00AD79D8" w:rsidRPr="00246A19" w:rsidRDefault="00AD79D8" w:rsidP="00A8568F">
            <w:pPr>
              <w:overflowPunct/>
              <w:autoSpaceDE/>
              <w:autoSpaceDN/>
              <w:adjustRightInd/>
              <w:textAlignment w:val="auto"/>
              <w:rPr>
                <w:rFonts w:cs="Arial"/>
                <w:color w:val="000000" w:themeColor="text1"/>
                <w:sz w:val="18"/>
              </w:rPr>
            </w:pPr>
          </w:p>
        </w:tc>
        <w:tc>
          <w:tcPr>
            <w:tcW w:w="2070" w:type="dxa"/>
          </w:tcPr>
          <w:p w14:paraId="4C4DD4D4" w14:textId="77777777" w:rsidR="00AD79D8" w:rsidRPr="00246A19" w:rsidRDefault="00AD79D8" w:rsidP="00A8568F">
            <w:pPr>
              <w:rPr>
                <w:rFonts w:cs="Arial"/>
                <w:color w:val="000000" w:themeColor="text1"/>
                <w:sz w:val="18"/>
              </w:rPr>
            </w:pPr>
          </w:p>
        </w:tc>
        <w:tc>
          <w:tcPr>
            <w:tcW w:w="3510" w:type="dxa"/>
          </w:tcPr>
          <w:p w14:paraId="60EAAD7E" w14:textId="77777777" w:rsidR="00AD79D8" w:rsidRPr="00AB54E4" w:rsidRDefault="00AD79D8" w:rsidP="00A8568F">
            <w:pPr>
              <w:rPr>
                <w:rFonts w:cs="Arial"/>
                <w:b/>
                <w:bCs/>
                <w:color w:val="000000" w:themeColor="text1"/>
                <w:sz w:val="18"/>
              </w:rPr>
            </w:pPr>
          </w:p>
        </w:tc>
        <w:tc>
          <w:tcPr>
            <w:tcW w:w="1350" w:type="dxa"/>
          </w:tcPr>
          <w:p w14:paraId="260EAADE" w14:textId="77777777" w:rsidR="00AD79D8" w:rsidRPr="003513AE" w:rsidRDefault="00AD79D8" w:rsidP="00A8568F">
            <w:pPr>
              <w:rPr>
                <w:rFonts w:cs="Arial"/>
                <w:color w:val="000000" w:themeColor="text1"/>
                <w:sz w:val="18"/>
              </w:rPr>
            </w:pPr>
          </w:p>
        </w:tc>
        <w:tc>
          <w:tcPr>
            <w:tcW w:w="1386" w:type="dxa"/>
          </w:tcPr>
          <w:p w14:paraId="1BBDD64D" w14:textId="77777777" w:rsidR="00AD79D8" w:rsidRPr="003513AE" w:rsidRDefault="00AD79D8" w:rsidP="00A8568F">
            <w:pPr>
              <w:rPr>
                <w:rFonts w:cs="Arial"/>
                <w:color w:val="000000" w:themeColor="text1"/>
                <w:sz w:val="18"/>
              </w:rPr>
            </w:pPr>
          </w:p>
        </w:tc>
      </w:tr>
    </w:tbl>
    <w:p w14:paraId="2580D6E4" w14:textId="28B34171" w:rsidR="00AD79D8" w:rsidRPr="00702453" w:rsidRDefault="00AD79D8" w:rsidP="00AD79D8">
      <w:pPr>
        <w:pStyle w:val="Caption"/>
      </w:pPr>
      <w:bookmarkStart w:id="204" w:name="_Toc115792402"/>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10</w:t>
      </w:r>
      <w:r>
        <w:rPr>
          <w:noProof/>
        </w:rPr>
        <w:fldChar w:fldCharType="end"/>
      </w:r>
      <w:r w:rsidRPr="00702453">
        <w:t xml:space="preserve">: </w:t>
      </w:r>
      <w:r>
        <w:t xml:space="preserve">Output Signal mappings of Function </w:t>
      </w:r>
      <w:r>
        <w:rPr>
          <w:lang w:val="en-GB"/>
        </w:rPr>
        <w:t>Manual Video Record</w:t>
      </w:r>
      <w:bookmarkEnd w:id="204"/>
    </w:p>
    <w:p w14:paraId="5AC0AA77" w14:textId="77777777" w:rsidR="00AD79D8" w:rsidRPr="00612064" w:rsidRDefault="00AD79D8" w:rsidP="00AD79D8">
      <w:pPr>
        <w:spacing w:before="20"/>
        <w:rPr>
          <w:vanish/>
        </w:rPr>
      </w:pPr>
    </w:p>
    <w:p w14:paraId="2C587591" w14:textId="77777777" w:rsidR="00AD79D8" w:rsidRDefault="00AD79D8" w:rsidP="00AD79D8">
      <w:pPr>
        <w:pStyle w:val="Heading6"/>
      </w:pPr>
      <w:bookmarkStart w:id="205" w:name="_Toc122965465"/>
      <w:r>
        <w:t>Parameters</w:t>
      </w:r>
      <w:bookmarkEnd w:id="205"/>
    </w:p>
    <w:p w14:paraId="58A30973" w14:textId="77777777" w:rsidR="00AD79D8" w:rsidRPr="0069522E" w:rsidRDefault="00AD79D8" w:rsidP="00AD79D8">
      <w:r>
        <w:t>NA.</w:t>
      </w:r>
    </w:p>
    <w:p w14:paraId="01AE6F73" w14:textId="77777777" w:rsidR="00AD79D8" w:rsidRDefault="00AD79D8" w:rsidP="00AD79D8">
      <w:pPr>
        <w:pStyle w:val="Heading6"/>
      </w:pPr>
      <w:bookmarkStart w:id="206" w:name="_Toc122965466"/>
      <w:r>
        <w:t>Interface</w:t>
      </w:r>
      <w:r w:rsidRPr="003E2313">
        <w:t xml:space="preserve"> Requirements</w:t>
      </w:r>
      <w:bookmarkEnd w:id="206"/>
    </w:p>
    <w:p w14:paraId="1BF64D1F" w14:textId="77777777" w:rsidR="00AD79D8" w:rsidRPr="00177AA8" w:rsidRDefault="00AD79D8" w:rsidP="00AD79D8">
      <w:r>
        <w:rPr>
          <w:rFonts w:cs="Arial"/>
          <w:sz w:val="18"/>
          <w:szCs w:val="22"/>
        </w:rPr>
        <w:t>Refer to DVR UART protocol.</w:t>
      </w:r>
    </w:p>
    <w:p w14:paraId="52F95689" w14:textId="77777777" w:rsidR="00AD79D8" w:rsidRDefault="00AD79D8" w:rsidP="00AD79D8">
      <w:pPr>
        <w:pStyle w:val="Heading5"/>
        <w:rPr>
          <w:lang w:val="en-GB"/>
        </w:rPr>
      </w:pPr>
      <w:bookmarkStart w:id="207" w:name="_Toc122965467"/>
      <w:r>
        <w:rPr>
          <w:lang w:val="en-GB"/>
        </w:rPr>
        <w:t>Function Requirements</w:t>
      </w:r>
      <w:bookmarkEnd w:id="207"/>
    </w:p>
    <w:p w14:paraId="1AE3B50D" w14:textId="77777777" w:rsidR="000A68E1" w:rsidRDefault="000A68E1" w:rsidP="000A68E1">
      <w:pPr>
        <w:pStyle w:val="Heading6"/>
        <w:rPr>
          <w:lang w:val="en-GB"/>
        </w:rPr>
      </w:pPr>
      <w:bookmarkStart w:id="208" w:name="_Toc122965468"/>
      <w:r>
        <w:rPr>
          <w:lang w:val="en-GB"/>
        </w:rPr>
        <w:t>VIN Code Request</w:t>
      </w:r>
      <w:bookmarkEnd w:id="208"/>
    </w:p>
    <w:p w14:paraId="2CA586D2" w14:textId="5C66F5D3" w:rsidR="000A68E1" w:rsidRDefault="009852AF" w:rsidP="000A68E1">
      <w:pPr>
        <w:rPr>
          <w:lang w:val="en-GB"/>
        </w:rPr>
      </w:pPr>
      <w:r>
        <w:rPr>
          <w:lang w:val="en-GB"/>
        </w:rPr>
        <w:lastRenderedPageBreak/>
        <w:t>Whenever</w:t>
      </w:r>
      <w:r w:rsidR="003A0BEC">
        <w:rPr>
          <w:lang w:val="en-GB"/>
        </w:rPr>
        <w:t xml:space="preserve"> IGN on and</w:t>
      </w:r>
      <w:r>
        <w:rPr>
          <w:lang w:val="en-GB"/>
        </w:rPr>
        <w:t xml:space="preserve"> IDCM goes into Full Power Mode (refer to &lt;</w:t>
      </w:r>
      <w:r w:rsidRPr="009852AF">
        <w:t xml:space="preserve"> </w:t>
      </w:r>
      <w:r w:rsidRPr="009852AF">
        <w:rPr>
          <w:lang w:val="en-GB"/>
        </w:rPr>
        <w:t>F006930_Drive Video Record Feature Level Specification</w:t>
      </w:r>
      <w:r>
        <w:rPr>
          <w:lang w:val="en-GB"/>
        </w:rPr>
        <w:t>&gt; for the definition of Full Power Mode), IDCM should send below message to APIM to request VIN code update:</w:t>
      </w:r>
    </w:p>
    <w:p w14:paraId="55619161" w14:textId="2F0BCA74" w:rsidR="00281C5E" w:rsidRDefault="00281C5E" w:rsidP="00046A35">
      <w:pPr>
        <w:pStyle w:val="ListParagraph"/>
        <w:numPr>
          <w:ilvl w:val="0"/>
          <w:numId w:val="15"/>
        </w:numPr>
        <w:rPr>
          <w:rFonts w:ascii="Arial" w:hAnsi="Arial"/>
          <w:i/>
          <w:iCs/>
        </w:rPr>
      </w:pPr>
      <w:r w:rsidRPr="00281C5E">
        <w:rPr>
          <w:rFonts w:ascii="Arial" w:hAnsi="Arial"/>
          <w:i/>
          <w:iCs/>
        </w:rPr>
        <w:t>Request VIN</w:t>
      </w:r>
      <w:r w:rsidR="00A623DA">
        <w:rPr>
          <w:rFonts w:ascii="Arial" w:hAnsi="Arial"/>
          <w:i/>
          <w:iCs/>
        </w:rPr>
        <w:t xml:space="preserve"> == Request</w:t>
      </w:r>
    </w:p>
    <w:p w14:paraId="4B3586EE" w14:textId="61FA22E9" w:rsidR="009852AF" w:rsidRDefault="00281C5E" w:rsidP="000A68E1">
      <w:r>
        <w:t>Once APIM receives the request, it should feedback the VIN code in ASCII format:</w:t>
      </w:r>
    </w:p>
    <w:p w14:paraId="541A2C0B" w14:textId="6631F270" w:rsidR="00281C5E" w:rsidRPr="00281C5E" w:rsidRDefault="00281C5E" w:rsidP="00281C5E">
      <w:pPr>
        <w:pStyle w:val="ListParagraph"/>
        <w:numPr>
          <w:ilvl w:val="0"/>
          <w:numId w:val="15"/>
        </w:numPr>
        <w:rPr>
          <w:rFonts w:ascii="Arial" w:hAnsi="Arial"/>
          <w:i/>
          <w:iCs/>
        </w:rPr>
      </w:pPr>
      <w:r w:rsidRPr="00281C5E">
        <w:rPr>
          <w:rFonts w:ascii="Arial" w:hAnsi="Arial"/>
          <w:i/>
          <w:iCs/>
        </w:rPr>
        <w:t>VIN Code</w:t>
      </w:r>
      <w:r w:rsidR="00A623DA">
        <w:rPr>
          <w:rFonts w:ascii="Arial" w:hAnsi="Arial"/>
          <w:i/>
          <w:iCs/>
        </w:rPr>
        <w:t xml:space="preserve"> == “Corresponding VIN number of the vehicle</w:t>
      </w:r>
      <w:r w:rsidR="00A623DA">
        <w:rPr>
          <w:rFonts w:ascii="Arial" w:hAnsi="Arial"/>
          <w:i/>
          <w:iCs/>
          <w:lang w:eastAsia="zh-CN"/>
        </w:rPr>
        <w:t>”</w:t>
      </w:r>
    </w:p>
    <w:p w14:paraId="69564934" w14:textId="5E0C644A" w:rsidR="00311F13" w:rsidRDefault="00311F13" w:rsidP="00311F13">
      <w:pPr>
        <w:pStyle w:val="Heading6"/>
        <w:rPr>
          <w:lang w:val="en-GB"/>
        </w:rPr>
      </w:pPr>
      <w:bookmarkStart w:id="209" w:name="_Toc122965469"/>
      <w:r>
        <w:rPr>
          <w:lang w:val="en-GB"/>
        </w:rPr>
        <w:t>Video Watermark Attributes</w:t>
      </w:r>
      <w:bookmarkEnd w:id="209"/>
    </w:p>
    <w:p w14:paraId="19F219D8" w14:textId="3CC7C6D6" w:rsidR="002C5DC3" w:rsidRPr="002C5DC3" w:rsidRDefault="00B65B22" w:rsidP="002C5DC3">
      <w:pPr>
        <w:pStyle w:val="ListParagraph"/>
        <w:numPr>
          <w:ilvl w:val="0"/>
          <w:numId w:val="34"/>
        </w:numPr>
        <w:rPr>
          <w:rFonts w:ascii="Arial" w:hAnsi="Arial"/>
          <w:lang w:val="en-GB"/>
        </w:rPr>
      </w:pPr>
      <w:r w:rsidRPr="00B65B22">
        <w:rPr>
          <w:rFonts w:ascii="Arial" w:hAnsi="Arial"/>
          <w:lang w:val="en-GB"/>
        </w:rPr>
        <w:t>Except VIN code, all other watermark data should send out by APIM periodically to IDCM</w:t>
      </w:r>
      <w:r w:rsidR="002C5DC3">
        <w:rPr>
          <w:rFonts w:ascii="Arial" w:hAnsi="Arial"/>
          <w:lang w:val="en-GB"/>
        </w:rPr>
        <w:t>:</w:t>
      </w:r>
    </w:p>
    <w:p w14:paraId="579720E0" w14:textId="76FD0F06" w:rsidR="00AD79D8" w:rsidRDefault="00CD6B8B" w:rsidP="00AD79D8">
      <w:pPr>
        <w:pStyle w:val="ListParagraph"/>
        <w:numPr>
          <w:ilvl w:val="0"/>
          <w:numId w:val="34"/>
        </w:numPr>
        <w:rPr>
          <w:rFonts w:ascii="Arial" w:hAnsi="Arial"/>
          <w:lang w:val="en-GB"/>
        </w:rPr>
      </w:pPr>
      <w:r w:rsidRPr="00B65B22">
        <w:rPr>
          <w:rFonts w:ascii="Arial" w:hAnsi="Arial"/>
          <w:lang w:val="en-GB"/>
        </w:rPr>
        <w:t xml:space="preserve">IDCM shall save the input data list in this section and label them onto </w:t>
      </w:r>
      <w:r w:rsidR="00202503">
        <w:rPr>
          <w:rFonts w:ascii="Arial" w:hAnsi="Arial"/>
          <w:lang w:val="en-GB"/>
        </w:rPr>
        <w:t>all</w:t>
      </w:r>
      <w:r w:rsidRPr="00B65B22">
        <w:rPr>
          <w:rFonts w:ascii="Arial" w:hAnsi="Arial"/>
          <w:lang w:val="en-GB"/>
        </w:rPr>
        <w:t xml:space="preserve"> video</w:t>
      </w:r>
      <w:r w:rsidR="00202503">
        <w:rPr>
          <w:rFonts w:ascii="Arial" w:hAnsi="Arial"/>
          <w:lang w:val="en-GB"/>
        </w:rPr>
        <w:t xml:space="preserve"> data</w:t>
      </w:r>
      <w:r w:rsidRPr="00B65B22">
        <w:rPr>
          <w:rFonts w:ascii="Arial" w:hAnsi="Arial"/>
          <w:lang w:val="en-GB"/>
        </w:rPr>
        <w:t>, the latency between data input and label onto video should less than 100ms.</w:t>
      </w:r>
    </w:p>
    <w:p w14:paraId="65363E1B" w14:textId="7D1F7B9C" w:rsidR="00202503" w:rsidRDefault="00202503" w:rsidP="00AD79D8">
      <w:pPr>
        <w:pStyle w:val="ListParagraph"/>
        <w:numPr>
          <w:ilvl w:val="0"/>
          <w:numId w:val="34"/>
        </w:numPr>
        <w:rPr>
          <w:rFonts w:ascii="Arial" w:hAnsi="Arial"/>
          <w:lang w:val="en-GB"/>
        </w:rPr>
      </w:pPr>
      <w:r>
        <w:rPr>
          <w:rFonts w:ascii="Arial" w:hAnsi="Arial"/>
          <w:lang w:val="en-GB"/>
        </w:rPr>
        <w:t>Default</w:t>
      </w:r>
      <w:r w:rsidR="003007DF">
        <w:rPr>
          <w:rFonts w:ascii="Arial" w:hAnsi="Arial"/>
          <w:lang w:val="en-GB"/>
        </w:rPr>
        <w:t xml:space="preserve"> </w:t>
      </w:r>
      <w:r w:rsidR="00DA01A0">
        <w:rPr>
          <w:rFonts w:ascii="Arial" w:hAnsi="Arial"/>
          <w:lang w:val="en-GB"/>
        </w:rPr>
        <w:t xml:space="preserve">display </w:t>
      </w:r>
      <w:r w:rsidR="00181A6D">
        <w:rPr>
          <w:rFonts w:ascii="Arial" w:hAnsi="Arial"/>
          <w:lang w:val="en-GB"/>
        </w:rPr>
        <w:t>and</w:t>
      </w:r>
      <w:r w:rsidR="003007DF">
        <w:rPr>
          <w:rFonts w:ascii="Arial" w:hAnsi="Arial"/>
          <w:lang w:val="en-GB"/>
        </w:rPr>
        <w:t xml:space="preserve"> </w:t>
      </w:r>
      <w:r w:rsidR="001B78D7">
        <w:rPr>
          <w:rFonts w:ascii="Arial" w:hAnsi="Arial"/>
          <w:lang w:val="en-GB"/>
        </w:rPr>
        <w:t xml:space="preserve">UART </w:t>
      </w:r>
      <w:r w:rsidR="003007DF">
        <w:rPr>
          <w:rFonts w:ascii="Arial" w:hAnsi="Arial"/>
          <w:lang w:val="en-GB"/>
        </w:rPr>
        <w:t>timeout</w:t>
      </w:r>
      <w:r>
        <w:rPr>
          <w:rFonts w:ascii="Arial" w:hAnsi="Arial"/>
          <w:lang w:val="en-GB"/>
        </w:rPr>
        <w:t xml:space="preserve"> value definition:</w:t>
      </w:r>
    </w:p>
    <w:p w14:paraId="4776ADD8" w14:textId="7F5FE9F9" w:rsidR="005D1A63" w:rsidRDefault="005D1A63" w:rsidP="005D1A63">
      <w:pPr>
        <w:pStyle w:val="ListParagraph"/>
        <w:numPr>
          <w:ilvl w:val="1"/>
          <w:numId w:val="34"/>
        </w:numPr>
        <w:rPr>
          <w:rFonts w:ascii="Arial" w:hAnsi="Arial"/>
          <w:lang w:val="en-GB"/>
        </w:rPr>
      </w:pPr>
      <w:r>
        <w:rPr>
          <w:rFonts w:ascii="Arial" w:hAnsi="Arial"/>
          <w:lang w:val="en-GB"/>
        </w:rPr>
        <w:t xml:space="preserve">Vehicle Speed: </w:t>
      </w:r>
      <w:r w:rsidR="00E95D79">
        <w:rPr>
          <w:rFonts w:ascii="Arial" w:hAnsi="Arial"/>
          <w:lang w:val="en-GB"/>
        </w:rPr>
        <w:t>0</w:t>
      </w:r>
    </w:p>
    <w:p w14:paraId="04EAC678" w14:textId="31F48A98" w:rsidR="008C48FB" w:rsidRDefault="008C48FB" w:rsidP="008C48FB">
      <w:pPr>
        <w:pStyle w:val="ListParagraph"/>
        <w:numPr>
          <w:ilvl w:val="1"/>
          <w:numId w:val="34"/>
        </w:numPr>
        <w:rPr>
          <w:rFonts w:ascii="Arial" w:hAnsi="Arial"/>
          <w:lang w:val="en-GB"/>
        </w:rPr>
      </w:pPr>
      <w:r>
        <w:rPr>
          <w:rFonts w:ascii="Arial" w:hAnsi="Arial"/>
          <w:lang w:val="en-GB"/>
        </w:rPr>
        <w:t xml:space="preserve">VIN Code: </w:t>
      </w:r>
      <w:r w:rsidRPr="00FC07FE">
        <w:rPr>
          <w:rFonts w:ascii="Arial" w:hAnsi="Arial"/>
          <w:lang w:val="en-GB"/>
        </w:rPr>
        <w:t>AAAAAAAAAAAAAAAAA</w:t>
      </w:r>
      <w:r w:rsidR="00DE40CB">
        <w:rPr>
          <w:rFonts w:ascii="Arial" w:hAnsi="Arial"/>
          <w:lang w:val="en-GB"/>
        </w:rPr>
        <w:t xml:space="preserve"> </w:t>
      </w:r>
      <w:r w:rsidR="00DE40CB">
        <w:rPr>
          <w:rFonts w:ascii="Arial" w:hAnsi="Arial" w:hint="eastAsia"/>
          <w:lang w:val="en-GB" w:eastAsia="zh-CN"/>
        </w:rPr>
        <w:t>o</w:t>
      </w:r>
      <w:r w:rsidR="00DE40CB">
        <w:rPr>
          <w:rFonts w:ascii="Arial" w:hAnsi="Arial"/>
          <w:lang w:val="en-GB" w:eastAsia="zh-CN"/>
        </w:rPr>
        <w:t>r last available value</w:t>
      </w:r>
      <w:r w:rsidR="00DF0CD2">
        <w:rPr>
          <w:rFonts w:ascii="Arial" w:hAnsi="Arial"/>
          <w:lang w:val="en-GB" w:eastAsia="zh-CN"/>
        </w:rPr>
        <w:t xml:space="preserve"> if </w:t>
      </w:r>
      <w:r w:rsidR="00FE431D">
        <w:rPr>
          <w:rFonts w:ascii="Arial" w:hAnsi="Arial"/>
          <w:lang w:val="en-GB" w:eastAsia="zh-CN"/>
        </w:rPr>
        <w:t>ever got</w:t>
      </w:r>
    </w:p>
    <w:p w14:paraId="5638B403" w14:textId="45D2D397" w:rsidR="005D1A63" w:rsidRDefault="005D1A63" w:rsidP="00202503">
      <w:pPr>
        <w:pStyle w:val="ListParagraph"/>
        <w:numPr>
          <w:ilvl w:val="1"/>
          <w:numId w:val="34"/>
        </w:numPr>
        <w:rPr>
          <w:rFonts w:ascii="Arial" w:hAnsi="Arial"/>
          <w:lang w:val="en-GB"/>
        </w:rPr>
      </w:pPr>
      <w:r w:rsidRPr="00FC07FE">
        <w:rPr>
          <w:rFonts w:ascii="Arial" w:hAnsi="Arial"/>
          <w:lang w:val="en-GB"/>
        </w:rPr>
        <w:t>Vehicle Gear Position</w:t>
      </w:r>
      <w:r w:rsidR="00B96B72">
        <w:rPr>
          <w:rFonts w:ascii="Arial" w:hAnsi="Arial"/>
          <w:lang w:val="en-GB"/>
        </w:rPr>
        <w:t xml:space="preserve">: </w:t>
      </w:r>
      <w:r w:rsidR="00AF2033">
        <w:rPr>
          <w:rFonts w:ascii="Arial" w:hAnsi="Arial"/>
          <w:lang w:val="en-GB"/>
        </w:rPr>
        <w:t>NA.</w:t>
      </w:r>
      <w:r w:rsidR="00EA50AE" w:rsidRPr="00EA50AE">
        <w:rPr>
          <w:noProof/>
        </w:rPr>
        <w:t xml:space="preserve"> </w:t>
      </w:r>
      <w:r w:rsidR="00EA50AE">
        <w:rPr>
          <w:noProof/>
        </w:rPr>
        <w:drawing>
          <wp:inline distT="0" distB="0" distL="0" distR="0" wp14:anchorId="4A1FFB95" wp14:editId="069E16D5">
            <wp:extent cx="135238" cy="1236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flipH="1">
                      <a:off x="0" y="0"/>
                      <a:ext cx="149476" cy="136664"/>
                    </a:xfrm>
                    <a:prstGeom prst="rect">
                      <a:avLst/>
                    </a:prstGeom>
                  </pic:spPr>
                </pic:pic>
              </a:graphicData>
            </a:graphic>
          </wp:inline>
        </w:drawing>
      </w:r>
    </w:p>
    <w:p w14:paraId="2E4A1349" w14:textId="0A0937C0" w:rsidR="00202503" w:rsidRPr="00202503" w:rsidRDefault="00C604C3" w:rsidP="00202503">
      <w:pPr>
        <w:pStyle w:val="ListParagraph"/>
        <w:numPr>
          <w:ilvl w:val="1"/>
          <w:numId w:val="34"/>
        </w:numPr>
        <w:rPr>
          <w:rFonts w:ascii="Arial" w:hAnsi="Arial"/>
          <w:lang w:val="en-GB"/>
        </w:rPr>
      </w:pPr>
      <w:r w:rsidRPr="00FC07FE">
        <w:rPr>
          <w:rFonts w:ascii="Arial" w:hAnsi="Arial"/>
          <w:lang w:val="en-GB"/>
        </w:rPr>
        <w:t xml:space="preserve">Cluster </w:t>
      </w:r>
      <w:r w:rsidR="00202503" w:rsidRPr="00C705C0">
        <w:rPr>
          <w:rFonts w:ascii="Arial" w:hAnsi="Arial"/>
          <w:lang w:val="en-GB"/>
        </w:rPr>
        <w:t>Cornering Lamp Status</w:t>
      </w:r>
      <w:r w:rsidR="005252BE">
        <w:rPr>
          <w:rFonts w:ascii="Arial" w:hAnsi="Arial"/>
          <w:lang w:val="en-GB"/>
        </w:rPr>
        <w:t xml:space="preserve">: </w:t>
      </w:r>
      <w:r w:rsidR="00C578B5">
        <w:rPr>
          <w:rFonts w:ascii="Arial" w:hAnsi="Arial"/>
          <w:lang w:val="en-GB"/>
        </w:rPr>
        <w:t>Off</w:t>
      </w:r>
    </w:p>
    <w:p w14:paraId="60215AD8" w14:textId="4930C551" w:rsidR="00202503" w:rsidRDefault="00C604C3" w:rsidP="00202503">
      <w:pPr>
        <w:pStyle w:val="ListParagraph"/>
        <w:numPr>
          <w:ilvl w:val="1"/>
          <w:numId w:val="34"/>
        </w:numPr>
        <w:rPr>
          <w:rFonts w:ascii="Arial" w:hAnsi="Arial"/>
          <w:lang w:val="en-GB"/>
        </w:rPr>
      </w:pPr>
      <w:r w:rsidRPr="00FC07FE">
        <w:rPr>
          <w:rFonts w:ascii="Arial" w:hAnsi="Arial"/>
          <w:lang w:val="en-GB"/>
        </w:rPr>
        <w:t xml:space="preserve">Cluster </w:t>
      </w:r>
      <w:r w:rsidR="00202503" w:rsidRPr="00C705C0">
        <w:rPr>
          <w:rFonts w:ascii="Arial" w:hAnsi="Arial"/>
          <w:lang w:val="en-GB"/>
        </w:rPr>
        <w:t>Seatbelt Lamp Status</w:t>
      </w:r>
      <w:r w:rsidR="00C578B5">
        <w:rPr>
          <w:rFonts w:ascii="Arial" w:hAnsi="Arial"/>
          <w:lang w:val="en-GB"/>
        </w:rPr>
        <w:t>: Off</w:t>
      </w:r>
    </w:p>
    <w:p w14:paraId="67F29E87" w14:textId="3CAE5459" w:rsidR="00E95D79" w:rsidRDefault="00555397" w:rsidP="00E95D79">
      <w:pPr>
        <w:pStyle w:val="ListParagraph"/>
        <w:numPr>
          <w:ilvl w:val="1"/>
          <w:numId w:val="34"/>
        </w:numPr>
        <w:rPr>
          <w:rFonts w:ascii="Arial" w:hAnsi="Arial"/>
          <w:lang w:val="en-GB"/>
        </w:rPr>
      </w:pPr>
      <w:r>
        <w:rPr>
          <w:rFonts w:ascii="Arial" w:hAnsi="Arial"/>
          <w:lang w:val="en-GB"/>
        </w:rPr>
        <w:t>Year</w:t>
      </w:r>
      <w:r w:rsidR="00E95D79">
        <w:rPr>
          <w:rFonts w:ascii="Arial" w:hAnsi="Arial"/>
          <w:lang w:val="en-GB"/>
        </w:rPr>
        <w:t xml:space="preserve"> Data: 2000</w:t>
      </w:r>
    </w:p>
    <w:p w14:paraId="7D37FD05" w14:textId="0EB3D3F9" w:rsidR="00E95D79" w:rsidRPr="00022E19" w:rsidRDefault="00022E19" w:rsidP="00202503">
      <w:pPr>
        <w:pStyle w:val="ListParagraph"/>
        <w:numPr>
          <w:ilvl w:val="1"/>
          <w:numId w:val="34"/>
        </w:numPr>
        <w:rPr>
          <w:rFonts w:ascii="Arial" w:hAnsi="Arial"/>
          <w:lang w:val="en-GB"/>
        </w:rPr>
      </w:pPr>
      <w:r w:rsidRPr="00192444">
        <w:rPr>
          <w:rFonts w:ascii="Arial" w:hAnsi="Arial"/>
          <w:lang w:val="en-GB"/>
        </w:rPr>
        <w:t>Month Data</w:t>
      </w:r>
      <w:r w:rsidR="00F7692D">
        <w:rPr>
          <w:rFonts w:ascii="Arial" w:hAnsi="Arial"/>
          <w:lang w:val="en-GB"/>
        </w:rPr>
        <w:t>:</w:t>
      </w:r>
      <w:r w:rsidR="00184C4B">
        <w:rPr>
          <w:rFonts w:ascii="Arial" w:hAnsi="Arial"/>
          <w:lang w:val="en-GB"/>
        </w:rPr>
        <w:t xml:space="preserve"> 01</w:t>
      </w:r>
    </w:p>
    <w:p w14:paraId="0B186DBB" w14:textId="43784385" w:rsidR="00022E19" w:rsidRPr="00022E19" w:rsidRDefault="00022E19" w:rsidP="00202503">
      <w:pPr>
        <w:pStyle w:val="ListParagraph"/>
        <w:numPr>
          <w:ilvl w:val="1"/>
          <w:numId w:val="34"/>
        </w:numPr>
        <w:rPr>
          <w:rFonts w:ascii="Arial" w:hAnsi="Arial"/>
          <w:lang w:val="en-GB"/>
        </w:rPr>
      </w:pPr>
      <w:r w:rsidRPr="00192444">
        <w:rPr>
          <w:rFonts w:ascii="Arial" w:hAnsi="Arial"/>
          <w:lang w:val="en-GB"/>
        </w:rPr>
        <w:t>Day Data</w:t>
      </w:r>
      <w:r w:rsidR="00F7692D">
        <w:rPr>
          <w:rFonts w:ascii="Arial" w:hAnsi="Arial"/>
          <w:lang w:val="en-GB"/>
        </w:rPr>
        <w:t>:</w:t>
      </w:r>
      <w:r w:rsidR="00184C4B">
        <w:rPr>
          <w:rFonts w:ascii="Arial" w:hAnsi="Arial"/>
          <w:lang w:val="en-GB"/>
        </w:rPr>
        <w:t xml:space="preserve"> 01</w:t>
      </w:r>
    </w:p>
    <w:p w14:paraId="525B9917" w14:textId="17DD4452" w:rsidR="00022E19" w:rsidRPr="00022E19" w:rsidRDefault="00022E19" w:rsidP="00202503">
      <w:pPr>
        <w:pStyle w:val="ListParagraph"/>
        <w:numPr>
          <w:ilvl w:val="1"/>
          <w:numId w:val="34"/>
        </w:numPr>
        <w:rPr>
          <w:rFonts w:ascii="Arial" w:hAnsi="Arial"/>
          <w:lang w:val="en-GB"/>
        </w:rPr>
      </w:pPr>
      <w:r w:rsidRPr="00192444">
        <w:rPr>
          <w:rFonts w:ascii="Arial" w:hAnsi="Arial"/>
          <w:lang w:val="en-GB"/>
        </w:rPr>
        <w:t>Hour Data</w:t>
      </w:r>
      <w:r w:rsidR="00F7692D">
        <w:rPr>
          <w:rFonts w:ascii="Arial" w:hAnsi="Arial"/>
          <w:lang w:val="en-GB"/>
        </w:rPr>
        <w:t>:</w:t>
      </w:r>
      <w:r w:rsidR="00184C4B">
        <w:rPr>
          <w:rFonts w:ascii="Arial" w:hAnsi="Arial"/>
          <w:lang w:val="en-GB"/>
        </w:rPr>
        <w:t xml:space="preserve"> 00</w:t>
      </w:r>
    </w:p>
    <w:p w14:paraId="4D9B9846" w14:textId="23D756D1" w:rsidR="00022E19" w:rsidRPr="00022E19" w:rsidRDefault="00022E19" w:rsidP="00202503">
      <w:pPr>
        <w:pStyle w:val="ListParagraph"/>
        <w:numPr>
          <w:ilvl w:val="1"/>
          <w:numId w:val="34"/>
        </w:numPr>
        <w:rPr>
          <w:rFonts w:ascii="Arial" w:hAnsi="Arial"/>
          <w:lang w:val="en-GB"/>
        </w:rPr>
      </w:pPr>
      <w:r w:rsidRPr="00192444">
        <w:rPr>
          <w:rFonts w:ascii="Arial" w:hAnsi="Arial"/>
          <w:lang w:val="en-GB"/>
        </w:rPr>
        <w:t>Minute Data</w:t>
      </w:r>
      <w:r w:rsidR="00F7692D">
        <w:rPr>
          <w:rFonts w:ascii="Arial" w:hAnsi="Arial"/>
          <w:lang w:val="en-GB"/>
        </w:rPr>
        <w:t>:</w:t>
      </w:r>
      <w:r w:rsidR="00184C4B">
        <w:rPr>
          <w:rFonts w:ascii="Arial" w:hAnsi="Arial"/>
          <w:lang w:val="en-GB"/>
        </w:rPr>
        <w:t xml:space="preserve"> 00</w:t>
      </w:r>
    </w:p>
    <w:p w14:paraId="1F1718AA" w14:textId="3CB5E263" w:rsidR="00022E19" w:rsidRDefault="00022E19" w:rsidP="00202503">
      <w:pPr>
        <w:pStyle w:val="ListParagraph"/>
        <w:numPr>
          <w:ilvl w:val="1"/>
          <w:numId w:val="34"/>
        </w:numPr>
        <w:rPr>
          <w:rFonts w:ascii="Arial" w:hAnsi="Arial"/>
          <w:lang w:val="en-GB"/>
        </w:rPr>
      </w:pPr>
      <w:r w:rsidRPr="00192444">
        <w:rPr>
          <w:rFonts w:ascii="Arial" w:hAnsi="Arial"/>
          <w:lang w:val="en-GB"/>
        </w:rPr>
        <w:t>Second Data</w:t>
      </w:r>
      <w:r w:rsidR="00F7692D">
        <w:rPr>
          <w:rFonts w:ascii="Arial" w:hAnsi="Arial"/>
          <w:lang w:val="en-GB"/>
        </w:rPr>
        <w:t>:</w:t>
      </w:r>
      <w:r w:rsidR="00184C4B">
        <w:rPr>
          <w:rFonts w:ascii="Arial" w:hAnsi="Arial"/>
          <w:lang w:val="en-GB"/>
        </w:rPr>
        <w:t xml:space="preserve"> 00</w:t>
      </w:r>
    </w:p>
    <w:p w14:paraId="0F22E6F1" w14:textId="77777777" w:rsidR="00272D86" w:rsidRDefault="003F3801" w:rsidP="003F3801">
      <w:pPr>
        <w:pStyle w:val="ListParagraph"/>
        <w:numPr>
          <w:ilvl w:val="0"/>
          <w:numId w:val="34"/>
        </w:numPr>
        <w:rPr>
          <w:rFonts w:ascii="Arial" w:hAnsi="Arial"/>
          <w:lang w:val="en-GB"/>
        </w:rPr>
      </w:pPr>
      <w:r w:rsidRPr="003F3801">
        <w:rPr>
          <w:rFonts w:ascii="Arial" w:hAnsi="Arial"/>
          <w:lang w:val="en-GB"/>
        </w:rPr>
        <w:t>For</w:t>
      </w:r>
      <w:r w:rsidR="00234AD3" w:rsidRPr="003F3801">
        <w:rPr>
          <w:rFonts w:ascii="Arial" w:hAnsi="Arial"/>
          <w:lang w:val="en-GB"/>
        </w:rPr>
        <w:t xml:space="preserve"> GPS data</w:t>
      </w:r>
      <w:r w:rsidR="00272D86">
        <w:rPr>
          <w:rFonts w:ascii="Arial" w:hAnsi="Arial"/>
          <w:lang w:val="en-GB"/>
        </w:rPr>
        <w:t>:</w:t>
      </w:r>
    </w:p>
    <w:p w14:paraId="4D472AAB" w14:textId="3082A823" w:rsidR="00C0442E" w:rsidRDefault="00C0442E" w:rsidP="00272D86">
      <w:pPr>
        <w:pStyle w:val="ListParagraph"/>
        <w:numPr>
          <w:ilvl w:val="1"/>
          <w:numId w:val="34"/>
        </w:numPr>
        <w:rPr>
          <w:rFonts w:ascii="Arial" w:hAnsi="Arial"/>
          <w:lang w:val="en-GB"/>
        </w:rPr>
      </w:pPr>
      <w:r>
        <w:rPr>
          <w:rFonts w:ascii="Arial" w:hAnsi="Arial"/>
          <w:lang w:val="en-GB"/>
        </w:rPr>
        <w:t>APIM should get GPS data from CAN bus as IVI system timer.</w:t>
      </w:r>
    </w:p>
    <w:p w14:paraId="2BC0BBC0" w14:textId="1DF4953B" w:rsidR="00C0442E" w:rsidRPr="006C035B" w:rsidRDefault="00234AD3" w:rsidP="006C035B">
      <w:pPr>
        <w:pStyle w:val="ListParagraph"/>
        <w:numPr>
          <w:ilvl w:val="1"/>
          <w:numId w:val="34"/>
        </w:numPr>
        <w:rPr>
          <w:rFonts w:ascii="Arial" w:hAnsi="Arial"/>
          <w:lang w:val="en-GB"/>
        </w:rPr>
      </w:pPr>
      <w:r w:rsidRPr="003F3801">
        <w:rPr>
          <w:rFonts w:ascii="Arial" w:hAnsi="Arial"/>
          <w:lang w:val="en-GB"/>
        </w:rPr>
        <w:t xml:space="preserve">APIM should </w:t>
      </w:r>
      <w:r w:rsidR="00272D86">
        <w:rPr>
          <w:rFonts w:ascii="Arial" w:hAnsi="Arial"/>
          <w:lang w:val="en-GB"/>
        </w:rPr>
        <w:t>send IVI system timer to IDCM</w:t>
      </w:r>
      <w:r w:rsidR="00C0442E" w:rsidRPr="008B2F96">
        <w:rPr>
          <w:rFonts w:ascii="Arial" w:hAnsi="Arial"/>
          <w:highlight w:val="yellow"/>
          <w:lang w:val="en-GB"/>
        </w:rPr>
        <w:t xml:space="preserve">, </w:t>
      </w:r>
      <w:commentRangeStart w:id="210"/>
      <w:r w:rsidR="00C0442E" w:rsidRPr="008B2F96">
        <w:rPr>
          <w:rFonts w:ascii="Arial" w:hAnsi="Arial"/>
          <w:highlight w:val="yellow"/>
          <w:lang w:val="en-GB"/>
        </w:rPr>
        <w:t>if APIM failed to get GPS data from CAN bus, APIM should send IVI setting timer to IDCM.</w:t>
      </w:r>
      <w:commentRangeEnd w:id="210"/>
      <w:r w:rsidR="009E11A8">
        <w:rPr>
          <w:rStyle w:val="CommentReference"/>
        </w:rPr>
        <w:commentReference w:id="210"/>
      </w:r>
    </w:p>
    <w:p w14:paraId="7F5DA6EB" w14:textId="260CFBDE" w:rsidR="0082225E" w:rsidRDefault="0082225E" w:rsidP="0082225E">
      <w:pPr>
        <w:pStyle w:val="Heading4"/>
        <w:rPr>
          <w:lang w:val="en-GB"/>
        </w:rPr>
      </w:pPr>
      <w:bookmarkStart w:id="211" w:name="_Toc122965470"/>
      <w:r>
        <w:rPr>
          <w:lang w:val="en-GB"/>
        </w:rPr>
        <w:t xml:space="preserve">Technology Function </w:t>
      </w:r>
      <w:r w:rsidR="003B27D4">
        <w:rPr>
          <w:lang w:val="en-GB"/>
        </w:rPr>
        <w:t xml:space="preserve">Video </w:t>
      </w:r>
      <w:r w:rsidR="00D01092" w:rsidRPr="00080D3D">
        <w:rPr>
          <w:lang w:val="en-GB"/>
        </w:rPr>
        <w:t>Liveview</w:t>
      </w:r>
      <w:bookmarkEnd w:id="211"/>
    </w:p>
    <w:p w14:paraId="08820363" w14:textId="77777777" w:rsidR="00D54A8D" w:rsidRDefault="00D54A8D" w:rsidP="00D54A8D">
      <w:pPr>
        <w:pStyle w:val="Heading5"/>
        <w:rPr>
          <w:lang w:val="en-GB"/>
        </w:rPr>
      </w:pPr>
      <w:bookmarkStart w:id="212" w:name="_Toc122965471"/>
      <w:r>
        <w:rPr>
          <w:lang w:val="en-GB"/>
        </w:rPr>
        <w:t>Function Interfaces</w:t>
      </w:r>
      <w:bookmarkEnd w:id="212"/>
    </w:p>
    <w:p w14:paraId="7EC89CD7" w14:textId="77777777" w:rsidR="00D54A8D" w:rsidRDefault="00D54A8D" w:rsidP="00D54A8D">
      <w:pPr>
        <w:pStyle w:val="Heading6"/>
        <w:rPr>
          <w:lang w:val="en-GB"/>
        </w:rPr>
      </w:pPr>
      <w:bookmarkStart w:id="213" w:name="_Toc122965472"/>
      <w:r>
        <w:rPr>
          <w:lang w:val="en-GB"/>
        </w:rPr>
        <w:t>Inputs</w:t>
      </w:r>
      <w:bookmarkEnd w:id="21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D54A8D" w:rsidRPr="00E54DEA" w14:paraId="1B9D50E5" w14:textId="77777777" w:rsidTr="00A8568F">
        <w:trPr>
          <w:trHeight w:val="173"/>
        </w:trPr>
        <w:tc>
          <w:tcPr>
            <w:tcW w:w="1885" w:type="dxa"/>
            <w:shd w:val="clear" w:color="auto" w:fill="D9D9D9" w:themeFill="background1" w:themeFillShade="D9"/>
            <w:noWrap/>
            <w:hideMark/>
          </w:tcPr>
          <w:p w14:paraId="7135E6ED" w14:textId="77777777" w:rsidR="00D54A8D" w:rsidRPr="00E54DEA" w:rsidRDefault="00D54A8D"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3BE917FF" w14:textId="77777777" w:rsidR="00D54A8D" w:rsidRDefault="00D54A8D"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84A5BE3" w14:textId="77777777" w:rsidR="00D54A8D" w:rsidRDefault="00D54A8D" w:rsidP="00A8568F">
            <w:pPr>
              <w:overflowPunct/>
              <w:autoSpaceDE/>
              <w:autoSpaceDN/>
              <w:adjustRightInd/>
              <w:textAlignment w:val="auto"/>
              <w:rPr>
                <w:rFonts w:cs="Arial"/>
                <w:b/>
                <w:bCs/>
                <w:color w:val="000000"/>
              </w:rPr>
            </w:pPr>
            <w:r>
              <w:rPr>
                <w:rFonts w:cs="Arial"/>
                <w:b/>
                <w:bCs/>
                <w:color w:val="000000"/>
              </w:rPr>
              <w:t xml:space="preserve">Mapping Details </w:t>
            </w:r>
          </w:p>
          <w:p w14:paraId="57B413E4" w14:textId="77777777" w:rsidR="00D54A8D" w:rsidRDefault="00D54A8D" w:rsidP="00A8568F">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326BF88E" w14:textId="77777777" w:rsidR="00D54A8D" w:rsidRDefault="00D54A8D" w:rsidP="00A8568F">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732B3A8C" w14:textId="77777777" w:rsidR="00D54A8D" w:rsidRDefault="00D54A8D" w:rsidP="00A8568F">
            <w:pPr>
              <w:overflowPunct/>
              <w:autoSpaceDE/>
              <w:autoSpaceDN/>
              <w:adjustRightInd/>
              <w:textAlignment w:val="auto"/>
              <w:rPr>
                <w:rFonts w:cs="Arial"/>
                <w:b/>
                <w:bCs/>
                <w:color w:val="000000"/>
              </w:rPr>
            </w:pPr>
            <w:r>
              <w:rPr>
                <w:rFonts w:cs="Arial"/>
                <w:b/>
                <w:bCs/>
                <w:color w:val="000000"/>
              </w:rPr>
              <w:t>Connection</w:t>
            </w:r>
          </w:p>
          <w:p w14:paraId="5C71FA54" w14:textId="77777777" w:rsidR="00D54A8D" w:rsidRDefault="00D54A8D" w:rsidP="00A8568F">
            <w:pPr>
              <w:overflowPunct/>
              <w:autoSpaceDE/>
              <w:autoSpaceDN/>
              <w:adjustRightInd/>
              <w:textAlignment w:val="auto"/>
              <w:rPr>
                <w:rFonts w:cs="Arial"/>
                <w:b/>
                <w:bCs/>
                <w:color w:val="000000"/>
              </w:rPr>
            </w:pPr>
            <w:r>
              <w:t>(</w:t>
            </w:r>
            <w:r w:rsidRPr="001321BD">
              <w:rPr>
                <w:i/>
              </w:rPr>
              <w:t>Optional)</w:t>
            </w:r>
          </w:p>
        </w:tc>
      </w:tr>
      <w:tr w:rsidR="003B45EB" w:rsidRPr="003F473D" w14:paraId="51A4A657" w14:textId="77777777" w:rsidTr="00A8568F">
        <w:trPr>
          <w:trHeight w:val="143"/>
        </w:trPr>
        <w:tc>
          <w:tcPr>
            <w:tcW w:w="1885" w:type="dxa"/>
            <w:noWrap/>
          </w:tcPr>
          <w:p w14:paraId="7D3515A3" w14:textId="2FD5B2F7" w:rsidR="003B45EB" w:rsidRPr="00DE6816" w:rsidRDefault="0041610B" w:rsidP="003B45EB">
            <w:pPr>
              <w:overflowPunct/>
              <w:autoSpaceDE/>
              <w:autoSpaceDN/>
              <w:adjustRightInd/>
              <w:textAlignment w:val="auto"/>
              <w:rPr>
                <w:rFonts w:cs="Arial"/>
                <w:color w:val="000000" w:themeColor="text1"/>
                <w:sz w:val="18"/>
              </w:rPr>
            </w:pPr>
            <w:proofErr w:type="spellStart"/>
            <w:r>
              <w:rPr>
                <w:rFonts w:cs="Arial"/>
                <w:color w:val="000000" w:themeColor="text1"/>
                <w:sz w:val="18"/>
              </w:rPr>
              <w:t>Liveview_Page</w:t>
            </w:r>
            <w:r w:rsidR="003B45EB">
              <w:rPr>
                <w:rFonts w:cs="Arial"/>
                <w:color w:val="000000" w:themeColor="text1"/>
                <w:sz w:val="18"/>
              </w:rPr>
              <w:t>_Cmd</w:t>
            </w:r>
            <w:proofErr w:type="spellEnd"/>
          </w:p>
        </w:tc>
        <w:tc>
          <w:tcPr>
            <w:tcW w:w="2070" w:type="dxa"/>
          </w:tcPr>
          <w:p w14:paraId="788C141C" w14:textId="25AC4474" w:rsidR="003B45EB" w:rsidRPr="008F6F5F" w:rsidRDefault="003B45EB" w:rsidP="003B45EB">
            <w:pPr>
              <w:rPr>
                <w:rFonts w:cs="Arial"/>
                <w:color w:val="000000" w:themeColor="text1"/>
                <w:sz w:val="18"/>
              </w:rPr>
            </w:pPr>
            <w:r>
              <w:rPr>
                <w:rFonts w:cs="Arial"/>
                <w:color w:val="000000" w:themeColor="text1"/>
                <w:sz w:val="18"/>
              </w:rPr>
              <w:t>HMI Command</w:t>
            </w:r>
          </w:p>
        </w:tc>
        <w:tc>
          <w:tcPr>
            <w:tcW w:w="3510" w:type="dxa"/>
          </w:tcPr>
          <w:p w14:paraId="7006661F" w14:textId="4AC70F90" w:rsidR="003B45EB" w:rsidRDefault="003B45EB" w:rsidP="003B45EB">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sidR="005F3A25">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8302D85" w14:textId="4088A18E" w:rsidR="003B45EB" w:rsidRPr="008F6F5F" w:rsidRDefault="003B45EB" w:rsidP="003B45EB">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6B4F34DC" w14:textId="32B47471" w:rsidR="003B45EB" w:rsidRPr="00DE6816" w:rsidRDefault="003B45EB" w:rsidP="003B45EB">
            <w:pPr>
              <w:rPr>
                <w:rFonts w:cs="Arial"/>
                <w:sz w:val="18"/>
              </w:rPr>
            </w:pPr>
            <w:r w:rsidRPr="003513AE">
              <w:rPr>
                <w:rFonts w:cs="Arial"/>
                <w:color w:val="000000" w:themeColor="text1"/>
                <w:sz w:val="18"/>
              </w:rPr>
              <w:t>NA.</w:t>
            </w:r>
          </w:p>
        </w:tc>
        <w:tc>
          <w:tcPr>
            <w:tcW w:w="1386" w:type="dxa"/>
          </w:tcPr>
          <w:p w14:paraId="58ABCB57" w14:textId="725AA2A8" w:rsidR="003B45EB" w:rsidRPr="00B144C2" w:rsidRDefault="003B45EB" w:rsidP="003B45EB">
            <w:pPr>
              <w:rPr>
                <w:rFonts w:cs="Arial"/>
                <w:color w:val="000000" w:themeColor="text1"/>
                <w:sz w:val="18"/>
              </w:rPr>
            </w:pPr>
            <w:r w:rsidRPr="003513AE">
              <w:rPr>
                <w:rFonts w:cs="Arial"/>
                <w:color w:val="000000" w:themeColor="text1"/>
                <w:sz w:val="18"/>
              </w:rPr>
              <w:t>NA.</w:t>
            </w:r>
          </w:p>
        </w:tc>
      </w:tr>
      <w:tr w:rsidR="00D54A8D" w:rsidRPr="003F473D" w14:paraId="26576D48" w14:textId="77777777" w:rsidTr="00A8568F">
        <w:trPr>
          <w:trHeight w:val="70"/>
        </w:trPr>
        <w:tc>
          <w:tcPr>
            <w:tcW w:w="1885" w:type="dxa"/>
            <w:noWrap/>
          </w:tcPr>
          <w:p w14:paraId="348E3A5D" w14:textId="77777777" w:rsidR="00D54A8D" w:rsidRPr="00DE6816" w:rsidRDefault="00D54A8D" w:rsidP="00A8568F">
            <w:pPr>
              <w:overflowPunct/>
              <w:autoSpaceDE/>
              <w:autoSpaceDN/>
              <w:adjustRightInd/>
              <w:textAlignment w:val="auto"/>
              <w:rPr>
                <w:rFonts w:cs="Arial"/>
                <w:color w:val="000000" w:themeColor="text1"/>
                <w:sz w:val="18"/>
              </w:rPr>
            </w:pPr>
          </w:p>
        </w:tc>
        <w:tc>
          <w:tcPr>
            <w:tcW w:w="2070" w:type="dxa"/>
          </w:tcPr>
          <w:p w14:paraId="4F61C4B2" w14:textId="77777777" w:rsidR="00D54A8D" w:rsidRPr="00DE6816" w:rsidRDefault="00D54A8D" w:rsidP="00A8568F">
            <w:pPr>
              <w:rPr>
                <w:rFonts w:cs="Arial"/>
                <w:color w:val="000000" w:themeColor="text1"/>
                <w:sz w:val="18"/>
              </w:rPr>
            </w:pPr>
          </w:p>
        </w:tc>
        <w:tc>
          <w:tcPr>
            <w:tcW w:w="3510" w:type="dxa"/>
          </w:tcPr>
          <w:p w14:paraId="74C3C25E" w14:textId="77777777" w:rsidR="00D54A8D" w:rsidRPr="00DE6816" w:rsidRDefault="00D54A8D" w:rsidP="00A8568F">
            <w:pPr>
              <w:rPr>
                <w:rFonts w:cs="Arial"/>
                <w:color w:val="000000" w:themeColor="text1"/>
                <w:sz w:val="18"/>
              </w:rPr>
            </w:pPr>
          </w:p>
        </w:tc>
        <w:tc>
          <w:tcPr>
            <w:tcW w:w="1350" w:type="dxa"/>
          </w:tcPr>
          <w:p w14:paraId="15048AF5" w14:textId="77777777" w:rsidR="00D54A8D" w:rsidRPr="00DE6816" w:rsidRDefault="00D54A8D" w:rsidP="00A8568F">
            <w:pPr>
              <w:rPr>
                <w:rFonts w:cs="Arial"/>
                <w:color w:val="000000" w:themeColor="text1"/>
                <w:sz w:val="18"/>
              </w:rPr>
            </w:pPr>
          </w:p>
        </w:tc>
        <w:tc>
          <w:tcPr>
            <w:tcW w:w="1386" w:type="dxa"/>
          </w:tcPr>
          <w:p w14:paraId="6A53A7C0" w14:textId="77777777" w:rsidR="00D54A8D" w:rsidRPr="00DE6816" w:rsidRDefault="00D54A8D" w:rsidP="00A8568F">
            <w:pPr>
              <w:rPr>
                <w:rFonts w:cs="Arial"/>
                <w:color w:val="000000" w:themeColor="text1"/>
                <w:sz w:val="18"/>
              </w:rPr>
            </w:pPr>
          </w:p>
        </w:tc>
      </w:tr>
    </w:tbl>
    <w:p w14:paraId="030838A7" w14:textId="03C771E9" w:rsidR="00D54A8D" w:rsidRPr="00702453" w:rsidRDefault="00D54A8D" w:rsidP="00D54A8D">
      <w:pPr>
        <w:pStyle w:val="Caption"/>
      </w:pPr>
      <w:bookmarkStart w:id="214" w:name="_Toc115792403"/>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11</w:t>
      </w:r>
      <w:r>
        <w:rPr>
          <w:noProof/>
        </w:rPr>
        <w:fldChar w:fldCharType="end"/>
      </w:r>
      <w:r w:rsidRPr="00702453">
        <w:t xml:space="preserve">: </w:t>
      </w:r>
      <w:r>
        <w:t xml:space="preserve">Input Signal mappings of Function </w:t>
      </w:r>
      <w:r w:rsidR="00080D3D">
        <w:rPr>
          <w:lang w:val="en-GB"/>
        </w:rPr>
        <w:t>Video Liveview</w:t>
      </w:r>
      <w:bookmarkEnd w:id="214"/>
    </w:p>
    <w:p w14:paraId="6D721BCF" w14:textId="77777777" w:rsidR="00D54A8D" w:rsidRDefault="00D54A8D" w:rsidP="00D54A8D">
      <w:pPr>
        <w:pStyle w:val="Heading6"/>
        <w:rPr>
          <w:lang w:val="en-GB"/>
        </w:rPr>
      </w:pPr>
      <w:bookmarkStart w:id="215" w:name="_Toc122965473"/>
      <w:r>
        <w:rPr>
          <w:lang w:val="en-GB"/>
        </w:rPr>
        <w:t>Output</w:t>
      </w:r>
      <w:r w:rsidRPr="002824C9">
        <w:rPr>
          <w:lang w:val="en-GB"/>
        </w:rPr>
        <w:t>s</w:t>
      </w:r>
      <w:bookmarkEnd w:id="215"/>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D54A8D" w:rsidRPr="00E54DEA" w14:paraId="2FF2F150" w14:textId="77777777" w:rsidTr="00A8568F">
        <w:trPr>
          <w:trHeight w:val="173"/>
        </w:trPr>
        <w:tc>
          <w:tcPr>
            <w:tcW w:w="1885" w:type="dxa"/>
            <w:shd w:val="clear" w:color="auto" w:fill="D9D9D9" w:themeFill="background1" w:themeFillShade="D9"/>
            <w:noWrap/>
            <w:hideMark/>
          </w:tcPr>
          <w:p w14:paraId="4DA1B66F" w14:textId="77777777" w:rsidR="00D54A8D" w:rsidRPr="00E54DEA" w:rsidRDefault="00D54A8D"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4FE08FD3" w14:textId="77777777" w:rsidR="00D54A8D" w:rsidRDefault="00D54A8D"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4FA60C6" w14:textId="77777777" w:rsidR="00D54A8D" w:rsidRDefault="00D54A8D" w:rsidP="00A8568F">
            <w:pPr>
              <w:overflowPunct/>
              <w:autoSpaceDE/>
              <w:autoSpaceDN/>
              <w:adjustRightInd/>
              <w:textAlignment w:val="auto"/>
              <w:rPr>
                <w:rFonts w:cs="Arial"/>
                <w:b/>
                <w:bCs/>
                <w:color w:val="000000"/>
              </w:rPr>
            </w:pPr>
            <w:r>
              <w:rPr>
                <w:rFonts w:cs="Arial"/>
                <w:b/>
                <w:bCs/>
                <w:color w:val="000000"/>
              </w:rPr>
              <w:t>Mapping Details</w:t>
            </w:r>
          </w:p>
          <w:p w14:paraId="445F84F0" w14:textId="77777777" w:rsidR="00D54A8D" w:rsidRPr="001321BD" w:rsidRDefault="00D54A8D" w:rsidP="00A8568F">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F7BD284" w14:textId="77777777" w:rsidR="00D54A8D" w:rsidRDefault="00D54A8D" w:rsidP="00A8568F">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6C47D7EF" w14:textId="77777777" w:rsidR="00D54A8D" w:rsidRDefault="00D54A8D" w:rsidP="00A8568F">
            <w:pPr>
              <w:overflowPunct/>
              <w:autoSpaceDE/>
              <w:autoSpaceDN/>
              <w:adjustRightInd/>
              <w:textAlignment w:val="auto"/>
              <w:rPr>
                <w:rFonts w:cs="Arial"/>
                <w:b/>
                <w:bCs/>
                <w:color w:val="000000"/>
              </w:rPr>
            </w:pPr>
            <w:r>
              <w:rPr>
                <w:rFonts w:cs="Arial"/>
                <w:b/>
                <w:bCs/>
                <w:color w:val="000000"/>
              </w:rPr>
              <w:t>Connection</w:t>
            </w:r>
          </w:p>
          <w:p w14:paraId="1B33DEB1" w14:textId="77777777" w:rsidR="00D54A8D" w:rsidRDefault="00D54A8D" w:rsidP="00A8568F">
            <w:pPr>
              <w:overflowPunct/>
              <w:autoSpaceDE/>
              <w:autoSpaceDN/>
              <w:adjustRightInd/>
              <w:textAlignment w:val="auto"/>
              <w:rPr>
                <w:rFonts w:cs="Arial"/>
                <w:b/>
                <w:bCs/>
                <w:color w:val="000000"/>
              </w:rPr>
            </w:pPr>
            <w:r w:rsidRPr="001321BD">
              <w:rPr>
                <w:i/>
              </w:rPr>
              <w:t>(Optional)</w:t>
            </w:r>
          </w:p>
        </w:tc>
      </w:tr>
      <w:tr w:rsidR="00B74A2C" w:rsidRPr="003F473D" w14:paraId="2157A238" w14:textId="77777777" w:rsidTr="00A8568F">
        <w:trPr>
          <w:trHeight w:val="143"/>
        </w:trPr>
        <w:tc>
          <w:tcPr>
            <w:tcW w:w="1885" w:type="dxa"/>
            <w:noWrap/>
          </w:tcPr>
          <w:p w14:paraId="162048B5" w14:textId="29B6BCE6" w:rsidR="00B74A2C" w:rsidRPr="00246A19" w:rsidRDefault="00622E61" w:rsidP="00B74A2C">
            <w:pPr>
              <w:overflowPunct/>
              <w:autoSpaceDE/>
              <w:autoSpaceDN/>
              <w:adjustRightInd/>
              <w:textAlignment w:val="auto"/>
              <w:rPr>
                <w:rFonts w:cs="Arial"/>
                <w:color w:val="000000" w:themeColor="text1"/>
                <w:sz w:val="18"/>
              </w:rPr>
            </w:pPr>
            <w:proofErr w:type="spellStart"/>
            <w:r>
              <w:rPr>
                <w:rFonts w:cs="Arial"/>
                <w:color w:val="000000" w:themeColor="text1"/>
                <w:sz w:val="18"/>
              </w:rPr>
              <w:t>Enter_Liveview_</w:t>
            </w:r>
            <w:r w:rsidR="00B74A2C">
              <w:rPr>
                <w:rFonts w:cs="Arial"/>
                <w:color w:val="000000" w:themeColor="text1"/>
                <w:sz w:val="18"/>
              </w:rPr>
              <w:t>Rsp</w:t>
            </w:r>
            <w:proofErr w:type="spellEnd"/>
          </w:p>
        </w:tc>
        <w:tc>
          <w:tcPr>
            <w:tcW w:w="2070" w:type="dxa"/>
          </w:tcPr>
          <w:p w14:paraId="6F91F588" w14:textId="4BFAFC97" w:rsidR="00B74A2C" w:rsidRPr="00246A19" w:rsidRDefault="00B74A2C" w:rsidP="00B74A2C">
            <w:pPr>
              <w:rPr>
                <w:rFonts w:cs="Arial"/>
                <w:color w:val="000000" w:themeColor="text1"/>
                <w:sz w:val="18"/>
              </w:rPr>
            </w:pPr>
            <w:r w:rsidRPr="00246A19">
              <w:rPr>
                <w:rFonts w:cs="Arial"/>
                <w:color w:val="000000" w:themeColor="text1"/>
                <w:sz w:val="18"/>
              </w:rPr>
              <w:t>DVR Command Response</w:t>
            </w:r>
          </w:p>
        </w:tc>
        <w:tc>
          <w:tcPr>
            <w:tcW w:w="3510" w:type="dxa"/>
          </w:tcPr>
          <w:p w14:paraId="76B8F981" w14:textId="77777777" w:rsidR="00B74A2C" w:rsidRDefault="00B74A2C" w:rsidP="00B74A2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10AEDA9" w14:textId="3148C319" w:rsidR="00B74A2C" w:rsidRPr="00D20BE7" w:rsidRDefault="00B74A2C" w:rsidP="00B74A2C">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6B4C2C15" w14:textId="4F716C06" w:rsidR="00B74A2C" w:rsidRPr="00D20BE7" w:rsidRDefault="00B74A2C" w:rsidP="00B74A2C">
            <w:pPr>
              <w:rPr>
                <w:sz w:val="18"/>
              </w:rPr>
            </w:pPr>
            <w:r w:rsidRPr="003513AE">
              <w:rPr>
                <w:rFonts w:cs="Arial"/>
                <w:color w:val="000000" w:themeColor="text1"/>
                <w:sz w:val="18"/>
              </w:rPr>
              <w:t>NA.</w:t>
            </w:r>
          </w:p>
        </w:tc>
        <w:tc>
          <w:tcPr>
            <w:tcW w:w="1386" w:type="dxa"/>
          </w:tcPr>
          <w:p w14:paraId="64440A9A" w14:textId="4D4A0921" w:rsidR="00B74A2C" w:rsidRPr="008D2226" w:rsidRDefault="00B74A2C" w:rsidP="00B74A2C">
            <w:pPr>
              <w:rPr>
                <w:sz w:val="18"/>
              </w:rPr>
            </w:pPr>
            <w:r w:rsidRPr="003513AE">
              <w:rPr>
                <w:rFonts w:cs="Arial"/>
                <w:color w:val="000000" w:themeColor="text1"/>
                <w:sz w:val="18"/>
              </w:rPr>
              <w:t>NA.</w:t>
            </w:r>
          </w:p>
        </w:tc>
      </w:tr>
      <w:tr w:rsidR="00B74A2C" w:rsidRPr="003F473D" w14:paraId="3F162359" w14:textId="77777777" w:rsidTr="00A8568F">
        <w:trPr>
          <w:trHeight w:val="143"/>
        </w:trPr>
        <w:tc>
          <w:tcPr>
            <w:tcW w:w="1885" w:type="dxa"/>
            <w:noWrap/>
          </w:tcPr>
          <w:p w14:paraId="48DFCD20" w14:textId="234E8162" w:rsidR="00B74A2C" w:rsidRPr="00246A19" w:rsidRDefault="00622E61" w:rsidP="00B74A2C">
            <w:pPr>
              <w:overflowPunct/>
              <w:autoSpaceDE/>
              <w:autoSpaceDN/>
              <w:adjustRightInd/>
              <w:textAlignment w:val="auto"/>
              <w:rPr>
                <w:rFonts w:cs="Arial"/>
                <w:color w:val="000000" w:themeColor="text1"/>
                <w:sz w:val="18"/>
              </w:rPr>
            </w:pPr>
            <w:proofErr w:type="spellStart"/>
            <w:r>
              <w:rPr>
                <w:rFonts w:cs="Arial"/>
                <w:color w:val="000000" w:themeColor="text1"/>
                <w:sz w:val="18"/>
              </w:rPr>
              <w:t>Enter_Liveview_</w:t>
            </w:r>
            <w:r w:rsidR="00B74A2C">
              <w:rPr>
                <w:rFonts w:cs="Arial"/>
                <w:color w:val="000000" w:themeColor="text1"/>
                <w:sz w:val="18"/>
              </w:rPr>
              <w:t>Rst</w:t>
            </w:r>
            <w:proofErr w:type="spellEnd"/>
          </w:p>
        </w:tc>
        <w:tc>
          <w:tcPr>
            <w:tcW w:w="2070" w:type="dxa"/>
          </w:tcPr>
          <w:p w14:paraId="4CCD1373" w14:textId="26D880AB" w:rsidR="00B74A2C" w:rsidRPr="00246A19" w:rsidRDefault="00B74A2C" w:rsidP="00B74A2C">
            <w:pPr>
              <w:rPr>
                <w:rFonts w:cs="Arial"/>
                <w:color w:val="000000" w:themeColor="text1"/>
                <w:sz w:val="18"/>
              </w:rPr>
            </w:pPr>
            <w:r w:rsidRPr="00246A19">
              <w:rPr>
                <w:rFonts w:cs="Arial"/>
                <w:color w:val="000000" w:themeColor="text1"/>
                <w:sz w:val="18"/>
              </w:rPr>
              <w:t>DVR Command Result</w:t>
            </w:r>
          </w:p>
        </w:tc>
        <w:tc>
          <w:tcPr>
            <w:tcW w:w="3510" w:type="dxa"/>
          </w:tcPr>
          <w:p w14:paraId="5ACCE32E" w14:textId="77777777" w:rsidR="00B74A2C" w:rsidRDefault="00B74A2C" w:rsidP="00B74A2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26FFFE9" w14:textId="01344B5C" w:rsidR="00B74A2C" w:rsidRPr="00D20BE7" w:rsidRDefault="00B74A2C" w:rsidP="00B74A2C">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DB98561" w14:textId="4E3BAE43" w:rsidR="00B74A2C" w:rsidRPr="00D20BE7" w:rsidRDefault="00B74A2C" w:rsidP="00B74A2C">
            <w:pPr>
              <w:rPr>
                <w:sz w:val="18"/>
              </w:rPr>
            </w:pPr>
            <w:r w:rsidRPr="003513AE">
              <w:rPr>
                <w:rFonts w:cs="Arial"/>
                <w:color w:val="000000" w:themeColor="text1"/>
                <w:sz w:val="18"/>
              </w:rPr>
              <w:t>NA.</w:t>
            </w:r>
          </w:p>
        </w:tc>
        <w:tc>
          <w:tcPr>
            <w:tcW w:w="1386" w:type="dxa"/>
          </w:tcPr>
          <w:p w14:paraId="613EBE44" w14:textId="62990FC3" w:rsidR="00B74A2C" w:rsidRPr="008D2226" w:rsidRDefault="00B74A2C" w:rsidP="00B74A2C">
            <w:pPr>
              <w:rPr>
                <w:sz w:val="18"/>
              </w:rPr>
            </w:pPr>
            <w:r w:rsidRPr="003513AE">
              <w:rPr>
                <w:rFonts w:cs="Arial"/>
                <w:color w:val="000000" w:themeColor="text1"/>
                <w:sz w:val="18"/>
              </w:rPr>
              <w:t>NA.</w:t>
            </w:r>
          </w:p>
        </w:tc>
      </w:tr>
      <w:tr w:rsidR="00B74A2C" w:rsidRPr="003F473D" w14:paraId="18E70509" w14:textId="77777777" w:rsidTr="00A8568F">
        <w:trPr>
          <w:trHeight w:val="70"/>
        </w:trPr>
        <w:tc>
          <w:tcPr>
            <w:tcW w:w="1885" w:type="dxa"/>
            <w:noWrap/>
          </w:tcPr>
          <w:p w14:paraId="42B7D196" w14:textId="35FD1341" w:rsidR="00B74A2C" w:rsidRPr="00246A19" w:rsidRDefault="00B74A2C" w:rsidP="00B74A2C">
            <w:pPr>
              <w:overflowPunct/>
              <w:autoSpaceDE/>
              <w:autoSpaceDN/>
              <w:adjustRightInd/>
              <w:textAlignment w:val="auto"/>
              <w:rPr>
                <w:rFonts w:cs="Arial"/>
                <w:color w:val="000000" w:themeColor="text1"/>
                <w:sz w:val="18"/>
              </w:rPr>
            </w:pPr>
            <w:proofErr w:type="spellStart"/>
            <w:r w:rsidRPr="00FE0055">
              <w:rPr>
                <w:rFonts w:cs="Arial"/>
                <w:color w:val="000000" w:themeColor="text1"/>
                <w:sz w:val="18"/>
                <w:lang w:eastAsia="zh-CN"/>
              </w:rPr>
              <w:t>Video</w:t>
            </w:r>
            <w:r>
              <w:rPr>
                <w:rFonts w:cs="Arial"/>
                <w:color w:val="000000" w:themeColor="text1"/>
                <w:sz w:val="18"/>
                <w:lang w:eastAsia="zh-CN"/>
              </w:rPr>
              <w:t>_Output</w:t>
            </w:r>
            <w:r w:rsidR="007D6DE8">
              <w:rPr>
                <w:rFonts w:cs="Arial"/>
                <w:color w:val="000000" w:themeColor="text1"/>
                <w:sz w:val="18"/>
                <w:lang w:eastAsia="zh-CN"/>
              </w:rPr>
              <w:t>_Page</w:t>
            </w:r>
            <w:proofErr w:type="spellEnd"/>
          </w:p>
        </w:tc>
        <w:tc>
          <w:tcPr>
            <w:tcW w:w="2070" w:type="dxa"/>
          </w:tcPr>
          <w:p w14:paraId="20F0448E" w14:textId="6E3F1CA1" w:rsidR="00B74A2C" w:rsidRPr="00246A19" w:rsidRDefault="00B74A2C" w:rsidP="00B74A2C">
            <w:pPr>
              <w:rPr>
                <w:rFonts w:cs="Arial"/>
                <w:color w:val="000000" w:themeColor="text1"/>
                <w:sz w:val="18"/>
              </w:rPr>
            </w:pPr>
            <w:r w:rsidRPr="00FE0055">
              <w:rPr>
                <w:rFonts w:cs="Arial"/>
                <w:color w:val="000000" w:themeColor="text1"/>
                <w:sz w:val="18"/>
                <w:lang w:eastAsia="zh-CN"/>
              </w:rPr>
              <w:t>Video Output Page</w:t>
            </w:r>
          </w:p>
        </w:tc>
        <w:tc>
          <w:tcPr>
            <w:tcW w:w="3510" w:type="dxa"/>
          </w:tcPr>
          <w:p w14:paraId="063A34CB" w14:textId="77777777" w:rsidR="00B74A2C" w:rsidRDefault="00B74A2C" w:rsidP="00B74A2C">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3C82C5FE" w14:textId="0207FD3B" w:rsidR="00B74A2C" w:rsidRPr="00AB54E4" w:rsidRDefault="00B74A2C" w:rsidP="00B74A2C">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7FF262E8" w14:textId="078A7DBB" w:rsidR="00B74A2C" w:rsidRPr="003513AE" w:rsidRDefault="00B74A2C" w:rsidP="00B74A2C">
            <w:pPr>
              <w:rPr>
                <w:rFonts w:cs="Arial"/>
                <w:color w:val="000000" w:themeColor="text1"/>
                <w:sz w:val="18"/>
              </w:rPr>
            </w:pPr>
            <w:r w:rsidRPr="003513AE">
              <w:rPr>
                <w:rFonts w:cs="Arial"/>
                <w:color w:val="000000" w:themeColor="text1"/>
                <w:sz w:val="18"/>
              </w:rPr>
              <w:t>NA.</w:t>
            </w:r>
          </w:p>
        </w:tc>
        <w:tc>
          <w:tcPr>
            <w:tcW w:w="1386" w:type="dxa"/>
          </w:tcPr>
          <w:p w14:paraId="10C962FC" w14:textId="67061260" w:rsidR="00B74A2C" w:rsidRPr="003513AE" w:rsidRDefault="00B74A2C" w:rsidP="00B74A2C">
            <w:pPr>
              <w:rPr>
                <w:rFonts w:cs="Arial"/>
                <w:color w:val="000000" w:themeColor="text1"/>
                <w:sz w:val="18"/>
              </w:rPr>
            </w:pPr>
            <w:r w:rsidRPr="003513AE">
              <w:rPr>
                <w:rFonts w:cs="Arial"/>
                <w:color w:val="000000" w:themeColor="text1"/>
                <w:sz w:val="18"/>
              </w:rPr>
              <w:t>NA.</w:t>
            </w:r>
          </w:p>
        </w:tc>
      </w:tr>
      <w:tr w:rsidR="00B74A2C" w:rsidRPr="003F473D" w14:paraId="4AAB558A" w14:textId="77777777" w:rsidTr="00A8568F">
        <w:trPr>
          <w:trHeight w:val="70"/>
        </w:trPr>
        <w:tc>
          <w:tcPr>
            <w:tcW w:w="1885" w:type="dxa"/>
            <w:noWrap/>
          </w:tcPr>
          <w:p w14:paraId="2BB06EB4" w14:textId="77777777" w:rsidR="00B74A2C" w:rsidRPr="00FE0055" w:rsidRDefault="00B74A2C" w:rsidP="00B74A2C">
            <w:pPr>
              <w:overflowPunct/>
              <w:autoSpaceDE/>
              <w:autoSpaceDN/>
              <w:adjustRightInd/>
              <w:textAlignment w:val="auto"/>
              <w:rPr>
                <w:rFonts w:cs="Arial"/>
                <w:color w:val="000000" w:themeColor="text1"/>
                <w:sz w:val="18"/>
                <w:lang w:eastAsia="zh-CN"/>
              </w:rPr>
            </w:pPr>
          </w:p>
        </w:tc>
        <w:tc>
          <w:tcPr>
            <w:tcW w:w="2070" w:type="dxa"/>
          </w:tcPr>
          <w:p w14:paraId="2A93B12F" w14:textId="77777777" w:rsidR="00B74A2C" w:rsidRPr="00FE0055" w:rsidRDefault="00B74A2C" w:rsidP="00B74A2C">
            <w:pPr>
              <w:rPr>
                <w:rFonts w:cs="Arial"/>
                <w:color w:val="000000" w:themeColor="text1"/>
                <w:sz w:val="18"/>
                <w:lang w:eastAsia="zh-CN"/>
              </w:rPr>
            </w:pPr>
          </w:p>
        </w:tc>
        <w:tc>
          <w:tcPr>
            <w:tcW w:w="3510" w:type="dxa"/>
          </w:tcPr>
          <w:p w14:paraId="7F010E9E" w14:textId="77777777" w:rsidR="00B74A2C" w:rsidRPr="004467AA" w:rsidRDefault="00B74A2C" w:rsidP="00B74A2C">
            <w:pPr>
              <w:rPr>
                <w:rFonts w:cs="Arial"/>
                <w:b/>
                <w:bCs/>
                <w:sz w:val="18"/>
                <w:szCs w:val="22"/>
              </w:rPr>
            </w:pPr>
          </w:p>
        </w:tc>
        <w:tc>
          <w:tcPr>
            <w:tcW w:w="1350" w:type="dxa"/>
          </w:tcPr>
          <w:p w14:paraId="669ACC97" w14:textId="77777777" w:rsidR="00B74A2C" w:rsidRPr="003513AE" w:rsidRDefault="00B74A2C" w:rsidP="00B74A2C">
            <w:pPr>
              <w:rPr>
                <w:rFonts w:cs="Arial"/>
                <w:color w:val="000000" w:themeColor="text1"/>
                <w:sz w:val="18"/>
              </w:rPr>
            </w:pPr>
          </w:p>
        </w:tc>
        <w:tc>
          <w:tcPr>
            <w:tcW w:w="1386" w:type="dxa"/>
          </w:tcPr>
          <w:p w14:paraId="5BA7AD2C" w14:textId="77777777" w:rsidR="00B74A2C" w:rsidRPr="003513AE" w:rsidRDefault="00B74A2C" w:rsidP="00B74A2C">
            <w:pPr>
              <w:rPr>
                <w:rFonts w:cs="Arial"/>
                <w:color w:val="000000" w:themeColor="text1"/>
                <w:sz w:val="18"/>
              </w:rPr>
            </w:pPr>
          </w:p>
        </w:tc>
      </w:tr>
    </w:tbl>
    <w:p w14:paraId="71B8F98A" w14:textId="64BF9931" w:rsidR="00D54A8D" w:rsidRPr="00702453" w:rsidRDefault="00D54A8D" w:rsidP="00D54A8D">
      <w:pPr>
        <w:pStyle w:val="Caption"/>
      </w:pPr>
      <w:bookmarkStart w:id="216" w:name="_Toc115792404"/>
      <w:r w:rsidRPr="00702453">
        <w:lastRenderedPageBreak/>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12</w:t>
      </w:r>
      <w:r>
        <w:rPr>
          <w:noProof/>
        </w:rPr>
        <w:fldChar w:fldCharType="end"/>
      </w:r>
      <w:r w:rsidRPr="00702453">
        <w:t xml:space="preserve">: </w:t>
      </w:r>
      <w:r>
        <w:t xml:space="preserve">Output Signal mappings of Function </w:t>
      </w:r>
      <w:r w:rsidR="00080D3D">
        <w:rPr>
          <w:lang w:val="en-GB"/>
        </w:rPr>
        <w:t>Video Liveview</w:t>
      </w:r>
      <w:bookmarkEnd w:id="216"/>
    </w:p>
    <w:p w14:paraId="604A2A14" w14:textId="77777777" w:rsidR="00D54A8D" w:rsidRPr="00612064" w:rsidRDefault="00D54A8D" w:rsidP="00D54A8D">
      <w:pPr>
        <w:spacing w:before="20"/>
        <w:rPr>
          <w:vanish/>
        </w:rPr>
      </w:pPr>
    </w:p>
    <w:p w14:paraId="183D205A" w14:textId="77777777" w:rsidR="00D54A8D" w:rsidRDefault="00D54A8D" w:rsidP="00D54A8D">
      <w:pPr>
        <w:pStyle w:val="Heading6"/>
      </w:pPr>
      <w:bookmarkStart w:id="217" w:name="_Toc122965474"/>
      <w:r>
        <w:t>Parameters</w:t>
      </w:r>
      <w:bookmarkEnd w:id="217"/>
    </w:p>
    <w:p w14:paraId="7C0EE36D" w14:textId="77777777" w:rsidR="00D54A8D" w:rsidRPr="0069522E" w:rsidRDefault="00D54A8D" w:rsidP="00D54A8D">
      <w:r>
        <w:t>NA.</w:t>
      </w:r>
    </w:p>
    <w:p w14:paraId="6237B86B" w14:textId="77777777" w:rsidR="00D54A8D" w:rsidRDefault="00D54A8D" w:rsidP="00D54A8D">
      <w:pPr>
        <w:pStyle w:val="Heading6"/>
      </w:pPr>
      <w:bookmarkStart w:id="218" w:name="_Toc122965475"/>
      <w:r>
        <w:t>Interface</w:t>
      </w:r>
      <w:r w:rsidRPr="003E2313">
        <w:t xml:space="preserve"> Requirements</w:t>
      </w:r>
      <w:bookmarkEnd w:id="218"/>
    </w:p>
    <w:p w14:paraId="0EAAC966" w14:textId="77777777" w:rsidR="00D54A8D" w:rsidRPr="00177AA8" w:rsidRDefault="00D54A8D" w:rsidP="00D54A8D">
      <w:r>
        <w:rPr>
          <w:rFonts w:cs="Arial"/>
          <w:sz w:val="18"/>
          <w:szCs w:val="22"/>
        </w:rPr>
        <w:t>Refer to DVR UART protocol.</w:t>
      </w:r>
    </w:p>
    <w:p w14:paraId="48FD1071" w14:textId="77777777" w:rsidR="00D54A8D" w:rsidRDefault="00D54A8D" w:rsidP="00D54A8D">
      <w:pPr>
        <w:pStyle w:val="Heading5"/>
        <w:rPr>
          <w:lang w:val="en-GB"/>
        </w:rPr>
      </w:pPr>
      <w:bookmarkStart w:id="219" w:name="_Toc122965476"/>
      <w:r>
        <w:rPr>
          <w:lang w:val="en-GB"/>
        </w:rPr>
        <w:t>Function Requirements</w:t>
      </w:r>
      <w:bookmarkEnd w:id="219"/>
    </w:p>
    <w:p w14:paraId="2F6C9658" w14:textId="5ED8D97B" w:rsidR="00D54A8D" w:rsidRDefault="0025033A" w:rsidP="00D54A8D">
      <w:pPr>
        <w:pStyle w:val="Heading6"/>
        <w:rPr>
          <w:lang w:val="en-GB"/>
        </w:rPr>
      </w:pPr>
      <w:bookmarkStart w:id="220" w:name="_Toc122965477"/>
      <w:r>
        <w:rPr>
          <w:lang w:val="en-GB"/>
        </w:rPr>
        <w:t xml:space="preserve">Liveview </w:t>
      </w:r>
      <w:r w:rsidR="004B1D25">
        <w:rPr>
          <w:lang w:val="en-GB"/>
        </w:rPr>
        <w:t xml:space="preserve">Page Enter </w:t>
      </w:r>
      <w:r>
        <w:rPr>
          <w:lang w:val="en-GB"/>
        </w:rPr>
        <w:t>Process</w:t>
      </w:r>
      <w:bookmarkEnd w:id="220"/>
    </w:p>
    <w:p w14:paraId="473B8698" w14:textId="15BE5D17" w:rsidR="008C2B9E" w:rsidRDefault="008C2B9E" w:rsidP="00D54A8D">
      <w:pPr>
        <w:rPr>
          <w:lang w:val="en-GB"/>
        </w:rPr>
      </w:pPr>
      <w:r>
        <w:rPr>
          <w:lang w:val="en-GB"/>
        </w:rPr>
        <w:t>Liveview page is the default image of LVDS output from IDCM</w:t>
      </w:r>
      <w:r w:rsidR="00A560E5">
        <w:rPr>
          <w:lang w:val="en-GB"/>
        </w:rPr>
        <w:t xml:space="preserve"> to APIM</w:t>
      </w:r>
      <w:r>
        <w:rPr>
          <w:lang w:val="en-GB"/>
        </w:rPr>
        <w:t>.</w:t>
      </w:r>
    </w:p>
    <w:p w14:paraId="77378C3C" w14:textId="700B5B0E" w:rsidR="00685D89" w:rsidRDefault="00685D89" w:rsidP="00D54A8D">
      <w:pPr>
        <w:rPr>
          <w:lang w:val="en-GB"/>
        </w:rPr>
      </w:pPr>
    </w:p>
    <w:p w14:paraId="73D078E5" w14:textId="3ECBFF1F" w:rsidR="00D54A8D" w:rsidRDefault="00D54A8D" w:rsidP="00D54A8D">
      <w:r>
        <w:rPr>
          <w:lang w:val="en-GB"/>
        </w:rPr>
        <w:t xml:space="preserve">Once </w:t>
      </w:r>
      <w:r w:rsidR="0025033A">
        <w:rPr>
          <w:lang w:val="en-GB"/>
        </w:rPr>
        <w:t>enter DVR Liveview page (</w:t>
      </w:r>
      <w:r w:rsidR="005D5A1C">
        <w:rPr>
          <w:lang w:val="en-GB"/>
        </w:rPr>
        <w:t xml:space="preserve">DVR </w:t>
      </w:r>
      <w:r w:rsidR="0025033A">
        <w:rPr>
          <w:lang w:val="en-GB"/>
        </w:rPr>
        <w:t>main page)</w:t>
      </w:r>
      <w:r>
        <w:t xml:space="preserve"> is triggered, APIM shall input below msg:</w:t>
      </w:r>
    </w:p>
    <w:p w14:paraId="1FBADB9C" w14:textId="07E49E12" w:rsidR="00D54A8D" w:rsidRDefault="00D54A8D" w:rsidP="002E1278">
      <w:pPr>
        <w:pStyle w:val="ListParagraph"/>
        <w:numPr>
          <w:ilvl w:val="0"/>
          <w:numId w:val="16"/>
        </w:numPr>
        <w:rPr>
          <w:rFonts w:ascii="Arial" w:hAnsi="Arial"/>
          <w:i/>
          <w:iCs/>
        </w:rPr>
      </w:pPr>
      <w:r w:rsidRPr="00536B33">
        <w:rPr>
          <w:rFonts w:ascii="Arial" w:hAnsi="Arial"/>
          <w:i/>
          <w:iCs/>
        </w:rPr>
        <w:t xml:space="preserve">HMI Command == </w:t>
      </w:r>
      <w:r w:rsidR="0025033A" w:rsidRPr="0025033A">
        <w:rPr>
          <w:rFonts w:ascii="Arial" w:hAnsi="Arial"/>
          <w:i/>
          <w:iCs/>
        </w:rPr>
        <w:t>Enter Live View Page</w:t>
      </w:r>
    </w:p>
    <w:p w14:paraId="6890BF80" w14:textId="77777777" w:rsidR="00C03C5D" w:rsidRPr="00536B33" w:rsidRDefault="00C03C5D" w:rsidP="00C03C5D">
      <w:pPr>
        <w:pStyle w:val="ListParagraph"/>
        <w:rPr>
          <w:rFonts w:ascii="Arial" w:hAnsi="Arial"/>
          <w:i/>
          <w:iCs/>
        </w:rPr>
      </w:pPr>
    </w:p>
    <w:p w14:paraId="5E87B13C" w14:textId="05472B40" w:rsidR="00D54A8D" w:rsidRDefault="00D54A8D" w:rsidP="00D54A8D">
      <w:r>
        <w:t>O</w:t>
      </w:r>
      <w:r>
        <w:rPr>
          <w:rFonts w:hint="eastAsia"/>
          <w:lang w:eastAsia="zh-CN"/>
        </w:rPr>
        <w:t>nce</w:t>
      </w:r>
      <w:r>
        <w:t xml:space="preserve"> IDCM receives the command, </w:t>
      </w:r>
      <w:r w:rsidR="00386A07">
        <w:t>IDCM should</w:t>
      </w:r>
      <w:r>
        <w:t xml:space="preserve"> response below msg:</w:t>
      </w:r>
    </w:p>
    <w:p w14:paraId="16A7222B" w14:textId="4727F403" w:rsidR="00D54A8D" w:rsidRDefault="00D54A8D"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1E79E6" w:rsidRPr="0025033A">
        <w:rPr>
          <w:rFonts w:ascii="Arial" w:hAnsi="Arial"/>
          <w:i/>
          <w:iCs/>
        </w:rPr>
        <w:t>Enter Live View Page</w:t>
      </w:r>
    </w:p>
    <w:p w14:paraId="24D67728" w14:textId="69D73F68" w:rsidR="00D54A8D" w:rsidRDefault="00D54A8D"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003C0558">
        <w:rPr>
          <w:rFonts w:ascii="Arial" w:hAnsi="Arial"/>
          <w:i/>
          <w:iCs/>
        </w:rPr>
        <w:t xml:space="preserve"> </w:t>
      </w:r>
      <w:r w:rsidR="003C0558" w:rsidRPr="00481D0A">
        <w:rPr>
          <w:rFonts w:ascii="Arial" w:hAnsi="Arial"/>
        </w:rPr>
        <w:t xml:space="preserve">or </w:t>
      </w:r>
      <w:r w:rsidR="003C0558" w:rsidRPr="008D3855">
        <w:rPr>
          <w:rFonts w:ascii="Arial" w:hAnsi="Arial" w:hint="eastAsia"/>
          <w:i/>
          <w:iCs/>
        </w:rPr>
        <w:t xml:space="preserve">Command </w:t>
      </w:r>
      <w:r w:rsidR="003C0558" w:rsidRPr="008D3855">
        <w:rPr>
          <w:rFonts w:ascii="Arial" w:hAnsi="Arial"/>
          <w:i/>
          <w:iCs/>
        </w:rPr>
        <w:t>R</w:t>
      </w:r>
      <w:r w:rsidR="003C0558" w:rsidRPr="008D3855">
        <w:rPr>
          <w:rFonts w:ascii="Arial" w:hAnsi="Arial" w:hint="eastAsia"/>
          <w:i/>
          <w:iCs/>
        </w:rPr>
        <w:t>eception</w:t>
      </w:r>
      <w:r w:rsidR="003C0558" w:rsidRPr="008D3855">
        <w:rPr>
          <w:rFonts w:ascii="Arial" w:hAnsi="Arial"/>
          <w:i/>
          <w:iCs/>
        </w:rPr>
        <w:t xml:space="preserve"> </w:t>
      </w:r>
      <w:r w:rsidR="003C0558">
        <w:rPr>
          <w:rFonts w:ascii="Arial" w:hAnsi="Arial"/>
          <w:i/>
          <w:iCs/>
        </w:rPr>
        <w:t>Failed</w:t>
      </w:r>
    </w:p>
    <w:p w14:paraId="4DB6248F" w14:textId="140F7CBA" w:rsidR="002C75E5" w:rsidRDefault="002C75E5" w:rsidP="002E1278">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Pr>
          <w:rFonts w:ascii="Arial" w:hAnsi="Arial"/>
          <w:i/>
          <w:iCs/>
        </w:rPr>
        <w:t>=</w:t>
      </w:r>
      <w:r w:rsidRPr="00AE4D1C">
        <w:rPr>
          <w:rFonts w:ascii="Arial" w:hAnsi="Arial"/>
          <w:i/>
          <w:iCs/>
        </w:rPr>
        <w:t xml:space="preserve"> </w:t>
      </w:r>
      <w:r w:rsidR="00C16709">
        <w:rPr>
          <w:rFonts w:ascii="Arial" w:hAnsi="Arial"/>
          <w:i/>
          <w:iCs/>
        </w:rPr>
        <w:t>“last available value”</w:t>
      </w:r>
    </w:p>
    <w:p w14:paraId="1BF1BFBA" w14:textId="140A2065" w:rsidR="006621A7" w:rsidRDefault="006621A7" w:rsidP="006621A7">
      <w:r>
        <w:t>APIM HMI control:</w:t>
      </w:r>
    </w:p>
    <w:p w14:paraId="2454FCCB" w14:textId="06D80F4A" w:rsidR="006621A7" w:rsidRDefault="006621A7" w:rsidP="006621A7">
      <w:pPr>
        <w:pStyle w:val="ListParagraph"/>
        <w:numPr>
          <w:ilvl w:val="0"/>
          <w:numId w:val="30"/>
        </w:numPr>
        <w:rPr>
          <w:rFonts w:ascii="Arial" w:hAnsi="Arial"/>
        </w:rPr>
      </w:pPr>
      <w:r w:rsidRPr="00F45C1F">
        <w:rPr>
          <w:rFonts w:ascii="Arial" w:hAnsi="Arial"/>
        </w:rPr>
        <w:t xml:space="preserve">The </w:t>
      </w:r>
      <w:r>
        <w:rPr>
          <w:rFonts w:ascii="Arial" w:hAnsi="Arial"/>
        </w:rPr>
        <w:t xml:space="preserve">live view page </w:t>
      </w:r>
      <w:r w:rsidRPr="00F45C1F">
        <w:rPr>
          <w:rFonts w:ascii="Arial" w:hAnsi="Arial"/>
        </w:rPr>
        <w:t xml:space="preserve">on APIM should be </w:t>
      </w:r>
      <w:r w:rsidR="003C0558">
        <w:rPr>
          <w:rFonts w:ascii="Arial" w:hAnsi="Arial"/>
        </w:rPr>
        <w:t>displayed.</w:t>
      </w:r>
    </w:p>
    <w:p w14:paraId="29CF4BE5" w14:textId="3B8314A5" w:rsidR="003C0558" w:rsidRDefault="00937791" w:rsidP="006621A7">
      <w:pPr>
        <w:pStyle w:val="ListParagraph"/>
        <w:numPr>
          <w:ilvl w:val="0"/>
          <w:numId w:val="30"/>
        </w:numPr>
        <w:rPr>
          <w:rFonts w:ascii="Arial" w:hAnsi="Arial"/>
        </w:rPr>
      </w:pPr>
      <w:r>
        <w:rPr>
          <w:rFonts w:ascii="Arial" w:hAnsi="Arial"/>
        </w:rPr>
        <w:t xml:space="preserve">APIM should </w:t>
      </w:r>
      <w:r w:rsidR="00AB0CF5">
        <w:rPr>
          <w:rFonts w:ascii="Arial" w:hAnsi="Arial"/>
        </w:rPr>
        <w:t xml:space="preserve">display </w:t>
      </w:r>
      <w:r>
        <w:rPr>
          <w:rFonts w:ascii="Arial" w:hAnsi="Arial"/>
        </w:rPr>
        <w:t>a loading animation:</w:t>
      </w:r>
    </w:p>
    <w:p w14:paraId="56F991B9" w14:textId="24D763E0" w:rsidR="00937791" w:rsidRPr="00937791" w:rsidRDefault="00937791" w:rsidP="00937791">
      <w:pPr>
        <w:jc w:val="center"/>
      </w:pPr>
      <w:r>
        <w:rPr>
          <w:noProof/>
        </w:rPr>
        <w:drawing>
          <wp:inline distT="0" distB="0" distL="0" distR="0" wp14:anchorId="761F4EF4" wp14:editId="2A24EAE4">
            <wp:extent cx="427672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6725" cy="2486025"/>
                    </a:xfrm>
                    <a:prstGeom prst="rect">
                      <a:avLst/>
                    </a:prstGeom>
                  </pic:spPr>
                </pic:pic>
              </a:graphicData>
            </a:graphic>
          </wp:inline>
        </w:drawing>
      </w:r>
    </w:p>
    <w:p w14:paraId="4592F418" w14:textId="7D7A35E9" w:rsidR="00D54A8D" w:rsidRDefault="00867BAA" w:rsidP="002F06D1">
      <w:r>
        <w:t xml:space="preserve">After </w:t>
      </w:r>
      <w:r w:rsidR="002F4A16">
        <w:t xml:space="preserve">LVDS output </w:t>
      </w:r>
      <w:r>
        <w:t>switch</w:t>
      </w:r>
      <w:r w:rsidR="002F4A16">
        <w:t>es</w:t>
      </w:r>
      <w:r>
        <w:t xml:space="preserve"> to </w:t>
      </w:r>
      <w:r w:rsidR="00AB1034">
        <w:t>L</w:t>
      </w:r>
      <w:r>
        <w:t>iveview</w:t>
      </w:r>
      <w:r w:rsidR="0054132E">
        <w:t xml:space="preserve"> page</w:t>
      </w:r>
      <w:r>
        <w:t>,</w:t>
      </w:r>
      <w:r w:rsidR="002F06D1">
        <w:t xml:space="preserve"> IDCM</w:t>
      </w:r>
      <w:r>
        <w:t xml:space="preserve"> should</w:t>
      </w:r>
      <w:r w:rsidR="002F06D1">
        <w:t xml:space="preserve"> feedback </w:t>
      </w:r>
      <w:r w:rsidR="00916255">
        <w:t xml:space="preserve">below </w:t>
      </w:r>
      <w:r w:rsidR="00D54A8D">
        <w:t>command result:</w:t>
      </w:r>
    </w:p>
    <w:p w14:paraId="31AB0999" w14:textId="14900FFF" w:rsidR="00D54A8D" w:rsidRDefault="00D54A8D"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516388" w:rsidRPr="0025033A">
        <w:rPr>
          <w:rFonts w:ascii="Arial" w:hAnsi="Arial"/>
          <w:i/>
          <w:iCs/>
        </w:rPr>
        <w:t>Enter Live View Page</w:t>
      </w:r>
    </w:p>
    <w:p w14:paraId="099BF400" w14:textId="18295C35" w:rsidR="00D54A8D" w:rsidRDefault="00D54A8D"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p>
    <w:p w14:paraId="7D42250C" w14:textId="41CC0AC6" w:rsidR="002F06D1" w:rsidRDefault="002F06D1" w:rsidP="002E1278">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sidR="007F59B7">
        <w:rPr>
          <w:rFonts w:ascii="Arial" w:hAnsi="Arial"/>
          <w:i/>
          <w:iCs/>
        </w:rPr>
        <w:t>=</w:t>
      </w:r>
      <w:r w:rsidRPr="00AE4D1C">
        <w:rPr>
          <w:rFonts w:ascii="Arial" w:hAnsi="Arial"/>
          <w:i/>
          <w:iCs/>
        </w:rPr>
        <w:t xml:space="preserve"> </w:t>
      </w:r>
      <w:r w:rsidRPr="001E79E6">
        <w:rPr>
          <w:rFonts w:ascii="Arial" w:hAnsi="Arial"/>
          <w:i/>
          <w:iCs/>
        </w:rPr>
        <w:t>Liveview Page</w:t>
      </w:r>
    </w:p>
    <w:p w14:paraId="4BC6296B" w14:textId="4BA15DC1" w:rsidR="003B1FBD" w:rsidRPr="003B1FBD" w:rsidRDefault="003B1FBD" w:rsidP="003B1FBD">
      <w:pPr>
        <w:pStyle w:val="ListParagraph"/>
        <w:rPr>
          <w:rFonts w:ascii="Arial" w:hAnsi="Arial"/>
        </w:rPr>
      </w:pPr>
      <w:r w:rsidRPr="003B1FBD">
        <w:rPr>
          <w:rFonts w:ascii="Arial" w:hAnsi="Arial"/>
        </w:rPr>
        <w:t>Or</w:t>
      </w:r>
    </w:p>
    <w:p w14:paraId="1F7182AE" w14:textId="05C3208B" w:rsidR="003B1FBD" w:rsidRDefault="003B1FBD" w:rsidP="003B1FBD">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Pr>
          <w:rFonts w:ascii="Arial" w:hAnsi="Arial"/>
          <w:i/>
          <w:iCs/>
        </w:rPr>
        <w:t>Failed</w:t>
      </w:r>
    </w:p>
    <w:p w14:paraId="1C0D8BA6" w14:textId="7A16C773" w:rsidR="003B1FBD" w:rsidRPr="003B1FBD" w:rsidRDefault="003B1FBD" w:rsidP="003B1FBD">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Pr>
          <w:rFonts w:ascii="Arial" w:hAnsi="Arial"/>
          <w:i/>
          <w:iCs/>
        </w:rPr>
        <w:t>=</w:t>
      </w:r>
      <w:r w:rsidRPr="00AE4D1C">
        <w:rPr>
          <w:rFonts w:ascii="Arial" w:hAnsi="Arial"/>
          <w:i/>
          <w:iCs/>
        </w:rPr>
        <w:t xml:space="preserve"> </w:t>
      </w:r>
      <w:r w:rsidR="00FD794B">
        <w:rPr>
          <w:rFonts w:ascii="Arial" w:hAnsi="Arial"/>
          <w:i/>
          <w:iCs/>
        </w:rPr>
        <w:t>“last available value”</w:t>
      </w:r>
    </w:p>
    <w:p w14:paraId="6C6F0D00" w14:textId="77777777" w:rsidR="00081FE3" w:rsidRDefault="00081FE3" w:rsidP="00081FE3">
      <w:r>
        <w:t>APIM HMI control:</w:t>
      </w:r>
    </w:p>
    <w:p w14:paraId="44AF26B4" w14:textId="370325E8" w:rsidR="005320D4" w:rsidRDefault="005320D4" w:rsidP="00081FE3">
      <w:pPr>
        <w:pStyle w:val="ListParagraph"/>
        <w:numPr>
          <w:ilvl w:val="0"/>
          <w:numId w:val="30"/>
        </w:numPr>
        <w:rPr>
          <w:rFonts w:ascii="Arial" w:hAnsi="Arial"/>
        </w:rPr>
      </w:pPr>
      <w:r>
        <w:rPr>
          <w:rFonts w:ascii="Arial" w:hAnsi="Arial"/>
        </w:rPr>
        <w:t>APIM should hide the loading animation</w:t>
      </w:r>
      <w:r w:rsidR="000655A7">
        <w:rPr>
          <w:rFonts w:ascii="Arial" w:hAnsi="Arial"/>
        </w:rPr>
        <w:t>.</w:t>
      </w:r>
    </w:p>
    <w:p w14:paraId="79AE036D" w14:textId="37306D4A" w:rsidR="00081FE3" w:rsidRDefault="00081FE3" w:rsidP="00081FE3">
      <w:pPr>
        <w:pStyle w:val="ListParagraph"/>
        <w:numPr>
          <w:ilvl w:val="0"/>
          <w:numId w:val="30"/>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sidR="003578C5">
        <w:rPr>
          <w:rFonts w:ascii="Arial" w:hAnsi="Arial"/>
          <w:i/>
          <w:iCs/>
        </w:rPr>
        <w:t xml:space="preserve"> </w:t>
      </w:r>
      <w:r w:rsidR="003578C5" w:rsidRPr="00092515">
        <w:rPr>
          <w:rFonts w:ascii="Arial" w:hAnsi="Arial"/>
        </w:rPr>
        <w:t xml:space="preserve">or if APIM detects </w:t>
      </w:r>
      <w:r w:rsidR="00C56767">
        <w:rPr>
          <w:rFonts w:ascii="Arial" w:hAnsi="Arial"/>
        </w:rPr>
        <w:t xml:space="preserve">any </w:t>
      </w:r>
      <w:r w:rsidR="003578C5" w:rsidRPr="00092515">
        <w:rPr>
          <w:rFonts w:ascii="Arial" w:hAnsi="Arial"/>
        </w:rPr>
        <w:t>LVDS input error</w:t>
      </w:r>
      <w:r w:rsidR="007A29E4" w:rsidRPr="00092515">
        <w:rPr>
          <w:rFonts w:ascii="Arial" w:hAnsi="Arial"/>
          <w:lang w:eastAsia="zh-CN"/>
        </w:rPr>
        <w:t>:</w:t>
      </w:r>
    </w:p>
    <w:p w14:paraId="76CA2BB4" w14:textId="4EDD9718" w:rsidR="007A29E4" w:rsidRPr="007A29E4" w:rsidRDefault="00801122" w:rsidP="00F0775B">
      <w:pPr>
        <w:jc w:val="center"/>
      </w:pPr>
      <w:r>
        <w:rPr>
          <w:noProof/>
        </w:rPr>
        <w:lastRenderedPageBreak/>
        <w:drawing>
          <wp:inline distT="0" distB="0" distL="0" distR="0" wp14:anchorId="25FA50C8" wp14:editId="63CADB62">
            <wp:extent cx="4043878" cy="238089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0623" cy="2384861"/>
                    </a:xfrm>
                    <a:prstGeom prst="rect">
                      <a:avLst/>
                    </a:prstGeom>
                  </pic:spPr>
                </pic:pic>
              </a:graphicData>
            </a:graphic>
          </wp:inline>
        </w:drawing>
      </w:r>
    </w:p>
    <w:p w14:paraId="37BBBA13" w14:textId="77777777" w:rsidR="00962F2A" w:rsidRDefault="00962F2A" w:rsidP="00962F2A">
      <w:pPr>
        <w:pStyle w:val="Heading4"/>
        <w:rPr>
          <w:lang w:val="en-GB"/>
        </w:rPr>
      </w:pPr>
      <w:bookmarkStart w:id="221" w:name="_Toc122965478"/>
      <w:r>
        <w:rPr>
          <w:lang w:val="en-GB"/>
        </w:rPr>
        <w:t>Technology Function TF C</w:t>
      </w:r>
      <w:r>
        <w:rPr>
          <w:rFonts w:hint="eastAsia"/>
          <w:lang w:val="en-GB" w:eastAsia="zh-CN"/>
        </w:rPr>
        <w:t>a</w:t>
      </w:r>
      <w:r>
        <w:rPr>
          <w:lang w:val="en-GB" w:eastAsia="zh-CN"/>
        </w:rPr>
        <w:t>rd Detection</w:t>
      </w:r>
      <w:bookmarkEnd w:id="221"/>
    </w:p>
    <w:p w14:paraId="37DE4AE3" w14:textId="77777777" w:rsidR="00962F2A" w:rsidRDefault="00962F2A" w:rsidP="00962F2A">
      <w:pPr>
        <w:pStyle w:val="Heading5"/>
        <w:rPr>
          <w:lang w:val="en-GB"/>
        </w:rPr>
      </w:pPr>
      <w:bookmarkStart w:id="222" w:name="_Toc122965479"/>
      <w:r>
        <w:rPr>
          <w:lang w:val="en-GB"/>
        </w:rPr>
        <w:t>Function Interfaces</w:t>
      </w:r>
      <w:bookmarkEnd w:id="222"/>
    </w:p>
    <w:p w14:paraId="65EBB417" w14:textId="77777777" w:rsidR="00962F2A" w:rsidRDefault="00962F2A" w:rsidP="00962F2A">
      <w:pPr>
        <w:pStyle w:val="Heading6"/>
        <w:rPr>
          <w:lang w:val="en-GB"/>
        </w:rPr>
      </w:pPr>
      <w:bookmarkStart w:id="223" w:name="_Toc122965480"/>
      <w:r>
        <w:rPr>
          <w:lang w:val="en-GB"/>
        </w:rPr>
        <w:t>Inputs</w:t>
      </w:r>
      <w:bookmarkEnd w:id="22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962F2A" w:rsidRPr="00E54DEA" w14:paraId="29CE9E53" w14:textId="77777777" w:rsidTr="000E3582">
        <w:trPr>
          <w:trHeight w:val="173"/>
        </w:trPr>
        <w:tc>
          <w:tcPr>
            <w:tcW w:w="1885" w:type="dxa"/>
            <w:shd w:val="clear" w:color="auto" w:fill="D9D9D9" w:themeFill="background1" w:themeFillShade="D9"/>
            <w:noWrap/>
            <w:hideMark/>
          </w:tcPr>
          <w:p w14:paraId="1E68B717" w14:textId="77777777" w:rsidR="00962F2A" w:rsidRPr="00E54DEA" w:rsidRDefault="00962F2A" w:rsidP="000E3582">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3244B3F0" w14:textId="77777777" w:rsidR="00962F2A" w:rsidRDefault="00962F2A" w:rsidP="000E3582">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10B7DC13" w14:textId="77777777" w:rsidR="00962F2A" w:rsidRDefault="00962F2A" w:rsidP="000E3582">
            <w:pPr>
              <w:overflowPunct/>
              <w:autoSpaceDE/>
              <w:autoSpaceDN/>
              <w:adjustRightInd/>
              <w:textAlignment w:val="auto"/>
              <w:rPr>
                <w:rFonts w:cs="Arial"/>
                <w:b/>
                <w:bCs/>
                <w:color w:val="000000"/>
              </w:rPr>
            </w:pPr>
            <w:r>
              <w:rPr>
                <w:rFonts w:cs="Arial"/>
                <w:b/>
                <w:bCs/>
                <w:color w:val="000000"/>
              </w:rPr>
              <w:t xml:space="preserve">Mapping Details </w:t>
            </w:r>
          </w:p>
          <w:p w14:paraId="78828F3A" w14:textId="77777777" w:rsidR="00962F2A" w:rsidRDefault="00962F2A" w:rsidP="000E3582">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43BDAB77" w14:textId="77777777" w:rsidR="00962F2A" w:rsidRDefault="00962F2A" w:rsidP="000E3582">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5E67D6C2" w14:textId="77777777" w:rsidR="00962F2A" w:rsidRDefault="00962F2A" w:rsidP="000E3582">
            <w:pPr>
              <w:overflowPunct/>
              <w:autoSpaceDE/>
              <w:autoSpaceDN/>
              <w:adjustRightInd/>
              <w:textAlignment w:val="auto"/>
              <w:rPr>
                <w:rFonts w:cs="Arial"/>
                <w:b/>
                <w:bCs/>
                <w:color w:val="000000"/>
              </w:rPr>
            </w:pPr>
            <w:r>
              <w:rPr>
                <w:rFonts w:cs="Arial"/>
                <w:b/>
                <w:bCs/>
                <w:color w:val="000000"/>
              </w:rPr>
              <w:t>Connection</w:t>
            </w:r>
          </w:p>
          <w:p w14:paraId="50A6CB35" w14:textId="77777777" w:rsidR="00962F2A" w:rsidRDefault="00962F2A" w:rsidP="000E3582">
            <w:pPr>
              <w:overflowPunct/>
              <w:autoSpaceDE/>
              <w:autoSpaceDN/>
              <w:adjustRightInd/>
              <w:textAlignment w:val="auto"/>
              <w:rPr>
                <w:rFonts w:cs="Arial"/>
                <w:b/>
                <w:bCs/>
                <w:color w:val="000000"/>
              </w:rPr>
            </w:pPr>
            <w:r>
              <w:t>(</w:t>
            </w:r>
            <w:r w:rsidRPr="001321BD">
              <w:rPr>
                <w:i/>
              </w:rPr>
              <w:t>Optional)</w:t>
            </w:r>
          </w:p>
        </w:tc>
      </w:tr>
      <w:tr w:rsidR="00962F2A" w:rsidRPr="003F473D" w14:paraId="0B3ADC3A" w14:textId="77777777" w:rsidTr="000E3582">
        <w:trPr>
          <w:trHeight w:val="143"/>
        </w:trPr>
        <w:tc>
          <w:tcPr>
            <w:tcW w:w="1885" w:type="dxa"/>
            <w:noWrap/>
          </w:tcPr>
          <w:p w14:paraId="769CA978" w14:textId="77777777" w:rsidR="00962F2A" w:rsidRPr="00DE6816" w:rsidRDefault="00962F2A" w:rsidP="000E3582">
            <w:pPr>
              <w:overflowPunct/>
              <w:autoSpaceDE/>
              <w:autoSpaceDN/>
              <w:adjustRightInd/>
              <w:textAlignment w:val="auto"/>
              <w:rPr>
                <w:rFonts w:cs="Arial"/>
                <w:color w:val="000000" w:themeColor="text1"/>
                <w:sz w:val="18"/>
              </w:rPr>
            </w:pPr>
            <w:proofErr w:type="spellStart"/>
            <w:r>
              <w:rPr>
                <w:rFonts w:cs="Arial"/>
                <w:color w:val="000000" w:themeColor="text1"/>
                <w:sz w:val="18"/>
              </w:rPr>
              <w:t>TF_Format_Cmd</w:t>
            </w:r>
            <w:proofErr w:type="spellEnd"/>
          </w:p>
        </w:tc>
        <w:tc>
          <w:tcPr>
            <w:tcW w:w="2070" w:type="dxa"/>
          </w:tcPr>
          <w:p w14:paraId="731E6032" w14:textId="77777777" w:rsidR="00962F2A" w:rsidRPr="008F6F5F" w:rsidRDefault="00962F2A" w:rsidP="000E3582">
            <w:pPr>
              <w:rPr>
                <w:rFonts w:cs="Arial"/>
                <w:color w:val="000000" w:themeColor="text1"/>
                <w:sz w:val="18"/>
              </w:rPr>
            </w:pPr>
            <w:r>
              <w:rPr>
                <w:rFonts w:cs="Arial"/>
                <w:color w:val="000000" w:themeColor="text1"/>
                <w:sz w:val="18"/>
              </w:rPr>
              <w:t>HMI Command</w:t>
            </w:r>
          </w:p>
        </w:tc>
        <w:tc>
          <w:tcPr>
            <w:tcW w:w="3510" w:type="dxa"/>
          </w:tcPr>
          <w:p w14:paraId="6F5D44E3" w14:textId="77777777" w:rsidR="00962F2A" w:rsidRDefault="00962F2A" w:rsidP="000E358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6828B9DD" w14:textId="77777777" w:rsidR="00962F2A" w:rsidRPr="008F6F5F" w:rsidRDefault="00962F2A" w:rsidP="000E3582">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D6F47CC" w14:textId="77777777" w:rsidR="00962F2A" w:rsidRPr="00DE6816" w:rsidRDefault="00962F2A" w:rsidP="000E3582">
            <w:pPr>
              <w:rPr>
                <w:rFonts w:cs="Arial"/>
                <w:sz w:val="18"/>
              </w:rPr>
            </w:pPr>
            <w:r w:rsidRPr="003513AE">
              <w:rPr>
                <w:rFonts w:cs="Arial"/>
                <w:color w:val="000000" w:themeColor="text1"/>
                <w:sz w:val="18"/>
              </w:rPr>
              <w:t>NA.</w:t>
            </w:r>
          </w:p>
        </w:tc>
        <w:tc>
          <w:tcPr>
            <w:tcW w:w="1386" w:type="dxa"/>
          </w:tcPr>
          <w:p w14:paraId="31224842" w14:textId="77777777" w:rsidR="00962F2A" w:rsidRPr="00B144C2" w:rsidRDefault="00962F2A" w:rsidP="000E3582">
            <w:pPr>
              <w:rPr>
                <w:rFonts w:cs="Arial"/>
                <w:color w:val="000000" w:themeColor="text1"/>
                <w:sz w:val="18"/>
              </w:rPr>
            </w:pPr>
            <w:r w:rsidRPr="003513AE">
              <w:rPr>
                <w:rFonts w:cs="Arial"/>
                <w:color w:val="000000" w:themeColor="text1"/>
                <w:sz w:val="18"/>
              </w:rPr>
              <w:t>NA.</w:t>
            </w:r>
          </w:p>
        </w:tc>
      </w:tr>
      <w:tr w:rsidR="00962F2A" w:rsidRPr="003F473D" w14:paraId="09CE8617" w14:textId="77777777" w:rsidTr="000E3582">
        <w:trPr>
          <w:trHeight w:val="70"/>
        </w:trPr>
        <w:tc>
          <w:tcPr>
            <w:tcW w:w="1885" w:type="dxa"/>
            <w:noWrap/>
          </w:tcPr>
          <w:p w14:paraId="6C1F6526" w14:textId="77777777" w:rsidR="00962F2A" w:rsidRPr="00DE6816" w:rsidRDefault="00962F2A" w:rsidP="000E3582">
            <w:pPr>
              <w:overflowPunct/>
              <w:autoSpaceDE/>
              <w:autoSpaceDN/>
              <w:adjustRightInd/>
              <w:textAlignment w:val="auto"/>
              <w:rPr>
                <w:rFonts w:cs="Arial"/>
                <w:color w:val="000000" w:themeColor="text1"/>
                <w:sz w:val="18"/>
              </w:rPr>
            </w:pPr>
          </w:p>
        </w:tc>
        <w:tc>
          <w:tcPr>
            <w:tcW w:w="2070" w:type="dxa"/>
          </w:tcPr>
          <w:p w14:paraId="0B7858F8" w14:textId="77777777" w:rsidR="00962F2A" w:rsidRPr="00DE6816" w:rsidRDefault="00962F2A" w:rsidP="000E3582">
            <w:pPr>
              <w:rPr>
                <w:rFonts w:cs="Arial"/>
                <w:color w:val="000000" w:themeColor="text1"/>
                <w:sz w:val="18"/>
              </w:rPr>
            </w:pPr>
          </w:p>
        </w:tc>
        <w:tc>
          <w:tcPr>
            <w:tcW w:w="3510" w:type="dxa"/>
          </w:tcPr>
          <w:p w14:paraId="22F9E6CE" w14:textId="77777777" w:rsidR="00962F2A" w:rsidRPr="00DE6816" w:rsidRDefault="00962F2A" w:rsidP="000E3582">
            <w:pPr>
              <w:rPr>
                <w:rFonts w:cs="Arial"/>
                <w:color w:val="000000" w:themeColor="text1"/>
                <w:sz w:val="18"/>
              </w:rPr>
            </w:pPr>
          </w:p>
        </w:tc>
        <w:tc>
          <w:tcPr>
            <w:tcW w:w="1350" w:type="dxa"/>
          </w:tcPr>
          <w:p w14:paraId="681835F7" w14:textId="77777777" w:rsidR="00962F2A" w:rsidRPr="00DE6816" w:rsidRDefault="00962F2A" w:rsidP="000E3582">
            <w:pPr>
              <w:rPr>
                <w:rFonts w:cs="Arial"/>
                <w:color w:val="000000" w:themeColor="text1"/>
                <w:sz w:val="18"/>
              </w:rPr>
            </w:pPr>
          </w:p>
        </w:tc>
        <w:tc>
          <w:tcPr>
            <w:tcW w:w="1386" w:type="dxa"/>
          </w:tcPr>
          <w:p w14:paraId="03DB295D" w14:textId="77777777" w:rsidR="00962F2A" w:rsidRPr="00DE6816" w:rsidRDefault="00962F2A" w:rsidP="000E3582">
            <w:pPr>
              <w:rPr>
                <w:rFonts w:cs="Arial"/>
                <w:color w:val="000000" w:themeColor="text1"/>
                <w:sz w:val="18"/>
              </w:rPr>
            </w:pPr>
          </w:p>
        </w:tc>
      </w:tr>
    </w:tbl>
    <w:p w14:paraId="52FAE7C3" w14:textId="40C4AC9A" w:rsidR="00962F2A" w:rsidRPr="00702453" w:rsidRDefault="00962F2A" w:rsidP="00962F2A">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13</w:t>
      </w:r>
      <w:r>
        <w:rPr>
          <w:noProof/>
        </w:rPr>
        <w:fldChar w:fldCharType="end"/>
      </w:r>
      <w:r w:rsidRPr="00702453">
        <w:t xml:space="preserve">: </w:t>
      </w:r>
      <w:r>
        <w:t xml:space="preserve">Input Signal mappings of Function </w:t>
      </w:r>
      <w:r>
        <w:rPr>
          <w:lang w:val="en-GB"/>
        </w:rPr>
        <w:t>TF C</w:t>
      </w:r>
      <w:r>
        <w:rPr>
          <w:rFonts w:hint="eastAsia"/>
          <w:lang w:val="en-GB" w:eastAsia="zh-CN"/>
        </w:rPr>
        <w:t>a</w:t>
      </w:r>
      <w:r>
        <w:rPr>
          <w:lang w:val="en-GB" w:eastAsia="zh-CN"/>
        </w:rPr>
        <w:t>rd Detection</w:t>
      </w:r>
    </w:p>
    <w:p w14:paraId="7E9A01A6" w14:textId="77777777" w:rsidR="00962F2A" w:rsidRDefault="00962F2A" w:rsidP="00962F2A">
      <w:pPr>
        <w:pStyle w:val="Heading6"/>
        <w:rPr>
          <w:lang w:val="en-GB"/>
        </w:rPr>
      </w:pPr>
      <w:bookmarkStart w:id="224" w:name="_Toc122965481"/>
      <w:r>
        <w:rPr>
          <w:lang w:val="en-GB"/>
        </w:rPr>
        <w:t>Output</w:t>
      </w:r>
      <w:r w:rsidRPr="002824C9">
        <w:rPr>
          <w:lang w:val="en-GB"/>
        </w:rPr>
        <w:t>s</w:t>
      </w:r>
      <w:bookmarkEnd w:id="224"/>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962F2A" w:rsidRPr="00E54DEA" w14:paraId="13C38C92" w14:textId="77777777" w:rsidTr="000E3582">
        <w:trPr>
          <w:trHeight w:val="173"/>
        </w:trPr>
        <w:tc>
          <w:tcPr>
            <w:tcW w:w="1885" w:type="dxa"/>
            <w:shd w:val="clear" w:color="auto" w:fill="D9D9D9" w:themeFill="background1" w:themeFillShade="D9"/>
            <w:noWrap/>
            <w:hideMark/>
          </w:tcPr>
          <w:p w14:paraId="753E2707" w14:textId="77777777" w:rsidR="00962F2A" w:rsidRPr="00E54DEA" w:rsidRDefault="00962F2A" w:rsidP="000E3582">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6C6C1CC5" w14:textId="77777777" w:rsidR="00962F2A" w:rsidRDefault="00962F2A" w:rsidP="000E3582">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0A989AB2" w14:textId="77777777" w:rsidR="00962F2A" w:rsidRDefault="00962F2A" w:rsidP="000E3582">
            <w:pPr>
              <w:overflowPunct/>
              <w:autoSpaceDE/>
              <w:autoSpaceDN/>
              <w:adjustRightInd/>
              <w:textAlignment w:val="auto"/>
              <w:rPr>
                <w:rFonts w:cs="Arial"/>
                <w:b/>
                <w:bCs/>
                <w:color w:val="000000"/>
              </w:rPr>
            </w:pPr>
            <w:r>
              <w:rPr>
                <w:rFonts w:cs="Arial"/>
                <w:b/>
                <w:bCs/>
                <w:color w:val="000000"/>
              </w:rPr>
              <w:t>Mapping Details</w:t>
            </w:r>
          </w:p>
          <w:p w14:paraId="1B734C26" w14:textId="77777777" w:rsidR="00962F2A" w:rsidRPr="001321BD" w:rsidRDefault="00962F2A" w:rsidP="000E3582">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313D0B19" w14:textId="77777777" w:rsidR="00962F2A" w:rsidRDefault="00962F2A" w:rsidP="000E3582">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0DDF87E4" w14:textId="77777777" w:rsidR="00962F2A" w:rsidRDefault="00962F2A" w:rsidP="000E3582">
            <w:pPr>
              <w:overflowPunct/>
              <w:autoSpaceDE/>
              <w:autoSpaceDN/>
              <w:adjustRightInd/>
              <w:textAlignment w:val="auto"/>
              <w:rPr>
                <w:rFonts w:cs="Arial"/>
                <w:b/>
                <w:bCs/>
                <w:color w:val="000000"/>
              </w:rPr>
            </w:pPr>
            <w:r>
              <w:rPr>
                <w:rFonts w:cs="Arial"/>
                <w:b/>
                <w:bCs/>
                <w:color w:val="000000"/>
              </w:rPr>
              <w:t>Connection</w:t>
            </w:r>
          </w:p>
          <w:p w14:paraId="536CE615" w14:textId="77777777" w:rsidR="00962F2A" w:rsidRDefault="00962F2A" w:rsidP="000E3582">
            <w:pPr>
              <w:overflowPunct/>
              <w:autoSpaceDE/>
              <w:autoSpaceDN/>
              <w:adjustRightInd/>
              <w:textAlignment w:val="auto"/>
              <w:rPr>
                <w:rFonts w:cs="Arial"/>
                <w:b/>
                <w:bCs/>
                <w:color w:val="000000"/>
              </w:rPr>
            </w:pPr>
            <w:r w:rsidRPr="001321BD">
              <w:rPr>
                <w:i/>
              </w:rPr>
              <w:t>(Optional)</w:t>
            </w:r>
          </w:p>
        </w:tc>
      </w:tr>
      <w:tr w:rsidR="00962F2A" w:rsidRPr="003F473D" w14:paraId="40E6B52D" w14:textId="77777777" w:rsidTr="000E3582">
        <w:trPr>
          <w:trHeight w:val="143"/>
        </w:trPr>
        <w:tc>
          <w:tcPr>
            <w:tcW w:w="1885" w:type="dxa"/>
            <w:noWrap/>
          </w:tcPr>
          <w:p w14:paraId="4FF487D1" w14:textId="77777777" w:rsidR="00962F2A" w:rsidRPr="00246A19" w:rsidRDefault="00962F2A" w:rsidP="000E3582">
            <w:pPr>
              <w:overflowPunct/>
              <w:autoSpaceDE/>
              <w:autoSpaceDN/>
              <w:adjustRightInd/>
              <w:textAlignment w:val="auto"/>
              <w:rPr>
                <w:rFonts w:cs="Arial"/>
                <w:color w:val="000000" w:themeColor="text1"/>
                <w:sz w:val="18"/>
              </w:rPr>
            </w:pPr>
            <w:proofErr w:type="spellStart"/>
            <w:r>
              <w:rPr>
                <w:rFonts w:cs="Arial"/>
                <w:color w:val="000000" w:themeColor="text1"/>
                <w:sz w:val="18"/>
              </w:rPr>
              <w:t>TF_Card_Status</w:t>
            </w:r>
            <w:proofErr w:type="spellEnd"/>
          </w:p>
        </w:tc>
        <w:tc>
          <w:tcPr>
            <w:tcW w:w="2070" w:type="dxa"/>
          </w:tcPr>
          <w:p w14:paraId="730B4167" w14:textId="77777777" w:rsidR="00962F2A" w:rsidRPr="00246A19" w:rsidRDefault="00962F2A" w:rsidP="000E3582">
            <w:pPr>
              <w:rPr>
                <w:rFonts w:cs="Arial"/>
                <w:color w:val="000000" w:themeColor="text1"/>
                <w:sz w:val="18"/>
              </w:rPr>
            </w:pPr>
            <w:r w:rsidRPr="005A0083">
              <w:rPr>
                <w:rFonts w:cs="Arial"/>
                <w:color w:val="000000" w:themeColor="text1"/>
                <w:sz w:val="18"/>
              </w:rPr>
              <w:t>TF Card Status</w:t>
            </w:r>
          </w:p>
        </w:tc>
        <w:tc>
          <w:tcPr>
            <w:tcW w:w="3510" w:type="dxa"/>
          </w:tcPr>
          <w:p w14:paraId="11D8FC84" w14:textId="77777777" w:rsidR="00962F2A" w:rsidRDefault="00962F2A" w:rsidP="000E3582">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4C5BFD3D" w14:textId="77777777" w:rsidR="00962F2A" w:rsidRPr="00D20BE7" w:rsidRDefault="00962F2A" w:rsidP="000E3582">
            <w:pPr>
              <w:rPr>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10</w:t>
            </w:r>
          </w:p>
        </w:tc>
        <w:tc>
          <w:tcPr>
            <w:tcW w:w="1350" w:type="dxa"/>
          </w:tcPr>
          <w:p w14:paraId="000EEA3A" w14:textId="77777777" w:rsidR="00962F2A" w:rsidRPr="005A0083" w:rsidRDefault="00962F2A" w:rsidP="000E3582">
            <w:pPr>
              <w:overflowPunct/>
              <w:autoSpaceDE/>
              <w:autoSpaceDN/>
              <w:adjustRightInd/>
              <w:textAlignment w:val="auto"/>
              <w:rPr>
                <w:rFonts w:cs="Arial"/>
                <w:color w:val="000000" w:themeColor="text1"/>
                <w:sz w:val="18"/>
              </w:rPr>
            </w:pPr>
            <w:r w:rsidRPr="003513AE">
              <w:rPr>
                <w:rFonts w:cs="Arial"/>
                <w:color w:val="000000" w:themeColor="text1"/>
                <w:sz w:val="18"/>
              </w:rPr>
              <w:t>NA.</w:t>
            </w:r>
          </w:p>
        </w:tc>
        <w:tc>
          <w:tcPr>
            <w:tcW w:w="1386" w:type="dxa"/>
          </w:tcPr>
          <w:p w14:paraId="573C571C" w14:textId="77777777" w:rsidR="00962F2A" w:rsidRPr="005A0083" w:rsidRDefault="00962F2A" w:rsidP="000E3582">
            <w:pPr>
              <w:overflowPunct/>
              <w:autoSpaceDE/>
              <w:autoSpaceDN/>
              <w:adjustRightInd/>
              <w:textAlignment w:val="auto"/>
              <w:rPr>
                <w:rFonts w:cs="Arial"/>
                <w:color w:val="000000" w:themeColor="text1"/>
                <w:sz w:val="18"/>
              </w:rPr>
            </w:pPr>
            <w:r w:rsidRPr="003513AE">
              <w:rPr>
                <w:rFonts w:cs="Arial"/>
                <w:color w:val="000000" w:themeColor="text1"/>
                <w:sz w:val="18"/>
              </w:rPr>
              <w:t>NA.</w:t>
            </w:r>
          </w:p>
        </w:tc>
      </w:tr>
      <w:tr w:rsidR="00962F2A" w:rsidRPr="003F473D" w14:paraId="1EC5E803" w14:textId="77777777" w:rsidTr="000E3582">
        <w:trPr>
          <w:trHeight w:val="70"/>
        </w:trPr>
        <w:tc>
          <w:tcPr>
            <w:tcW w:w="1885" w:type="dxa"/>
            <w:noWrap/>
          </w:tcPr>
          <w:p w14:paraId="6DC144F4" w14:textId="77777777" w:rsidR="00962F2A" w:rsidRPr="00FE0055" w:rsidRDefault="00962F2A" w:rsidP="000E3582">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rPr>
              <w:t>TF_Format_Rsp</w:t>
            </w:r>
            <w:proofErr w:type="spellEnd"/>
          </w:p>
        </w:tc>
        <w:tc>
          <w:tcPr>
            <w:tcW w:w="2070" w:type="dxa"/>
          </w:tcPr>
          <w:p w14:paraId="2A7F3B07" w14:textId="77777777" w:rsidR="00962F2A" w:rsidRPr="00FE0055" w:rsidRDefault="00962F2A" w:rsidP="000E3582">
            <w:pPr>
              <w:rPr>
                <w:rFonts w:cs="Arial"/>
                <w:color w:val="000000" w:themeColor="text1"/>
                <w:sz w:val="18"/>
                <w:lang w:eastAsia="zh-CN"/>
              </w:rPr>
            </w:pPr>
            <w:r w:rsidRPr="00246A19">
              <w:rPr>
                <w:rFonts w:cs="Arial"/>
                <w:color w:val="000000" w:themeColor="text1"/>
                <w:sz w:val="18"/>
              </w:rPr>
              <w:t>DVR Command Response</w:t>
            </w:r>
          </w:p>
        </w:tc>
        <w:tc>
          <w:tcPr>
            <w:tcW w:w="3510" w:type="dxa"/>
          </w:tcPr>
          <w:p w14:paraId="6E085514" w14:textId="77777777" w:rsidR="00962F2A" w:rsidRDefault="00962F2A" w:rsidP="000E358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0B4E2CA" w14:textId="77777777" w:rsidR="00962F2A" w:rsidRPr="004467AA" w:rsidRDefault="00962F2A" w:rsidP="000E3582">
            <w:pPr>
              <w:rPr>
                <w:rFonts w:cs="Arial"/>
                <w:b/>
                <w:bCs/>
                <w:sz w:val="18"/>
                <w:szCs w:val="22"/>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466D4968" w14:textId="77777777" w:rsidR="00962F2A" w:rsidRPr="003513AE" w:rsidRDefault="00962F2A" w:rsidP="000E3582">
            <w:pPr>
              <w:rPr>
                <w:rFonts w:cs="Arial"/>
                <w:color w:val="000000" w:themeColor="text1"/>
                <w:sz w:val="18"/>
              </w:rPr>
            </w:pPr>
            <w:r w:rsidRPr="003513AE">
              <w:rPr>
                <w:rFonts w:cs="Arial"/>
                <w:color w:val="000000" w:themeColor="text1"/>
                <w:sz w:val="18"/>
              </w:rPr>
              <w:t>NA.</w:t>
            </w:r>
          </w:p>
        </w:tc>
        <w:tc>
          <w:tcPr>
            <w:tcW w:w="1386" w:type="dxa"/>
          </w:tcPr>
          <w:p w14:paraId="69A5F571" w14:textId="77777777" w:rsidR="00962F2A" w:rsidRPr="003513AE" w:rsidRDefault="00962F2A" w:rsidP="000E3582">
            <w:pPr>
              <w:rPr>
                <w:rFonts w:cs="Arial"/>
                <w:color w:val="000000" w:themeColor="text1"/>
                <w:sz w:val="18"/>
              </w:rPr>
            </w:pPr>
            <w:r w:rsidRPr="003513AE">
              <w:rPr>
                <w:rFonts w:cs="Arial"/>
                <w:color w:val="000000" w:themeColor="text1"/>
                <w:sz w:val="18"/>
              </w:rPr>
              <w:t>NA.</w:t>
            </w:r>
          </w:p>
        </w:tc>
      </w:tr>
      <w:tr w:rsidR="00962F2A" w:rsidRPr="003F473D" w14:paraId="3E14A432" w14:textId="77777777" w:rsidTr="000E3582">
        <w:trPr>
          <w:trHeight w:val="70"/>
        </w:trPr>
        <w:tc>
          <w:tcPr>
            <w:tcW w:w="1885" w:type="dxa"/>
            <w:noWrap/>
          </w:tcPr>
          <w:p w14:paraId="29628D83" w14:textId="77777777" w:rsidR="00962F2A" w:rsidRPr="00FE0055" w:rsidRDefault="00962F2A" w:rsidP="000E3582">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rPr>
              <w:t>TF_Format_Rst</w:t>
            </w:r>
            <w:proofErr w:type="spellEnd"/>
          </w:p>
        </w:tc>
        <w:tc>
          <w:tcPr>
            <w:tcW w:w="2070" w:type="dxa"/>
          </w:tcPr>
          <w:p w14:paraId="44DBACF0" w14:textId="77777777" w:rsidR="00962F2A" w:rsidRPr="00FE0055" w:rsidRDefault="00962F2A" w:rsidP="000E3582">
            <w:pPr>
              <w:rPr>
                <w:rFonts w:cs="Arial"/>
                <w:color w:val="000000" w:themeColor="text1"/>
                <w:sz w:val="18"/>
                <w:lang w:eastAsia="zh-CN"/>
              </w:rPr>
            </w:pPr>
            <w:r w:rsidRPr="00246A19">
              <w:rPr>
                <w:rFonts w:cs="Arial"/>
                <w:color w:val="000000" w:themeColor="text1"/>
                <w:sz w:val="18"/>
              </w:rPr>
              <w:t>DVR Command Result</w:t>
            </w:r>
          </w:p>
        </w:tc>
        <w:tc>
          <w:tcPr>
            <w:tcW w:w="3510" w:type="dxa"/>
          </w:tcPr>
          <w:p w14:paraId="3A863E91" w14:textId="77777777" w:rsidR="00962F2A" w:rsidRDefault="00962F2A" w:rsidP="000E358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B1B102D" w14:textId="77777777" w:rsidR="00962F2A" w:rsidRPr="004467AA" w:rsidRDefault="00962F2A" w:rsidP="000E3582">
            <w:pPr>
              <w:rPr>
                <w:rFonts w:cs="Arial"/>
                <w:b/>
                <w:bCs/>
                <w:sz w:val="18"/>
                <w:szCs w:val="22"/>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68485D78" w14:textId="77777777" w:rsidR="00962F2A" w:rsidRPr="003513AE" w:rsidRDefault="00962F2A" w:rsidP="000E3582">
            <w:pPr>
              <w:rPr>
                <w:rFonts w:cs="Arial"/>
                <w:color w:val="000000" w:themeColor="text1"/>
                <w:sz w:val="18"/>
              </w:rPr>
            </w:pPr>
            <w:r w:rsidRPr="003513AE">
              <w:rPr>
                <w:rFonts w:cs="Arial"/>
                <w:color w:val="000000" w:themeColor="text1"/>
                <w:sz w:val="18"/>
              </w:rPr>
              <w:t>NA.</w:t>
            </w:r>
          </w:p>
        </w:tc>
        <w:tc>
          <w:tcPr>
            <w:tcW w:w="1386" w:type="dxa"/>
          </w:tcPr>
          <w:p w14:paraId="3B36BD9B" w14:textId="77777777" w:rsidR="00962F2A" w:rsidRPr="003513AE" w:rsidRDefault="00962F2A" w:rsidP="000E3582">
            <w:pPr>
              <w:rPr>
                <w:rFonts w:cs="Arial"/>
                <w:color w:val="000000" w:themeColor="text1"/>
                <w:sz w:val="18"/>
              </w:rPr>
            </w:pPr>
            <w:r w:rsidRPr="003513AE">
              <w:rPr>
                <w:rFonts w:cs="Arial"/>
                <w:color w:val="000000" w:themeColor="text1"/>
                <w:sz w:val="18"/>
              </w:rPr>
              <w:t>NA.</w:t>
            </w:r>
          </w:p>
        </w:tc>
      </w:tr>
      <w:tr w:rsidR="00962F2A" w:rsidRPr="003F473D" w14:paraId="08486D87" w14:textId="77777777" w:rsidTr="000E3582">
        <w:trPr>
          <w:trHeight w:val="70"/>
        </w:trPr>
        <w:tc>
          <w:tcPr>
            <w:tcW w:w="1885" w:type="dxa"/>
            <w:noWrap/>
          </w:tcPr>
          <w:p w14:paraId="38EBF78B" w14:textId="77777777" w:rsidR="00962F2A" w:rsidRPr="00FE0055" w:rsidRDefault="00962F2A" w:rsidP="000E3582">
            <w:pPr>
              <w:overflowPunct/>
              <w:autoSpaceDE/>
              <w:autoSpaceDN/>
              <w:adjustRightInd/>
              <w:textAlignment w:val="auto"/>
              <w:rPr>
                <w:rFonts w:cs="Arial"/>
                <w:color w:val="000000" w:themeColor="text1"/>
                <w:sz w:val="18"/>
                <w:lang w:eastAsia="zh-CN"/>
              </w:rPr>
            </w:pPr>
          </w:p>
        </w:tc>
        <w:tc>
          <w:tcPr>
            <w:tcW w:w="2070" w:type="dxa"/>
          </w:tcPr>
          <w:p w14:paraId="4F84601E" w14:textId="77777777" w:rsidR="00962F2A" w:rsidRPr="00FE0055" w:rsidRDefault="00962F2A" w:rsidP="000E3582">
            <w:pPr>
              <w:rPr>
                <w:rFonts w:cs="Arial"/>
                <w:color w:val="000000" w:themeColor="text1"/>
                <w:sz w:val="18"/>
                <w:lang w:eastAsia="zh-CN"/>
              </w:rPr>
            </w:pPr>
          </w:p>
        </w:tc>
        <w:tc>
          <w:tcPr>
            <w:tcW w:w="3510" w:type="dxa"/>
          </w:tcPr>
          <w:p w14:paraId="246849D3" w14:textId="77777777" w:rsidR="00962F2A" w:rsidRPr="004467AA" w:rsidRDefault="00962F2A" w:rsidP="000E3582">
            <w:pPr>
              <w:rPr>
                <w:rFonts w:cs="Arial"/>
                <w:b/>
                <w:bCs/>
                <w:sz w:val="18"/>
                <w:szCs w:val="22"/>
              </w:rPr>
            </w:pPr>
          </w:p>
        </w:tc>
        <w:tc>
          <w:tcPr>
            <w:tcW w:w="1350" w:type="dxa"/>
          </w:tcPr>
          <w:p w14:paraId="4FE4DED8" w14:textId="77777777" w:rsidR="00962F2A" w:rsidRPr="003513AE" w:rsidRDefault="00962F2A" w:rsidP="000E3582">
            <w:pPr>
              <w:rPr>
                <w:rFonts w:cs="Arial"/>
                <w:color w:val="000000" w:themeColor="text1"/>
                <w:sz w:val="18"/>
              </w:rPr>
            </w:pPr>
          </w:p>
        </w:tc>
        <w:tc>
          <w:tcPr>
            <w:tcW w:w="1386" w:type="dxa"/>
          </w:tcPr>
          <w:p w14:paraId="1A45F158" w14:textId="77777777" w:rsidR="00962F2A" w:rsidRPr="003513AE" w:rsidRDefault="00962F2A" w:rsidP="000E3582">
            <w:pPr>
              <w:rPr>
                <w:rFonts w:cs="Arial"/>
                <w:color w:val="000000" w:themeColor="text1"/>
                <w:sz w:val="18"/>
              </w:rPr>
            </w:pPr>
          </w:p>
        </w:tc>
      </w:tr>
    </w:tbl>
    <w:p w14:paraId="5D9E7C21" w14:textId="07918B7C" w:rsidR="00962F2A" w:rsidRPr="00702453" w:rsidRDefault="00962F2A" w:rsidP="00962F2A">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14</w:t>
      </w:r>
      <w:r>
        <w:rPr>
          <w:noProof/>
        </w:rPr>
        <w:fldChar w:fldCharType="end"/>
      </w:r>
      <w:r w:rsidRPr="00702453">
        <w:t xml:space="preserve">: </w:t>
      </w:r>
      <w:r>
        <w:t xml:space="preserve">Output Signal mappings of Function </w:t>
      </w:r>
      <w:r>
        <w:rPr>
          <w:lang w:val="en-GB"/>
        </w:rPr>
        <w:t>TF C</w:t>
      </w:r>
      <w:r>
        <w:rPr>
          <w:rFonts w:hint="eastAsia"/>
          <w:lang w:val="en-GB" w:eastAsia="zh-CN"/>
        </w:rPr>
        <w:t>a</w:t>
      </w:r>
      <w:r>
        <w:rPr>
          <w:lang w:val="en-GB" w:eastAsia="zh-CN"/>
        </w:rPr>
        <w:t>rd Detection</w:t>
      </w:r>
    </w:p>
    <w:p w14:paraId="240CDEA6" w14:textId="77777777" w:rsidR="00962F2A" w:rsidRPr="00612064" w:rsidRDefault="00962F2A" w:rsidP="00962F2A">
      <w:pPr>
        <w:spacing w:before="20"/>
        <w:rPr>
          <w:vanish/>
        </w:rPr>
      </w:pPr>
    </w:p>
    <w:p w14:paraId="1CC645EC" w14:textId="77777777" w:rsidR="00962F2A" w:rsidRDefault="00962F2A" w:rsidP="00962F2A">
      <w:pPr>
        <w:pStyle w:val="Heading6"/>
      </w:pPr>
      <w:bookmarkStart w:id="225" w:name="_Toc122965482"/>
      <w:r>
        <w:t>Parameters</w:t>
      </w:r>
      <w:bookmarkEnd w:id="225"/>
    </w:p>
    <w:p w14:paraId="7D752A60" w14:textId="77777777" w:rsidR="00962F2A" w:rsidRPr="0069522E" w:rsidRDefault="00962F2A" w:rsidP="00962F2A">
      <w:r>
        <w:t>NA.</w:t>
      </w:r>
    </w:p>
    <w:p w14:paraId="12E79532" w14:textId="77777777" w:rsidR="00962F2A" w:rsidRDefault="00962F2A" w:rsidP="00962F2A">
      <w:pPr>
        <w:pStyle w:val="Heading6"/>
      </w:pPr>
      <w:bookmarkStart w:id="226" w:name="_Toc122965483"/>
      <w:r>
        <w:t>Interface</w:t>
      </w:r>
      <w:r w:rsidRPr="003E2313">
        <w:t xml:space="preserve"> Requirements</w:t>
      </w:r>
      <w:bookmarkEnd w:id="226"/>
    </w:p>
    <w:p w14:paraId="59535D6E" w14:textId="77777777" w:rsidR="00962F2A" w:rsidRPr="00177AA8" w:rsidRDefault="00962F2A" w:rsidP="00962F2A">
      <w:r>
        <w:rPr>
          <w:rFonts w:cs="Arial"/>
          <w:sz w:val="18"/>
          <w:szCs w:val="22"/>
        </w:rPr>
        <w:t>Refer to DVR UART protocol.</w:t>
      </w:r>
    </w:p>
    <w:p w14:paraId="6E341CA0" w14:textId="77777777" w:rsidR="00962F2A" w:rsidRDefault="00962F2A" w:rsidP="00962F2A">
      <w:pPr>
        <w:pStyle w:val="Heading5"/>
        <w:rPr>
          <w:lang w:val="en-GB"/>
        </w:rPr>
      </w:pPr>
      <w:bookmarkStart w:id="227" w:name="_Toc122965484"/>
      <w:r>
        <w:rPr>
          <w:lang w:val="en-GB"/>
        </w:rPr>
        <w:t>Function Requirements</w:t>
      </w:r>
      <w:bookmarkEnd w:id="227"/>
    </w:p>
    <w:p w14:paraId="603B13E5" w14:textId="02811A7B" w:rsidR="00962F2A" w:rsidRDefault="00962F2A" w:rsidP="00962F2A">
      <w:pPr>
        <w:pStyle w:val="Heading6"/>
        <w:rPr>
          <w:lang w:val="en-GB"/>
        </w:rPr>
      </w:pPr>
      <w:bookmarkStart w:id="228" w:name="_Toc122965485"/>
      <w:r>
        <w:rPr>
          <w:lang w:val="en-GB"/>
        </w:rPr>
        <w:t>TF Card Detection</w:t>
      </w:r>
      <w:bookmarkEnd w:id="228"/>
    </w:p>
    <w:p w14:paraId="55771613" w14:textId="1DDE7033" w:rsidR="00962F2A" w:rsidRPr="006C2BF8" w:rsidRDefault="00962F2A" w:rsidP="00962F2A">
      <w:r>
        <w:lastRenderedPageBreak/>
        <w:t xml:space="preserve">APIM should keep monitoring </w:t>
      </w:r>
      <w:r w:rsidR="00A35DFD">
        <w:t>TF card</w:t>
      </w:r>
      <w:r>
        <w:t xml:space="preserve"> status in UART heartbeat message, before insert TF card,</w:t>
      </w:r>
      <w:r w:rsidRPr="006C2BF8">
        <w:t xml:space="preserve"> </w:t>
      </w:r>
      <w:r w:rsidRPr="00762DDC">
        <w:rPr>
          <w:i/>
          <w:iCs/>
        </w:rPr>
        <w:t>TF Card Status</w:t>
      </w:r>
      <w:r>
        <w:rPr>
          <w:i/>
          <w:iCs/>
        </w:rPr>
        <w:t xml:space="preserve"> should be</w:t>
      </w:r>
      <w:r w:rsidRPr="00762DDC">
        <w:rPr>
          <w:i/>
          <w:iCs/>
        </w:rPr>
        <w:t xml:space="preserve"> TF Pull Out</w:t>
      </w:r>
      <w:r>
        <w:rPr>
          <w:i/>
          <w:iCs/>
        </w:rPr>
        <w:t xml:space="preserve">, </w:t>
      </w:r>
      <w:proofErr w:type="gramStart"/>
      <w:r w:rsidR="00290EC5">
        <w:rPr>
          <w:lang w:val="en-GB"/>
        </w:rPr>
        <w:t>When</w:t>
      </w:r>
      <w:proofErr w:type="gramEnd"/>
      <w:r w:rsidR="00290EC5">
        <w:rPr>
          <w:lang w:val="en-GB"/>
        </w:rPr>
        <w:t xml:space="preserve"> a new TF Card is insert</w:t>
      </w:r>
      <w:r w:rsidR="00C85163">
        <w:t>ed</w:t>
      </w:r>
      <w:r>
        <w:t>:</w:t>
      </w:r>
    </w:p>
    <w:p w14:paraId="5496C798" w14:textId="77777777" w:rsidR="00962F2A" w:rsidRPr="006C2BF8" w:rsidRDefault="00962F2A" w:rsidP="00962F2A">
      <w:pPr>
        <w:pStyle w:val="ListParagraph"/>
        <w:numPr>
          <w:ilvl w:val="0"/>
          <w:numId w:val="38"/>
        </w:numPr>
        <w:ind w:left="360"/>
      </w:pPr>
      <w:r w:rsidRPr="006C2BF8">
        <w:t xml:space="preserve">If </w:t>
      </w:r>
      <w:r w:rsidRPr="00762DDC">
        <w:rPr>
          <w:i/>
          <w:iCs/>
        </w:rPr>
        <w:t>TF Card Status == TF Error:</w:t>
      </w:r>
    </w:p>
    <w:p w14:paraId="3773F340" w14:textId="77777777" w:rsidR="00962F2A" w:rsidRDefault="00962F2A" w:rsidP="00962F2A">
      <w:pPr>
        <w:pStyle w:val="ListParagraph"/>
        <w:numPr>
          <w:ilvl w:val="1"/>
          <w:numId w:val="35"/>
        </w:numPr>
        <w:ind w:left="720"/>
        <w:rPr>
          <w:rFonts w:ascii="Arial" w:hAnsi="Arial"/>
        </w:rPr>
      </w:pPr>
      <w:r>
        <w:rPr>
          <w:rFonts w:ascii="Arial" w:hAnsi="Arial"/>
        </w:rPr>
        <w:t>APIM should show a “TF error” reminder to customer:</w:t>
      </w:r>
    </w:p>
    <w:p w14:paraId="7647C0B4" w14:textId="77777777" w:rsidR="00962F2A" w:rsidRDefault="00962F2A" w:rsidP="00962F2A">
      <w:pPr>
        <w:jc w:val="center"/>
      </w:pPr>
      <w:r>
        <w:rPr>
          <w:noProof/>
        </w:rPr>
        <w:drawing>
          <wp:inline distT="0" distB="0" distL="0" distR="0" wp14:anchorId="5BA232A9" wp14:editId="787E628B">
            <wp:extent cx="2238375" cy="3714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8375" cy="371475"/>
                    </a:xfrm>
                    <a:prstGeom prst="rect">
                      <a:avLst/>
                    </a:prstGeom>
                  </pic:spPr>
                </pic:pic>
              </a:graphicData>
            </a:graphic>
          </wp:inline>
        </w:drawing>
      </w:r>
    </w:p>
    <w:p w14:paraId="39B8AD28" w14:textId="77777777" w:rsidR="00962F2A" w:rsidRPr="006C2BF8" w:rsidRDefault="00962F2A" w:rsidP="00962F2A">
      <w:pPr>
        <w:pStyle w:val="ListParagraph"/>
        <w:numPr>
          <w:ilvl w:val="0"/>
          <w:numId w:val="38"/>
        </w:numPr>
        <w:ind w:left="360"/>
      </w:pPr>
      <w:r w:rsidRPr="006C2BF8">
        <w:t xml:space="preserve">If </w:t>
      </w:r>
      <w:r w:rsidRPr="00762DDC">
        <w:rPr>
          <w:i/>
          <w:iCs/>
        </w:rPr>
        <w:t>TF Card Status == TF Need Format:</w:t>
      </w:r>
    </w:p>
    <w:p w14:paraId="7CD7A36E" w14:textId="77777777" w:rsidR="00962F2A" w:rsidRDefault="00962F2A" w:rsidP="00962F2A">
      <w:pPr>
        <w:pStyle w:val="ListParagraph"/>
        <w:numPr>
          <w:ilvl w:val="1"/>
          <w:numId w:val="35"/>
        </w:numPr>
        <w:ind w:left="720"/>
        <w:rPr>
          <w:rFonts w:ascii="Arial" w:hAnsi="Arial"/>
        </w:rPr>
      </w:pPr>
      <w:r>
        <w:rPr>
          <w:rFonts w:ascii="Arial" w:hAnsi="Arial"/>
        </w:rPr>
        <w:t>APIM should ask customer to format the TF card.</w:t>
      </w:r>
    </w:p>
    <w:p w14:paraId="77A5B33C" w14:textId="77777777" w:rsidR="00962F2A" w:rsidRPr="00F66FDD" w:rsidRDefault="00962F2A" w:rsidP="00962F2A">
      <w:pPr>
        <w:jc w:val="center"/>
      </w:pPr>
      <w:r>
        <w:rPr>
          <w:noProof/>
        </w:rPr>
        <w:drawing>
          <wp:inline distT="0" distB="0" distL="0" distR="0" wp14:anchorId="239776F1" wp14:editId="04BACC8D">
            <wp:extent cx="2216989" cy="113886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29809" cy="1145450"/>
                    </a:xfrm>
                    <a:prstGeom prst="rect">
                      <a:avLst/>
                    </a:prstGeom>
                  </pic:spPr>
                </pic:pic>
              </a:graphicData>
            </a:graphic>
          </wp:inline>
        </w:drawing>
      </w:r>
    </w:p>
    <w:p w14:paraId="2ADA03CD" w14:textId="77777777" w:rsidR="00962F2A" w:rsidRDefault="00962F2A" w:rsidP="00962F2A">
      <w:pPr>
        <w:rPr>
          <w:lang w:val="en-GB"/>
        </w:rPr>
      </w:pPr>
    </w:p>
    <w:p w14:paraId="08D0A4D2" w14:textId="77777777" w:rsidR="00962F2A" w:rsidRDefault="00962F2A" w:rsidP="00962F2A">
      <w:pPr>
        <w:pStyle w:val="ListParagraph"/>
        <w:numPr>
          <w:ilvl w:val="0"/>
          <w:numId w:val="38"/>
        </w:numPr>
        <w:ind w:left="360"/>
      </w:pPr>
      <w:r w:rsidRPr="003811AB">
        <w:t xml:space="preserve">If </w:t>
      </w:r>
      <w:r w:rsidRPr="003811AB">
        <w:rPr>
          <w:i/>
          <w:iCs/>
        </w:rPr>
        <w:t>TF Card Status == TF Inserted</w:t>
      </w:r>
      <w:r>
        <w:t>:</w:t>
      </w:r>
    </w:p>
    <w:p w14:paraId="474FBB7E" w14:textId="77777777" w:rsidR="00962F2A" w:rsidRDefault="00962F2A" w:rsidP="00962F2A">
      <w:pPr>
        <w:pStyle w:val="ListParagraph"/>
        <w:numPr>
          <w:ilvl w:val="1"/>
          <w:numId w:val="38"/>
        </w:numPr>
        <w:ind w:left="720"/>
        <w:rPr>
          <w:rFonts w:ascii="Arial" w:hAnsi="Arial"/>
        </w:rPr>
      </w:pPr>
      <w:r w:rsidRPr="003811AB">
        <w:rPr>
          <w:rFonts w:ascii="Arial" w:hAnsi="Arial"/>
        </w:rPr>
        <w:t>APIM should</w:t>
      </w:r>
      <w:r>
        <w:rPr>
          <w:rFonts w:ascii="Arial" w:hAnsi="Arial"/>
        </w:rPr>
        <w:t xml:space="preserve"> give reminder to customer that new card detected.</w:t>
      </w:r>
    </w:p>
    <w:p w14:paraId="58D8BB3F" w14:textId="77777777" w:rsidR="00962F2A" w:rsidRPr="003811AB" w:rsidRDefault="00962F2A" w:rsidP="00962F2A">
      <w:pPr>
        <w:jc w:val="center"/>
      </w:pPr>
      <w:r>
        <w:rPr>
          <w:noProof/>
        </w:rPr>
        <w:drawing>
          <wp:inline distT="0" distB="0" distL="0" distR="0" wp14:anchorId="0D45FE44" wp14:editId="51381D4A">
            <wp:extent cx="1438275" cy="390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38275" cy="390525"/>
                    </a:xfrm>
                    <a:prstGeom prst="rect">
                      <a:avLst/>
                    </a:prstGeom>
                  </pic:spPr>
                </pic:pic>
              </a:graphicData>
            </a:graphic>
          </wp:inline>
        </w:drawing>
      </w:r>
    </w:p>
    <w:p w14:paraId="0D943E00" w14:textId="3F827726" w:rsidR="00962F2A" w:rsidRDefault="00962F2A" w:rsidP="00962F2A">
      <w:pPr>
        <w:pStyle w:val="Heading6"/>
        <w:rPr>
          <w:lang w:val="en-GB"/>
        </w:rPr>
      </w:pPr>
      <w:bookmarkStart w:id="229" w:name="_Toc122965486"/>
      <w:r>
        <w:rPr>
          <w:lang w:val="en-GB"/>
        </w:rPr>
        <w:t>TF Card Format</w:t>
      </w:r>
      <w:bookmarkEnd w:id="229"/>
    </w:p>
    <w:p w14:paraId="0B1B3EE0" w14:textId="77777777" w:rsidR="00962F2A" w:rsidRDefault="00962F2A" w:rsidP="00962F2A">
      <w:pPr>
        <w:rPr>
          <w:lang w:val="en-GB"/>
        </w:rPr>
      </w:pPr>
      <w:r>
        <w:rPr>
          <w:lang w:val="en-GB"/>
        </w:rPr>
        <w:t>When customer chooses to format TF card, APIM should send below message to IDCM:</w:t>
      </w:r>
    </w:p>
    <w:p w14:paraId="2F47C5AF" w14:textId="77777777" w:rsidR="00962F2A" w:rsidRDefault="00962F2A" w:rsidP="00962F2A">
      <w:pPr>
        <w:pStyle w:val="ListParagraph"/>
        <w:numPr>
          <w:ilvl w:val="0"/>
          <w:numId w:val="16"/>
        </w:numPr>
        <w:rPr>
          <w:rFonts w:ascii="Arial" w:hAnsi="Arial"/>
          <w:i/>
          <w:iCs/>
        </w:rPr>
      </w:pPr>
      <w:r w:rsidRPr="00536B33">
        <w:rPr>
          <w:rFonts w:ascii="Arial" w:hAnsi="Arial"/>
          <w:i/>
          <w:iCs/>
        </w:rPr>
        <w:t xml:space="preserve">HMI Command == </w:t>
      </w:r>
      <w:r>
        <w:rPr>
          <w:rFonts w:ascii="Arial" w:hAnsi="Arial"/>
          <w:i/>
          <w:iCs/>
        </w:rPr>
        <w:t>Format TF Card</w:t>
      </w:r>
    </w:p>
    <w:p w14:paraId="6F7787CA" w14:textId="77777777" w:rsidR="00962F2A" w:rsidRDefault="00962F2A" w:rsidP="00962F2A"/>
    <w:p w14:paraId="57A13995" w14:textId="77777777" w:rsidR="00962F2A" w:rsidRDefault="00962F2A" w:rsidP="00962F2A">
      <w:r>
        <w:t>Command Reception:</w:t>
      </w:r>
    </w:p>
    <w:p w14:paraId="5F2AE3DE" w14:textId="77777777" w:rsidR="00962F2A" w:rsidRDefault="00962F2A" w:rsidP="00962F2A">
      <w:r>
        <w:t>When IDCM receives the command, should response below msg:</w:t>
      </w:r>
    </w:p>
    <w:p w14:paraId="0B749438" w14:textId="77777777" w:rsidR="00962F2A" w:rsidRDefault="00962F2A" w:rsidP="00962F2A">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Pr>
          <w:rFonts w:ascii="Arial" w:hAnsi="Arial"/>
          <w:i/>
          <w:iCs/>
        </w:rPr>
        <w:t>Format TF Card</w:t>
      </w:r>
    </w:p>
    <w:p w14:paraId="1266D049" w14:textId="68792DE7" w:rsidR="00962F2A" w:rsidRDefault="00962F2A" w:rsidP="00962F2A">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Pr>
          <w:rFonts w:ascii="Arial" w:hAnsi="Arial"/>
          <w:i/>
          <w:iCs/>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0BE2EE48" w14:textId="4A15FAD3" w:rsidR="00E61985" w:rsidRPr="00E61985" w:rsidRDefault="00E61985" w:rsidP="00E61985">
      <w:pPr>
        <w:pStyle w:val="ListParagraph"/>
        <w:numPr>
          <w:ilvl w:val="0"/>
          <w:numId w:val="15"/>
        </w:numPr>
        <w:rPr>
          <w:rFonts w:ascii="Arial" w:hAnsi="Arial"/>
          <w:i/>
          <w:iCs/>
        </w:rPr>
      </w:pPr>
      <w:r>
        <w:rPr>
          <w:rFonts w:ascii="Arial" w:hAnsi="Arial"/>
          <w:i/>
          <w:iCs/>
        </w:rPr>
        <w:t>TF Card Status == TF Format Ongoing</w:t>
      </w:r>
    </w:p>
    <w:p w14:paraId="0D512CE1" w14:textId="77777777" w:rsidR="00962F2A" w:rsidRDefault="00962F2A" w:rsidP="00962F2A">
      <w:r>
        <w:t>APIM HMI control:</w:t>
      </w:r>
    </w:p>
    <w:p w14:paraId="7E337B97" w14:textId="77777777" w:rsidR="00962F2A" w:rsidRDefault="00962F2A" w:rsidP="00962F2A">
      <w:pPr>
        <w:pStyle w:val="ListParagraph"/>
        <w:numPr>
          <w:ilvl w:val="0"/>
          <w:numId w:val="15"/>
        </w:numPr>
        <w:rPr>
          <w:rFonts w:ascii="Arial" w:hAnsi="Arial"/>
          <w:i/>
          <w:iCs/>
        </w:rPr>
      </w:pPr>
      <w:r>
        <w:rPr>
          <w:rFonts w:ascii="Arial" w:hAnsi="Arial"/>
        </w:rPr>
        <w:t>APIM should display a “formatting” reminder to customer</w:t>
      </w:r>
      <w:r>
        <w:rPr>
          <w:rFonts w:ascii="Arial" w:hAnsi="Arial"/>
          <w:i/>
          <w:iCs/>
        </w:rPr>
        <w:t>:</w:t>
      </w:r>
    </w:p>
    <w:p w14:paraId="1F3DB478" w14:textId="6E2199E0" w:rsidR="00962F2A" w:rsidRDefault="00960591" w:rsidP="00960591">
      <w:pPr>
        <w:jc w:val="center"/>
      </w:pPr>
      <w:r>
        <w:rPr>
          <w:noProof/>
        </w:rPr>
        <w:drawing>
          <wp:inline distT="0" distB="0" distL="0" distR="0" wp14:anchorId="1A19157F" wp14:editId="4F5A6B00">
            <wp:extent cx="2762250" cy="1181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250" cy="1181100"/>
                    </a:xfrm>
                    <a:prstGeom prst="rect">
                      <a:avLst/>
                    </a:prstGeom>
                  </pic:spPr>
                </pic:pic>
              </a:graphicData>
            </a:graphic>
          </wp:inline>
        </w:drawing>
      </w:r>
    </w:p>
    <w:p w14:paraId="1D412E92" w14:textId="77777777" w:rsidR="00962F2A" w:rsidRDefault="00962F2A" w:rsidP="00962F2A">
      <w:r>
        <w:t>Command Execution:</w:t>
      </w:r>
    </w:p>
    <w:p w14:paraId="68A45BBF" w14:textId="77777777" w:rsidR="00962F2A" w:rsidRDefault="00962F2A" w:rsidP="00962F2A">
      <w:r>
        <w:t>After format complete, IDCM should response command result:</w:t>
      </w:r>
    </w:p>
    <w:p w14:paraId="04609DE2" w14:textId="77777777" w:rsidR="00962F2A" w:rsidRDefault="00962F2A" w:rsidP="00962F2A">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Pr>
          <w:rFonts w:ascii="Arial" w:hAnsi="Arial"/>
          <w:i/>
          <w:iCs/>
        </w:rPr>
        <w:t>Format TF Card</w:t>
      </w:r>
    </w:p>
    <w:p w14:paraId="0995A55F" w14:textId="77777777" w:rsidR="00962F2A" w:rsidRPr="00246CD9" w:rsidRDefault="00962F2A" w:rsidP="00962F2A">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Pr="003331F4">
        <w:rPr>
          <w:rFonts w:ascii="Arial" w:hAnsi="Arial"/>
          <w:i/>
          <w:iCs/>
        </w:rPr>
        <w:t xml:space="preserve">Execution </w:t>
      </w:r>
      <w:r w:rsidRPr="008D3855">
        <w:rPr>
          <w:rFonts w:ascii="Arial" w:hAnsi="Arial"/>
          <w:i/>
          <w:iCs/>
        </w:rPr>
        <w:t>Succeed</w:t>
      </w:r>
      <w:r>
        <w:rPr>
          <w:rFonts w:ascii="Arial" w:hAnsi="Arial"/>
          <w:i/>
          <w:iCs/>
        </w:rPr>
        <w:t xml:space="preserve"> or </w:t>
      </w:r>
      <w:r w:rsidRPr="003331F4">
        <w:rPr>
          <w:rFonts w:ascii="Arial" w:hAnsi="Arial"/>
          <w:i/>
          <w:iCs/>
        </w:rPr>
        <w:t xml:space="preserve">Execution </w:t>
      </w:r>
      <w:r>
        <w:rPr>
          <w:rFonts w:ascii="Arial" w:hAnsi="Arial"/>
          <w:i/>
          <w:iCs/>
        </w:rPr>
        <w:t>Failed</w:t>
      </w:r>
    </w:p>
    <w:p w14:paraId="4CF5DED0" w14:textId="77777777" w:rsidR="00962F2A" w:rsidRDefault="00962F2A" w:rsidP="00962F2A">
      <w:r>
        <w:t>APIM HMI control:</w:t>
      </w:r>
    </w:p>
    <w:p w14:paraId="0F71BF56" w14:textId="77777777" w:rsidR="00962F2A" w:rsidRPr="00620448" w:rsidRDefault="00962F2A" w:rsidP="00962F2A">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sidRPr="00DD0DCE">
        <w:rPr>
          <w:rFonts w:ascii="Arial" w:hAnsi="Arial"/>
        </w:rPr>
        <w:t>.</w:t>
      </w:r>
    </w:p>
    <w:p w14:paraId="19C5FDB1" w14:textId="77777777" w:rsidR="00962F2A" w:rsidRPr="00620448" w:rsidRDefault="00962F2A" w:rsidP="00962F2A">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46D98AAB" w14:textId="0751778A" w:rsidR="0082225E" w:rsidRDefault="0082225E" w:rsidP="0082225E">
      <w:pPr>
        <w:pStyle w:val="Heading4"/>
        <w:rPr>
          <w:lang w:val="en-GB"/>
        </w:rPr>
      </w:pPr>
      <w:bookmarkStart w:id="230" w:name="_Toc122965487"/>
      <w:r>
        <w:rPr>
          <w:lang w:val="en-GB"/>
        </w:rPr>
        <w:t xml:space="preserve">Technology Function </w:t>
      </w:r>
      <w:r w:rsidR="00D01092">
        <w:rPr>
          <w:lang w:val="en-GB"/>
        </w:rPr>
        <w:t>Playback List</w:t>
      </w:r>
      <w:r w:rsidR="001C153B">
        <w:rPr>
          <w:lang w:val="en-GB"/>
        </w:rPr>
        <w:t xml:space="preserve"> </w:t>
      </w:r>
      <w:r w:rsidR="001C153B" w:rsidRPr="00EB238B">
        <w:rPr>
          <w:lang w:val="en-GB"/>
        </w:rPr>
        <w:t>Display</w:t>
      </w:r>
      <w:bookmarkEnd w:id="230"/>
    </w:p>
    <w:p w14:paraId="6D203575" w14:textId="77777777" w:rsidR="004A0279" w:rsidRDefault="004A0279" w:rsidP="004A0279">
      <w:pPr>
        <w:pStyle w:val="Heading5"/>
        <w:rPr>
          <w:lang w:val="en-GB"/>
        </w:rPr>
      </w:pPr>
      <w:bookmarkStart w:id="231" w:name="_Toc122965488"/>
      <w:r>
        <w:rPr>
          <w:lang w:val="en-GB"/>
        </w:rPr>
        <w:t>Function Interfaces</w:t>
      </w:r>
      <w:bookmarkEnd w:id="231"/>
    </w:p>
    <w:p w14:paraId="07AFB7BA" w14:textId="77777777" w:rsidR="004A0279" w:rsidRDefault="004A0279" w:rsidP="004A0279">
      <w:pPr>
        <w:pStyle w:val="Heading6"/>
        <w:rPr>
          <w:lang w:val="en-GB"/>
        </w:rPr>
      </w:pPr>
      <w:bookmarkStart w:id="232" w:name="_Toc122965489"/>
      <w:r>
        <w:rPr>
          <w:lang w:val="en-GB"/>
        </w:rPr>
        <w:t>Inputs</w:t>
      </w:r>
      <w:bookmarkEnd w:id="232"/>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4A0279" w:rsidRPr="00E54DEA" w14:paraId="13C18468" w14:textId="77777777" w:rsidTr="00A8568F">
        <w:trPr>
          <w:trHeight w:val="173"/>
        </w:trPr>
        <w:tc>
          <w:tcPr>
            <w:tcW w:w="1885" w:type="dxa"/>
            <w:shd w:val="clear" w:color="auto" w:fill="D9D9D9" w:themeFill="background1" w:themeFillShade="D9"/>
            <w:noWrap/>
            <w:hideMark/>
          </w:tcPr>
          <w:p w14:paraId="7B281589" w14:textId="77777777" w:rsidR="004A0279" w:rsidRPr="00E54DEA" w:rsidRDefault="004A0279"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4BCF2719" w14:textId="77777777" w:rsidR="004A0279" w:rsidRDefault="004A0279"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51BCD83" w14:textId="77777777" w:rsidR="004A0279" w:rsidRDefault="004A0279" w:rsidP="00A8568F">
            <w:pPr>
              <w:overflowPunct/>
              <w:autoSpaceDE/>
              <w:autoSpaceDN/>
              <w:adjustRightInd/>
              <w:textAlignment w:val="auto"/>
              <w:rPr>
                <w:rFonts w:cs="Arial"/>
                <w:b/>
                <w:bCs/>
                <w:color w:val="000000"/>
              </w:rPr>
            </w:pPr>
            <w:r>
              <w:rPr>
                <w:rFonts w:cs="Arial"/>
                <w:b/>
                <w:bCs/>
                <w:color w:val="000000"/>
              </w:rPr>
              <w:t xml:space="preserve">Mapping Details </w:t>
            </w:r>
          </w:p>
          <w:p w14:paraId="76A7F5D9" w14:textId="77777777" w:rsidR="004A0279" w:rsidRDefault="004A0279" w:rsidP="00A8568F">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248F8F2D" w14:textId="77777777" w:rsidR="004A0279" w:rsidRDefault="004A0279" w:rsidP="00A8568F">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3274893D" w14:textId="77777777" w:rsidR="004A0279" w:rsidRDefault="004A0279" w:rsidP="00A8568F">
            <w:pPr>
              <w:overflowPunct/>
              <w:autoSpaceDE/>
              <w:autoSpaceDN/>
              <w:adjustRightInd/>
              <w:textAlignment w:val="auto"/>
              <w:rPr>
                <w:rFonts w:cs="Arial"/>
                <w:b/>
                <w:bCs/>
                <w:color w:val="000000"/>
              </w:rPr>
            </w:pPr>
            <w:r>
              <w:rPr>
                <w:rFonts w:cs="Arial"/>
                <w:b/>
                <w:bCs/>
                <w:color w:val="000000"/>
              </w:rPr>
              <w:t>Connection</w:t>
            </w:r>
          </w:p>
          <w:p w14:paraId="3BC1C579" w14:textId="77777777" w:rsidR="004A0279" w:rsidRDefault="004A0279" w:rsidP="00A8568F">
            <w:pPr>
              <w:overflowPunct/>
              <w:autoSpaceDE/>
              <w:autoSpaceDN/>
              <w:adjustRightInd/>
              <w:textAlignment w:val="auto"/>
              <w:rPr>
                <w:rFonts w:cs="Arial"/>
                <w:b/>
                <w:bCs/>
                <w:color w:val="000000"/>
              </w:rPr>
            </w:pPr>
            <w:r>
              <w:t>(</w:t>
            </w:r>
            <w:r w:rsidRPr="001321BD">
              <w:rPr>
                <w:i/>
              </w:rPr>
              <w:t>Optional)</w:t>
            </w:r>
          </w:p>
        </w:tc>
      </w:tr>
      <w:tr w:rsidR="004A0279" w:rsidRPr="003F473D" w14:paraId="204A0848" w14:textId="77777777" w:rsidTr="00A8568F">
        <w:trPr>
          <w:trHeight w:val="143"/>
        </w:trPr>
        <w:tc>
          <w:tcPr>
            <w:tcW w:w="1885" w:type="dxa"/>
            <w:noWrap/>
          </w:tcPr>
          <w:p w14:paraId="02014E45" w14:textId="6CEA916F" w:rsidR="004A0279" w:rsidRPr="00DE6816" w:rsidRDefault="00791060" w:rsidP="00A8568F">
            <w:pPr>
              <w:overflowPunct/>
              <w:autoSpaceDE/>
              <w:autoSpaceDN/>
              <w:adjustRightInd/>
              <w:textAlignment w:val="auto"/>
              <w:rPr>
                <w:rFonts w:cs="Arial"/>
                <w:color w:val="000000" w:themeColor="text1"/>
                <w:sz w:val="18"/>
              </w:rPr>
            </w:pPr>
            <w:proofErr w:type="spellStart"/>
            <w:r>
              <w:rPr>
                <w:rFonts w:cs="Arial"/>
                <w:color w:val="000000" w:themeColor="text1"/>
                <w:sz w:val="18"/>
              </w:rPr>
              <w:lastRenderedPageBreak/>
              <w:t>Playback_List</w:t>
            </w:r>
            <w:r w:rsidR="004A0279">
              <w:rPr>
                <w:rFonts w:cs="Arial"/>
                <w:color w:val="000000" w:themeColor="text1"/>
                <w:sz w:val="18"/>
              </w:rPr>
              <w:t>_Cmd</w:t>
            </w:r>
            <w:proofErr w:type="spellEnd"/>
          </w:p>
        </w:tc>
        <w:tc>
          <w:tcPr>
            <w:tcW w:w="2070" w:type="dxa"/>
          </w:tcPr>
          <w:p w14:paraId="0724614C" w14:textId="77777777" w:rsidR="004A0279" w:rsidRPr="008F6F5F" w:rsidRDefault="004A0279" w:rsidP="00A8568F">
            <w:pPr>
              <w:rPr>
                <w:rFonts w:cs="Arial"/>
                <w:color w:val="000000" w:themeColor="text1"/>
                <w:sz w:val="18"/>
              </w:rPr>
            </w:pPr>
            <w:r>
              <w:rPr>
                <w:rFonts w:cs="Arial"/>
                <w:color w:val="000000" w:themeColor="text1"/>
                <w:sz w:val="18"/>
              </w:rPr>
              <w:t>HMI Command</w:t>
            </w:r>
          </w:p>
        </w:tc>
        <w:tc>
          <w:tcPr>
            <w:tcW w:w="3510" w:type="dxa"/>
          </w:tcPr>
          <w:p w14:paraId="19B544E1" w14:textId="5361E246" w:rsidR="004A0279" w:rsidRDefault="004A0279" w:rsidP="00A8568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sidR="000C0FC5">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A2032E9" w14:textId="77777777" w:rsidR="004A0279" w:rsidRPr="008F6F5F" w:rsidRDefault="004A0279" w:rsidP="00A8568F">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204DF4AB" w14:textId="77777777" w:rsidR="004A0279" w:rsidRPr="00DE6816" w:rsidRDefault="004A0279" w:rsidP="00A8568F">
            <w:pPr>
              <w:rPr>
                <w:rFonts w:cs="Arial"/>
                <w:sz w:val="18"/>
              </w:rPr>
            </w:pPr>
            <w:r w:rsidRPr="003513AE">
              <w:rPr>
                <w:rFonts w:cs="Arial"/>
                <w:color w:val="000000" w:themeColor="text1"/>
                <w:sz w:val="18"/>
              </w:rPr>
              <w:t>NA.</w:t>
            </w:r>
          </w:p>
        </w:tc>
        <w:tc>
          <w:tcPr>
            <w:tcW w:w="1386" w:type="dxa"/>
          </w:tcPr>
          <w:p w14:paraId="69B00202" w14:textId="77777777" w:rsidR="004A0279" w:rsidRPr="00B144C2" w:rsidRDefault="004A0279" w:rsidP="00A8568F">
            <w:pPr>
              <w:rPr>
                <w:rFonts w:cs="Arial"/>
                <w:color w:val="000000" w:themeColor="text1"/>
                <w:sz w:val="18"/>
              </w:rPr>
            </w:pPr>
            <w:r w:rsidRPr="003513AE">
              <w:rPr>
                <w:rFonts w:cs="Arial"/>
                <w:color w:val="000000" w:themeColor="text1"/>
                <w:sz w:val="18"/>
              </w:rPr>
              <w:t>NA.</w:t>
            </w:r>
          </w:p>
        </w:tc>
      </w:tr>
      <w:tr w:rsidR="00B435AD" w:rsidRPr="003F473D" w14:paraId="1AB9CB14" w14:textId="77777777" w:rsidTr="00A8568F">
        <w:trPr>
          <w:trHeight w:val="143"/>
        </w:trPr>
        <w:tc>
          <w:tcPr>
            <w:tcW w:w="1885" w:type="dxa"/>
            <w:noWrap/>
          </w:tcPr>
          <w:p w14:paraId="0F4337F1" w14:textId="06608614" w:rsidR="00B435AD" w:rsidRDefault="00782861" w:rsidP="00B435AD">
            <w:pPr>
              <w:overflowPunct/>
              <w:autoSpaceDE/>
              <w:autoSpaceDN/>
              <w:adjustRightInd/>
              <w:textAlignment w:val="auto"/>
              <w:rPr>
                <w:rFonts w:cs="Arial"/>
                <w:color w:val="000000" w:themeColor="text1"/>
                <w:sz w:val="18"/>
              </w:rPr>
            </w:pPr>
            <w:proofErr w:type="spellStart"/>
            <w:r>
              <w:rPr>
                <w:rFonts w:cs="Arial"/>
                <w:color w:val="000000" w:themeColor="text1"/>
                <w:sz w:val="18"/>
              </w:rPr>
              <w:t>Finger_Operation_Type</w:t>
            </w:r>
            <w:proofErr w:type="spellEnd"/>
          </w:p>
        </w:tc>
        <w:tc>
          <w:tcPr>
            <w:tcW w:w="2070" w:type="dxa"/>
          </w:tcPr>
          <w:p w14:paraId="20C5E488" w14:textId="68B548AE" w:rsidR="00B435AD" w:rsidRDefault="00095195" w:rsidP="00B435AD">
            <w:pPr>
              <w:rPr>
                <w:rFonts w:cs="Arial"/>
                <w:color w:val="000000" w:themeColor="text1"/>
                <w:sz w:val="18"/>
              </w:rPr>
            </w:pPr>
            <w:r w:rsidRPr="00095195">
              <w:rPr>
                <w:rFonts w:cs="Arial"/>
                <w:color w:val="000000" w:themeColor="text1"/>
                <w:sz w:val="18"/>
              </w:rPr>
              <w:t>Finger Action Type</w:t>
            </w:r>
          </w:p>
        </w:tc>
        <w:tc>
          <w:tcPr>
            <w:tcW w:w="3510" w:type="dxa"/>
          </w:tcPr>
          <w:p w14:paraId="20091F64" w14:textId="5869B6E7" w:rsidR="00B435AD" w:rsidRDefault="00B435AD" w:rsidP="00B435A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004C04AE"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C849BA">
              <w:rPr>
                <w:rFonts w:cs="Arial"/>
                <w:color w:val="000000" w:themeColor="text1"/>
                <w:sz w:val="18"/>
              </w:rPr>
              <w:t>2</w:t>
            </w:r>
            <w:r w:rsidRPr="00B32106">
              <w:rPr>
                <w:rFonts w:cs="Arial"/>
                <w:color w:val="000000" w:themeColor="text1"/>
                <w:sz w:val="18"/>
              </w:rPr>
              <w:t>]</w:t>
            </w:r>
          </w:p>
          <w:p w14:paraId="62DCEFEC" w14:textId="19060264" w:rsidR="00B435AD" w:rsidRPr="00AB54E4" w:rsidRDefault="00B435AD" w:rsidP="00B435AD">
            <w:pPr>
              <w:rPr>
                <w:rFonts w:cs="Arial"/>
                <w:b/>
                <w:bCs/>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50ED2B9E" w14:textId="16967F9C" w:rsidR="00B435AD" w:rsidRPr="003513AE" w:rsidRDefault="00B435AD" w:rsidP="00B435AD">
            <w:pPr>
              <w:rPr>
                <w:rFonts w:cs="Arial"/>
                <w:color w:val="000000" w:themeColor="text1"/>
                <w:sz w:val="18"/>
              </w:rPr>
            </w:pPr>
            <w:r w:rsidRPr="003513AE">
              <w:rPr>
                <w:rFonts w:cs="Arial"/>
                <w:color w:val="000000" w:themeColor="text1"/>
                <w:sz w:val="18"/>
              </w:rPr>
              <w:t>NA.</w:t>
            </w:r>
          </w:p>
        </w:tc>
        <w:tc>
          <w:tcPr>
            <w:tcW w:w="1386" w:type="dxa"/>
          </w:tcPr>
          <w:p w14:paraId="35AF220B" w14:textId="26AA4FE0" w:rsidR="00B435AD" w:rsidRPr="003513AE" w:rsidRDefault="00B435AD" w:rsidP="00B435AD">
            <w:pPr>
              <w:rPr>
                <w:rFonts w:cs="Arial"/>
                <w:color w:val="000000" w:themeColor="text1"/>
                <w:sz w:val="18"/>
              </w:rPr>
            </w:pPr>
            <w:r w:rsidRPr="003513AE">
              <w:rPr>
                <w:rFonts w:cs="Arial"/>
                <w:color w:val="000000" w:themeColor="text1"/>
                <w:sz w:val="18"/>
              </w:rPr>
              <w:t>NA.</w:t>
            </w:r>
          </w:p>
        </w:tc>
      </w:tr>
      <w:tr w:rsidR="00B435AD" w:rsidRPr="003F473D" w14:paraId="0483893B" w14:textId="77777777" w:rsidTr="00A8568F">
        <w:trPr>
          <w:trHeight w:val="143"/>
        </w:trPr>
        <w:tc>
          <w:tcPr>
            <w:tcW w:w="1885" w:type="dxa"/>
            <w:noWrap/>
          </w:tcPr>
          <w:p w14:paraId="31C46D86" w14:textId="39DF5903" w:rsidR="00B435AD" w:rsidRDefault="00DD0ACB" w:rsidP="00B435AD">
            <w:pPr>
              <w:overflowPunct/>
              <w:autoSpaceDE/>
              <w:autoSpaceDN/>
              <w:adjustRightInd/>
              <w:textAlignment w:val="auto"/>
              <w:rPr>
                <w:rFonts w:cs="Arial"/>
                <w:color w:val="000000" w:themeColor="text1"/>
                <w:sz w:val="18"/>
              </w:rPr>
            </w:pPr>
            <w:proofErr w:type="spellStart"/>
            <w:r w:rsidRPr="00095195">
              <w:rPr>
                <w:rFonts w:cs="Arial"/>
                <w:color w:val="000000" w:themeColor="text1"/>
                <w:sz w:val="18"/>
              </w:rPr>
              <w:t>Coordinate</w:t>
            </w:r>
            <w:r>
              <w:rPr>
                <w:rFonts w:cs="Arial"/>
                <w:color w:val="000000" w:themeColor="text1"/>
                <w:sz w:val="18"/>
              </w:rPr>
              <w:t>_X</w:t>
            </w:r>
            <w:proofErr w:type="spellEnd"/>
          </w:p>
        </w:tc>
        <w:tc>
          <w:tcPr>
            <w:tcW w:w="2070" w:type="dxa"/>
          </w:tcPr>
          <w:p w14:paraId="57AA8066" w14:textId="7ED7F321" w:rsidR="00B435AD" w:rsidRDefault="00095195" w:rsidP="00B435AD">
            <w:pPr>
              <w:rPr>
                <w:rFonts w:cs="Arial"/>
                <w:color w:val="000000" w:themeColor="text1"/>
                <w:sz w:val="18"/>
              </w:rPr>
            </w:pPr>
            <w:r w:rsidRPr="00095195">
              <w:rPr>
                <w:rFonts w:cs="Arial"/>
                <w:color w:val="000000" w:themeColor="text1"/>
                <w:sz w:val="18"/>
              </w:rPr>
              <w:t>X-Axis Coordinate</w:t>
            </w:r>
          </w:p>
        </w:tc>
        <w:tc>
          <w:tcPr>
            <w:tcW w:w="3510" w:type="dxa"/>
          </w:tcPr>
          <w:p w14:paraId="66FFDDCD" w14:textId="77777777" w:rsidR="00C849BA" w:rsidRDefault="00C849BA" w:rsidP="00C849BA">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p>
          <w:p w14:paraId="430CB746" w14:textId="47AB75B0" w:rsidR="00B435AD" w:rsidRPr="00AB54E4" w:rsidRDefault="00C849BA" w:rsidP="00C849BA">
            <w:pPr>
              <w:rPr>
                <w:rFonts w:cs="Arial"/>
                <w:b/>
                <w:bCs/>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710545">
              <w:rPr>
                <w:rFonts w:cs="Arial"/>
                <w:color w:val="000000" w:themeColor="text1"/>
                <w:sz w:val="18"/>
              </w:rPr>
              <w:t>2</w:t>
            </w:r>
          </w:p>
        </w:tc>
        <w:tc>
          <w:tcPr>
            <w:tcW w:w="1350" w:type="dxa"/>
          </w:tcPr>
          <w:p w14:paraId="59DFD9AF" w14:textId="0F476255" w:rsidR="00B435AD" w:rsidRPr="003513AE" w:rsidRDefault="00B435AD" w:rsidP="00B435AD">
            <w:pPr>
              <w:rPr>
                <w:rFonts w:cs="Arial"/>
                <w:color w:val="000000" w:themeColor="text1"/>
                <w:sz w:val="18"/>
              </w:rPr>
            </w:pPr>
            <w:r w:rsidRPr="003513AE">
              <w:rPr>
                <w:rFonts w:cs="Arial"/>
                <w:color w:val="000000" w:themeColor="text1"/>
                <w:sz w:val="18"/>
              </w:rPr>
              <w:t>NA.</w:t>
            </w:r>
          </w:p>
        </w:tc>
        <w:tc>
          <w:tcPr>
            <w:tcW w:w="1386" w:type="dxa"/>
          </w:tcPr>
          <w:p w14:paraId="7BAF05EF" w14:textId="40941E5C" w:rsidR="00B435AD" w:rsidRPr="003513AE" w:rsidRDefault="00B435AD" w:rsidP="00B435AD">
            <w:pPr>
              <w:rPr>
                <w:rFonts w:cs="Arial"/>
                <w:color w:val="000000" w:themeColor="text1"/>
                <w:sz w:val="18"/>
              </w:rPr>
            </w:pPr>
            <w:r w:rsidRPr="003513AE">
              <w:rPr>
                <w:rFonts w:cs="Arial"/>
                <w:color w:val="000000" w:themeColor="text1"/>
                <w:sz w:val="18"/>
              </w:rPr>
              <w:t>NA.</w:t>
            </w:r>
          </w:p>
        </w:tc>
      </w:tr>
      <w:tr w:rsidR="00B435AD" w:rsidRPr="003F473D" w14:paraId="79D7984C" w14:textId="77777777" w:rsidTr="00A8568F">
        <w:trPr>
          <w:trHeight w:val="143"/>
        </w:trPr>
        <w:tc>
          <w:tcPr>
            <w:tcW w:w="1885" w:type="dxa"/>
            <w:noWrap/>
          </w:tcPr>
          <w:p w14:paraId="59A66A03" w14:textId="540CEE42" w:rsidR="00B435AD" w:rsidRDefault="00DD0ACB" w:rsidP="00B435AD">
            <w:pPr>
              <w:overflowPunct/>
              <w:autoSpaceDE/>
              <w:autoSpaceDN/>
              <w:adjustRightInd/>
              <w:textAlignment w:val="auto"/>
              <w:rPr>
                <w:rFonts w:cs="Arial"/>
                <w:color w:val="000000" w:themeColor="text1"/>
                <w:sz w:val="18"/>
              </w:rPr>
            </w:pPr>
            <w:proofErr w:type="spellStart"/>
            <w:r w:rsidRPr="00095195">
              <w:rPr>
                <w:rFonts w:cs="Arial"/>
                <w:color w:val="000000" w:themeColor="text1"/>
                <w:sz w:val="18"/>
              </w:rPr>
              <w:t>Coordinate</w:t>
            </w:r>
            <w:r>
              <w:rPr>
                <w:rFonts w:cs="Arial"/>
                <w:color w:val="000000" w:themeColor="text1"/>
                <w:sz w:val="18"/>
              </w:rPr>
              <w:t>_Y</w:t>
            </w:r>
            <w:proofErr w:type="spellEnd"/>
          </w:p>
        </w:tc>
        <w:tc>
          <w:tcPr>
            <w:tcW w:w="2070" w:type="dxa"/>
          </w:tcPr>
          <w:p w14:paraId="603DE10F" w14:textId="073F2CEB" w:rsidR="00B435AD" w:rsidRDefault="00095195" w:rsidP="00B435AD">
            <w:pPr>
              <w:rPr>
                <w:rFonts w:cs="Arial"/>
                <w:color w:val="000000" w:themeColor="text1"/>
                <w:sz w:val="18"/>
              </w:rPr>
            </w:pPr>
            <w:r w:rsidRPr="00095195">
              <w:rPr>
                <w:rFonts w:cs="Arial"/>
                <w:color w:val="000000" w:themeColor="text1"/>
                <w:sz w:val="18"/>
              </w:rPr>
              <w:t>Y-Axis Coordinate</w:t>
            </w:r>
          </w:p>
        </w:tc>
        <w:tc>
          <w:tcPr>
            <w:tcW w:w="3510" w:type="dxa"/>
          </w:tcPr>
          <w:p w14:paraId="41BADDCD" w14:textId="77777777" w:rsidR="00C849BA" w:rsidRDefault="00C849BA" w:rsidP="00C849BA">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p>
          <w:p w14:paraId="40EFF2D6" w14:textId="6EFD4BB0" w:rsidR="00B435AD" w:rsidRPr="00AB54E4" w:rsidRDefault="00C849BA" w:rsidP="00C849BA">
            <w:pPr>
              <w:rPr>
                <w:rFonts w:cs="Arial"/>
                <w:b/>
                <w:bCs/>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710545">
              <w:rPr>
                <w:rFonts w:cs="Arial"/>
                <w:color w:val="000000" w:themeColor="text1"/>
                <w:sz w:val="18"/>
              </w:rPr>
              <w:t>3</w:t>
            </w:r>
          </w:p>
        </w:tc>
        <w:tc>
          <w:tcPr>
            <w:tcW w:w="1350" w:type="dxa"/>
          </w:tcPr>
          <w:p w14:paraId="5043D548" w14:textId="7EC12D83" w:rsidR="00B435AD" w:rsidRPr="003513AE" w:rsidRDefault="00B435AD" w:rsidP="00B435AD">
            <w:pPr>
              <w:rPr>
                <w:rFonts w:cs="Arial"/>
                <w:color w:val="000000" w:themeColor="text1"/>
                <w:sz w:val="18"/>
              </w:rPr>
            </w:pPr>
            <w:r w:rsidRPr="003513AE">
              <w:rPr>
                <w:rFonts w:cs="Arial"/>
                <w:color w:val="000000" w:themeColor="text1"/>
                <w:sz w:val="18"/>
              </w:rPr>
              <w:t>NA.</w:t>
            </w:r>
          </w:p>
        </w:tc>
        <w:tc>
          <w:tcPr>
            <w:tcW w:w="1386" w:type="dxa"/>
          </w:tcPr>
          <w:p w14:paraId="555A0751" w14:textId="53FBFF83" w:rsidR="00B435AD" w:rsidRPr="003513AE" w:rsidRDefault="00B435AD" w:rsidP="00B435AD">
            <w:pPr>
              <w:rPr>
                <w:rFonts w:cs="Arial"/>
                <w:color w:val="000000" w:themeColor="text1"/>
                <w:sz w:val="18"/>
              </w:rPr>
            </w:pPr>
            <w:r w:rsidRPr="003513AE">
              <w:rPr>
                <w:rFonts w:cs="Arial"/>
                <w:color w:val="000000" w:themeColor="text1"/>
                <w:sz w:val="18"/>
              </w:rPr>
              <w:t>NA.</w:t>
            </w:r>
          </w:p>
        </w:tc>
      </w:tr>
      <w:tr w:rsidR="004A0279" w:rsidRPr="003F473D" w14:paraId="61CA9844" w14:textId="77777777" w:rsidTr="00A8568F">
        <w:trPr>
          <w:trHeight w:val="70"/>
        </w:trPr>
        <w:tc>
          <w:tcPr>
            <w:tcW w:w="1885" w:type="dxa"/>
            <w:noWrap/>
          </w:tcPr>
          <w:p w14:paraId="532C67CE" w14:textId="77777777" w:rsidR="004A0279" w:rsidRPr="00DE6816" w:rsidRDefault="004A0279" w:rsidP="00A8568F">
            <w:pPr>
              <w:overflowPunct/>
              <w:autoSpaceDE/>
              <w:autoSpaceDN/>
              <w:adjustRightInd/>
              <w:textAlignment w:val="auto"/>
              <w:rPr>
                <w:rFonts w:cs="Arial"/>
                <w:color w:val="000000" w:themeColor="text1"/>
                <w:sz w:val="18"/>
              </w:rPr>
            </w:pPr>
          </w:p>
        </w:tc>
        <w:tc>
          <w:tcPr>
            <w:tcW w:w="2070" w:type="dxa"/>
          </w:tcPr>
          <w:p w14:paraId="699725C5" w14:textId="77777777" w:rsidR="004A0279" w:rsidRPr="00DE6816" w:rsidRDefault="004A0279" w:rsidP="00A8568F">
            <w:pPr>
              <w:rPr>
                <w:rFonts w:cs="Arial"/>
                <w:color w:val="000000" w:themeColor="text1"/>
                <w:sz w:val="18"/>
              </w:rPr>
            </w:pPr>
          </w:p>
        </w:tc>
        <w:tc>
          <w:tcPr>
            <w:tcW w:w="3510" w:type="dxa"/>
          </w:tcPr>
          <w:p w14:paraId="6690F1E5" w14:textId="77777777" w:rsidR="004A0279" w:rsidRPr="00DE6816" w:rsidRDefault="004A0279" w:rsidP="00A8568F">
            <w:pPr>
              <w:rPr>
                <w:rFonts w:cs="Arial"/>
                <w:color w:val="000000" w:themeColor="text1"/>
                <w:sz w:val="18"/>
              </w:rPr>
            </w:pPr>
          </w:p>
        </w:tc>
        <w:tc>
          <w:tcPr>
            <w:tcW w:w="1350" w:type="dxa"/>
          </w:tcPr>
          <w:p w14:paraId="619CDDA5" w14:textId="77777777" w:rsidR="004A0279" w:rsidRPr="00DE6816" w:rsidRDefault="004A0279" w:rsidP="00A8568F">
            <w:pPr>
              <w:rPr>
                <w:rFonts w:cs="Arial"/>
                <w:color w:val="000000" w:themeColor="text1"/>
                <w:sz w:val="18"/>
              </w:rPr>
            </w:pPr>
          </w:p>
        </w:tc>
        <w:tc>
          <w:tcPr>
            <w:tcW w:w="1386" w:type="dxa"/>
          </w:tcPr>
          <w:p w14:paraId="59EFDBA8" w14:textId="77777777" w:rsidR="004A0279" w:rsidRPr="00DE6816" w:rsidRDefault="004A0279" w:rsidP="00A8568F">
            <w:pPr>
              <w:rPr>
                <w:rFonts w:cs="Arial"/>
                <w:color w:val="000000" w:themeColor="text1"/>
                <w:sz w:val="18"/>
              </w:rPr>
            </w:pPr>
          </w:p>
        </w:tc>
      </w:tr>
    </w:tbl>
    <w:p w14:paraId="3440598C" w14:textId="067FB198" w:rsidR="004A0279" w:rsidRPr="00702453" w:rsidRDefault="004A0279" w:rsidP="004A0279">
      <w:pPr>
        <w:pStyle w:val="Caption"/>
      </w:pPr>
      <w:bookmarkStart w:id="233" w:name="_Toc115792405"/>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15</w:t>
      </w:r>
      <w:r>
        <w:rPr>
          <w:noProof/>
        </w:rPr>
        <w:fldChar w:fldCharType="end"/>
      </w:r>
      <w:r w:rsidRPr="00702453">
        <w:t xml:space="preserve">: </w:t>
      </w:r>
      <w:r>
        <w:t xml:space="preserve">Input Signal mappings of Function </w:t>
      </w:r>
      <w:r w:rsidR="00791060">
        <w:rPr>
          <w:lang w:val="en-GB"/>
        </w:rPr>
        <w:t>Playback List Display</w:t>
      </w:r>
      <w:bookmarkEnd w:id="233"/>
    </w:p>
    <w:p w14:paraId="23B81878" w14:textId="77777777" w:rsidR="004A0279" w:rsidRDefault="004A0279" w:rsidP="004A0279">
      <w:pPr>
        <w:pStyle w:val="Heading6"/>
        <w:rPr>
          <w:lang w:val="en-GB"/>
        </w:rPr>
      </w:pPr>
      <w:bookmarkStart w:id="234" w:name="_Toc122965490"/>
      <w:r>
        <w:rPr>
          <w:lang w:val="en-GB"/>
        </w:rPr>
        <w:t>Output</w:t>
      </w:r>
      <w:r w:rsidRPr="002824C9">
        <w:rPr>
          <w:lang w:val="en-GB"/>
        </w:rPr>
        <w:t>s</w:t>
      </w:r>
      <w:bookmarkEnd w:id="234"/>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4A0279" w:rsidRPr="00E54DEA" w14:paraId="10D3705F" w14:textId="77777777" w:rsidTr="00A8568F">
        <w:trPr>
          <w:trHeight w:val="173"/>
        </w:trPr>
        <w:tc>
          <w:tcPr>
            <w:tcW w:w="1885" w:type="dxa"/>
            <w:shd w:val="clear" w:color="auto" w:fill="D9D9D9" w:themeFill="background1" w:themeFillShade="D9"/>
            <w:noWrap/>
            <w:hideMark/>
          </w:tcPr>
          <w:p w14:paraId="688F6771" w14:textId="77777777" w:rsidR="004A0279" w:rsidRPr="00E54DEA" w:rsidRDefault="004A0279" w:rsidP="00A8568F">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60804E90" w14:textId="77777777" w:rsidR="004A0279" w:rsidRDefault="004A0279" w:rsidP="00A8568F">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3552D576" w14:textId="77777777" w:rsidR="004A0279" w:rsidRDefault="004A0279" w:rsidP="00A8568F">
            <w:pPr>
              <w:overflowPunct/>
              <w:autoSpaceDE/>
              <w:autoSpaceDN/>
              <w:adjustRightInd/>
              <w:textAlignment w:val="auto"/>
              <w:rPr>
                <w:rFonts w:cs="Arial"/>
                <w:b/>
                <w:bCs/>
                <w:color w:val="000000"/>
              </w:rPr>
            </w:pPr>
            <w:r>
              <w:rPr>
                <w:rFonts w:cs="Arial"/>
                <w:b/>
                <w:bCs/>
                <w:color w:val="000000"/>
              </w:rPr>
              <w:t>Mapping Details</w:t>
            </w:r>
          </w:p>
          <w:p w14:paraId="45D3DFF7" w14:textId="77777777" w:rsidR="004A0279" w:rsidRPr="001321BD" w:rsidRDefault="004A0279" w:rsidP="00A8568F">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6C43E73C" w14:textId="77777777" w:rsidR="004A0279" w:rsidRDefault="004A0279" w:rsidP="00A8568F">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040AE734" w14:textId="77777777" w:rsidR="004A0279" w:rsidRDefault="004A0279" w:rsidP="00A8568F">
            <w:pPr>
              <w:overflowPunct/>
              <w:autoSpaceDE/>
              <w:autoSpaceDN/>
              <w:adjustRightInd/>
              <w:textAlignment w:val="auto"/>
              <w:rPr>
                <w:rFonts w:cs="Arial"/>
                <w:b/>
                <w:bCs/>
                <w:color w:val="000000"/>
              </w:rPr>
            </w:pPr>
            <w:r>
              <w:rPr>
                <w:rFonts w:cs="Arial"/>
                <w:b/>
                <w:bCs/>
                <w:color w:val="000000"/>
              </w:rPr>
              <w:t>Connection</w:t>
            </w:r>
          </w:p>
          <w:p w14:paraId="315479DA" w14:textId="77777777" w:rsidR="004A0279" w:rsidRDefault="004A0279" w:rsidP="00A8568F">
            <w:pPr>
              <w:overflowPunct/>
              <w:autoSpaceDE/>
              <w:autoSpaceDN/>
              <w:adjustRightInd/>
              <w:textAlignment w:val="auto"/>
              <w:rPr>
                <w:rFonts w:cs="Arial"/>
                <w:b/>
                <w:bCs/>
                <w:color w:val="000000"/>
              </w:rPr>
            </w:pPr>
            <w:r w:rsidRPr="001321BD">
              <w:rPr>
                <w:i/>
              </w:rPr>
              <w:t>(Optional)</w:t>
            </w:r>
          </w:p>
        </w:tc>
      </w:tr>
      <w:tr w:rsidR="004A0279" w:rsidRPr="003F473D" w14:paraId="208BD411" w14:textId="77777777" w:rsidTr="00A8568F">
        <w:trPr>
          <w:trHeight w:val="143"/>
        </w:trPr>
        <w:tc>
          <w:tcPr>
            <w:tcW w:w="1885" w:type="dxa"/>
            <w:noWrap/>
          </w:tcPr>
          <w:p w14:paraId="1A8AADA1" w14:textId="32CFAFDC" w:rsidR="004A0279" w:rsidRPr="00246A19" w:rsidRDefault="00791060" w:rsidP="00A8568F">
            <w:pPr>
              <w:overflowPunct/>
              <w:autoSpaceDE/>
              <w:autoSpaceDN/>
              <w:adjustRightInd/>
              <w:textAlignment w:val="auto"/>
              <w:rPr>
                <w:rFonts w:cs="Arial"/>
                <w:color w:val="000000" w:themeColor="text1"/>
                <w:sz w:val="18"/>
              </w:rPr>
            </w:pPr>
            <w:proofErr w:type="spellStart"/>
            <w:r>
              <w:rPr>
                <w:rFonts w:cs="Arial"/>
                <w:color w:val="000000" w:themeColor="text1"/>
                <w:sz w:val="18"/>
              </w:rPr>
              <w:t>Playback_List</w:t>
            </w:r>
            <w:r w:rsidR="004A0279">
              <w:rPr>
                <w:rFonts w:cs="Arial"/>
                <w:color w:val="000000" w:themeColor="text1"/>
                <w:sz w:val="18"/>
              </w:rPr>
              <w:t>_Rsp</w:t>
            </w:r>
            <w:proofErr w:type="spellEnd"/>
          </w:p>
        </w:tc>
        <w:tc>
          <w:tcPr>
            <w:tcW w:w="2070" w:type="dxa"/>
          </w:tcPr>
          <w:p w14:paraId="5533A70B" w14:textId="77777777" w:rsidR="004A0279" w:rsidRPr="00246A19" w:rsidRDefault="004A0279" w:rsidP="00A8568F">
            <w:pPr>
              <w:rPr>
                <w:rFonts w:cs="Arial"/>
                <w:color w:val="000000" w:themeColor="text1"/>
                <w:sz w:val="18"/>
              </w:rPr>
            </w:pPr>
            <w:r w:rsidRPr="00246A19">
              <w:rPr>
                <w:rFonts w:cs="Arial"/>
                <w:color w:val="000000" w:themeColor="text1"/>
                <w:sz w:val="18"/>
              </w:rPr>
              <w:t>DVR Command Response</w:t>
            </w:r>
          </w:p>
        </w:tc>
        <w:tc>
          <w:tcPr>
            <w:tcW w:w="3510" w:type="dxa"/>
          </w:tcPr>
          <w:p w14:paraId="399C3B9F" w14:textId="77777777" w:rsidR="004A0279" w:rsidRDefault="004A0279" w:rsidP="00A8568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39A80872" w14:textId="77777777" w:rsidR="004A0279" w:rsidRPr="00D20BE7" w:rsidRDefault="004A0279" w:rsidP="00A8568F">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E58D467" w14:textId="77777777" w:rsidR="004A0279" w:rsidRPr="00D20BE7" w:rsidRDefault="004A0279" w:rsidP="00A8568F">
            <w:pPr>
              <w:rPr>
                <w:sz w:val="18"/>
              </w:rPr>
            </w:pPr>
            <w:r w:rsidRPr="003513AE">
              <w:rPr>
                <w:rFonts w:cs="Arial"/>
                <w:color w:val="000000" w:themeColor="text1"/>
                <w:sz w:val="18"/>
              </w:rPr>
              <w:t>NA.</w:t>
            </w:r>
          </w:p>
        </w:tc>
        <w:tc>
          <w:tcPr>
            <w:tcW w:w="1386" w:type="dxa"/>
          </w:tcPr>
          <w:p w14:paraId="30D96F33" w14:textId="77777777" w:rsidR="004A0279" w:rsidRPr="008D2226" w:rsidRDefault="004A0279" w:rsidP="00A8568F">
            <w:pPr>
              <w:rPr>
                <w:sz w:val="18"/>
              </w:rPr>
            </w:pPr>
            <w:r w:rsidRPr="003513AE">
              <w:rPr>
                <w:rFonts w:cs="Arial"/>
                <w:color w:val="000000" w:themeColor="text1"/>
                <w:sz w:val="18"/>
              </w:rPr>
              <w:t>NA.</w:t>
            </w:r>
          </w:p>
        </w:tc>
      </w:tr>
      <w:tr w:rsidR="004A0279" w:rsidRPr="003F473D" w14:paraId="7638AD58" w14:textId="77777777" w:rsidTr="00A8568F">
        <w:trPr>
          <w:trHeight w:val="143"/>
        </w:trPr>
        <w:tc>
          <w:tcPr>
            <w:tcW w:w="1885" w:type="dxa"/>
            <w:noWrap/>
          </w:tcPr>
          <w:p w14:paraId="2F53502A" w14:textId="34BC31CF" w:rsidR="004A0279" w:rsidRPr="00246A19" w:rsidRDefault="00791060" w:rsidP="00A8568F">
            <w:pPr>
              <w:overflowPunct/>
              <w:autoSpaceDE/>
              <w:autoSpaceDN/>
              <w:adjustRightInd/>
              <w:textAlignment w:val="auto"/>
              <w:rPr>
                <w:rFonts w:cs="Arial"/>
                <w:color w:val="000000" w:themeColor="text1"/>
                <w:sz w:val="18"/>
              </w:rPr>
            </w:pPr>
            <w:proofErr w:type="spellStart"/>
            <w:r>
              <w:rPr>
                <w:rFonts w:cs="Arial"/>
                <w:color w:val="000000" w:themeColor="text1"/>
                <w:sz w:val="18"/>
              </w:rPr>
              <w:t>Playback_List</w:t>
            </w:r>
            <w:r w:rsidR="004A0279">
              <w:rPr>
                <w:rFonts w:cs="Arial"/>
                <w:color w:val="000000" w:themeColor="text1"/>
                <w:sz w:val="18"/>
              </w:rPr>
              <w:t>_Rst</w:t>
            </w:r>
            <w:proofErr w:type="spellEnd"/>
          </w:p>
        </w:tc>
        <w:tc>
          <w:tcPr>
            <w:tcW w:w="2070" w:type="dxa"/>
          </w:tcPr>
          <w:p w14:paraId="2A3739BE" w14:textId="77777777" w:rsidR="004A0279" w:rsidRPr="00246A19" w:rsidRDefault="004A0279" w:rsidP="00A8568F">
            <w:pPr>
              <w:rPr>
                <w:rFonts w:cs="Arial"/>
                <w:color w:val="000000" w:themeColor="text1"/>
                <w:sz w:val="18"/>
              </w:rPr>
            </w:pPr>
            <w:r w:rsidRPr="00246A19">
              <w:rPr>
                <w:rFonts w:cs="Arial"/>
                <w:color w:val="000000" w:themeColor="text1"/>
                <w:sz w:val="18"/>
              </w:rPr>
              <w:t>DVR Command Result</w:t>
            </w:r>
          </w:p>
        </w:tc>
        <w:tc>
          <w:tcPr>
            <w:tcW w:w="3510" w:type="dxa"/>
          </w:tcPr>
          <w:p w14:paraId="23AF09BD" w14:textId="77777777" w:rsidR="004A0279" w:rsidRDefault="004A0279" w:rsidP="00A8568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D1557BA" w14:textId="77777777" w:rsidR="004A0279" w:rsidRPr="00D20BE7" w:rsidRDefault="004A0279" w:rsidP="00A8568F">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06D339AA" w14:textId="77777777" w:rsidR="004A0279" w:rsidRPr="00D20BE7" w:rsidRDefault="004A0279" w:rsidP="00A8568F">
            <w:pPr>
              <w:rPr>
                <w:sz w:val="18"/>
              </w:rPr>
            </w:pPr>
            <w:r w:rsidRPr="003513AE">
              <w:rPr>
                <w:rFonts w:cs="Arial"/>
                <w:color w:val="000000" w:themeColor="text1"/>
                <w:sz w:val="18"/>
              </w:rPr>
              <w:t>NA.</w:t>
            </w:r>
          </w:p>
        </w:tc>
        <w:tc>
          <w:tcPr>
            <w:tcW w:w="1386" w:type="dxa"/>
          </w:tcPr>
          <w:p w14:paraId="7057DFFC" w14:textId="77777777" w:rsidR="004A0279" w:rsidRPr="008D2226" w:rsidRDefault="004A0279" w:rsidP="00A8568F">
            <w:pPr>
              <w:rPr>
                <w:sz w:val="18"/>
              </w:rPr>
            </w:pPr>
            <w:r w:rsidRPr="003513AE">
              <w:rPr>
                <w:rFonts w:cs="Arial"/>
                <w:color w:val="000000" w:themeColor="text1"/>
                <w:sz w:val="18"/>
              </w:rPr>
              <w:t>NA.</w:t>
            </w:r>
          </w:p>
        </w:tc>
      </w:tr>
      <w:tr w:rsidR="004A0279" w:rsidRPr="003F473D" w14:paraId="26490A18" w14:textId="77777777" w:rsidTr="00A8568F">
        <w:trPr>
          <w:trHeight w:val="70"/>
        </w:trPr>
        <w:tc>
          <w:tcPr>
            <w:tcW w:w="1885" w:type="dxa"/>
            <w:noWrap/>
          </w:tcPr>
          <w:p w14:paraId="0F41192E" w14:textId="77777777" w:rsidR="004A0279" w:rsidRPr="00246A19" w:rsidRDefault="004A0279" w:rsidP="00A8568F">
            <w:pPr>
              <w:overflowPunct/>
              <w:autoSpaceDE/>
              <w:autoSpaceDN/>
              <w:adjustRightInd/>
              <w:textAlignment w:val="auto"/>
              <w:rPr>
                <w:rFonts w:cs="Arial"/>
                <w:color w:val="000000" w:themeColor="text1"/>
                <w:sz w:val="18"/>
              </w:rPr>
            </w:pPr>
            <w:proofErr w:type="spellStart"/>
            <w:r w:rsidRPr="00FE0055">
              <w:rPr>
                <w:rFonts w:cs="Arial"/>
                <w:color w:val="000000" w:themeColor="text1"/>
                <w:sz w:val="18"/>
                <w:lang w:eastAsia="zh-CN"/>
              </w:rPr>
              <w:t>Video</w:t>
            </w:r>
            <w:r>
              <w:rPr>
                <w:rFonts w:cs="Arial"/>
                <w:color w:val="000000" w:themeColor="text1"/>
                <w:sz w:val="18"/>
                <w:lang w:eastAsia="zh-CN"/>
              </w:rPr>
              <w:t>_Output_Page</w:t>
            </w:r>
            <w:proofErr w:type="spellEnd"/>
          </w:p>
        </w:tc>
        <w:tc>
          <w:tcPr>
            <w:tcW w:w="2070" w:type="dxa"/>
          </w:tcPr>
          <w:p w14:paraId="4F6FB714" w14:textId="77777777" w:rsidR="004A0279" w:rsidRPr="00246A19" w:rsidRDefault="004A0279" w:rsidP="00A8568F">
            <w:pPr>
              <w:rPr>
                <w:rFonts w:cs="Arial"/>
                <w:color w:val="000000" w:themeColor="text1"/>
                <w:sz w:val="18"/>
              </w:rPr>
            </w:pPr>
            <w:r w:rsidRPr="00FE0055">
              <w:rPr>
                <w:rFonts w:cs="Arial"/>
                <w:color w:val="000000" w:themeColor="text1"/>
                <w:sz w:val="18"/>
                <w:lang w:eastAsia="zh-CN"/>
              </w:rPr>
              <w:t>Video Output Page</w:t>
            </w:r>
          </w:p>
        </w:tc>
        <w:tc>
          <w:tcPr>
            <w:tcW w:w="3510" w:type="dxa"/>
          </w:tcPr>
          <w:p w14:paraId="0BCF4B0B" w14:textId="77777777" w:rsidR="004A0279" w:rsidRDefault="004A0279" w:rsidP="00A8568F">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2A7E9121" w14:textId="77777777" w:rsidR="004A0279" w:rsidRPr="00AB54E4" w:rsidRDefault="004A0279" w:rsidP="00A8568F">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5492784D" w14:textId="77777777" w:rsidR="004A0279" w:rsidRPr="003513AE" w:rsidRDefault="004A0279" w:rsidP="00A8568F">
            <w:pPr>
              <w:rPr>
                <w:rFonts w:cs="Arial"/>
                <w:color w:val="000000" w:themeColor="text1"/>
                <w:sz w:val="18"/>
              </w:rPr>
            </w:pPr>
            <w:r w:rsidRPr="003513AE">
              <w:rPr>
                <w:rFonts w:cs="Arial"/>
                <w:color w:val="000000" w:themeColor="text1"/>
                <w:sz w:val="18"/>
              </w:rPr>
              <w:t>NA.</w:t>
            </w:r>
          </w:p>
        </w:tc>
        <w:tc>
          <w:tcPr>
            <w:tcW w:w="1386" w:type="dxa"/>
          </w:tcPr>
          <w:p w14:paraId="121E0F99" w14:textId="77777777" w:rsidR="004A0279" w:rsidRPr="003513AE" w:rsidRDefault="004A0279" w:rsidP="00A8568F">
            <w:pPr>
              <w:rPr>
                <w:rFonts w:cs="Arial"/>
                <w:color w:val="000000" w:themeColor="text1"/>
                <w:sz w:val="18"/>
              </w:rPr>
            </w:pPr>
            <w:r w:rsidRPr="003513AE">
              <w:rPr>
                <w:rFonts w:cs="Arial"/>
                <w:color w:val="000000" w:themeColor="text1"/>
                <w:sz w:val="18"/>
              </w:rPr>
              <w:t>NA.</w:t>
            </w:r>
          </w:p>
        </w:tc>
      </w:tr>
      <w:tr w:rsidR="00C41AFE" w:rsidRPr="003F473D" w14:paraId="519E15D8" w14:textId="77777777" w:rsidTr="00A8568F">
        <w:trPr>
          <w:trHeight w:val="70"/>
        </w:trPr>
        <w:tc>
          <w:tcPr>
            <w:tcW w:w="1885" w:type="dxa"/>
            <w:noWrap/>
          </w:tcPr>
          <w:p w14:paraId="08886EA3" w14:textId="6520BC3B" w:rsidR="00C41AFE" w:rsidRPr="00FE0055" w:rsidRDefault="00C41AFE" w:rsidP="00C41AFE">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TF_Status</w:t>
            </w:r>
            <w:proofErr w:type="spellEnd"/>
          </w:p>
        </w:tc>
        <w:tc>
          <w:tcPr>
            <w:tcW w:w="2070" w:type="dxa"/>
          </w:tcPr>
          <w:p w14:paraId="75092347" w14:textId="5A3AACD6" w:rsidR="00C41AFE" w:rsidRPr="00FE0055" w:rsidRDefault="00C41AFE" w:rsidP="00C41AFE">
            <w:pPr>
              <w:rPr>
                <w:rFonts w:cs="Arial"/>
                <w:color w:val="000000" w:themeColor="text1"/>
                <w:sz w:val="18"/>
                <w:lang w:eastAsia="zh-CN"/>
              </w:rPr>
            </w:pPr>
            <w:r>
              <w:rPr>
                <w:rFonts w:cs="Arial"/>
                <w:sz w:val="16"/>
              </w:rPr>
              <w:t>TF Card Status</w:t>
            </w:r>
          </w:p>
        </w:tc>
        <w:tc>
          <w:tcPr>
            <w:tcW w:w="3510" w:type="dxa"/>
          </w:tcPr>
          <w:p w14:paraId="0B822EB3" w14:textId="77777777" w:rsidR="00C41AFE" w:rsidRDefault="00C41AFE" w:rsidP="00C41AFE">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7A9B403E" w14:textId="3A2A4C2B" w:rsidR="00C41AFE" w:rsidRPr="004467AA" w:rsidRDefault="00C41AFE" w:rsidP="00C41AFE">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D3133F">
              <w:rPr>
                <w:rFonts w:cs="Arial"/>
                <w:color w:val="000000" w:themeColor="text1"/>
                <w:sz w:val="18"/>
              </w:rPr>
              <w:t>10</w:t>
            </w:r>
          </w:p>
        </w:tc>
        <w:tc>
          <w:tcPr>
            <w:tcW w:w="1350" w:type="dxa"/>
          </w:tcPr>
          <w:p w14:paraId="30FC88A1" w14:textId="0935B419" w:rsidR="00C41AFE" w:rsidRPr="003513AE" w:rsidRDefault="00C41AFE" w:rsidP="00C41AFE">
            <w:pPr>
              <w:rPr>
                <w:rFonts w:cs="Arial"/>
                <w:color w:val="000000" w:themeColor="text1"/>
                <w:sz w:val="18"/>
              </w:rPr>
            </w:pPr>
            <w:r w:rsidRPr="003513AE">
              <w:rPr>
                <w:rFonts w:cs="Arial"/>
                <w:color w:val="000000" w:themeColor="text1"/>
                <w:sz w:val="18"/>
              </w:rPr>
              <w:t>NA.</w:t>
            </w:r>
          </w:p>
        </w:tc>
        <w:tc>
          <w:tcPr>
            <w:tcW w:w="1386" w:type="dxa"/>
          </w:tcPr>
          <w:p w14:paraId="631256F0" w14:textId="6C4AE95D" w:rsidR="00C41AFE" w:rsidRPr="003513AE" w:rsidRDefault="00C41AFE" w:rsidP="00C41AFE">
            <w:pPr>
              <w:rPr>
                <w:rFonts w:cs="Arial"/>
                <w:color w:val="000000" w:themeColor="text1"/>
                <w:sz w:val="18"/>
              </w:rPr>
            </w:pPr>
            <w:r w:rsidRPr="003513AE">
              <w:rPr>
                <w:rFonts w:cs="Arial"/>
                <w:color w:val="000000" w:themeColor="text1"/>
                <w:sz w:val="18"/>
              </w:rPr>
              <w:t>NA.</w:t>
            </w:r>
          </w:p>
        </w:tc>
      </w:tr>
      <w:tr w:rsidR="00C41AFE" w:rsidRPr="003F473D" w14:paraId="04C5DF62" w14:textId="77777777" w:rsidTr="00A8568F">
        <w:trPr>
          <w:trHeight w:val="70"/>
        </w:trPr>
        <w:tc>
          <w:tcPr>
            <w:tcW w:w="1885" w:type="dxa"/>
            <w:noWrap/>
          </w:tcPr>
          <w:p w14:paraId="01FADB8E" w14:textId="1879E928" w:rsidR="00C41AFE" w:rsidRPr="00FE0055" w:rsidRDefault="00C41AFE" w:rsidP="00C41AFE">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List_Mode</w:t>
            </w:r>
            <w:proofErr w:type="spellEnd"/>
          </w:p>
        </w:tc>
        <w:tc>
          <w:tcPr>
            <w:tcW w:w="2070" w:type="dxa"/>
          </w:tcPr>
          <w:p w14:paraId="0FC57FF3" w14:textId="3C28B25C" w:rsidR="00C41AFE" w:rsidRPr="00FE0055" w:rsidRDefault="00C41AFE" w:rsidP="00C41AFE">
            <w:pPr>
              <w:rPr>
                <w:rFonts w:cs="Arial"/>
                <w:color w:val="000000" w:themeColor="text1"/>
                <w:sz w:val="18"/>
                <w:lang w:eastAsia="zh-CN"/>
              </w:rPr>
            </w:pPr>
            <w:r w:rsidRPr="0028524C">
              <w:rPr>
                <w:rFonts w:cs="Arial"/>
                <w:color w:val="000000" w:themeColor="text1"/>
                <w:sz w:val="18"/>
                <w:lang w:eastAsia="zh-CN"/>
              </w:rPr>
              <w:t>File List Mode</w:t>
            </w:r>
          </w:p>
        </w:tc>
        <w:tc>
          <w:tcPr>
            <w:tcW w:w="3510" w:type="dxa"/>
          </w:tcPr>
          <w:p w14:paraId="6AEB1F9A" w14:textId="034123D3" w:rsidR="00C41AFE" w:rsidRDefault="00C41AFE" w:rsidP="00C41AFE">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26CA4AF3" w14:textId="493BA371" w:rsidR="00C41AFE" w:rsidRPr="004467AA" w:rsidRDefault="00C41AFE" w:rsidP="00C41AFE">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w:t>
            </w:r>
          </w:p>
        </w:tc>
        <w:tc>
          <w:tcPr>
            <w:tcW w:w="1350" w:type="dxa"/>
          </w:tcPr>
          <w:p w14:paraId="39AA0333" w14:textId="7990568C" w:rsidR="00C41AFE" w:rsidRPr="003513AE" w:rsidRDefault="00C41AFE" w:rsidP="00C41AFE">
            <w:pPr>
              <w:rPr>
                <w:rFonts w:cs="Arial"/>
                <w:color w:val="000000" w:themeColor="text1"/>
                <w:sz w:val="18"/>
              </w:rPr>
            </w:pPr>
            <w:r w:rsidRPr="003513AE">
              <w:rPr>
                <w:rFonts w:cs="Arial"/>
                <w:color w:val="000000" w:themeColor="text1"/>
                <w:sz w:val="18"/>
              </w:rPr>
              <w:t>NA.</w:t>
            </w:r>
          </w:p>
        </w:tc>
        <w:tc>
          <w:tcPr>
            <w:tcW w:w="1386" w:type="dxa"/>
          </w:tcPr>
          <w:p w14:paraId="4A499AD6" w14:textId="315541AE" w:rsidR="00C41AFE" w:rsidRPr="003513AE" w:rsidRDefault="00C41AFE" w:rsidP="00C41AFE">
            <w:pPr>
              <w:rPr>
                <w:rFonts w:cs="Arial"/>
                <w:color w:val="000000" w:themeColor="text1"/>
                <w:sz w:val="18"/>
              </w:rPr>
            </w:pPr>
            <w:r w:rsidRPr="003513AE">
              <w:rPr>
                <w:rFonts w:cs="Arial"/>
                <w:color w:val="000000" w:themeColor="text1"/>
                <w:sz w:val="18"/>
              </w:rPr>
              <w:t>NA.</w:t>
            </w:r>
          </w:p>
        </w:tc>
      </w:tr>
      <w:tr w:rsidR="00C41AFE" w:rsidRPr="003F473D" w14:paraId="3745592B" w14:textId="77777777" w:rsidTr="00A8568F">
        <w:trPr>
          <w:trHeight w:val="70"/>
        </w:trPr>
        <w:tc>
          <w:tcPr>
            <w:tcW w:w="1885" w:type="dxa"/>
            <w:noWrap/>
          </w:tcPr>
          <w:p w14:paraId="5B150652" w14:textId="5B9332A1" w:rsidR="00C41AFE" w:rsidRPr="00FE0055" w:rsidRDefault="00C41AFE" w:rsidP="00C41AFE">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Folder_Empty_Status</w:t>
            </w:r>
            <w:proofErr w:type="spellEnd"/>
          </w:p>
        </w:tc>
        <w:tc>
          <w:tcPr>
            <w:tcW w:w="2070" w:type="dxa"/>
          </w:tcPr>
          <w:p w14:paraId="50A05C31" w14:textId="5E0639B6" w:rsidR="00C41AFE" w:rsidRPr="00FE0055" w:rsidRDefault="00C41AFE" w:rsidP="00C41AFE">
            <w:pPr>
              <w:rPr>
                <w:rFonts w:cs="Arial"/>
                <w:color w:val="000000" w:themeColor="text1"/>
                <w:sz w:val="18"/>
                <w:lang w:eastAsia="zh-CN"/>
              </w:rPr>
            </w:pPr>
            <w:r w:rsidRPr="0028524C">
              <w:rPr>
                <w:rFonts w:cs="Arial"/>
                <w:color w:val="000000" w:themeColor="text1"/>
                <w:sz w:val="18"/>
                <w:lang w:eastAsia="zh-CN"/>
              </w:rPr>
              <w:t>File Folder Status</w:t>
            </w:r>
          </w:p>
        </w:tc>
        <w:tc>
          <w:tcPr>
            <w:tcW w:w="3510" w:type="dxa"/>
          </w:tcPr>
          <w:p w14:paraId="0EF9DA46" w14:textId="77777777" w:rsidR="00C41AFE" w:rsidRDefault="00C41AFE" w:rsidP="00C41AFE">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32FDACED" w14:textId="3A87C0DC" w:rsidR="00C41AFE" w:rsidRPr="004467AA" w:rsidRDefault="00C41AFE" w:rsidP="00C41AFE">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8DFD3DE" w14:textId="13D48FA8" w:rsidR="00C41AFE" w:rsidRPr="003513AE" w:rsidRDefault="00C41AFE" w:rsidP="00C41AFE">
            <w:pPr>
              <w:rPr>
                <w:rFonts w:cs="Arial"/>
                <w:color w:val="000000" w:themeColor="text1"/>
                <w:sz w:val="18"/>
              </w:rPr>
            </w:pPr>
            <w:r w:rsidRPr="003513AE">
              <w:rPr>
                <w:rFonts w:cs="Arial"/>
                <w:color w:val="000000" w:themeColor="text1"/>
                <w:sz w:val="18"/>
              </w:rPr>
              <w:t>NA.</w:t>
            </w:r>
          </w:p>
        </w:tc>
        <w:tc>
          <w:tcPr>
            <w:tcW w:w="1386" w:type="dxa"/>
          </w:tcPr>
          <w:p w14:paraId="4DCFC856" w14:textId="4A43353F" w:rsidR="00C41AFE" w:rsidRPr="003513AE" w:rsidRDefault="00C41AFE" w:rsidP="00C41AFE">
            <w:pPr>
              <w:rPr>
                <w:rFonts w:cs="Arial"/>
                <w:color w:val="000000" w:themeColor="text1"/>
                <w:sz w:val="18"/>
              </w:rPr>
            </w:pPr>
            <w:r w:rsidRPr="003513AE">
              <w:rPr>
                <w:rFonts w:cs="Arial"/>
                <w:color w:val="000000" w:themeColor="text1"/>
                <w:sz w:val="18"/>
              </w:rPr>
              <w:t>NA.</w:t>
            </w:r>
          </w:p>
        </w:tc>
      </w:tr>
      <w:tr w:rsidR="00C41AFE" w:rsidRPr="003F473D" w14:paraId="2B961F85" w14:textId="77777777" w:rsidTr="00A8568F">
        <w:trPr>
          <w:trHeight w:val="70"/>
        </w:trPr>
        <w:tc>
          <w:tcPr>
            <w:tcW w:w="1885" w:type="dxa"/>
            <w:noWrap/>
          </w:tcPr>
          <w:p w14:paraId="14D6F456" w14:textId="3A033B04" w:rsidR="00C41AFE" w:rsidRDefault="00C41AFE" w:rsidP="00C41AFE">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Folder_Selected_Status</w:t>
            </w:r>
            <w:proofErr w:type="spellEnd"/>
          </w:p>
        </w:tc>
        <w:tc>
          <w:tcPr>
            <w:tcW w:w="2070" w:type="dxa"/>
          </w:tcPr>
          <w:p w14:paraId="15685266" w14:textId="6D690381" w:rsidR="00C41AFE" w:rsidRPr="00DB60D5" w:rsidRDefault="00C41AFE" w:rsidP="00C41AFE">
            <w:pPr>
              <w:rPr>
                <w:rFonts w:cs="Arial"/>
                <w:color w:val="000000" w:themeColor="text1"/>
                <w:sz w:val="18"/>
                <w:lang w:eastAsia="zh-CN"/>
              </w:rPr>
            </w:pPr>
            <w:r w:rsidRPr="0028524C">
              <w:rPr>
                <w:rFonts w:cs="Arial"/>
                <w:color w:val="000000" w:themeColor="text1"/>
                <w:sz w:val="18"/>
                <w:lang w:eastAsia="zh-CN"/>
              </w:rPr>
              <w:t>File Selected Status</w:t>
            </w:r>
          </w:p>
        </w:tc>
        <w:tc>
          <w:tcPr>
            <w:tcW w:w="3510" w:type="dxa"/>
          </w:tcPr>
          <w:p w14:paraId="7F40348B" w14:textId="77777777" w:rsidR="00C41AFE" w:rsidRDefault="00C41AFE" w:rsidP="00C41AFE">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5E2DCDA6" w14:textId="330E4FD3" w:rsidR="00C41AFE" w:rsidRPr="004467AA" w:rsidRDefault="00C41AFE" w:rsidP="00C41AFE">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1E3734CB" w14:textId="182F3758" w:rsidR="00C41AFE" w:rsidRPr="003513AE" w:rsidRDefault="00C41AFE" w:rsidP="00C41AFE">
            <w:pPr>
              <w:rPr>
                <w:rFonts w:cs="Arial"/>
                <w:color w:val="000000" w:themeColor="text1"/>
                <w:sz w:val="18"/>
              </w:rPr>
            </w:pPr>
            <w:r w:rsidRPr="003513AE">
              <w:rPr>
                <w:rFonts w:cs="Arial"/>
                <w:color w:val="000000" w:themeColor="text1"/>
                <w:sz w:val="18"/>
              </w:rPr>
              <w:t>NA.</w:t>
            </w:r>
          </w:p>
        </w:tc>
        <w:tc>
          <w:tcPr>
            <w:tcW w:w="1386" w:type="dxa"/>
          </w:tcPr>
          <w:p w14:paraId="46F12145" w14:textId="666AF7B1" w:rsidR="00C41AFE" w:rsidRPr="003513AE" w:rsidRDefault="00C41AFE" w:rsidP="00C41AFE">
            <w:pPr>
              <w:rPr>
                <w:rFonts w:cs="Arial"/>
                <w:color w:val="000000" w:themeColor="text1"/>
                <w:sz w:val="18"/>
              </w:rPr>
            </w:pPr>
            <w:r w:rsidRPr="003513AE">
              <w:rPr>
                <w:rFonts w:cs="Arial"/>
                <w:color w:val="000000" w:themeColor="text1"/>
                <w:sz w:val="18"/>
              </w:rPr>
              <w:t>NA.</w:t>
            </w:r>
          </w:p>
        </w:tc>
      </w:tr>
      <w:tr w:rsidR="00C41AFE" w:rsidRPr="003F473D" w14:paraId="5DBEA062" w14:textId="77777777" w:rsidTr="00A8568F">
        <w:trPr>
          <w:trHeight w:val="70"/>
        </w:trPr>
        <w:tc>
          <w:tcPr>
            <w:tcW w:w="1885" w:type="dxa"/>
            <w:noWrap/>
          </w:tcPr>
          <w:p w14:paraId="60345E8B" w14:textId="081EFE8F" w:rsidR="00C41AFE" w:rsidRDefault="00C41AFE" w:rsidP="00C41AFE">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File_Selected_Qty</w:t>
            </w:r>
            <w:proofErr w:type="spellEnd"/>
          </w:p>
        </w:tc>
        <w:tc>
          <w:tcPr>
            <w:tcW w:w="2070" w:type="dxa"/>
          </w:tcPr>
          <w:p w14:paraId="541BD4A2" w14:textId="44991499" w:rsidR="00C41AFE" w:rsidRPr="00DB60D5" w:rsidRDefault="00C41AFE" w:rsidP="00C41AFE">
            <w:pPr>
              <w:rPr>
                <w:rFonts w:cs="Arial"/>
                <w:color w:val="000000" w:themeColor="text1"/>
                <w:sz w:val="18"/>
                <w:lang w:eastAsia="zh-CN"/>
              </w:rPr>
            </w:pPr>
            <w:r w:rsidRPr="0028524C">
              <w:rPr>
                <w:rFonts w:cs="Arial" w:hint="eastAsia"/>
                <w:color w:val="000000" w:themeColor="text1"/>
                <w:sz w:val="18"/>
                <w:lang w:eastAsia="zh-CN"/>
              </w:rPr>
              <w:t>Q</w:t>
            </w:r>
            <w:r w:rsidRPr="0028524C">
              <w:rPr>
                <w:rFonts w:cs="Arial"/>
                <w:color w:val="000000" w:themeColor="text1"/>
                <w:sz w:val="18"/>
                <w:lang w:eastAsia="zh-CN"/>
              </w:rPr>
              <w:t>ty of Files Selected</w:t>
            </w:r>
          </w:p>
        </w:tc>
        <w:tc>
          <w:tcPr>
            <w:tcW w:w="3510" w:type="dxa"/>
          </w:tcPr>
          <w:p w14:paraId="1BC1C705" w14:textId="77777777" w:rsidR="00C41AFE" w:rsidRDefault="00C41AFE" w:rsidP="00C41AFE">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4AB93865" w14:textId="2CB4864A" w:rsidR="00C41AFE" w:rsidRPr="004467AA" w:rsidRDefault="00C41AFE" w:rsidP="00C41AFE">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4</w:t>
            </w:r>
          </w:p>
        </w:tc>
        <w:tc>
          <w:tcPr>
            <w:tcW w:w="1350" w:type="dxa"/>
          </w:tcPr>
          <w:p w14:paraId="3EB569F6" w14:textId="446D3A47" w:rsidR="00C41AFE" w:rsidRPr="003513AE" w:rsidRDefault="00C41AFE" w:rsidP="00C41AFE">
            <w:pPr>
              <w:rPr>
                <w:rFonts w:cs="Arial"/>
                <w:color w:val="000000" w:themeColor="text1"/>
                <w:sz w:val="18"/>
              </w:rPr>
            </w:pPr>
            <w:r w:rsidRPr="003513AE">
              <w:rPr>
                <w:rFonts w:cs="Arial"/>
                <w:color w:val="000000" w:themeColor="text1"/>
                <w:sz w:val="18"/>
              </w:rPr>
              <w:t>NA.</w:t>
            </w:r>
          </w:p>
        </w:tc>
        <w:tc>
          <w:tcPr>
            <w:tcW w:w="1386" w:type="dxa"/>
          </w:tcPr>
          <w:p w14:paraId="50AED217" w14:textId="2D618A3D" w:rsidR="00C41AFE" w:rsidRPr="003513AE" w:rsidRDefault="00C41AFE" w:rsidP="00C41AFE">
            <w:pPr>
              <w:rPr>
                <w:rFonts w:cs="Arial"/>
                <w:color w:val="000000" w:themeColor="text1"/>
                <w:sz w:val="18"/>
              </w:rPr>
            </w:pPr>
            <w:r w:rsidRPr="003513AE">
              <w:rPr>
                <w:rFonts w:cs="Arial"/>
                <w:color w:val="000000" w:themeColor="text1"/>
                <w:sz w:val="18"/>
              </w:rPr>
              <w:t>NA.</w:t>
            </w:r>
          </w:p>
        </w:tc>
      </w:tr>
      <w:tr w:rsidR="00C41AFE" w:rsidRPr="003F473D" w14:paraId="66BFFDCF" w14:textId="77777777" w:rsidTr="00A8568F">
        <w:trPr>
          <w:trHeight w:val="70"/>
        </w:trPr>
        <w:tc>
          <w:tcPr>
            <w:tcW w:w="1885" w:type="dxa"/>
            <w:noWrap/>
          </w:tcPr>
          <w:p w14:paraId="741A93E4" w14:textId="77777777" w:rsidR="00C41AFE" w:rsidRDefault="00C41AFE" w:rsidP="00C41AFE">
            <w:pPr>
              <w:overflowPunct/>
              <w:autoSpaceDE/>
              <w:autoSpaceDN/>
              <w:adjustRightInd/>
              <w:textAlignment w:val="auto"/>
              <w:rPr>
                <w:rFonts w:cs="Arial"/>
                <w:color w:val="000000" w:themeColor="text1"/>
                <w:sz w:val="18"/>
                <w:lang w:eastAsia="zh-CN"/>
              </w:rPr>
            </w:pPr>
          </w:p>
        </w:tc>
        <w:tc>
          <w:tcPr>
            <w:tcW w:w="2070" w:type="dxa"/>
          </w:tcPr>
          <w:p w14:paraId="3AA87C60" w14:textId="77777777" w:rsidR="00C41AFE" w:rsidRPr="0028524C" w:rsidRDefault="00C41AFE" w:rsidP="00C41AFE">
            <w:pPr>
              <w:rPr>
                <w:rFonts w:cs="Arial"/>
                <w:color w:val="000000" w:themeColor="text1"/>
                <w:sz w:val="18"/>
                <w:lang w:eastAsia="zh-CN"/>
              </w:rPr>
            </w:pPr>
          </w:p>
        </w:tc>
        <w:tc>
          <w:tcPr>
            <w:tcW w:w="3510" w:type="dxa"/>
          </w:tcPr>
          <w:p w14:paraId="6CB8541A" w14:textId="77777777" w:rsidR="00C41AFE" w:rsidRPr="004467AA" w:rsidRDefault="00C41AFE" w:rsidP="00C41AFE">
            <w:pPr>
              <w:rPr>
                <w:rFonts w:cs="Arial"/>
                <w:b/>
                <w:bCs/>
                <w:sz w:val="18"/>
                <w:szCs w:val="22"/>
              </w:rPr>
            </w:pPr>
          </w:p>
        </w:tc>
        <w:tc>
          <w:tcPr>
            <w:tcW w:w="1350" w:type="dxa"/>
          </w:tcPr>
          <w:p w14:paraId="767F527E" w14:textId="77777777" w:rsidR="00C41AFE" w:rsidRPr="003513AE" w:rsidRDefault="00C41AFE" w:rsidP="00C41AFE">
            <w:pPr>
              <w:rPr>
                <w:rFonts w:cs="Arial"/>
                <w:color w:val="000000" w:themeColor="text1"/>
                <w:sz w:val="18"/>
              </w:rPr>
            </w:pPr>
          </w:p>
        </w:tc>
        <w:tc>
          <w:tcPr>
            <w:tcW w:w="1386" w:type="dxa"/>
          </w:tcPr>
          <w:p w14:paraId="0D8C9F17" w14:textId="77777777" w:rsidR="00C41AFE" w:rsidRPr="003513AE" w:rsidRDefault="00C41AFE" w:rsidP="00C41AFE">
            <w:pPr>
              <w:rPr>
                <w:rFonts w:cs="Arial"/>
                <w:color w:val="000000" w:themeColor="text1"/>
                <w:sz w:val="18"/>
              </w:rPr>
            </w:pPr>
          </w:p>
        </w:tc>
      </w:tr>
    </w:tbl>
    <w:p w14:paraId="7A7A9CDC" w14:textId="5026A175" w:rsidR="004A0279" w:rsidRPr="00702453" w:rsidRDefault="004A0279" w:rsidP="004A0279">
      <w:pPr>
        <w:pStyle w:val="Caption"/>
      </w:pPr>
      <w:bookmarkStart w:id="235" w:name="_Toc115792406"/>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16</w:t>
      </w:r>
      <w:r>
        <w:rPr>
          <w:noProof/>
        </w:rPr>
        <w:fldChar w:fldCharType="end"/>
      </w:r>
      <w:r w:rsidRPr="00702453">
        <w:t xml:space="preserve">: </w:t>
      </w:r>
      <w:r>
        <w:t xml:space="preserve">Output Signal mappings of Function </w:t>
      </w:r>
      <w:r w:rsidR="00791060">
        <w:rPr>
          <w:lang w:val="en-GB"/>
        </w:rPr>
        <w:t>Playback List Display</w:t>
      </w:r>
      <w:bookmarkEnd w:id="235"/>
    </w:p>
    <w:p w14:paraId="4CE0A6BF" w14:textId="77777777" w:rsidR="004A0279" w:rsidRPr="00612064" w:rsidRDefault="004A0279" w:rsidP="004A0279">
      <w:pPr>
        <w:spacing w:before="20"/>
        <w:rPr>
          <w:vanish/>
        </w:rPr>
      </w:pPr>
    </w:p>
    <w:p w14:paraId="6169CCEB" w14:textId="77777777" w:rsidR="004A0279" w:rsidRDefault="004A0279" w:rsidP="004A0279">
      <w:pPr>
        <w:pStyle w:val="Heading6"/>
      </w:pPr>
      <w:bookmarkStart w:id="236" w:name="_Toc122965491"/>
      <w:r>
        <w:t>Parameters</w:t>
      </w:r>
      <w:bookmarkEnd w:id="236"/>
    </w:p>
    <w:p w14:paraId="32E743EA" w14:textId="77777777" w:rsidR="004A0279" w:rsidRPr="0069522E" w:rsidRDefault="004A0279" w:rsidP="004A0279">
      <w:r>
        <w:t>NA.</w:t>
      </w:r>
    </w:p>
    <w:p w14:paraId="6D253B1A" w14:textId="77777777" w:rsidR="004A0279" w:rsidRDefault="004A0279" w:rsidP="004A0279">
      <w:pPr>
        <w:pStyle w:val="Heading6"/>
      </w:pPr>
      <w:bookmarkStart w:id="237" w:name="_Toc122965492"/>
      <w:r>
        <w:t>Interface</w:t>
      </w:r>
      <w:r w:rsidRPr="003E2313">
        <w:t xml:space="preserve"> Requirements</w:t>
      </w:r>
      <w:bookmarkEnd w:id="237"/>
    </w:p>
    <w:p w14:paraId="48593F25" w14:textId="77777777" w:rsidR="004A0279" w:rsidRPr="002E23A3" w:rsidRDefault="004A0279" w:rsidP="004A0279">
      <w:pPr>
        <w:rPr>
          <w:lang w:val="en-GB"/>
        </w:rPr>
      </w:pPr>
      <w:r w:rsidRPr="002E23A3">
        <w:rPr>
          <w:lang w:val="en-GB"/>
        </w:rPr>
        <w:t>Refer to DVR UART protocol.</w:t>
      </w:r>
    </w:p>
    <w:p w14:paraId="22D83B18" w14:textId="77777777" w:rsidR="004A0279" w:rsidRDefault="004A0279" w:rsidP="004A0279">
      <w:pPr>
        <w:pStyle w:val="Heading5"/>
        <w:rPr>
          <w:lang w:val="en-GB"/>
        </w:rPr>
      </w:pPr>
      <w:bookmarkStart w:id="238" w:name="_Toc122965493"/>
      <w:r>
        <w:rPr>
          <w:lang w:val="en-GB"/>
        </w:rPr>
        <w:t>Function Requirements</w:t>
      </w:r>
      <w:bookmarkEnd w:id="238"/>
    </w:p>
    <w:p w14:paraId="5C5FDA97" w14:textId="45543CF7" w:rsidR="004A0279" w:rsidRDefault="009603C7" w:rsidP="004A0279">
      <w:pPr>
        <w:pStyle w:val="Heading6"/>
        <w:rPr>
          <w:lang w:val="en-GB"/>
        </w:rPr>
      </w:pPr>
      <w:bookmarkStart w:id="239" w:name="_Toc122965494"/>
      <w:r>
        <w:rPr>
          <w:lang w:val="en-GB"/>
        </w:rPr>
        <w:lastRenderedPageBreak/>
        <w:t xml:space="preserve">Enter </w:t>
      </w:r>
      <w:r w:rsidR="00675573">
        <w:rPr>
          <w:lang w:val="en-GB"/>
        </w:rPr>
        <w:t>Normal Data Playback List</w:t>
      </w:r>
      <w:r w:rsidR="004A0279">
        <w:rPr>
          <w:lang w:val="en-GB"/>
        </w:rPr>
        <w:t xml:space="preserve"> </w:t>
      </w:r>
      <w:r>
        <w:rPr>
          <w:lang w:val="en-GB"/>
        </w:rPr>
        <w:t>Page</w:t>
      </w:r>
      <w:bookmarkEnd w:id="239"/>
    </w:p>
    <w:p w14:paraId="6451A8A5" w14:textId="3ADDEC60" w:rsidR="004A0279" w:rsidRDefault="008959D1" w:rsidP="004A0279">
      <w:r>
        <w:t>When</w:t>
      </w:r>
      <w:r w:rsidR="004A0279" w:rsidRPr="008F776D">
        <w:t xml:space="preserve"> </w:t>
      </w:r>
      <w:r w:rsidR="00C70809" w:rsidRPr="008F776D">
        <w:t xml:space="preserve">customer wants to enter </w:t>
      </w:r>
      <w:r w:rsidR="005C726D">
        <w:t>normal data playback</w:t>
      </w:r>
      <w:r w:rsidR="00C9303A">
        <w:t xml:space="preserve"> list</w:t>
      </w:r>
      <w:r w:rsidR="005C726D">
        <w:t xml:space="preserve"> </w:t>
      </w:r>
      <w:r w:rsidR="00BC5986">
        <w:t>page</w:t>
      </w:r>
      <w:r w:rsidR="004A0279">
        <w:t>, APIM shall input below msg:</w:t>
      </w:r>
    </w:p>
    <w:p w14:paraId="2BBFC152" w14:textId="290B922B" w:rsidR="004A0279" w:rsidRPr="00536B33" w:rsidRDefault="004A0279" w:rsidP="002E1278">
      <w:pPr>
        <w:pStyle w:val="ListParagraph"/>
        <w:numPr>
          <w:ilvl w:val="0"/>
          <w:numId w:val="16"/>
        </w:numPr>
        <w:rPr>
          <w:rFonts w:ascii="Arial" w:hAnsi="Arial"/>
          <w:i/>
          <w:iCs/>
        </w:rPr>
      </w:pPr>
      <w:r w:rsidRPr="00536B33">
        <w:rPr>
          <w:rFonts w:ascii="Arial" w:hAnsi="Arial"/>
          <w:i/>
          <w:iCs/>
        </w:rPr>
        <w:t xml:space="preserve">HMI Command == </w:t>
      </w:r>
      <w:r w:rsidR="00675573" w:rsidRPr="00675573">
        <w:rPr>
          <w:rFonts w:ascii="Arial" w:hAnsi="Arial"/>
          <w:i/>
          <w:iCs/>
        </w:rPr>
        <w:t>Enter</w:t>
      </w:r>
      <w:r w:rsidR="008F776D">
        <w:rPr>
          <w:rFonts w:ascii="Arial" w:hAnsi="Arial"/>
          <w:i/>
          <w:iCs/>
        </w:rPr>
        <w:t xml:space="preserve"> Normal Data Page</w:t>
      </w:r>
    </w:p>
    <w:p w14:paraId="7C6EDFF6" w14:textId="77777777" w:rsidR="005E6DA5" w:rsidRDefault="005E6DA5" w:rsidP="004A0279"/>
    <w:p w14:paraId="1E127B7E" w14:textId="77777777" w:rsidR="005E6DA5" w:rsidRDefault="005E6DA5" w:rsidP="005E6DA5">
      <w:r>
        <w:t>Command Reception:</w:t>
      </w:r>
    </w:p>
    <w:p w14:paraId="76683888" w14:textId="2520EDCC" w:rsidR="004A0279" w:rsidRDefault="004A0279" w:rsidP="004A0279">
      <w:r>
        <w:t>O</w:t>
      </w:r>
      <w:r>
        <w:rPr>
          <w:rFonts w:hint="eastAsia"/>
          <w:lang w:eastAsia="zh-CN"/>
        </w:rPr>
        <w:t>nce</w:t>
      </w:r>
      <w:r>
        <w:t xml:space="preserve"> IDCM receives the command, </w:t>
      </w:r>
      <w:r w:rsidR="0028698E">
        <w:t>should</w:t>
      </w:r>
      <w:r>
        <w:t xml:space="preserve"> response below msg:</w:t>
      </w:r>
    </w:p>
    <w:p w14:paraId="174DC021" w14:textId="491E5C96" w:rsidR="004A0279" w:rsidRDefault="004A0279"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D27D70" w:rsidRPr="00675573">
        <w:rPr>
          <w:rFonts w:ascii="Arial" w:hAnsi="Arial"/>
          <w:i/>
          <w:iCs/>
        </w:rPr>
        <w:t>Enter</w:t>
      </w:r>
      <w:r w:rsidR="00D27D70">
        <w:rPr>
          <w:rFonts w:ascii="Arial" w:hAnsi="Arial"/>
          <w:i/>
          <w:iCs/>
        </w:rPr>
        <w:t xml:space="preserve"> Normal Data Page</w:t>
      </w:r>
    </w:p>
    <w:p w14:paraId="1CD07C3F" w14:textId="2DE61B48" w:rsidR="004A0279" w:rsidRDefault="004A0279"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006A6A9F" w:rsidRPr="006A6A9F">
        <w:rPr>
          <w:rFonts w:ascii="Arial" w:hAnsi="Arial"/>
        </w:rPr>
        <w:t xml:space="preserve"> </w:t>
      </w:r>
      <w:r w:rsidR="006A6A9F" w:rsidRPr="00481D0A">
        <w:rPr>
          <w:rFonts w:ascii="Arial" w:hAnsi="Arial"/>
        </w:rPr>
        <w:t xml:space="preserve">or </w:t>
      </w:r>
      <w:r w:rsidR="006A6A9F" w:rsidRPr="008D3855">
        <w:rPr>
          <w:rFonts w:ascii="Arial" w:hAnsi="Arial" w:hint="eastAsia"/>
          <w:i/>
          <w:iCs/>
        </w:rPr>
        <w:t xml:space="preserve">Command </w:t>
      </w:r>
      <w:r w:rsidR="006A6A9F" w:rsidRPr="008D3855">
        <w:rPr>
          <w:rFonts w:ascii="Arial" w:hAnsi="Arial"/>
          <w:i/>
          <w:iCs/>
        </w:rPr>
        <w:t>R</w:t>
      </w:r>
      <w:r w:rsidR="006A6A9F" w:rsidRPr="008D3855">
        <w:rPr>
          <w:rFonts w:ascii="Arial" w:hAnsi="Arial" w:hint="eastAsia"/>
          <w:i/>
          <w:iCs/>
        </w:rPr>
        <w:t>eception</w:t>
      </w:r>
      <w:r w:rsidR="006A6A9F" w:rsidRPr="008D3855">
        <w:rPr>
          <w:rFonts w:ascii="Arial" w:hAnsi="Arial"/>
          <w:i/>
          <w:iCs/>
        </w:rPr>
        <w:t xml:space="preserve"> </w:t>
      </w:r>
      <w:r w:rsidR="006A6A9F">
        <w:rPr>
          <w:rFonts w:ascii="Arial" w:hAnsi="Arial"/>
          <w:i/>
          <w:iCs/>
        </w:rPr>
        <w:t>Failed</w:t>
      </w:r>
    </w:p>
    <w:p w14:paraId="3F6C3767" w14:textId="68F252CB" w:rsidR="00853721" w:rsidRDefault="00853721" w:rsidP="00853721">
      <w:r>
        <w:t>APIM HMI control</w:t>
      </w:r>
      <w:r w:rsidR="0033390F">
        <w:t xml:space="preserve"> if </w:t>
      </w:r>
      <w:r w:rsidR="0033390F" w:rsidRPr="008D3855">
        <w:rPr>
          <w:rFonts w:hint="eastAsia"/>
          <w:i/>
          <w:iCs/>
        </w:rPr>
        <w:t xml:space="preserve">Command </w:t>
      </w:r>
      <w:r w:rsidR="0033390F" w:rsidRPr="008D3855">
        <w:rPr>
          <w:i/>
          <w:iCs/>
        </w:rPr>
        <w:t>R</w:t>
      </w:r>
      <w:r w:rsidR="0033390F" w:rsidRPr="008D3855">
        <w:rPr>
          <w:rFonts w:hint="eastAsia"/>
          <w:i/>
          <w:iCs/>
        </w:rPr>
        <w:t>eception</w:t>
      </w:r>
      <w:r w:rsidR="0033390F" w:rsidRPr="008D3855">
        <w:rPr>
          <w:i/>
          <w:iCs/>
        </w:rPr>
        <w:t xml:space="preserve"> Succeed</w:t>
      </w:r>
      <w:r>
        <w:t>:</w:t>
      </w:r>
    </w:p>
    <w:p w14:paraId="16702A9A" w14:textId="2FF30748" w:rsidR="005B05D9" w:rsidRPr="005B05D9" w:rsidRDefault="005B05D9" w:rsidP="00853721">
      <w:pPr>
        <w:pStyle w:val="ListParagraph"/>
        <w:numPr>
          <w:ilvl w:val="0"/>
          <w:numId w:val="15"/>
        </w:numPr>
        <w:rPr>
          <w:rFonts w:ascii="Arial" w:hAnsi="Arial"/>
        </w:rPr>
      </w:pPr>
      <w:r w:rsidRPr="005B05D9">
        <w:rPr>
          <w:rFonts w:ascii="Arial" w:hAnsi="Arial"/>
        </w:rPr>
        <w:t>APIM should enter the normal data playback list page.</w:t>
      </w:r>
    </w:p>
    <w:p w14:paraId="3596393E" w14:textId="196B1872" w:rsidR="00853721" w:rsidRDefault="00853721" w:rsidP="00853721">
      <w:pPr>
        <w:pStyle w:val="ListParagraph"/>
        <w:numPr>
          <w:ilvl w:val="0"/>
          <w:numId w:val="15"/>
        </w:numPr>
        <w:rPr>
          <w:rFonts w:ascii="Arial" w:hAnsi="Arial"/>
          <w:i/>
          <w:iCs/>
        </w:rPr>
      </w:pPr>
      <w:r>
        <w:rPr>
          <w:rFonts w:ascii="Arial" w:hAnsi="Arial"/>
        </w:rPr>
        <w:t>APIM should display a loading animation</w:t>
      </w:r>
      <w:r>
        <w:rPr>
          <w:rFonts w:ascii="Arial" w:hAnsi="Arial"/>
          <w:i/>
          <w:iCs/>
        </w:rPr>
        <w:t>.</w:t>
      </w:r>
    </w:p>
    <w:p w14:paraId="3C95853C" w14:textId="5262BC08" w:rsidR="005B05D9" w:rsidRPr="005B05D9" w:rsidRDefault="005B05D9" w:rsidP="005B05D9">
      <w:pPr>
        <w:jc w:val="center"/>
      </w:pPr>
      <w:r>
        <w:rPr>
          <w:noProof/>
        </w:rPr>
        <w:drawing>
          <wp:inline distT="0" distB="0" distL="0" distR="0" wp14:anchorId="30D45945" wp14:editId="2439A5B3">
            <wp:extent cx="3571336" cy="21428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5922" cy="2145553"/>
                    </a:xfrm>
                    <a:prstGeom prst="rect">
                      <a:avLst/>
                    </a:prstGeom>
                  </pic:spPr>
                </pic:pic>
              </a:graphicData>
            </a:graphic>
          </wp:inline>
        </w:drawing>
      </w:r>
    </w:p>
    <w:p w14:paraId="3964FAF5" w14:textId="77777777" w:rsidR="007F2570" w:rsidRDefault="007F2570" w:rsidP="005C726D"/>
    <w:p w14:paraId="157B7E54" w14:textId="77777777" w:rsidR="0013723E" w:rsidRDefault="0013723E" w:rsidP="0013723E">
      <w:r>
        <w:t>Command Execution:</w:t>
      </w:r>
    </w:p>
    <w:p w14:paraId="040CB4EB" w14:textId="69CB201D" w:rsidR="005C726D" w:rsidRDefault="00AD18F4" w:rsidP="005C726D">
      <w:r>
        <w:t xml:space="preserve">After switch to normal data playback </w:t>
      </w:r>
      <w:r>
        <w:rPr>
          <w:rFonts w:hint="eastAsia"/>
          <w:lang w:eastAsia="zh-CN"/>
        </w:rPr>
        <w:t>list</w:t>
      </w:r>
      <w:r>
        <w:t xml:space="preserve"> page,</w:t>
      </w:r>
      <w:r w:rsidR="005C726D">
        <w:t xml:space="preserve"> IDCM should feedback below command result:</w:t>
      </w:r>
    </w:p>
    <w:p w14:paraId="76855570" w14:textId="786A186E" w:rsidR="005C726D" w:rsidRDefault="005C726D"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99740E" w:rsidRPr="00675573">
        <w:rPr>
          <w:rFonts w:ascii="Arial" w:hAnsi="Arial"/>
          <w:i/>
          <w:iCs/>
        </w:rPr>
        <w:t>Enter</w:t>
      </w:r>
      <w:r w:rsidR="0099740E">
        <w:rPr>
          <w:rFonts w:ascii="Arial" w:hAnsi="Arial"/>
          <w:i/>
          <w:iCs/>
        </w:rPr>
        <w:t xml:space="preserve"> Normal Data Page</w:t>
      </w:r>
    </w:p>
    <w:p w14:paraId="742BA11F" w14:textId="2A783A78" w:rsidR="005C726D" w:rsidRDefault="005C726D"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00BD498A" w:rsidRPr="00BD498A">
        <w:rPr>
          <w:rFonts w:ascii="Arial" w:hAnsi="Arial"/>
          <w:i/>
          <w:iCs/>
        </w:rPr>
        <w:t xml:space="preserve"> </w:t>
      </w:r>
      <w:r w:rsidR="00BD498A">
        <w:rPr>
          <w:rFonts w:ascii="Arial" w:hAnsi="Arial"/>
          <w:i/>
          <w:iCs/>
        </w:rPr>
        <w:t xml:space="preserve">or </w:t>
      </w:r>
      <w:r w:rsidR="00BD498A" w:rsidRPr="003331F4">
        <w:rPr>
          <w:rFonts w:ascii="Arial" w:hAnsi="Arial"/>
          <w:i/>
          <w:iCs/>
        </w:rPr>
        <w:t xml:space="preserve">Execution </w:t>
      </w:r>
      <w:r w:rsidR="00BD498A">
        <w:rPr>
          <w:rFonts w:ascii="Arial" w:hAnsi="Arial"/>
          <w:i/>
          <w:iCs/>
        </w:rPr>
        <w:t>Failed</w:t>
      </w:r>
    </w:p>
    <w:p w14:paraId="2A7A59A5" w14:textId="05ECB5A3" w:rsidR="00B958DA" w:rsidRDefault="00E95356" w:rsidP="004A0279">
      <w:r w:rsidRPr="00EE3934">
        <w:rPr>
          <w:highlight w:val="yellow"/>
        </w:rPr>
        <w:t xml:space="preserve">If </w:t>
      </w:r>
      <w:r w:rsidRPr="00EE3934">
        <w:rPr>
          <w:i/>
          <w:iCs/>
          <w:highlight w:val="yellow"/>
        </w:rPr>
        <w:t xml:space="preserve">Execution </w:t>
      </w:r>
      <w:commentRangeStart w:id="240"/>
      <w:r w:rsidRPr="00EE3934">
        <w:rPr>
          <w:i/>
          <w:iCs/>
          <w:highlight w:val="yellow"/>
        </w:rPr>
        <w:t>Succeed</w:t>
      </w:r>
      <w:commentRangeEnd w:id="240"/>
      <w:r w:rsidR="00EE3934">
        <w:rPr>
          <w:rStyle w:val="CommentReference"/>
          <w:rFonts w:ascii="Times New Roman" w:hAnsi="Times New Roman"/>
        </w:rPr>
        <w:commentReference w:id="240"/>
      </w:r>
      <w:r w:rsidR="0092429B">
        <w:t>, IDCM should update below information to APIM periodically</w:t>
      </w:r>
      <w:r w:rsidR="003860D5">
        <w:t xml:space="preserve"> until customer leaves this page</w:t>
      </w:r>
      <w:r w:rsidR="0092429B">
        <w:t>:</w:t>
      </w:r>
    </w:p>
    <w:p w14:paraId="14AD1686" w14:textId="06EDC339" w:rsidR="00930146" w:rsidRPr="002F06D1" w:rsidRDefault="00930146" w:rsidP="00930146">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Pr>
          <w:rFonts w:ascii="Arial" w:hAnsi="Arial"/>
          <w:i/>
          <w:iCs/>
        </w:rPr>
        <w:t>=</w:t>
      </w:r>
      <w:r w:rsidRPr="00AE4D1C">
        <w:rPr>
          <w:rFonts w:ascii="Arial" w:hAnsi="Arial"/>
          <w:i/>
          <w:iCs/>
        </w:rPr>
        <w:t xml:space="preserve"> </w:t>
      </w:r>
      <w:r w:rsidRPr="00B05FAD">
        <w:rPr>
          <w:rFonts w:ascii="Arial" w:hAnsi="Arial"/>
          <w:i/>
          <w:iCs/>
        </w:rPr>
        <w:t xml:space="preserve">Normal </w:t>
      </w:r>
      <w:r w:rsidR="00385BCF">
        <w:rPr>
          <w:rFonts w:ascii="Arial" w:hAnsi="Arial"/>
          <w:i/>
          <w:iCs/>
        </w:rPr>
        <w:t>Data</w:t>
      </w:r>
      <w:r w:rsidRPr="00B05FAD">
        <w:rPr>
          <w:rFonts w:ascii="Arial" w:hAnsi="Arial"/>
          <w:i/>
          <w:iCs/>
        </w:rPr>
        <w:t xml:space="preserve"> List </w:t>
      </w:r>
      <w:r w:rsidRPr="001E79E6">
        <w:rPr>
          <w:rFonts w:ascii="Arial" w:hAnsi="Arial"/>
          <w:i/>
          <w:iCs/>
        </w:rPr>
        <w:t>Page</w:t>
      </w:r>
    </w:p>
    <w:p w14:paraId="2ACA67BF" w14:textId="23EB6F40" w:rsidR="004B207C" w:rsidRDefault="00A42FC8" w:rsidP="004B207C">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sidR="004B207C" w:rsidRPr="00AE4D1C">
        <w:rPr>
          <w:rFonts w:ascii="Arial" w:hAnsi="Arial"/>
          <w:i/>
          <w:iCs/>
        </w:rPr>
        <w:t>=</w:t>
      </w:r>
      <w:r w:rsidR="004B207C">
        <w:rPr>
          <w:rFonts w:ascii="Arial" w:hAnsi="Arial"/>
          <w:i/>
          <w:iCs/>
        </w:rPr>
        <w:t>=</w:t>
      </w:r>
      <w:r w:rsidR="004B207C" w:rsidRPr="00AE4D1C">
        <w:rPr>
          <w:rFonts w:ascii="Arial" w:hAnsi="Arial"/>
          <w:i/>
          <w:iCs/>
        </w:rPr>
        <w:t xml:space="preserve"> </w:t>
      </w:r>
      <w:r w:rsidR="00BD69EA">
        <w:rPr>
          <w:rFonts w:ascii="Arial" w:hAnsi="Arial"/>
          <w:i/>
          <w:iCs/>
        </w:rPr>
        <w:t>List Mode</w:t>
      </w:r>
    </w:p>
    <w:p w14:paraId="44902A07" w14:textId="3D63FAC1" w:rsidR="00930146" w:rsidRPr="00930146" w:rsidRDefault="00930146" w:rsidP="004B207C">
      <w:pPr>
        <w:pStyle w:val="ListParagraph"/>
        <w:numPr>
          <w:ilvl w:val="0"/>
          <w:numId w:val="15"/>
        </w:numPr>
        <w:rPr>
          <w:rFonts w:ascii="Arial" w:hAnsi="Arial"/>
          <w:i/>
          <w:iCs/>
        </w:rPr>
      </w:pPr>
      <w:r w:rsidRPr="00517B91">
        <w:rPr>
          <w:rFonts w:ascii="Arial" w:hAnsi="Arial"/>
          <w:i/>
          <w:iCs/>
        </w:rPr>
        <w:t>File Folder Status</w:t>
      </w:r>
      <w:r w:rsidR="00C50440">
        <w:rPr>
          <w:rFonts w:ascii="Arial" w:hAnsi="Arial"/>
          <w:i/>
          <w:iCs/>
        </w:rPr>
        <w:t xml:space="preserve"> == Empty or Not Empty</w:t>
      </w:r>
    </w:p>
    <w:p w14:paraId="22C9BA22" w14:textId="1607CDC7" w:rsidR="00930146" w:rsidRPr="00930146" w:rsidRDefault="00930146" w:rsidP="004B207C">
      <w:pPr>
        <w:pStyle w:val="ListParagraph"/>
        <w:numPr>
          <w:ilvl w:val="0"/>
          <w:numId w:val="15"/>
        </w:numPr>
        <w:rPr>
          <w:rFonts w:ascii="Arial" w:hAnsi="Arial"/>
          <w:i/>
          <w:iCs/>
        </w:rPr>
      </w:pPr>
      <w:r w:rsidRPr="00517B91">
        <w:rPr>
          <w:rFonts w:ascii="Arial" w:hAnsi="Arial"/>
          <w:i/>
          <w:iCs/>
        </w:rPr>
        <w:t>File Selected Status</w:t>
      </w:r>
      <w:r w:rsidR="00C50440">
        <w:rPr>
          <w:rFonts w:ascii="Arial" w:hAnsi="Arial"/>
          <w:i/>
          <w:iCs/>
        </w:rPr>
        <w:t xml:space="preserve"> == All Unselected</w:t>
      </w:r>
    </w:p>
    <w:p w14:paraId="5F8E98DE" w14:textId="61DD948B" w:rsidR="00930146" w:rsidRPr="002F06D1" w:rsidRDefault="00930146" w:rsidP="004B207C">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sidR="00C50440">
        <w:rPr>
          <w:rFonts w:ascii="Arial" w:hAnsi="Arial"/>
          <w:i/>
          <w:iCs/>
        </w:rPr>
        <w:t xml:space="preserve"> == 0x</w:t>
      </w:r>
      <w:r w:rsidR="00994A04">
        <w:rPr>
          <w:rFonts w:ascii="Arial" w:hAnsi="Arial"/>
          <w:i/>
          <w:iCs/>
        </w:rPr>
        <w:t>0</w:t>
      </w:r>
      <w:r w:rsidR="00253F62">
        <w:rPr>
          <w:rFonts w:ascii="Arial" w:hAnsi="Arial"/>
          <w:i/>
          <w:iCs/>
        </w:rPr>
        <w:t>0</w:t>
      </w:r>
    </w:p>
    <w:p w14:paraId="2F78E88B" w14:textId="77777777" w:rsidR="00B958DA" w:rsidRDefault="00B958DA" w:rsidP="00B958DA">
      <w:r>
        <w:t>APIM HMI control:</w:t>
      </w:r>
    </w:p>
    <w:p w14:paraId="1BEAC88B" w14:textId="69119F2E" w:rsidR="004C3AD2" w:rsidRDefault="004C3AD2" w:rsidP="00B958DA">
      <w:pPr>
        <w:pStyle w:val="ListParagraph"/>
        <w:numPr>
          <w:ilvl w:val="0"/>
          <w:numId w:val="15"/>
        </w:numPr>
        <w:rPr>
          <w:rFonts w:ascii="Arial" w:hAnsi="Arial"/>
          <w:i/>
          <w:iCs/>
        </w:rPr>
      </w:pPr>
      <w:r w:rsidRPr="004C3AD2">
        <w:rPr>
          <w:rFonts w:ascii="Arial" w:hAnsi="Arial"/>
        </w:rPr>
        <w:t>I</w:t>
      </w:r>
      <w:r w:rsidRPr="004C3AD2">
        <w:rPr>
          <w:rFonts w:ascii="Arial" w:hAnsi="Arial" w:hint="eastAsia"/>
          <w:lang w:eastAsia="zh-CN"/>
        </w:rPr>
        <w:t>f</w:t>
      </w:r>
      <w:r>
        <w:rPr>
          <w:rFonts w:ascii="Arial" w:hAnsi="Arial"/>
          <w:i/>
          <w:iCs/>
          <w:lang w:eastAsia="zh-CN"/>
        </w:rPr>
        <w:t xml:space="preserve"> </w:t>
      </w:r>
      <w:r w:rsidRPr="00517B91">
        <w:rPr>
          <w:rFonts w:ascii="Arial" w:hAnsi="Arial"/>
          <w:i/>
          <w:iCs/>
        </w:rPr>
        <w:t>File Folder Status</w:t>
      </w:r>
      <w:r>
        <w:rPr>
          <w:rFonts w:ascii="Arial" w:hAnsi="Arial"/>
          <w:i/>
          <w:iCs/>
        </w:rPr>
        <w:t xml:space="preserve"> == Empty:</w:t>
      </w:r>
    </w:p>
    <w:p w14:paraId="6414A271" w14:textId="5BB6D900" w:rsidR="004C3AD2" w:rsidRPr="009557AF" w:rsidRDefault="004C3AD2" w:rsidP="004C3AD2">
      <w:pPr>
        <w:pStyle w:val="ListParagraph"/>
        <w:numPr>
          <w:ilvl w:val="1"/>
          <w:numId w:val="15"/>
        </w:numPr>
        <w:rPr>
          <w:rFonts w:ascii="Arial" w:hAnsi="Arial"/>
          <w:i/>
          <w:iCs/>
        </w:rPr>
      </w:pPr>
      <w:r>
        <w:rPr>
          <w:rFonts w:ascii="Arial" w:hAnsi="Arial"/>
        </w:rPr>
        <w:t>APIM should show empty folder reminder to customer</w:t>
      </w:r>
      <w:r w:rsidR="00A42563">
        <w:rPr>
          <w:rFonts w:ascii="Arial" w:hAnsi="Arial"/>
        </w:rPr>
        <w:t>:</w:t>
      </w:r>
    </w:p>
    <w:p w14:paraId="10AFCE2A" w14:textId="5F44AADD" w:rsidR="009557AF" w:rsidRPr="009557AF" w:rsidRDefault="007069FD" w:rsidP="009D1A97">
      <w:pPr>
        <w:jc w:val="center"/>
      </w:pPr>
      <w:r>
        <w:rPr>
          <w:noProof/>
        </w:rPr>
        <w:drawing>
          <wp:inline distT="0" distB="0" distL="0" distR="0" wp14:anchorId="685BC762" wp14:editId="3B3E17AE">
            <wp:extent cx="3394246" cy="2277373"/>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4898" cy="2284520"/>
                    </a:xfrm>
                    <a:prstGeom prst="rect">
                      <a:avLst/>
                    </a:prstGeom>
                  </pic:spPr>
                </pic:pic>
              </a:graphicData>
            </a:graphic>
          </wp:inline>
        </w:drawing>
      </w:r>
    </w:p>
    <w:p w14:paraId="47910778" w14:textId="0753F8D7" w:rsidR="004C3AD2" w:rsidRPr="00930146" w:rsidRDefault="004C3AD2" w:rsidP="004C3AD2">
      <w:pPr>
        <w:pStyle w:val="ListParagraph"/>
        <w:numPr>
          <w:ilvl w:val="0"/>
          <w:numId w:val="15"/>
        </w:numPr>
        <w:rPr>
          <w:rFonts w:ascii="Arial" w:hAnsi="Arial"/>
          <w:i/>
          <w:iCs/>
        </w:rPr>
      </w:pPr>
      <w:r>
        <w:rPr>
          <w:rFonts w:ascii="Arial" w:hAnsi="Arial"/>
        </w:rPr>
        <w:t xml:space="preserve">If </w:t>
      </w:r>
      <w:r w:rsidRPr="00517B91">
        <w:rPr>
          <w:rFonts w:ascii="Arial" w:hAnsi="Arial"/>
          <w:i/>
          <w:iCs/>
        </w:rPr>
        <w:t>File Folder Status</w:t>
      </w:r>
      <w:r>
        <w:rPr>
          <w:rFonts w:ascii="Arial" w:hAnsi="Arial"/>
          <w:i/>
          <w:iCs/>
        </w:rPr>
        <w:t xml:space="preserve"> == Not Empty</w:t>
      </w:r>
    </w:p>
    <w:p w14:paraId="4C7DF55C" w14:textId="492F2301" w:rsidR="00B958DA" w:rsidRDefault="00B958DA" w:rsidP="004C3AD2">
      <w:pPr>
        <w:pStyle w:val="ListParagraph"/>
        <w:numPr>
          <w:ilvl w:val="1"/>
          <w:numId w:val="15"/>
        </w:numPr>
        <w:rPr>
          <w:rFonts w:ascii="Arial" w:hAnsi="Arial"/>
          <w:i/>
          <w:iCs/>
        </w:rPr>
      </w:pPr>
      <w:r>
        <w:rPr>
          <w:rFonts w:ascii="Arial" w:hAnsi="Arial"/>
        </w:rPr>
        <w:t xml:space="preserve">APIM </w:t>
      </w:r>
      <w:r w:rsidR="00D67442">
        <w:rPr>
          <w:rFonts w:ascii="Arial" w:hAnsi="Arial"/>
        </w:rPr>
        <w:t>should directly show the LVDS image</w:t>
      </w:r>
      <w:r w:rsidR="00A42563">
        <w:rPr>
          <w:rFonts w:ascii="Arial" w:hAnsi="Arial"/>
          <w:i/>
          <w:iCs/>
        </w:rPr>
        <w:t>:</w:t>
      </w:r>
    </w:p>
    <w:p w14:paraId="7A15BA8F" w14:textId="2C642505" w:rsidR="009557AF" w:rsidRPr="009557AF" w:rsidRDefault="009D1A97" w:rsidP="009D1A97">
      <w:pPr>
        <w:jc w:val="center"/>
      </w:pPr>
      <w:r>
        <w:rPr>
          <w:noProof/>
        </w:rPr>
        <w:lastRenderedPageBreak/>
        <w:drawing>
          <wp:inline distT="0" distB="0" distL="0" distR="0" wp14:anchorId="18ECF0BC" wp14:editId="1B4CE9DF">
            <wp:extent cx="3692105" cy="214407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4382" cy="2157007"/>
                    </a:xfrm>
                    <a:prstGeom prst="rect">
                      <a:avLst/>
                    </a:prstGeom>
                  </pic:spPr>
                </pic:pic>
              </a:graphicData>
            </a:graphic>
          </wp:inline>
        </w:drawing>
      </w:r>
    </w:p>
    <w:p w14:paraId="23C3AF2A" w14:textId="525A1AF6" w:rsidR="001A22D2" w:rsidRDefault="009F618A" w:rsidP="001A22D2">
      <w:pPr>
        <w:pStyle w:val="Heading6"/>
        <w:rPr>
          <w:lang w:val="en-GB"/>
        </w:rPr>
      </w:pPr>
      <w:bookmarkStart w:id="241" w:name="_Toc122965495"/>
      <w:r>
        <w:rPr>
          <w:lang w:val="en-GB"/>
        </w:rPr>
        <w:t xml:space="preserve">Enter </w:t>
      </w:r>
      <w:r w:rsidR="00674966">
        <w:rPr>
          <w:lang w:val="en-GB"/>
        </w:rPr>
        <w:t>Key</w:t>
      </w:r>
      <w:r w:rsidR="001A22D2">
        <w:rPr>
          <w:lang w:val="en-GB"/>
        </w:rPr>
        <w:t xml:space="preserve"> Data Playback List</w:t>
      </w:r>
      <w:r w:rsidR="009B24FF" w:rsidRPr="009B24FF">
        <w:rPr>
          <w:lang w:val="en-GB"/>
        </w:rPr>
        <w:t xml:space="preserve"> </w:t>
      </w:r>
      <w:r>
        <w:rPr>
          <w:lang w:val="en-GB"/>
        </w:rPr>
        <w:t>Page</w:t>
      </w:r>
      <w:bookmarkEnd w:id="241"/>
    </w:p>
    <w:p w14:paraId="6DE67F35" w14:textId="510FFCB9" w:rsidR="00DF5A35" w:rsidRDefault="001278BB" w:rsidP="00DF5A35">
      <w:r>
        <w:t>When</w:t>
      </w:r>
      <w:r w:rsidR="00DF5A35" w:rsidRPr="008F776D">
        <w:t xml:space="preserve"> customer wants to enter </w:t>
      </w:r>
      <w:r w:rsidR="00CA28F9">
        <w:t>key</w:t>
      </w:r>
      <w:r w:rsidR="00DF5A35">
        <w:t xml:space="preserve"> data playback list page, APIM shall input below msg:</w:t>
      </w:r>
    </w:p>
    <w:p w14:paraId="3EAB09D1" w14:textId="4C8A47C4" w:rsidR="00DF5A35" w:rsidRPr="00536B33" w:rsidRDefault="00DF5A35" w:rsidP="00DF5A35">
      <w:pPr>
        <w:pStyle w:val="ListParagraph"/>
        <w:numPr>
          <w:ilvl w:val="0"/>
          <w:numId w:val="16"/>
        </w:numPr>
        <w:rPr>
          <w:rFonts w:ascii="Arial" w:hAnsi="Arial"/>
          <w:i/>
          <w:iCs/>
        </w:rPr>
      </w:pPr>
      <w:r w:rsidRPr="00536B33">
        <w:rPr>
          <w:rFonts w:ascii="Arial" w:hAnsi="Arial"/>
          <w:i/>
          <w:iCs/>
        </w:rPr>
        <w:t xml:space="preserve">HMI Command == </w:t>
      </w:r>
      <w:r w:rsidRPr="00675573">
        <w:rPr>
          <w:rFonts w:ascii="Arial" w:hAnsi="Arial"/>
          <w:i/>
          <w:iCs/>
        </w:rPr>
        <w:t>Enter</w:t>
      </w:r>
      <w:r>
        <w:rPr>
          <w:rFonts w:ascii="Arial" w:hAnsi="Arial"/>
          <w:i/>
          <w:iCs/>
        </w:rPr>
        <w:t xml:space="preserve"> </w:t>
      </w:r>
      <w:r w:rsidR="0025377F">
        <w:rPr>
          <w:rFonts w:ascii="Arial" w:hAnsi="Arial"/>
          <w:i/>
          <w:iCs/>
        </w:rPr>
        <w:t>Key</w:t>
      </w:r>
      <w:r>
        <w:rPr>
          <w:rFonts w:ascii="Arial" w:hAnsi="Arial"/>
          <w:i/>
          <w:iCs/>
        </w:rPr>
        <w:t xml:space="preserve"> Data Page</w:t>
      </w:r>
    </w:p>
    <w:p w14:paraId="42A4709D" w14:textId="77777777" w:rsidR="00DF5A35" w:rsidRDefault="00DF5A35" w:rsidP="00DF5A35"/>
    <w:p w14:paraId="39812122" w14:textId="77777777" w:rsidR="00DF5A35" w:rsidRDefault="00DF5A35" w:rsidP="00DF5A35">
      <w:r>
        <w:t>Command Reception:</w:t>
      </w:r>
    </w:p>
    <w:p w14:paraId="29E0F6FC" w14:textId="32DD06C1" w:rsidR="00DF5A35" w:rsidRDefault="00DF5A35" w:rsidP="00DF5A35">
      <w:r>
        <w:t>O</w:t>
      </w:r>
      <w:r>
        <w:rPr>
          <w:rFonts w:hint="eastAsia"/>
          <w:lang w:eastAsia="zh-CN"/>
        </w:rPr>
        <w:t>nce</w:t>
      </w:r>
      <w:r>
        <w:t xml:space="preserve"> IDCM receives the command, </w:t>
      </w:r>
      <w:r w:rsidR="00247845">
        <w:t>should</w:t>
      </w:r>
      <w:r>
        <w:t xml:space="preserve"> response below msg:</w:t>
      </w:r>
    </w:p>
    <w:p w14:paraId="366FEF06" w14:textId="316E78B1" w:rsidR="00DF5A35" w:rsidRDefault="00DF5A35" w:rsidP="00DF5A35">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675573">
        <w:rPr>
          <w:rFonts w:ascii="Arial" w:hAnsi="Arial"/>
          <w:i/>
          <w:iCs/>
        </w:rPr>
        <w:t>Enter</w:t>
      </w:r>
      <w:r>
        <w:rPr>
          <w:rFonts w:ascii="Arial" w:hAnsi="Arial"/>
          <w:i/>
          <w:iCs/>
        </w:rPr>
        <w:t xml:space="preserve"> </w:t>
      </w:r>
      <w:r w:rsidR="00C6265D">
        <w:rPr>
          <w:rFonts w:ascii="Arial" w:hAnsi="Arial"/>
          <w:i/>
          <w:iCs/>
        </w:rPr>
        <w:t>Key</w:t>
      </w:r>
      <w:r>
        <w:rPr>
          <w:rFonts w:ascii="Arial" w:hAnsi="Arial"/>
          <w:i/>
          <w:iCs/>
        </w:rPr>
        <w:t xml:space="preserve"> Data Page</w:t>
      </w:r>
    </w:p>
    <w:p w14:paraId="7F318BF9" w14:textId="77777777" w:rsidR="00DF5A35" w:rsidRDefault="00DF5A35" w:rsidP="00DF5A35">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2AD3C4A6" w14:textId="77777777" w:rsidR="00DF5A35" w:rsidRDefault="00DF5A35" w:rsidP="00DF5A35">
      <w:r>
        <w:t xml:space="preserve">APIM HMI control if </w:t>
      </w:r>
      <w:r w:rsidRPr="008D3855">
        <w:rPr>
          <w:rFonts w:hint="eastAsia"/>
          <w:i/>
          <w:iCs/>
        </w:rPr>
        <w:t xml:space="preserve">Command </w:t>
      </w:r>
      <w:r w:rsidRPr="008D3855">
        <w:rPr>
          <w:i/>
          <w:iCs/>
        </w:rPr>
        <w:t>R</w:t>
      </w:r>
      <w:r w:rsidRPr="008D3855">
        <w:rPr>
          <w:rFonts w:hint="eastAsia"/>
          <w:i/>
          <w:iCs/>
        </w:rPr>
        <w:t>eception</w:t>
      </w:r>
      <w:r w:rsidRPr="008D3855">
        <w:rPr>
          <w:i/>
          <w:iCs/>
        </w:rPr>
        <w:t xml:space="preserve"> Succeed</w:t>
      </w:r>
      <w:r>
        <w:t>:</w:t>
      </w:r>
    </w:p>
    <w:p w14:paraId="192BCB14" w14:textId="63B36B29" w:rsidR="00DF5A35" w:rsidRPr="005B05D9" w:rsidRDefault="00DF5A35" w:rsidP="00DF5A35">
      <w:pPr>
        <w:pStyle w:val="ListParagraph"/>
        <w:numPr>
          <w:ilvl w:val="0"/>
          <w:numId w:val="15"/>
        </w:numPr>
        <w:rPr>
          <w:rFonts w:ascii="Arial" w:hAnsi="Arial"/>
        </w:rPr>
      </w:pPr>
      <w:r w:rsidRPr="005B05D9">
        <w:rPr>
          <w:rFonts w:ascii="Arial" w:hAnsi="Arial"/>
        </w:rPr>
        <w:t xml:space="preserve">APIM should enter the </w:t>
      </w:r>
      <w:r w:rsidR="00122B4B">
        <w:rPr>
          <w:rFonts w:ascii="Arial" w:hAnsi="Arial"/>
        </w:rPr>
        <w:t>key</w:t>
      </w:r>
      <w:r w:rsidRPr="005B05D9">
        <w:rPr>
          <w:rFonts w:ascii="Arial" w:hAnsi="Arial"/>
        </w:rPr>
        <w:t xml:space="preserve"> data playback list page.</w:t>
      </w:r>
    </w:p>
    <w:p w14:paraId="23122B6E" w14:textId="1E182696" w:rsidR="00DF5A35" w:rsidRDefault="00DF5A35" w:rsidP="00DF5A35">
      <w:pPr>
        <w:pStyle w:val="ListParagraph"/>
        <w:numPr>
          <w:ilvl w:val="0"/>
          <w:numId w:val="15"/>
        </w:numPr>
        <w:rPr>
          <w:rFonts w:ascii="Arial" w:hAnsi="Arial"/>
          <w:i/>
          <w:iCs/>
        </w:rPr>
      </w:pPr>
      <w:r>
        <w:rPr>
          <w:rFonts w:ascii="Arial" w:hAnsi="Arial"/>
        </w:rPr>
        <w:t>APIM should display a loading animation</w:t>
      </w:r>
      <w:r>
        <w:rPr>
          <w:rFonts w:ascii="Arial" w:hAnsi="Arial"/>
          <w:i/>
          <w:iCs/>
        </w:rPr>
        <w:t>.</w:t>
      </w:r>
    </w:p>
    <w:p w14:paraId="1F8D173E" w14:textId="77777777" w:rsidR="00122B4B" w:rsidRPr="00122B4B" w:rsidRDefault="00122B4B" w:rsidP="00122B4B">
      <w:pPr>
        <w:pStyle w:val="ListParagraph"/>
        <w:rPr>
          <w:rFonts w:ascii="Arial" w:hAnsi="Arial"/>
          <w:i/>
          <w:iCs/>
        </w:rPr>
      </w:pPr>
    </w:p>
    <w:p w14:paraId="0B18E538" w14:textId="77777777" w:rsidR="00DF5A35" w:rsidRDefault="00DF5A35" w:rsidP="00DF5A35">
      <w:r>
        <w:t>Command Execution:</w:t>
      </w:r>
    </w:p>
    <w:p w14:paraId="551E490B" w14:textId="7BD325BE" w:rsidR="00DF5A35" w:rsidRDefault="00DF5A35" w:rsidP="00DF5A35">
      <w:r>
        <w:t xml:space="preserve">After switch to </w:t>
      </w:r>
      <w:r w:rsidR="005523AB">
        <w:t>key</w:t>
      </w:r>
      <w:r>
        <w:t xml:space="preserve"> data playback </w:t>
      </w:r>
      <w:r>
        <w:rPr>
          <w:rFonts w:hint="eastAsia"/>
          <w:lang w:eastAsia="zh-CN"/>
        </w:rPr>
        <w:t>list</w:t>
      </w:r>
      <w:r>
        <w:t xml:space="preserve"> page, IDCM should feedback below command result:</w:t>
      </w:r>
    </w:p>
    <w:p w14:paraId="05E51194" w14:textId="57C436F7" w:rsidR="00DF5A35" w:rsidRDefault="00DF5A35" w:rsidP="00DF5A35">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675573">
        <w:rPr>
          <w:rFonts w:ascii="Arial" w:hAnsi="Arial"/>
          <w:i/>
          <w:iCs/>
        </w:rPr>
        <w:t>Enter</w:t>
      </w:r>
      <w:r>
        <w:rPr>
          <w:rFonts w:ascii="Arial" w:hAnsi="Arial"/>
          <w:i/>
          <w:iCs/>
        </w:rPr>
        <w:t xml:space="preserve"> </w:t>
      </w:r>
      <w:r w:rsidR="00091D49">
        <w:rPr>
          <w:rFonts w:ascii="Arial" w:hAnsi="Arial"/>
          <w:i/>
          <w:iCs/>
        </w:rPr>
        <w:t>Key</w:t>
      </w:r>
      <w:r>
        <w:rPr>
          <w:rFonts w:ascii="Arial" w:hAnsi="Arial"/>
          <w:i/>
          <w:iCs/>
        </w:rPr>
        <w:t xml:space="preserve"> Data Page</w:t>
      </w:r>
    </w:p>
    <w:p w14:paraId="3FE0016E" w14:textId="77777777" w:rsidR="00DF5A35" w:rsidRDefault="00DF5A35" w:rsidP="00DF5A35">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0FA3A850" w14:textId="77777777" w:rsidR="00DF5A35" w:rsidRDefault="00DF5A35" w:rsidP="00DF5A35">
      <w:r w:rsidRPr="00EE3934">
        <w:rPr>
          <w:highlight w:val="yellow"/>
        </w:rPr>
        <w:t xml:space="preserve">If </w:t>
      </w:r>
      <w:r w:rsidRPr="00EE3934">
        <w:rPr>
          <w:i/>
          <w:iCs/>
          <w:highlight w:val="yellow"/>
        </w:rPr>
        <w:t xml:space="preserve">Execution </w:t>
      </w:r>
      <w:commentRangeStart w:id="242"/>
      <w:r w:rsidRPr="00EE3934">
        <w:rPr>
          <w:i/>
          <w:iCs/>
          <w:highlight w:val="yellow"/>
        </w:rPr>
        <w:t>Succeed</w:t>
      </w:r>
      <w:commentRangeEnd w:id="242"/>
      <w:r>
        <w:rPr>
          <w:rStyle w:val="CommentReference"/>
          <w:rFonts w:ascii="Times New Roman" w:hAnsi="Times New Roman"/>
        </w:rPr>
        <w:commentReference w:id="242"/>
      </w:r>
      <w:r>
        <w:t>, IDCM should update below information to APIM periodically:</w:t>
      </w:r>
    </w:p>
    <w:p w14:paraId="147CC641" w14:textId="56AE2C9E" w:rsidR="00DF5A35" w:rsidRPr="002F06D1" w:rsidRDefault="00DF5A35" w:rsidP="00DF5A35">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Pr>
          <w:rFonts w:ascii="Arial" w:hAnsi="Arial"/>
          <w:i/>
          <w:iCs/>
        </w:rPr>
        <w:t>=</w:t>
      </w:r>
      <w:r w:rsidRPr="00AE4D1C">
        <w:rPr>
          <w:rFonts w:ascii="Arial" w:hAnsi="Arial"/>
          <w:i/>
          <w:iCs/>
        </w:rPr>
        <w:t xml:space="preserve"> </w:t>
      </w:r>
      <w:r w:rsidR="003A28DB">
        <w:rPr>
          <w:rFonts w:ascii="Arial" w:hAnsi="Arial"/>
          <w:i/>
          <w:iCs/>
        </w:rPr>
        <w:t>Key Data</w:t>
      </w:r>
      <w:r w:rsidRPr="00B05FAD">
        <w:rPr>
          <w:rFonts w:ascii="Arial" w:hAnsi="Arial"/>
          <w:i/>
          <w:iCs/>
        </w:rPr>
        <w:t xml:space="preserve"> List </w:t>
      </w:r>
      <w:r w:rsidRPr="001E79E6">
        <w:rPr>
          <w:rFonts w:ascii="Arial" w:hAnsi="Arial"/>
          <w:i/>
          <w:iCs/>
        </w:rPr>
        <w:t>Page</w:t>
      </w:r>
    </w:p>
    <w:p w14:paraId="11CE6024" w14:textId="77777777" w:rsidR="00DF5A35" w:rsidRDefault="00DF5A35" w:rsidP="00DF5A35">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Pr>
          <w:rFonts w:ascii="Arial" w:hAnsi="Arial"/>
          <w:i/>
          <w:iCs/>
        </w:rPr>
        <w:t>List Mode</w:t>
      </w:r>
    </w:p>
    <w:p w14:paraId="354B0538" w14:textId="77777777" w:rsidR="00DF5A35" w:rsidRPr="00930146" w:rsidRDefault="00DF5A35" w:rsidP="00DF5A35">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Empty or Not Empty</w:t>
      </w:r>
    </w:p>
    <w:p w14:paraId="1A13FB68" w14:textId="77777777" w:rsidR="00DF5A35" w:rsidRPr="00930146" w:rsidRDefault="00DF5A35" w:rsidP="00DF5A35">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Unselected</w:t>
      </w:r>
    </w:p>
    <w:p w14:paraId="0BA071E4" w14:textId="189FD139" w:rsidR="00DF5A35" w:rsidRPr="002F06D1" w:rsidRDefault="00DF5A35" w:rsidP="00DF5A35">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w:t>
      </w:r>
      <w:r w:rsidR="004979E8">
        <w:rPr>
          <w:rFonts w:ascii="Arial" w:hAnsi="Arial"/>
          <w:i/>
          <w:iCs/>
        </w:rPr>
        <w:t>0x00</w:t>
      </w:r>
    </w:p>
    <w:p w14:paraId="253DF8A5" w14:textId="77777777" w:rsidR="00DF5A35" w:rsidRDefault="00DF5A35" w:rsidP="00DF5A35">
      <w:r>
        <w:t>APIM HMI control:</w:t>
      </w:r>
    </w:p>
    <w:p w14:paraId="557889FD" w14:textId="77777777" w:rsidR="00DF5A35" w:rsidRDefault="00DF5A35" w:rsidP="00DF5A35">
      <w:pPr>
        <w:pStyle w:val="ListParagraph"/>
        <w:numPr>
          <w:ilvl w:val="0"/>
          <w:numId w:val="15"/>
        </w:numPr>
        <w:rPr>
          <w:rFonts w:ascii="Arial" w:hAnsi="Arial"/>
          <w:i/>
          <w:iCs/>
        </w:rPr>
      </w:pPr>
      <w:r w:rsidRPr="004C3AD2">
        <w:rPr>
          <w:rFonts w:ascii="Arial" w:hAnsi="Arial"/>
        </w:rPr>
        <w:t>I</w:t>
      </w:r>
      <w:r w:rsidRPr="004C3AD2">
        <w:rPr>
          <w:rFonts w:ascii="Arial" w:hAnsi="Arial" w:hint="eastAsia"/>
          <w:lang w:eastAsia="zh-CN"/>
        </w:rPr>
        <w:t>f</w:t>
      </w:r>
      <w:r>
        <w:rPr>
          <w:rFonts w:ascii="Arial" w:hAnsi="Arial"/>
          <w:i/>
          <w:iCs/>
          <w:lang w:eastAsia="zh-CN"/>
        </w:rPr>
        <w:t xml:space="preserve"> </w:t>
      </w:r>
      <w:r w:rsidRPr="00517B91">
        <w:rPr>
          <w:rFonts w:ascii="Arial" w:hAnsi="Arial"/>
          <w:i/>
          <w:iCs/>
        </w:rPr>
        <w:t>File Folder Status</w:t>
      </w:r>
      <w:r>
        <w:rPr>
          <w:rFonts w:ascii="Arial" w:hAnsi="Arial"/>
          <w:i/>
          <w:iCs/>
        </w:rPr>
        <w:t xml:space="preserve"> == Empty:</w:t>
      </w:r>
    </w:p>
    <w:p w14:paraId="54918837" w14:textId="0E8E2066" w:rsidR="00DF5A35" w:rsidRPr="00F7527E" w:rsidRDefault="00DF5A35" w:rsidP="00F7527E">
      <w:pPr>
        <w:pStyle w:val="ListParagraph"/>
        <w:numPr>
          <w:ilvl w:val="1"/>
          <w:numId w:val="15"/>
        </w:numPr>
        <w:rPr>
          <w:rFonts w:ascii="Arial" w:hAnsi="Arial"/>
          <w:i/>
          <w:iCs/>
        </w:rPr>
      </w:pPr>
      <w:r>
        <w:rPr>
          <w:rFonts w:ascii="Arial" w:hAnsi="Arial"/>
        </w:rPr>
        <w:t>APIM should show empty folder reminder to customer</w:t>
      </w:r>
      <w:r w:rsidR="002A20EB">
        <w:rPr>
          <w:rFonts w:ascii="Arial" w:hAnsi="Arial"/>
        </w:rPr>
        <w:t>.</w:t>
      </w:r>
    </w:p>
    <w:p w14:paraId="6E238B0E" w14:textId="77777777" w:rsidR="00DF5A35" w:rsidRPr="00930146" w:rsidRDefault="00DF5A35" w:rsidP="00DF5A35">
      <w:pPr>
        <w:pStyle w:val="ListParagraph"/>
        <w:numPr>
          <w:ilvl w:val="0"/>
          <w:numId w:val="15"/>
        </w:numPr>
        <w:rPr>
          <w:rFonts w:ascii="Arial" w:hAnsi="Arial"/>
          <w:i/>
          <w:iCs/>
        </w:rPr>
      </w:pPr>
      <w:r>
        <w:rPr>
          <w:rFonts w:ascii="Arial" w:hAnsi="Arial"/>
        </w:rPr>
        <w:t xml:space="preserve">If </w:t>
      </w:r>
      <w:r w:rsidRPr="00517B91">
        <w:rPr>
          <w:rFonts w:ascii="Arial" w:hAnsi="Arial"/>
          <w:i/>
          <w:iCs/>
        </w:rPr>
        <w:t>File Folder Status</w:t>
      </w:r>
      <w:r>
        <w:rPr>
          <w:rFonts w:ascii="Arial" w:hAnsi="Arial"/>
          <w:i/>
          <w:iCs/>
        </w:rPr>
        <w:t xml:space="preserve"> == Not Empty</w:t>
      </w:r>
    </w:p>
    <w:p w14:paraId="649A998F" w14:textId="3360B5C6" w:rsidR="00DF5A35" w:rsidRDefault="00DF5A35" w:rsidP="00DF5A35">
      <w:pPr>
        <w:pStyle w:val="ListParagraph"/>
        <w:numPr>
          <w:ilvl w:val="1"/>
          <w:numId w:val="15"/>
        </w:numPr>
        <w:rPr>
          <w:rFonts w:ascii="Arial" w:hAnsi="Arial"/>
          <w:i/>
          <w:iCs/>
        </w:rPr>
      </w:pPr>
      <w:r>
        <w:rPr>
          <w:rFonts w:ascii="Arial" w:hAnsi="Arial"/>
        </w:rPr>
        <w:t>APIM should directly show the LVDS image input</w:t>
      </w:r>
      <w:r w:rsidR="002A20EB">
        <w:rPr>
          <w:rFonts w:ascii="Arial" w:hAnsi="Arial"/>
          <w:i/>
          <w:iCs/>
        </w:rPr>
        <w:t>.</w:t>
      </w:r>
    </w:p>
    <w:p w14:paraId="6AF21B70" w14:textId="4874A027" w:rsidR="001A22D2" w:rsidRDefault="00A701C3" w:rsidP="001A22D2">
      <w:pPr>
        <w:pStyle w:val="Heading6"/>
        <w:rPr>
          <w:lang w:val="en-GB"/>
        </w:rPr>
      </w:pPr>
      <w:bookmarkStart w:id="243" w:name="_Toc122965496"/>
      <w:r>
        <w:rPr>
          <w:lang w:val="en-GB"/>
        </w:rPr>
        <w:t xml:space="preserve">Enter </w:t>
      </w:r>
      <w:r w:rsidR="00674966">
        <w:rPr>
          <w:lang w:val="en-GB"/>
        </w:rPr>
        <w:t>TF</w:t>
      </w:r>
      <w:r w:rsidR="001A22D2">
        <w:rPr>
          <w:lang w:val="en-GB"/>
        </w:rPr>
        <w:t xml:space="preserve"> Data Playback List </w:t>
      </w:r>
      <w:r>
        <w:rPr>
          <w:lang w:val="en-GB"/>
        </w:rPr>
        <w:t>Page</w:t>
      </w:r>
      <w:bookmarkEnd w:id="243"/>
    </w:p>
    <w:p w14:paraId="236570C5" w14:textId="3912BA9A" w:rsidR="009272F1" w:rsidRDefault="009272F1" w:rsidP="00C266B4">
      <w:r>
        <w:t>TF card status confirmation:</w:t>
      </w:r>
    </w:p>
    <w:p w14:paraId="0C134D8F" w14:textId="6303C9E6" w:rsidR="008F0261" w:rsidRDefault="008F0261" w:rsidP="00C266B4">
      <w:r>
        <w:t>When customer wants to enter TF data</w:t>
      </w:r>
      <w:r w:rsidR="00990149">
        <w:t xml:space="preserve"> playback list</w:t>
      </w:r>
      <w:r>
        <w:t xml:space="preserve"> page, APIM should </w:t>
      </w:r>
      <w:r w:rsidR="00776B55">
        <w:t>keep monitoring</w:t>
      </w:r>
      <w:r>
        <w:t xml:space="preserve"> the TF card status:</w:t>
      </w:r>
    </w:p>
    <w:p w14:paraId="5A789DC2" w14:textId="77D3AED6" w:rsidR="008F0261" w:rsidRPr="006C2BF8" w:rsidRDefault="00114FBE" w:rsidP="006C2BF8">
      <w:r w:rsidRPr="006C2BF8">
        <w:t xml:space="preserve">If </w:t>
      </w:r>
      <w:r w:rsidRPr="006C2BF8">
        <w:rPr>
          <w:i/>
          <w:iCs/>
        </w:rPr>
        <w:t xml:space="preserve">TF Card Status == </w:t>
      </w:r>
      <w:r w:rsidR="00921E6B" w:rsidRPr="006C2BF8">
        <w:rPr>
          <w:i/>
          <w:iCs/>
        </w:rPr>
        <w:t>TF Pull Out</w:t>
      </w:r>
      <w:r w:rsidR="007B3470" w:rsidRPr="006C2BF8">
        <w:rPr>
          <w:i/>
          <w:iCs/>
        </w:rPr>
        <w:t>:</w:t>
      </w:r>
    </w:p>
    <w:p w14:paraId="62EE5301" w14:textId="17F1088F" w:rsidR="009F415F" w:rsidRDefault="00656236" w:rsidP="006C2BF8">
      <w:pPr>
        <w:pStyle w:val="ListParagraph"/>
        <w:numPr>
          <w:ilvl w:val="0"/>
          <w:numId w:val="35"/>
        </w:numPr>
        <w:rPr>
          <w:rFonts w:ascii="Arial" w:hAnsi="Arial"/>
        </w:rPr>
      </w:pPr>
      <w:r w:rsidRPr="00656236">
        <w:rPr>
          <w:rFonts w:ascii="Arial" w:hAnsi="Arial"/>
        </w:rPr>
        <w:t>APIM should</w:t>
      </w:r>
      <w:r w:rsidR="009F415F">
        <w:rPr>
          <w:rFonts w:ascii="Arial" w:hAnsi="Arial"/>
        </w:rPr>
        <w:t xml:space="preserve"> show a</w:t>
      </w:r>
      <w:r w:rsidR="00E060A6">
        <w:rPr>
          <w:rFonts w:ascii="Arial" w:hAnsi="Arial"/>
        </w:rPr>
        <w:t xml:space="preserve"> </w:t>
      </w:r>
      <w:r w:rsidR="00590343">
        <w:rPr>
          <w:rFonts w:ascii="Arial" w:hAnsi="Arial"/>
        </w:rPr>
        <w:t>“</w:t>
      </w:r>
      <w:r w:rsidR="009E1FAE">
        <w:rPr>
          <w:rFonts w:ascii="Arial" w:hAnsi="Arial"/>
        </w:rPr>
        <w:t>No TF Card</w:t>
      </w:r>
      <w:r w:rsidR="00590343">
        <w:rPr>
          <w:rFonts w:ascii="Arial" w:hAnsi="Arial"/>
        </w:rPr>
        <w:t>”</w:t>
      </w:r>
      <w:r w:rsidR="009F415F">
        <w:rPr>
          <w:rFonts w:ascii="Arial" w:hAnsi="Arial"/>
        </w:rPr>
        <w:t xml:space="preserve"> reminder to customer:</w:t>
      </w:r>
    </w:p>
    <w:p w14:paraId="304310B8" w14:textId="313A6300" w:rsidR="009F415F" w:rsidRDefault="00317092" w:rsidP="00317092">
      <w:pPr>
        <w:jc w:val="center"/>
      </w:pPr>
      <w:r>
        <w:rPr>
          <w:noProof/>
        </w:rPr>
        <w:lastRenderedPageBreak/>
        <w:drawing>
          <wp:inline distT="0" distB="0" distL="0" distR="0" wp14:anchorId="1E94F5E1" wp14:editId="46328EB3">
            <wp:extent cx="3493698" cy="22735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99063" cy="2277028"/>
                    </a:xfrm>
                    <a:prstGeom prst="rect">
                      <a:avLst/>
                    </a:prstGeom>
                  </pic:spPr>
                </pic:pic>
              </a:graphicData>
            </a:graphic>
          </wp:inline>
        </w:drawing>
      </w:r>
    </w:p>
    <w:p w14:paraId="7510E461" w14:textId="0EE74E8B" w:rsidR="00104931" w:rsidRPr="006C2BF8" w:rsidRDefault="00104931" w:rsidP="006C2BF8">
      <w:r w:rsidRPr="006C2BF8">
        <w:t xml:space="preserve">If </w:t>
      </w:r>
      <w:r w:rsidRPr="006C2BF8">
        <w:rPr>
          <w:i/>
          <w:iCs/>
        </w:rPr>
        <w:t xml:space="preserve">TF Card Status == TF </w:t>
      </w:r>
      <w:r w:rsidR="00C7132D" w:rsidRPr="006C2BF8">
        <w:rPr>
          <w:i/>
          <w:iCs/>
        </w:rPr>
        <w:t>Error</w:t>
      </w:r>
      <w:r w:rsidR="007B3470" w:rsidRPr="006C2BF8">
        <w:rPr>
          <w:i/>
          <w:iCs/>
        </w:rPr>
        <w:t>:</w:t>
      </w:r>
    </w:p>
    <w:p w14:paraId="730088F9" w14:textId="28CA4856" w:rsidR="0096513E" w:rsidRDefault="0096513E" w:rsidP="006C2BF8">
      <w:pPr>
        <w:pStyle w:val="ListParagraph"/>
        <w:numPr>
          <w:ilvl w:val="0"/>
          <w:numId w:val="35"/>
        </w:numPr>
        <w:rPr>
          <w:rFonts w:ascii="Arial" w:hAnsi="Arial"/>
        </w:rPr>
      </w:pPr>
      <w:r w:rsidRPr="009E1FAE">
        <w:rPr>
          <w:rFonts w:ascii="Arial" w:hAnsi="Arial"/>
        </w:rPr>
        <w:t xml:space="preserve">APIM </w:t>
      </w:r>
      <w:r>
        <w:rPr>
          <w:rFonts w:ascii="Arial" w:hAnsi="Arial"/>
        </w:rPr>
        <w:t xml:space="preserve">should stay in </w:t>
      </w:r>
      <w:r w:rsidR="0033091D">
        <w:rPr>
          <w:rFonts w:ascii="Arial" w:hAnsi="Arial"/>
        </w:rPr>
        <w:t>previous</w:t>
      </w:r>
      <w:r>
        <w:rPr>
          <w:rFonts w:ascii="Arial" w:hAnsi="Arial"/>
        </w:rPr>
        <w:t xml:space="preserve"> playback list page.</w:t>
      </w:r>
    </w:p>
    <w:p w14:paraId="6B95B19F" w14:textId="3ACCCD95" w:rsidR="0002310F" w:rsidRDefault="00B95548" w:rsidP="006C2BF8">
      <w:pPr>
        <w:pStyle w:val="ListParagraph"/>
        <w:numPr>
          <w:ilvl w:val="0"/>
          <w:numId w:val="35"/>
        </w:numPr>
        <w:rPr>
          <w:rFonts w:ascii="Arial" w:hAnsi="Arial"/>
        </w:rPr>
      </w:pPr>
      <w:r>
        <w:rPr>
          <w:rFonts w:ascii="Arial" w:hAnsi="Arial"/>
        </w:rPr>
        <w:t>APIM should show a “TF error” reminder to customer:</w:t>
      </w:r>
    </w:p>
    <w:p w14:paraId="2B988E39" w14:textId="5ABCD547" w:rsidR="00CF6DE6" w:rsidRPr="006C2BF8" w:rsidRDefault="00CF6DE6" w:rsidP="006C2BF8">
      <w:r w:rsidRPr="006C2BF8">
        <w:t xml:space="preserve">If </w:t>
      </w:r>
      <w:r w:rsidRPr="006C2BF8">
        <w:rPr>
          <w:i/>
          <w:iCs/>
        </w:rPr>
        <w:t xml:space="preserve">TF Card Status == TF </w:t>
      </w:r>
      <w:r w:rsidR="002A4FAD" w:rsidRPr="006C2BF8">
        <w:rPr>
          <w:i/>
          <w:iCs/>
        </w:rPr>
        <w:t>Need Format</w:t>
      </w:r>
      <w:r w:rsidR="007B3470" w:rsidRPr="006C2BF8">
        <w:rPr>
          <w:i/>
          <w:iCs/>
        </w:rPr>
        <w:t>:</w:t>
      </w:r>
    </w:p>
    <w:p w14:paraId="1694DA08" w14:textId="2672B311" w:rsidR="00CF6DE6" w:rsidRDefault="00CF6DE6" w:rsidP="006C2BF8">
      <w:pPr>
        <w:pStyle w:val="ListParagraph"/>
        <w:numPr>
          <w:ilvl w:val="0"/>
          <w:numId w:val="35"/>
        </w:numPr>
        <w:rPr>
          <w:rFonts w:ascii="Arial" w:hAnsi="Arial"/>
        </w:rPr>
      </w:pPr>
      <w:r w:rsidRPr="009E1FAE">
        <w:rPr>
          <w:rFonts w:ascii="Arial" w:hAnsi="Arial"/>
        </w:rPr>
        <w:t xml:space="preserve">APIM </w:t>
      </w:r>
      <w:r>
        <w:rPr>
          <w:rFonts w:ascii="Arial" w:hAnsi="Arial"/>
        </w:rPr>
        <w:t xml:space="preserve">should stay in </w:t>
      </w:r>
      <w:r w:rsidR="0033091D">
        <w:rPr>
          <w:rFonts w:ascii="Arial" w:hAnsi="Arial"/>
        </w:rPr>
        <w:t xml:space="preserve">previous </w:t>
      </w:r>
      <w:r>
        <w:rPr>
          <w:rFonts w:ascii="Arial" w:hAnsi="Arial"/>
        </w:rPr>
        <w:t>playback list page.</w:t>
      </w:r>
    </w:p>
    <w:p w14:paraId="129B0A6E" w14:textId="4ED79551" w:rsidR="00DF5A35" w:rsidRPr="00111511" w:rsidRDefault="00CF6DE6" w:rsidP="006C2BF8">
      <w:pPr>
        <w:pStyle w:val="ListParagraph"/>
        <w:numPr>
          <w:ilvl w:val="0"/>
          <w:numId w:val="35"/>
        </w:numPr>
        <w:rPr>
          <w:rFonts w:ascii="Arial" w:hAnsi="Arial"/>
        </w:rPr>
      </w:pPr>
      <w:r>
        <w:rPr>
          <w:rFonts w:ascii="Arial" w:hAnsi="Arial"/>
        </w:rPr>
        <w:t xml:space="preserve">APIM should </w:t>
      </w:r>
      <w:r w:rsidR="00111511">
        <w:rPr>
          <w:rFonts w:ascii="Arial" w:hAnsi="Arial"/>
        </w:rPr>
        <w:t xml:space="preserve">ask customer to format the TF card, </w:t>
      </w:r>
      <w:r w:rsidR="00755906">
        <w:rPr>
          <w:rFonts w:ascii="Arial" w:hAnsi="Arial"/>
        </w:rPr>
        <w:t>refer to</w:t>
      </w:r>
      <w:r w:rsidR="00111511">
        <w:rPr>
          <w:rFonts w:ascii="Arial" w:hAnsi="Arial"/>
        </w:rPr>
        <w:t xml:space="preserve"> “TF </w:t>
      </w:r>
      <w:r w:rsidR="0039786A">
        <w:rPr>
          <w:rFonts w:ascii="Arial" w:hAnsi="Arial"/>
        </w:rPr>
        <w:t>C</w:t>
      </w:r>
      <w:r w:rsidR="00111511">
        <w:rPr>
          <w:rFonts w:ascii="Arial" w:hAnsi="Arial"/>
        </w:rPr>
        <w:t xml:space="preserve">ard </w:t>
      </w:r>
      <w:r w:rsidR="00B56A7D">
        <w:rPr>
          <w:rFonts w:ascii="Arial" w:hAnsi="Arial"/>
        </w:rPr>
        <w:t>Format</w:t>
      </w:r>
      <w:r w:rsidR="00111511">
        <w:rPr>
          <w:rFonts w:ascii="Arial" w:hAnsi="Arial"/>
        </w:rPr>
        <w:t>” section</w:t>
      </w:r>
      <w:r w:rsidR="00755906">
        <w:rPr>
          <w:rFonts w:ascii="Arial" w:hAnsi="Arial"/>
        </w:rPr>
        <w:t xml:space="preserve"> for the definition of TF card format process.</w:t>
      </w:r>
    </w:p>
    <w:p w14:paraId="0363300F" w14:textId="12081D83" w:rsidR="00F82607" w:rsidRDefault="00FC686B" w:rsidP="00953DBD">
      <w:r>
        <w:rPr>
          <w:lang w:val="en-GB"/>
        </w:rPr>
        <w:t>If</w:t>
      </w:r>
      <w:r w:rsidR="002343E6" w:rsidRPr="00953DBD">
        <w:rPr>
          <w:lang w:val="en-GB"/>
        </w:rPr>
        <w:t xml:space="preserve"> </w:t>
      </w:r>
      <w:r w:rsidR="002343E6" w:rsidRPr="00953DBD">
        <w:rPr>
          <w:i/>
          <w:iCs/>
        </w:rPr>
        <w:t xml:space="preserve">TF Card Status == TF </w:t>
      </w:r>
      <w:r w:rsidR="00CF6467" w:rsidRPr="00953DBD">
        <w:rPr>
          <w:i/>
          <w:iCs/>
        </w:rPr>
        <w:t>Inserted</w:t>
      </w:r>
      <w:r w:rsidR="00F82607">
        <w:t xml:space="preserve">, APIM </w:t>
      </w:r>
      <w:r w:rsidR="003D6734">
        <w:t>should</w:t>
      </w:r>
      <w:r w:rsidR="00F82607">
        <w:t xml:space="preserve"> </w:t>
      </w:r>
      <w:r w:rsidR="001C59DD">
        <w:t>send</w:t>
      </w:r>
      <w:r w:rsidR="00F82607">
        <w:t xml:space="preserve"> below msg</w:t>
      </w:r>
      <w:r w:rsidR="001C59DD">
        <w:t xml:space="preserve"> to IDCM</w:t>
      </w:r>
      <w:r w:rsidR="00F82607">
        <w:t>:</w:t>
      </w:r>
    </w:p>
    <w:p w14:paraId="0F376939" w14:textId="39B64D45" w:rsidR="00F82607" w:rsidRPr="00536B33" w:rsidRDefault="00F82607" w:rsidP="00F82607">
      <w:pPr>
        <w:pStyle w:val="ListParagraph"/>
        <w:numPr>
          <w:ilvl w:val="0"/>
          <w:numId w:val="16"/>
        </w:numPr>
        <w:rPr>
          <w:rFonts w:ascii="Arial" w:hAnsi="Arial"/>
          <w:i/>
          <w:iCs/>
        </w:rPr>
      </w:pPr>
      <w:r w:rsidRPr="00536B33">
        <w:rPr>
          <w:rFonts w:ascii="Arial" w:hAnsi="Arial"/>
          <w:i/>
          <w:iCs/>
        </w:rPr>
        <w:t xml:space="preserve">HMI Command == </w:t>
      </w:r>
      <w:r w:rsidRPr="00675573">
        <w:rPr>
          <w:rFonts w:ascii="Arial" w:hAnsi="Arial"/>
          <w:i/>
          <w:iCs/>
        </w:rPr>
        <w:t>Enter</w:t>
      </w:r>
      <w:r>
        <w:rPr>
          <w:rFonts w:ascii="Arial" w:hAnsi="Arial"/>
          <w:i/>
          <w:iCs/>
        </w:rPr>
        <w:t xml:space="preserve"> </w:t>
      </w:r>
      <w:r w:rsidR="00783389">
        <w:rPr>
          <w:rFonts w:ascii="Arial" w:hAnsi="Arial"/>
          <w:i/>
          <w:iCs/>
        </w:rPr>
        <w:t>TF</w:t>
      </w:r>
      <w:r>
        <w:rPr>
          <w:rFonts w:ascii="Arial" w:hAnsi="Arial"/>
          <w:i/>
          <w:iCs/>
        </w:rPr>
        <w:t xml:space="preserve"> Data Page</w:t>
      </w:r>
    </w:p>
    <w:p w14:paraId="0EC46A97" w14:textId="77777777" w:rsidR="002F54BD" w:rsidRDefault="002F54BD" w:rsidP="00F82607"/>
    <w:p w14:paraId="4D00FEEF" w14:textId="244539BA" w:rsidR="00F82607" w:rsidRDefault="00F82607" w:rsidP="00F82607">
      <w:r>
        <w:t>Command Reception:</w:t>
      </w:r>
    </w:p>
    <w:p w14:paraId="3A40E8DF" w14:textId="77777777" w:rsidR="00F82607" w:rsidRDefault="00F82607" w:rsidP="00F82607">
      <w:r>
        <w:t>O</w:t>
      </w:r>
      <w:r>
        <w:rPr>
          <w:rFonts w:hint="eastAsia"/>
          <w:lang w:eastAsia="zh-CN"/>
        </w:rPr>
        <w:t>nce</w:t>
      </w:r>
      <w:r>
        <w:t xml:space="preserve"> IDCM receives the command, and responses below msg:</w:t>
      </w:r>
    </w:p>
    <w:p w14:paraId="673288E1" w14:textId="3D7F0B31" w:rsidR="00F82607" w:rsidRDefault="00F82607" w:rsidP="00F82607">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675573">
        <w:rPr>
          <w:rFonts w:ascii="Arial" w:hAnsi="Arial"/>
          <w:i/>
          <w:iCs/>
        </w:rPr>
        <w:t>Enter</w:t>
      </w:r>
      <w:r>
        <w:rPr>
          <w:rFonts w:ascii="Arial" w:hAnsi="Arial"/>
          <w:i/>
          <w:iCs/>
        </w:rPr>
        <w:t xml:space="preserve"> </w:t>
      </w:r>
      <w:r w:rsidR="00D7174F">
        <w:rPr>
          <w:rFonts w:ascii="Arial" w:hAnsi="Arial"/>
          <w:i/>
          <w:iCs/>
        </w:rPr>
        <w:t>TF</w:t>
      </w:r>
      <w:r>
        <w:rPr>
          <w:rFonts w:ascii="Arial" w:hAnsi="Arial"/>
          <w:i/>
          <w:iCs/>
        </w:rPr>
        <w:t xml:space="preserve"> Data Page</w:t>
      </w:r>
    </w:p>
    <w:p w14:paraId="18B9FFB9" w14:textId="77777777" w:rsidR="00F82607" w:rsidRDefault="00F82607" w:rsidP="00F82607">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329429D5" w14:textId="77777777" w:rsidR="00F82607" w:rsidRDefault="00F82607" w:rsidP="00F82607">
      <w:r>
        <w:t xml:space="preserve">APIM HMI control if </w:t>
      </w:r>
      <w:r w:rsidRPr="008D3855">
        <w:rPr>
          <w:rFonts w:hint="eastAsia"/>
          <w:i/>
          <w:iCs/>
        </w:rPr>
        <w:t xml:space="preserve">Command </w:t>
      </w:r>
      <w:r w:rsidRPr="008D3855">
        <w:rPr>
          <w:i/>
          <w:iCs/>
        </w:rPr>
        <w:t>R</w:t>
      </w:r>
      <w:r w:rsidRPr="008D3855">
        <w:rPr>
          <w:rFonts w:hint="eastAsia"/>
          <w:i/>
          <w:iCs/>
        </w:rPr>
        <w:t>eception</w:t>
      </w:r>
      <w:r w:rsidRPr="008D3855">
        <w:rPr>
          <w:i/>
          <w:iCs/>
        </w:rPr>
        <w:t xml:space="preserve"> Succeed</w:t>
      </w:r>
      <w:r>
        <w:t>:</w:t>
      </w:r>
    </w:p>
    <w:p w14:paraId="7915B11C" w14:textId="090CAE31" w:rsidR="00F82607" w:rsidRPr="005B05D9" w:rsidRDefault="00F82607" w:rsidP="00F82607">
      <w:pPr>
        <w:pStyle w:val="ListParagraph"/>
        <w:numPr>
          <w:ilvl w:val="0"/>
          <w:numId w:val="15"/>
        </w:numPr>
        <w:rPr>
          <w:rFonts w:ascii="Arial" w:hAnsi="Arial"/>
        </w:rPr>
      </w:pPr>
      <w:r w:rsidRPr="005B05D9">
        <w:rPr>
          <w:rFonts w:ascii="Arial" w:hAnsi="Arial"/>
        </w:rPr>
        <w:t xml:space="preserve">APIM should enter the </w:t>
      </w:r>
      <w:r w:rsidR="004110AF">
        <w:rPr>
          <w:rFonts w:ascii="Arial" w:hAnsi="Arial"/>
        </w:rPr>
        <w:t>TF</w:t>
      </w:r>
      <w:r w:rsidRPr="005B05D9">
        <w:rPr>
          <w:rFonts w:ascii="Arial" w:hAnsi="Arial"/>
        </w:rPr>
        <w:t xml:space="preserve"> data playback list page.</w:t>
      </w:r>
    </w:p>
    <w:p w14:paraId="50386C1E" w14:textId="77777777" w:rsidR="00F82607" w:rsidRDefault="00F82607" w:rsidP="00F82607">
      <w:pPr>
        <w:pStyle w:val="ListParagraph"/>
        <w:numPr>
          <w:ilvl w:val="0"/>
          <w:numId w:val="15"/>
        </w:numPr>
        <w:rPr>
          <w:rFonts w:ascii="Arial" w:hAnsi="Arial"/>
          <w:i/>
          <w:iCs/>
        </w:rPr>
      </w:pPr>
      <w:r>
        <w:rPr>
          <w:rFonts w:ascii="Arial" w:hAnsi="Arial"/>
        </w:rPr>
        <w:t>APIM should display a loading animation</w:t>
      </w:r>
      <w:r>
        <w:rPr>
          <w:rFonts w:ascii="Arial" w:hAnsi="Arial"/>
          <w:i/>
          <w:iCs/>
        </w:rPr>
        <w:t>.</w:t>
      </w:r>
    </w:p>
    <w:p w14:paraId="68E2A9E4" w14:textId="77777777" w:rsidR="002F54BD" w:rsidRDefault="002F54BD" w:rsidP="00F82607"/>
    <w:p w14:paraId="3C2FE117" w14:textId="2039EA6A" w:rsidR="00F82607" w:rsidRDefault="00F82607" w:rsidP="00F82607">
      <w:r>
        <w:t>Command Execution:</w:t>
      </w:r>
    </w:p>
    <w:p w14:paraId="13DB0826" w14:textId="11D0097C" w:rsidR="00F82607" w:rsidRDefault="00F82607" w:rsidP="00F82607">
      <w:r>
        <w:t xml:space="preserve">After switch to </w:t>
      </w:r>
      <w:r w:rsidR="002F44D1">
        <w:t>TF</w:t>
      </w:r>
      <w:r>
        <w:t xml:space="preserve"> data playback </w:t>
      </w:r>
      <w:r>
        <w:rPr>
          <w:rFonts w:hint="eastAsia"/>
          <w:lang w:eastAsia="zh-CN"/>
        </w:rPr>
        <w:t>list</w:t>
      </w:r>
      <w:r>
        <w:t xml:space="preserve"> page, IDCM should feedback below command result:</w:t>
      </w:r>
    </w:p>
    <w:p w14:paraId="54D456A5" w14:textId="6D78F196" w:rsidR="00F82607" w:rsidRDefault="00F82607" w:rsidP="00F82607">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675573">
        <w:rPr>
          <w:rFonts w:ascii="Arial" w:hAnsi="Arial"/>
          <w:i/>
          <w:iCs/>
        </w:rPr>
        <w:t>Enter</w:t>
      </w:r>
      <w:r>
        <w:rPr>
          <w:rFonts w:ascii="Arial" w:hAnsi="Arial"/>
          <w:i/>
          <w:iCs/>
        </w:rPr>
        <w:t xml:space="preserve"> </w:t>
      </w:r>
      <w:r w:rsidR="00DD56F7">
        <w:rPr>
          <w:rFonts w:ascii="Arial" w:hAnsi="Arial"/>
          <w:i/>
          <w:iCs/>
        </w:rPr>
        <w:t>TF</w:t>
      </w:r>
      <w:r>
        <w:rPr>
          <w:rFonts w:ascii="Arial" w:hAnsi="Arial"/>
          <w:i/>
          <w:iCs/>
        </w:rPr>
        <w:t xml:space="preserve"> Data Page</w:t>
      </w:r>
    </w:p>
    <w:p w14:paraId="710CE4A9" w14:textId="77777777" w:rsidR="00F82607" w:rsidRDefault="00F82607" w:rsidP="00F82607">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16AD16BE" w14:textId="77777777" w:rsidR="00F82607" w:rsidRDefault="00F82607" w:rsidP="00F82607">
      <w:r w:rsidRPr="00EE3934">
        <w:rPr>
          <w:highlight w:val="yellow"/>
        </w:rPr>
        <w:t xml:space="preserve">If </w:t>
      </w:r>
      <w:r w:rsidRPr="00EE3934">
        <w:rPr>
          <w:i/>
          <w:iCs/>
          <w:highlight w:val="yellow"/>
        </w:rPr>
        <w:t xml:space="preserve">Execution </w:t>
      </w:r>
      <w:commentRangeStart w:id="244"/>
      <w:r w:rsidRPr="00EE3934">
        <w:rPr>
          <w:i/>
          <w:iCs/>
          <w:highlight w:val="yellow"/>
        </w:rPr>
        <w:t>Succeed</w:t>
      </w:r>
      <w:commentRangeEnd w:id="244"/>
      <w:r>
        <w:rPr>
          <w:rStyle w:val="CommentReference"/>
          <w:rFonts w:ascii="Times New Roman" w:hAnsi="Times New Roman"/>
        </w:rPr>
        <w:commentReference w:id="244"/>
      </w:r>
      <w:r>
        <w:t>, IDCM should update below information to APIM periodically:</w:t>
      </w:r>
    </w:p>
    <w:p w14:paraId="094E2781" w14:textId="12CA410D" w:rsidR="00F82607" w:rsidRPr="002F06D1" w:rsidRDefault="00F82607" w:rsidP="00F82607">
      <w:pPr>
        <w:pStyle w:val="ListParagraph"/>
        <w:numPr>
          <w:ilvl w:val="0"/>
          <w:numId w:val="15"/>
        </w:numPr>
        <w:rPr>
          <w:rFonts w:ascii="Arial" w:hAnsi="Arial"/>
          <w:i/>
          <w:iCs/>
        </w:rPr>
      </w:pPr>
      <w:r w:rsidRPr="001E79E6">
        <w:rPr>
          <w:rFonts w:ascii="Arial" w:hAnsi="Arial"/>
          <w:i/>
          <w:iCs/>
        </w:rPr>
        <w:t>Video Output Page</w:t>
      </w:r>
      <w:r w:rsidRPr="00AE4D1C">
        <w:rPr>
          <w:rFonts w:ascii="Arial" w:hAnsi="Arial"/>
          <w:i/>
          <w:iCs/>
        </w:rPr>
        <w:t xml:space="preserve"> =</w:t>
      </w:r>
      <w:r>
        <w:rPr>
          <w:rFonts w:ascii="Arial" w:hAnsi="Arial"/>
          <w:i/>
          <w:iCs/>
        </w:rPr>
        <w:t>=</w:t>
      </w:r>
      <w:r w:rsidRPr="00AE4D1C">
        <w:rPr>
          <w:rFonts w:ascii="Arial" w:hAnsi="Arial"/>
          <w:i/>
          <w:iCs/>
        </w:rPr>
        <w:t xml:space="preserve"> </w:t>
      </w:r>
      <w:r w:rsidR="00B71EE6">
        <w:rPr>
          <w:rFonts w:ascii="Arial" w:hAnsi="Arial"/>
          <w:i/>
          <w:iCs/>
        </w:rPr>
        <w:t>TF</w:t>
      </w:r>
      <w:r>
        <w:rPr>
          <w:rFonts w:ascii="Arial" w:hAnsi="Arial"/>
          <w:i/>
          <w:iCs/>
        </w:rPr>
        <w:t xml:space="preserve"> Data</w:t>
      </w:r>
      <w:r w:rsidRPr="00B05FAD">
        <w:rPr>
          <w:rFonts w:ascii="Arial" w:hAnsi="Arial"/>
          <w:i/>
          <w:iCs/>
        </w:rPr>
        <w:t xml:space="preserve"> List </w:t>
      </w:r>
      <w:r w:rsidRPr="001E79E6">
        <w:rPr>
          <w:rFonts w:ascii="Arial" w:hAnsi="Arial"/>
          <w:i/>
          <w:iCs/>
        </w:rPr>
        <w:t>Page</w:t>
      </w:r>
    </w:p>
    <w:p w14:paraId="164E4759" w14:textId="77777777" w:rsidR="00F82607" w:rsidRDefault="00F82607" w:rsidP="00F82607">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Pr>
          <w:rFonts w:ascii="Arial" w:hAnsi="Arial"/>
          <w:i/>
          <w:iCs/>
        </w:rPr>
        <w:t>List Mode</w:t>
      </w:r>
    </w:p>
    <w:p w14:paraId="5413DFBF" w14:textId="77777777" w:rsidR="00F82607" w:rsidRPr="00930146" w:rsidRDefault="00F82607" w:rsidP="00F82607">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Empty or Not Empty</w:t>
      </w:r>
    </w:p>
    <w:p w14:paraId="197B87FE" w14:textId="77777777" w:rsidR="00F82607" w:rsidRPr="00930146" w:rsidRDefault="00F82607" w:rsidP="00F82607">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Unselected</w:t>
      </w:r>
    </w:p>
    <w:p w14:paraId="331CDA70" w14:textId="6E281C15" w:rsidR="00F82607" w:rsidRPr="002F06D1" w:rsidRDefault="00F82607" w:rsidP="00F82607">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w:t>
      </w:r>
      <w:r w:rsidR="004979E8">
        <w:rPr>
          <w:rFonts w:ascii="Arial" w:hAnsi="Arial"/>
          <w:i/>
          <w:iCs/>
        </w:rPr>
        <w:t>0x00</w:t>
      </w:r>
    </w:p>
    <w:p w14:paraId="74F4D93E" w14:textId="77777777" w:rsidR="00F82607" w:rsidRDefault="00F82607" w:rsidP="00F82607">
      <w:r>
        <w:t>APIM HMI control:</w:t>
      </w:r>
    </w:p>
    <w:p w14:paraId="703F2891" w14:textId="77777777" w:rsidR="00F82607" w:rsidRDefault="00F82607" w:rsidP="00F82607">
      <w:pPr>
        <w:pStyle w:val="ListParagraph"/>
        <w:numPr>
          <w:ilvl w:val="0"/>
          <w:numId w:val="15"/>
        </w:numPr>
        <w:rPr>
          <w:rFonts w:ascii="Arial" w:hAnsi="Arial"/>
          <w:i/>
          <w:iCs/>
        </w:rPr>
      </w:pPr>
      <w:r w:rsidRPr="004C3AD2">
        <w:rPr>
          <w:rFonts w:ascii="Arial" w:hAnsi="Arial"/>
        </w:rPr>
        <w:t>I</w:t>
      </w:r>
      <w:r w:rsidRPr="004C3AD2">
        <w:rPr>
          <w:rFonts w:ascii="Arial" w:hAnsi="Arial" w:hint="eastAsia"/>
          <w:lang w:eastAsia="zh-CN"/>
        </w:rPr>
        <w:t>f</w:t>
      </w:r>
      <w:r>
        <w:rPr>
          <w:rFonts w:ascii="Arial" w:hAnsi="Arial"/>
          <w:i/>
          <w:iCs/>
          <w:lang w:eastAsia="zh-CN"/>
        </w:rPr>
        <w:t xml:space="preserve"> </w:t>
      </w:r>
      <w:r w:rsidRPr="00517B91">
        <w:rPr>
          <w:rFonts w:ascii="Arial" w:hAnsi="Arial"/>
          <w:i/>
          <w:iCs/>
        </w:rPr>
        <w:t>File Folder Status</w:t>
      </w:r>
      <w:r>
        <w:rPr>
          <w:rFonts w:ascii="Arial" w:hAnsi="Arial"/>
          <w:i/>
          <w:iCs/>
        </w:rPr>
        <w:t xml:space="preserve"> == Empty:</w:t>
      </w:r>
    </w:p>
    <w:p w14:paraId="4204250F" w14:textId="77777777" w:rsidR="00F82607" w:rsidRPr="00F7527E" w:rsidRDefault="00F82607" w:rsidP="00F82607">
      <w:pPr>
        <w:pStyle w:val="ListParagraph"/>
        <w:numPr>
          <w:ilvl w:val="1"/>
          <w:numId w:val="15"/>
        </w:numPr>
        <w:rPr>
          <w:rFonts w:ascii="Arial" w:hAnsi="Arial"/>
          <w:i/>
          <w:iCs/>
        </w:rPr>
      </w:pPr>
      <w:r>
        <w:rPr>
          <w:rFonts w:ascii="Arial" w:hAnsi="Arial"/>
        </w:rPr>
        <w:t>APIM should show empty folder reminder to customer.</w:t>
      </w:r>
    </w:p>
    <w:p w14:paraId="340E76F5" w14:textId="77777777" w:rsidR="00F82607" w:rsidRPr="00930146" w:rsidRDefault="00F82607" w:rsidP="00F82607">
      <w:pPr>
        <w:pStyle w:val="ListParagraph"/>
        <w:numPr>
          <w:ilvl w:val="0"/>
          <w:numId w:val="15"/>
        </w:numPr>
        <w:rPr>
          <w:rFonts w:ascii="Arial" w:hAnsi="Arial"/>
          <w:i/>
          <w:iCs/>
        </w:rPr>
      </w:pPr>
      <w:r>
        <w:rPr>
          <w:rFonts w:ascii="Arial" w:hAnsi="Arial"/>
        </w:rPr>
        <w:t xml:space="preserve">If </w:t>
      </w:r>
      <w:r w:rsidRPr="00517B91">
        <w:rPr>
          <w:rFonts w:ascii="Arial" w:hAnsi="Arial"/>
          <w:i/>
          <w:iCs/>
        </w:rPr>
        <w:t>File Folder Status</w:t>
      </w:r>
      <w:r>
        <w:rPr>
          <w:rFonts w:ascii="Arial" w:hAnsi="Arial"/>
          <w:i/>
          <w:iCs/>
        </w:rPr>
        <w:t xml:space="preserve"> == Not Empty</w:t>
      </w:r>
    </w:p>
    <w:p w14:paraId="29F66BEC" w14:textId="77777777" w:rsidR="00F82607" w:rsidRDefault="00F82607" w:rsidP="00F82607">
      <w:pPr>
        <w:pStyle w:val="ListParagraph"/>
        <w:numPr>
          <w:ilvl w:val="1"/>
          <w:numId w:val="15"/>
        </w:numPr>
        <w:rPr>
          <w:rFonts w:ascii="Arial" w:hAnsi="Arial"/>
          <w:i/>
          <w:iCs/>
        </w:rPr>
      </w:pPr>
      <w:r>
        <w:rPr>
          <w:rFonts w:ascii="Arial" w:hAnsi="Arial"/>
        </w:rPr>
        <w:t>APIM should directly show the LVDS image input</w:t>
      </w:r>
      <w:r>
        <w:rPr>
          <w:rFonts w:ascii="Arial" w:hAnsi="Arial"/>
          <w:i/>
          <w:iCs/>
        </w:rPr>
        <w:t>.</w:t>
      </w:r>
    </w:p>
    <w:p w14:paraId="0A22E127" w14:textId="4F51D30E" w:rsidR="00594CFB" w:rsidRDefault="00594CFB" w:rsidP="00594CFB">
      <w:pPr>
        <w:pStyle w:val="Heading6"/>
        <w:rPr>
          <w:lang w:val="en-GB"/>
        </w:rPr>
      </w:pPr>
      <w:bookmarkStart w:id="245" w:name="_Toc122965497"/>
      <w:r>
        <w:rPr>
          <w:lang w:val="en-GB"/>
        </w:rPr>
        <w:t>Playback List</w:t>
      </w:r>
      <w:r w:rsidR="004D1BAB">
        <w:rPr>
          <w:lang w:val="en-GB"/>
        </w:rPr>
        <w:t xml:space="preserve"> Scroll</w:t>
      </w:r>
      <w:bookmarkEnd w:id="245"/>
    </w:p>
    <w:p w14:paraId="0FA7FF91" w14:textId="3BEEEB7D" w:rsidR="00C32B9B" w:rsidRDefault="006674ED" w:rsidP="00C32B9B">
      <w:r>
        <w:rPr>
          <w:lang w:val="en-GB"/>
        </w:rPr>
        <w:t xml:space="preserve">When customer try to </w:t>
      </w:r>
      <w:r w:rsidR="00EA1DD0">
        <w:rPr>
          <w:lang w:val="en-GB"/>
        </w:rPr>
        <w:t xml:space="preserve">finger </w:t>
      </w:r>
      <w:r>
        <w:rPr>
          <w:lang w:val="en-GB"/>
        </w:rPr>
        <w:t>scroll up or down</w:t>
      </w:r>
      <w:r w:rsidR="004B3F35">
        <w:rPr>
          <w:lang w:val="en-GB"/>
        </w:rPr>
        <w:t xml:space="preserve"> in</w:t>
      </w:r>
      <w:r>
        <w:rPr>
          <w:lang w:val="en-GB"/>
        </w:rPr>
        <w:t xml:space="preserve"> </w:t>
      </w:r>
      <w:r w:rsidR="00FA5055">
        <w:rPr>
          <w:lang w:val="en-GB"/>
        </w:rPr>
        <w:t>the</w:t>
      </w:r>
      <w:r w:rsidR="004B3F35">
        <w:rPr>
          <w:lang w:val="en-GB"/>
        </w:rPr>
        <w:t xml:space="preserve"> </w:t>
      </w:r>
      <w:r w:rsidR="008A3520">
        <w:rPr>
          <w:lang w:val="en-GB"/>
        </w:rPr>
        <w:t>playback list</w:t>
      </w:r>
      <w:r w:rsidR="004B3F35">
        <w:rPr>
          <w:lang w:val="en-GB"/>
        </w:rPr>
        <w:t xml:space="preserve"> page</w:t>
      </w:r>
      <w:r w:rsidR="00FA5055">
        <w:rPr>
          <w:lang w:val="en-GB"/>
        </w:rPr>
        <w:t xml:space="preserve"> area</w:t>
      </w:r>
      <w:r w:rsidR="00C32B9B">
        <w:t xml:space="preserve">, APIM shall </w:t>
      </w:r>
      <w:r>
        <w:t>send</w:t>
      </w:r>
      <w:r w:rsidR="00C32B9B">
        <w:t xml:space="preserve"> below msg</w:t>
      </w:r>
      <w:r>
        <w:t xml:space="preserve"> to IDCM</w:t>
      </w:r>
      <w:r w:rsidR="00C32B9B">
        <w:t>:</w:t>
      </w:r>
    </w:p>
    <w:p w14:paraId="2E8EA402" w14:textId="798A776C" w:rsidR="00D87D93" w:rsidRPr="00536B33" w:rsidRDefault="00D87D93" w:rsidP="002E1278">
      <w:pPr>
        <w:pStyle w:val="ListParagraph"/>
        <w:numPr>
          <w:ilvl w:val="0"/>
          <w:numId w:val="16"/>
        </w:numPr>
        <w:rPr>
          <w:rFonts w:ascii="Arial" w:hAnsi="Arial"/>
          <w:i/>
          <w:iCs/>
        </w:rPr>
      </w:pPr>
      <w:r w:rsidRPr="00536B33">
        <w:rPr>
          <w:rFonts w:ascii="Arial" w:hAnsi="Arial"/>
          <w:i/>
          <w:iCs/>
        </w:rPr>
        <w:t xml:space="preserve">HMI Command == </w:t>
      </w:r>
      <w:r w:rsidRPr="00D87D93">
        <w:rPr>
          <w:rFonts w:ascii="Arial" w:hAnsi="Arial"/>
          <w:i/>
          <w:iCs/>
        </w:rPr>
        <w:t xml:space="preserve">Scroll to Previous </w:t>
      </w:r>
      <w:r w:rsidRPr="00675573">
        <w:rPr>
          <w:rFonts w:ascii="Arial" w:hAnsi="Arial"/>
          <w:i/>
          <w:iCs/>
        </w:rPr>
        <w:t>Page</w:t>
      </w:r>
      <w:r>
        <w:rPr>
          <w:rFonts w:ascii="Arial" w:hAnsi="Arial"/>
          <w:i/>
          <w:iCs/>
        </w:rPr>
        <w:t xml:space="preserve"> </w:t>
      </w:r>
      <w:r>
        <w:rPr>
          <w:rFonts w:ascii="Arial" w:hAnsi="Arial" w:hint="eastAsia"/>
          <w:i/>
          <w:iCs/>
          <w:lang w:eastAsia="zh-CN"/>
        </w:rPr>
        <w:t>or</w:t>
      </w:r>
      <w:r>
        <w:rPr>
          <w:rFonts w:ascii="Arial" w:hAnsi="Arial"/>
          <w:i/>
          <w:iCs/>
        </w:rPr>
        <w:t xml:space="preserve"> </w:t>
      </w:r>
      <w:r w:rsidRPr="00D87D93">
        <w:rPr>
          <w:rFonts w:ascii="Arial" w:hAnsi="Arial"/>
          <w:i/>
          <w:iCs/>
        </w:rPr>
        <w:t xml:space="preserve">Scroll to </w:t>
      </w:r>
      <w:r>
        <w:rPr>
          <w:rFonts w:ascii="Arial" w:hAnsi="Arial"/>
          <w:i/>
          <w:iCs/>
        </w:rPr>
        <w:t>Next</w:t>
      </w:r>
      <w:r w:rsidRPr="00D87D93">
        <w:rPr>
          <w:rFonts w:ascii="Arial" w:hAnsi="Arial"/>
          <w:i/>
          <w:iCs/>
        </w:rPr>
        <w:t xml:space="preserve"> </w:t>
      </w:r>
      <w:r w:rsidRPr="00675573">
        <w:rPr>
          <w:rFonts w:ascii="Arial" w:hAnsi="Arial"/>
          <w:i/>
          <w:iCs/>
        </w:rPr>
        <w:t>Page</w:t>
      </w:r>
    </w:p>
    <w:p w14:paraId="3136B59F" w14:textId="700453C4" w:rsidR="00D87D93" w:rsidRDefault="00D87D93" w:rsidP="00D87D93">
      <w:r>
        <w:t>O</w:t>
      </w:r>
      <w:r>
        <w:rPr>
          <w:rFonts w:hint="eastAsia"/>
          <w:lang w:eastAsia="zh-CN"/>
        </w:rPr>
        <w:t>nce</w:t>
      </w:r>
      <w:r>
        <w:t xml:space="preserve"> IDCM receives the command, </w:t>
      </w:r>
      <w:r w:rsidR="00940468">
        <w:t>should response</w:t>
      </w:r>
      <w:r>
        <w:t xml:space="preserve"> below msg:</w:t>
      </w:r>
    </w:p>
    <w:p w14:paraId="1AE266E3" w14:textId="687953A1" w:rsidR="00D87D93" w:rsidRDefault="00D87D93"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D87D93">
        <w:rPr>
          <w:rFonts w:ascii="Arial" w:hAnsi="Arial"/>
          <w:i/>
          <w:iCs/>
        </w:rPr>
        <w:t xml:space="preserve">Scroll to Previous </w:t>
      </w:r>
      <w:r w:rsidRPr="00675573">
        <w:rPr>
          <w:rFonts w:ascii="Arial" w:hAnsi="Arial"/>
          <w:i/>
          <w:iCs/>
        </w:rPr>
        <w:t>Page</w:t>
      </w:r>
      <w:r>
        <w:rPr>
          <w:rFonts w:ascii="Arial" w:hAnsi="Arial"/>
          <w:i/>
          <w:iCs/>
        </w:rPr>
        <w:t xml:space="preserve"> </w:t>
      </w:r>
      <w:r>
        <w:rPr>
          <w:rFonts w:ascii="Arial" w:hAnsi="Arial" w:hint="eastAsia"/>
          <w:i/>
          <w:iCs/>
          <w:lang w:eastAsia="zh-CN"/>
        </w:rPr>
        <w:t>or</w:t>
      </w:r>
      <w:r>
        <w:rPr>
          <w:rFonts w:ascii="Arial" w:hAnsi="Arial"/>
          <w:i/>
          <w:iCs/>
        </w:rPr>
        <w:t xml:space="preserve"> </w:t>
      </w:r>
      <w:r w:rsidRPr="00D87D93">
        <w:rPr>
          <w:rFonts w:ascii="Arial" w:hAnsi="Arial"/>
          <w:i/>
          <w:iCs/>
        </w:rPr>
        <w:t xml:space="preserve">Scroll to </w:t>
      </w:r>
      <w:r>
        <w:rPr>
          <w:rFonts w:ascii="Arial" w:hAnsi="Arial"/>
          <w:i/>
          <w:iCs/>
        </w:rPr>
        <w:t>Next</w:t>
      </w:r>
      <w:r w:rsidRPr="00D87D93">
        <w:rPr>
          <w:rFonts w:ascii="Arial" w:hAnsi="Arial"/>
          <w:i/>
          <w:iCs/>
        </w:rPr>
        <w:t xml:space="preserve"> </w:t>
      </w:r>
      <w:r w:rsidRPr="00675573">
        <w:rPr>
          <w:rFonts w:ascii="Arial" w:hAnsi="Arial"/>
          <w:i/>
          <w:iCs/>
        </w:rPr>
        <w:t>Page</w:t>
      </w:r>
    </w:p>
    <w:p w14:paraId="7A91C8EF" w14:textId="56107E19" w:rsidR="00D87D93" w:rsidRDefault="00D87D93"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00041B73" w:rsidRPr="008D3855">
        <w:rPr>
          <w:rFonts w:ascii="Arial" w:hAnsi="Arial" w:hint="eastAsia"/>
          <w:i/>
          <w:iCs/>
        </w:rPr>
        <w:t xml:space="preserve">Command </w:t>
      </w:r>
      <w:r w:rsidR="00041B73" w:rsidRPr="008D3855">
        <w:rPr>
          <w:rFonts w:ascii="Arial" w:hAnsi="Arial"/>
          <w:i/>
          <w:iCs/>
        </w:rPr>
        <w:t>R</w:t>
      </w:r>
      <w:r w:rsidR="00041B73" w:rsidRPr="008D3855">
        <w:rPr>
          <w:rFonts w:ascii="Arial" w:hAnsi="Arial" w:hint="eastAsia"/>
          <w:i/>
          <w:iCs/>
        </w:rPr>
        <w:t>eception</w:t>
      </w:r>
      <w:r w:rsidR="00041B73" w:rsidRPr="008D3855">
        <w:rPr>
          <w:rFonts w:ascii="Arial" w:hAnsi="Arial"/>
          <w:i/>
          <w:iCs/>
        </w:rPr>
        <w:t xml:space="preserve"> Succeed</w:t>
      </w:r>
      <w:r w:rsidR="00041B73" w:rsidRPr="006A6A9F">
        <w:rPr>
          <w:rFonts w:ascii="Arial" w:hAnsi="Arial"/>
        </w:rPr>
        <w:t xml:space="preserve"> </w:t>
      </w:r>
      <w:r w:rsidR="00041B73" w:rsidRPr="00481D0A">
        <w:rPr>
          <w:rFonts w:ascii="Arial" w:hAnsi="Arial"/>
        </w:rPr>
        <w:t xml:space="preserve">or </w:t>
      </w:r>
      <w:r w:rsidR="00041B73" w:rsidRPr="008D3855">
        <w:rPr>
          <w:rFonts w:ascii="Arial" w:hAnsi="Arial" w:hint="eastAsia"/>
          <w:i/>
          <w:iCs/>
        </w:rPr>
        <w:t xml:space="preserve">Command </w:t>
      </w:r>
      <w:r w:rsidR="00041B73" w:rsidRPr="008D3855">
        <w:rPr>
          <w:rFonts w:ascii="Arial" w:hAnsi="Arial"/>
          <w:i/>
          <w:iCs/>
        </w:rPr>
        <w:t>R</w:t>
      </w:r>
      <w:r w:rsidR="00041B73" w:rsidRPr="008D3855">
        <w:rPr>
          <w:rFonts w:ascii="Arial" w:hAnsi="Arial" w:hint="eastAsia"/>
          <w:i/>
          <w:iCs/>
        </w:rPr>
        <w:t>eception</w:t>
      </w:r>
      <w:r w:rsidR="00041B73" w:rsidRPr="008D3855">
        <w:rPr>
          <w:rFonts w:ascii="Arial" w:hAnsi="Arial"/>
          <w:i/>
          <w:iCs/>
        </w:rPr>
        <w:t xml:space="preserve"> </w:t>
      </w:r>
      <w:r w:rsidR="00041B73">
        <w:rPr>
          <w:rFonts w:ascii="Arial" w:hAnsi="Arial"/>
          <w:i/>
          <w:iCs/>
        </w:rPr>
        <w:t>Failed</w:t>
      </w:r>
    </w:p>
    <w:p w14:paraId="133FA92A" w14:textId="2A1FCE89" w:rsidR="00D87D93" w:rsidRDefault="00D87D93" w:rsidP="00D87D93">
      <w:r>
        <w:t xml:space="preserve">After list </w:t>
      </w:r>
      <w:r w:rsidR="00894172">
        <w:t>page update</w:t>
      </w:r>
      <w:r>
        <w:t xml:space="preserve"> complete, IDCM should feedback below command result:</w:t>
      </w:r>
    </w:p>
    <w:p w14:paraId="0C4959FF" w14:textId="0CF156D4" w:rsidR="00D87D93" w:rsidRDefault="00D87D93" w:rsidP="002E1278">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D87D93">
        <w:rPr>
          <w:rFonts w:ascii="Arial" w:hAnsi="Arial"/>
          <w:i/>
          <w:iCs/>
        </w:rPr>
        <w:t xml:space="preserve">Scroll to Previous </w:t>
      </w:r>
      <w:r w:rsidRPr="00675573">
        <w:rPr>
          <w:rFonts w:ascii="Arial" w:hAnsi="Arial"/>
          <w:i/>
          <w:iCs/>
        </w:rPr>
        <w:t>Page</w:t>
      </w:r>
      <w:r>
        <w:rPr>
          <w:rFonts w:ascii="Arial" w:hAnsi="Arial"/>
          <w:i/>
          <w:iCs/>
        </w:rPr>
        <w:t xml:space="preserve"> </w:t>
      </w:r>
      <w:r>
        <w:rPr>
          <w:rFonts w:ascii="Arial" w:hAnsi="Arial" w:hint="eastAsia"/>
          <w:i/>
          <w:iCs/>
          <w:lang w:eastAsia="zh-CN"/>
        </w:rPr>
        <w:t>or</w:t>
      </w:r>
      <w:r>
        <w:rPr>
          <w:rFonts w:ascii="Arial" w:hAnsi="Arial"/>
          <w:i/>
          <w:iCs/>
        </w:rPr>
        <w:t xml:space="preserve"> </w:t>
      </w:r>
      <w:r w:rsidRPr="00D87D93">
        <w:rPr>
          <w:rFonts w:ascii="Arial" w:hAnsi="Arial"/>
          <w:i/>
          <w:iCs/>
        </w:rPr>
        <w:t xml:space="preserve">Scroll to </w:t>
      </w:r>
      <w:r>
        <w:rPr>
          <w:rFonts w:ascii="Arial" w:hAnsi="Arial"/>
          <w:i/>
          <w:iCs/>
        </w:rPr>
        <w:t>Next</w:t>
      </w:r>
      <w:r w:rsidRPr="00D87D93">
        <w:rPr>
          <w:rFonts w:ascii="Arial" w:hAnsi="Arial"/>
          <w:i/>
          <w:iCs/>
        </w:rPr>
        <w:t xml:space="preserve"> </w:t>
      </w:r>
      <w:r w:rsidRPr="00675573">
        <w:rPr>
          <w:rFonts w:ascii="Arial" w:hAnsi="Arial"/>
          <w:i/>
          <w:iCs/>
        </w:rPr>
        <w:t>Page</w:t>
      </w:r>
    </w:p>
    <w:p w14:paraId="750E45C7" w14:textId="3DB6059F" w:rsidR="00D87D93" w:rsidRDefault="00D87D93" w:rsidP="002E1278">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004F721F" w:rsidRPr="003331F4">
        <w:rPr>
          <w:rFonts w:ascii="Arial" w:hAnsi="Arial"/>
          <w:i/>
          <w:iCs/>
        </w:rPr>
        <w:t xml:space="preserve">Execution </w:t>
      </w:r>
      <w:r w:rsidR="004F721F" w:rsidRPr="008D3855">
        <w:rPr>
          <w:rFonts w:ascii="Arial" w:hAnsi="Arial"/>
          <w:i/>
          <w:iCs/>
        </w:rPr>
        <w:t>Succeed</w:t>
      </w:r>
      <w:r w:rsidR="004F721F" w:rsidRPr="00BD498A">
        <w:rPr>
          <w:rFonts w:ascii="Arial" w:hAnsi="Arial"/>
          <w:i/>
          <w:iCs/>
        </w:rPr>
        <w:t xml:space="preserve"> </w:t>
      </w:r>
      <w:r w:rsidR="004F721F">
        <w:rPr>
          <w:rFonts w:ascii="Arial" w:hAnsi="Arial"/>
          <w:i/>
          <w:iCs/>
        </w:rPr>
        <w:t xml:space="preserve">or </w:t>
      </w:r>
      <w:r w:rsidR="004F721F" w:rsidRPr="003331F4">
        <w:rPr>
          <w:rFonts w:ascii="Arial" w:hAnsi="Arial"/>
          <w:i/>
          <w:iCs/>
        </w:rPr>
        <w:t xml:space="preserve">Execution </w:t>
      </w:r>
      <w:r w:rsidR="004F721F">
        <w:rPr>
          <w:rFonts w:ascii="Arial" w:hAnsi="Arial"/>
          <w:i/>
          <w:iCs/>
        </w:rPr>
        <w:t>Failed</w:t>
      </w:r>
    </w:p>
    <w:p w14:paraId="1447E465" w14:textId="77777777" w:rsidR="007C0672" w:rsidRDefault="007C0672" w:rsidP="007C0672">
      <w:r>
        <w:lastRenderedPageBreak/>
        <w:t>APIM HMI control:</w:t>
      </w:r>
    </w:p>
    <w:p w14:paraId="0E934479" w14:textId="7DDC7559" w:rsidR="007C0672" w:rsidRDefault="00017452" w:rsidP="00017452">
      <w:pPr>
        <w:pStyle w:val="ListParagraph"/>
        <w:numPr>
          <w:ilvl w:val="0"/>
          <w:numId w:val="15"/>
        </w:numPr>
        <w:rPr>
          <w:rFonts w:ascii="Arial" w:hAnsi="Arial"/>
          <w:i/>
          <w:iCs/>
        </w:rPr>
      </w:pPr>
      <w:r>
        <w:rPr>
          <w:rFonts w:ascii="Arial" w:hAnsi="Arial"/>
        </w:rPr>
        <w:t>A</w:t>
      </w:r>
      <w:r w:rsidR="007C0672">
        <w:rPr>
          <w:rFonts w:ascii="Arial" w:hAnsi="Arial"/>
        </w:rPr>
        <w:t>PIM should directly show the LVDS image input</w:t>
      </w:r>
      <w:r w:rsidR="007C0672">
        <w:rPr>
          <w:rFonts w:ascii="Arial" w:hAnsi="Arial"/>
          <w:i/>
          <w:iCs/>
        </w:rPr>
        <w:t>.</w:t>
      </w:r>
    </w:p>
    <w:p w14:paraId="2EAD6C84" w14:textId="46813465" w:rsidR="00EF0AD2" w:rsidRDefault="00B1575F" w:rsidP="00EF0AD2">
      <w:pPr>
        <w:pStyle w:val="Heading6"/>
        <w:rPr>
          <w:lang w:val="en-GB"/>
        </w:rPr>
      </w:pPr>
      <w:bookmarkStart w:id="246" w:name="_Toc122965498"/>
      <w:r>
        <w:rPr>
          <w:lang w:val="en-GB"/>
        </w:rPr>
        <w:t>Enter Edit Mode</w:t>
      </w:r>
      <w:bookmarkEnd w:id="246"/>
    </w:p>
    <w:p w14:paraId="1045631A" w14:textId="55DD9EF9" w:rsidR="00C4101F" w:rsidRDefault="00EF0AD2" w:rsidP="00C4101F">
      <w:r>
        <w:rPr>
          <w:lang w:val="en-GB"/>
        </w:rPr>
        <w:t>When customer</w:t>
      </w:r>
      <w:r w:rsidR="00C4101F">
        <w:rPr>
          <w:lang w:val="en-GB"/>
        </w:rPr>
        <w:t xml:space="preserve"> chooses </w:t>
      </w:r>
      <w:r w:rsidR="003A32A7">
        <w:t>Edit Mode</w:t>
      </w:r>
      <w:r w:rsidR="00C4101F">
        <w:rPr>
          <w:lang w:val="en-GB"/>
        </w:rPr>
        <w:t>, APIM</w:t>
      </w:r>
      <w:r w:rsidR="00C4101F" w:rsidRPr="00C4101F">
        <w:t xml:space="preserve"> </w:t>
      </w:r>
      <w:r w:rsidR="00C4101F">
        <w:t>shall send below msg to IDCM:</w:t>
      </w:r>
    </w:p>
    <w:p w14:paraId="50F790D2" w14:textId="66164F67" w:rsidR="00C4101F" w:rsidRPr="00536B33" w:rsidRDefault="00C4101F" w:rsidP="00C4101F">
      <w:pPr>
        <w:pStyle w:val="ListParagraph"/>
        <w:numPr>
          <w:ilvl w:val="0"/>
          <w:numId w:val="16"/>
        </w:numPr>
        <w:rPr>
          <w:rFonts w:ascii="Arial" w:hAnsi="Arial"/>
          <w:i/>
          <w:iCs/>
        </w:rPr>
      </w:pPr>
      <w:r w:rsidRPr="00536B33">
        <w:rPr>
          <w:rFonts w:ascii="Arial" w:hAnsi="Arial"/>
          <w:i/>
          <w:iCs/>
        </w:rPr>
        <w:t xml:space="preserve">HMI Command == </w:t>
      </w:r>
      <w:r w:rsidR="005511D7">
        <w:rPr>
          <w:rFonts w:ascii="Arial" w:hAnsi="Arial"/>
          <w:i/>
          <w:iCs/>
        </w:rPr>
        <w:t>File Edit Mode</w:t>
      </w:r>
    </w:p>
    <w:p w14:paraId="447BA0DB" w14:textId="77777777" w:rsidR="00C4101F" w:rsidRDefault="00C4101F" w:rsidP="00C4101F">
      <w:r>
        <w:t>O</w:t>
      </w:r>
      <w:r>
        <w:rPr>
          <w:rFonts w:hint="eastAsia"/>
          <w:lang w:eastAsia="zh-CN"/>
        </w:rPr>
        <w:t>nce</w:t>
      </w:r>
      <w:r>
        <w:t xml:space="preserve"> IDCM receives the command, should response below msg:</w:t>
      </w:r>
    </w:p>
    <w:p w14:paraId="55D6BFDC" w14:textId="3C71C229" w:rsidR="00C4101F" w:rsidRDefault="00C4101F" w:rsidP="00C4101F">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177FAD">
        <w:rPr>
          <w:rFonts w:ascii="Arial" w:hAnsi="Arial"/>
          <w:i/>
          <w:iCs/>
        </w:rPr>
        <w:t>File Edit Mode</w:t>
      </w:r>
    </w:p>
    <w:p w14:paraId="2A8B2DA5" w14:textId="77777777" w:rsidR="00C4101F" w:rsidRDefault="00C4101F" w:rsidP="00C4101F">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3862DACC" w14:textId="17B1A641" w:rsidR="00C4101F" w:rsidRDefault="00C4101F" w:rsidP="00C4101F">
      <w:r>
        <w:t xml:space="preserve">After </w:t>
      </w:r>
      <w:r w:rsidR="00325D54">
        <w:t>enter Edit Mode</w:t>
      </w:r>
      <w:r>
        <w:t>, IDCM should feedback below command result:</w:t>
      </w:r>
    </w:p>
    <w:p w14:paraId="4370A55E" w14:textId="1364D11D" w:rsidR="00C4101F" w:rsidRDefault="00C4101F" w:rsidP="00C4101F">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A637A0">
        <w:rPr>
          <w:rFonts w:ascii="Arial" w:hAnsi="Arial"/>
          <w:i/>
          <w:iCs/>
        </w:rPr>
        <w:t>File Edit Mode</w:t>
      </w:r>
    </w:p>
    <w:p w14:paraId="5384D825" w14:textId="77777777" w:rsidR="00C4101F" w:rsidRDefault="00C4101F" w:rsidP="00C4101F">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537BB713" w14:textId="77777777" w:rsidR="00DF63D4" w:rsidRDefault="00DF63D4" w:rsidP="00DF63D4">
      <w:r w:rsidRPr="00EE3934">
        <w:rPr>
          <w:highlight w:val="yellow"/>
        </w:rPr>
        <w:t xml:space="preserve">If </w:t>
      </w:r>
      <w:r w:rsidRPr="00EE3934">
        <w:rPr>
          <w:i/>
          <w:iCs/>
          <w:highlight w:val="yellow"/>
        </w:rPr>
        <w:t>Execution Succeed</w:t>
      </w:r>
      <w:r>
        <w:t>, IDCM should update below information to APIM periodically:</w:t>
      </w:r>
    </w:p>
    <w:p w14:paraId="3258233C" w14:textId="6B98A38E" w:rsidR="00DF63D4" w:rsidRDefault="00DF63D4" w:rsidP="00DF63D4">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sidR="00E479E7">
        <w:rPr>
          <w:rFonts w:ascii="Arial" w:hAnsi="Arial"/>
          <w:i/>
          <w:iCs/>
        </w:rPr>
        <w:t>Edit</w:t>
      </w:r>
      <w:r>
        <w:rPr>
          <w:rFonts w:ascii="Arial" w:hAnsi="Arial"/>
          <w:i/>
          <w:iCs/>
        </w:rPr>
        <w:t xml:space="preserve"> Mode</w:t>
      </w:r>
    </w:p>
    <w:p w14:paraId="7A4C8F9B" w14:textId="315E01DB" w:rsidR="00DF63D4" w:rsidRPr="00930146" w:rsidRDefault="00DF63D4" w:rsidP="00DF63D4">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Not Empty</w:t>
      </w:r>
    </w:p>
    <w:p w14:paraId="662E3334" w14:textId="77777777" w:rsidR="00DF63D4" w:rsidRPr="00930146" w:rsidRDefault="00DF63D4" w:rsidP="00DF63D4">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Unselected</w:t>
      </w:r>
    </w:p>
    <w:p w14:paraId="156F4283" w14:textId="23958D24" w:rsidR="00DF63D4" w:rsidRDefault="00DF63D4" w:rsidP="00DF63D4">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w:t>
      </w:r>
      <w:r w:rsidR="004979E8">
        <w:rPr>
          <w:rFonts w:ascii="Arial" w:hAnsi="Arial"/>
          <w:i/>
          <w:iCs/>
        </w:rPr>
        <w:t>0x00</w:t>
      </w:r>
    </w:p>
    <w:p w14:paraId="2A64EAD8" w14:textId="77D05EAF" w:rsidR="00C4101F" w:rsidRDefault="00C4101F" w:rsidP="00C4101F">
      <w:r>
        <w:t>APIM HMI control:</w:t>
      </w:r>
    </w:p>
    <w:p w14:paraId="7C922D6B" w14:textId="48AF49CB" w:rsidR="00C4101F" w:rsidRDefault="00C4101F" w:rsidP="00C4101F">
      <w:pPr>
        <w:pStyle w:val="ListParagraph"/>
        <w:numPr>
          <w:ilvl w:val="0"/>
          <w:numId w:val="15"/>
        </w:numPr>
        <w:rPr>
          <w:rFonts w:ascii="Arial" w:hAnsi="Arial"/>
        </w:rPr>
      </w:pPr>
      <w:r>
        <w:rPr>
          <w:rFonts w:ascii="Arial" w:hAnsi="Arial"/>
        </w:rPr>
        <w:t xml:space="preserve">APIM </w:t>
      </w:r>
      <w:r w:rsidR="001F1AE4">
        <w:rPr>
          <w:rFonts w:ascii="Arial" w:hAnsi="Arial"/>
        </w:rPr>
        <w:t xml:space="preserve">HMI </w:t>
      </w:r>
      <w:r>
        <w:rPr>
          <w:rFonts w:ascii="Arial" w:hAnsi="Arial"/>
        </w:rPr>
        <w:t xml:space="preserve">should </w:t>
      </w:r>
      <w:r w:rsidR="004B765F">
        <w:rPr>
          <w:rFonts w:ascii="Arial" w:hAnsi="Arial"/>
        </w:rPr>
        <w:t xml:space="preserve">enter </w:t>
      </w:r>
      <w:r w:rsidR="004B765F" w:rsidRPr="004865E7">
        <w:rPr>
          <w:rFonts w:ascii="Arial" w:hAnsi="Arial"/>
        </w:rPr>
        <w:t>Edit Mode</w:t>
      </w:r>
      <w:r w:rsidR="00DF63D4">
        <w:rPr>
          <w:rFonts w:ascii="Arial" w:hAnsi="Arial"/>
        </w:rPr>
        <w:t xml:space="preserve"> status</w:t>
      </w:r>
      <w:r w:rsidR="004F08C8">
        <w:rPr>
          <w:rFonts w:ascii="Arial" w:hAnsi="Arial"/>
        </w:rPr>
        <w:t>:</w:t>
      </w:r>
    </w:p>
    <w:p w14:paraId="35EF391C" w14:textId="44822023" w:rsidR="004F08C8" w:rsidRDefault="00F07B89" w:rsidP="00F07B89">
      <w:pPr>
        <w:jc w:val="center"/>
      </w:pPr>
      <w:r>
        <w:rPr>
          <w:noProof/>
        </w:rPr>
        <w:drawing>
          <wp:inline distT="0" distB="0" distL="0" distR="0" wp14:anchorId="5F15C129" wp14:editId="45CC5C4A">
            <wp:extent cx="3976778" cy="2307952"/>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84126" cy="2312217"/>
                    </a:xfrm>
                    <a:prstGeom prst="rect">
                      <a:avLst/>
                    </a:prstGeom>
                  </pic:spPr>
                </pic:pic>
              </a:graphicData>
            </a:graphic>
          </wp:inline>
        </w:drawing>
      </w:r>
    </w:p>
    <w:p w14:paraId="4F17C18B" w14:textId="2F695D86" w:rsidR="003C108B" w:rsidRDefault="003C108B" w:rsidP="003C108B">
      <w:pPr>
        <w:pStyle w:val="ListParagraph"/>
        <w:numPr>
          <w:ilvl w:val="0"/>
          <w:numId w:val="15"/>
        </w:numPr>
        <w:rPr>
          <w:rFonts w:ascii="Arial" w:hAnsi="Arial"/>
        </w:rPr>
      </w:pPr>
      <w:r>
        <w:rPr>
          <w:rFonts w:ascii="Arial" w:hAnsi="Arial"/>
        </w:rPr>
        <w:t>APIM should highlight the</w:t>
      </w:r>
      <w:r w:rsidRPr="003C108B">
        <w:rPr>
          <w:rFonts w:ascii="Arial" w:hAnsi="Arial" w:hint="eastAsia"/>
          <w:i/>
          <w:iCs/>
        </w:rPr>
        <w:t xml:space="preserve"> </w:t>
      </w:r>
      <w:r w:rsidRPr="00517B91">
        <w:rPr>
          <w:rFonts w:ascii="Arial" w:hAnsi="Arial" w:hint="eastAsia"/>
          <w:i/>
          <w:iCs/>
        </w:rPr>
        <w:t>Q</w:t>
      </w:r>
      <w:r w:rsidRPr="00517B91">
        <w:rPr>
          <w:rFonts w:ascii="Arial" w:hAnsi="Arial"/>
          <w:i/>
          <w:iCs/>
        </w:rPr>
        <w:t>ty of Files Selected</w:t>
      </w:r>
      <w:r>
        <w:rPr>
          <w:rFonts w:ascii="Arial" w:hAnsi="Arial"/>
          <w:i/>
          <w:iCs/>
        </w:rPr>
        <w:t xml:space="preserve"> </w:t>
      </w:r>
      <w:r>
        <w:rPr>
          <w:rFonts w:ascii="Arial" w:hAnsi="Arial"/>
        </w:rPr>
        <w:t>to customer</w:t>
      </w:r>
      <w:r w:rsidR="00DC0723">
        <w:rPr>
          <w:rFonts w:ascii="Arial" w:hAnsi="Arial"/>
        </w:rPr>
        <w:t xml:space="preserve"> to identify how many files already be selected.</w:t>
      </w:r>
    </w:p>
    <w:p w14:paraId="72E4D463" w14:textId="3D94FC04" w:rsidR="00DC0723" w:rsidRPr="004F08C8" w:rsidRDefault="00DC0723" w:rsidP="003C108B">
      <w:pPr>
        <w:pStyle w:val="ListParagraph"/>
        <w:numPr>
          <w:ilvl w:val="0"/>
          <w:numId w:val="15"/>
        </w:numPr>
        <w:rPr>
          <w:rFonts w:ascii="Arial" w:hAnsi="Arial"/>
        </w:rPr>
      </w:pPr>
      <w:r>
        <w:rPr>
          <w:rFonts w:ascii="Arial" w:hAnsi="Arial"/>
        </w:rPr>
        <w:t>The file in list should be selectable by single file or by date or by whole folder</w:t>
      </w:r>
    </w:p>
    <w:p w14:paraId="368F269A" w14:textId="28DC984F" w:rsidR="00BA7D9B" w:rsidRDefault="000E6A4C" w:rsidP="00BA7D9B">
      <w:pPr>
        <w:pStyle w:val="Heading6"/>
        <w:rPr>
          <w:lang w:val="en-GB"/>
        </w:rPr>
      </w:pPr>
      <w:bookmarkStart w:id="247" w:name="_Toc122965499"/>
      <w:r>
        <w:rPr>
          <w:lang w:val="en-GB"/>
        </w:rPr>
        <w:t>Exit</w:t>
      </w:r>
      <w:r w:rsidR="00BA7D9B">
        <w:rPr>
          <w:lang w:val="en-GB"/>
        </w:rPr>
        <w:t xml:space="preserve"> Edit Mode</w:t>
      </w:r>
      <w:bookmarkEnd w:id="247"/>
    </w:p>
    <w:p w14:paraId="6565D750" w14:textId="5F4CC466" w:rsidR="00676562" w:rsidRDefault="00676562" w:rsidP="00676562">
      <w:r>
        <w:rPr>
          <w:lang w:val="en-GB"/>
        </w:rPr>
        <w:t>When customer chooses</w:t>
      </w:r>
      <w:r w:rsidR="008759E4">
        <w:rPr>
          <w:lang w:val="en-GB"/>
        </w:rPr>
        <w:t xml:space="preserve"> to exit </w:t>
      </w:r>
      <w:r>
        <w:t>Edit Mode</w:t>
      </w:r>
      <w:r>
        <w:rPr>
          <w:lang w:val="en-GB"/>
        </w:rPr>
        <w:t>, APIM</w:t>
      </w:r>
      <w:r w:rsidRPr="00C4101F">
        <w:t xml:space="preserve"> </w:t>
      </w:r>
      <w:r>
        <w:t>shall send below msg to IDCM:</w:t>
      </w:r>
    </w:p>
    <w:p w14:paraId="0F02133F" w14:textId="610A1453" w:rsidR="00676562" w:rsidRPr="00536B33" w:rsidRDefault="00676562" w:rsidP="00676562">
      <w:pPr>
        <w:pStyle w:val="ListParagraph"/>
        <w:numPr>
          <w:ilvl w:val="0"/>
          <w:numId w:val="16"/>
        </w:numPr>
        <w:rPr>
          <w:rFonts w:ascii="Arial" w:hAnsi="Arial"/>
          <w:i/>
          <w:iCs/>
        </w:rPr>
      </w:pPr>
      <w:r w:rsidRPr="00536B33">
        <w:rPr>
          <w:rFonts w:ascii="Arial" w:hAnsi="Arial"/>
          <w:i/>
          <w:iCs/>
        </w:rPr>
        <w:t xml:space="preserve">HMI Command == </w:t>
      </w:r>
      <w:r>
        <w:rPr>
          <w:rFonts w:ascii="Arial" w:hAnsi="Arial"/>
          <w:i/>
          <w:iCs/>
        </w:rPr>
        <w:t xml:space="preserve">File </w:t>
      </w:r>
      <w:r w:rsidR="000017F4">
        <w:rPr>
          <w:rFonts w:ascii="Arial" w:hAnsi="Arial"/>
          <w:i/>
          <w:iCs/>
        </w:rPr>
        <w:t>List</w:t>
      </w:r>
      <w:r>
        <w:rPr>
          <w:rFonts w:ascii="Arial" w:hAnsi="Arial"/>
          <w:i/>
          <w:iCs/>
        </w:rPr>
        <w:t xml:space="preserve"> Mode</w:t>
      </w:r>
    </w:p>
    <w:p w14:paraId="5DA9230A" w14:textId="77777777" w:rsidR="00676562" w:rsidRDefault="00676562" w:rsidP="00676562">
      <w:r>
        <w:t>O</w:t>
      </w:r>
      <w:r>
        <w:rPr>
          <w:rFonts w:hint="eastAsia"/>
          <w:lang w:eastAsia="zh-CN"/>
        </w:rPr>
        <w:t>nce</w:t>
      </w:r>
      <w:r>
        <w:t xml:space="preserve"> IDCM receives the command, should response below msg:</w:t>
      </w:r>
    </w:p>
    <w:p w14:paraId="3CB21797" w14:textId="50E69AE7" w:rsidR="00676562" w:rsidRDefault="00676562" w:rsidP="00676562">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Pr>
          <w:rFonts w:ascii="Arial" w:hAnsi="Arial"/>
          <w:i/>
          <w:iCs/>
        </w:rPr>
        <w:t xml:space="preserve">File </w:t>
      </w:r>
      <w:r w:rsidR="000017F4">
        <w:rPr>
          <w:rFonts w:ascii="Arial" w:hAnsi="Arial"/>
          <w:i/>
          <w:iCs/>
        </w:rPr>
        <w:t xml:space="preserve">List </w:t>
      </w:r>
      <w:r>
        <w:rPr>
          <w:rFonts w:ascii="Arial" w:hAnsi="Arial"/>
          <w:i/>
          <w:iCs/>
        </w:rPr>
        <w:t>Mode</w:t>
      </w:r>
    </w:p>
    <w:p w14:paraId="173FD759" w14:textId="77777777" w:rsidR="00676562" w:rsidRDefault="00676562" w:rsidP="00676562">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07351C7F" w14:textId="053E87B6" w:rsidR="00676562" w:rsidRDefault="00676562" w:rsidP="00676562">
      <w:r>
        <w:t xml:space="preserve">After </w:t>
      </w:r>
      <w:r w:rsidR="000017F4">
        <w:t>exit</w:t>
      </w:r>
      <w:r>
        <w:t xml:space="preserve"> Edit Mode, IDCM should feedback below command result:</w:t>
      </w:r>
    </w:p>
    <w:p w14:paraId="1B92D93B" w14:textId="4B4B24A3" w:rsidR="00676562" w:rsidRDefault="00676562" w:rsidP="00676562">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Pr>
          <w:rFonts w:ascii="Arial" w:hAnsi="Arial"/>
          <w:i/>
          <w:iCs/>
        </w:rPr>
        <w:t xml:space="preserve">File </w:t>
      </w:r>
      <w:r w:rsidR="00C159C2">
        <w:rPr>
          <w:rFonts w:ascii="Arial" w:hAnsi="Arial"/>
          <w:i/>
          <w:iCs/>
        </w:rPr>
        <w:t xml:space="preserve">List </w:t>
      </w:r>
      <w:r>
        <w:rPr>
          <w:rFonts w:ascii="Arial" w:hAnsi="Arial"/>
          <w:i/>
          <w:iCs/>
        </w:rPr>
        <w:t>Mode</w:t>
      </w:r>
    </w:p>
    <w:p w14:paraId="6BA45C89" w14:textId="77777777" w:rsidR="00676562" w:rsidRDefault="00676562" w:rsidP="00676562">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1B7EE523" w14:textId="77777777" w:rsidR="00676562" w:rsidRDefault="00676562" w:rsidP="00676562">
      <w:r w:rsidRPr="00EE3934">
        <w:rPr>
          <w:highlight w:val="yellow"/>
        </w:rPr>
        <w:t xml:space="preserve">If </w:t>
      </w:r>
      <w:r w:rsidRPr="00EE3934">
        <w:rPr>
          <w:i/>
          <w:iCs/>
          <w:highlight w:val="yellow"/>
        </w:rPr>
        <w:t>Execution Succeed</w:t>
      </w:r>
      <w:r>
        <w:t>, IDCM should update below information to APIM periodically:</w:t>
      </w:r>
    </w:p>
    <w:p w14:paraId="3FF4E9E6" w14:textId="2FA8E6E9" w:rsidR="00676562" w:rsidRDefault="00676562" w:rsidP="00676562">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sidR="00D22F4D">
        <w:rPr>
          <w:rFonts w:ascii="Arial" w:hAnsi="Arial"/>
          <w:i/>
          <w:iCs/>
        </w:rPr>
        <w:t>List</w:t>
      </w:r>
      <w:r>
        <w:rPr>
          <w:rFonts w:ascii="Arial" w:hAnsi="Arial"/>
          <w:i/>
          <w:iCs/>
        </w:rPr>
        <w:t xml:space="preserve"> Mode</w:t>
      </w:r>
    </w:p>
    <w:p w14:paraId="31BDE935" w14:textId="77777777" w:rsidR="00676562" w:rsidRPr="00930146" w:rsidRDefault="00676562" w:rsidP="00676562">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Not Empty</w:t>
      </w:r>
    </w:p>
    <w:p w14:paraId="5DA86920" w14:textId="77777777" w:rsidR="00676562" w:rsidRPr="00930146" w:rsidRDefault="00676562" w:rsidP="00676562">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Unselected</w:t>
      </w:r>
    </w:p>
    <w:p w14:paraId="20D5C66C" w14:textId="164D1FF2" w:rsidR="00676562" w:rsidRPr="002F06D1" w:rsidRDefault="00676562" w:rsidP="00676562">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0x</w:t>
      </w:r>
      <w:r w:rsidR="005D0DF5">
        <w:rPr>
          <w:rFonts w:ascii="Arial" w:hAnsi="Arial"/>
          <w:i/>
          <w:iCs/>
        </w:rPr>
        <w:t>0</w:t>
      </w:r>
      <w:r w:rsidR="004979E8">
        <w:rPr>
          <w:rFonts w:ascii="Arial" w:hAnsi="Arial"/>
          <w:i/>
          <w:iCs/>
        </w:rPr>
        <w:t>0</w:t>
      </w:r>
    </w:p>
    <w:p w14:paraId="4429CFE3" w14:textId="77777777" w:rsidR="00676562" w:rsidRDefault="00676562" w:rsidP="00676562">
      <w:r>
        <w:t>APIM HMI control:</w:t>
      </w:r>
    </w:p>
    <w:p w14:paraId="13190937" w14:textId="3F0117D2" w:rsidR="00676562" w:rsidRDefault="00676562" w:rsidP="00676562">
      <w:pPr>
        <w:pStyle w:val="ListParagraph"/>
        <w:numPr>
          <w:ilvl w:val="0"/>
          <w:numId w:val="15"/>
        </w:numPr>
        <w:rPr>
          <w:rFonts w:ascii="Arial" w:hAnsi="Arial"/>
        </w:rPr>
      </w:pPr>
      <w:r>
        <w:rPr>
          <w:rFonts w:ascii="Arial" w:hAnsi="Arial"/>
        </w:rPr>
        <w:t xml:space="preserve">APIM </w:t>
      </w:r>
      <w:r w:rsidR="00596893">
        <w:rPr>
          <w:rFonts w:ascii="Arial" w:hAnsi="Arial"/>
        </w:rPr>
        <w:t xml:space="preserve">HMI </w:t>
      </w:r>
      <w:r>
        <w:rPr>
          <w:rFonts w:ascii="Arial" w:hAnsi="Arial"/>
        </w:rPr>
        <w:t xml:space="preserve">should </w:t>
      </w:r>
      <w:r w:rsidR="001176AE">
        <w:rPr>
          <w:rFonts w:ascii="Arial" w:hAnsi="Arial"/>
        </w:rPr>
        <w:t>exit</w:t>
      </w:r>
      <w:r>
        <w:rPr>
          <w:rFonts w:ascii="Arial" w:hAnsi="Arial"/>
        </w:rPr>
        <w:t xml:space="preserve"> </w:t>
      </w:r>
      <w:r w:rsidRPr="004865E7">
        <w:rPr>
          <w:rFonts w:ascii="Arial" w:hAnsi="Arial"/>
        </w:rPr>
        <w:t>Edit Mode</w:t>
      </w:r>
      <w:r>
        <w:rPr>
          <w:rFonts w:ascii="Arial" w:hAnsi="Arial"/>
        </w:rPr>
        <w:t xml:space="preserve"> status</w:t>
      </w:r>
      <w:r w:rsidR="00596893">
        <w:rPr>
          <w:rFonts w:ascii="Arial" w:hAnsi="Arial"/>
        </w:rPr>
        <w:t>.</w:t>
      </w:r>
    </w:p>
    <w:p w14:paraId="208C758C" w14:textId="7537B83A" w:rsidR="00866F1D" w:rsidRDefault="009A3575" w:rsidP="00866F1D">
      <w:pPr>
        <w:pStyle w:val="Heading6"/>
        <w:rPr>
          <w:lang w:val="en-GB"/>
        </w:rPr>
      </w:pPr>
      <w:bookmarkStart w:id="248" w:name="_Toc122965500"/>
      <w:r>
        <w:rPr>
          <w:lang w:val="en-GB"/>
        </w:rPr>
        <w:t>Select All Files</w:t>
      </w:r>
      <w:bookmarkEnd w:id="248"/>
    </w:p>
    <w:p w14:paraId="391CAA99" w14:textId="506AE01E" w:rsidR="008F0BC0" w:rsidRDefault="008F0BC0" w:rsidP="008F0BC0">
      <w:r>
        <w:rPr>
          <w:lang w:val="en-GB"/>
        </w:rPr>
        <w:t xml:space="preserve">When customer </w:t>
      </w:r>
      <w:r w:rsidR="00AA4D42">
        <w:rPr>
          <w:lang w:val="en-GB"/>
        </w:rPr>
        <w:t>pressed</w:t>
      </w:r>
      <w:r w:rsidR="00780D9A">
        <w:rPr>
          <w:lang w:val="en-GB"/>
        </w:rPr>
        <w:t xml:space="preserve"> “select all” button</w:t>
      </w:r>
      <w:r>
        <w:rPr>
          <w:lang w:val="en-GB"/>
        </w:rPr>
        <w:t>, APIM</w:t>
      </w:r>
      <w:r w:rsidRPr="00C4101F">
        <w:t xml:space="preserve"> </w:t>
      </w:r>
      <w:r>
        <w:t>shall send below msg to IDCM:</w:t>
      </w:r>
    </w:p>
    <w:p w14:paraId="1BC98C32" w14:textId="2B0EF333" w:rsidR="008F0BC0" w:rsidRPr="00536B33" w:rsidRDefault="008F0BC0" w:rsidP="008F0BC0">
      <w:pPr>
        <w:pStyle w:val="ListParagraph"/>
        <w:numPr>
          <w:ilvl w:val="0"/>
          <w:numId w:val="16"/>
        </w:numPr>
        <w:rPr>
          <w:rFonts w:ascii="Arial" w:hAnsi="Arial"/>
          <w:i/>
          <w:iCs/>
        </w:rPr>
      </w:pPr>
      <w:r w:rsidRPr="00536B33">
        <w:rPr>
          <w:rFonts w:ascii="Arial" w:hAnsi="Arial"/>
          <w:i/>
          <w:iCs/>
        </w:rPr>
        <w:lastRenderedPageBreak/>
        <w:t xml:space="preserve">HMI Command == </w:t>
      </w:r>
      <w:r w:rsidR="00ED2658">
        <w:rPr>
          <w:rFonts w:ascii="Arial" w:hAnsi="Arial"/>
          <w:i/>
          <w:iCs/>
        </w:rPr>
        <w:t>Select All File</w:t>
      </w:r>
    </w:p>
    <w:p w14:paraId="1E142120" w14:textId="77777777" w:rsidR="008F0BC0" w:rsidRDefault="008F0BC0" w:rsidP="008F0BC0">
      <w:r>
        <w:t>O</w:t>
      </w:r>
      <w:r>
        <w:rPr>
          <w:rFonts w:hint="eastAsia"/>
          <w:lang w:eastAsia="zh-CN"/>
        </w:rPr>
        <w:t>nce</w:t>
      </w:r>
      <w:r>
        <w:t xml:space="preserve"> IDCM receives the command, should response below msg:</w:t>
      </w:r>
    </w:p>
    <w:p w14:paraId="05477CA1" w14:textId="71490E5C" w:rsidR="008F0BC0" w:rsidRDefault="008F0BC0" w:rsidP="008F0BC0">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561C92">
        <w:rPr>
          <w:rFonts w:ascii="Arial" w:hAnsi="Arial"/>
          <w:i/>
          <w:iCs/>
        </w:rPr>
        <w:t>Select All File</w:t>
      </w:r>
    </w:p>
    <w:p w14:paraId="2284E237" w14:textId="77777777" w:rsidR="008F0BC0" w:rsidRDefault="008F0BC0" w:rsidP="008F0BC0">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5EE71485" w14:textId="5613C535" w:rsidR="008F0BC0" w:rsidRDefault="008F0BC0" w:rsidP="008F0BC0">
      <w:r>
        <w:t xml:space="preserve">After </w:t>
      </w:r>
      <w:r w:rsidR="004C2245">
        <w:t>files selected</w:t>
      </w:r>
      <w:r>
        <w:t>, IDCM should feedback below command result:</w:t>
      </w:r>
    </w:p>
    <w:p w14:paraId="620B2987" w14:textId="41DBD078" w:rsidR="008F0BC0" w:rsidRDefault="008F0BC0" w:rsidP="008F0BC0">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00676F">
        <w:rPr>
          <w:rFonts w:ascii="Arial" w:hAnsi="Arial"/>
          <w:i/>
          <w:iCs/>
        </w:rPr>
        <w:t>Select All File</w:t>
      </w:r>
    </w:p>
    <w:p w14:paraId="6144F981" w14:textId="77777777" w:rsidR="008F0BC0" w:rsidRDefault="008F0BC0" w:rsidP="008F0BC0">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2E24C56C" w14:textId="77777777" w:rsidR="008F0BC0" w:rsidRDefault="008F0BC0" w:rsidP="008F0BC0">
      <w:r w:rsidRPr="00EE3934">
        <w:rPr>
          <w:highlight w:val="yellow"/>
        </w:rPr>
        <w:t xml:space="preserve">If </w:t>
      </w:r>
      <w:r w:rsidRPr="00EE3934">
        <w:rPr>
          <w:i/>
          <w:iCs/>
          <w:highlight w:val="yellow"/>
        </w:rPr>
        <w:t>Execution Succeed</w:t>
      </w:r>
      <w:r>
        <w:t>, IDCM should update below information to APIM periodically:</w:t>
      </w:r>
    </w:p>
    <w:p w14:paraId="1C871C01" w14:textId="1BFFEF2E" w:rsidR="008F0BC0" w:rsidRDefault="008F0BC0" w:rsidP="008F0BC0">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sidR="00AD6A14">
        <w:rPr>
          <w:rFonts w:ascii="Arial" w:hAnsi="Arial"/>
          <w:i/>
          <w:iCs/>
        </w:rPr>
        <w:t>Edit</w:t>
      </w:r>
      <w:r>
        <w:rPr>
          <w:rFonts w:ascii="Arial" w:hAnsi="Arial"/>
          <w:i/>
          <w:iCs/>
        </w:rPr>
        <w:t xml:space="preserve"> Mode</w:t>
      </w:r>
    </w:p>
    <w:p w14:paraId="064A095D" w14:textId="77777777" w:rsidR="008F0BC0" w:rsidRPr="00930146" w:rsidRDefault="008F0BC0" w:rsidP="008F0BC0">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Not Empty</w:t>
      </w:r>
    </w:p>
    <w:p w14:paraId="6155F4B3" w14:textId="4DDB0797" w:rsidR="008F0BC0" w:rsidRPr="00930146" w:rsidRDefault="008F0BC0" w:rsidP="008F0BC0">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w:t>
      </w:r>
      <w:r w:rsidR="00191F8B">
        <w:rPr>
          <w:rFonts w:ascii="Arial" w:hAnsi="Arial"/>
          <w:i/>
          <w:iCs/>
        </w:rPr>
        <w:t>S</w:t>
      </w:r>
      <w:r>
        <w:rPr>
          <w:rFonts w:ascii="Arial" w:hAnsi="Arial"/>
          <w:i/>
          <w:iCs/>
        </w:rPr>
        <w:t>elected</w:t>
      </w:r>
    </w:p>
    <w:p w14:paraId="39994E8B" w14:textId="2660A292" w:rsidR="008F0BC0" w:rsidRPr="002F06D1" w:rsidRDefault="008F0BC0" w:rsidP="008F0BC0">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w:t>
      </w:r>
      <w:r w:rsidR="000179B5">
        <w:rPr>
          <w:rFonts w:ascii="Arial" w:hAnsi="Arial"/>
          <w:i/>
          <w:iCs/>
        </w:rPr>
        <w:t>corresponding numbers of file selected</w:t>
      </w:r>
    </w:p>
    <w:p w14:paraId="49670A54" w14:textId="77777777" w:rsidR="008F0BC0" w:rsidRDefault="008F0BC0" w:rsidP="008F0BC0">
      <w:r>
        <w:t>APIM HMI control:</w:t>
      </w:r>
    </w:p>
    <w:p w14:paraId="672B4AB4" w14:textId="2793A36A" w:rsidR="00254119" w:rsidRDefault="008F0BC0" w:rsidP="00254119">
      <w:pPr>
        <w:pStyle w:val="ListParagraph"/>
        <w:numPr>
          <w:ilvl w:val="0"/>
          <w:numId w:val="36"/>
        </w:numPr>
        <w:rPr>
          <w:rFonts w:ascii="Arial" w:hAnsi="Arial"/>
        </w:rPr>
      </w:pPr>
      <w:r w:rsidRPr="000C43A6">
        <w:rPr>
          <w:rFonts w:ascii="Arial" w:hAnsi="Arial"/>
        </w:rPr>
        <w:t>APIM HMI should</w:t>
      </w:r>
      <w:r w:rsidR="00C56050">
        <w:rPr>
          <w:rFonts w:ascii="Arial" w:hAnsi="Arial"/>
        </w:rPr>
        <w:t xml:space="preserve"> change the </w:t>
      </w:r>
      <w:r w:rsidR="007B5C9F" w:rsidRPr="003E3704">
        <w:rPr>
          <w:rFonts w:ascii="Arial" w:hAnsi="Arial"/>
        </w:rPr>
        <w:t>corresponding HMI button</w:t>
      </w:r>
      <w:r w:rsidR="007B5C9F" w:rsidRPr="001F24A4">
        <w:rPr>
          <w:rFonts w:ascii="Arial" w:hAnsi="Arial"/>
        </w:rPr>
        <w:t xml:space="preserve"> </w:t>
      </w:r>
      <w:r w:rsidR="00C56050">
        <w:rPr>
          <w:rFonts w:ascii="Arial" w:hAnsi="Arial"/>
        </w:rPr>
        <w:t xml:space="preserve">to </w:t>
      </w:r>
      <w:r w:rsidR="0070552A">
        <w:rPr>
          <w:rFonts w:ascii="Arial" w:hAnsi="Arial"/>
          <w:lang w:eastAsia="zh-CN"/>
        </w:rPr>
        <w:t>“unselect all” button</w:t>
      </w:r>
      <w:r w:rsidR="00254119">
        <w:rPr>
          <w:rFonts w:ascii="Arial" w:hAnsi="Arial" w:hint="eastAsia"/>
          <w:lang w:eastAsia="zh-CN"/>
        </w:rPr>
        <w:t>:</w:t>
      </w:r>
    </w:p>
    <w:p w14:paraId="76C44057" w14:textId="77DB7288" w:rsidR="00254119" w:rsidRDefault="00254119" w:rsidP="00254119">
      <w:pPr>
        <w:jc w:val="center"/>
      </w:pPr>
      <w:r>
        <w:rPr>
          <w:noProof/>
        </w:rPr>
        <w:drawing>
          <wp:inline distT="0" distB="0" distL="0" distR="0" wp14:anchorId="3E9A7F70" wp14:editId="572D527E">
            <wp:extent cx="3714346" cy="219111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9517" cy="2200059"/>
                    </a:xfrm>
                    <a:prstGeom prst="rect">
                      <a:avLst/>
                    </a:prstGeom>
                  </pic:spPr>
                </pic:pic>
              </a:graphicData>
            </a:graphic>
          </wp:inline>
        </w:drawing>
      </w:r>
    </w:p>
    <w:p w14:paraId="1AC48034" w14:textId="47288E43" w:rsidR="003C108B" w:rsidRPr="004F08C8" w:rsidRDefault="003C108B" w:rsidP="003C108B">
      <w:pPr>
        <w:pStyle w:val="ListParagraph"/>
        <w:numPr>
          <w:ilvl w:val="0"/>
          <w:numId w:val="15"/>
        </w:numPr>
        <w:rPr>
          <w:rFonts w:ascii="Arial" w:hAnsi="Arial"/>
        </w:rPr>
      </w:pPr>
      <w:r>
        <w:rPr>
          <w:rFonts w:ascii="Arial" w:hAnsi="Arial"/>
        </w:rPr>
        <w:t>APIM should highlight the</w:t>
      </w:r>
      <w:r w:rsidRPr="003C108B">
        <w:rPr>
          <w:rFonts w:ascii="Arial" w:hAnsi="Arial" w:hint="eastAsia"/>
          <w:i/>
          <w:iCs/>
        </w:rPr>
        <w:t xml:space="preserve"> </w:t>
      </w:r>
      <w:r w:rsidRPr="00517B91">
        <w:rPr>
          <w:rFonts w:ascii="Arial" w:hAnsi="Arial" w:hint="eastAsia"/>
          <w:i/>
          <w:iCs/>
        </w:rPr>
        <w:t>Q</w:t>
      </w:r>
      <w:r w:rsidRPr="00517B91">
        <w:rPr>
          <w:rFonts w:ascii="Arial" w:hAnsi="Arial"/>
          <w:i/>
          <w:iCs/>
        </w:rPr>
        <w:t>ty of Files Selected</w:t>
      </w:r>
      <w:r>
        <w:rPr>
          <w:rFonts w:ascii="Arial" w:hAnsi="Arial"/>
          <w:i/>
          <w:iCs/>
        </w:rPr>
        <w:t xml:space="preserve"> </w:t>
      </w:r>
      <w:r>
        <w:rPr>
          <w:rFonts w:ascii="Arial" w:hAnsi="Arial"/>
        </w:rPr>
        <w:t>to customer</w:t>
      </w:r>
      <w:r w:rsidR="001032FD" w:rsidRPr="001032FD">
        <w:rPr>
          <w:rFonts w:ascii="Arial" w:hAnsi="Arial"/>
        </w:rPr>
        <w:t xml:space="preserve"> </w:t>
      </w:r>
      <w:r w:rsidR="001032FD">
        <w:rPr>
          <w:rFonts w:ascii="Arial" w:hAnsi="Arial"/>
        </w:rPr>
        <w:t>to identify how many files already be selected</w:t>
      </w:r>
      <w:r>
        <w:rPr>
          <w:rFonts w:ascii="Arial" w:hAnsi="Arial"/>
        </w:rPr>
        <w:t>.</w:t>
      </w:r>
    </w:p>
    <w:p w14:paraId="728A7144" w14:textId="1BB6CCB2" w:rsidR="009A3575" w:rsidRDefault="003F733F" w:rsidP="009A3575">
      <w:pPr>
        <w:pStyle w:val="Heading6"/>
        <w:rPr>
          <w:lang w:val="en-GB"/>
        </w:rPr>
      </w:pPr>
      <w:bookmarkStart w:id="249" w:name="_Toc122965501"/>
      <w:r>
        <w:rPr>
          <w:lang w:val="en-GB"/>
        </w:rPr>
        <w:t>Uns</w:t>
      </w:r>
      <w:r w:rsidR="009A3575">
        <w:rPr>
          <w:lang w:val="en-GB"/>
        </w:rPr>
        <w:t>elect All Files</w:t>
      </w:r>
      <w:bookmarkEnd w:id="249"/>
    </w:p>
    <w:p w14:paraId="5DE8785F" w14:textId="1BE46FE7" w:rsidR="00CE364A" w:rsidRDefault="00CE364A" w:rsidP="00CE364A">
      <w:r>
        <w:rPr>
          <w:lang w:val="en-GB"/>
        </w:rPr>
        <w:t xml:space="preserve">When customer </w:t>
      </w:r>
      <w:r w:rsidR="00AA4D42">
        <w:rPr>
          <w:lang w:val="en-GB"/>
        </w:rPr>
        <w:t xml:space="preserve">pressed </w:t>
      </w:r>
      <w:r>
        <w:rPr>
          <w:lang w:val="en-GB"/>
        </w:rPr>
        <w:t>“</w:t>
      </w:r>
      <w:r w:rsidR="002500BF">
        <w:rPr>
          <w:lang w:val="en-GB"/>
        </w:rPr>
        <w:t>un</w:t>
      </w:r>
      <w:r>
        <w:rPr>
          <w:lang w:val="en-GB"/>
        </w:rPr>
        <w:t>select all” button, APIM</w:t>
      </w:r>
      <w:r w:rsidRPr="00C4101F">
        <w:t xml:space="preserve"> </w:t>
      </w:r>
      <w:r>
        <w:t>shall send below msg to IDCM:</w:t>
      </w:r>
    </w:p>
    <w:p w14:paraId="3A5EB026" w14:textId="170FB6B4" w:rsidR="00CE364A" w:rsidRPr="00536B33" w:rsidRDefault="00CE364A" w:rsidP="00CE364A">
      <w:pPr>
        <w:pStyle w:val="ListParagraph"/>
        <w:numPr>
          <w:ilvl w:val="0"/>
          <w:numId w:val="16"/>
        </w:numPr>
        <w:rPr>
          <w:rFonts w:ascii="Arial" w:hAnsi="Arial"/>
          <w:i/>
          <w:iCs/>
        </w:rPr>
      </w:pPr>
      <w:r w:rsidRPr="00536B33">
        <w:rPr>
          <w:rFonts w:ascii="Arial" w:hAnsi="Arial"/>
          <w:i/>
          <w:iCs/>
        </w:rPr>
        <w:t xml:space="preserve">HMI Command == </w:t>
      </w:r>
      <w:r w:rsidR="002C28C3">
        <w:rPr>
          <w:rFonts w:ascii="Arial" w:hAnsi="Arial"/>
          <w:i/>
          <w:iCs/>
        </w:rPr>
        <w:t>Uns</w:t>
      </w:r>
      <w:r>
        <w:rPr>
          <w:rFonts w:ascii="Arial" w:hAnsi="Arial"/>
          <w:i/>
          <w:iCs/>
        </w:rPr>
        <w:t>elect All File</w:t>
      </w:r>
    </w:p>
    <w:p w14:paraId="5D988143" w14:textId="77777777" w:rsidR="00CE364A" w:rsidRDefault="00CE364A" w:rsidP="00CE364A">
      <w:r>
        <w:t>O</w:t>
      </w:r>
      <w:r>
        <w:rPr>
          <w:rFonts w:hint="eastAsia"/>
          <w:lang w:eastAsia="zh-CN"/>
        </w:rPr>
        <w:t>nce</w:t>
      </w:r>
      <w:r>
        <w:t xml:space="preserve"> IDCM receives the command, should response below msg:</w:t>
      </w:r>
    </w:p>
    <w:p w14:paraId="3EA3D0EA" w14:textId="12D5F95E" w:rsidR="00CE364A" w:rsidRDefault="00CE364A" w:rsidP="00CE364A">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EC3B77">
        <w:rPr>
          <w:rFonts w:ascii="Arial" w:hAnsi="Arial"/>
          <w:i/>
          <w:iCs/>
        </w:rPr>
        <w:t>Unselect All File</w:t>
      </w:r>
    </w:p>
    <w:p w14:paraId="2D92783A" w14:textId="77777777" w:rsidR="00CE364A" w:rsidRDefault="00CE364A" w:rsidP="00CE364A">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671B0D07" w14:textId="6ABADDA5" w:rsidR="00CE364A" w:rsidRDefault="00CE364A" w:rsidP="00CE364A">
      <w:r>
        <w:t xml:space="preserve">After files </w:t>
      </w:r>
      <w:r w:rsidR="00784960">
        <w:t>un</w:t>
      </w:r>
      <w:r>
        <w:t>selected, IDCM should feedback below command result:</w:t>
      </w:r>
    </w:p>
    <w:p w14:paraId="13CFBC15" w14:textId="1C57D8F9" w:rsidR="00CE364A" w:rsidRDefault="00CE364A" w:rsidP="00CE364A">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B57B79">
        <w:rPr>
          <w:rFonts w:ascii="Arial" w:hAnsi="Arial"/>
          <w:i/>
          <w:iCs/>
        </w:rPr>
        <w:t>Unselect All File</w:t>
      </w:r>
    </w:p>
    <w:p w14:paraId="236F32BE" w14:textId="77777777" w:rsidR="00CE364A" w:rsidRDefault="00CE364A" w:rsidP="00CE364A">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7BFA76F1" w14:textId="77777777" w:rsidR="00CE364A" w:rsidRDefault="00CE364A" w:rsidP="00CE364A">
      <w:r w:rsidRPr="00EE3934">
        <w:rPr>
          <w:highlight w:val="yellow"/>
        </w:rPr>
        <w:t xml:space="preserve">If </w:t>
      </w:r>
      <w:r w:rsidRPr="00EE3934">
        <w:rPr>
          <w:i/>
          <w:iCs/>
          <w:highlight w:val="yellow"/>
        </w:rPr>
        <w:t>Execution Succeed</w:t>
      </w:r>
      <w:r>
        <w:t>, IDCM should update below information to APIM periodically:</w:t>
      </w:r>
    </w:p>
    <w:p w14:paraId="0DD8121C" w14:textId="77777777" w:rsidR="00CE364A" w:rsidRDefault="00CE364A" w:rsidP="00CE364A">
      <w:pPr>
        <w:pStyle w:val="ListParagraph"/>
        <w:numPr>
          <w:ilvl w:val="0"/>
          <w:numId w:val="15"/>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Pr>
          <w:rFonts w:ascii="Arial" w:hAnsi="Arial"/>
          <w:i/>
          <w:iCs/>
        </w:rPr>
        <w:t>Edit Mode</w:t>
      </w:r>
    </w:p>
    <w:p w14:paraId="353B73C5" w14:textId="77777777" w:rsidR="00CE364A" w:rsidRPr="00930146" w:rsidRDefault="00CE364A" w:rsidP="00CE364A">
      <w:pPr>
        <w:pStyle w:val="ListParagraph"/>
        <w:numPr>
          <w:ilvl w:val="0"/>
          <w:numId w:val="15"/>
        </w:numPr>
        <w:rPr>
          <w:rFonts w:ascii="Arial" w:hAnsi="Arial"/>
          <w:i/>
          <w:iCs/>
        </w:rPr>
      </w:pPr>
      <w:r w:rsidRPr="00517B91">
        <w:rPr>
          <w:rFonts w:ascii="Arial" w:hAnsi="Arial"/>
          <w:i/>
          <w:iCs/>
        </w:rPr>
        <w:t>File Folder Status</w:t>
      </w:r>
      <w:r>
        <w:rPr>
          <w:rFonts w:ascii="Arial" w:hAnsi="Arial"/>
          <w:i/>
          <w:iCs/>
        </w:rPr>
        <w:t xml:space="preserve"> == Not Empty</w:t>
      </w:r>
    </w:p>
    <w:p w14:paraId="44D51DDD" w14:textId="3A5914AC" w:rsidR="00CE364A" w:rsidRPr="00930146" w:rsidRDefault="00CE364A" w:rsidP="00CE364A">
      <w:pPr>
        <w:pStyle w:val="ListParagraph"/>
        <w:numPr>
          <w:ilvl w:val="0"/>
          <w:numId w:val="15"/>
        </w:numPr>
        <w:rPr>
          <w:rFonts w:ascii="Arial" w:hAnsi="Arial"/>
          <w:i/>
          <w:iCs/>
        </w:rPr>
      </w:pPr>
      <w:r w:rsidRPr="00517B91">
        <w:rPr>
          <w:rFonts w:ascii="Arial" w:hAnsi="Arial"/>
          <w:i/>
          <w:iCs/>
        </w:rPr>
        <w:t>File Selected Status</w:t>
      </w:r>
      <w:r>
        <w:rPr>
          <w:rFonts w:ascii="Arial" w:hAnsi="Arial"/>
          <w:i/>
          <w:iCs/>
        </w:rPr>
        <w:t xml:space="preserve"> == All </w:t>
      </w:r>
      <w:r w:rsidR="007F4F23">
        <w:rPr>
          <w:rFonts w:ascii="Arial" w:hAnsi="Arial"/>
          <w:i/>
          <w:iCs/>
        </w:rPr>
        <w:t>Uns</w:t>
      </w:r>
      <w:r>
        <w:rPr>
          <w:rFonts w:ascii="Arial" w:hAnsi="Arial"/>
          <w:i/>
          <w:iCs/>
        </w:rPr>
        <w:t>elected</w:t>
      </w:r>
    </w:p>
    <w:p w14:paraId="3EE78432" w14:textId="37D92986" w:rsidR="00CE364A" w:rsidRPr="002F06D1" w:rsidRDefault="00CE364A" w:rsidP="00CE364A">
      <w:pPr>
        <w:pStyle w:val="ListParagraph"/>
        <w:numPr>
          <w:ilvl w:val="0"/>
          <w:numId w:val="15"/>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w:t>
      </w:r>
      <w:r w:rsidR="009978AD">
        <w:rPr>
          <w:rFonts w:ascii="Arial" w:hAnsi="Arial"/>
          <w:i/>
          <w:iCs/>
        </w:rPr>
        <w:t>0x00</w:t>
      </w:r>
    </w:p>
    <w:p w14:paraId="52C754FE" w14:textId="77777777" w:rsidR="00CE364A" w:rsidRDefault="00CE364A" w:rsidP="00CE364A">
      <w:r>
        <w:t>APIM HMI control:</w:t>
      </w:r>
    </w:p>
    <w:p w14:paraId="44148484" w14:textId="04B53229" w:rsidR="00CE364A" w:rsidRDefault="00CE364A" w:rsidP="00CE364A">
      <w:pPr>
        <w:pStyle w:val="ListParagraph"/>
        <w:numPr>
          <w:ilvl w:val="0"/>
          <w:numId w:val="36"/>
        </w:numPr>
        <w:rPr>
          <w:rFonts w:ascii="Arial" w:hAnsi="Arial"/>
        </w:rPr>
      </w:pPr>
      <w:r w:rsidRPr="000C43A6">
        <w:rPr>
          <w:rFonts w:ascii="Arial" w:hAnsi="Arial"/>
        </w:rPr>
        <w:t>APIM HMI should</w:t>
      </w:r>
      <w:r>
        <w:rPr>
          <w:rFonts w:ascii="Arial" w:hAnsi="Arial"/>
        </w:rPr>
        <w:t xml:space="preserve"> change the </w:t>
      </w:r>
      <w:r w:rsidR="00387025" w:rsidRPr="003E3704">
        <w:rPr>
          <w:rFonts w:ascii="Arial" w:hAnsi="Arial"/>
        </w:rPr>
        <w:t>corresponding HMI button</w:t>
      </w:r>
      <w:r w:rsidR="00387025" w:rsidRPr="001F24A4">
        <w:rPr>
          <w:rFonts w:ascii="Arial" w:hAnsi="Arial"/>
        </w:rPr>
        <w:t xml:space="preserve"> </w:t>
      </w:r>
      <w:r>
        <w:rPr>
          <w:rFonts w:ascii="Arial" w:hAnsi="Arial"/>
        </w:rPr>
        <w:t xml:space="preserve">to </w:t>
      </w:r>
      <w:r>
        <w:rPr>
          <w:rFonts w:ascii="Arial" w:hAnsi="Arial"/>
          <w:lang w:eastAsia="zh-CN"/>
        </w:rPr>
        <w:t>“select all” button</w:t>
      </w:r>
      <w:r w:rsidR="00330AA6">
        <w:rPr>
          <w:rFonts w:ascii="Arial" w:hAnsi="Arial"/>
          <w:lang w:eastAsia="zh-CN"/>
        </w:rPr>
        <w:t>.</w:t>
      </w:r>
    </w:p>
    <w:p w14:paraId="038AE42E" w14:textId="263A9FA1" w:rsidR="00DC0F7B" w:rsidRPr="004F08C8" w:rsidRDefault="00DC0F7B" w:rsidP="00DC0F7B">
      <w:pPr>
        <w:pStyle w:val="ListParagraph"/>
        <w:numPr>
          <w:ilvl w:val="0"/>
          <w:numId w:val="36"/>
        </w:numPr>
        <w:rPr>
          <w:rFonts w:ascii="Arial" w:hAnsi="Arial"/>
        </w:rPr>
      </w:pPr>
      <w:r>
        <w:rPr>
          <w:rFonts w:ascii="Arial" w:hAnsi="Arial"/>
        </w:rPr>
        <w:t>APIM should highlight the</w:t>
      </w:r>
      <w:r w:rsidRPr="003C108B">
        <w:rPr>
          <w:rFonts w:ascii="Arial" w:hAnsi="Arial" w:hint="eastAsia"/>
          <w:i/>
          <w:iCs/>
        </w:rPr>
        <w:t xml:space="preserve"> </w:t>
      </w:r>
      <w:r w:rsidRPr="00517B91">
        <w:rPr>
          <w:rFonts w:ascii="Arial" w:hAnsi="Arial" w:hint="eastAsia"/>
          <w:i/>
          <w:iCs/>
        </w:rPr>
        <w:t>Q</w:t>
      </w:r>
      <w:r w:rsidRPr="00517B91">
        <w:rPr>
          <w:rFonts w:ascii="Arial" w:hAnsi="Arial"/>
          <w:i/>
          <w:iCs/>
        </w:rPr>
        <w:t>ty of Files Selected</w:t>
      </w:r>
      <w:r>
        <w:rPr>
          <w:rFonts w:ascii="Arial" w:hAnsi="Arial"/>
          <w:i/>
          <w:iCs/>
        </w:rPr>
        <w:t xml:space="preserve"> </w:t>
      </w:r>
      <w:r>
        <w:rPr>
          <w:rFonts w:ascii="Arial" w:hAnsi="Arial"/>
        </w:rPr>
        <w:t>to customer</w:t>
      </w:r>
      <w:r w:rsidR="003A4C5D">
        <w:rPr>
          <w:rFonts w:ascii="Arial" w:hAnsi="Arial"/>
        </w:rPr>
        <w:t xml:space="preserve"> as 0 file is selected</w:t>
      </w:r>
      <w:r>
        <w:rPr>
          <w:rFonts w:ascii="Arial" w:hAnsi="Arial"/>
        </w:rPr>
        <w:t>.</w:t>
      </w:r>
    </w:p>
    <w:p w14:paraId="758840C7" w14:textId="16F56B8A" w:rsidR="00454EA1" w:rsidRDefault="00454EA1" w:rsidP="00454EA1">
      <w:pPr>
        <w:pStyle w:val="Heading6"/>
        <w:rPr>
          <w:lang w:val="en-GB"/>
        </w:rPr>
      </w:pPr>
      <w:bookmarkStart w:id="250" w:name="_Toc122965502"/>
      <w:r>
        <w:rPr>
          <w:lang w:val="en-GB"/>
        </w:rPr>
        <w:t xml:space="preserve">Select </w:t>
      </w:r>
      <w:r w:rsidR="001A472D">
        <w:rPr>
          <w:lang w:val="en-GB"/>
        </w:rPr>
        <w:t xml:space="preserve">or Unselect One </w:t>
      </w:r>
      <w:r>
        <w:rPr>
          <w:lang w:val="en-GB"/>
        </w:rPr>
        <w:t>File</w:t>
      </w:r>
      <w:bookmarkEnd w:id="250"/>
    </w:p>
    <w:p w14:paraId="072A10ED" w14:textId="45C4D7A2" w:rsidR="00454EA1" w:rsidRDefault="00FE69C4" w:rsidP="00454EA1">
      <w:pPr>
        <w:rPr>
          <w:lang w:val="en-GB"/>
        </w:rPr>
      </w:pPr>
      <w:r>
        <w:rPr>
          <w:lang w:val="en-GB"/>
        </w:rPr>
        <w:t>APIM should send the corresponding HMI coordinate value to IDCM when customer click</w:t>
      </w:r>
      <w:r w:rsidR="00AA10FA">
        <w:rPr>
          <w:lang w:val="en-GB"/>
        </w:rPr>
        <w:t>ing</w:t>
      </w:r>
      <w:r>
        <w:rPr>
          <w:lang w:val="en-GB"/>
        </w:rPr>
        <w:t xml:space="preserve"> on playback list page</w:t>
      </w:r>
      <w:r w:rsidR="00554F46">
        <w:rPr>
          <w:lang w:val="en-GB"/>
        </w:rPr>
        <w:t xml:space="preserve"> area</w:t>
      </w:r>
      <w:r>
        <w:rPr>
          <w:lang w:val="en-GB"/>
        </w:rPr>
        <w:t>:</w:t>
      </w:r>
    </w:p>
    <w:p w14:paraId="741BAA30" w14:textId="56B3F136" w:rsidR="00430D16" w:rsidRDefault="006365AB" w:rsidP="005324F1">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w:t>
      </w:r>
      <w:r w:rsidR="005324F1" w:rsidRPr="00536B33">
        <w:rPr>
          <w:rFonts w:ascii="Arial" w:hAnsi="Arial"/>
          <w:i/>
          <w:iCs/>
        </w:rPr>
        <w:t xml:space="preserve">== </w:t>
      </w:r>
      <w:r w:rsidR="00ED5CB2">
        <w:rPr>
          <w:rFonts w:ascii="Arial" w:hAnsi="Arial"/>
          <w:i/>
          <w:iCs/>
        </w:rPr>
        <w:t xml:space="preserve">Pressed </w:t>
      </w:r>
      <w:r w:rsidR="00ED5CB2" w:rsidRPr="00ED5CB2">
        <w:rPr>
          <w:rFonts w:ascii="Arial" w:hAnsi="Arial"/>
        </w:rPr>
        <w:t>or</w:t>
      </w:r>
      <w:r w:rsidR="00ED5CB2">
        <w:rPr>
          <w:rFonts w:ascii="Arial" w:hAnsi="Arial"/>
          <w:i/>
          <w:iCs/>
        </w:rPr>
        <w:t xml:space="preserve"> Released</w:t>
      </w:r>
      <w:r w:rsidR="0002039B">
        <w:rPr>
          <w:rFonts w:ascii="Arial" w:hAnsi="Arial"/>
          <w:i/>
          <w:iCs/>
        </w:rPr>
        <w:t xml:space="preserve"> </w:t>
      </w:r>
    </w:p>
    <w:p w14:paraId="2AB8D6B8" w14:textId="2FF8A41D" w:rsidR="005324F1" w:rsidRPr="00430D16" w:rsidRDefault="00430D16" w:rsidP="00430D16">
      <w:pPr>
        <w:pStyle w:val="ListParagraph"/>
        <w:rPr>
          <w:rFonts w:ascii="Arial" w:hAnsi="Arial"/>
        </w:rPr>
      </w:pPr>
      <w:r>
        <w:rPr>
          <w:rFonts w:ascii="Arial" w:hAnsi="Arial"/>
        </w:rPr>
        <w:t>F</w:t>
      </w:r>
      <w:r w:rsidR="0002039B"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Released</w:t>
      </w:r>
      <w:r w:rsidR="00F173F1">
        <w:rPr>
          <w:rFonts w:ascii="Arial" w:hAnsi="Arial"/>
          <w:i/>
          <w:iCs/>
        </w:rPr>
        <w:t xml:space="preserve">, </w:t>
      </w:r>
      <w:r w:rsidR="00F173F1" w:rsidRPr="003056BE">
        <w:rPr>
          <w:rFonts w:ascii="Arial" w:hAnsi="Arial"/>
        </w:rPr>
        <w:t xml:space="preserve">APIM should send out </w:t>
      </w:r>
      <w:r w:rsidR="00F173F1">
        <w:rPr>
          <w:rFonts w:ascii="Arial" w:hAnsi="Arial"/>
        </w:rPr>
        <w:t>the</w:t>
      </w:r>
      <w:r w:rsidR="00F173F1" w:rsidRPr="003056BE">
        <w:rPr>
          <w:rFonts w:ascii="Arial" w:hAnsi="Arial"/>
        </w:rPr>
        <w:t xml:space="preserve"> status separately to IDCM.</w:t>
      </w:r>
    </w:p>
    <w:p w14:paraId="10120DD7" w14:textId="77777777" w:rsidR="005324F1" w:rsidRDefault="005324F1" w:rsidP="005324F1">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1FA99F0A" w14:textId="4E8845ED" w:rsidR="005324F1" w:rsidRDefault="005324F1" w:rsidP="005324F1">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5D6A8570" w14:textId="4633872C" w:rsidR="00E94E26" w:rsidRDefault="00E94E26" w:rsidP="00E94E26">
      <w:pPr>
        <w:rPr>
          <w:lang w:eastAsia="zh-CN"/>
        </w:rPr>
      </w:pPr>
      <w:r>
        <w:lastRenderedPageBreak/>
        <w:t xml:space="preserve">IDCM should set corresponding file to </w:t>
      </w:r>
      <w:r w:rsidR="00430D16">
        <w:t xml:space="preserve">be </w:t>
      </w:r>
      <w:r>
        <w:t>selected or unselected status according to the X and Y coordinates, and keep updating below information to APIM</w:t>
      </w:r>
      <w:r>
        <w:rPr>
          <w:rFonts w:hint="eastAsia"/>
          <w:lang w:eastAsia="zh-CN"/>
        </w:rPr>
        <w:t>:</w:t>
      </w:r>
    </w:p>
    <w:p w14:paraId="656B408D" w14:textId="77777777" w:rsidR="00647312" w:rsidRDefault="00647312" w:rsidP="00647312">
      <w:pPr>
        <w:pStyle w:val="ListParagraph"/>
        <w:numPr>
          <w:ilvl w:val="0"/>
          <w:numId w:val="37"/>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Pr>
          <w:rFonts w:ascii="Arial" w:hAnsi="Arial"/>
          <w:i/>
          <w:iCs/>
        </w:rPr>
        <w:t>Edit Mode</w:t>
      </w:r>
    </w:p>
    <w:p w14:paraId="5E98543C" w14:textId="77777777" w:rsidR="00647312" w:rsidRPr="00930146" w:rsidRDefault="00647312" w:rsidP="00647312">
      <w:pPr>
        <w:pStyle w:val="ListParagraph"/>
        <w:numPr>
          <w:ilvl w:val="0"/>
          <w:numId w:val="37"/>
        </w:numPr>
        <w:rPr>
          <w:rFonts w:ascii="Arial" w:hAnsi="Arial"/>
          <w:i/>
          <w:iCs/>
        </w:rPr>
      </w:pPr>
      <w:r w:rsidRPr="00517B91">
        <w:rPr>
          <w:rFonts w:ascii="Arial" w:hAnsi="Arial"/>
          <w:i/>
          <w:iCs/>
        </w:rPr>
        <w:t>File Folder Status</w:t>
      </w:r>
      <w:r>
        <w:rPr>
          <w:rFonts w:ascii="Arial" w:hAnsi="Arial"/>
          <w:i/>
          <w:iCs/>
        </w:rPr>
        <w:t xml:space="preserve"> == Not Empty</w:t>
      </w:r>
    </w:p>
    <w:p w14:paraId="62BF05F9" w14:textId="185E3B6B" w:rsidR="0048252D" w:rsidRDefault="0048252D" w:rsidP="0048252D">
      <w:pPr>
        <w:pStyle w:val="ListParagraph"/>
        <w:numPr>
          <w:ilvl w:val="0"/>
          <w:numId w:val="37"/>
        </w:numPr>
        <w:rPr>
          <w:rFonts w:ascii="Arial" w:hAnsi="Arial"/>
          <w:i/>
          <w:iCs/>
        </w:rPr>
      </w:pPr>
      <w:r w:rsidRPr="00517B91">
        <w:rPr>
          <w:rFonts w:ascii="Arial" w:hAnsi="Arial"/>
          <w:i/>
          <w:iCs/>
        </w:rPr>
        <w:t>File Selected Status</w:t>
      </w:r>
      <w:r w:rsidR="002B7AC4">
        <w:rPr>
          <w:rFonts w:ascii="Arial" w:hAnsi="Arial"/>
          <w:i/>
          <w:iCs/>
        </w:rPr>
        <w:t>:</w:t>
      </w:r>
    </w:p>
    <w:p w14:paraId="721A3ED3" w14:textId="57228D2B" w:rsidR="002B7AC4" w:rsidRPr="001F24A4" w:rsidRDefault="006F3FA3" w:rsidP="002B7AC4">
      <w:pPr>
        <w:pStyle w:val="ListParagraph"/>
        <w:numPr>
          <w:ilvl w:val="1"/>
          <w:numId w:val="37"/>
        </w:numPr>
        <w:rPr>
          <w:rFonts w:ascii="Arial" w:hAnsi="Arial"/>
        </w:rPr>
      </w:pPr>
      <w:r w:rsidRPr="004723E4">
        <w:rPr>
          <w:rFonts w:ascii="Arial" w:hAnsi="Arial"/>
          <w:i/>
          <w:iCs/>
        </w:rPr>
        <w:t xml:space="preserve">== </w:t>
      </w:r>
      <w:r w:rsidR="00E00E58" w:rsidRPr="004723E4">
        <w:rPr>
          <w:rFonts w:ascii="Arial" w:hAnsi="Arial"/>
          <w:i/>
          <w:iCs/>
        </w:rPr>
        <w:t>All Selected</w:t>
      </w:r>
      <w:r w:rsidR="004723E4">
        <w:rPr>
          <w:rFonts w:ascii="Arial" w:hAnsi="Arial"/>
        </w:rPr>
        <w:t xml:space="preserve"> if all files in currently folder </w:t>
      </w:r>
      <w:r w:rsidR="005C4E72">
        <w:rPr>
          <w:rFonts w:ascii="Arial" w:hAnsi="Arial"/>
        </w:rPr>
        <w:t>are</w:t>
      </w:r>
      <w:r w:rsidR="004723E4">
        <w:rPr>
          <w:rFonts w:ascii="Arial" w:hAnsi="Arial"/>
        </w:rPr>
        <w:t xml:space="preserve"> selected.</w:t>
      </w:r>
    </w:p>
    <w:p w14:paraId="75E53AE4" w14:textId="0E83A7B2" w:rsidR="002B7AC4" w:rsidRPr="001F24A4" w:rsidRDefault="002B7AC4" w:rsidP="00E00E58">
      <w:pPr>
        <w:pStyle w:val="ListParagraph"/>
        <w:ind w:left="1440"/>
        <w:rPr>
          <w:rFonts w:ascii="Arial" w:hAnsi="Arial"/>
        </w:rPr>
      </w:pPr>
      <w:r w:rsidRPr="001F24A4">
        <w:rPr>
          <w:rFonts w:ascii="Arial" w:hAnsi="Arial"/>
        </w:rPr>
        <w:t xml:space="preserve">APIM should change </w:t>
      </w:r>
      <w:r w:rsidRPr="003E3704">
        <w:rPr>
          <w:rFonts w:ascii="Arial" w:hAnsi="Arial"/>
        </w:rPr>
        <w:t>the</w:t>
      </w:r>
      <w:r w:rsidR="00911C49" w:rsidRPr="003E3704">
        <w:rPr>
          <w:rFonts w:ascii="Arial" w:hAnsi="Arial"/>
        </w:rPr>
        <w:t xml:space="preserve"> corresponding</w:t>
      </w:r>
      <w:r w:rsidR="003E3704" w:rsidRPr="003E3704">
        <w:rPr>
          <w:rFonts w:ascii="Arial" w:hAnsi="Arial"/>
        </w:rPr>
        <w:t xml:space="preserve"> HMI</w:t>
      </w:r>
      <w:r w:rsidRPr="003E3704">
        <w:rPr>
          <w:rFonts w:ascii="Arial" w:hAnsi="Arial"/>
        </w:rPr>
        <w:t xml:space="preserve"> button</w:t>
      </w:r>
      <w:r w:rsidRPr="001F24A4">
        <w:rPr>
          <w:rFonts w:ascii="Arial" w:hAnsi="Arial"/>
        </w:rPr>
        <w:t xml:space="preserve"> to “</w:t>
      </w:r>
      <w:r w:rsidR="000262E8">
        <w:rPr>
          <w:rFonts w:ascii="Arial" w:hAnsi="Arial"/>
        </w:rPr>
        <w:t>un</w:t>
      </w:r>
      <w:r w:rsidRPr="001F24A4">
        <w:rPr>
          <w:rFonts w:ascii="Arial" w:hAnsi="Arial"/>
        </w:rPr>
        <w:t xml:space="preserve">select all” </w:t>
      </w:r>
      <w:r w:rsidR="00AF3F10">
        <w:rPr>
          <w:rFonts w:ascii="Arial" w:hAnsi="Arial"/>
        </w:rPr>
        <w:t>status</w:t>
      </w:r>
      <w:r w:rsidR="00FA2AC0">
        <w:rPr>
          <w:rFonts w:ascii="Arial" w:hAnsi="Arial"/>
        </w:rPr>
        <w:t>.</w:t>
      </w:r>
    </w:p>
    <w:p w14:paraId="41740665" w14:textId="579CDD74" w:rsidR="004723E4" w:rsidRDefault="004723E4" w:rsidP="004723E4">
      <w:pPr>
        <w:pStyle w:val="ListParagraph"/>
        <w:numPr>
          <w:ilvl w:val="1"/>
          <w:numId w:val="37"/>
        </w:numPr>
        <w:rPr>
          <w:rFonts w:ascii="Arial" w:hAnsi="Arial"/>
        </w:rPr>
      </w:pPr>
      <w:r w:rsidRPr="004723E4">
        <w:rPr>
          <w:rFonts w:ascii="Arial" w:hAnsi="Arial"/>
          <w:i/>
          <w:iCs/>
        </w:rPr>
        <w:t xml:space="preserve">== All </w:t>
      </w:r>
      <w:r w:rsidR="009C0868">
        <w:rPr>
          <w:rFonts w:ascii="Arial" w:hAnsi="Arial"/>
          <w:i/>
          <w:iCs/>
        </w:rPr>
        <w:t>Uns</w:t>
      </w:r>
      <w:r w:rsidRPr="004723E4">
        <w:rPr>
          <w:rFonts w:ascii="Arial" w:hAnsi="Arial"/>
          <w:i/>
          <w:iCs/>
        </w:rPr>
        <w:t>elected</w:t>
      </w:r>
      <w:r>
        <w:rPr>
          <w:rFonts w:ascii="Arial" w:hAnsi="Arial"/>
        </w:rPr>
        <w:t xml:space="preserve"> if all files in currently folder </w:t>
      </w:r>
      <w:r w:rsidR="005C4E72">
        <w:rPr>
          <w:rFonts w:ascii="Arial" w:hAnsi="Arial"/>
        </w:rPr>
        <w:t>are</w:t>
      </w:r>
      <w:r>
        <w:rPr>
          <w:rFonts w:ascii="Arial" w:hAnsi="Arial"/>
        </w:rPr>
        <w:t xml:space="preserve"> </w:t>
      </w:r>
      <w:r w:rsidR="005C4E72">
        <w:rPr>
          <w:rFonts w:ascii="Arial" w:hAnsi="Arial"/>
        </w:rPr>
        <w:t>un</w:t>
      </w:r>
      <w:r>
        <w:rPr>
          <w:rFonts w:ascii="Arial" w:hAnsi="Arial"/>
        </w:rPr>
        <w:t>selected.</w:t>
      </w:r>
    </w:p>
    <w:p w14:paraId="137A70F5" w14:textId="6BC51E2B" w:rsidR="00954105" w:rsidRPr="00954105" w:rsidRDefault="00954105" w:rsidP="00954105">
      <w:pPr>
        <w:ind w:left="720" w:firstLine="720"/>
      </w:pPr>
      <w:r w:rsidRPr="00954105">
        <w:t xml:space="preserve">APIM should </w:t>
      </w:r>
      <w:r w:rsidR="007F7926">
        <w:t>keep</w:t>
      </w:r>
      <w:r w:rsidRPr="00954105">
        <w:t xml:space="preserve"> the corresponding HMI button </w:t>
      </w:r>
      <w:r w:rsidR="007F7926">
        <w:t>as</w:t>
      </w:r>
      <w:r w:rsidRPr="00954105">
        <w:t xml:space="preserve"> “select all” status.</w:t>
      </w:r>
    </w:p>
    <w:p w14:paraId="19A16E0B" w14:textId="59F93DCB" w:rsidR="00E00E58" w:rsidRDefault="00BB7B6A" w:rsidP="00E00E58">
      <w:pPr>
        <w:pStyle w:val="ListParagraph"/>
        <w:numPr>
          <w:ilvl w:val="1"/>
          <w:numId w:val="37"/>
        </w:numPr>
        <w:rPr>
          <w:rFonts w:ascii="Arial" w:hAnsi="Arial"/>
        </w:rPr>
      </w:pPr>
      <w:r w:rsidRPr="006A009C">
        <w:rPr>
          <w:rFonts w:ascii="Arial" w:hAnsi="Arial"/>
          <w:i/>
          <w:iCs/>
        </w:rPr>
        <w:t>== 0xFF</w:t>
      </w:r>
      <w:r w:rsidR="005111F3">
        <w:rPr>
          <w:rFonts w:ascii="Arial" w:hAnsi="Arial"/>
        </w:rPr>
        <w:t xml:space="preserve"> for other cases.</w:t>
      </w:r>
    </w:p>
    <w:p w14:paraId="49C46BF6" w14:textId="042354E8" w:rsidR="007F7926" w:rsidRDefault="007F7926" w:rsidP="001515DC">
      <w:pPr>
        <w:ind w:left="720" w:firstLine="720"/>
      </w:pPr>
      <w:r w:rsidRPr="00954105">
        <w:t xml:space="preserve">APIM should </w:t>
      </w:r>
      <w:r>
        <w:t>keep</w:t>
      </w:r>
      <w:r w:rsidRPr="00954105">
        <w:t xml:space="preserve"> the corresponding HMI button </w:t>
      </w:r>
      <w:r>
        <w:t>as</w:t>
      </w:r>
      <w:r w:rsidRPr="00954105">
        <w:t xml:space="preserve"> “select all” status.</w:t>
      </w:r>
    </w:p>
    <w:p w14:paraId="5DF7E384" w14:textId="77777777" w:rsidR="009F2AEB" w:rsidRDefault="009F2AEB" w:rsidP="009F2AEB">
      <w:pPr>
        <w:pStyle w:val="ListParagraph"/>
        <w:numPr>
          <w:ilvl w:val="0"/>
          <w:numId w:val="37"/>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corresponding numbers of file selected</w:t>
      </w:r>
    </w:p>
    <w:p w14:paraId="09E01A12" w14:textId="46372FD3" w:rsidR="009F2AEB" w:rsidRPr="00D02605" w:rsidRDefault="009F2AEB" w:rsidP="009F2AEB">
      <w:pPr>
        <w:pStyle w:val="ListParagraph"/>
        <w:rPr>
          <w:rFonts w:ascii="Arial" w:hAnsi="Arial"/>
        </w:rPr>
      </w:pPr>
      <w:r>
        <w:rPr>
          <w:rFonts w:ascii="Arial" w:hAnsi="Arial"/>
        </w:rPr>
        <w:t>APIM should highlight the</w:t>
      </w:r>
      <w:r w:rsidRPr="003C108B">
        <w:rPr>
          <w:rFonts w:ascii="Arial" w:hAnsi="Arial" w:hint="eastAsia"/>
          <w:i/>
          <w:iCs/>
        </w:rPr>
        <w:t xml:space="preserve"> </w:t>
      </w:r>
      <w:r w:rsidRPr="00517B91">
        <w:rPr>
          <w:rFonts w:ascii="Arial" w:hAnsi="Arial" w:hint="eastAsia"/>
          <w:i/>
          <w:iCs/>
        </w:rPr>
        <w:t>Q</w:t>
      </w:r>
      <w:r w:rsidRPr="00517B91">
        <w:rPr>
          <w:rFonts w:ascii="Arial" w:hAnsi="Arial"/>
          <w:i/>
          <w:iCs/>
        </w:rPr>
        <w:t>ty of Files Selected</w:t>
      </w:r>
      <w:r>
        <w:rPr>
          <w:rFonts w:ascii="Arial" w:hAnsi="Arial"/>
          <w:i/>
          <w:iCs/>
        </w:rPr>
        <w:t xml:space="preserve"> </w:t>
      </w:r>
      <w:r>
        <w:rPr>
          <w:rFonts w:ascii="Arial" w:hAnsi="Arial"/>
        </w:rPr>
        <w:t xml:space="preserve">to customer </w:t>
      </w:r>
      <w:r w:rsidR="00271E0D">
        <w:rPr>
          <w:rFonts w:ascii="Arial" w:hAnsi="Arial"/>
        </w:rPr>
        <w:t>after selection</w:t>
      </w:r>
      <w:r>
        <w:rPr>
          <w:rFonts w:ascii="Arial" w:hAnsi="Arial"/>
        </w:rPr>
        <w:t>.</w:t>
      </w:r>
    </w:p>
    <w:p w14:paraId="7699CF64" w14:textId="77777777" w:rsidR="00530044" w:rsidRDefault="00530044" w:rsidP="00530044">
      <w:pPr>
        <w:pStyle w:val="Heading6"/>
        <w:rPr>
          <w:lang w:val="en-GB"/>
        </w:rPr>
      </w:pPr>
      <w:bookmarkStart w:id="251" w:name="_Toc122965503"/>
      <w:r>
        <w:rPr>
          <w:lang w:val="en-GB"/>
        </w:rPr>
        <w:t xml:space="preserve">Select Files </w:t>
      </w:r>
      <w:proofErr w:type="gramStart"/>
      <w:r>
        <w:rPr>
          <w:lang w:val="en-GB"/>
        </w:rPr>
        <w:t>By</w:t>
      </w:r>
      <w:proofErr w:type="gramEnd"/>
      <w:r>
        <w:rPr>
          <w:lang w:val="en-GB"/>
        </w:rPr>
        <w:t xml:space="preserve"> Date</w:t>
      </w:r>
      <w:bookmarkEnd w:id="251"/>
    </w:p>
    <w:p w14:paraId="6058F576" w14:textId="77777777" w:rsidR="00646CE4" w:rsidRDefault="00646CE4" w:rsidP="00646CE4">
      <w:pPr>
        <w:rPr>
          <w:lang w:val="en-GB"/>
        </w:rPr>
      </w:pPr>
      <w:r>
        <w:rPr>
          <w:lang w:val="en-GB"/>
        </w:rPr>
        <w:t>APIM should send the corresponding HMI coordinate value to IDCM when customer clicking on any of the playback list page:</w:t>
      </w:r>
    </w:p>
    <w:p w14:paraId="4FCD9339" w14:textId="6F8A1D3A" w:rsidR="00646CE4" w:rsidRPr="00A21495" w:rsidRDefault="006365AB" w:rsidP="00646CE4">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w:t>
      </w:r>
      <w:r w:rsidR="00646CE4" w:rsidRPr="00536B33">
        <w:rPr>
          <w:rFonts w:ascii="Arial" w:hAnsi="Arial"/>
          <w:i/>
          <w:iCs/>
        </w:rPr>
        <w:t xml:space="preserve">== </w:t>
      </w:r>
      <w:r w:rsidR="00646CE4">
        <w:rPr>
          <w:rFonts w:ascii="Arial" w:hAnsi="Arial"/>
          <w:i/>
          <w:iCs/>
        </w:rPr>
        <w:t xml:space="preserve">Pressed </w:t>
      </w:r>
      <w:r w:rsidR="00646CE4" w:rsidRPr="00ED5CB2">
        <w:rPr>
          <w:rFonts w:ascii="Arial" w:hAnsi="Arial"/>
        </w:rPr>
        <w:t>or</w:t>
      </w:r>
      <w:r w:rsidR="00646CE4">
        <w:rPr>
          <w:rFonts w:ascii="Arial" w:hAnsi="Arial"/>
          <w:i/>
          <w:iCs/>
        </w:rPr>
        <w:t xml:space="preserve"> Released </w:t>
      </w:r>
    </w:p>
    <w:p w14:paraId="572B6F03" w14:textId="6CFD9BAB" w:rsidR="00A21495" w:rsidRPr="00430D16" w:rsidRDefault="00A21495" w:rsidP="00A21495">
      <w:pPr>
        <w:pStyle w:val="ListParagraph"/>
        <w:rPr>
          <w:rFonts w:ascii="Arial" w:hAnsi="Arial"/>
        </w:rPr>
      </w:pPr>
      <w:r>
        <w:rPr>
          <w:rFonts w:ascii="Arial" w:hAnsi="Arial"/>
        </w:rPr>
        <w:t>F</w:t>
      </w:r>
      <w:r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Released</w:t>
      </w:r>
      <w:r w:rsidR="00D50306">
        <w:rPr>
          <w:rFonts w:ascii="Arial" w:hAnsi="Arial"/>
          <w:i/>
          <w:iCs/>
        </w:rPr>
        <w:t>,</w:t>
      </w:r>
      <w:r w:rsidR="00D50306" w:rsidRPr="00D50306">
        <w:rPr>
          <w:rFonts w:ascii="Arial" w:hAnsi="Arial"/>
        </w:rPr>
        <w:t xml:space="preserve"> </w:t>
      </w:r>
      <w:r w:rsidR="00D50306" w:rsidRPr="003056BE">
        <w:rPr>
          <w:rFonts w:ascii="Arial" w:hAnsi="Arial"/>
        </w:rPr>
        <w:t xml:space="preserve">APIM should send out </w:t>
      </w:r>
      <w:r w:rsidR="00D50306">
        <w:rPr>
          <w:rFonts w:ascii="Arial" w:hAnsi="Arial"/>
        </w:rPr>
        <w:t>the</w:t>
      </w:r>
      <w:r w:rsidR="00D50306" w:rsidRPr="003056BE">
        <w:rPr>
          <w:rFonts w:ascii="Arial" w:hAnsi="Arial"/>
        </w:rPr>
        <w:t xml:space="preserve"> status separately to IDCM.</w:t>
      </w:r>
    </w:p>
    <w:p w14:paraId="1C95C601" w14:textId="77777777" w:rsidR="00646CE4" w:rsidRDefault="00646CE4" w:rsidP="00646CE4">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38D9D51A" w14:textId="77777777" w:rsidR="00646CE4" w:rsidRDefault="00646CE4" w:rsidP="00646CE4">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17D11DE4" w14:textId="75D5169B" w:rsidR="00646CE4" w:rsidRDefault="00646CE4" w:rsidP="00646CE4">
      <w:pPr>
        <w:rPr>
          <w:lang w:eastAsia="zh-CN"/>
        </w:rPr>
      </w:pPr>
      <w:r>
        <w:t>IDCM should set corresponding file</w:t>
      </w:r>
      <w:r w:rsidR="00184010">
        <w:t>s</w:t>
      </w:r>
      <w:r>
        <w:t xml:space="preserve"> to selected or unselected status according to</w:t>
      </w:r>
      <w:r w:rsidR="004C5D7F">
        <w:t xml:space="preserve"> the</w:t>
      </w:r>
      <w:r>
        <w:t xml:space="preserve"> </w:t>
      </w:r>
      <w:r w:rsidR="0083253C">
        <w:t>files</w:t>
      </w:r>
      <w:r w:rsidR="00B058C7">
        <w:t xml:space="preserve"> </w:t>
      </w:r>
      <w:r w:rsidR="00273487">
        <w:t>recording</w:t>
      </w:r>
      <w:r w:rsidR="00B058C7">
        <w:t xml:space="preserve"> date</w:t>
      </w:r>
      <w:r>
        <w:t>, and keep updating below information to APIM</w:t>
      </w:r>
      <w:r>
        <w:rPr>
          <w:rFonts w:hint="eastAsia"/>
          <w:lang w:eastAsia="zh-CN"/>
        </w:rPr>
        <w:t>:</w:t>
      </w:r>
    </w:p>
    <w:p w14:paraId="4C746654" w14:textId="77777777" w:rsidR="00646CE4" w:rsidRDefault="00646CE4" w:rsidP="00646CE4">
      <w:pPr>
        <w:pStyle w:val="ListParagraph"/>
        <w:numPr>
          <w:ilvl w:val="0"/>
          <w:numId w:val="37"/>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Pr>
          <w:rFonts w:ascii="Arial" w:hAnsi="Arial"/>
          <w:i/>
          <w:iCs/>
        </w:rPr>
        <w:t>Edit Mode</w:t>
      </w:r>
    </w:p>
    <w:p w14:paraId="28868EB1" w14:textId="77777777" w:rsidR="00646CE4" w:rsidRPr="00930146" w:rsidRDefault="00646CE4" w:rsidP="00646CE4">
      <w:pPr>
        <w:pStyle w:val="ListParagraph"/>
        <w:numPr>
          <w:ilvl w:val="0"/>
          <w:numId w:val="37"/>
        </w:numPr>
        <w:rPr>
          <w:rFonts w:ascii="Arial" w:hAnsi="Arial"/>
          <w:i/>
          <w:iCs/>
        </w:rPr>
      </w:pPr>
      <w:r w:rsidRPr="00517B91">
        <w:rPr>
          <w:rFonts w:ascii="Arial" w:hAnsi="Arial"/>
          <w:i/>
          <w:iCs/>
        </w:rPr>
        <w:t>File Folder Status</w:t>
      </w:r>
      <w:r>
        <w:rPr>
          <w:rFonts w:ascii="Arial" w:hAnsi="Arial"/>
          <w:i/>
          <w:iCs/>
        </w:rPr>
        <w:t xml:space="preserve"> == Not Empty</w:t>
      </w:r>
    </w:p>
    <w:p w14:paraId="4D1CDE89" w14:textId="77777777" w:rsidR="00646CE4" w:rsidRDefault="00646CE4" w:rsidP="00646CE4">
      <w:pPr>
        <w:pStyle w:val="ListParagraph"/>
        <w:numPr>
          <w:ilvl w:val="0"/>
          <w:numId w:val="37"/>
        </w:numPr>
        <w:rPr>
          <w:rFonts w:ascii="Arial" w:hAnsi="Arial"/>
          <w:i/>
          <w:iCs/>
        </w:rPr>
      </w:pPr>
      <w:r w:rsidRPr="00517B91">
        <w:rPr>
          <w:rFonts w:ascii="Arial" w:hAnsi="Arial"/>
          <w:i/>
          <w:iCs/>
        </w:rPr>
        <w:t>File Selected Status</w:t>
      </w:r>
      <w:r>
        <w:rPr>
          <w:rFonts w:ascii="Arial" w:hAnsi="Arial"/>
          <w:i/>
          <w:iCs/>
        </w:rPr>
        <w:t>:</w:t>
      </w:r>
    </w:p>
    <w:p w14:paraId="67921D7C" w14:textId="77777777" w:rsidR="00646CE4" w:rsidRPr="001F24A4" w:rsidRDefault="00646CE4" w:rsidP="00646CE4">
      <w:pPr>
        <w:pStyle w:val="ListParagraph"/>
        <w:numPr>
          <w:ilvl w:val="1"/>
          <w:numId w:val="37"/>
        </w:numPr>
        <w:rPr>
          <w:rFonts w:ascii="Arial" w:hAnsi="Arial"/>
        </w:rPr>
      </w:pPr>
      <w:r w:rsidRPr="004723E4">
        <w:rPr>
          <w:rFonts w:ascii="Arial" w:hAnsi="Arial"/>
          <w:i/>
          <w:iCs/>
        </w:rPr>
        <w:t>== All Selected</w:t>
      </w:r>
      <w:r>
        <w:rPr>
          <w:rFonts w:ascii="Arial" w:hAnsi="Arial"/>
        </w:rPr>
        <w:t xml:space="preserve"> if all files in currently folder are selected.</w:t>
      </w:r>
    </w:p>
    <w:p w14:paraId="6B821794" w14:textId="0465A969" w:rsidR="00646CE4" w:rsidRPr="001F24A4" w:rsidRDefault="00646CE4" w:rsidP="00646CE4">
      <w:pPr>
        <w:pStyle w:val="ListParagraph"/>
        <w:ind w:left="1440"/>
        <w:rPr>
          <w:rFonts w:ascii="Arial" w:hAnsi="Arial"/>
        </w:rPr>
      </w:pPr>
      <w:r w:rsidRPr="001F24A4">
        <w:rPr>
          <w:rFonts w:ascii="Arial" w:hAnsi="Arial"/>
        </w:rPr>
        <w:t xml:space="preserve">APIM should change </w:t>
      </w:r>
      <w:r w:rsidRPr="003E3704">
        <w:rPr>
          <w:rFonts w:ascii="Arial" w:hAnsi="Arial"/>
        </w:rPr>
        <w:t>the corresponding HMI button</w:t>
      </w:r>
      <w:r w:rsidRPr="001F24A4">
        <w:rPr>
          <w:rFonts w:ascii="Arial" w:hAnsi="Arial"/>
        </w:rPr>
        <w:t xml:space="preserve"> to “</w:t>
      </w:r>
      <w:r>
        <w:rPr>
          <w:rFonts w:ascii="Arial" w:hAnsi="Arial"/>
        </w:rPr>
        <w:t>un</w:t>
      </w:r>
      <w:r w:rsidRPr="001F24A4">
        <w:rPr>
          <w:rFonts w:ascii="Arial" w:hAnsi="Arial"/>
        </w:rPr>
        <w:t xml:space="preserve">select all” </w:t>
      </w:r>
      <w:r>
        <w:rPr>
          <w:rFonts w:ascii="Arial" w:hAnsi="Arial"/>
        </w:rPr>
        <w:t>status.</w:t>
      </w:r>
    </w:p>
    <w:p w14:paraId="78CF7A6E" w14:textId="77777777" w:rsidR="00646CE4" w:rsidRDefault="00646CE4" w:rsidP="00646CE4">
      <w:pPr>
        <w:pStyle w:val="ListParagraph"/>
        <w:numPr>
          <w:ilvl w:val="1"/>
          <w:numId w:val="37"/>
        </w:numPr>
        <w:rPr>
          <w:rFonts w:ascii="Arial" w:hAnsi="Arial"/>
        </w:rPr>
      </w:pPr>
      <w:r w:rsidRPr="004723E4">
        <w:rPr>
          <w:rFonts w:ascii="Arial" w:hAnsi="Arial"/>
          <w:i/>
          <w:iCs/>
        </w:rPr>
        <w:t xml:space="preserve">== All </w:t>
      </w:r>
      <w:r>
        <w:rPr>
          <w:rFonts w:ascii="Arial" w:hAnsi="Arial"/>
          <w:i/>
          <w:iCs/>
        </w:rPr>
        <w:t>Uns</w:t>
      </w:r>
      <w:r w:rsidRPr="004723E4">
        <w:rPr>
          <w:rFonts w:ascii="Arial" w:hAnsi="Arial"/>
          <w:i/>
          <w:iCs/>
        </w:rPr>
        <w:t>elected</w:t>
      </w:r>
      <w:r>
        <w:rPr>
          <w:rFonts w:ascii="Arial" w:hAnsi="Arial"/>
        </w:rPr>
        <w:t xml:space="preserve"> if all files in currently folder are unselected.</w:t>
      </w:r>
    </w:p>
    <w:p w14:paraId="4A98BCEE" w14:textId="4B20C1E3" w:rsidR="00646CE4" w:rsidRPr="00954105" w:rsidRDefault="00646CE4" w:rsidP="00646CE4">
      <w:pPr>
        <w:ind w:left="720" w:firstLine="720"/>
      </w:pPr>
      <w:r w:rsidRPr="00954105">
        <w:t xml:space="preserve">APIM should </w:t>
      </w:r>
      <w:r>
        <w:t>keep</w:t>
      </w:r>
      <w:r w:rsidRPr="00954105">
        <w:t xml:space="preserve"> the corresponding HMI button </w:t>
      </w:r>
      <w:r>
        <w:t>as</w:t>
      </w:r>
      <w:r w:rsidRPr="00954105">
        <w:t xml:space="preserve"> “select all” status.</w:t>
      </w:r>
    </w:p>
    <w:p w14:paraId="6094D0BF" w14:textId="77777777" w:rsidR="00646CE4" w:rsidRDefault="00646CE4" w:rsidP="00646CE4">
      <w:pPr>
        <w:pStyle w:val="ListParagraph"/>
        <w:numPr>
          <w:ilvl w:val="1"/>
          <w:numId w:val="37"/>
        </w:numPr>
        <w:rPr>
          <w:rFonts w:ascii="Arial" w:hAnsi="Arial"/>
        </w:rPr>
      </w:pPr>
      <w:r w:rsidRPr="006A009C">
        <w:rPr>
          <w:rFonts w:ascii="Arial" w:hAnsi="Arial"/>
          <w:i/>
          <w:iCs/>
        </w:rPr>
        <w:t>== 0xFF</w:t>
      </w:r>
      <w:r>
        <w:rPr>
          <w:rFonts w:ascii="Arial" w:hAnsi="Arial"/>
        </w:rPr>
        <w:t xml:space="preserve"> for other cases.</w:t>
      </w:r>
    </w:p>
    <w:p w14:paraId="48192ADE" w14:textId="42BB09C4" w:rsidR="00646CE4" w:rsidRDefault="00646CE4" w:rsidP="00646CE4">
      <w:pPr>
        <w:ind w:left="720" w:firstLine="720"/>
      </w:pPr>
      <w:r w:rsidRPr="00954105">
        <w:t xml:space="preserve">APIM should </w:t>
      </w:r>
      <w:r>
        <w:t>keep</w:t>
      </w:r>
      <w:r w:rsidRPr="00954105">
        <w:t xml:space="preserve"> the corresponding HMI button </w:t>
      </w:r>
      <w:r>
        <w:t>as</w:t>
      </w:r>
      <w:r w:rsidRPr="00954105">
        <w:t xml:space="preserve"> “select all” status.</w:t>
      </w:r>
    </w:p>
    <w:p w14:paraId="088E6DAE" w14:textId="77777777" w:rsidR="00646CE4" w:rsidRDefault="00646CE4" w:rsidP="00646CE4">
      <w:pPr>
        <w:pStyle w:val="ListParagraph"/>
        <w:numPr>
          <w:ilvl w:val="0"/>
          <w:numId w:val="37"/>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corresponding numbers of file selected</w:t>
      </w:r>
    </w:p>
    <w:p w14:paraId="5B125652" w14:textId="44BBF4BA" w:rsidR="00646CE4" w:rsidRPr="00D02605" w:rsidRDefault="00646CE4" w:rsidP="00646CE4">
      <w:pPr>
        <w:pStyle w:val="ListParagraph"/>
        <w:rPr>
          <w:rFonts w:ascii="Arial" w:hAnsi="Arial"/>
        </w:rPr>
      </w:pPr>
      <w:r>
        <w:rPr>
          <w:rFonts w:ascii="Arial" w:hAnsi="Arial"/>
        </w:rPr>
        <w:t>APIM should highlight the</w:t>
      </w:r>
      <w:r w:rsidRPr="003C108B">
        <w:rPr>
          <w:rFonts w:ascii="Arial" w:hAnsi="Arial" w:hint="eastAsia"/>
          <w:i/>
          <w:iCs/>
        </w:rPr>
        <w:t xml:space="preserve"> </w:t>
      </w:r>
      <w:r w:rsidRPr="00517B91">
        <w:rPr>
          <w:rFonts w:ascii="Arial" w:hAnsi="Arial" w:hint="eastAsia"/>
          <w:i/>
          <w:iCs/>
        </w:rPr>
        <w:t>Q</w:t>
      </w:r>
      <w:r w:rsidRPr="00517B91">
        <w:rPr>
          <w:rFonts w:ascii="Arial" w:hAnsi="Arial"/>
          <w:i/>
          <w:iCs/>
        </w:rPr>
        <w:t>ty of Files Selected</w:t>
      </w:r>
      <w:r>
        <w:rPr>
          <w:rFonts w:ascii="Arial" w:hAnsi="Arial"/>
          <w:i/>
          <w:iCs/>
        </w:rPr>
        <w:t xml:space="preserve"> </w:t>
      </w:r>
      <w:r>
        <w:rPr>
          <w:rFonts w:ascii="Arial" w:hAnsi="Arial"/>
        </w:rPr>
        <w:t xml:space="preserve">to customer </w:t>
      </w:r>
      <w:r w:rsidR="00271E0D">
        <w:rPr>
          <w:rFonts w:ascii="Arial" w:hAnsi="Arial"/>
        </w:rPr>
        <w:t>after selection</w:t>
      </w:r>
      <w:r>
        <w:rPr>
          <w:rFonts w:ascii="Arial" w:hAnsi="Arial"/>
        </w:rPr>
        <w:t>.</w:t>
      </w:r>
    </w:p>
    <w:p w14:paraId="1ACA8DA5" w14:textId="3E8465B3" w:rsidR="007B2167" w:rsidRDefault="00574B07" w:rsidP="007B2167">
      <w:pPr>
        <w:pStyle w:val="Heading6"/>
        <w:rPr>
          <w:lang w:val="en-GB"/>
        </w:rPr>
      </w:pPr>
      <w:bookmarkStart w:id="252" w:name="_Toc122965504"/>
      <w:r>
        <w:rPr>
          <w:lang w:val="en-GB"/>
        </w:rPr>
        <w:t>Playback List Display</w:t>
      </w:r>
      <w:r w:rsidR="007B2167">
        <w:rPr>
          <w:lang w:val="en-GB"/>
        </w:rPr>
        <w:t xml:space="preserve"> Attributes</w:t>
      </w:r>
      <w:bookmarkEnd w:id="252"/>
    </w:p>
    <w:p w14:paraId="67A8B5DA" w14:textId="4345F325" w:rsidR="007B2167" w:rsidRPr="00555A07" w:rsidRDefault="00D546CC" w:rsidP="002E1278">
      <w:pPr>
        <w:pStyle w:val="ListParagraph"/>
        <w:numPr>
          <w:ilvl w:val="0"/>
          <w:numId w:val="17"/>
        </w:numPr>
        <w:rPr>
          <w:rFonts w:ascii="Arial" w:hAnsi="Arial" w:cs="Arial"/>
          <w:lang w:val="en-GB"/>
        </w:rPr>
      </w:pPr>
      <w:r w:rsidRPr="00555A07">
        <w:rPr>
          <w:rFonts w:ascii="Arial" w:hAnsi="Arial" w:cs="Arial"/>
          <w:lang w:val="en-GB"/>
        </w:rPr>
        <w:t>Normal data playback list page should only contain normal video</w:t>
      </w:r>
      <w:r w:rsidR="007B2167" w:rsidRPr="00555A07">
        <w:rPr>
          <w:rFonts w:ascii="Arial" w:hAnsi="Arial" w:cs="Arial"/>
          <w:lang w:val="en-GB"/>
        </w:rPr>
        <w:t>.</w:t>
      </w:r>
    </w:p>
    <w:p w14:paraId="44484F31" w14:textId="647F9A38" w:rsidR="00D546CC" w:rsidRPr="00555A07" w:rsidRDefault="00D546CC" w:rsidP="002E1278">
      <w:pPr>
        <w:pStyle w:val="ListParagraph"/>
        <w:numPr>
          <w:ilvl w:val="0"/>
          <w:numId w:val="17"/>
        </w:numPr>
        <w:rPr>
          <w:rFonts w:ascii="Arial" w:hAnsi="Arial" w:cs="Arial"/>
          <w:lang w:val="en-GB"/>
        </w:rPr>
      </w:pPr>
      <w:r w:rsidRPr="00555A07">
        <w:rPr>
          <w:rFonts w:ascii="Arial" w:hAnsi="Arial" w:cs="Arial"/>
          <w:lang w:val="en-GB"/>
        </w:rPr>
        <w:t>Key data playback list page should contain manual photo / manual video or emergency video, and there should be label</w:t>
      </w:r>
      <w:r w:rsidR="00097637">
        <w:rPr>
          <w:rFonts w:ascii="Arial" w:hAnsi="Arial" w:cs="Arial"/>
          <w:lang w:val="en-GB"/>
        </w:rPr>
        <w:t>s</w:t>
      </w:r>
      <w:r w:rsidRPr="00555A07">
        <w:rPr>
          <w:rFonts w:ascii="Arial" w:hAnsi="Arial" w:cs="Arial"/>
          <w:lang w:val="en-GB"/>
        </w:rPr>
        <w:t xml:space="preserve"> to </w:t>
      </w:r>
      <w:r w:rsidR="00BC498C">
        <w:rPr>
          <w:rFonts w:ascii="Arial" w:hAnsi="Arial" w:cs="Arial"/>
          <w:lang w:val="en-GB"/>
        </w:rPr>
        <w:t>distinguish</w:t>
      </w:r>
      <w:r w:rsidRPr="00555A07">
        <w:rPr>
          <w:rFonts w:ascii="Arial" w:hAnsi="Arial" w:cs="Arial"/>
          <w:lang w:val="en-GB"/>
        </w:rPr>
        <w:t xml:space="preserve"> </w:t>
      </w:r>
      <w:r w:rsidR="00A122DB">
        <w:rPr>
          <w:rFonts w:ascii="Arial" w:hAnsi="Arial" w:cs="Arial"/>
          <w:lang w:val="en-GB"/>
        </w:rPr>
        <w:t xml:space="preserve">different </w:t>
      </w:r>
      <w:r w:rsidR="00002F85">
        <w:rPr>
          <w:rFonts w:ascii="Arial" w:hAnsi="Arial" w:cs="Arial"/>
          <w:lang w:val="en-GB"/>
        </w:rPr>
        <w:t>data</w:t>
      </w:r>
      <w:r w:rsidRPr="00555A07">
        <w:rPr>
          <w:rFonts w:ascii="Arial" w:hAnsi="Arial" w:cs="Arial"/>
          <w:lang w:val="en-GB"/>
        </w:rPr>
        <w:t xml:space="preserve"> type</w:t>
      </w:r>
      <w:r w:rsidR="00A122DB">
        <w:rPr>
          <w:rFonts w:ascii="Arial" w:hAnsi="Arial" w:cs="Arial"/>
          <w:lang w:val="en-GB"/>
        </w:rPr>
        <w:t>s</w:t>
      </w:r>
      <w:r w:rsidRPr="00555A07">
        <w:rPr>
          <w:rFonts w:ascii="Arial" w:hAnsi="Arial" w:cs="Arial"/>
          <w:lang w:val="en-GB"/>
        </w:rPr>
        <w:t>.</w:t>
      </w:r>
    </w:p>
    <w:p w14:paraId="2AE9CFED" w14:textId="153CFC0B" w:rsidR="00D546CC" w:rsidRPr="00555A07" w:rsidRDefault="00D546CC" w:rsidP="002E1278">
      <w:pPr>
        <w:pStyle w:val="ListParagraph"/>
        <w:numPr>
          <w:ilvl w:val="0"/>
          <w:numId w:val="17"/>
        </w:numPr>
        <w:rPr>
          <w:rFonts w:ascii="Arial" w:hAnsi="Arial" w:cs="Arial"/>
          <w:lang w:val="en-GB"/>
        </w:rPr>
      </w:pPr>
      <w:r w:rsidRPr="00555A07">
        <w:rPr>
          <w:rFonts w:ascii="Arial" w:hAnsi="Arial" w:cs="Arial"/>
          <w:lang w:val="en-GB"/>
        </w:rPr>
        <w:t>TF data playback list will only contain data cop</w:t>
      </w:r>
      <w:r w:rsidR="00525787">
        <w:rPr>
          <w:rFonts w:ascii="Arial" w:hAnsi="Arial" w:cs="Arial"/>
          <w:lang w:val="en-GB"/>
        </w:rPr>
        <w:t>ied</w:t>
      </w:r>
      <w:r w:rsidRPr="00555A07">
        <w:rPr>
          <w:rFonts w:ascii="Arial" w:hAnsi="Arial" w:cs="Arial"/>
          <w:lang w:val="en-GB"/>
        </w:rPr>
        <w:t xml:space="preserve"> from Normal data or Key data</w:t>
      </w:r>
      <w:r w:rsidR="006A16C8">
        <w:rPr>
          <w:rFonts w:ascii="Arial" w:hAnsi="Arial" w:cs="Arial"/>
          <w:lang w:val="en-GB"/>
        </w:rPr>
        <w:t xml:space="preserve"> folder</w:t>
      </w:r>
      <w:r w:rsidRPr="00555A07">
        <w:rPr>
          <w:rFonts w:ascii="Arial" w:hAnsi="Arial" w:cs="Arial"/>
          <w:lang w:val="en-GB"/>
        </w:rPr>
        <w:t>.</w:t>
      </w:r>
    </w:p>
    <w:p w14:paraId="0824E1EC" w14:textId="3BFEA09E" w:rsidR="00D546CC" w:rsidRPr="00555A07" w:rsidRDefault="00D546CC" w:rsidP="002E1278">
      <w:pPr>
        <w:pStyle w:val="ListParagraph"/>
        <w:numPr>
          <w:ilvl w:val="0"/>
          <w:numId w:val="17"/>
        </w:numPr>
        <w:rPr>
          <w:rFonts w:ascii="Arial" w:hAnsi="Arial" w:cs="Arial"/>
          <w:sz w:val="18"/>
          <w:szCs w:val="18"/>
          <w:lang w:val="en-GB"/>
        </w:rPr>
      </w:pPr>
      <w:r w:rsidRPr="00555A07">
        <w:rPr>
          <w:rFonts w:ascii="Arial" w:hAnsi="Arial" w:cs="Arial"/>
          <w:lang w:val="en-GB"/>
        </w:rPr>
        <w:t>All above data should be sorted by time in reverse order.</w:t>
      </w:r>
    </w:p>
    <w:p w14:paraId="326490E9" w14:textId="5E2EF03D" w:rsidR="00C603ED" w:rsidRPr="00523632" w:rsidRDefault="006A16C8" w:rsidP="002E1278">
      <w:pPr>
        <w:pStyle w:val="ListParagraph"/>
        <w:numPr>
          <w:ilvl w:val="0"/>
          <w:numId w:val="17"/>
        </w:numPr>
        <w:rPr>
          <w:rFonts w:ascii="Arial" w:hAnsi="Arial" w:cs="Arial"/>
          <w:sz w:val="18"/>
          <w:szCs w:val="18"/>
          <w:lang w:val="en-GB"/>
        </w:rPr>
      </w:pPr>
      <w:r>
        <w:rPr>
          <w:rFonts w:ascii="Arial" w:hAnsi="Arial" w:cs="Arial"/>
          <w:lang w:val="en-GB"/>
        </w:rPr>
        <w:t>Playback</w:t>
      </w:r>
      <w:r w:rsidR="00C603ED" w:rsidRPr="00555A07">
        <w:rPr>
          <w:rFonts w:ascii="Arial" w:hAnsi="Arial" w:cs="Arial"/>
          <w:lang w:val="en-GB"/>
        </w:rPr>
        <w:t xml:space="preserve"> list should update automatically if new data created.</w:t>
      </w:r>
    </w:p>
    <w:p w14:paraId="205C18B3" w14:textId="153515A3" w:rsidR="00523632" w:rsidRPr="0006194D" w:rsidRDefault="00523632" w:rsidP="00523632">
      <w:pPr>
        <w:pStyle w:val="ListParagraph"/>
        <w:numPr>
          <w:ilvl w:val="0"/>
          <w:numId w:val="17"/>
        </w:numPr>
        <w:rPr>
          <w:rFonts w:ascii="Arial" w:hAnsi="Arial" w:cs="Arial"/>
          <w:sz w:val="18"/>
          <w:szCs w:val="18"/>
          <w:lang w:val="en-GB"/>
        </w:rPr>
      </w:pPr>
      <w:r>
        <w:rPr>
          <w:rFonts w:ascii="Arial" w:hAnsi="Arial" w:cs="Arial"/>
          <w:lang w:val="en-GB"/>
        </w:rPr>
        <w:t>Playback</w:t>
      </w:r>
      <w:r w:rsidRPr="00555A07">
        <w:rPr>
          <w:rFonts w:ascii="Arial" w:hAnsi="Arial" w:cs="Arial"/>
          <w:lang w:val="en-GB"/>
        </w:rPr>
        <w:t xml:space="preserve"> list should </w:t>
      </w:r>
      <w:r w:rsidR="00A4650E">
        <w:rPr>
          <w:rFonts w:ascii="Arial" w:hAnsi="Arial" w:cs="Arial"/>
          <w:lang w:val="en-GB"/>
        </w:rPr>
        <w:t>not contain the files which could not be replayed</w:t>
      </w:r>
      <w:r w:rsidRPr="00555A07">
        <w:rPr>
          <w:rFonts w:ascii="Arial" w:hAnsi="Arial" w:cs="Arial"/>
          <w:lang w:val="en-GB"/>
        </w:rPr>
        <w:t>.</w:t>
      </w:r>
    </w:p>
    <w:p w14:paraId="308BD087" w14:textId="0AC7B60C" w:rsidR="0006194D" w:rsidRDefault="0006194D" w:rsidP="0006194D">
      <w:pPr>
        <w:pStyle w:val="ListParagraph"/>
        <w:numPr>
          <w:ilvl w:val="0"/>
          <w:numId w:val="17"/>
        </w:numPr>
        <w:rPr>
          <w:rFonts w:ascii="Arial" w:hAnsi="Arial" w:cs="Arial"/>
          <w:lang w:val="en-GB"/>
        </w:rPr>
      </w:pPr>
      <w:r w:rsidRPr="004B586C">
        <w:rPr>
          <w:rFonts w:ascii="Arial" w:hAnsi="Arial" w:cs="Arial"/>
          <w:lang w:val="en-GB"/>
        </w:rPr>
        <w:t xml:space="preserve">If customer </w:t>
      </w:r>
      <w:r w:rsidR="004B586C">
        <w:rPr>
          <w:rFonts w:ascii="Arial" w:hAnsi="Arial" w:cs="Arial"/>
          <w:lang w:val="en-GB"/>
        </w:rPr>
        <w:t>leaves current playback list page</w:t>
      </w:r>
      <w:r w:rsidRPr="004B586C">
        <w:rPr>
          <w:rFonts w:ascii="Arial" w:hAnsi="Arial" w:cs="Arial"/>
          <w:lang w:val="en-GB"/>
        </w:rPr>
        <w:t>, the file chosen list should be cleared</w:t>
      </w:r>
      <w:r w:rsidR="00444054">
        <w:rPr>
          <w:rFonts w:ascii="Arial" w:hAnsi="Arial" w:cs="Arial"/>
          <w:lang w:val="en-GB"/>
        </w:rPr>
        <w:t xml:space="preserve"> automatically:</w:t>
      </w:r>
    </w:p>
    <w:p w14:paraId="5B8C2824" w14:textId="5CACDC7D" w:rsidR="00444054" w:rsidRDefault="00444054" w:rsidP="00444054">
      <w:pPr>
        <w:pStyle w:val="ListParagraph"/>
        <w:numPr>
          <w:ilvl w:val="1"/>
          <w:numId w:val="17"/>
        </w:numPr>
        <w:rPr>
          <w:rFonts w:ascii="Arial" w:hAnsi="Arial"/>
          <w:i/>
          <w:iCs/>
        </w:rPr>
      </w:pPr>
      <w:r w:rsidRPr="00517B91">
        <w:rPr>
          <w:rFonts w:ascii="Arial" w:hAnsi="Arial"/>
          <w:i/>
          <w:iCs/>
        </w:rPr>
        <w:t>File List Mode</w:t>
      </w:r>
      <w:r w:rsidRPr="00AE4D1C">
        <w:rPr>
          <w:rFonts w:ascii="Arial" w:hAnsi="Arial"/>
          <w:i/>
          <w:iCs/>
        </w:rPr>
        <w:t xml:space="preserve"> =</w:t>
      </w:r>
      <w:r>
        <w:rPr>
          <w:rFonts w:ascii="Arial" w:hAnsi="Arial"/>
          <w:i/>
          <w:iCs/>
        </w:rPr>
        <w:t>=</w:t>
      </w:r>
      <w:r w:rsidRPr="00AE4D1C">
        <w:rPr>
          <w:rFonts w:ascii="Arial" w:hAnsi="Arial"/>
          <w:i/>
          <w:iCs/>
        </w:rPr>
        <w:t xml:space="preserve"> </w:t>
      </w:r>
      <w:r w:rsidR="00244A98">
        <w:rPr>
          <w:rFonts w:ascii="Arial" w:hAnsi="Arial"/>
          <w:i/>
          <w:iCs/>
        </w:rPr>
        <w:t>List</w:t>
      </w:r>
      <w:r>
        <w:rPr>
          <w:rFonts w:ascii="Arial" w:hAnsi="Arial"/>
          <w:i/>
          <w:iCs/>
        </w:rPr>
        <w:t xml:space="preserve"> Mode</w:t>
      </w:r>
    </w:p>
    <w:p w14:paraId="2AECE198" w14:textId="77777777" w:rsidR="00444054" w:rsidRPr="00930146" w:rsidRDefault="00444054" w:rsidP="00444054">
      <w:pPr>
        <w:pStyle w:val="ListParagraph"/>
        <w:numPr>
          <w:ilvl w:val="1"/>
          <w:numId w:val="17"/>
        </w:numPr>
        <w:rPr>
          <w:rFonts w:ascii="Arial" w:hAnsi="Arial"/>
          <w:i/>
          <w:iCs/>
        </w:rPr>
      </w:pPr>
      <w:r w:rsidRPr="00517B91">
        <w:rPr>
          <w:rFonts w:ascii="Arial" w:hAnsi="Arial"/>
          <w:i/>
          <w:iCs/>
        </w:rPr>
        <w:t>File Folder Status</w:t>
      </w:r>
      <w:r>
        <w:rPr>
          <w:rFonts w:ascii="Arial" w:hAnsi="Arial"/>
          <w:i/>
          <w:iCs/>
        </w:rPr>
        <w:t xml:space="preserve"> == Not Empty</w:t>
      </w:r>
    </w:p>
    <w:p w14:paraId="5C974900" w14:textId="77777777" w:rsidR="00444054" w:rsidRPr="00930146" w:rsidRDefault="00444054" w:rsidP="00444054">
      <w:pPr>
        <w:pStyle w:val="ListParagraph"/>
        <w:numPr>
          <w:ilvl w:val="1"/>
          <w:numId w:val="17"/>
        </w:numPr>
        <w:rPr>
          <w:rFonts w:ascii="Arial" w:hAnsi="Arial"/>
          <w:i/>
          <w:iCs/>
        </w:rPr>
      </w:pPr>
      <w:r w:rsidRPr="00517B91">
        <w:rPr>
          <w:rFonts w:ascii="Arial" w:hAnsi="Arial"/>
          <w:i/>
          <w:iCs/>
        </w:rPr>
        <w:t>File Selected Status</w:t>
      </w:r>
      <w:r>
        <w:rPr>
          <w:rFonts w:ascii="Arial" w:hAnsi="Arial"/>
          <w:i/>
          <w:iCs/>
        </w:rPr>
        <w:t xml:space="preserve"> == All Unselected</w:t>
      </w:r>
    </w:p>
    <w:p w14:paraId="32D87B76" w14:textId="77777777" w:rsidR="00444054" w:rsidRPr="002F06D1" w:rsidRDefault="00444054" w:rsidP="00444054">
      <w:pPr>
        <w:pStyle w:val="ListParagraph"/>
        <w:numPr>
          <w:ilvl w:val="1"/>
          <w:numId w:val="17"/>
        </w:numPr>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0x00</w:t>
      </w:r>
    </w:p>
    <w:p w14:paraId="63B5972C" w14:textId="77777777" w:rsidR="00EC20FE" w:rsidRDefault="00EC20FE" w:rsidP="00EC20FE">
      <w:pPr>
        <w:pStyle w:val="Heading4"/>
        <w:rPr>
          <w:lang w:val="en-GB"/>
        </w:rPr>
      </w:pPr>
      <w:bookmarkStart w:id="253" w:name="_Toc122965505"/>
      <w:r>
        <w:rPr>
          <w:lang w:val="en-GB"/>
        </w:rPr>
        <w:t>Technology Function Data Copy to TF</w:t>
      </w:r>
      <w:bookmarkEnd w:id="253"/>
    </w:p>
    <w:p w14:paraId="48754BED" w14:textId="77777777" w:rsidR="00EC20FE" w:rsidRDefault="00EC20FE" w:rsidP="00EC20FE">
      <w:pPr>
        <w:pStyle w:val="Heading5"/>
        <w:rPr>
          <w:lang w:val="en-GB"/>
        </w:rPr>
      </w:pPr>
      <w:bookmarkStart w:id="254" w:name="_Toc122965506"/>
      <w:r>
        <w:rPr>
          <w:lang w:val="en-GB"/>
        </w:rPr>
        <w:t>Function Interfaces</w:t>
      </w:r>
      <w:bookmarkEnd w:id="254"/>
    </w:p>
    <w:p w14:paraId="56EE8DE0" w14:textId="77777777" w:rsidR="00EC20FE" w:rsidRDefault="00EC20FE" w:rsidP="00EC20FE">
      <w:pPr>
        <w:pStyle w:val="Heading6"/>
        <w:rPr>
          <w:lang w:val="en-GB"/>
        </w:rPr>
      </w:pPr>
      <w:bookmarkStart w:id="255" w:name="_Toc122965507"/>
      <w:r>
        <w:rPr>
          <w:lang w:val="en-GB"/>
        </w:rPr>
        <w:t>Inputs</w:t>
      </w:r>
      <w:bookmarkEnd w:id="255"/>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C20FE" w:rsidRPr="00E54DEA" w14:paraId="65391B75" w14:textId="77777777" w:rsidTr="006B3DF8">
        <w:trPr>
          <w:trHeight w:val="173"/>
        </w:trPr>
        <w:tc>
          <w:tcPr>
            <w:tcW w:w="1885" w:type="dxa"/>
            <w:shd w:val="clear" w:color="auto" w:fill="D9D9D9" w:themeFill="background1" w:themeFillShade="D9"/>
            <w:noWrap/>
            <w:hideMark/>
          </w:tcPr>
          <w:p w14:paraId="18C5AEDB" w14:textId="77777777" w:rsidR="00EC20FE" w:rsidRPr="00E54DEA" w:rsidRDefault="00EC20FE"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72D1D149"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656D387"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Mapping Details </w:t>
            </w:r>
          </w:p>
          <w:p w14:paraId="7BFDE58A" w14:textId="77777777" w:rsidR="00EC20FE" w:rsidRDefault="00EC20FE" w:rsidP="006B3DF8">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565BD6F1"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1C51C67A" w14:textId="77777777" w:rsidR="00EC20FE" w:rsidRDefault="00EC20FE" w:rsidP="006B3DF8">
            <w:pPr>
              <w:overflowPunct/>
              <w:autoSpaceDE/>
              <w:autoSpaceDN/>
              <w:adjustRightInd/>
              <w:textAlignment w:val="auto"/>
              <w:rPr>
                <w:rFonts w:cs="Arial"/>
                <w:b/>
                <w:bCs/>
                <w:color w:val="000000"/>
              </w:rPr>
            </w:pPr>
            <w:r>
              <w:rPr>
                <w:rFonts w:cs="Arial"/>
                <w:b/>
                <w:bCs/>
                <w:color w:val="000000"/>
              </w:rPr>
              <w:t>Connection</w:t>
            </w:r>
          </w:p>
          <w:p w14:paraId="0837F184" w14:textId="77777777" w:rsidR="00EC20FE" w:rsidRDefault="00EC20FE" w:rsidP="006B3DF8">
            <w:pPr>
              <w:overflowPunct/>
              <w:autoSpaceDE/>
              <w:autoSpaceDN/>
              <w:adjustRightInd/>
              <w:textAlignment w:val="auto"/>
              <w:rPr>
                <w:rFonts w:cs="Arial"/>
                <w:b/>
                <w:bCs/>
                <w:color w:val="000000"/>
              </w:rPr>
            </w:pPr>
            <w:r>
              <w:t>(</w:t>
            </w:r>
            <w:r w:rsidRPr="001321BD">
              <w:rPr>
                <w:i/>
              </w:rPr>
              <w:t>Optional)</w:t>
            </w:r>
          </w:p>
        </w:tc>
      </w:tr>
      <w:tr w:rsidR="00EC20FE" w:rsidRPr="003F473D" w14:paraId="0FC562FA" w14:textId="77777777" w:rsidTr="006B3DF8">
        <w:trPr>
          <w:trHeight w:val="143"/>
        </w:trPr>
        <w:tc>
          <w:tcPr>
            <w:tcW w:w="1885" w:type="dxa"/>
            <w:noWrap/>
          </w:tcPr>
          <w:p w14:paraId="5ADF54C8" w14:textId="77777777" w:rsidR="00EC20FE" w:rsidRPr="00DE6816"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lastRenderedPageBreak/>
              <w:t>Data_Copy_Cmd</w:t>
            </w:r>
            <w:proofErr w:type="spellEnd"/>
          </w:p>
        </w:tc>
        <w:tc>
          <w:tcPr>
            <w:tcW w:w="2070" w:type="dxa"/>
          </w:tcPr>
          <w:p w14:paraId="44C47178" w14:textId="77777777" w:rsidR="00EC20FE" w:rsidRPr="008F6F5F" w:rsidRDefault="00EC20FE" w:rsidP="006B3DF8">
            <w:pPr>
              <w:rPr>
                <w:rFonts w:cs="Arial"/>
                <w:color w:val="000000" w:themeColor="text1"/>
                <w:sz w:val="18"/>
              </w:rPr>
            </w:pPr>
            <w:r>
              <w:rPr>
                <w:rFonts w:cs="Arial"/>
                <w:color w:val="000000" w:themeColor="text1"/>
                <w:sz w:val="18"/>
              </w:rPr>
              <w:t>HMI Command</w:t>
            </w:r>
          </w:p>
        </w:tc>
        <w:tc>
          <w:tcPr>
            <w:tcW w:w="3510" w:type="dxa"/>
          </w:tcPr>
          <w:p w14:paraId="3F41E940"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E9E223A" w14:textId="77777777" w:rsidR="00EC20FE" w:rsidRPr="008F6F5F" w:rsidRDefault="00EC20FE" w:rsidP="006B3DF8">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393ED13" w14:textId="77777777" w:rsidR="00EC20FE" w:rsidRPr="00DE6816" w:rsidRDefault="00EC20FE" w:rsidP="006B3DF8">
            <w:pPr>
              <w:rPr>
                <w:rFonts w:cs="Arial"/>
                <w:sz w:val="18"/>
              </w:rPr>
            </w:pPr>
            <w:r w:rsidRPr="003513AE">
              <w:rPr>
                <w:rFonts w:cs="Arial"/>
                <w:color w:val="000000" w:themeColor="text1"/>
                <w:sz w:val="18"/>
              </w:rPr>
              <w:t>NA.</w:t>
            </w:r>
          </w:p>
        </w:tc>
        <w:tc>
          <w:tcPr>
            <w:tcW w:w="1386" w:type="dxa"/>
          </w:tcPr>
          <w:p w14:paraId="0CFAE239" w14:textId="77777777" w:rsidR="00EC20FE" w:rsidRPr="00B144C2" w:rsidRDefault="00EC20FE" w:rsidP="006B3DF8">
            <w:pPr>
              <w:rPr>
                <w:rFonts w:cs="Arial"/>
                <w:color w:val="000000" w:themeColor="text1"/>
                <w:sz w:val="18"/>
              </w:rPr>
            </w:pPr>
            <w:r w:rsidRPr="003513AE">
              <w:rPr>
                <w:rFonts w:cs="Arial"/>
                <w:color w:val="000000" w:themeColor="text1"/>
                <w:sz w:val="18"/>
              </w:rPr>
              <w:t>NA.</w:t>
            </w:r>
          </w:p>
        </w:tc>
      </w:tr>
      <w:tr w:rsidR="00EC20FE" w:rsidRPr="003F473D" w14:paraId="6A4CE0A7" w14:textId="77777777" w:rsidTr="006B3DF8">
        <w:trPr>
          <w:trHeight w:val="70"/>
        </w:trPr>
        <w:tc>
          <w:tcPr>
            <w:tcW w:w="1885" w:type="dxa"/>
            <w:noWrap/>
          </w:tcPr>
          <w:p w14:paraId="692A04BD" w14:textId="77777777" w:rsidR="00EC20FE" w:rsidRPr="00DE6816" w:rsidRDefault="00EC20FE" w:rsidP="006B3DF8">
            <w:pPr>
              <w:overflowPunct/>
              <w:autoSpaceDE/>
              <w:autoSpaceDN/>
              <w:adjustRightInd/>
              <w:textAlignment w:val="auto"/>
              <w:rPr>
                <w:rFonts w:cs="Arial"/>
                <w:color w:val="000000" w:themeColor="text1"/>
                <w:sz w:val="18"/>
              </w:rPr>
            </w:pPr>
          </w:p>
        </w:tc>
        <w:tc>
          <w:tcPr>
            <w:tcW w:w="2070" w:type="dxa"/>
          </w:tcPr>
          <w:p w14:paraId="0C04B9FA" w14:textId="77777777" w:rsidR="00EC20FE" w:rsidRPr="00DE6816" w:rsidRDefault="00EC20FE" w:rsidP="006B3DF8">
            <w:pPr>
              <w:rPr>
                <w:rFonts w:cs="Arial"/>
                <w:color w:val="000000" w:themeColor="text1"/>
                <w:sz w:val="18"/>
              </w:rPr>
            </w:pPr>
          </w:p>
        </w:tc>
        <w:tc>
          <w:tcPr>
            <w:tcW w:w="3510" w:type="dxa"/>
          </w:tcPr>
          <w:p w14:paraId="2C5F7434" w14:textId="77777777" w:rsidR="00EC20FE" w:rsidRPr="00DE6816" w:rsidRDefault="00EC20FE" w:rsidP="006B3DF8">
            <w:pPr>
              <w:rPr>
                <w:rFonts w:cs="Arial"/>
                <w:color w:val="000000" w:themeColor="text1"/>
                <w:sz w:val="18"/>
              </w:rPr>
            </w:pPr>
          </w:p>
        </w:tc>
        <w:tc>
          <w:tcPr>
            <w:tcW w:w="1350" w:type="dxa"/>
          </w:tcPr>
          <w:p w14:paraId="64F9B433" w14:textId="77777777" w:rsidR="00EC20FE" w:rsidRPr="00DE6816" w:rsidRDefault="00EC20FE" w:rsidP="006B3DF8">
            <w:pPr>
              <w:rPr>
                <w:rFonts w:cs="Arial"/>
                <w:color w:val="000000" w:themeColor="text1"/>
                <w:sz w:val="18"/>
              </w:rPr>
            </w:pPr>
          </w:p>
        </w:tc>
        <w:tc>
          <w:tcPr>
            <w:tcW w:w="1386" w:type="dxa"/>
          </w:tcPr>
          <w:p w14:paraId="5A82E30A" w14:textId="77777777" w:rsidR="00EC20FE" w:rsidRPr="00DE6816" w:rsidRDefault="00EC20FE" w:rsidP="006B3DF8">
            <w:pPr>
              <w:rPr>
                <w:rFonts w:cs="Arial"/>
                <w:color w:val="000000" w:themeColor="text1"/>
                <w:sz w:val="18"/>
              </w:rPr>
            </w:pPr>
          </w:p>
        </w:tc>
      </w:tr>
    </w:tbl>
    <w:p w14:paraId="225367B2" w14:textId="111DB421" w:rsidR="00EC20FE" w:rsidRPr="00702453" w:rsidRDefault="00EC20FE" w:rsidP="00EC20FE">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17</w:t>
      </w:r>
      <w:r>
        <w:rPr>
          <w:noProof/>
        </w:rPr>
        <w:fldChar w:fldCharType="end"/>
      </w:r>
      <w:r w:rsidRPr="00702453">
        <w:t xml:space="preserve">: </w:t>
      </w:r>
      <w:r>
        <w:t xml:space="preserve">Input Signal mappings of Function </w:t>
      </w:r>
      <w:r>
        <w:rPr>
          <w:lang w:val="en-GB"/>
        </w:rPr>
        <w:t>Data Copy to TF</w:t>
      </w:r>
    </w:p>
    <w:p w14:paraId="74BDE942" w14:textId="77777777" w:rsidR="00EC20FE" w:rsidRDefault="00EC20FE" w:rsidP="00EC20FE">
      <w:pPr>
        <w:pStyle w:val="Heading6"/>
        <w:rPr>
          <w:lang w:val="en-GB"/>
        </w:rPr>
      </w:pPr>
      <w:bookmarkStart w:id="256" w:name="_Toc122965508"/>
      <w:r>
        <w:rPr>
          <w:lang w:val="en-GB"/>
        </w:rPr>
        <w:t>Output</w:t>
      </w:r>
      <w:r w:rsidRPr="002824C9">
        <w:rPr>
          <w:lang w:val="en-GB"/>
        </w:rPr>
        <w:t>s</w:t>
      </w:r>
      <w:bookmarkEnd w:id="256"/>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C20FE" w:rsidRPr="00E54DEA" w14:paraId="3A32C0CB" w14:textId="77777777" w:rsidTr="006B3DF8">
        <w:trPr>
          <w:trHeight w:val="173"/>
        </w:trPr>
        <w:tc>
          <w:tcPr>
            <w:tcW w:w="1885" w:type="dxa"/>
            <w:shd w:val="clear" w:color="auto" w:fill="D9D9D9" w:themeFill="background1" w:themeFillShade="D9"/>
            <w:noWrap/>
            <w:hideMark/>
          </w:tcPr>
          <w:p w14:paraId="34AA81C3" w14:textId="77777777" w:rsidR="00EC20FE" w:rsidRPr="00E54DEA" w:rsidRDefault="00EC20FE"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0C40E831"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311844D1" w14:textId="77777777" w:rsidR="00EC20FE" w:rsidRDefault="00EC20FE" w:rsidP="006B3DF8">
            <w:pPr>
              <w:overflowPunct/>
              <w:autoSpaceDE/>
              <w:autoSpaceDN/>
              <w:adjustRightInd/>
              <w:textAlignment w:val="auto"/>
              <w:rPr>
                <w:rFonts w:cs="Arial"/>
                <w:b/>
                <w:bCs/>
                <w:color w:val="000000"/>
              </w:rPr>
            </w:pPr>
            <w:r>
              <w:rPr>
                <w:rFonts w:cs="Arial"/>
                <w:b/>
                <w:bCs/>
                <w:color w:val="000000"/>
              </w:rPr>
              <w:t>Mapping Details</w:t>
            </w:r>
          </w:p>
          <w:p w14:paraId="0B14D56E" w14:textId="77777777" w:rsidR="00EC20FE" w:rsidRPr="001321BD" w:rsidRDefault="00EC20FE" w:rsidP="006B3DF8">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394C85B9"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47B2DCDA" w14:textId="77777777" w:rsidR="00EC20FE" w:rsidRDefault="00EC20FE" w:rsidP="006B3DF8">
            <w:pPr>
              <w:overflowPunct/>
              <w:autoSpaceDE/>
              <w:autoSpaceDN/>
              <w:adjustRightInd/>
              <w:textAlignment w:val="auto"/>
              <w:rPr>
                <w:rFonts w:cs="Arial"/>
                <w:b/>
                <w:bCs/>
                <w:color w:val="000000"/>
              </w:rPr>
            </w:pPr>
            <w:r>
              <w:rPr>
                <w:rFonts w:cs="Arial"/>
                <w:b/>
                <w:bCs/>
                <w:color w:val="000000"/>
              </w:rPr>
              <w:t>Connection</w:t>
            </w:r>
          </w:p>
          <w:p w14:paraId="33CF7E73" w14:textId="77777777" w:rsidR="00EC20FE" w:rsidRDefault="00EC20FE" w:rsidP="006B3DF8">
            <w:pPr>
              <w:overflowPunct/>
              <w:autoSpaceDE/>
              <w:autoSpaceDN/>
              <w:adjustRightInd/>
              <w:textAlignment w:val="auto"/>
              <w:rPr>
                <w:rFonts w:cs="Arial"/>
                <w:b/>
                <w:bCs/>
                <w:color w:val="000000"/>
              </w:rPr>
            </w:pPr>
            <w:r w:rsidRPr="001321BD">
              <w:rPr>
                <w:i/>
              </w:rPr>
              <w:t>(Optional)</w:t>
            </w:r>
          </w:p>
        </w:tc>
      </w:tr>
      <w:tr w:rsidR="00EC20FE" w:rsidRPr="003F473D" w14:paraId="7A689931" w14:textId="77777777" w:rsidTr="006B3DF8">
        <w:trPr>
          <w:trHeight w:val="143"/>
        </w:trPr>
        <w:tc>
          <w:tcPr>
            <w:tcW w:w="1885" w:type="dxa"/>
            <w:noWrap/>
          </w:tcPr>
          <w:p w14:paraId="481AFC5E" w14:textId="77777777" w:rsidR="00EC20FE" w:rsidRPr="00246A19"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Data_Copy_Rsp</w:t>
            </w:r>
            <w:proofErr w:type="spellEnd"/>
          </w:p>
        </w:tc>
        <w:tc>
          <w:tcPr>
            <w:tcW w:w="2070" w:type="dxa"/>
          </w:tcPr>
          <w:p w14:paraId="4E508D12" w14:textId="77777777" w:rsidR="00EC20FE" w:rsidRPr="00246A19" w:rsidRDefault="00EC20FE" w:rsidP="006B3DF8">
            <w:pPr>
              <w:rPr>
                <w:rFonts w:cs="Arial"/>
                <w:color w:val="000000" w:themeColor="text1"/>
                <w:sz w:val="18"/>
              </w:rPr>
            </w:pPr>
            <w:r w:rsidRPr="00246A19">
              <w:rPr>
                <w:rFonts w:cs="Arial"/>
                <w:color w:val="000000" w:themeColor="text1"/>
                <w:sz w:val="18"/>
              </w:rPr>
              <w:t>DVR Command Response</w:t>
            </w:r>
          </w:p>
        </w:tc>
        <w:tc>
          <w:tcPr>
            <w:tcW w:w="3510" w:type="dxa"/>
          </w:tcPr>
          <w:p w14:paraId="0340CD1A"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6808FE96" w14:textId="77777777" w:rsidR="00EC20FE" w:rsidRPr="00D20BE7" w:rsidRDefault="00EC20FE"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C1BBDC6" w14:textId="77777777" w:rsidR="00EC20FE" w:rsidRPr="00D20BE7" w:rsidRDefault="00EC20FE" w:rsidP="006B3DF8">
            <w:pPr>
              <w:rPr>
                <w:sz w:val="18"/>
              </w:rPr>
            </w:pPr>
            <w:r w:rsidRPr="003513AE">
              <w:rPr>
                <w:rFonts w:cs="Arial"/>
                <w:color w:val="000000" w:themeColor="text1"/>
                <w:sz w:val="18"/>
              </w:rPr>
              <w:t>NA.</w:t>
            </w:r>
          </w:p>
        </w:tc>
        <w:tc>
          <w:tcPr>
            <w:tcW w:w="1386" w:type="dxa"/>
          </w:tcPr>
          <w:p w14:paraId="0F4C3A63" w14:textId="77777777" w:rsidR="00EC20FE" w:rsidRPr="008D2226" w:rsidRDefault="00EC20FE" w:rsidP="006B3DF8">
            <w:pPr>
              <w:rPr>
                <w:sz w:val="18"/>
              </w:rPr>
            </w:pPr>
            <w:r w:rsidRPr="003513AE">
              <w:rPr>
                <w:rFonts w:cs="Arial"/>
                <w:color w:val="000000" w:themeColor="text1"/>
                <w:sz w:val="18"/>
              </w:rPr>
              <w:t>NA.</w:t>
            </w:r>
          </w:p>
        </w:tc>
      </w:tr>
      <w:tr w:rsidR="00EC20FE" w:rsidRPr="003F473D" w14:paraId="27059348" w14:textId="77777777" w:rsidTr="006B3DF8">
        <w:trPr>
          <w:trHeight w:val="143"/>
        </w:trPr>
        <w:tc>
          <w:tcPr>
            <w:tcW w:w="1885" w:type="dxa"/>
            <w:noWrap/>
          </w:tcPr>
          <w:p w14:paraId="19C9D39B" w14:textId="77777777" w:rsidR="00EC20FE" w:rsidRPr="00246A19"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Data_Copy_Rst</w:t>
            </w:r>
            <w:proofErr w:type="spellEnd"/>
          </w:p>
        </w:tc>
        <w:tc>
          <w:tcPr>
            <w:tcW w:w="2070" w:type="dxa"/>
          </w:tcPr>
          <w:p w14:paraId="6EC79CE0" w14:textId="77777777" w:rsidR="00EC20FE" w:rsidRPr="00246A19" w:rsidRDefault="00EC20FE" w:rsidP="006B3DF8">
            <w:pPr>
              <w:rPr>
                <w:rFonts w:cs="Arial"/>
                <w:color w:val="000000" w:themeColor="text1"/>
                <w:sz w:val="18"/>
              </w:rPr>
            </w:pPr>
            <w:r w:rsidRPr="00246A19">
              <w:rPr>
                <w:rFonts w:cs="Arial"/>
                <w:color w:val="000000" w:themeColor="text1"/>
                <w:sz w:val="18"/>
              </w:rPr>
              <w:t>DVR Command Result</w:t>
            </w:r>
          </w:p>
        </w:tc>
        <w:tc>
          <w:tcPr>
            <w:tcW w:w="3510" w:type="dxa"/>
          </w:tcPr>
          <w:p w14:paraId="7ADA26B9"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E0C7009" w14:textId="77777777" w:rsidR="00EC20FE" w:rsidRPr="00D20BE7" w:rsidRDefault="00EC20FE"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5E32C13D" w14:textId="77777777" w:rsidR="00EC20FE" w:rsidRPr="00D20BE7" w:rsidRDefault="00EC20FE" w:rsidP="006B3DF8">
            <w:pPr>
              <w:rPr>
                <w:sz w:val="18"/>
              </w:rPr>
            </w:pPr>
            <w:r w:rsidRPr="003513AE">
              <w:rPr>
                <w:rFonts w:cs="Arial"/>
                <w:color w:val="000000" w:themeColor="text1"/>
                <w:sz w:val="18"/>
              </w:rPr>
              <w:t>NA.</w:t>
            </w:r>
          </w:p>
        </w:tc>
        <w:tc>
          <w:tcPr>
            <w:tcW w:w="1386" w:type="dxa"/>
          </w:tcPr>
          <w:p w14:paraId="5C2C354C" w14:textId="77777777" w:rsidR="00EC20FE" w:rsidRPr="008D2226" w:rsidRDefault="00EC20FE" w:rsidP="006B3DF8">
            <w:pPr>
              <w:rPr>
                <w:sz w:val="18"/>
              </w:rPr>
            </w:pPr>
            <w:r w:rsidRPr="003513AE">
              <w:rPr>
                <w:rFonts w:cs="Arial"/>
                <w:color w:val="000000" w:themeColor="text1"/>
                <w:sz w:val="18"/>
              </w:rPr>
              <w:t>NA.</w:t>
            </w:r>
          </w:p>
        </w:tc>
      </w:tr>
      <w:tr w:rsidR="00EC20FE" w:rsidRPr="003F473D" w14:paraId="01897360" w14:textId="77777777" w:rsidTr="006B3DF8">
        <w:trPr>
          <w:trHeight w:val="143"/>
        </w:trPr>
        <w:tc>
          <w:tcPr>
            <w:tcW w:w="1885" w:type="dxa"/>
            <w:noWrap/>
          </w:tcPr>
          <w:p w14:paraId="730CDEB1" w14:textId="438C1541" w:rsidR="00EC20FE" w:rsidRPr="00246A19" w:rsidRDefault="00305E6A"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File_Operation_Type</w:t>
            </w:r>
            <w:proofErr w:type="spellEnd"/>
          </w:p>
        </w:tc>
        <w:tc>
          <w:tcPr>
            <w:tcW w:w="2070" w:type="dxa"/>
          </w:tcPr>
          <w:p w14:paraId="4FC826BC" w14:textId="445F71BA" w:rsidR="00EC20FE" w:rsidRDefault="00D0674F" w:rsidP="006B3DF8">
            <w:pPr>
              <w:rPr>
                <w:rFonts w:cs="Arial"/>
                <w:sz w:val="16"/>
              </w:rPr>
            </w:pPr>
            <w:r>
              <w:rPr>
                <w:rFonts w:cs="Arial"/>
                <w:color w:val="000000" w:themeColor="text1"/>
                <w:sz w:val="18"/>
              </w:rPr>
              <w:t>Operation Type</w:t>
            </w:r>
          </w:p>
        </w:tc>
        <w:tc>
          <w:tcPr>
            <w:tcW w:w="3510" w:type="dxa"/>
          </w:tcPr>
          <w:p w14:paraId="4C82CCA5" w14:textId="52F21C2E"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00E2420C"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AA4FCC">
              <w:rPr>
                <w:rFonts w:cs="Arial"/>
                <w:color w:val="000000" w:themeColor="text1"/>
                <w:sz w:val="18"/>
              </w:rPr>
              <w:t>3</w:t>
            </w:r>
            <w:r w:rsidRPr="00B32106">
              <w:rPr>
                <w:rFonts w:cs="Arial"/>
                <w:color w:val="000000" w:themeColor="text1"/>
                <w:sz w:val="18"/>
              </w:rPr>
              <w:t>]</w:t>
            </w:r>
          </w:p>
          <w:p w14:paraId="50F1A152" w14:textId="77777777" w:rsidR="00EC20FE" w:rsidRPr="00D20BE7" w:rsidRDefault="00EC20FE"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w:t>
            </w:r>
          </w:p>
        </w:tc>
        <w:tc>
          <w:tcPr>
            <w:tcW w:w="1350" w:type="dxa"/>
          </w:tcPr>
          <w:p w14:paraId="60C69649"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c>
          <w:tcPr>
            <w:tcW w:w="1386" w:type="dxa"/>
          </w:tcPr>
          <w:p w14:paraId="3D806402"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r>
      <w:tr w:rsidR="00EC20FE" w:rsidRPr="003F473D" w14:paraId="7DC06CEC" w14:textId="77777777" w:rsidTr="006B3DF8">
        <w:trPr>
          <w:trHeight w:val="143"/>
        </w:trPr>
        <w:tc>
          <w:tcPr>
            <w:tcW w:w="1885" w:type="dxa"/>
            <w:noWrap/>
          </w:tcPr>
          <w:p w14:paraId="111BEAC4" w14:textId="5BB40B6D" w:rsidR="00EC20FE" w:rsidRDefault="00315BDA"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Total_File_Number</w:t>
            </w:r>
            <w:proofErr w:type="spellEnd"/>
          </w:p>
        </w:tc>
        <w:tc>
          <w:tcPr>
            <w:tcW w:w="2070" w:type="dxa"/>
          </w:tcPr>
          <w:p w14:paraId="770A2037" w14:textId="2EE95493" w:rsidR="00EC20FE" w:rsidRPr="00BE0ABD" w:rsidRDefault="00315BDA" w:rsidP="006B3DF8">
            <w:pPr>
              <w:rPr>
                <w:rFonts w:cs="Arial"/>
                <w:sz w:val="16"/>
              </w:rPr>
            </w:pPr>
            <w:r w:rsidRPr="00315BDA">
              <w:rPr>
                <w:rFonts w:cs="Arial"/>
                <w:color w:val="000000" w:themeColor="text1"/>
                <w:sz w:val="18"/>
              </w:rPr>
              <w:t>Total Files Selected</w:t>
            </w:r>
          </w:p>
        </w:tc>
        <w:tc>
          <w:tcPr>
            <w:tcW w:w="3510" w:type="dxa"/>
          </w:tcPr>
          <w:p w14:paraId="596076E7" w14:textId="77777777" w:rsidR="00D0674F" w:rsidRDefault="00D0674F" w:rsidP="00D0674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69EA2ED6" w14:textId="216A4331" w:rsidR="00EC20FE" w:rsidRPr="00AB54E4" w:rsidRDefault="00D0674F" w:rsidP="00D0674F">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A55172">
              <w:rPr>
                <w:rFonts w:cs="Arial"/>
                <w:color w:val="000000" w:themeColor="text1"/>
                <w:sz w:val="18"/>
              </w:rPr>
              <w:t>2</w:t>
            </w:r>
          </w:p>
        </w:tc>
        <w:tc>
          <w:tcPr>
            <w:tcW w:w="1350" w:type="dxa"/>
          </w:tcPr>
          <w:p w14:paraId="5813C060"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c>
          <w:tcPr>
            <w:tcW w:w="1386" w:type="dxa"/>
          </w:tcPr>
          <w:p w14:paraId="08C80DA7"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r>
      <w:tr w:rsidR="00EC20FE" w:rsidRPr="003F473D" w14:paraId="00133CBC" w14:textId="77777777" w:rsidTr="006B3DF8">
        <w:trPr>
          <w:trHeight w:val="143"/>
        </w:trPr>
        <w:tc>
          <w:tcPr>
            <w:tcW w:w="1885" w:type="dxa"/>
            <w:noWrap/>
          </w:tcPr>
          <w:p w14:paraId="5A1F8ED9" w14:textId="0677D057" w:rsidR="00EC20FE" w:rsidRDefault="00B9365F"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Qty_Completed</w:t>
            </w:r>
            <w:proofErr w:type="spellEnd"/>
          </w:p>
        </w:tc>
        <w:tc>
          <w:tcPr>
            <w:tcW w:w="2070" w:type="dxa"/>
          </w:tcPr>
          <w:p w14:paraId="07B7F114" w14:textId="64C3DF5E" w:rsidR="00EC20FE" w:rsidRPr="00BE167C" w:rsidRDefault="00B9365F" w:rsidP="006B3DF8">
            <w:pPr>
              <w:rPr>
                <w:rFonts w:cs="Arial"/>
                <w:color w:val="000000" w:themeColor="text1"/>
                <w:sz w:val="18"/>
              </w:rPr>
            </w:pPr>
            <w:r w:rsidRPr="00BE167C">
              <w:rPr>
                <w:rFonts w:cs="Arial"/>
                <w:color w:val="000000" w:themeColor="text1"/>
                <w:sz w:val="18"/>
              </w:rPr>
              <w:t>Qty of Complete</w:t>
            </w:r>
          </w:p>
        </w:tc>
        <w:tc>
          <w:tcPr>
            <w:tcW w:w="3510" w:type="dxa"/>
          </w:tcPr>
          <w:p w14:paraId="6768D9D6" w14:textId="77777777" w:rsidR="00D0674F" w:rsidRDefault="00D0674F" w:rsidP="00D0674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7006C92B" w14:textId="1BEC212B" w:rsidR="00EC20FE" w:rsidRPr="00AB54E4" w:rsidRDefault="00D0674F" w:rsidP="00D0674F">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A55172">
              <w:rPr>
                <w:rFonts w:cs="Arial"/>
                <w:color w:val="000000" w:themeColor="text1"/>
                <w:sz w:val="18"/>
              </w:rPr>
              <w:t>3</w:t>
            </w:r>
          </w:p>
        </w:tc>
        <w:tc>
          <w:tcPr>
            <w:tcW w:w="1350" w:type="dxa"/>
          </w:tcPr>
          <w:p w14:paraId="4F60593A"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c>
          <w:tcPr>
            <w:tcW w:w="1386" w:type="dxa"/>
          </w:tcPr>
          <w:p w14:paraId="3E4BE169" w14:textId="77777777" w:rsidR="00EC20FE" w:rsidRPr="003513AE" w:rsidRDefault="00EC20FE" w:rsidP="006B3DF8">
            <w:pPr>
              <w:rPr>
                <w:rFonts w:cs="Arial"/>
                <w:color w:val="000000" w:themeColor="text1"/>
                <w:sz w:val="18"/>
              </w:rPr>
            </w:pPr>
            <w:r w:rsidRPr="003513AE">
              <w:rPr>
                <w:rFonts w:cs="Arial"/>
                <w:color w:val="000000" w:themeColor="text1"/>
                <w:sz w:val="18"/>
              </w:rPr>
              <w:t>NA.</w:t>
            </w:r>
          </w:p>
        </w:tc>
      </w:tr>
      <w:tr w:rsidR="001E3F44" w:rsidRPr="003F473D" w14:paraId="415CE9BE" w14:textId="77777777" w:rsidTr="006B3DF8">
        <w:trPr>
          <w:trHeight w:val="143"/>
        </w:trPr>
        <w:tc>
          <w:tcPr>
            <w:tcW w:w="1885" w:type="dxa"/>
            <w:noWrap/>
          </w:tcPr>
          <w:p w14:paraId="217C09B7" w14:textId="29E57C6C" w:rsidR="001E3F44" w:rsidRDefault="00BE167C" w:rsidP="001E3F44">
            <w:pPr>
              <w:overflowPunct/>
              <w:autoSpaceDE/>
              <w:autoSpaceDN/>
              <w:adjustRightInd/>
              <w:textAlignment w:val="auto"/>
              <w:rPr>
                <w:rFonts w:cs="Arial"/>
                <w:color w:val="000000" w:themeColor="text1"/>
                <w:sz w:val="18"/>
              </w:rPr>
            </w:pPr>
            <w:proofErr w:type="spellStart"/>
            <w:r>
              <w:rPr>
                <w:rFonts w:cs="Arial"/>
                <w:color w:val="000000" w:themeColor="text1"/>
                <w:sz w:val="18"/>
              </w:rPr>
              <w:t>Percent_Completed</w:t>
            </w:r>
            <w:proofErr w:type="spellEnd"/>
          </w:p>
        </w:tc>
        <w:tc>
          <w:tcPr>
            <w:tcW w:w="2070" w:type="dxa"/>
          </w:tcPr>
          <w:p w14:paraId="2E8D83D4" w14:textId="53FF26FF" w:rsidR="001E3F44" w:rsidRPr="00BE167C" w:rsidRDefault="00BE167C" w:rsidP="001E3F44">
            <w:pPr>
              <w:rPr>
                <w:rFonts w:cs="Arial"/>
                <w:color w:val="000000" w:themeColor="text1"/>
                <w:sz w:val="18"/>
              </w:rPr>
            </w:pPr>
            <w:r w:rsidRPr="00BE167C">
              <w:rPr>
                <w:rFonts w:cs="Arial"/>
                <w:color w:val="000000" w:themeColor="text1"/>
                <w:sz w:val="18"/>
              </w:rPr>
              <w:t>Operation Progress</w:t>
            </w:r>
          </w:p>
        </w:tc>
        <w:tc>
          <w:tcPr>
            <w:tcW w:w="3510" w:type="dxa"/>
          </w:tcPr>
          <w:p w14:paraId="2A7E3085" w14:textId="77777777" w:rsidR="001E3F44" w:rsidRDefault="001E3F44" w:rsidP="001E3F44">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06072766" w14:textId="2B53C794" w:rsidR="001E3F44" w:rsidRPr="00AB54E4" w:rsidRDefault="001E3F44" w:rsidP="001E3F44">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A55172">
              <w:rPr>
                <w:rFonts w:cs="Arial"/>
                <w:color w:val="000000" w:themeColor="text1"/>
                <w:sz w:val="18"/>
              </w:rPr>
              <w:t>4</w:t>
            </w:r>
          </w:p>
        </w:tc>
        <w:tc>
          <w:tcPr>
            <w:tcW w:w="1350" w:type="dxa"/>
          </w:tcPr>
          <w:p w14:paraId="5B7F1D30" w14:textId="0A478D2B" w:rsidR="001E3F44" w:rsidRPr="003513AE" w:rsidRDefault="001E3F44" w:rsidP="001E3F44">
            <w:pPr>
              <w:rPr>
                <w:rFonts w:cs="Arial"/>
                <w:color w:val="000000" w:themeColor="text1"/>
                <w:sz w:val="18"/>
              </w:rPr>
            </w:pPr>
            <w:r w:rsidRPr="003513AE">
              <w:rPr>
                <w:rFonts w:cs="Arial"/>
                <w:color w:val="000000" w:themeColor="text1"/>
                <w:sz w:val="18"/>
              </w:rPr>
              <w:t>NA.</w:t>
            </w:r>
          </w:p>
        </w:tc>
        <w:tc>
          <w:tcPr>
            <w:tcW w:w="1386" w:type="dxa"/>
          </w:tcPr>
          <w:p w14:paraId="368FAFED" w14:textId="75FF55B4" w:rsidR="001E3F44" w:rsidRPr="003513AE" w:rsidRDefault="001E3F44" w:rsidP="001E3F44">
            <w:pPr>
              <w:rPr>
                <w:rFonts w:cs="Arial"/>
                <w:color w:val="000000" w:themeColor="text1"/>
                <w:sz w:val="18"/>
              </w:rPr>
            </w:pPr>
            <w:r w:rsidRPr="003513AE">
              <w:rPr>
                <w:rFonts w:cs="Arial"/>
                <w:color w:val="000000" w:themeColor="text1"/>
                <w:sz w:val="18"/>
              </w:rPr>
              <w:t>NA.</w:t>
            </w:r>
          </w:p>
        </w:tc>
      </w:tr>
      <w:tr w:rsidR="0061498F" w:rsidRPr="003F473D" w14:paraId="5F239C0C" w14:textId="77777777" w:rsidTr="006B3DF8">
        <w:trPr>
          <w:trHeight w:val="143"/>
        </w:trPr>
        <w:tc>
          <w:tcPr>
            <w:tcW w:w="1885" w:type="dxa"/>
            <w:noWrap/>
          </w:tcPr>
          <w:p w14:paraId="0F4BC29B" w14:textId="3311CE4F" w:rsidR="0061498F" w:rsidRDefault="0061498F" w:rsidP="0061498F">
            <w:pPr>
              <w:overflowPunct/>
              <w:autoSpaceDE/>
              <w:autoSpaceDN/>
              <w:adjustRightInd/>
              <w:textAlignment w:val="auto"/>
              <w:rPr>
                <w:rFonts w:cs="Arial"/>
                <w:color w:val="000000" w:themeColor="text1"/>
                <w:sz w:val="18"/>
              </w:rPr>
            </w:pPr>
            <w:proofErr w:type="spellStart"/>
            <w:r w:rsidRPr="00FE0055">
              <w:rPr>
                <w:rFonts w:cs="Arial"/>
                <w:color w:val="000000" w:themeColor="text1"/>
                <w:sz w:val="18"/>
                <w:lang w:eastAsia="zh-CN"/>
              </w:rPr>
              <w:t>Video</w:t>
            </w:r>
            <w:r>
              <w:rPr>
                <w:rFonts w:cs="Arial"/>
                <w:color w:val="000000" w:themeColor="text1"/>
                <w:sz w:val="18"/>
                <w:lang w:eastAsia="zh-CN"/>
              </w:rPr>
              <w:t>_Output_Page</w:t>
            </w:r>
            <w:proofErr w:type="spellEnd"/>
          </w:p>
        </w:tc>
        <w:tc>
          <w:tcPr>
            <w:tcW w:w="2070" w:type="dxa"/>
          </w:tcPr>
          <w:p w14:paraId="68756948" w14:textId="4D247874" w:rsidR="0061498F" w:rsidRPr="00BE167C" w:rsidRDefault="0061498F" w:rsidP="0061498F">
            <w:pPr>
              <w:rPr>
                <w:rFonts w:cs="Arial"/>
                <w:color w:val="000000" w:themeColor="text1"/>
                <w:sz w:val="18"/>
              </w:rPr>
            </w:pPr>
            <w:r w:rsidRPr="00FE0055">
              <w:rPr>
                <w:rFonts w:cs="Arial"/>
                <w:color w:val="000000" w:themeColor="text1"/>
                <w:sz w:val="18"/>
                <w:lang w:eastAsia="zh-CN"/>
              </w:rPr>
              <w:t>Video Output Page</w:t>
            </w:r>
          </w:p>
        </w:tc>
        <w:tc>
          <w:tcPr>
            <w:tcW w:w="3510" w:type="dxa"/>
          </w:tcPr>
          <w:p w14:paraId="0B2DC61F" w14:textId="77777777" w:rsidR="0061498F" w:rsidRDefault="0061498F" w:rsidP="0061498F">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7B54D91A" w14:textId="76164DC7" w:rsidR="0061498F" w:rsidRPr="00AB54E4" w:rsidRDefault="0061498F" w:rsidP="0061498F">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0119B482" w14:textId="50B2C62D" w:rsidR="0061498F" w:rsidRPr="003513AE" w:rsidRDefault="0061498F" w:rsidP="0061498F">
            <w:pPr>
              <w:rPr>
                <w:rFonts w:cs="Arial"/>
                <w:color w:val="000000" w:themeColor="text1"/>
                <w:sz w:val="18"/>
              </w:rPr>
            </w:pPr>
            <w:r w:rsidRPr="003513AE">
              <w:rPr>
                <w:rFonts w:cs="Arial"/>
                <w:color w:val="000000" w:themeColor="text1"/>
                <w:sz w:val="18"/>
              </w:rPr>
              <w:t>NA.</w:t>
            </w:r>
          </w:p>
        </w:tc>
        <w:tc>
          <w:tcPr>
            <w:tcW w:w="1386" w:type="dxa"/>
          </w:tcPr>
          <w:p w14:paraId="522E8EA8" w14:textId="756981FD" w:rsidR="0061498F" w:rsidRPr="003513AE" w:rsidRDefault="0061498F" w:rsidP="0061498F">
            <w:pPr>
              <w:rPr>
                <w:rFonts w:cs="Arial"/>
                <w:color w:val="000000" w:themeColor="text1"/>
                <w:sz w:val="18"/>
              </w:rPr>
            </w:pPr>
            <w:r w:rsidRPr="003513AE">
              <w:rPr>
                <w:rFonts w:cs="Arial"/>
                <w:color w:val="000000" w:themeColor="text1"/>
                <w:sz w:val="18"/>
              </w:rPr>
              <w:t>NA.</w:t>
            </w:r>
          </w:p>
        </w:tc>
      </w:tr>
      <w:tr w:rsidR="0061498F" w:rsidRPr="003F473D" w14:paraId="5A8CEDCF" w14:textId="77777777" w:rsidTr="006B3DF8">
        <w:trPr>
          <w:trHeight w:val="143"/>
        </w:trPr>
        <w:tc>
          <w:tcPr>
            <w:tcW w:w="1885" w:type="dxa"/>
            <w:noWrap/>
          </w:tcPr>
          <w:p w14:paraId="7D0DA5A0" w14:textId="77777777" w:rsidR="0061498F" w:rsidRDefault="0061498F" w:rsidP="0061498F">
            <w:pPr>
              <w:overflowPunct/>
              <w:autoSpaceDE/>
              <w:autoSpaceDN/>
              <w:adjustRightInd/>
              <w:textAlignment w:val="auto"/>
              <w:rPr>
                <w:rFonts w:cs="Arial"/>
                <w:color w:val="000000" w:themeColor="text1"/>
                <w:sz w:val="18"/>
              </w:rPr>
            </w:pPr>
            <w:proofErr w:type="spellStart"/>
            <w:r>
              <w:rPr>
                <w:rFonts w:cs="Arial"/>
                <w:color w:val="000000" w:themeColor="text1"/>
                <w:sz w:val="18"/>
                <w:lang w:eastAsia="zh-CN"/>
              </w:rPr>
              <w:t>TF_Card_Status</w:t>
            </w:r>
            <w:proofErr w:type="spellEnd"/>
          </w:p>
        </w:tc>
        <w:tc>
          <w:tcPr>
            <w:tcW w:w="2070" w:type="dxa"/>
          </w:tcPr>
          <w:p w14:paraId="0F97E736" w14:textId="77777777" w:rsidR="0061498F" w:rsidRPr="00BE0ABD" w:rsidRDefault="0061498F" w:rsidP="0061498F">
            <w:pPr>
              <w:rPr>
                <w:rFonts w:cs="Arial"/>
                <w:sz w:val="16"/>
              </w:rPr>
            </w:pPr>
            <w:r>
              <w:rPr>
                <w:rFonts w:cs="Arial"/>
                <w:sz w:val="16"/>
              </w:rPr>
              <w:t>TF Card Status</w:t>
            </w:r>
          </w:p>
        </w:tc>
        <w:tc>
          <w:tcPr>
            <w:tcW w:w="3510" w:type="dxa"/>
          </w:tcPr>
          <w:p w14:paraId="518DBC16" w14:textId="77777777" w:rsidR="0061498F" w:rsidRDefault="0061498F" w:rsidP="0061498F">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45757E0B" w14:textId="08019BDB" w:rsidR="0061498F" w:rsidRPr="00AB54E4" w:rsidRDefault="0061498F" w:rsidP="0061498F">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10</w:t>
            </w:r>
          </w:p>
        </w:tc>
        <w:tc>
          <w:tcPr>
            <w:tcW w:w="1350" w:type="dxa"/>
          </w:tcPr>
          <w:p w14:paraId="477154F8" w14:textId="77777777" w:rsidR="0061498F" w:rsidRPr="003513AE" w:rsidRDefault="0061498F" w:rsidP="0061498F">
            <w:pPr>
              <w:rPr>
                <w:rFonts w:cs="Arial"/>
                <w:color w:val="000000" w:themeColor="text1"/>
                <w:sz w:val="18"/>
              </w:rPr>
            </w:pPr>
            <w:r w:rsidRPr="003513AE">
              <w:rPr>
                <w:rFonts w:cs="Arial"/>
                <w:color w:val="000000" w:themeColor="text1"/>
                <w:sz w:val="18"/>
              </w:rPr>
              <w:t>NA.</w:t>
            </w:r>
          </w:p>
        </w:tc>
        <w:tc>
          <w:tcPr>
            <w:tcW w:w="1386" w:type="dxa"/>
          </w:tcPr>
          <w:p w14:paraId="61D59A4A" w14:textId="77777777" w:rsidR="0061498F" w:rsidRPr="003513AE" w:rsidRDefault="0061498F" w:rsidP="0061498F">
            <w:pPr>
              <w:rPr>
                <w:rFonts w:cs="Arial"/>
                <w:color w:val="000000" w:themeColor="text1"/>
                <w:sz w:val="18"/>
              </w:rPr>
            </w:pPr>
            <w:r w:rsidRPr="003513AE">
              <w:rPr>
                <w:rFonts w:cs="Arial"/>
                <w:color w:val="000000" w:themeColor="text1"/>
                <w:sz w:val="18"/>
              </w:rPr>
              <w:t>NA.</w:t>
            </w:r>
          </w:p>
        </w:tc>
      </w:tr>
      <w:tr w:rsidR="0061498F" w:rsidRPr="003F473D" w14:paraId="316884EE" w14:textId="77777777" w:rsidTr="006B3DF8">
        <w:trPr>
          <w:trHeight w:val="143"/>
        </w:trPr>
        <w:tc>
          <w:tcPr>
            <w:tcW w:w="1885" w:type="dxa"/>
            <w:noWrap/>
          </w:tcPr>
          <w:p w14:paraId="5DFE6720" w14:textId="77777777" w:rsidR="0061498F" w:rsidRPr="00246A19" w:rsidRDefault="0061498F" w:rsidP="0061498F">
            <w:pPr>
              <w:overflowPunct/>
              <w:autoSpaceDE/>
              <w:autoSpaceDN/>
              <w:adjustRightInd/>
              <w:textAlignment w:val="auto"/>
              <w:rPr>
                <w:rFonts w:cs="Arial"/>
                <w:color w:val="000000" w:themeColor="text1"/>
                <w:sz w:val="18"/>
              </w:rPr>
            </w:pPr>
          </w:p>
        </w:tc>
        <w:tc>
          <w:tcPr>
            <w:tcW w:w="2070" w:type="dxa"/>
          </w:tcPr>
          <w:p w14:paraId="03C71A6F" w14:textId="77777777" w:rsidR="0061498F" w:rsidRDefault="0061498F" w:rsidP="0061498F">
            <w:pPr>
              <w:rPr>
                <w:rFonts w:cs="Arial"/>
                <w:sz w:val="16"/>
              </w:rPr>
            </w:pPr>
          </w:p>
        </w:tc>
        <w:tc>
          <w:tcPr>
            <w:tcW w:w="3510" w:type="dxa"/>
          </w:tcPr>
          <w:p w14:paraId="084DC5B5" w14:textId="77777777" w:rsidR="0061498F" w:rsidRPr="00D20BE7" w:rsidRDefault="0061498F" w:rsidP="0061498F">
            <w:pPr>
              <w:rPr>
                <w:sz w:val="18"/>
              </w:rPr>
            </w:pPr>
          </w:p>
        </w:tc>
        <w:tc>
          <w:tcPr>
            <w:tcW w:w="1350" w:type="dxa"/>
          </w:tcPr>
          <w:p w14:paraId="2AA658C4" w14:textId="77777777" w:rsidR="0061498F" w:rsidRPr="003513AE" w:rsidRDefault="0061498F" w:rsidP="0061498F">
            <w:pPr>
              <w:rPr>
                <w:rFonts w:cs="Arial"/>
                <w:color w:val="000000" w:themeColor="text1"/>
                <w:sz w:val="18"/>
              </w:rPr>
            </w:pPr>
          </w:p>
        </w:tc>
        <w:tc>
          <w:tcPr>
            <w:tcW w:w="1386" w:type="dxa"/>
          </w:tcPr>
          <w:p w14:paraId="4AA830E4" w14:textId="77777777" w:rsidR="0061498F" w:rsidRPr="003513AE" w:rsidRDefault="0061498F" w:rsidP="0061498F">
            <w:pPr>
              <w:rPr>
                <w:rFonts w:cs="Arial"/>
                <w:color w:val="000000" w:themeColor="text1"/>
                <w:sz w:val="18"/>
              </w:rPr>
            </w:pPr>
          </w:p>
        </w:tc>
      </w:tr>
    </w:tbl>
    <w:p w14:paraId="11C059BB" w14:textId="7F171C67" w:rsidR="00EC20FE" w:rsidRPr="00702453" w:rsidRDefault="00EC20FE" w:rsidP="00EC20FE">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18</w:t>
      </w:r>
      <w:r>
        <w:rPr>
          <w:noProof/>
        </w:rPr>
        <w:fldChar w:fldCharType="end"/>
      </w:r>
      <w:r w:rsidRPr="00702453">
        <w:t xml:space="preserve">: </w:t>
      </w:r>
      <w:r>
        <w:t xml:space="preserve">Output Signal mappings of Function </w:t>
      </w:r>
      <w:r>
        <w:rPr>
          <w:lang w:val="en-GB"/>
        </w:rPr>
        <w:t>Data Copy to TF</w:t>
      </w:r>
    </w:p>
    <w:p w14:paraId="1B3F2869" w14:textId="77777777" w:rsidR="00EC20FE" w:rsidRPr="00612064" w:rsidRDefault="00EC20FE" w:rsidP="00EC20FE">
      <w:pPr>
        <w:spacing w:before="20"/>
        <w:rPr>
          <w:vanish/>
        </w:rPr>
      </w:pPr>
    </w:p>
    <w:p w14:paraId="60FE16F0" w14:textId="77777777" w:rsidR="00EC20FE" w:rsidRDefault="00EC20FE" w:rsidP="00EC20FE">
      <w:pPr>
        <w:pStyle w:val="Heading6"/>
      </w:pPr>
      <w:bookmarkStart w:id="257" w:name="_Toc122965509"/>
      <w:r>
        <w:t>Parameters</w:t>
      </w:r>
      <w:bookmarkEnd w:id="257"/>
    </w:p>
    <w:p w14:paraId="0EC2EA61" w14:textId="77777777" w:rsidR="00EC20FE" w:rsidRPr="0069522E" w:rsidRDefault="00EC20FE" w:rsidP="00EC20FE">
      <w:r>
        <w:t>NA.</w:t>
      </w:r>
    </w:p>
    <w:p w14:paraId="66A64202" w14:textId="77777777" w:rsidR="00EC20FE" w:rsidRDefault="00EC20FE" w:rsidP="00EC20FE">
      <w:pPr>
        <w:pStyle w:val="Heading6"/>
      </w:pPr>
      <w:bookmarkStart w:id="258" w:name="_Toc122965510"/>
      <w:r>
        <w:t>Interface</w:t>
      </w:r>
      <w:r w:rsidRPr="003E2313">
        <w:t xml:space="preserve"> Requirements</w:t>
      </w:r>
      <w:bookmarkEnd w:id="258"/>
    </w:p>
    <w:p w14:paraId="133F3E77" w14:textId="77777777" w:rsidR="00EC20FE" w:rsidRPr="00177AA8" w:rsidRDefault="00EC20FE" w:rsidP="00EC20FE">
      <w:r w:rsidRPr="00F5518E">
        <w:t>Refer to DVR UART protocol.</w:t>
      </w:r>
    </w:p>
    <w:p w14:paraId="7C4C18BE" w14:textId="77777777" w:rsidR="00EC20FE" w:rsidRDefault="00EC20FE" w:rsidP="00EC20FE">
      <w:pPr>
        <w:pStyle w:val="Heading5"/>
        <w:rPr>
          <w:lang w:val="en-GB"/>
        </w:rPr>
      </w:pPr>
      <w:bookmarkStart w:id="259" w:name="_Toc122965511"/>
      <w:r>
        <w:rPr>
          <w:lang w:val="en-GB"/>
        </w:rPr>
        <w:t>Function Requirements</w:t>
      </w:r>
      <w:bookmarkEnd w:id="259"/>
    </w:p>
    <w:p w14:paraId="13734625" w14:textId="6C3EA848" w:rsidR="00EC20FE" w:rsidRDefault="00EC20FE" w:rsidP="00EC20FE">
      <w:pPr>
        <w:pStyle w:val="Heading6"/>
        <w:rPr>
          <w:lang w:val="en-GB"/>
        </w:rPr>
      </w:pPr>
      <w:bookmarkStart w:id="260" w:name="_Toc122965512"/>
      <w:r>
        <w:rPr>
          <w:lang w:val="en-GB"/>
        </w:rPr>
        <w:t>Copy</w:t>
      </w:r>
      <w:r w:rsidR="00CC5ED3" w:rsidRPr="00CC5ED3">
        <w:rPr>
          <w:lang w:val="en-GB"/>
        </w:rPr>
        <w:t xml:space="preserve"> </w:t>
      </w:r>
      <w:r w:rsidR="00CC5ED3">
        <w:rPr>
          <w:lang w:val="en-GB"/>
        </w:rPr>
        <w:t>Start</w:t>
      </w:r>
      <w:bookmarkEnd w:id="260"/>
    </w:p>
    <w:p w14:paraId="652EC630" w14:textId="01481D5F" w:rsidR="003B19EE" w:rsidRDefault="003B19EE" w:rsidP="00610185">
      <w:r>
        <w:t>Pre-condition:</w:t>
      </w:r>
    </w:p>
    <w:p w14:paraId="20AF832D" w14:textId="697C6B57" w:rsidR="003D0F97" w:rsidRDefault="00610185" w:rsidP="00610185">
      <w:r>
        <w:t xml:space="preserve">When </w:t>
      </w:r>
      <w:r w:rsidR="003D0F97">
        <w:t>APIM HMI is in Edit Mode at normal data or key data playback list page:</w:t>
      </w:r>
    </w:p>
    <w:p w14:paraId="2F1FBD32" w14:textId="04186D9D" w:rsidR="00EB402A" w:rsidRPr="00DD2B88" w:rsidRDefault="00EB402A" w:rsidP="00EB402A">
      <w:pPr>
        <w:pStyle w:val="ListParagraph"/>
        <w:numPr>
          <w:ilvl w:val="0"/>
          <w:numId w:val="40"/>
        </w:numPr>
        <w:rPr>
          <w:rFonts w:ascii="Arial" w:hAnsi="Arial"/>
          <w:i/>
          <w:iCs/>
        </w:rPr>
      </w:pPr>
      <w:r w:rsidRPr="00DD2B88">
        <w:rPr>
          <w:rFonts w:ascii="Arial" w:hAnsi="Arial"/>
          <w:i/>
          <w:iCs/>
        </w:rPr>
        <w:t xml:space="preserve">Video Output Page == Normal </w:t>
      </w:r>
      <w:r w:rsidR="002010CC">
        <w:rPr>
          <w:rFonts w:ascii="Arial" w:hAnsi="Arial"/>
          <w:i/>
          <w:iCs/>
        </w:rPr>
        <w:t>Data</w:t>
      </w:r>
      <w:r w:rsidRPr="00DD2B88">
        <w:rPr>
          <w:rFonts w:ascii="Arial" w:hAnsi="Arial"/>
          <w:i/>
          <w:iCs/>
        </w:rPr>
        <w:t xml:space="preserve"> List Page</w:t>
      </w:r>
      <w:r w:rsidR="002010CC">
        <w:rPr>
          <w:rFonts w:ascii="Arial" w:hAnsi="Arial"/>
          <w:i/>
          <w:iCs/>
        </w:rPr>
        <w:t xml:space="preserve"> or </w:t>
      </w:r>
      <w:r w:rsidR="0066571B">
        <w:rPr>
          <w:rFonts w:ascii="Arial" w:hAnsi="Arial"/>
          <w:i/>
          <w:iCs/>
        </w:rPr>
        <w:t>Key Data List Page</w:t>
      </w:r>
    </w:p>
    <w:p w14:paraId="0622DB35" w14:textId="3E93C506" w:rsidR="009559C1" w:rsidRPr="00DD2B88" w:rsidRDefault="009559C1" w:rsidP="009559C1">
      <w:pPr>
        <w:pStyle w:val="ListParagraph"/>
        <w:numPr>
          <w:ilvl w:val="0"/>
          <w:numId w:val="39"/>
        </w:numPr>
        <w:ind w:left="720"/>
        <w:rPr>
          <w:rFonts w:ascii="Arial" w:hAnsi="Arial"/>
          <w:i/>
          <w:iCs/>
        </w:rPr>
      </w:pPr>
      <w:r w:rsidRPr="00DD2B88">
        <w:rPr>
          <w:rFonts w:ascii="Arial" w:hAnsi="Arial"/>
          <w:i/>
          <w:iCs/>
        </w:rPr>
        <w:t>File List Mode == Edit Mode</w:t>
      </w:r>
    </w:p>
    <w:p w14:paraId="0240421F" w14:textId="77777777" w:rsidR="009559C1" w:rsidRPr="00DD2B88" w:rsidRDefault="009559C1" w:rsidP="009559C1">
      <w:pPr>
        <w:pStyle w:val="ListParagraph"/>
        <w:numPr>
          <w:ilvl w:val="0"/>
          <w:numId w:val="39"/>
        </w:numPr>
        <w:ind w:left="720"/>
        <w:rPr>
          <w:rFonts w:ascii="Arial" w:hAnsi="Arial"/>
          <w:i/>
          <w:iCs/>
        </w:rPr>
      </w:pPr>
      <w:r w:rsidRPr="00DD2B88">
        <w:rPr>
          <w:rFonts w:ascii="Arial" w:hAnsi="Arial"/>
          <w:i/>
          <w:iCs/>
        </w:rPr>
        <w:t>File Folder Status == Not Empty</w:t>
      </w:r>
    </w:p>
    <w:p w14:paraId="763545C6" w14:textId="77777777" w:rsidR="009559C1" w:rsidRDefault="009559C1" w:rsidP="009559C1">
      <w:pPr>
        <w:pStyle w:val="ListParagraph"/>
        <w:numPr>
          <w:ilvl w:val="0"/>
          <w:numId w:val="39"/>
        </w:numPr>
        <w:ind w:left="720"/>
        <w:rPr>
          <w:rFonts w:ascii="Arial" w:hAnsi="Arial"/>
          <w:i/>
          <w:iCs/>
        </w:rPr>
      </w:pPr>
      <w:r w:rsidRPr="00517B91">
        <w:rPr>
          <w:rFonts w:ascii="Arial" w:hAnsi="Arial"/>
          <w:i/>
          <w:iCs/>
        </w:rPr>
        <w:t>File Selected Status</w:t>
      </w:r>
      <w:r>
        <w:rPr>
          <w:rFonts w:ascii="Arial" w:hAnsi="Arial"/>
          <w:i/>
          <w:iCs/>
        </w:rPr>
        <w:t>:</w:t>
      </w:r>
    </w:p>
    <w:p w14:paraId="74C2A4B4" w14:textId="77777777" w:rsidR="009559C1" w:rsidRPr="001F24A4" w:rsidRDefault="009559C1" w:rsidP="009559C1">
      <w:pPr>
        <w:pStyle w:val="ListParagraph"/>
        <w:numPr>
          <w:ilvl w:val="1"/>
          <w:numId w:val="39"/>
        </w:numPr>
        <w:ind w:left="1080"/>
        <w:rPr>
          <w:rFonts w:ascii="Arial" w:hAnsi="Arial"/>
        </w:rPr>
      </w:pPr>
      <w:r w:rsidRPr="004723E4">
        <w:rPr>
          <w:rFonts w:ascii="Arial" w:hAnsi="Arial"/>
          <w:i/>
          <w:iCs/>
        </w:rPr>
        <w:t>== All Selected</w:t>
      </w:r>
      <w:r>
        <w:rPr>
          <w:rFonts w:ascii="Arial" w:hAnsi="Arial"/>
        </w:rPr>
        <w:t xml:space="preserve"> if all files in currently folder are selected.</w:t>
      </w:r>
    </w:p>
    <w:p w14:paraId="2482C696" w14:textId="77777777" w:rsidR="009559C1" w:rsidRDefault="009559C1" w:rsidP="009559C1">
      <w:pPr>
        <w:pStyle w:val="ListParagraph"/>
        <w:numPr>
          <w:ilvl w:val="1"/>
          <w:numId w:val="39"/>
        </w:numPr>
        <w:ind w:left="1080"/>
        <w:rPr>
          <w:rFonts w:ascii="Arial" w:hAnsi="Arial"/>
        </w:rPr>
      </w:pPr>
      <w:r w:rsidRPr="004723E4">
        <w:rPr>
          <w:rFonts w:ascii="Arial" w:hAnsi="Arial"/>
          <w:i/>
          <w:iCs/>
        </w:rPr>
        <w:t xml:space="preserve">== All </w:t>
      </w:r>
      <w:r>
        <w:rPr>
          <w:rFonts w:ascii="Arial" w:hAnsi="Arial"/>
          <w:i/>
          <w:iCs/>
        </w:rPr>
        <w:t>Uns</w:t>
      </w:r>
      <w:r w:rsidRPr="004723E4">
        <w:rPr>
          <w:rFonts w:ascii="Arial" w:hAnsi="Arial"/>
          <w:i/>
          <w:iCs/>
        </w:rPr>
        <w:t>elected</w:t>
      </w:r>
      <w:r>
        <w:rPr>
          <w:rFonts w:ascii="Arial" w:hAnsi="Arial"/>
        </w:rPr>
        <w:t xml:space="preserve"> if all files in currently folder are unselected.</w:t>
      </w:r>
    </w:p>
    <w:p w14:paraId="24A1BB4E" w14:textId="77777777" w:rsidR="009559C1" w:rsidRDefault="009559C1" w:rsidP="009559C1">
      <w:pPr>
        <w:pStyle w:val="ListParagraph"/>
        <w:numPr>
          <w:ilvl w:val="1"/>
          <w:numId w:val="39"/>
        </w:numPr>
        <w:ind w:left="1080"/>
        <w:rPr>
          <w:rFonts w:ascii="Arial" w:hAnsi="Arial"/>
        </w:rPr>
      </w:pPr>
      <w:r w:rsidRPr="006A009C">
        <w:rPr>
          <w:rFonts w:ascii="Arial" w:hAnsi="Arial"/>
          <w:i/>
          <w:iCs/>
        </w:rPr>
        <w:t>== 0xFF</w:t>
      </w:r>
      <w:r>
        <w:rPr>
          <w:rFonts w:ascii="Arial" w:hAnsi="Arial"/>
        </w:rPr>
        <w:t xml:space="preserve"> for other cases.</w:t>
      </w:r>
    </w:p>
    <w:p w14:paraId="22E5CD9C" w14:textId="0C521BB8" w:rsidR="003D0F97" w:rsidRPr="009559C1" w:rsidRDefault="009559C1" w:rsidP="009559C1">
      <w:pPr>
        <w:pStyle w:val="ListParagraph"/>
        <w:numPr>
          <w:ilvl w:val="0"/>
          <w:numId w:val="39"/>
        </w:numPr>
        <w:ind w:left="720"/>
        <w:rPr>
          <w:rFonts w:ascii="Arial" w:hAnsi="Arial"/>
          <w:i/>
          <w:iCs/>
        </w:rPr>
      </w:pPr>
      <w:r w:rsidRPr="00517B91">
        <w:rPr>
          <w:rFonts w:ascii="Arial" w:hAnsi="Arial" w:hint="eastAsia"/>
          <w:i/>
          <w:iCs/>
        </w:rPr>
        <w:lastRenderedPageBreak/>
        <w:t>Q</w:t>
      </w:r>
      <w:r w:rsidRPr="00517B91">
        <w:rPr>
          <w:rFonts w:ascii="Arial" w:hAnsi="Arial"/>
          <w:i/>
          <w:iCs/>
        </w:rPr>
        <w:t>ty of Files Selected</w:t>
      </w:r>
      <w:r>
        <w:rPr>
          <w:rFonts w:ascii="Arial" w:hAnsi="Arial"/>
          <w:i/>
          <w:iCs/>
        </w:rPr>
        <w:t xml:space="preserve"> == corresponding numbers of file selected</w:t>
      </w:r>
    </w:p>
    <w:p w14:paraId="56B68277" w14:textId="2B65C6BC" w:rsidR="00CD4747" w:rsidRDefault="00B4764C" w:rsidP="00610185">
      <w:r>
        <w:t xml:space="preserve">If </w:t>
      </w:r>
      <w:r w:rsidR="00610185">
        <w:t xml:space="preserve">customer </w:t>
      </w:r>
      <w:r w:rsidR="00F245C2">
        <w:t>press</w:t>
      </w:r>
      <w:r w:rsidR="00F5518E">
        <w:t>es</w:t>
      </w:r>
      <w:r w:rsidR="00F245C2">
        <w:t xml:space="preserve"> “copy” button and trigger</w:t>
      </w:r>
      <w:r w:rsidR="00F5518E">
        <w:t>s</w:t>
      </w:r>
      <w:r w:rsidR="00F245C2">
        <w:t xml:space="preserve"> data copy to TF card process</w:t>
      </w:r>
      <w:r w:rsidR="00F5518E">
        <w:t>,</w:t>
      </w:r>
      <w:r w:rsidR="003721B6">
        <w:t xml:space="preserve"> APIM HMI should go back to List Mode:</w:t>
      </w:r>
    </w:p>
    <w:p w14:paraId="5AEC917C" w14:textId="77777777" w:rsidR="003721B6" w:rsidRPr="00DD2B88" w:rsidRDefault="003721B6" w:rsidP="003721B6">
      <w:pPr>
        <w:pStyle w:val="ListParagraph"/>
        <w:numPr>
          <w:ilvl w:val="0"/>
          <w:numId w:val="40"/>
        </w:numPr>
        <w:rPr>
          <w:rFonts w:ascii="Arial" w:hAnsi="Arial"/>
          <w:i/>
          <w:iCs/>
        </w:rPr>
      </w:pPr>
      <w:r w:rsidRPr="00DD2B88">
        <w:rPr>
          <w:rFonts w:ascii="Arial" w:hAnsi="Arial"/>
          <w:i/>
          <w:iCs/>
        </w:rPr>
        <w:t xml:space="preserve">Video Output Page == Normal </w:t>
      </w:r>
      <w:r>
        <w:rPr>
          <w:rFonts w:ascii="Arial" w:hAnsi="Arial"/>
          <w:i/>
          <w:iCs/>
        </w:rPr>
        <w:t>Data</w:t>
      </w:r>
      <w:r w:rsidRPr="00DD2B88">
        <w:rPr>
          <w:rFonts w:ascii="Arial" w:hAnsi="Arial"/>
          <w:i/>
          <w:iCs/>
        </w:rPr>
        <w:t xml:space="preserve"> List Page</w:t>
      </w:r>
      <w:r>
        <w:rPr>
          <w:rFonts w:ascii="Arial" w:hAnsi="Arial"/>
          <w:i/>
          <w:iCs/>
        </w:rPr>
        <w:t xml:space="preserve"> or Key Data List Page</w:t>
      </w:r>
    </w:p>
    <w:p w14:paraId="40961F8F" w14:textId="180A5384" w:rsidR="003721B6" w:rsidRPr="00DD2B88" w:rsidRDefault="003721B6" w:rsidP="003721B6">
      <w:pPr>
        <w:pStyle w:val="ListParagraph"/>
        <w:numPr>
          <w:ilvl w:val="0"/>
          <w:numId w:val="39"/>
        </w:numPr>
        <w:ind w:left="720"/>
        <w:rPr>
          <w:rFonts w:ascii="Arial" w:hAnsi="Arial"/>
          <w:i/>
          <w:iCs/>
        </w:rPr>
      </w:pPr>
      <w:r w:rsidRPr="00DD2B88">
        <w:rPr>
          <w:rFonts w:ascii="Arial" w:hAnsi="Arial"/>
          <w:i/>
          <w:iCs/>
        </w:rPr>
        <w:t xml:space="preserve">File List Mode == </w:t>
      </w:r>
      <w:r w:rsidR="00956BD6">
        <w:rPr>
          <w:rFonts w:ascii="Arial" w:hAnsi="Arial"/>
          <w:i/>
          <w:iCs/>
        </w:rPr>
        <w:t>List</w:t>
      </w:r>
      <w:r w:rsidRPr="00DD2B88">
        <w:rPr>
          <w:rFonts w:ascii="Arial" w:hAnsi="Arial"/>
          <w:i/>
          <w:iCs/>
        </w:rPr>
        <w:t xml:space="preserve"> Mode</w:t>
      </w:r>
    </w:p>
    <w:p w14:paraId="0A21D69B" w14:textId="77777777" w:rsidR="003721B6" w:rsidRDefault="003721B6" w:rsidP="003721B6">
      <w:pPr>
        <w:pStyle w:val="ListParagraph"/>
        <w:numPr>
          <w:ilvl w:val="0"/>
          <w:numId w:val="39"/>
        </w:numPr>
        <w:ind w:left="720"/>
        <w:rPr>
          <w:rFonts w:ascii="Arial" w:hAnsi="Arial"/>
          <w:i/>
          <w:iCs/>
        </w:rPr>
      </w:pPr>
      <w:r w:rsidRPr="00DD2B88">
        <w:rPr>
          <w:rFonts w:ascii="Arial" w:hAnsi="Arial"/>
          <w:i/>
          <w:iCs/>
        </w:rPr>
        <w:t>File Folder Status == Not Empty</w:t>
      </w:r>
    </w:p>
    <w:p w14:paraId="7A85F3FC" w14:textId="209EE7D9" w:rsidR="003721B6" w:rsidRPr="003721B6" w:rsidRDefault="003721B6" w:rsidP="003721B6">
      <w:pPr>
        <w:pStyle w:val="ListParagraph"/>
        <w:numPr>
          <w:ilvl w:val="0"/>
          <w:numId w:val="39"/>
        </w:numPr>
        <w:ind w:left="720"/>
        <w:rPr>
          <w:rFonts w:ascii="Arial" w:hAnsi="Arial"/>
          <w:i/>
          <w:iCs/>
        </w:rPr>
      </w:pPr>
      <w:r w:rsidRPr="00956BD6">
        <w:rPr>
          <w:rFonts w:ascii="Arial" w:hAnsi="Arial"/>
          <w:i/>
          <w:iCs/>
        </w:rPr>
        <w:t>File Selected Status</w:t>
      </w:r>
      <w:r w:rsidR="004550CA">
        <w:rPr>
          <w:rFonts w:ascii="Arial" w:hAnsi="Arial"/>
          <w:i/>
          <w:iCs/>
        </w:rPr>
        <w:t xml:space="preserve"> == </w:t>
      </w:r>
      <w:r w:rsidR="004550CA" w:rsidRPr="004723E4">
        <w:rPr>
          <w:rFonts w:ascii="Arial" w:hAnsi="Arial"/>
          <w:i/>
          <w:iCs/>
        </w:rPr>
        <w:t xml:space="preserve">All </w:t>
      </w:r>
      <w:r w:rsidR="004550CA">
        <w:rPr>
          <w:rFonts w:ascii="Arial" w:hAnsi="Arial"/>
          <w:i/>
          <w:iCs/>
        </w:rPr>
        <w:t>Uns</w:t>
      </w:r>
      <w:r w:rsidR="004550CA" w:rsidRPr="004723E4">
        <w:rPr>
          <w:rFonts w:ascii="Arial" w:hAnsi="Arial"/>
          <w:i/>
          <w:iCs/>
        </w:rPr>
        <w:t>elected</w:t>
      </w:r>
    </w:p>
    <w:p w14:paraId="0BAE82C5" w14:textId="6E49D062" w:rsidR="003721B6" w:rsidRPr="003721B6" w:rsidRDefault="003721B6" w:rsidP="003721B6">
      <w:pPr>
        <w:pStyle w:val="ListParagraph"/>
        <w:numPr>
          <w:ilvl w:val="0"/>
          <w:numId w:val="39"/>
        </w:numPr>
        <w:ind w:left="720"/>
        <w:rPr>
          <w:rFonts w:ascii="Arial" w:hAnsi="Arial"/>
          <w:i/>
          <w:iCs/>
        </w:rPr>
      </w:pPr>
      <w:r w:rsidRPr="00517B91">
        <w:rPr>
          <w:rFonts w:ascii="Arial" w:hAnsi="Arial" w:hint="eastAsia"/>
          <w:i/>
          <w:iCs/>
        </w:rPr>
        <w:t>Q</w:t>
      </w:r>
      <w:r w:rsidRPr="00517B91">
        <w:rPr>
          <w:rFonts w:ascii="Arial" w:hAnsi="Arial"/>
          <w:i/>
          <w:iCs/>
        </w:rPr>
        <w:t>ty of Files Selected</w:t>
      </w:r>
      <w:r w:rsidR="007D7A3E">
        <w:rPr>
          <w:rFonts w:ascii="Arial" w:hAnsi="Arial"/>
          <w:i/>
          <w:iCs/>
        </w:rPr>
        <w:t xml:space="preserve"> == 0x00</w:t>
      </w:r>
    </w:p>
    <w:p w14:paraId="3294CD73" w14:textId="77777777" w:rsidR="00CD4747" w:rsidRDefault="00CD4747" w:rsidP="00CD4747"/>
    <w:p w14:paraId="0D64BE35" w14:textId="77777777" w:rsidR="00B54BA6" w:rsidRDefault="00CD4747" w:rsidP="00610185">
      <w:r>
        <w:t>TF card status confirmation:</w:t>
      </w:r>
      <w:r w:rsidR="00933CAC">
        <w:t xml:space="preserve"> </w:t>
      </w:r>
    </w:p>
    <w:p w14:paraId="519D38BD" w14:textId="3A5698B3" w:rsidR="00610185" w:rsidRDefault="00610185" w:rsidP="00610185">
      <w:r>
        <w:t>APIM should keep monitoring the TF card status</w:t>
      </w:r>
      <w:r w:rsidR="00B54BA6">
        <w:t xml:space="preserve"> before send </w:t>
      </w:r>
      <w:r w:rsidR="006A5872">
        <w:t xml:space="preserve">TF copy </w:t>
      </w:r>
      <w:r w:rsidR="00B54BA6">
        <w:t>command to IDCM</w:t>
      </w:r>
      <w:r>
        <w:t>:</w:t>
      </w:r>
    </w:p>
    <w:p w14:paraId="17968B52" w14:textId="77777777" w:rsidR="00610185" w:rsidRPr="006C2BF8" w:rsidRDefault="00610185" w:rsidP="00610185">
      <w:r w:rsidRPr="006C2BF8">
        <w:t xml:space="preserve">If </w:t>
      </w:r>
      <w:r w:rsidRPr="006C2BF8">
        <w:rPr>
          <w:i/>
          <w:iCs/>
        </w:rPr>
        <w:t>TF Card Status == TF Pull Out:</w:t>
      </w:r>
    </w:p>
    <w:p w14:paraId="056B8868" w14:textId="15CA3274" w:rsidR="00610185" w:rsidRDefault="00610185" w:rsidP="00610185">
      <w:pPr>
        <w:pStyle w:val="ListParagraph"/>
        <w:numPr>
          <w:ilvl w:val="0"/>
          <w:numId w:val="35"/>
        </w:numPr>
        <w:rPr>
          <w:rFonts w:ascii="Arial" w:hAnsi="Arial"/>
        </w:rPr>
      </w:pPr>
      <w:r w:rsidRPr="00656236">
        <w:rPr>
          <w:rFonts w:ascii="Arial" w:hAnsi="Arial"/>
        </w:rPr>
        <w:t>APIM should</w:t>
      </w:r>
      <w:r>
        <w:rPr>
          <w:rFonts w:ascii="Arial" w:hAnsi="Arial"/>
        </w:rPr>
        <w:t xml:space="preserve"> show a “No TF Card” reminder to customer</w:t>
      </w:r>
      <w:r w:rsidR="00CB3DCA">
        <w:rPr>
          <w:rFonts w:ascii="Arial" w:hAnsi="Arial"/>
        </w:rPr>
        <w:t xml:space="preserve"> and stop copy process.</w:t>
      </w:r>
    </w:p>
    <w:p w14:paraId="3A9AA77D" w14:textId="3CB9DBCA" w:rsidR="0086690E" w:rsidRPr="0086690E" w:rsidRDefault="0086690E" w:rsidP="0086690E">
      <w:pPr>
        <w:jc w:val="center"/>
      </w:pPr>
      <w:r>
        <w:rPr>
          <w:noProof/>
        </w:rPr>
        <w:drawing>
          <wp:inline distT="0" distB="0" distL="0" distR="0" wp14:anchorId="41319F63" wp14:editId="27BC6BFD">
            <wp:extent cx="1952625" cy="323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52625" cy="323850"/>
                    </a:xfrm>
                    <a:prstGeom prst="rect">
                      <a:avLst/>
                    </a:prstGeom>
                  </pic:spPr>
                </pic:pic>
              </a:graphicData>
            </a:graphic>
          </wp:inline>
        </w:drawing>
      </w:r>
    </w:p>
    <w:p w14:paraId="4542548D" w14:textId="77777777" w:rsidR="00610185" w:rsidRPr="006C2BF8" w:rsidRDefault="00610185" w:rsidP="00610185">
      <w:r w:rsidRPr="006C2BF8">
        <w:t xml:space="preserve">If </w:t>
      </w:r>
      <w:r w:rsidRPr="006C2BF8">
        <w:rPr>
          <w:i/>
          <w:iCs/>
        </w:rPr>
        <w:t>TF Card Status == TF Error:</w:t>
      </w:r>
    </w:p>
    <w:p w14:paraId="085C67FF" w14:textId="2FD43184" w:rsidR="00610185" w:rsidRDefault="00610185" w:rsidP="00610185">
      <w:pPr>
        <w:pStyle w:val="ListParagraph"/>
        <w:numPr>
          <w:ilvl w:val="0"/>
          <w:numId w:val="35"/>
        </w:numPr>
        <w:rPr>
          <w:rFonts w:ascii="Arial" w:hAnsi="Arial"/>
        </w:rPr>
      </w:pPr>
      <w:r>
        <w:rPr>
          <w:rFonts w:ascii="Arial" w:hAnsi="Arial"/>
        </w:rPr>
        <w:t>APIM should show a “TF error” reminder to customer</w:t>
      </w:r>
      <w:r w:rsidR="00CB3DCA">
        <w:rPr>
          <w:rFonts w:ascii="Arial" w:hAnsi="Arial"/>
        </w:rPr>
        <w:t xml:space="preserve"> and stop copy process.</w:t>
      </w:r>
    </w:p>
    <w:p w14:paraId="7A7C657F" w14:textId="0ACB100C" w:rsidR="0051100F" w:rsidRPr="0051100F" w:rsidRDefault="0051100F" w:rsidP="0051100F">
      <w:pPr>
        <w:jc w:val="center"/>
      </w:pPr>
      <w:r>
        <w:rPr>
          <w:noProof/>
        </w:rPr>
        <w:drawing>
          <wp:inline distT="0" distB="0" distL="0" distR="0" wp14:anchorId="2B335874" wp14:editId="6BD5278A">
            <wp:extent cx="22383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38375" cy="342900"/>
                    </a:xfrm>
                    <a:prstGeom prst="rect">
                      <a:avLst/>
                    </a:prstGeom>
                  </pic:spPr>
                </pic:pic>
              </a:graphicData>
            </a:graphic>
          </wp:inline>
        </w:drawing>
      </w:r>
    </w:p>
    <w:p w14:paraId="5C0E46CD" w14:textId="77777777" w:rsidR="00610185" w:rsidRPr="006C2BF8" w:rsidRDefault="00610185" w:rsidP="00610185">
      <w:r w:rsidRPr="006C2BF8">
        <w:t xml:space="preserve">If </w:t>
      </w:r>
      <w:r w:rsidRPr="006C2BF8">
        <w:rPr>
          <w:i/>
          <w:iCs/>
        </w:rPr>
        <w:t>TF Card Status == TF Need Format:</w:t>
      </w:r>
    </w:p>
    <w:p w14:paraId="7D05C886" w14:textId="5E38A02E" w:rsidR="00610185" w:rsidRPr="00111511" w:rsidRDefault="00610185" w:rsidP="00610185">
      <w:pPr>
        <w:pStyle w:val="ListParagraph"/>
        <w:numPr>
          <w:ilvl w:val="0"/>
          <w:numId w:val="35"/>
        </w:numPr>
        <w:rPr>
          <w:rFonts w:ascii="Arial" w:hAnsi="Arial"/>
        </w:rPr>
      </w:pPr>
      <w:r>
        <w:rPr>
          <w:rFonts w:ascii="Arial" w:hAnsi="Arial"/>
        </w:rPr>
        <w:t>APIM should ask customer to format the TF card, refer to “TF Card Format” section for the definition of TF card format process</w:t>
      </w:r>
      <w:r w:rsidR="00083CDE">
        <w:rPr>
          <w:rFonts w:ascii="Arial" w:hAnsi="Arial"/>
        </w:rPr>
        <w:t>, and APIM should stop copy process.</w:t>
      </w:r>
    </w:p>
    <w:p w14:paraId="61EAB670" w14:textId="77777777" w:rsidR="00610185" w:rsidRDefault="00610185" w:rsidP="00610185">
      <w:r>
        <w:rPr>
          <w:lang w:val="en-GB"/>
        </w:rPr>
        <w:t>If</w:t>
      </w:r>
      <w:r w:rsidRPr="00953DBD">
        <w:rPr>
          <w:lang w:val="en-GB"/>
        </w:rPr>
        <w:t xml:space="preserve"> </w:t>
      </w:r>
      <w:r w:rsidRPr="00953DBD">
        <w:rPr>
          <w:i/>
          <w:iCs/>
        </w:rPr>
        <w:t>TF Card Status == TF Inserted</w:t>
      </w:r>
      <w:r>
        <w:t>, APIM should send below msg to IDCM:</w:t>
      </w:r>
    </w:p>
    <w:p w14:paraId="4F8F0198" w14:textId="3146010F" w:rsidR="00610185" w:rsidRPr="00392F06" w:rsidRDefault="00610185" w:rsidP="005D3981">
      <w:pPr>
        <w:pStyle w:val="ListParagraph"/>
        <w:numPr>
          <w:ilvl w:val="0"/>
          <w:numId w:val="16"/>
        </w:numPr>
      </w:pPr>
      <w:r w:rsidRPr="00320F4E">
        <w:rPr>
          <w:rFonts w:ascii="Arial" w:hAnsi="Arial"/>
          <w:i/>
          <w:iCs/>
        </w:rPr>
        <w:t xml:space="preserve">HMI Command == </w:t>
      </w:r>
      <w:r w:rsidR="00320F4E" w:rsidRPr="00405D0C">
        <w:rPr>
          <w:rFonts w:ascii="Arial" w:hAnsi="Arial"/>
          <w:i/>
          <w:iCs/>
        </w:rPr>
        <w:t>TF Card Copy</w:t>
      </w:r>
    </w:p>
    <w:p w14:paraId="65A374A3" w14:textId="48452FD3" w:rsidR="00392F06" w:rsidRDefault="00392F06" w:rsidP="00392F06"/>
    <w:p w14:paraId="75954408" w14:textId="77777777" w:rsidR="00064E6E" w:rsidRDefault="00064E6E" w:rsidP="00064E6E">
      <w:r>
        <w:t>Command Reception:</w:t>
      </w:r>
    </w:p>
    <w:p w14:paraId="7A5FD7AC" w14:textId="77777777" w:rsidR="00064E6E" w:rsidRDefault="00064E6E" w:rsidP="00064E6E">
      <w:r>
        <w:t>O</w:t>
      </w:r>
      <w:r>
        <w:rPr>
          <w:rFonts w:hint="eastAsia"/>
          <w:lang w:eastAsia="zh-CN"/>
        </w:rPr>
        <w:t>nce</w:t>
      </w:r>
      <w:r>
        <w:t xml:space="preserve"> IDCM receives the command, should response below msg:</w:t>
      </w:r>
    </w:p>
    <w:p w14:paraId="49E1C98F" w14:textId="377A3FC2" w:rsidR="00064E6E" w:rsidRDefault="00064E6E" w:rsidP="00064E6E">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TF Card Copy</w:t>
      </w:r>
    </w:p>
    <w:p w14:paraId="75FE5853" w14:textId="77777777" w:rsidR="00064E6E" w:rsidRDefault="00064E6E" w:rsidP="00064E6E">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4E80F937" w14:textId="48BD6D19" w:rsidR="00DE7483" w:rsidRDefault="00DE7483" w:rsidP="00DE7483">
      <w:r>
        <w:t>O</w:t>
      </w:r>
      <w:r>
        <w:rPr>
          <w:rFonts w:hint="eastAsia"/>
          <w:lang w:eastAsia="zh-CN"/>
        </w:rPr>
        <w:t>nce</w:t>
      </w:r>
      <w:r>
        <w:t xml:space="preserve"> IDCM receives the command successfully, IDCM should start data copy process, and synchronize the </w:t>
      </w:r>
      <w:r w:rsidR="003A27F6">
        <w:t>status</w:t>
      </w:r>
      <w:r>
        <w:t xml:space="preserve"> to APIM periodically:</w:t>
      </w:r>
    </w:p>
    <w:p w14:paraId="34F776AE" w14:textId="7DA0C5A5" w:rsidR="00C1450A" w:rsidRDefault="00CE7953" w:rsidP="00C1450A">
      <w:pPr>
        <w:pStyle w:val="ListParagraph"/>
        <w:numPr>
          <w:ilvl w:val="0"/>
          <w:numId w:val="15"/>
        </w:numPr>
        <w:rPr>
          <w:rFonts w:ascii="Arial" w:hAnsi="Arial"/>
          <w:i/>
          <w:iCs/>
        </w:rPr>
      </w:pPr>
      <w:r>
        <w:rPr>
          <w:rFonts w:ascii="Arial" w:hAnsi="Arial"/>
          <w:i/>
          <w:iCs/>
        </w:rPr>
        <w:t>Operation Type</w:t>
      </w:r>
      <w:r w:rsidR="00C1450A" w:rsidRPr="00536B33">
        <w:rPr>
          <w:rFonts w:ascii="Arial" w:hAnsi="Arial"/>
          <w:i/>
          <w:iCs/>
        </w:rPr>
        <w:t xml:space="preserve"> == </w:t>
      </w:r>
      <w:r>
        <w:rPr>
          <w:rFonts w:ascii="Arial" w:hAnsi="Arial"/>
          <w:i/>
          <w:iCs/>
        </w:rPr>
        <w:t>File Copy</w:t>
      </w:r>
    </w:p>
    <w:p w14:paraId="1490AF2E" w14:textId="7A96DAF7" w:rsidR="00C1450A" w:rsidRPr="00BE41DA" w:rsidRDefault="00A60850" w:rsidP="00C1450A">
      <w:pPr>
        <w:pStyle w:val="ListParagraph"/>
        <w:numPr>
          <w:ilvl w:val="0"/>
          <w:numId w:val="15"/>
        </w:numPr>
        <w:rPr>
          <w:rFonts w:ascii="Arial" w:hAnsi="Arial"/>
          <w:i/>
          <w:iCs/>
        </w:rPr>
      </w:pPr>
      <w:r>
        <w:rPr>
          <w:rFonts w:ascii="Arial" w:hAnsi="Arial"/>
          <w:i/>
          <w:iCs/>
        </w:rPr>
        <w:t>Total Files Selected</w:t>
      </w:r>
      <w:r w:rsidR="00C1450A" w:rsidRPr="00536B33">
        <w:rPr>
          <w:rFonts w:ascii="Arial" w:hAnsi="Arial"/>
          <w:i/>
          <w:iCs/>
        </w:rPr>
        <w:t xml:space="preserve"> == </w:t>
      </w:r>
      <w:r w:rsidR="009E6BB7">
        <w:rPr>
          <w:rFonts w:ascii="Arial" w:hAnsi="Arial"/>
          <w:i/>
          <w:iCs/>
        </w:rPr>
        <w:t>Total</w:t>
      </w:r>
      <w:r w:rsidR="00C1450A">
        <w:rPr>
          <w:rFonts w:ascii="Arial" w:hAnsi="Arial"/>
          <w:i/>
          <w:iCs/>
        </w:rPr>
        <w:t xml:space="preserve"> file</w:t>
      </w:r>
      <w:r>
        <w:rPr>
          <w:rFonts w:ascii="Arial" w:hAnsi="Arial"/>
          <w:i/>
          <w:iCs/>
        </w:rPr>
        <w:t>s number which are selected to copy in Edit Mode</w:t>
      </w:r>
    </w:p>
    <w:p w14:paraId="0D9D3382" w14:textId="0D4D8F08" w:rsidR="00C1450A" w:rsidRDefault="00A60850" w:rsidP="00C1450A">
      <w:pPr>
        <w:pStyle w:val="ListParagraph"/>
        <w:numPr>
          <w:ilvl w:val="0"/>
          <w:numId w:val="15"/>
        </w:numPr>
        <w:rPr>
          <w:rFonts w:ascii="Arial" w:hAnsi="Arial"/>
          <w:i/>
          <w:iCs/>
        </w:rPr>
      </w:pPr>
      <w:r>
        <w:rPr>
          <w:rFonts w:ascii="Arial" w:hAnsi="Arial"/>
          <w:i/>
          <w:iCs/>
        </w:rPr>
        <w:t>Qty of Complete</w:t>
      </w:r>
      <w:r w:rsidR="00C1450A" w:rsidRPr="00536B33">
        <w:rPr>
          <w:rFonts w:ascii="Arial" w:hAnsi="Arial"/>
          <w:i/>
          <w:iCs/>
        </w:rPr>
        <w:t xml:space="preserve"> == </w:t>
      </w:r>
      <w:r w:rsidR="00063723">
        <w:rPr>
          <w:rFonts w:ascii="Arial" w:hAnsi="Arial"/>
          <w:i/>
          <w:iCs/>
        </w:rPr>
        <w:t>F</w:t>
      </w:r>
      <w:r w:rsidR="00385D70">
        <w:rPr>
          <w:rFonts w:ascii="Arial" w:hAnsi="Arial"/>
          <w:i/>
          <w:iCs/>
        </w:rPr>
        <w:t>iles number which are</w:t>
      </w:r>
      <w:r w:rsidR="009E6BB7">
        <w:rPr>
          <w:rFonts w:ascii="Arial" w:hAnsi="Arial"/>
          <w:i/>
          <w:iCs/>
        </w:rPr>
        <w:t xml:space="preserve"> already copied to TF card successfully</w:t>
      </w:r>
    </w:p>
    <w:p w14:paraId="62CDB3C1" w14:textId="69DE11E4" w:rsidR="00C1450A" w:rsidRPr="00103A3A" w:rsidRDefault="00A60850" w:rsidP="00C1450A">
      <w:pPr>
        <w:pStyle w:val="ListParagraph"/>
        <w:numPr>
          <w:ilvl w:val="0"/>
          <w:numId w:val="15"/>
        </w:numPr>
        <w:rPr>
          <w:rFonts w:ascii="Arial" w:hAnsi="Arial"/>
          <w:i/>
          <w:iCs/>
        </w:rPr>
      </w:pPr>
      <w:r>
        <w:rPr>
          <w:rFonts w:ascii="Arial" w:hAnsi="Arial"/>
          <w:i/>
          <w:iCs/>
        </w:rPr>
        <w:t>Operation Progress</w:t>
      </w:r>
      <w:r w:rsidR="00C1450A" w:rsidRPr="0052388B">
        <w:rPr>
          <w:rFonts w:ascii="Arial" w:hAnsi="Arial"/>
          <w:i/>
          <w:iCs/>
        </w:rPr>
        <w:t xml:space="preserve"> == </w:t>
      </w:r>
      <w:r w:rsidR="00126041">
        <w:rPr>
          <w:rFonts w:ascii="Arial" w:hAnsi="Arial"/>
          <w:i/>
          <w:iCs/>
        </w:rPr>
        <w:t xml:space="preserve">Files </w:t>
      </w:r>
      <w:r w:rsidR="00F8463F">
        <w:rPr>
          <w:rFonts w:ascii="Arial" w:hAnsi="Arial"/>
          <w:i/>
          <w:iCs/>
        </w:rPr>
        <w:t>copying</w:t>
      </w:r>
      <w:r w:rsidR="0013436B">
        <w:rPr>
          <w:rFonts w:ascii="Arial" w:hAnsi="Arial"/>
          <w:i/>
          <w:iCs/>
        </w:rPr>
        <w:t xml:space="preserve"> progress</w:t>
      </w:r>
    </w:p>
    <w:p w14:paraId="546126AD" w14:textId="374D357E" w:rsidR="00DE7483" w:rsidRDefault="00DE7483" w:rsidP="00DE7483">
      <w:r>
        <w:t>APIM HMI control:</w:t>
      </w:r>
    </w:p>
    <w:p w14:paraId="61E1954B" w14:textId="2C58EB79" w:rsidR="003E1019" w:rsidRPr="003E1019" w:rsidRDefault="003E1019" w:rsidP="00DE7483">
      <w:pPr>
        <w:pStyle w:val="ListParagraph"/>
        <w:numPr>
          <w:ilvl w:val="0"/>
          <w:numId w:val="15"/>
        </w:numPr>
        <w:rPr>
          <w:rFonts w:ascii="Arial" w:hAnsi="Arial"/>
        </w:rPr>
      </w:pPr>
      <w:r w:rsidRPr="003E1019">
        <w:rPr>
          <w:rFonts w:ascii="Arial" w:hAnsi="Arial"/>
        </w:rPr>
        <w:t>During copy process,</w:t>
      </w:r>
      <w:r w:rsidR="00F9189C">
        <w:rPr>
          <w:rFonts w:ascii="Arial" w:hAnsi="Arial"/>
        </w:rPr>
        <w:t xml:space="preserve"> t</w:t>
      </w:r>
      <w:r w:rsidR="00F9189C" w:rsidRPr="0024603B">
        <w:rPr>
          <w:rFonts w:ascii="Arial" w:hAnsi="Arial"/>
        </w:rPr>
        <w:t xml:space="preserve">he DVR status icon on APIM </w:t>
      </w:r>
      <w:r w:rsidR="00F9189C">
        <w:rPr>
          <w:rFonts w:ascii="Arial" w:hAnsi="Arial"/>
        </w:rPr>
        <w:t xml:space="preserve">status bar </w:t>
      </w:r>
      <w:r w:rsidR="00F9189C" w:rsidRPr="0024603B">
        <w:rPr>
          <w:rFonts w:ascii="Arial" w:hAnsi="Arial"/>
        </w:rPr>
        <w:t xml:space="preserve">should be set to </w:t>
      </w:r>
      <w:r w:rsidR="00FB4B95">
        <w:rPr>
          <w:rFonts w:ascii="Arial" w:hAnsi="Arial"/>
        </w:rPr>
        <w:t>copying</w:t>
      </w:r>
      <w:r w:rsidR="00F9189C" w:rsidRPr="0024603B">
        <w:rPr>
          <w:rFonts w:ascii="Arial" w:hAnsi="Arial"/>
        </w:rPr>
        <w:t xml:space="preserve"> status</w:t>
      </w:r>
      <w:r w:rsidR="006D2DC5">
        <w:rPr>
          <w:rFonts w:ascii="Arial" w:hAnsi="Arial"/>
        </w:rPr>
        <w:t>.</w:t>
      </w:r>
      <w:r w:rsidR="00850DC8" w:rsidRPr="00850DC8">
        <w:rPr>
          <w:noProof/>
        </w:rPr>
        <w:t xml:space="preserve"> </w:t>
      </w:r>
      <w:r w:rsidR="00850DC8">
        <w:rPr>
          <w:noProof/>
        </w:rPr>
        <w:drawing>
          <wp:inline distT="0" distB="0" distL="0" distR="0" wp14:anchorId="5B97BF11" wp14:editId="6789CBB6">
            <wp:extent cx="257175" cy="219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75" cy="219075"/>
                    </a:xfrm>
                    <a:prstGeom prst="rect">
                      <a:avLst/>
                    </a:prstGeom>
                  </pic:spPr>
                </pic:pic>
              </a:graphicData>
            </a:graphic>
          </wp:inline>
        </w:drawing>
      </w:r>
    </w:p>
    <w:p w14:paraId="2E159151" w14:textId="343B4C0E" w:rsidR="00DE7483" w:rsidRDefault="00DE7483" w:rsidP="00DE7483">
      <w:pPr>
        <w:pStyle w:val="ListParagraph"/>
        <w:numPr>
          <w:ilvl w:val="0"/>
          <w:numId w:val="15"/>
        </w:numPr>
        <w:rPr>
          <w:rFonts w:ascii="Arial" w:hAnsi="Arial"/>
          <w:i/>
          <w:iCs/>
        </w:rPr>
      </w:pPr>
      <w:r>
        <w:rPr>
          <w:rFonts w:ascii="Arial" w:hAnsi="Arial"/>
        </w:rPr>
        <w:t>APIM should display a copying reminder to customer</w:t>
      </w:r>
      <w:r w:rsidR="00B92A0C">
        <w:rPr>
          <w:rFonts w:ascii="Arial" w:hAnsi="Arial"/>
          <w:i/>
          <w:iCs/>
        </w:rPr>
        <w:t xml:space="preserve"> according to above information.</w:t>
      </w:r>
    </w:p>
    <w:p w14:paraId="0C749B6F" w14:textId="77777777" w:rsidR="00DE7483" w:rsidRDefault="00DE7483" w:rsidP="00DE7483">
      <w:pPr>
        <w:jc w:val="center"/>
      </w:pPr>
      <w:r>
        <w:rPr>
          <w:noProof/>
        </w:rPr>
        <w:drawing>
          <wp:inline distT="0" distB="0" distL="0" distR="0" wp14:anchorId="707B9DFB" wp14:editId="516889EA">
            <wp:extent cx="2562046" cy="1312051"/>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74518" cy="1318438"/>
                    </a:xfrm>
                    <a:prstGeom prst="rect">
                      <a:avLst/>
                    </a:prstGeom>
                  </pic:spPr>
                </pic:pic>
              </a:graphicData>
            </a:graphic>
          </wp:inline>
        </w:drawing>
      </w:r>
    </w:p>
    <w:p w14:paraId="60795453" w14:textId="1EB1D53B" w:rsidR="00C954BF" w:rsidRDefault="00C954BF" w:rsidP="00C954BF">
      <w:pPr>
        <w:pStyle w:val="Heading6"/>
        <w:rPr>
          <w:lang w:val="en-GB"/>
        </w:rPr>
      </w:pPr>
      <w:bookmarkStart w:id="261" w:name="_Toc122965513"/>
      <w:r>
        <w:rPr>
          <w:lang w:val="en-GB"/>
        </w:rPr>
        <w:t xml:space="preserve">Copy </w:t>
      </w:r>
      <w:r w:rsidR="00292EED">
        <w:rPr>
          <w:lang w:val="en-GB"/>
        </w:rPr>
        <w:t>End</w:t>
      </w:r>
      <w:bookmarkEnd w:id="261"/>
    </w:p>
    <w:p w14:paraId="18053152" w14:textId="77777777" w:rsidR="004C0E29" w:rsidRDefault="004C0E29" w:rsidP="004C0E29">
      <w:r>
        <w:t>Command Execution:</w:t>
      </w:r>
    </w:p>
    <w:p w14:paraId="1A41E1A5" w14:textId="10B3E1D1" w:rsidR="004C0E29" w:rsidRDefault="004C0E29" w:rsidP="004C0E29">
      <w:r>
        <w:t xml:space="preserve">After </w:t>
      </w:r>
      <w:r w:rsidR="000D01EE">
        <w:t>IDCM completes</w:t>
      </w:r>
      <w:r w:rsidR="00D7370C">
        <w:t xml:space="preserve"> the whole</w:t>
      </w:r>
      <w:r w:rsidR="000D01EE">
        <w:t xml:space="preserve"> copy process</w:t>
      </w:r>
      <w:r>
        <w:t>, IDCM should feedback below command result:</w:t>
      </w:r>
    </w:p>
    <w:p w14:paraId="6C7A3C06" w14:textId="4DF953EE" w:rsidR="004C0E29" w:rsidRDefault="004C0E29" w:rsidP="004C0E29">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EE4581" w:rsidRPr="00405D0C">
        <w:rPr>
          <w:rFonts w:ascii="Arial" w:hAnsi="Arial"/>
          <w:i/>
          <w:iCs/>
        </w:rPr>
        <w:t>TF Card Copy</w:t>
      </w:r>
    </w:p>
    <w:p w14:paraId="285D9E27" w14:textId="77777777" w:rsidR="004C0E29" w:rsidRDefault="004C0E29" w:rsidP="004C0E29">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2A890E45" w14:textId="229855B0" w:rsidR="004C0E29" w:rsidRDefault="004C0E29" w:rsidP="004C0E29">
      <w:r w:rsidRPr="00EE3934">
        <w:rPr>
          <w:highlight w:val="yellow"/>
        </w:rPr>
        <w:t xml:space="preserve">If </w:t>
      </w:r>
      <w:r w:rsidRPr="00EE3934">
        <w:rPr>
          <w:i/>
          <w:iCs/>
          <w:highlight w:val="yellow"/>
        </w:rPr>
        <w:t xml:space="preserve">Execution </w:t>
      </w:r>
      <w:commentRangeStart w:id="262"/>
      <w:r w:rsidRPr="00EE3934">
        <w:rPr>
          <w:i/>
          <w:iCs/>
          <w:highlight w:val="yellow"/>
        </w:rPr>
        <w:t>Succeed</w:t>
      </w:r>
      <w:commentRangeEnd w:id="262"/>
      <w:r>
        <w:rPr>
          <w:rStyle w:val="CommentReference"/>
          <w:rFonts w:ascii="Times New Roman" w:hAnsi="Times New Roman"/>
        </w:rPr>
        <w:commentReference w:id="262"/>
      </w:r>
      <w:r>
        <w:t>, IDCM should update below information to APIM:</w:t>
      </w:r>
    </w:p>
    <w:p w14:paraId="0CA71C18" w14:textId="77777777" w:rsidR="0041611D" w:rsidRDefault="0041611D" w:rsidP="0041611D">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File Copy</w:t>
      </w:r>
    </w:p>
    <w:p w14:paraId="01ED8396" w14:textId="77777777" w:rsidR="0041611D" w:rsidRPr="00BE41DA" w:rsidRDefault="0041611D" w:rsidP="0041611D">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Total files number which are selected to copy in Edit Mode</w:t>
      </w:r>
    </w:p>
    <w:p w14:paraId="0FDDD42E" w14:textId="18A8257F" w:rsidR="0041611D" w:rsidRDefault="0041611D" w:rsidP="0041611D">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sidR="00535ABF">
        <w:rPr>
          <w:rFonts w:ascii="Arial" w:hAnsi="Arial"/>
          <w:i/>
          <w:iCs/>
        </w:rPr>
        <w:t>Total Files Selected</w:t>
      </w:r>
    </w:p>
    <w:p w14:paraId="4C21B584" w14:textId="025E9AED" w:rsidR="0041611D" w:rsidRPr="00103A3A" w:rsidRDefault="0041611D" w:rsidP="0041611D">
      <w:pPr>
        <w:pStyle w:val="ListParagraph"/>
        <w:numPr>
          <w:ilvl w:val="0"/>
          <w:numId w:val="15"/>
        </w:numPr>
        <w:rPr>
          <w:rFonts w:ascii="Arial" w:hAnsi="Arial"/>
          <w:i/>
          <w:iCs/>
        </w:rPr>
      </w:pPr>
      <w:r>
        <w:rPr>
          <w:rFonts w:ascii="Arial" w:hAnsi="Arial"/>
          <w:i/>
          <w:iCs/>
        </w:rPr>
        <w:lastRenderedPageBreak/>
        <w:t>Operation Progress</w:t>
      </w:r>
      <w:r w:rsidRPr="0052388B">
        <w:rPr>
          <w:rFonts w:ascii="Arial" w:hAnsi="Arial"/>
          <w:i/>
          <w:iCs/>
        </w:rPr>
        <w:t xml:space="preserve"> == </w:t>
      </w:r>
      <w:r w:rsidR="006E3E35">
        <w:rPr>
          <w:rFonts w:ascii="Arial" w:hAnsi="Arial"/>
          <w:i/>
          <w:iCs/>
        </w:rPr>
        <w:t>0x64(100%)</w:t>
      </w:r>
    </w:p>
    <w:p w14:paraId="473B4C3B" w14:textId="77777777" w:rsidR="004C0E29" w:rsidRDefault="004C0E29" w:rsidP="004C0E29">
      <w:r>
        <w:t>APIM HMI control:</w:t>
      </w:r>
    </w:p>
    <w:p w14:paraId="768A4F40" w14:textId="3AA76DB1" w:rsidR="009F50DA" w:rsidRPr="003E1019" w:rsidRDefault="009F50DA" w:rsidP="009F50DA">
      <w:pPr>
        <w:pStyle w:val="ListParagraph"/>
        <w:numPr>
          <w:ilvl w:val="0"/>
          <w:numId w:val="29"/>
        </w:numPr>
        <w:rPr>
          <w:rFonts w:ascii="Arial" w:hAnsi="Arial"/>
        </w:rPr>
      </w:pPr>
      <w:r>
        <w:rPr>
          <w:rFonts w:ascii="Arial" w:hAnsi="Arial"/>
        </w:rPr>
        <w:t>T</w:t>
      </w:r>
      <w:r w:rsidRPr="0024603B">
        <w:rPr>
          <w:rFonts w:ascii="Arial" w:hAnsi="Arial"/>
        </w:rPr>
        <w:t xml:space="preserve">he DVR status icon on APIM </w:t>
      </w:r>
      <w:r>
        <w:rPr>
          <w:rFonts w:ascii="Arial" w:hAnsi="Arial"/>
        </w:rPr>
        <w:t xml:space="preserve">status bar </w:t>
      </w:r>
      <w:r w:rsidRPr="0024603B">
        <w:rPr>
          <w:rFonts w:ascii="Arial" w:hAnsi="Arial"/>
        </w:rPr>
        <w:t xml:space="preserve">should be set to </w:t>
      </w:r>
      <w:r>
        <w:rPr>
          <w:rFonts w:ascii="Arial" w:hAnsi="Arial"/>
        </w:rPr>
        <w:t>previous</w:t>
      </w:r>
      <w:r w:rsidRPr="0024603B">
        <w:rPr>
          <w:rFonts w:ascii="Arial" w:hAnsi="Arial"/>
        </w:rPr>
        <w:t xml:space="preserve"> status</w:t>
      </w:r>
      <w:r>
        <w:rPr>
          <w:rFonts w:ascii="Arial" w:hAnsi="Arial"/>
        </w:rPr>
        <w:t>.</w:t>
      </w:r>
      <w:r w:rsidRPr="00850DC8">
        <w:rPr>
          <w:noProof/>
        </w:rPr>
        <w:t xml:space="preserve"> </w:t>
      </w:r>
    </w:p>
    <w:p w14:paraId="6663E9E3" w14:textId="06F3B54D" w:rsidR="0007215E" w:rsidRDefault="0007215E" w:rsidP="0007215E">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sidR="00C87D7D">
        <w:rPr>
          <w:rFonts w:ascii="Arial" w:hAnsi="Arial"/>
        </w:rPr>
        <w:t>, also need to highlight how many files copied to TF card successfully:</w:t>
      </w:r>
    </w:p>
    <w:p w14:paraId="461767C2" w14:textId="78430685" w:rsidR="00C87D7D" w:rsidRPr="00C87D7D" w:rsidRDefault="002865EE" w:rsidP="002865EE">
      <w:pPr>
        <w:jc w:val="center"/>
      </w:pPr>
      <w:r>
        <w:rPr>
          <w:noProof/>
        </w:rPr>
        <w:drawing>
          <wp:inline distT="0" distB="0" distL="0" distR="0" wp14:anchorId="3E5E1B8C" wp14:editId="0CF2F8B1">
            <wp:extent cx="1345721" cy="283736"/>
            <wp:effectExtent l="0" t="0" r="698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4659" cy="285620"/>
                    </a:xfrm>
                    <a:prstGeom prst="rect">
                      <a:avLst/>
                    </a:prstGeom>
                  </pic:spPr>
                </pic:pic>
              </a:graphicData>
            </a:graphic>
          </wp:inline>
        </w:drawing>
      </w:r>
    </w:p>
    <w:p w14:paraId="221090B8" w14:textId="630CE9C8" w:rsidR="0007215E" w:rsidRDefault="0007215E" w:rsidP="0007215E">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sidR="0038652C">
        <w:rPr>
          <w:rFonts w:ascii="Arial" w:hAnsi="Arial"/>
          <w:lang w:eastAsia="zh-CN"/>
        </w:rPr>
        <w:t>, also need to highlight</w:t>
      </w:r>
      <w:r w:rsidR="00E30C8F">
        <w:rPr>
          <w:rFonts w:ascii="Arial" w:hAnsi="Arial"/>
          <w:lang w:eastAsia="zh-CN"/>
        </w:rPr>
        <w:t xml:space="preserve"> how many files failed to copy:</w:t>
      </w:r>
    </w:p>
    <w:p w14:paraId="17C5E732" w14:textId="22EA7408" w:rsidR="004C0E29" w:rsidRPr="00E30C8F" w:rsidRDefault="000311F5" w:rsidP="00E30C8F">
      <w:pPr>
        <w:jc w:val="center"/>
      </w:pPr>
      <w:r>
        <w:rPr>
          <w:noProof/>
        </w:rPr>
        <w:drawing>
          <wp:inline distT="0" distB="0" distL="0" distR="0" wp14:anchorId="17721194" wp14:editId="0C679687">
            <wp:extent cx="1397479" cy="2717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24651" cy="277015"/>
                    </a:xfrm>
                    <a:prstGeom prst="rect">
                      <a:avLst/>
                    </a:prstGeom>
                  </pic:spPr>
                </pic:pic>
              </a:graphicData>
            </a:graphic>
          </wp:inline>
        </w:drawing>
      </w:r>
    </w:p>
    <w:p w14:paraId="48DBD583" w14:textId="2474ED23" w:rsidR="00EC20FE" w:rsidRDefault="00EC20FE" w:rsidP="00EC20FE">
      <w:pPr>
        <w:pStyle w:val="Heading6"/>
        <w:rPr>
          <w:lang w:val="en-GB"/>
        </w:rPr>
      </w:pPr>
      <w:bookmarkStart w:id="263" w:name="_Toc122965514"/>
      <w:r>
        <w:rPr>
          <w:lang w:val="en-GB"/>
        </w:rPr>
        <w:t>Copy</w:t>
      </w:r>
      <w:r w:rsidR="00836118">
        <w:rPr>
          <w:lang w:val="en-GB"/>
        </w:rPr>
        <w:t xml:space="preserve"> </w:t>
      </w:r>
      <w:r w:rsidR="00F472B2">
        <w:rPr>
          <w:lang w:val="en-GB"/>
        </w:rPr>
        <w:t>Stop</w:t>
      </w:r>
      <w:bookmarkEnd w:id="263"/>
    </w:p>
    <w:p w14:paraId="349AE891" w14:textId="57BD9F80" w:rsidR="00EC20FE" w:rsidRDefault="003F53E5" w:rsidP="00EC20FE">
      <w:r>
        <w:rPr>
          <w:lang w:val="en-GB"/>
        </w:rPr>
        <w:t>Customer could stop copy process by press the “cancellation” button</w:t>
      </w:r>
      <w:r w:rsidR="00EC20FE">
        <w:t xml:space="preserve">, APIM shall </w:t>
      </w:r>
      <w:r>
        <w:t>send</w:t>
      </w:r>
      <w:r w:rsidR="00EC20FE">
        <w:t xml:space="preserve"> below m</w:t>
      </w:r>
      <w:r>
        <w:t xml:space="preserve">essage to </w:t>
      </w:r>
      <w:r w:rsidR="00D45FBA">
        <w:t>IDCM</w:t>
      </w:r>
      <w:r w:rsidR="00EC20FE">
        <w:t>:</w:t>
      </w:r>
    </w:p>
    <w:p w14:paraId="35D8E4AF" w14:textId="77777777" w:rsidR="00EC20FE" w:rsidRDefault="00EC20FE" w:rsidP="00EC20FE">
      <w:pPr>
        <w:pStyle w:val="ListParagraph"/>
        <w:numPr>
          <w:ilvl w:val="0"/>
          <w:numId w:val="16"/>
        </w:numPr>
        <w:rPr>
          <w:rFonts w:ascii="Arial" w:hAnsi="Arial"/>
          <w:i/>
          <w:iCs/>
        </w:rPr>
      </w:pPr>
      <w:r w:rsidRPr="00536B33">
        <w:rPr>
          <w:rFonts w:ascii="Arial" w:hAnsi="Arial"/>
          <w:i/>
          <w:iCs/>
        </w:rPr>
        <w:t xml:space="preserve">HMI Command == </w:t>
      </w:r>
      <w:r w:rsidRPr="00111401">
        <w:rPr>
          <w:rFonts w:ascii="Arial" w:hAnsi="Arial"/>
          <w:i/>
          <w:iCs/>
        </w:rPr>
        <w:t>TF Card Copy Stop</w:t>
      </w:r>
    </w:p>
    <w:p w14:paraId="0996DD96" w14:textId="77777777" w:rsidR="006626B3" w:rsidRDefault="006626B3" w:rsidP="0087278B"/>
    <w:p w14:paraId="0AA6EF3A" w14:textId="4DB3E64C" w:rsidR="0087278B" w:rsidRDefault="0087278B" w:rsidP="0087278B">
      <w:r>
        <w:t>Command Reception:</w:t>
      </w:r>
    </w:p>
    <w:p w14:paraId="4134458F" w14:textId="77777777" w:rsidR="0087278B" w:rsidRDefault="0087278B" w:rsidP="0087278B">
      <w:r>
        <w:t>O</w:t>
      </w:r>
      <w:r>
        <w:rPr>
          <w:rFonts w:hint="eastAsia"/>
          <w:lang w:eastAsia="zh-CN"/>
        </w:rPr>
        <w:t>nce</w:t>
      </w:r>
      <w:r>
        <w:t xml:space="preserve"> IDCM receives the command, should response below msg:</w:t>
      </w:r>
    </w:p>
    <w:p w14:paraId="0D5D4F5A" w14:textId="4BE37DC0" w:rsidR="0087278B" w:rsidRDefault="0087278B" w:rsidP="0087278B">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TF Card Copy</w:t>
      </w:r>
      <w:r w:rsidR="00094FE9">
        <w:rPr>
          <w:rFonts w:ascii="Arial" w:hAnsi="Arial"/>
          <w:i/>
          <w:iCs/>
        </w:rPr>
        <w:t xml:space="preserve"> Stop</w:t>
      </w:r>
    </w:p>
    <w:p w14:paraId="4FB9DF59" w14:textId="28BA4741" w:rsidR="0087278B" w:rsidRDefault="0087278B" w:rsidP="0087278B">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47F644A2" w14:textId="77777777" w:rsidR="006626B3" w:rsidRDefault="006626B3" w:rsidP="007C760E"/>
    <w:p w14:paraId="4197F7AD" w14:textId="6A5B3467" w:rsidR="007C760E" w:rsidRDefault="007C760E" w:rsidP="007C760E">
      <w:r>
        <w:t>Command Execution:</w:t>
      </w:r>
    </w:p>
    <w:p w14:paraId="7E058C53" w14:textId="314B0806" w:rsidR="007C760E" w:rsidRDefault="007C760E" w:rsidP="007C760E">
      <w:r>
        <w:t xml:space="preserve">After IDCM </w:t>
      </w:r>
      <w:r w:rsidR="00C44C83">
        <w:t>stops the copy process</w:t>
      </w:r>
      <w:r>
        <w:t>, IDCM should feedback below command result:</w:t>
      </w:r>
    </w:p>
    <w:p w14:paraId="35E53C3F" w14:textId="6BFD21AF" w:rsidR="007C760E" w:rsidRDefault="007C760E" w:rsidP="007C760E">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TF Card Copy</w:t>
      </w:r>
      <w:r w:rsidR="00DC704D">
        <w:rPr>
          <w:rFonts w:ascii="Arial" w:hAnsi="Arial"/>
          <w:i/>
          <w:iCs/>
        </w:rPr>
        <w:t xml:space="preserve"> Stop</w:t>
      </w:r>
    </w:p>
    <w:p w14:paraId="36450C89" w14:textId="77777777" w:rsidR="007C760E" w:rsidRDefault="007C760E" w:rsidP="007C760E">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11FEC0D5" w14:textId="30C6D696" w:rsidR="007C760E" w:rsidRDefault="007C760E" w:rsidP="007C760E">
      <w:r w:rsidRPr="00EE3934">
        <w:rPr>
          <w:highlight w:val="yellow"/>
        </w:rPr>
        <w:t xml:space="preserve">If </w:t>
      </w:r>
      <w:r w:rsidRPr="00EE3934">
        <w:rPr>
          <w:i/>
          <w:iCs/>
          <w:highlight w:val="yellow"/>
        </w:rPr>
        <w:t xml:space="preserve">Execution </w:t>
      </w:r>
      <w:commentRangeStart w:id="264"/>
      <w:r w:rsidRPr="00EE3934">
        <w:rPr>
          <w:i/>
          <w:iCs/>
          <w:highlight w:val="yellow"/>
        </w:rPr>
        <w:t>Succeed</w:t>
      </w:r>
      <w:commentRangeEnd w:id="264"/>
      <w:r>
        <w:rPr>
          <w:rStyle w:val="CommentReference"/>
          <w:rFonts w:ascii="Times New Roman" w:hAnsi="Times New Roman"/>
        </w:rPr>
        <w:commentReference w:id="264"/>
      </w:r>
      <w:r>
        <w:t>, IDCM should update below information to APIM:</w:t>
      </w:r>
    </w:p>
    <w:p w14:paraId="753875C8" w14:textId="77777777" w:rsidR="007C760E" w:rsidRDefault="007C760E" w:rsidP="007C760E">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File Copy</w:t>
      </w:r>
    </w:p>
    <w:p w14:paraId="1BB3D7C5" w14:textId="77777777" w:rsidR="00AF78FF" w:rsidRPr="00BE41DA" w:rsidRDefault="00AF78FF" w:rsidP="00AF78FF">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Total files number which are selected to copy in Edit Mode</w:t>
      </w:r>
    </w:p>
    <w:p w14:paraId="5D696756" w14:textId="77777777" w:rsidR="00AF78FF" w:rsidRDefault="00AF78FF" w:rsidP="00AF78FF">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Pr>
          <w:rFonts w:ascii="Arial" w:hAnsi="Arial"/>
          <w:i/>
          <w:iCs/>
        </w:rPr>
        <w:t>Files number which are already copied to TF card successfully</w:t>
      </w:r>
    </w:p>
    <w:p w14:paraId="2FAE2A5E" w14:textId="4596642E" w:rsidR="00AF78FF" w:rsidRPr="00103A3A" w:rsidRDefault="00AF78FF" w:rsidP="00AF78FF">
      <w:pPr>
        <w:pStyle w:val="ListParagraph"/>
        <w:numPr>
          <w:ilvl w:val="0"/>
          <w:numId w:val="15"/>
        </w:numPr>
        <w:rPr>
          <w:rFonts w:ascii="Arial" w:hAnsi="Arial"/>
          <w:i/>
          <w:iCs/>
        </w:rPr>
      </w:pPr>
      <w:r>
        <w:rPr>
          <w:rFonts w:ascii="Arial" w:hAnsi="Arial"/>
          <w:i/>
          <w:iCs/>
        </w:rPr>
        <w:t>Operation Progress</w:t>
      </w:r>
      <w:r w:rsidRPr="0052388B">
        <w:rPr>
          <w:rFonts w:ascii="Arial" w:hAnsi="Arial"/>
          <w:i/>
          <w:iCs/>
        </w:rPr>
        <w:t xml:space="preserve"> == </w:t>
      </w:r>
      <w:r>
        <w:rPr>
          <w:rFonts w:ascii="Arial" w:hAnsi="Arial"/>
          <w:i/>
          <w:iCs/>
        </w:rPr>
        <w:t xml:space="preserve">Files </w:t>
      </w:r>
      <w:r w:rsidR="00F8463F">
        <w:rPr>
          <w:rFonts w:ascii="Arial" w:hAnsi="Arial"/>
          <w:i/>
          <w:iCs/>
        </w:rPr>
        <w:t>copying</w:t>
      </w:r>
      <w:r w:rsidR="00364E64">
        <w:rPr>
          <w:rFonts w:ascii="Arial" w:hAnsi="Arial"/>
          <w:i/>
          <w:iCs/>
        </w:rPr>
        <w:t xml:space="preserve"> progress</w:t>
      </w:r>
    </w:p>
    <w:p w14:paraId="3EA54B67" w14:textId="77777777" w:rsidR="007C760E" w:rsidRDefault="007C760E" w:rsidP="007C760E">
      <w:r>
        <w:t>APIM HMI control:</w:t>
      </w:r>
    </w:p>
    <w:p w14:paraId="7DAD9329" w14:textId="77777777" w:rsidR="00981D49" w:rsidRPr="003E1019" w:rsidRDefault="00981D49" w:rsidP="00981D49">
      <w:pPr>
        <w:pStyle w:val="ListParagraph"/>
        <w:numPr>
          <w:ilvl w:val="0"/>
          <w:numId w:val="29"/>
        </w:numPr>
        <w:rPr>
          <w:rFonts w:ascii="Arial" w:hAnsi="Arial"/>
        </w:rPr>
      </w:pPr>
      <w:r>
        <w:rPr>
          <w:rFonts w:ascii="Arial" w:hAnsi="Arial"/>
        </w:rPr>
        <w:t>T</w:t>
      </w:r>
      <w:r w:rsidRPr="0024603B">
        <w:rPr>
          <w:rFonts w:ascii="Arial" w:hAnsi="Arial"/>
        </w:rPr>
        <w:t xml:space="preserve">he DVR status icon on APIM </w:t>
      </w:r>
      <w:r>
        <w:rPr>
          <w:rFonts w:ascii="Arial" w:hAnsi="Arial"/>
        </w:rPr>
        <w:t xml:space="preserve">status bar </w:t>
      </w:r>
      <w:r w:rsidRPr="0024603B">
        <w:rPr>
          <w:rFonts w:ascii="Arial" w:hAnsi="Arial"/>
        </w:rPr>
        <w:t xml:space="preserve">should be set to </w:t>
      </w:r>
      <w:r>
        <w:rPr>
          <w:rFonts w:ascii="Arial" w:hAnsi="Arial"/>
        </w:rPr>
        <w:t>previous</w:t>
      </w:r>
      <w:r w:rsidRPr="0024603B">
        <w:rPr>
          <w:rFonts w:ascii="Arial" w:hAnsi="Arial"/>
        </w:rPr>
        <w:t xml:space="preserve"> status</w:t>
      </w:r>
      <w:r>
        <w:rPr>
          <w:rFonts w:ascii="Arial" w:hAnsi="Arial"/>
        </w:rPr>
        <w:t>.</w:t>
      </w:r>
      <w:r w:rsidRPr="00850DC8">
        <w:rPr>
          <w:noProof/>
        </w:rPr>
        <w:t xml:space="preserve"> </w:t>
      </w:r>
    </w:p>
    <w:p w14:paraId="664A931F" w14:textId="498E2E48" w:rsidR="007C760E" w:rsidRDefault="007C760E" w:rsidP="007C760E">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Pr>
          <w:rFonts w:ascii="Arial" w:hAnsi="Arial"/>
        </w:rPr>
        <w:t>, also need to highlight how many files copied to TF card successfully:</w:t>
      </w:r>
    </w:p>
    <w:p w14:paraId="55FAEAE5" w14:textId="531BCB8C" w:rsidR="007C760E" w:rsidRDefault="007C760E" w:rsidP="007C760E">
      <w:pPr>
        <w:jc w:val="center"/>
      </w:pPr>
      <w:r>
        <w:rPr>
          <w:noProof/>
        </w:rPr>
        <w:drawing>
          <wp:inline distT="0" distB="0" distL="0" distR="0" wp14:anchorId="3A5A1716" wp14:editId="2D34778B">
            <wp:extent cx="1345721" cy="283736"/>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54659" cy="285620"/>
                    </a:xfrm>
                    <a:prstGeom prst="rect">
                      <a:avLst/>
                    </a:prstGeom>
                  </pic:spPr>
                </pic:pic>
              </a:graphicData>
            </a:graphic>
          </wp:inline>
        </w:drawing>
      </w:r>
    </w:p>
    <w:p w14:paraId="18F2124E" w14:textId="78311E16" w:rsidR="00940F77" w:rsidRPr="00881A38" w:rsidRDefault="00940F77" w:rsidP="00940F77">
      <w:r w:rsidRPr="00E613AE">
        <w:rPr>
          <w:highlight w:val="yellow"/>
        </w:rPr>
        <w:t xml:space="preserve">If customer stops </w:t>
      </w:r>
      <w:r w:rsidR="006E6945">
        <w:rPr>
          <w:highlight w:val="yellow"/>
        </w:rPr>
        <w:t>copy process</w:t>
      </w:r>
      <w:r w:rsidRPr="00E613AE">
        <w:rPr>
          <w:highlight w:val="yellow"/>
        </w:rPr>
        <w:t xml:space="preserve"> manually, IDCM does not need to feedback </w:t>
      </w:r>
      <w:r w:rsidR="006E6945" w:rsidRPr="006215C5">
        <w:rPr>
          <w:highlight w:val="yellow"/>
        </w:rPr>
        <w:t xml:space="preserve">TF Card Copy </w:t>
      </w:r>
      <w:r w:rsidRPr="00E613AE">
        <w:rPr>
          <w:highlight w:val="yellow"/>
        </w:rPr>
        <w:t>command execution result anymore.</w:t>
      </w:r>
    </w:p>
    <w:p w14:paraId="0705369A" w14:textId="652A3500" w:rsidR="005D1787" w:rsidRDefault="00094431" w:rsidP="005D1787">
      <w:pPr>
        <w:pStyle w:val="Heading6"/>
        <w:rPr>
          <w:lang w:val="en-GB"/>
        </w:rPr>
      </w:pPr>
      <w:bookmarkStart w:id="265" w:name="_Toc122965515"/>
      <w:r>
        <w:rPr>
          <w:lang w:val="en-GB"/>
        </w:rPr>
        <w:t>TF Card Memory Full</w:t>
      </w:r>
      <w:bookmarkEnd w:id="265"/>
    </w:p>
    <w:p w14:paraId="1F403C09" w14:textId="7B06E487" w:rsidR="001B0243" w:rsidRDefault="00444B94" w:rsidP="001B0243">
      <w:pPr>
        <w:rPr>
          <w:lang w:val="en-GB"/>
        </w:rPr>
      </w:pPr>
      <w:r>
        <w:rPr>
          <w:lang w:val="en-GB"/>
        </w:rPr>
        <w:t xml:space="preserve">IDCM should keep monitoring the TF card memory status to confirm if enough space to continue the copy operation, </w:t>
      </w:r>
      <w:r w:rsidR="00DE01E7">
        <w:rPr>
          <w:lang w:val="en-GB"/>
        </w:rPr>
        <w:t>if TF memory full, IDCM should feedback below message to APIM</w:t>
      </w:r>
      <w:r w:rsidR="00C84E62">
        <w:rPr>
          <w:lang w:val="en-GB"/>
        </w:rPr>
        <w:t xml:space="preserve"> during copying</w:t>
      </w:r>
      <w:r w:rsidR="00DE01E7">
        <w:rPr>
          <w:lang w:val="en-GB"/>
        </w:rPr>
        <w:t>:</w:t>
      </w:r>
    </w:p>
    <w:p w14:paraId="0A266A4E" w14:textId="77777777" w:rsidR="00DE01E7" w:rsidRDefault="00DE01E7" w:rsidP="00DE01E7">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TF Card Copy</w:t>
      </w:r>
    </w:p>
    <w:p w14:paraId="7EC8EA01" w14:textId="22B8F1BA" w:rsidR="00DE01E7" w:rsidRDefault="00DE01E7" w:rsidP="00DE01E7">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Pr>
          <w:rFonts w:ascii="Arial" w:hAnsi="Arial"/>
          <w:i/>
          <w:iCs/>
        </w:rPr>
        <w:t>Failed</w:t>
      </w:r>
    </w:p>
    <w:p w14:paraId="1ACE9D63" w14:textId="77777777" w:rsidR="00CF46B6" w:rsidRDefault="00CF46B6" w:rsidP="00CF46B6">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File Copy</w:t>
      </w:r>
    </w:p>
    <w:p w14:paraId="0378A3C1" w14:textId="77777777" w:rsidR="00CF46B6" w:rsidRPr="00BE41DA" w:rsidRDefault="00CF46B6" w:rsidP="00CF46B6">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Total files number which are selected to copy in Edit Mode</w:t>
      </w:r>
    </w:p>
    <w:p w14:paraId="462ECCD9" w14:textId="77777777" w:rsidR="00CF46B6" w:rsidRDefault="00CF46B6" w:rsidP="00CF46B6">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Pr>
          <w:rFonts w:ascii="Arial" w:hAnsi="Arial"/>
          <w:i/>
          <w:iCs/>
        </w:rPr>
        <w:t>Files number which are already copied to TF card successfully</w:t>
      </w:r>
    </w:p>
    <w:p w14:paraId="0C758158" w14:textId="5837D71D" w:rsidR="00CF46B6" w:rsidRPr="00103A3A" w:rsidRDefault="00CF46B6" w:rsidP="00CF46B6">
      <w:pPr>
        <w:pStyle w:val="ListParagraph"/>
        <w:numPr>
          <w:ilvl w:val="0"/>
          <w:numId w:val="15"/>
        </w:numPr>
        <w:rPr>
          <w:rFonts w:ascii="Arial" w:hAnsi="Arial"/>
          <w:i/>
          <w:iCs/>
        </w:rPr>
      </w:pPr>
      <w:r>
        <w:rPr>
          <w:rFonts w:ascii="Arial" w:hAnsi="Arial"/>
          <w:i/>
          <w:iCs/>
        </w:rPr>
        <w:t>Operation Progress</w:t>
      </w:r>
      <w:r w:rsidRPr="0052388B">
        <w:rPr>
          <w:rFonts w:ascii="Arial" w:hAnsi="Arial"/>
          <w:i/>
          <w:iCs/>
        </w:rPr>
        <w:t xml:space="preserve"> == </w:t>
      </w:r>
      <w:r>
        <w:rPr>
          <w:rFonts w:ascii="Arial" w:hAnsi="Arial"/>
          <w:i/>
          <w:iCs/>
        </w:rPr>
        <w:t xml:space="preserve">Files </w:t>
      </w:r>
      <w:r w:rsidR="00F8463F">
        <w:rPr>
          <w:rFonts w:ascii="Arial" w:hAnsi="Arial"/>
          <w:i/>
          <w:iCs/>
        </w:rPr>
        <w:t>copying</w:t>
      </w:r>
      <w:r w:rsidR="00D77B01">
        <w:rPr>
          <w:rFonts w:ascii="Arial" w:hAnsi="Arial"/>
          <w:i/>
          <w:iCs/>
        </w:rPr>
        <w:t xml:space="preserve"> progress</w:t>
      </w:r>
    </w:p>
    <w:p w14:paraId="716FD6F4" w14:textId="3EA6B262" w:rsidR="005655FD" w:rsidRDefault="0051024D" w:rsidP="00DE01E7">
      <w:pPr>
        <w:pStyle w:val="ListParagraph"/>
        <w:numPr>
          <w:ilvl w:val="0"/>
          <w:numId w:val="15"/>
        </w:numPr>
        <w:rPr>
          <w:rFonts w:ascii="Arial" w:hAnsi="Arial"/>
          <w:i/>
          <w:iCs/>
        </w:rPr>
      </w:pPr>
      <w:r>
        <w:rPr>
          <w:rFonts w:ascii="Arial" w:hAnsi="Arial"/>
          <w:i/>
          <w:iCs/>
        </w:rPr>
        <w:t>TF Card Status</w:t>
      </w:r>
      <w:r w:rsidR="00D40D8F">
        <w:rPr>
          <w:rFonts w:ascii="Arial" w:hAnsi="Arial"/>
          <w:i/>
          <w:iCs/>
        </w:rPr>
        <w:t xml:space="preserve"> == </w:t>
      </w:r>
      <w:r w:rsidR="000766E8">
        <w:rPr>
          <w:rFonts w:ascii="Arial" w:hAnsi="Arial"/>
          <w:i/>
          <w:iCs/>
        </w:rPr>
        <w:t>TF Full</w:t>
      </w:r>
    </w:p>
    <w:p w14:paraId="2EA5AD86" w14:textId="77777777" w:rsidR="002F4BCA" w:rsidRPr="002F4BCA" w:rsidRDefault="002F4BCA" w:rsidP="002F4BCA">
      <w:pPr>
        <w:rPr>
          <w:lang w:val="en-GB"/>
        </w:rPr>
      </w:pPr>
      <w:r w:rsidRPr="002F4BCA">
        <w:rPr>
          <w:lang w:val="en-GB"/>
        </w:rPr>
        <w:t>APIM HMI control:</w:t>
      </w:r>
    </w:p>
    <w:p w14:paraId="2DAF1A4A" w14:textId="73D93A41" w:rsidR="00D926E6" w:rsidRPr="00D926E6" w:rsidRDefault="00151FC2" w:rsidP="00D926E6">
      <w:pPr>
        <w:pStyle w:val="ListParagraph"/>
        <w:numPr>
          <w:ilvl w:val="0"/>
          <w:numId w:val="42"/>
        </w:numPr>
        <w:ind w:left="720"/>
        <w:rPr>
          <w:rFonts w:ascii="Arial" w:hAnsi="Arial"/>
        </w:rPr>
      </w:pPr>
      <w:r w:rsidRPr="00D926E6">
        <w:rPr>
          <w:rFonts w:ascii="Arial" w:hAnsi="Arial"/>
        </w:rPr>
        <w:t xml:space="preserve">APIM should give reminder to customer, also need to highlight how many files </w:t>
      </w:r>
      <w:r w:rsidR="006A7339" w:rsidRPr="00D926E6">
        <w:rPr>
          <w:rFonts w:ascii="Arial" w:hAnsi="Arial"/>
        </w:rPr>
        <w:t xml:space="preserve">failed to </w:t>
      </w:r>
      <w:r w:rsidRPr="00D926E6">
        <w:rPr>
          <w:rFonts w:ascii="Arial" w:hAnsi="Arial"/>
        </w:rPr>
        <w:t>cop</w:t>
      </w:r>
      <w:r w:rsidR="006A7339" w:rsidRPr="00D926E6">
        <w:rPr>
          <w:rFonts w:ascii="Arial" w:hAnsi="Arial"/>
        </w:rPr>
        <w:t>y</w:t>
      </w:r>
      <w:r w:rsidRPr="00D926E6">
        <w:rPr>
          <w:rFonts w:ascii="Arial" w:hAnsi="Arial"/>
        </w:rPr>
        <w:t xml:space="preserve"> to TF car</w:t>
      </w:r>
      <w:r w:rsidR="00CA5F1E">
        <w:rPr>
          <w:rFonts w:ascii="Arial" w:hAnsi="Arial"/>
        </w:rPr>
        <w:t>d.</w:t>
      </w:r>
    </w:p>
    <w:p w14:paraId="7C8DDFBA" w14:textId="69CCE3F8" w:rsidR="00D926E6" w:rsidRDefault="00D926E6" w:rsidP="00D926E6">
      <w:pPr>
        <w:pStyle w:val="ListParagraph"/>
        <w:jc w:val="center"/>
        <w:rPr>
          <w:rFonts w:ascii="Arial" w:hAnsi="Arial"/>
        </w:rPr>
      </w:pPr>
      <w:r>
        <w:rPr>
          <w:noProof/>
        </w:rPr>
        <w:lastRenderedPageBreak/>
        <w:drawing>
          <wp:inline distT="0" distB="0" distL="0" distR="0" wp14:anchorId="7452959B" wp14:editId="6EEE32B1">
            <wp:extent cx="2337758" cy="1181013"/>
            <wp:effectExtent l="0" t="0" r="571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49466" cy="1186928"/>
                    </a:xfrm>
                    <a:prstGeom prst="rect">
                      <a:avLst/>
                    </a:prstGeom>
                  </pic:spPr>
                </pic:pic>
              </a:graphicData>
            </a:graphic>
          </wp:inline>
        </w:drawing>
      </w:r>
    </w:p>
    <w:p w14:paraId="7B9AFD83" w14:textId="0C8DC054" w:rsidR="005D2548" w:rsidRPr="00D926E6" w:rsidRDefault="002F7612" w:rsidP="00D926E6">
      <w:pPr>
        <w:pStyle w:val="ListParagraph"/>
        <w:numPr>
          <w:ilvl w:val="0"/>
          <w:numId w:val="41"/>
        </w:numPr>
        <w:ind w:left="720"/>
        <w:rPr>
          <w:rFonts w:ascii="Arial" w:hAnsi="Arial"/>
        </w:rPr>
      </w:pPr>
      <w:r>
        <w:rPr>
          <w:rFonts w:ascii="Arial" w:hAnsi="Arial"/>
        </w:rPr>
        <w:t xml:space="preserve">Then APIM should stop the copy process and go back to playback list page. </w:t>
      </w:r>
    </w:p>
    <w:p w14:paraId="5E3E78B8" w14:textId="7099C425" w:rsidR="00E87F30" w:rsidRDefault="00E87F30" w:rsidP="005D1787">
      <w:pPr>
        <w:pStyle w:val="Heading6"/>
        <w:rPr>
          <w:lang w:val="en-GB"/>
        </w:rPr>
      </w:pPr>
      <w:bookmarkStart w:id="266" w:name="_Toc122965516"/>
      <w:r>
        <w:rPr>
          <w:lang w:val="en-GB"/>
        </w:rPr>
        <w:t>Smart Copy</w:t>
      </w:r>
      <w:bookmarkEnd w:id="266"/>
    </w:p>
    <w:p w14:paraId="2D7CD454" w14:textId="77777777" w:rsidR="00956E61" w:rsidRDefault="00C86744" w:rsidP="00C86744">
      <w:pPr>
        <w:rPr>
          <w:lang w:val="en-GB"/>
        </w:rPr>
      </w:pPr>
      <w:r>
        <w:rPr>
          <w:lang w:val="en-GB"/>
        </w:rPr>
        <w:t xml:space="preserve">Refer to </w:t>
      </w:r>
      <w:r w:rsidR="00B457C5">
        <w:rPr>
          <w:lang w:val="en-GB"/>
        </w:rPr>
        <w:t>“Copy Start</w:t>
      </w:r>
      <w:proofErr w:type="gramStart"/>
      <w:r w:rsidR="00B457C5">
        <w:rPr>
          <w:lang w:val="en-GB"/>
        </w:rPr>
        <w:t>” ,</w:t>
      </w:r>
      <w:proofErr w:type="gramEnd"/>
      <w:r w:rsidR="00B457C5">
        <w:rPr>
          <w:lang w:val="en-GB"/>
        </w:rPr>
        <w:t xml:space="preserve"> “Copy End” , “Copy Stop” and “TF Card Memory Full” sections for </w:t>
      </w:r>
      <w:r w:rsidR="0017520F">
        <w:rPr>
          <w:lang w:val="en-GB"/>
        </w:rPr>
        <w:t>Smart Copy function implementation</w:t>
      </w:r>
      <w:r w:rsidR="00956E61">
        <w:rPr>
          <w:lang w:val="en-GB"/>
        </w:rPr>
        <w:t>.</w:t>
      </w:r>
    </w:p>
    <w:p w14:paraId="2B45E299" w14:textId="13668078" w:rsidR="004F1C79" w:rsidRDefault="00CD1EB1" w:rsidP="00C86744">
      <w:pPr>
        <w:rPr>
          <w:lang w:val="en-GB" w:eastAsia="zh-CN"/>
        </w:rPr>
      </w:pPr>
      <w:r>
        <w:rPr>
          <w:lang w:val="en-GB"/>
        </w:rPr>
        <w:t>The</w:t>
      </w:r>
      <w:r w:rsidR="0017520F">
        <w:rPr>
          <w:lang w:val="en-GB"/>
        </w:rPr>
        <w:t xml:space="preserve"> difference</w:t>
      </w:r>
      <w:r w:rsidR="00192912">
        <w:rPr>
          <w:lang w:val="en-GB"/>
        </w:rPr>
        <w:t>s</w:t>
      </w:r>
      <w:r w:rsidR="00FF53F7">
        <w:rPr>
          <w:lang w:val="en-GB"/>
        </w:rPr>
        <w:t xml:space="preserve"> of smart copy</w:t>
      </w:r>
      <w:r w:rsidR="004F1C79">
        <w:rPr>
          <w:lang w:val="en-GB" w:eastAsia="zh-CN"/>
        </w:rPr>
        <w:t>:</w:t>
      </w:r>
    </w:p>
    <w:p w14:paraId="14CA94D0" w14:textId="4D9A4FD1" w:rsidR="004F1C79" w:rsidRDefault="00D05119" w:rsidP="004F1C79">
      <w:pPr>
        <w:pStyle w:val="ListParagraph"/>
        <w:numPr>
          <w:ilvl w:val="0"/>
          <w:numId w:val="41"/>
        </w:numPr>
        <w:ind w:left="810" w:hanging="450"/>
        <w:rPr>
          <w:rFonts w:ascii="Arial" w:hAnsi="Arial"/>
        </w:rPr>
      </w:pPr>
      <w:r>
        <w:rPr>
          <w:rFonts w:ascii="Arial" w:hAnsi="Arial"/>
        </w:rPr>
        <w:t>The</w:t>
      </w:r>
      <w:r w:rsidRPr="00D05119">
        <w:rPr>
          <w:rFonts w:ascii="Arial" w:hAnsi="Arial"/>
          <w:i/>
          <w:iCs/>
        </w:rPr>
        <w:t xml:space="preserve"> </w:t>
      </w:r>
      <w:r w:rsidRPr="00536B33">
        <w:rPr>
          <w:rFonts w:ascii="Arial" w:hAnsi="Arial"/>
          <w:i/>
          <w:iCs/>
        </w:rPr>
        <w:t>HMI Command</w:t>
      </w:r>
      <w:r w:rsidR="00927481">
        <w:rPr>
          <w:rFonts w:ascii="Arial" w:hAnsi="Arial"/>
          <w:i/>
          <w:iCs/>
        </w:rPr>
        <w:t xml:space="preserve"> </w:t>
      </w:r>
      <w:r w:rsidR="00927481" w:rsidRPr="00927481">
        <w:rPr>
          <w:rFonts w:ascii="Arial" w:hAnsi="Arial"/>
        </w:rPr>
        <w:t>and</w:t>
      </w:r>
      <w:r w:rsidR="00927481">
        <w:rPr>
          <w:rFonts w:ascii="Arial" w:hAnsi="Arial"/>
          <w:i/>
          <w:iCs/>
        </w:rPr>
        <w:t xml:space="preserve"> </w:t>
      </w:r>
      <w:r w:rsidR="00927481" w:rsidRPr="00E80FDE">
        <w:rPr>
          <w:rFonts w:ascii="Arial" w:hAnsi="Arial"/>
          <w:i/>
          <w:iCs/>
        </w:rPr>
        <w:t>DVR Command Response</w:t>
      </w:r>
      <w:r w:rsidRPr="000D2101">
        <w:rPr>
          <w:rFonts w:ascii="Arial" w:hAnsi="Arial"/>
        </w:rPr>
        <w:t xml:space="preserve"> </w:t>
      </w:r>
      <w:r w:rsidR="00903E16">
        <w:rPr>
          <w:rFonts w:ascii="Arial" w:hAnsi="Arial"/>
        </w:rPr>
        <w:t>should be</w:t>
      </w:r>
      <w:r w:rsidR="000D2101">
        <w:rPr>
          <w:rFonts w:ascii="Arial" w:hAnsi="Arial"/>
          <w:i/>
          <w:iCs/>
        </w:rPr>
        <w:t xml:space="preserve"> </w:t>
      </w:r>
      <w:r>
        <w:rPr>
          <w:rFonts w:ascii="Arial" w:hAnsi="Arial"/>
          <w:i/>
          <w:iCs/>
        </w:rPr>
        <w:t>Smart Copy</w:t>
      </w:r>
      <w:r w:rsidR="0014758A">
        <w:rPr>
          <w:rFonts w:ascii="Arial" w:hAnsi="Arial"/>
          <w:i/>
          <w:iCs/>
        </w:rPr>
        <w:t>.</w:t>
      </w:r>
    </w:p>
    <w:p w14:paraId="5606A079" w14:textId="148298E4" w:rsidR="00C86744" w:rsidRPr="004F1C79" w:rsidRDefault="0017520F" w:rsidP="004F1C79">
      <w:pPr>
        <w:pStyle w:val="ListParagraph"/>
        <w:numPr>
          <w:ilvl w:val="0"/>
          <w:numId w:val="41"/>
        </w:numPr>
        <w:ind w:left="810" w:hanging="450"/>
        <w:rPr>
          <w:rFonts w:ascii="Arial" w:hAnsi="Arial"/>
        </w:rPr>
      </w:pPr>
      <w:r w:rsidRPr="004F1C79">
        <w:rPr>
          <w:rFonts w:ascii="Arial" w:hAnsi="Arial"/>
        </w:rPr>
        <w:t>Smart Copy</w:t>
      </w:r>
      <w:r w:rsidR="005519AA">
        <w:rPr>
          <w:rFonts w:ascii="Arial" w:hAnsi="Arial"/>
        </w:rPr>
        <w:t xml:space="preserve"> function</w:t>
      </w:r>
      <w:r w:rsidRPr="004F1C79">
        <w:rPr>
          <w:rFonts w:ascii="Arial" w:hAnsi="Arial"/>
        </w:rPr>
        <w:t xml:space="preserve"> will directly </w:t>
      </w:r>
      <w:r w:rsidR="00EB5944">
        <w:rPr>
          <w:rFonts w:ascii="Arial" w:hAnsi="Arial"/>
        </w:rPr>
        <w:t>copy</w:t>
      </w:r>
      <w:r w:rsidRPr="004F1C79">
        <w:rPr>
          <w:rFonts w:ascii="Arial" w:hAnsi="Arial"/>
        </w:rPr>
        <w:t xml:space="preserve"> the newest </w:t>
      </w:r>
      <w:r w:rsidR="004F5EA3" w:rsidRPr="004F1C79">
        <w:rPr>
          <w:rFonts w:ascii="Arial" w:hAnsi="Arial"/>
        </w:rPr>
        <w:t>two</w:t>
      </w:r>
      <w:r w:rsidRPr="004F1C79">
        <w:rPr>
          <w:rFonts w:ascii="Arial" w:hAnsi="Arial"/>
        </w:rPr>
        <w:t xml:space="preserve"> normal videos to TF card</w:t>
      </w:r>
      <w:r w:rsidR="00C20FBF" w:rsidRPr="004F1C79">
        <w:rPr>
          <w:rFonts w:ascii="Arial" w:hAnsi="Arial"/>
        </w:rPr>
        <w:t xml:space="preserve">, so the </w:t>
      </w:r>
      <w:r w:rsidR="00B614C5">
        <w:rPr>
          <w:rFonts w:ascii="Arial" w:hAnsi="Arial"/>
          <w:i/>
          <w:iCs/>
        </w:rPr>
        <w:t>Total Files Selected</w:t>
      </w:r>
      <w:r w:rsidR="00B614C5" w:rsidRPr="00536B33">
        <w:rPr>
          <w:rFonts w:ascii="Arial" w:hAnsi="Arial"/>
          <w:i/>
          <w:iCs/>
        </w:rPr>
        <w:t xml:space="preserve"> </w:t>
      </w:r>
      <w:r w:rsidR="005674FE">
        <w:rPr>
          <w:rFonts w:ascii="Arial" w:hAnsi="Arial"/>
        </w:rPr>
        <w:t>is</w:t>
      </w:r>
      <w:r w:rsidR="00C20FBF" w:rsidRPr="004F1C79">
        <w:rPr>
          <w:rFonts w:ascii="Arial" w:hAnsi="Arial"/>
        </w:rPr>
        <w:t xml:space="preserve"> 2.</w:t>
      </w:r>
    </w:p>
    <w:p w14:paraId="5458BC9A" w14:textId="46C263A0" w:rsidR="00EC20FE" w:rsidRDefault="00EC20FE" w:rsidP="00EC20FE">
      <w:pPr>
        <w:pStyle w:val="Heading6"/>
        <w:rPr>
          <w:lang w:val="en-GB"/>
        </w:rPr>
      </w:pPr>
      <w:bookmarkStart w:id="267" w:name="_Toc122965517"/>
      <w:r>
        <w:rPr>
          <w:lang w:val="en-GB"/>
        </w:rPr>
        <w:t>Data Copy Attributes</w:t>
      </w:r>
      <w:bookmarkEnd w:id="267"/>
    </w:p>
    <w:p w14:paraId="2A74C160" w14:textId="58565F6C" w:rsidR="0062353B" w:rsidRPr="003C7973" w:rsidRDefault="003C7973" w:rsidP="003C7973">
      <w:pPr>
        <w:pStyle w:val="ListParagraph"/>
        <w:numPr>
          <w:ilvl w:val="0"/>
          <w:numId w:val="43"/>
        </w:numPr>
        <w:ind w:left="810" w:hanging="450"/>
        <w:rPr>
          <w:rFonts w:ascii="Arial" w:hAnsi="Arial"/>
        </w:rPr>
      </w:pPr>
      <w:r w:rsidRPr="003C7973">
        <w:rPr>
          <w:rFonts w:ascii="Arial" w:hAnsi="Arial"/>
        </w:rPr>
        <w:t>If a data copy event is not completed, APIM should not trigger another copy request to IDCM again.</w:t>
      </w:r>
    </w:p>
    <w:p w14:paraId="50C32447" w14:textId="77777777" w:rsidR="00EC20FE" w:rsidRDefault="00EC20FE" w:rsidP="00EC20FE">
      <w:pPr>
        <w:pStyle w:val="Heading4"/>
        <w:rPr>
          <w:lang w:val="en-GB"/>
        </w:rPr>
      </w:pPr>
      <w:bookmarkStart w:id="268" w:name="_Toc122965518"/>
      <w:r>
        <w:rPr>
          <w:lang w:val="en-GB"/>
        </w:rPr>
        <w:t xml:space="preserve">Technology Function Data </w:t>
      </w:r>
      <w:r w:rsidRPr="00237A23">
        <w:rPr>
          <w:lang w:val="en-GB"/>
        </w:rPr>
        <w:t>Deletion</w:t>
      </w:r>
      <w:r>
        <w:rPr>
          <w:lang w:val="en-GB"/>
        </w:rPr>
        <w:t xml:space="preserve"> from TF</w:t>
      </w:r>
      <w:bookmarkEnd w:id="268"/>
    </w:p>
    <w:p w14:paraId="6953A51C" w14:textId="77777777" w:rsidR="00EC20FE" w:rsidRDefault="00EC20FE" w:rsidP="00EC20FE">
      <w:pPr>
        <w:pStyle w:val="Heading5"/>
        <w:rPr>
          <w:lang w:val="en-GB"/>
        </w:rPr>
      </w:pPr>
      <w:bookmarkStart w:id="269" w:name="_Toc122965519"/>
      <w:r>
        <w:rPr>
          <w:lang w:val="en-GB"/>
        </w:rPr>
        <w:t>Function Interfaces</w:t>
      </w:r>
      <w:bookmarkEnd w:id="269"/>
    </w:p>
    <w:p w14:paraId="48F223E6" w14:textId="77777777" w:rsidR="00EC20FE" w:rsidRDefault="00EC20FE" w:rsidP="00EC20FE">
      <w:pPr>
        <w:pStyle w:val="Heading6"/>
        <w:rPr>
          <w:lang w:val="en-GB"/>
        </w:rPr>
      </w:pPr>
      <w:bookmarkStart w:id="270" w:name="_Toc122965520"/>
      <w:r>
        <w:rPr>
          <w:lang w:val="en-GB"/>
        </w:rPr>
        <w:t>Inputs</w:t>
      </w:r>
      <w:bookmarkEnd w:id="270"/>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C20FE" w:rsidRPr="00E54DEA" w14:paraId="33164C63" w14:textId="77777777" w:rsidTr="006B3DF8">
        <w:trPr>
          <w:trHeight w:val="173"/>
        </w:trPr>
        <w:tc>
          <w:tcPr>
            <w:tcW w:w="1885" w:type="dxa"/>
            <w:shd w:val="clear" w:color="auto" w:fill="D9D9D9" w:themeFill="background1" w:themeFillShade="D9"/>
            <w:noWrap/>
            <w:hideMark/>
          </w:tcPr>
          <w:p w14:paraId="0C580AA5" w14:textId="77777777" w:rsidR="00EC20FE" w:rsidRPr="00E54DEA" w:rsidRDefault="00EC20FE"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289D187C"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2DC11DE5"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Mapping Details </w:t>
            </w:r>
          </w:p>
          <w:p w14:paraId="64A4B3A7" w14:textId="77777777" w:rsidR="00EC20FE" w:rsidRDefault="00EC20FE" w:rsidP="006B3DF8">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1D8D093A"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46A7BDB4" w14:textId="77777777" w:rsidR="00EC20FE" w:rsidRDefault="00EC20FE" w:rsidP="006B3DF8">
            <w:pPr>
              <w:overflowPunct/>
              <w:autoSpaceDE/>
              <w:autoSpaceDN/>
              <w:adjustRightInd/>
              <w:textAlignment w:val="auto"/>
              <w:rPr>
                <w:rFonts w:cs="Arial"/>
                <w:b/>
                <w:bCs/>
                <w:color w:val="000000"/>
              </w:rPr>
            </w:pPr>
            <w:r>
              <w:rPr>
                <w:rFonts w:cs="Arial"/>
                <w:b/>
                <w:bCs/>
                <w:color w:val="000000"/>
              </w:rPr>
              <w:t>Connection</w:t>
            </w:r>
          </w:p>
          <w:p w14:paraId="2C256EBE" w14:textId="77777777" w:rsidR="00EC20FE" w:rsidRDefault="00EC20FE" w:rsidP="006B3DF8">
            <w:pPr>
              <w:overflowPunct/>
              <w:autoSpaceDE/>
              <w:autoSpaceDN/>
              <w:adjustRightInd/>
              <w:textAlignment w:val="auto"/>
              <w:rPr>
                <w:rFonts w:cs="Arial"/>
                <w:b/>
                <w:bCs/>
                <w:color w:val="000000"/>
              </w:rPr>
            </w:pPr>
            <w:r>
              <w:t>(</w:t>
            </w:r>
            <w:r w:rsidRPr="001321BD">
              <w:rPr>
                <w:i/>
              </w:rPr>
              <w:t>Optional)</w:t>
            </w:r>
          </w:p>
        </w:tc>
      </w:tr>
      <w:tr w:rsidR="00EC20FE" w:rsidRPr="003F473D" w14:paraId="06A119ED" w14:textId="77777777" w:rsidTr="006B3DF8">
        <w:trPr>
          <w:trHeight w:val="143"/>
        </w:trPr>
        <w:tc>
          <w:tcPr>
            <w:tcW w:w="1885" w:type="dxa"/>
            <w:noWrap/>
          </w:tcPr>
          <w:p w14:paraId="797D31E0" w14:textId="77777777" w:rsidR="00EC20FE" w:rsidRPr="00DE6816"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Data_Delete_Cmd</w:t>
            </w:r>
            <w:proofErr w:type="spellEnd"/>
          </w:p>
        </w:tc>
        <w:tc>
          <w:tcPr>
            <w:tcW w:w="2070" w:type="dxa"/>
          </w:tcPr>
          <w:p w14:paraId="52EF5C41" w14:textId="77777777" w:rsidR="00EC20FE" w:rsidRPr="008F6F5F" w:rsidRDefault="00EC20FE" w:rsidP="006B3DF8">
            <w:pPr>
              <w:rPr>
                <w:rFonts w:cs="Arial"/>
                <w:color w:val="000000" w:themeColor="text1"/>
                <w:sz w:val="18"/>
              </w:rPr>
            </w:pPr>
            <w:r>
              <w:rPr>
                <w:rFonts w:cs="Arial"/>
                <w:color w:val="000000" w:themeColor="text1"/>
                <w:sz w:val="18"/>
              </w:rPr>
              <w:t>HMI Command</w:t>
            </w:r>
          </w:p>
        </w:tc>
        <w:tc>
          <w:tcPr>
            <w:tcW w:w="3510" w:type="dxa"/>
          </w:tcPr>
          <w:p w14:paraId="43B30972"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67E4077" w14:textId="77777777" w:rsidR="00EC20FE" w:rsidRPr="008F6F5F" w:rsidRDefault="00EC20FE" w:rsidP="006B3DF8">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47BFE34" w14:textId="77777777" w:rsidR="00EC20FE" w:rsidRPr="00DE6816" w:rsidRDefault="00EC20FE" w:rsidP="006B3DF8">
            <w:pPr>
              <w:rPr>
                <w:rFonts w:cs="Arial"/>
                <w:sz w:val="18"/>
              </w:rPr>
            </w:pPr>
            <w:r w:rsidRPr="003513AE">
              <w:rPr>
                <w:rFonts w:cs="Arial"/>
                <w:color w:val="000000" w:themeColor="text1"/>
                <w:sz w:val="18"/>
              </w:rPr>
              <w:t>NA.</w:t>
            </w:r>
          </w:p>
        </w:tc>
        <w:tc>
          <w:tcPr>
            <w:tcW w:w="1386" w:type="dxa"/>
          </w:tcPr>
          <w:p w14:paraId="53D3FD16" w14:textId="77777777" w:rsidR="00EC20FE" w:rsidRPr="00B144C2" w:rsidRDefault="00EC20FE" w:rsidP="006B3DF8">
            <w:pPr>
              <w:rPr>
                <w:rFonts w:cs="Arial"/>
                <w:color w:val="000000" w:themeColor="text1"/>
                <w:sz w:val="18"/>
              </w:rPr>
            </w:pPr>
            <w:r w:rsidRPr="003513AE">
              <w:rPr>
                <w:rFonts w:cs="Arial"/>
                <w:color w:val="000000" w:themeColor="text1"/>
                <w:sz w:val="18"/>
              </w:rPr>
              <w:t>NA.</w:t>
            </w:r>
          </w:p>
        </w:tc>
      </w:tr>
      <w:tr w:rsidR="00EC20FE" w:rsidRPr="003F473D" w14:paraId="0F374013" w14:textId="77777777" w:rsidTr="006B3DF8">
        <w:trPr>
          <w:trHeight w:val="143"/>
        </w:trPr>
        <w:tc>
          <w:tcPr>
            <w:tcW w:w="1885" w:type="dxa"/>
            <w:noWrap/>
          </w:tcPr>
          <w:p w14:paraId="6D6C3FE8" w14:textId="6ACA499C" w:rsidR="00EC20FE" w:rsidRDefault="00EC20FE" w:rsidP="006B3DF8">
            <w:pPr>
              <w:overflowPunct/>
              <w:autoSpaceDE/>
              <w:autoSpaceDN/>
              <w:adjustRightInd/>
              <w:textAlignment w:val="auto"/>
              <w:rPr>
                <w:rFonts w:cs="Arial"/>
                <w:color w:val="000000" w:themeColor="text1"/>
                <w:sz w:val="18"/>
              </w:rPr>
            </w:pPr>
          </w:p>
        </w:tc>
        <w:tc>
          <w:tcPr>
            <w:tcW w:w="2070" w:type="dxa"/>
          </w:tcPr>
          <w:p w14:paraId="6CDCAAEE" w14:textId="1A593170" w:rsidR="00EC20FE" w:rsidRDefault="00EC20FE" w:rsidP="006B3DF8">
            <w:pPr>
              <w:rPr>
                <w:rFonts w:cs="Arial"/>
                <w:color w:val="000000" w:themeColor="text1"/>
                <w:sz w:val="18"/>
              </w:rPr>
            </w:pPr>
          </w:p>
        </w:tc>
        <w:tc>
          <w:tcPr>
            <w:tcW w:w="3510" w:type="dxa"/>
          </w:tcPr>
          <w:p w14:paraId="68E88026" w14:textId="4C1D47D2" w:rsidR="00EC20FE" w:rsidRPr="00AB54E4" w:rsidRDefault="00EC20FE" w:rsidP="006B3DF8">
            <w:pPr>
              <w:rPr>
                <w:rFonts w:cs="Arial"/>
                <w:b/>
                <w:bCs/>
                <w:color w:val="000000" w:themeColor="text1"/>
                <w:sz w:val="18"/>
              </w:rPr>
            </w:pPr>
          </w:p>
        </w:tc>
        <w:tc>
          <w:tcPr>
            <w:tcW w:w="1350" w:type="dxa"/>
          </w:tcPr>
          <w:p w14:paraId="3A89141C" w14:textId="77777777" w:rsidR="00EC20FE" w:rsidRPr="003513AE" w:rsidRDefault="00EC20FE" w:rsidP="006B3DF8">
            <w:pPr>
              <w:rPr>
                <w:rFonts w:cs="Arial"/>
                <w:color w:val="000000" w:themeColor="text1"/>
                <w:sz w:val="18"/>
              </w:rPr>
            </w:pPr>
          </w:p>
        </w:tc>
        <w:tc>
          <w:tcPr>
            <w:tcW w:w="1386" w:type="dxa"/>
          </w:tcPr>
          <w:p w14:paraId="37D55C00" w14:textId="77777777" w:rsidR="00EC20FE" w:rsidRPr="003513AE" w:rsidRDefault="00EC20FE" w:rsidP="006B3DF8">
            <w:pPr>
              <w:rPr>
                <w:rFonts w:cs="Arial"/>
                <w:color w:val="000000" w:themeColor="text1"/>
                <w:sz w:val="18"/>
              </w:rPr>
            </w:pPr>
          </w:p>
        </w:tc>
      </w:tr>
      <w:tr w:rsidR="00EC20FE" w:rsidRPr="003F473D" w14:paraId="28727E17" w14:textId="77777777" w:rsidTr="006B3DF8">
        <w:trPr>
          <w:trHeight w:val="70"/>
        </w:trPr>
        <w:tc>
          <w:tcPr>
            <w:tcW w:w="1885" w:type="dxa"/>
            <w:noWrap/>
          </w:tcPr>
          <w:p w14:paraId="55A1C4BC" w14:textId="77777777" w:rsidR="00EC20FE" w:rsidRPr="00DE6816" w:rsidRDefault="00EC20FE" w:rsidP="006B3DF8">
            <w:pPr>
              <w:overflowPunct/>
              <w:autoSpaceDE/>
              <w:autoSpaceDN/>
              <w:adjustRightInd/>
              <w:textAlignment w:val="auto"/>
              <w:rPr>
                <w:rFonts w:cs="Arial"/>
                <w:color w:val="000000" w:themeColor="text1"/>
                <w:sz w:val="18"/>
              </w:rPr>
            </w:pPr>
          </w:p>
        </w:tc>
        <w:tc>
          <w:tcPr>
            <w:tcW w:w="2070" w:type="dxa"/>
          </w:tcPr>
          <w:p w14:paraId="3A05441A" w14:textId="77777777" w:rsidR="00EC20FE" w:rsidRPr="00DE6816" w:rsidRDefault="00EC20FE" w:rsidP="006B3DF8">
            <w:pPr>
              <w:rPr>
                <w:rFonts w:cs="Arial"/>
                <w:color w:val="000000" w:themeColor="text1"/>
                <w:sz w:val="18"/>
              </w:rPr>
            </w:pPr>
          </w:p>
        </w:tc>
        <w:tc>
          <w:tcPr>
            <w:tcW w:w="3510" w:type="dxa"/>
          </w:tcPr>
          <w:p w14:paraId="7712712F" w14:textId="77777777" w:rsidR="00EC20FE" w:rsidRPr="00DE6816" w:rsidRDefault="00EC20FE" w:rsidP="006B3DF8">
            <w:pPr>
              <w:rPr>
                <w:rFonts w:cs="Arial"/>
                <w:color w:val="000000" w:themeColor="text1"/>
                <w:sz w:val="18"/>
              </w:rPr>
            </w:pPr>
          </w:p>
        </w:tc>
        <w:tc>
          <w:tcPr>
            <w:tcW w:w="1350" w:type="dxa"/>
          </w:tcPr>
          <w:p w14:paraId="198D0CD1" w14:textId="77777777" w:rsidR="00EC20FE" w:rsidRPr="00DE6816" w:rsidRDefault="00EC20FE" w:rsidP="006B3DF8">
            <w:pPr>
              <w:rPr>
                <w:rFonts w:cs="Arial"/>
                <w:color w:val="000000" w:themeColor="text1"/>
                <w:sz w:val="18"/>
              </w:rPr>
            </w:pPr>
          </w:p>
        </w:tc>
        <w:tc>
          <w:tcPr>
            <w:tcW w:w="1386" w:type="dxa"/>
          </w:tcPr>
          <w:p w14:paraId="53316167" w14:textId="77777777" w:rsidR="00EC20FE" w:rsidRPr="00DE6816" w:rsidRDefault="00EC20FE" w:rsidP="006B3DF8">
            <w:pPr>
              <w:rPr>
                <w:rFonts w:cs="Arial"/>
                <w:color w:val="000000" w:themeColor="text1"/>
                <w:sz w:val="18"/>
              </w:rPr>
            </w:pPr>
          </w:p>
        </w:tc>
      </w:tr>
    </w:tbl>
    <w:p w14:paraId="4B5C11BF" w14:textId="713179FF" w:rsidR="00EC20FE" w:rsidRPr="00702453" w:rsidRDefault="00EC20FE" w:rsidP="00EC20FE">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19</w:t>
      </w:r>
      <w:r>
        <w:rPr>
          <w:noProof/>
        </w:rPr>
        <w:fldChar w:fldCharType="end"/>
      </w:r>
      <w:r w:rsidRPr="00702453">
        <w:t xml:space="preserve">: </w:t>
      </w:r>
      <w:r>
        <w:t xml:space="preserve">Input Signal mappings of </w:t>
      </w:r>
      <w:r w:rsidRPr="00361632">
        <w:t xml:space="preserve">Function </w:t>
      </w:r>
      <w:r w:rsidRPr="00361632">
        <w:rPr>
          <w:lang w:val="en-GB"/>
        </w:rPr>
        <w:t>Data Deletion fro</w:t>
      </w:r>
      <w:r>
        <w:rPr>
          <w:lang w:val="en-GB"/>
        </w:rPr>
        <w:t>m TF</w:t>
      </w:r>
    </w:p>
    <w:p w14:paraId="26219A9D" w14:textId="77777777" w:rsidR="00EC20FE" w:rsidRDefault="00EC20FE" w:rsidP="00EC20FE">
      <w:pPr>
        <w:pStyle w:val="Heading6"/>
        <w:rPr>
          <w:lang w:val="en-GB"/>
        </w:rPr>
      </w:pPr>
      <w:bookmarkStart w:id="271" w:name="_Toc122965521"/>
      <w:r>
        <w:rPr>
          <w:lang w:val="en-GB"/>
        </w:rPr>
        <w:t>Output</w:t>
      </w:r>
      <w:r w:rsidRPr="002824C9">
        <w:rPr>
          <w:lang w:val="en-GB"/>
        </w:rPr>
        <w:t>s</w:t>
      </w:r>
      <w:bookmarkEnd w:id="271"/>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EC20FE" w:rsidRPr="00E54DEA" w14:paraId="286EB937" w14:textId="77777777" w:rsidTr="006B3DF8">
        <w:trPr>
          <w:trHeight w:val="173"/>
        </w:trPr>
        <w:tc>
          <w:tcPr>
            <w:tcW w:w="1885" w:type="dxa"/>
            <w:shd w:val="clear" w:color="auto" w:fill="D9D9D9" w:themeFill="background1" w:themeFillShade="D9"/>
            <w:noWrap/>
            <w:hideMark/>
          </w:tcPr>
          <w:p w14:paraId="723544C9" w14:textId="77777777" w:rsidR="00EC20FE" w:rsidRPr="00E54DEA" w:rsidRDefault="00EC20FE"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009CC55D"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194C3B75" w14:textId="77777777" w:rsidR="00EC20FE" w:rsidRDefault="00EC20FE" w:rsidP="006B3DF8">
            <w:pPr>
              <w:overflowPunct/>
              <w:autoSpaceDE/>
              <w:autoSpaceDN/>
              <w:adjustRightInd/>
              <w:textAlignment w:val="auto"/>
              <w:rPr>
                <w:rFonts w:cs="Arial"/>
                <w:b/>
                <w:bCs/>
                <w:color w:val="000000"/>
              </w:rPr>
            </w:pPr>
            <w:r>
              <w:rPr>
                <w:rFonts w:cs="Arial"/>
                <w:b/>
                <w:bCs/>
                <w:color w:val="000000"/>
              </w:rPr>
              <w:t>Mapping Details</w:t>
            </w:r>
          </w:p>
          <w:p w14:paraId="1C91B39A" w14:textId="77777777" w:rsidR="00EC20FE" w:rsidRPr="001321BD" w:rsidRDefault="00EC20FE" w:rsidP="006B3DF8">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CA3CD7D" w14:textId="77777777" w:rsidR="00EC20FE" w:rsidRDefault="00EC20FE" w:rsidP="006B3DF8">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530EE886" w14:textId="77777777" w:rsidR="00EC20FE" w:rsidRDefault="00EC20FE" w:rsidP="006B3DF8">
            <w:pPr>
              <w:overflowPunct/>
              <w:autoSpaceDE/>
              <w:autoSpaceDN/>
              <w:adjustRightInd/>
              <w:textAlignment w:val="auto"/>
              <w:rPr>
                <w:rFonts w:cs="Arial"/>
                <w:b/>
                <w:bCs/>
                <w:color w:val="000000"/>
              </w:rPr>
            </w:pPr>
            <w:r>
              <w:rPr>
                <w:rFonts w:cs="Arial"/>
                <w:b/>
                <w:bCs/>
                <w:color w:val="000000"/>
              </w:rPr>
              <w:t>Connection</w:t>
            </w:r>
          </w:p>
          <w:p w14:paraId="7DFB3009" w14:textId="77777777" w:rsidR="00EC20FE" w:rsidRDefault="00EC20FE" w:rsidP="006B3DF8">
            <w:pPr>
              <w:overflowPunct/>
              <w:autoSpaceDE/>
              <w:autoSpaceDN/>
              <w:adjustRightInd/>
              <w:textAlignment w:val="auto"/>
              <w:rPr>
                <w:rFonts w:cs="Arial"/>
                <w:b/>
                <w:bCs/>
                <w:color w:val="000000"/>
              </w:rPr>
            </w:pPr>
            <w:r w:rsidRPr="001321BD">
              <w:rPr>
                <w:i/>
              </w:rPr>
              <w:t>(Optional)</w:t>
            </w:r>
          </w:p>
        </w:tc>
      </w:tr>
      <w:tr w:rsidR="00EC20FE" w:rsidRPr="003F473D" w14:paraId="4E92F77A" w14:textId="77777777" w:rsidTr="006B3DF8">
        <w:trPr>
          <w:trHeight w:val="143"/>
        </w:trPr>
        <w:tc>
          <w:tcPr>
            <w:tcW w:w="1885" w:type="dxa"/>
            <w:noWrap/>
          </w:tcPr>
          <w:p w14:paraId="3AC434D8" w14:textId="77777777" w:rsidR="00EC20FE" w:rsidRPr="00246A19"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Data_Delete_Rsp</w:t>
            </w:r>
            <w:proofErr w:type="spellEnd"/>
          </w:p>
        </w:tc>
        <w:tc>
          <w:tcPr>
            <w:tcW w:w="2070" w:type="dxa"/>
          </w:tcPr>
          <w:p w14:paraId="142C0F59" w14:textId="77777777" w:rsidR="00EC20FE" w:rsidRPr="00246A19" w:rsidRDefault="00EC20FE" w:rsidP="006B3DF8">
            <w:pPr>
              <w:rPr>
                <w:rFonts w:cs="Arial"/>
                <w:color w:val="000000" w:themeColor="text1"/>
                <w:sz w:val="18"/>
              </w:rPr>
            </w:pPr>
            <w:r w:rsidRPr="00246A19">
              <w:rPr>
                <w:rFonts w:cs="Arial"/>
                <w:color w:val="000000" w:themeColor="text1"/>
                <w:sz w:val="18"/>
              </w:rPr>
              <w:t>DVR Command Response</w:t>
            </w:r>
          </w:p>
        </w:tc>
        <w:tc>
          <w:tcPr>
            <w:tcW w:w="3510" w:type="dxa"/>
          </w:tcPr>
          <w:p w14:paraId="79558ABE"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61B88AD1" w14:textId="77777777" w:rsidR="00EC20FE" w:rsidRPr="00D20BE7" w:rsidRDefault="00EC20FE"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FB24E10" w14:textId="77777777" w:rsidR="00EC20FE" w:rsidRPr="00D20BE7" w:rsidRDefault="00EC20FE" w:rsidP="006B3DF8">
            <w:pPr>
              <w:rPr>
                <w:sz w:val="18"/>
              </w:rPr>
            </w:pPr>
            <w:r w:rsidRPr="003513AE">
              <w:rPr>
                <w:rFonts w:cs="Arial"/>
                <w:color w:val="000000" w:themeColor="text1"/>
                <w:sz w:val="18"/>
              </w:rPr>
              <w:t>NA.</w:t>
            </w:r>
          </w:p>
        </w:tc>
        <w:tc>
          <w:tcPr>
            <w:tcW w:w="1386" w:type="dxa"/>
          </w:tcPr>
          <w:p w14:paraId="7669A95B" w14:textId="77777777" w:rsidR="00EC20FE" w:rsidRPr="008D2226" w:rsidRDefault="00EC20FE" w:rsidP="006B3DF8">
            <w:pPr>
              <w:rPr>
                <w:sz w:val="18"/>
              </w:rPr>
            </w:pPr>
            <w:r w:rsidRPr="003513AE">
              <w:rPr>
                <w:rFonts w:cs="Arial"/>
                <w:color w:val="000000" w:themeColor="text1"/>
                <w:sz w:val="18"/>
              </w:rPr>
              <w:t>NA.</w:t>
            </w:r>
          </w:p>
        </w:tc>
      </w:tr>
      <w:tr w:rsidR="00EC20FE" w:rsidRPr="003F473D" w14:paraId="62ABA804" w14:textId="77777777" w:rsidTr="006B3DF8">
        <w:trPr>
          <w:trHeight w:val="143"/>
        </w:trPr>
        <w:tc>
          <w:tcPr>
            <w:tcW w:w="1885" w:type="dxa"/>
            <w:noWrap/>
          </w:tcPr>
          <w:p w14:paraId="772CE10D" w14:textId="77777777" w:rsidR="00EC20FE" w:rsidRPr="00246A19" w:rsidRDefault="00EC20FE"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Data_Delete_Rst</w:t>
            </w:r>
            <w:proofErr w:type="spellEnd"/>
          </w:p>
        </w:tc>
        <w:tc>
          <w:tcPr>
            <w:tcW w:w="2070" w:type="dxa"/>
          </w:tcPr>
          <w:p w14:paraId="0FC2B8D8" w14:textId="77777777" w:rsidR="00EC20FE" w:rsidRPr="00246A19" w:rsidRDefault="00EC20FE" w:rsidP="006B3DF8">
            <w:pPr>
              <w:rPr>
                <w:rFonts w:cs="Arial"/>
                <w:color w:val="000000" w:themeColor="text1"/>
                <w:sz w:val="18"/>
              </w:rPr>
            </w:pPr>
            <w:r w:rsidRPr="00246A19">
              <w:rPr>
                <w:rFonts w:cs="Arial"/>
                <w:color w:val="000000" w:themeColor="text1"/>
                <w:sz w:val="18"/>
              </w:rPr>
              <w:t>DVR Command Result</w:t>
            </w:r>
          </w:p>
        </w:tc>
        <w:tc>
          <w:tcPr>
            <w:tcW w:w="3510" w:type="dxa"/>
          </w:tcPr>
          <w:p w14:paraId="3C39F988" w14:textId="77777777" w:rsidR="00EC20FE" w:rsidRDefault="00EC20FE"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7269FB0" w14:textId="77777777" w:rsidR="00EC20FE" w:rsidRPr="00D20BE7" w:rsidRDefault="00EC20FE"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3FC8EF24" w14:textId="77777777" w:rsidR="00EC20FE" w:rsidRPr="00D20BE7" w:rsidRDefault="00EC20FE" w:rsidP="006B3DF8">
            <w:pPr>
              <w:rPr>
                <w:sz w:val="18"/>
              </w:rPr>
            </w:pPr>
            <w:r w:rsidRPr="003513AE">
              <w:rPr>
                <w:rFonts w:cs="Arial"/>
                <w:color w:val="000000" w:themeColor="text1"/>
                <w:sz w:val="18"/>
              </w:rPr>
              <w:t>NA.</w:t>
            </w:r>
          </w:p>
        </w:tc>
        <w:tc>
          <w:tcPr>
            <w:tcW w:w="1386" w:type="dxa"/>
          </w:tcPr>
          <w:p w14:paraId="1A8B0781" w14:textId="77777777" w:rsidR="00EC20FE" w:rsidRPr="008D2226" w:rsidRDefault="00EC20FE" w:rsidP="006B3DF8">
            <w:pPr>
              <w:rPr>
                <w:sz w:val="18"/>
              </w:rPr>
            </w:pPr>
            <w:r w:rsidRPr="003513AE">
              <w:rPr>
                <w:rFonts w:cs="Arial"/>
                <w:color w:val="000000" w:themeColor="text1"/>
                <w:sz w:val="18"/>
              </w:rPr>
              <w:t>NA.</w:t>
            </w:r>
          </w:p>
        </w:tc>
      </w:tr>
      <w:tr w:rsidR="00AD53B2" w:rsidRPr="003F473D" w14:paraId="752D2796" w14:textId="77777777" w:rsidTr="006B3DF8">
        <w:trPr>
          <w:trHeight w:val="143"/>
        </w:trPr>
        <w:tc>
          <w:tcPr>
            <w:tcW w:w="1885" w:type="dxa"/>
            <w:noWrap/>
          </w:tcPr>
          <w:p w14:paraId="15B4907D" w14:textId="6729DD77" w:rsidR="00AD53B2" w:rsidRPr="00246A19" w:rsidRDefault="00AD53B2" w:rsidP="00AD53B2">
            <w:pPr>
              <w:overflowPunct/>
              <w:autoSpaceDE/>
              <w:autoSpaceDN/>
              <w:adjustRightInd/>
              <w:textAlignment w:val="auto"/>
              <w:rPr>
                <w:rFonts w:cs="Arial"/>
                <w:color w:val="000000" w:themeColor="text1"/>
                <w:sz w:val="18"/>
              </w:rPr>
            </w:pPr>
            <w:proofErr w:type="spellStart"/>
            <w:r>
              <w:rPr>
                <w:rFonts w:cs="Arial"/>
                <w:color w:val="000000" w:themeColor="text1"/>
                <w:sz w:val="18"/>
              </w:rPr>
              <w:t>File_Operation_Type</w:t>
            </w:r>
            <w:proofErr w:type="spellEnd"/>
          </w:p>
        </w:tc>
        <w:tc>
          <w:tcPr>
            <w:tcW w:w="2070" w:type="dxa"/>
          </w:tcPr>
          <w:p w14:paraId="4B17CE78" w14:textId="4C220C13" w:rsidR="00AD53B2" w:rsidRDefault="00AD53B2" w:rsidP="00AD53B2">
            <w:pPr>
              <w:rPr>
                <w:rFonts w:cs="Arial"/>
                <w:sz w:val="16"/>
              </w:rPr>
            </w:pPr>
            <w:r>
              <w:rPr>
                <w:rFonts w:cs="Arial"/>
                <w:color w:val="000000" w:themeColor="text1"/>
                <w:sz w:val="18"/>
              </w:rPr>
              <w:t>Operation Type</w:t>
            </w:r>
          </w:p>
        </w:tc>
        <w:tc>
          <w:tcPr>
            <w:tcW w:w="3510" w:type="dxa"/>
          </w:tcPr>
          <w:p w14:paraId="513619AE" w14:textId="77777777" w:rsidR="00AD53B2" w:rsidRDefault="00AD53B2" w:rsidP="00AD53B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46FA0D5D" w14:textId="23840DD1" w:rsidR="00AD53B2" w:rsidRPr="00D20BE7" w:rsidRDefault="00AD53B2" w:rsidP="00AD53B2">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w:t>
            </w:r>
          </w:p>
        </w:tc>
        <w:tc>
          <w:tcPr>
            <w:tcW w:w="1350" w:type="dxa"/>
          </w:tcPr>
          <w:p w14:paraId="01DF784A" w14:textId="1C12CA18"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751657A4" w14:textId="17DFB2EB"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107C9586" w14:textId="77777777" w:rsidTr="006B3DF8">
        <w:trPr>
          <w:trHeight w:val="143"/>
        </w:trPr>
        <w:tc>
          <w:tcPr>
            <w:tcW w:w="1885" w:type="dxa"/>
            <w:noWrap/>
          </w:tcPr>
          <w:p w14:paraId="6054A3BF" w14:textId="7BDF9DAF" w:rsidR="00AD53B2" w:rsidRDefault="00AD53B2" w:rsidP="00AD53B2">
            <w:pPr>
              <w:overflowPunct/>
              <w:autoSpaceDE/>
              <w:autoSpaceDN/>
              <w:adjustRightInd/>
              <w:textAlignment w:val="auto"/>
              <w:rPr>
                <w:rFonts w:cs="Arial"/>
                <w:color w:val="000000" w:themeColor="text1"/>
                <w:sz w:val="18"/>
              </w:rPr>
            </w:pPr>
            <w:proofErr w:type="spellStart"/>
            <w:r>
              <w:rPr>
                <w:rFonts w:cs="Arial"/>
                <w:color w:val="000000" w:themeColor="text1"/>
                <w:sz w:val="18"/>
              </w:rPr>
              <w:t>Total_File_Number</w:t>
            </w:r>
            <w:proofErr w:type="spellEnd"/>
          </w:p>
        </w:tc>
        <w:tc>
          <w:tcPr>
            <w:tcW w:w="2070" w:type="dxa"/>
          </w:tcPr>
          <w:p w14:paraId="2A1AB2C6" w14:textId="4CB14B3E" w:rsidR="00AD53B2" w:rsidRPr="00BE0ABD" w:rsidRDefault="00AD53B2" w:rsidP="00AD53B2">
            <w:pPr>
              <w:rPr>
                <w:rFonts w:cs="Arial"/>
                <w:sz w:val="16"/>
              </w:rPr>
            </w:pPr>
            <w:r w:rsidRPr="00315BDA">
              <w:rPr>
                <w:rFonts w:cs="Arial"/>
                <w:color w:val="000000" w:themeColor="text1"/>
                <w:sz w:val="18"/>
              </w:rPr>
              <w:t>Total Files Selected</w:t>
            </w:r>
          </w:p>
        </w:tc>
        <w:tc>
          <w:tcPr>
            <w:tcW w:w="3510" w:type="dxa"/>
          </w:tcPr>
          <w:p w14:paraId="48A06F5A" w14:textId="77777777" w:rsidR="00AD53B2" w:rsidRDefault="00AD53B2" w:rsidP="00AD53B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5B83CCB2" w14:textId="4DDCA3C4" w:rsidR="00AD53B2" w:rsidRPr="00AB54E4" w:rsidRDefault="00AD53B2" w:rsidP="00AD53B2">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6A50A3A0" w14:textId="24836867"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32A21E99" w14:textId="6048F4DC"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27264C43" w14:textId="77777777" w:rsidTr="006B3DF8">
        <w:trPr>
          <w:trHeight w:val="143"/>
        </w:trPr>
        <w:tc>
          <w:tcPr>
            <w:tcW w:w="1885" w:type="dxa"/>
            <w:noWrap/>
          </w:tcPr>
          <w:p w14:paraId="1680E32A" w14:textId="69E673A9" w:rsidR="00AD53B2" w:rsidRDefault="00AD53B2" w:rsidP="00AD53B2">
            <w:pPr>
              <w:overflowPunct/>
              <w:autoSpaceDE/>
              <w:autoSpaceDN/>
              <w:adjustRightInd/>
              <w:textAlignment w:val="auto"/>
              <w:rPr>
                <w:rFonts w:cs="Arial"/>
                <w:color w:val="000000" w:themeColor="text1"/>
                <w:sz w:val="18"/>
              </w:rPr>
            </w:pPr>
            <w:proofErr w:type="spellStart"/>
            <w:r>
              <w:rPr>
                <w:rFonts w:cs="Arial"/>
                <w:color w:val="000000" w:themeColor="text1"/>
                <w:sz w:val="18"/>
              </w:rPr>
              <w:t>Qty_Completed</w:t>
            </w:r>
            <w:proofErr w:type="spellEnd"/>
          </w:p>
        </w:tc>
        <w:tc>
          <w:tcPr>
            <w:tcW w:w="2070" w:type="dxa"/>
          </w:tcPr>
          <w:p w14:paraId="69977F8C" w14:textId="48F00F22" w:rsidR="00AD53B2" w:rsidRPr="00BE0ABD" w:rsidRDefault="00AD53B2" w:rsidP="00AD53B2">
            <w:pPr>
              <w:rPr>
                <w:rFonts w:cs="Arial"/>
                <w:sz w:val="16"/>
              </w:rPr>
            </w:pPr>
            <w:r w:rsidRPr="00BE167C">
              <w:rPr>
                <w:rFonts w:cs="Arial"/>
                <w:color w:val="000000" w:themeColor="text1"/>
                <w:sz w:val="18"/>
              </w:rPr>
              <w:t>Qty of Complete</w:t>
            </w:r>
          </w:p>
        </w:tc>
        <w:tc>
          <w:tcPr>
            <w:tcW w:w="3510" w:type="dxa"/>
          </w:tcPr>
          <w:p w14:paraId="3C81650B" w14:textId="77777777" w:rsidR="00AD53B2" w:rsidRDefault="00AD53B2" w:rsidP="00AD53B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00F7F92A" w14:textId="4B0E1ABB" w:rsidR="00AD53B2" w:rsidRPr="00AB54E4" w:rsidRDefault="00AD53B2" w:rsidP="00AD53B2">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441E72D6" w14:textId="77245990"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5F284685" w14:textId="488CDD27"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50997784" w14:textId="77777777" w:rsidTr="006B3DF8">
        <w:trPr>
          <w:trHeight w:val="143"/>
        </w:trPr>
        <w:tc>
          <w:tcPr>
            <w:tcW w:w="1885" w:type="dxa"/>
            <w:noWrap/>
          </w:tcPr>
          <w:p w14:paraId="0348680E" w14:textId="5F0CF41D" w:rsidR="00AD53B2" w:rsidRDefault="00AD53B2" w:rsidP="00AD53B2">
            <w:pPr>
              <w:overflowPunct/>
              <w:autoSpaceDE/>
              <w:autoSpaceDN/>
              <w:adjustRightInd/>
              <w:textAlignment w:val="auto"/>
              <w:rPr>
                <w:rFonts w:cs="Arial"/>
                <w:color w:val="000000" w:themeColor="text1"/>
                <w:sz w:val="18"/>
              </w:rPr>
            </w:pPr>
            <w:proofErr w:type="spellStart"/>
            <w:r>
              <w:rPr>
                <w:rFonts w:cs="Arial"/>
                <w:color w:val="000000" w:themeColor="text1"/>
                <w:sz w:val="18"/>
              </w:rPr>
              <w:lastRenderedPageBreak/>
              <w:t>Percent_Completed</w:t>
            </w:r>
            <w:proofErr w:type="spellEnd"/>
          </w:p>
        </w:tc>
        <w:tc>
          <w:tcPr>
            <w:tcW w:w="2070" w:type="dxa"/>
          </w:tcPr>
          <w:p w14:paraId="0BCCA007" w14:textId="0EFDD94D" w:rsidR="00AD53B2" w:rsidRPr="00BE0ABD" w:rsidRDefault="00AD53B2" w:rsidP="00AD53B2">
            <w:pPr>
              <w:rPr>
                <w:rFonts w:cs="Arial"/>
                <w:sz w:val="16"/>
              </w:rPr>
            </w:pPr>
            <w:r w:rsidRPr="00BE167C">
              <w:rPr>
                <w:rFonts w:cs="Arial"/>
                <w:color w:val="000000" w:themeColor="text1"/>
                <w:sz w:val="18"/>
              </w:rPr>
              <w:t>Operation Progress</w:t>
            </w:r>
          </w:p>
        </w:tc>
        <w:tc>
          <w:tcPr>
            <w:tcW w:w="3510" w:type="dxa"/>
          </w:tcPr>
          <w:p w14:paraId="3B860D81" w14:textId="77777777" w:rsidR="00AD53B2" w:rsidRDefault="00AD53B2" w:rsidP="00AD53B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70E63">
              <w:rPr>
                <w:rFonts w:cs="Arial"/>
                <w:color w:val="000000" w:themeColor="text1"/>
                <w:sz w:val="18"/>
              </w:rPr>
              <w:t>IDCM_</w:t>
            </w:r>
            <w:r w:rsidRPr="00E2420C">
              <w:rPr>
                <w:rFonts w:cs="Arial"/>
                <w:color w:val="000000" w:themeColor="text1"/>
                <w:sz w:val="18"/>
              </w:rPr>
              <w:t>FileOptProgress</w:t>
            </w:r>
            <w:r w:rsidRPr="00470E63">
              <w:rPr>
                <w:rFonts w:cs="Arial"/>
                <w:color w:val="000000" w:themeColor="text1"/>
                <w:sz w:val="18"/>
              </w:rPr>
              <w:t>_</w:t>
            </w:r>
            <w:proofErr w:type="gramStart"/>
            <w:r w:rsidRPr="00470E63">
              <w:rPr>
                <w:rFonts w:cs="Arial"/>
                <w:color w:val="000000" w:themeColor="text1"/>
                <w:sz w:val="18"/>
              </w:rPr>
              <w:t>Int</w:t>
            </w:r>
            <w:proofErr w:type="spellEnd"/>
            <w:r w:rsidRPr="00B32106">
              <w:rPr>
                <w:rFonts w:cs="Arial"/>
                <w:color w:val="000000" w:themeColor="text1"/>
                <w:sz w:val="18"/>
              </w:rPr>
              <w:t>[</w:t>
            </w:r>
            <w:proofErr w:type="gramEnd"/>
            <w:r w:rsidRPr="00B32106">
              <w:rPr>
                <w:rFonts w:cs="Arial"/>
                <w:color w:val="000000" w:themeColor="text1"/>
                <w:sz w:val="18"/>
              </w:rPr>
              <w:t>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3</w:t>
            </w:r>
            <w:r w:rsidRPr="00B32106">
              <w:rPr>
                <w:rFonts w:cs="Arial"/>
                <w:color w:val="000000" w:themeColor="text1"/>
                <w:sz w:val="18"/>
              </w:rPr>
              <w:t>]</w:t>
            </w:r>
          </w:p>
          <w:p w14:paraId="32A8E234" w14:textId="20C0DFFD" w:rsidR="00AD53B2" w:rsidRPr="00AB54E4" w:rsidRDefault="00AD53B2" w:rsidP="00AD53B2">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4</w:t>
            </w:r>
          </w:p>
        </w:tc>
        <w:tc>
          <w:tcPr>
            <w:tcW w:w="1350" w:type="dxa"/>
          </w:tcPr>
          <w:p w14:paraId="13FAADB9" w14:textId="225DA363"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12E75AF7" w14:textId="7D51C276"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42BC01D9" w14:textId="77777777" w:rsidTr="006B3DF8">
        <w:trPr>
          <w:trHeight w:val="143"/>
        </w:trPr>
        <w:tc>
          <w:tcPr>
            <w:tcW w:w="1885" w:type="dxa"/>
            <w:noWrap/>
          </w:tcPr>
          <w:p w14:paraId="2A8AEF3A" w14:textId="449E1D3B" w:rsidR="00AD53B2" w:rsidRDefault="00AD53B2" w:rsidP="00AD53B2">
            <w:pPr>
              <w:overflowPunct/>
              <w:autoSpaceDE/>
              <w:autoSpaceDN/>
              <w:adjustRightInd/>
              <w:textAlignment w:val="auto"/>
              <w:rPr>
                <w:rFonts w:cs="Arial"/>
                <w:color w:val="000000" w:themeColor="text1"/>
                <w:sz w:val="18"/>
                <w:lang w:eastAsia="zh-CN"/>
              </w:rPr>
            </w:pPr>
            <w:proofErr w:type="spellStart"/>
            <w:r w:rsidRPr="00FE0055">
              <w:rPr>
                <w:rFonts w:cs="Arial"/>
                <w:color w:val="000000" w:themeColor="text1"/>
                <w:sz w:val="18"/>
                <w:lang w:eastAsia="zh-CN"/>
              </w:rPr>
              <w:t>Video</w:t>
            </w:r>
            <w:r>
              <w:rPr>
                <w:rFonts w:cs="Arial"/>
                <w:color w:val="000000" w:themeColor="text1"/>
                <w:sz w:val="18"/>
                <w:lang w:eastAsia="zh-CN"/>
              </w:rPr>
              <w:t>_Output_Page</w:t>
            </w:r>
            <w:proofErr w:type="spellEnd"/>
          </w:p>
        </w:tc>
        <w:tc>
          <w:tcPr>
            <w:tcW w:w="2070" w:type="dxa"/>
          </w:tcPr>
          <w:p w14:paraId="2F08499B" w14:textId="00D43DB9" w:rsidR="00AD53B2" w:rsidRDefault="00AD53B2" w:rsidP="00AD53B2">
            <w:pPr>
              <w:rPr>
                <w:rFonts w:cs="Arial"/>
                <w:sz w:val="16"/>
              </w:rPr>
            </w:pPr>
            <w:r w:rsidRPr="00FE0055">
              <w:rPr>
                <w:rFonts w:cs="Arial"/>
                <w:color w:val="000000" w:themeColor="text1"/>
                <w:sz w:val="18"/>
                <w:lang w:eastAsia="zh-CN"/>
              </w:rPr>
              <w:t>Video Output Page</w:t>
            </w:r>
          </w:p>
        </w:tc>
        <w:tc>
          <w:tcPr>
            <w:tcW w:w="3510" w:type="dxa"/>
          </w:tcPr>
          <w:p w14:paraId="69509B26" w14:textId="77777777" w:rsidR="00AD53B2" w:rsidRDefault="00AD53B2" w:rsidP="00AD53B2">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52083572" w14:textId="545D02CE" w:rsidR="00AD53B2" w:rsidRPr="004467AA" w:rsidRDefault="00AD53B2" w:rsidP="00AD53B2">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1FF7325A" w14:textId="0F4183C3"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69537BA9" w14:textId="5F688B08"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4B4AAC82" w14:textId="77777777" w:rsidTr="006B3DF8">
        <w:trPr>
          <w:trHeight w:val="143"/>
        </w:trPr>
        <w:tc>
          <w:tcPr>
            <w:tcW w:w="1885" w:type="dxa"/>
            <w:noWrap/>
          </w:tcPr>
          <w:p w14:paraId="66BED072" w14:textId="48AA9EC7" w:rsidR="00AD53B2" w:rsidRDefault="00AD53B2" w:rsidP="00AD53B2">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TF_Card_Status</w:t>
            </w:r>
            <w:proofErr w:type="spellEnd"/>
          </w:p>
        </w:tc>
        <w:tc>
          <w:tcPr>
            <w:tcW w:w="2070" w:type="dxa"/>
          </w:tcPr>
          <w:p w14:paraId="414F9B6D" w14:textId="549A0F35" w:rsidR="00AD53B2" w:rsidRPr="00CD7472" w:rsidRDefault="00AD53B2" w:rsidP="00AD53B2">
            <w:pPr>
              <w:rPr>
                <w:rFonts w:cs="Arial"/>
                <w:color w:val="000000" w:themeColor="text1"/>
                <w:sz w:val="18"/>
                <w:lang w:eastAsia="zh-CN"/>
              </w:rPr>
            </w:pPr>
            <w:r>
              <w:rPr>
                <w:rFonts w:cs="Arial"/>
                <w:sz w:val="16"/>
              </w:rPr>
              <w:t>TF Card Status</w:t>
            </w:r>
          </w:p>
        </w:tc>
        <w:tc>
          <w:tcPr>
            <w:tcW w:w="3510" w:type="dxa"/>
          </w:tcPr>
          <w:p w14:paraId="35465911" w14:textId="77777777" w:rsidR="00AD53B2" w:rsidRDefault="00AD53B2" w:rsidP="00AD53B2">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260A81A9" w14:textId="66D3C1D5" w:rsidR="00AD53B2" w:rsidRPr="004467AA" w:rsidRDefault="00AD53B2" w:rsidP="00AD53B2">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10</w:t>
            </w:r>
          </w:p>
        </w:tc>
        <w:tc>
          <w:tcPr>
            <w:tcW w:w="1350" w:type="dxa"/>
          </w:tcPr>
          <w:p w14:paraId="7C1CFACC" w14:textId="64BFEE5B" w:rsidR="00AD53B2" w:rsidRPr="003513AE" w:rsidRDefault="00AD53B2" w:rsidP="00AD53B2">
            <w:pPr>
              <w:rPr>
                <w:rFonts w:cs="Arial"/>
                <w:color w:val="000000" w:themeColor="text1"/>
                <w:sz w:val="18"/>
              </w:rPr>
            </w:pPr>
            <w:r w:rsidRPr="003513AE">
              <w:rPr>
                <w:rFonts w:cs="Arial"/>
                <w:color w:val="000000" w:themeColor="text1"/>
                <w:sz w:val="18"/>
              </w:rPr>
              <w:t>NA.</w:t>
            </w:r>
          </w:p>
        </w:tc>
        <w:tc>
          <w:tcPr>
            <w:tcW w:w="1386" w:type="dxa"/>
          </w:tcPr>
          <w:p w14:paraId="7ECE4C1B" w14:textId="3227FB11" w:rsidR="00AD53B2" w:rsidRPr="003513AE" w:rsidRDefault="00AD53B2" w:rsidP="00AD53B2">
            <w:pPr>
              <w:rPr>
                <w:rFonts w:cs="Arial"/>
                <w:color w:val="000000" w:themeColor="text1"/>
                <w:sz w:val="18"/>
              </w:rPr>
            </w:pPr>
            <w:r w:rsidRPr="003513AE">
              <w:rPr>
                <w:rFonts w:cs="Arial"/>
                <w:color w:val="000000" w:themeColor="text1"/>
                <w:sz w:val="18"/>
              </w:rPr>
              <w:t>NA.</w:t>
            </w:r>
          </w:p>
        </w:tc>
      </w:tr>
      <w:tr w:rsidR="00AD53B2" w:rsidRPr="003F473D" w14:paraId="68F917A4" w14:textId="77777777" w:rsidTr="006B3DF8">
        <w:trPr>
          <w:trHeight w:val="143"/>
        </w:trPr>
        <w:tc>
          <w:tcPr>
            <w:tcW w:w="1885" w:type="dxa"/>
            <w:noWrap/>
          </w:tcPr>
          <w:p w14:paraId="419FBA8C" w14:textId="77777777" w:rsidR="00AD53B2" w:rsidRPr="00246A19" w:rsidRDefault="00AD53B2" w:rsidP="00AD53B2">
            <w:pPr>
              <w:overflowPunct/>
              <w:autoSpaceDE/>
              <w:autoSpaceDN/>
              <w:adjustRightInd/>
              <w:textAlignment w:val="auto"/>
              <w:rPr>
                <w:rFonts w:cs="Arial"/>
                <w:color w:val="000000" w:themeColor="text1"/>
                <w:sz w:val="18"/>
              </w:rPr>
            </w:pPr>
          </w:p>
        </w:tc>
        <w:tc>
          <w:tcPr>
            <w:tcW w:w="2070" w:type="dxa"/>
          </w:tcPr>
          <w:p w14:paraId="27C46919" w14:textId="77777777" w:rsidR="00AD53B2" w:rsidRDefault="00AD53B2" w:rsidP="00AD53B2">
            <w:pPr>
              <w:rPr>
                <w:rFonts w:cs="Arial"/>
                <w:sz w:val="16"/>
              </w:rPr>
            </w:pPr>
          </w:p>
        </w:tc>
        <w:tc>
          <w:tcPr>
            <w:tcW w:w="3510" w:type="dxa"/>
          </w:tcPr>
          <w:p w14:paraId="3500AE90" w14:textId="77777777" w:rsidR="00AD53B2" w:rsidRPr="00D20BE7" w:rsidRDefault="00AD53B2" w:rsidP="00AD53B2">
            <w:pPr>
              <w:rPr>
                <w:sz w:val="18"/>
              </w:rPr>
            </w:pPr>
          </w:p>
        </w:tc>
        <w:tc>
          <w:tcPr>
            <w:tcW w:w="1350" w:type="dxa"/>
          </w:tcPr>
          <w:p w14:paraId="763592EA" w14:textId="77777777" w:rsidR="00AD53B2" w:rsidRPr="003513AE" w:rsidRDefault="00AD53B2" w:rsidP="00AD53B2">
            <w:pPr>
              <w:rPr>
                <w:rFonts w:cs="Arial"/>
                <w:color w:val="000000" w:themeColor="text1"/>
                <w:sz w:val="18"/>
              </w:rPr>
            </w:pPr>
          </w:p>
        </w:tc>
        <w:tc>
          <w:tcPr>
            <w:tcW w:w="1386" w:type="dxa"/>
          </w:tcPr>
          <w:p w14:paraId="00521B97" w14:textId="77777777" w:rsidR="00AD53B2" w:rsidRPr="003513AE" w:rsidRDefault="00AD53B2" w:rsidP="00AD53B2">
            <w:pPr>
              <w:rPr>
                <w:rFonts w:cs="Arial"/>
                <w:color w:val="000000" w:themeColor="text1"/>
                <w:sz w:val="18"/>
              </w:rPr>
            </w:pPr>
          </w:p>
        </w:tc>
      </w:tr>
    </w:tbl>
    <w:p w14:paraId="370CD9BA" w14:textId="445F9AF0" w:rsidR="00EC20FE" w:rsidRPr="00702453" w:rsidRDefault="00EC20FE" w:rsidP="00EC20FE">
      <w:pPr>
        <w:pStyle w:val="Caption"/>
      </w:pPr>
      <w:r w:rsidRPr="00361632">
        <w:t xml:space="preserve">Table </w:t>
      </w:r>
      <w:r w:rsidRPr="00361632">
        <w:rPr>
          <w:noProof/>
        </w:rPr>
        <w:fldChar w:fldCharType="begin"/>
      </w:r>
      <w:r w:rsidRPr="00361632">
        <w:rPr>
          <w:noProof/>
        </w:rPr>
        <w:instrText xml:space="preserve"> STYLEREF 1 \s </w:instrText>
      </w:r>
      <w:r w:rsidRPr="00361632">
        <w:rPr>
          <w:noProof/>
        </w:rPr>
        <w:fldChar w:fldCharType="separate"/>
      </w:r>
      <w:r w:rsidR="000515C0">
        <w:rPr>
          <w:noProof/>
        </w:rPr>
        <w:t>5</w:t>
      </w:r>
      <w:r w:rsidRPr="00361632">
        <w:rPr>
          <w:noProof/>
        </w:rPr>
        <w:fldChar w:fldCharType="end"/>
      </w:r>
      <w:r w:rsidRPr="00361632">
        <w:noBreakHyphen/>
      </w:r>
      <w:r w:rsidRPr="00361632">
        <w:rPr>
          <w:noProof/>
        </w:rPr>
        <w:fldChar w:fldCharType="begin"/>
      </w:r>
      <w:r w:rsidRPr="00361632">
        <w:rPr>
          <w:noProof/>
        </w:rPr>
        <w:instrText xml:space="preserve"> SEQ Table \* ARABIC \s 1 </w:instrText>
      </w:r>
      <w:r w:rsidRPr="00361632">
        <w:rPr>
          <w:noProof/>
        </w:rPr>
        <w:fldChar w:fldCharType="separate"/>
      </w:r>
      <w:r w:rsidR="000515C0">
        <w:rPr>
          <w:noProof/>
        </w:rPr>
        <w:t>20</w:t>
      </w:r>
      <w:r w:rsidRPr="00361632">
        <w:rPr>
          <w:noProof/>
        </w:rPr>
        <w:fldChar w:fldCharType="end"/>
      </w:r>
      <w:r w:rsidRPr="00361632">
        <w:t xml:space="preserve">: Output Signal mappings of Function </w:t>
      </w:r>
      <w:r w:rsidRPr="00361632">
        <w:rPr>
          <w:lang w:val="en-GB"/>
        </w:rPr>
        <w:t>Data Deletion from TF</w:t>
      </w:r>
    </w:p>
    <w:p w14:paraId="0309930F" w14:textId="77777777" w:rsidR="00EC20FE" w:rsidRPr="00612064" w:rsidRDefault="00EC20FE" w:rsidP="00EC20FE">
      <w:pPr>
        <w:spacing w:before="20"/>
        <w:rPr>
          <w:vanish/>
        </w:rPr>
      </w:pPr>
    </w:p>
    <w:p w14:paraId="215B5BCD" w14:textId="77777777" w:rsidR="00EC20FE" w:rsidRDefault="00EC20FE" w:rsidP="00EC20FE">
      <w:pPr>
        <w:pStyle w:val="Heading6"/>
      </w:pPr>
      <w:bookmarkStart w:id="272" w:name="_Toc122965522"/>
      <w:r>
        <w:t>Parameters</w:t>
      </w:r>
      <w:bookmarkEnd w:id="272"/>
    </w:p>
    <w:p w14:paraId="48DD878A" w14:textId="77777777" w:rsidR="00EC20FE" w:rsidRPr="0069522E" w:rsidRDefault="00EC20FE" w:rsidP="00EC20FE">
      <w:r>
        <w:t>NA.</w:t>
      </w:r>
    </w:p>
    <w:p w14:paraId="75A58F39" w14:textId="77777777" w:rsidR="00EC20FE" w:rsidRDefault="00EC20FE" w:rsidP="00EC20FE">
      <w:pPr>
        <w:pStyle w:val="Heading6"/>
      </w:pPr>
      <w:bookmarkStart w:id="273" w:name="_Toc122965523"/>
      <w:r>
        <w:t>Interface</w:t>
      </w:r>
      <w:r w:rsidRPr="003E2313">
        <w:t xml:space="preserve"> Requirements</w:t>
      </w:r>
      <w:bookmarkEnd w:id="273"/>
    </w:p>
    <w:p w14:paraId="6B747298" w14:textId="77777777" w:rsidR="00EC20FE" w:rsidRPr="00177AA8" w:rsidRDefault="00EC20FE" w:rsidP="00EC20FE">
      <w:r>
        <w:rPr>
          <w:rFonts w:cs="Arial"/>
          <w:sz w:val="18"/>
          <w:szCs w:val="22"/>
        </w:rPr>
        <w:t>Refer to DVR UART protocol.</w:t>
      </w:r>
    </w:p>
    <w:p w14:paraId="6D5D18D8" w14:textId="77777777" w:rsidR="00EC20FE" w:rsidRDefault="00EC20FE" w:rsidP="00EC20FE">
      <w:pPr>
        <w:pStyle w:val="Heading5"/>
        <w:rPr>
          <w:lang w:val="en-GB"/>
        </w:rPr>
      </w:pPr>
      <w:bookmarkStart w:id="274" w:name="_Toc122965524"/>
      <w:r>
        <w:rPr>
          <w:lang w:val="en-GB"/>
        </w:rPr>
        <w:t>Function Requirements</w:t>
      </w:r>
      <w:bookmarkEnd w:id="274"/>
    </w:p>
    <w:p w14:paraId="76EDF080" w14:textId="00569BBD" w:rsidR="00F57B09" w:rsidRDefault="00E43D49" w:rsidP="00F57B09">
      <w:pPr>
        <w:pStyle w:val="Heading6"/>
        <w:rPr>
          <w:lang w:val="en-GB"/>
        </w:rPr>
      </w:pPr>
      <w:bookmarkStart w:id="275" w:name="_Toc122965525"/>
      <w:r>
        <w:rPr>
          <w:lang w:val="en-GB"/>
        </w:rPr>
        <w:t>Deletion</w:t>
      </w:r>
      <w:r w:rsidR="00F57B09" w:rsidRPr="00CC5ED3">
        <w:rPr>
          <w:lang w:val="en-GB"/>
        </w:rPr>
        <w:t xml:space="preserve"> </w:t>
      </w:r>
      <w:r w:rsidR="00F57B09">
        <w:rPr>
          <w:lang w:val="en-GB"/>
        </w:rPr>
        <w:t>Start</w:t>
      </w:r>
      <w:bookmarkEnd w:id="275"/>
    </w:p>
    <w:p w14:paraId="21305710" w14:textId="77777777" w:rsidR="00F57B09" w:rsidRDefault="00F57B09" w:rsidP="00F57B09">
      <w:r>
        <w:t>Pre-condition:</w:t>
      </w:r>
    </w:p>
    <w:p w14:paraId="5688BE54" w14:textId="70F6418E" w:rsidR="00F57B09" w:rsidRDefault="00F57B09" w:rsidP="00F57B09">
      <w:r>
        <w:t xml:space="preserve">When APIM HMI is in Edit Mode at </w:t>
      </w:r>
      <w:r w:rsidR="00826656">
        <w:t>TF</w:t>
      </w:r>
      <w:r>
        <w:t xml:space="preserve"> data playback list page:</w:t>
      </w:r>
    </w:p>
    <w:p w14:paraId="56FA7B39" w14:textId="3F6D71E5" w:rsidR="00F57B09" w:rsidRPr="00DD2B88" w:rsidRDefault="00F57B09" w:rsidP="00F57B09">
      <w:pPr>
        <w:pStyle w:val="ListParagraph"/>
        <w:numPr>
          <w:ilvl w:val="0"/>
          <w:numId w:val="40"/>
        </w:numPr>
        <w:rPr>
          <w:rFonts w:ascii="Arial" w:hAnsi="Arial"/>
          <w:i/>
          <w:iCs/>
        </w:rPr>
      </w:pPr>
      <w:r w:rsidRPr="00DD2B88">
        <w:rPr>
          <w:rFonts w:ascii="Arial" w:hAnsi="Arial"/>
          <w:i/>
          <w:iCs/>
        </w:rPr>
        <w:t xml:space="preserve">Video Output Page == </w:t>
      </w:r>
      <w:r w:rsidR="00AC13CB">
        <w:rPr>
          <w:rFonts w:ascii="Arial" w:hAnsi="Arial"/>
          <w:i/>
          <w:iCs/>
        </w:rPr>
        <w:t>TF</w:t>
      </w:r>
      <w:r>
        <w:rPr>
          <w:rFonts w:ascii="Arial" w:hAnsi="Arial"/>
          <w:i/>
          <w:iCs/>
        </w:rPr>
        <w:t xml:space="preserve"> Data List Page</w:t>
      </w:r>
    </w:p>
    <w:p w14:paraId="62562A53" w14:textId="77777777" w:rsidR="00F57B09" w:rsidRPr="00DD2B88" w:rsidRDefault="00F57B09" w:rsidP="00F57B09">
      <w:pPr>
        <w:pStyle w:val="ListParagraph"/>
        <w:numPr>
          <w:ilvl w:val="0"/>
          <w:numId w:val="39"/>
        </w:numPr>
        <w:ind w:left="720"/>
        <w:rPr>
          <w:rFonts w:ascii="Arial" w:hAnsi="Arial"/>
          <w:i/>
          <w:iCs/>
        </w:rPr>
      </w:pPr>
      <w:r w:rsidRPr="00DD2B88">
        <w:rPr>
          <w:rFonts w:ascii="Arial" w:hAnsi="Arial"/>
          <w:i/>
          <w:iCs/>
        </w:rPr>
        <w:t>File List Mode == Edit Mode</w:t>
      </w:r>
    </w:p>
    <w:p w14:paraId="1EA28C38" w14:textId="77777777" w:rsidR="00F57B09" w:rsidRPr="00DD2B88" w:rsidRDefault="00F57B09" w:rsidP="00F57B09">
      <w:pPr>
        <w:pStyle w:val="ListParagraph"/>
        <w:numPr>
          <w:ilvl w:val="0"/>
          <w:numId w:val="39"/>
        </w:numPr>
        <w:ind w:left="720"/>
        <w:rPr>
          <w:rFonts w:ascii="Arial" w:hAnsi="Arial"/>
          <w:i/>
          <w:iCs/>
        </w:rPr>
      </w:pPr>
      <w:r w:rsidRPr="00DD2B88">
        <w:rPr>
          <w:rFonts w:ascii="Arial" w:hAnsi="Arial"/>
          <w:i/>
          <w:iCs/>
        </w:rPr>
        <w:t>File Folder Status == Not Empty</w:t>
      </w:r>
    </w:p>
    <w:p w14:paraId="5CEA008E" w14:textId="77777777" w:rsidR="00F57B09" w:rsidRDefault="00F57B09" w:rsidP="00F57B09">
      <w:pPr>
        <w:pStyle w:val="ListParagraph"/>
        <w:numPr>
          <w:ilvl w:val="0"/>
          <w:numId w:val="39"/>
        </w:numPr>
        <w:ind w:left="720"/>
        <w:rPr>
          <w:rFonts w:ascii="Arial" w:hAnsi="Arial"/>
          <w:i/>
          <w:iCs/>
        </w:rPr>
      </w:pPr>
      <w:r w:rsidRPr="00517B91">
        <w:rPr>
          <w:rFonts w:ascii="Arial" w:hAnsi="Arial"/>
          <w:i/>
          <w:iCs/>
        </w:rPr>
        <w:t>File Selected Status</w:t>
      </w:r>
      <w:r>
        <w:rPr>
          <w:rFonts w:ascii="Arial" w:hAnsi="Arial"/>
          <w:i/>
          <w:iCs/>
        </w:rPr>
        <w:t>:</w:t>
      </w:r>
    </w:p>
    <w:p w14:paraId="18243AFA" w14:textId="77777777" w:rsidR="00F57B09" w:rsidRPr="001F24A4" w:rsidRDefault="00F57B09" w:rsidP="00F57B09">
      <w:pPr>
        <w:pStyle w:val="ListParagraph"/>
        <w:numPr>
          <w:ilvl w:val="1"/>
          <w:numId w:val="39"/>
        </w:numPr>
        <w:ind w:left="1080"/>
        <w:rPr>
          <w:rFonts w:ascii="Arial" w:hAnsi="Arial"/>
        </w:rPr>
      </w:pPr>
      <w:r w:rsidRPr="004723E4">
        <w:rPr>
          <w:rFonts w:ascii="Arial" w:hAnsi="Arial"/>
          <w:i/>
          <w:iCs/>
        </w:rPr>
        <w:t>== All Selected</w:t>
      </w:r>
      <w:r>
        <w:rPr>
          <w:rFonts w:ascii="Arial" w:hAnsi="Arial"/>
        </w:rPr>
        <w:t xml:space="preserve"> if all files in currently folder are selected.</w:t>
      </w:r>
    </w:p>
    <w:p w14:paraId="40F7582B" w14:textId="77777777" w:rsidR="00F57B09" w:rsidRDefault="00F57B09" w:rsidP="00F57B09">
      <w:pPr>
        <w:pStyle w:val="ListParagraph"/>
        <w:numPr>
          <w:ilvl w:val="1"/>
          <w:numId w:val="39"/>
        </w:numPr>
        <w:ind w:left="1080"/>
        <w:rPr>
          <w:rFonts w:ascii="Arial" w:hAnsi="Arial"/>
        </w:rPr>
      </w:pPr>
      <w:r w:rsidRPr="004723E4">
        <w:rPr>
          <w:rFonts w:ascii="Arial" w:hAnsi="Arial"/>
          <w:i/>
          <w:iCs/>
        </w:rPr>
        <w:t xml:space="preserve">== All </w:t>
      </w:r>
      <w:r>
        <w:rPr>
          <w:rFonts w:ascii="Arial" w:hAnsi="Arial"/>
          <w:i/>
          <w:iCs/>
        </w:rPr>
        <w:t>Uns</w:t>
      </w:r>
      <w:r w:rsidRPr="004723E4">
        <w:rPr>
          <w:rFonts w:ascii="Arial" w:hAnsi="Arial"/>
          <w:i/>
          <w:iCs/>
        </w:rPr>
        <w:t>elected</w:t>
      </w:r>
      <w:r>
        <w:rPr>
          <w:rFonts w:ascii="Arial" w:hAnsi="Arial"/>
        </w:rPr>
        <w:t xml:space="preserve"> if all files in currently folder are unselected.</w:t>
      </w:r>
    </w:p>
    <w:p w14:paraId="6BFE512B" w14:textId="77777777" w:rsidR="00F57B09" w:rsidRDefault="00F57B09" w:rsidP="00F57B09">
      <w:pPr>
        <w:pStyle w:val="ListParagraph"/>
        <w:numPr>
          <w:ilvl w:val="1"/>
          <w:numId w:val="39"/>
        </w:numPr>
        <w:ind w:left="1080"/>
        <w:rPr>
          <w:rFonts w:ascii="Arial" w:hAnsi="Arial"/>
        </w:rPr>
      </w:pPr>
      <w:r w:rsidRPr="006A009C">
        <w:rPr>
          <w:rFonts w:ascii="Arial" w:hAnsi="Arial"/>
          <w:i/>
          <w:iCs/>
        </w:rPr>
        <w:t>== 0xFF</w:t>
      </w:r>
      <w:r>
        <w:rPr>
          <w:rFonts w:ascii="Arial" w:hAnsi="Arial"/>
        </w:rPr>
        <w:t xml:space="preserve"> for other cases.</w:t>
      </w:r>
    </w:p>
    <w:p w14:paraId="167CDFE0" w14:textId="77777777" w:rsidR="00F57B09" w:rsidRPr="009559C1" w:rsidRDefault="00F57B09" w:rsidP="00F57B09">
      <w:pPr>
        <w:pStyle w:val="ListParagraph"/>
        <w:numPr>
          <w:ilvl w:val="0"/>
          <w:numId w:val="39"/>
        </w:numPr>
        <w:ind w:left="720"/>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corresponding numbers of file selected</w:t>
      </w:r>
    </w:p>
    <w:p w14:paraId="4FA55497" w14:textId="02DAEFED" w:rsidR="00F57B09" w:rsidRDefault="00F57B09" w:rsidP="00F57B09">
      <w:r>
        <w:t>If customer presses “</w:t>
      </w:r>
      <w:r w:rsidR="00363847">
        <w:t>delete</w:t>
      </w:r>
      <w:r>
        <w:t xml:space="preserve">” button and triggers data </w:t>
      </w:r>
      <w:r w:rsidR="0039477A">
        <w:t>deletion</w:t>
      </w:r>
      <w:r w:rsidR="00650175">
        <w:t xml:space="preserve"> from</w:t>
      </w:r>
      <w:r>
        <w:t xml:space="preserve"> TF card process, APIM HMI should go back to List Mode:</w:t>
      </w:r>
    </w:p>
    <w:p w14:paraId="14AAF1E2" w14:textId="119CFEE2" w:rsidR="00F57B09" w:rsidRPr="00DD2B88" w:rsidRDefault="00F57B09" w:rsidP="00F57B09">
      <w:pPr>
        <w:pStyle w:val="ListParagraph"/>
        <w:numPr>
          <w:ilvl w:val="0"/>
          <w:numId w:val="40"/>
        </w:numPr>
        <w:rPr>
          <w:rFonts w:ascii="Arial" w:hAnsi="Arial"/>
          <w:i/>
          <w:iCs/>
        </w:rPr>
      </w:pPr>
      <w:r w:rsidRPr="00DD2B88">
        <w:rPr>
          <w:rFonts w:ascii="Arial" w:hAnsi="Arial"/>
          <w:i/>
          <w:iCs/>
        </w:rPr>
        <w:t xml:space="preserve">Video Output Page == </w:t>
      </w:r>
      <w:r w:rsidR="00543013">
        <w:rPr>
          <w:rFonts w:ascii="Arial" w:hAnsi="Arial"/>
          <w:i/>
          <w:iCs/>
        </w:rPr>
        <w:t>TF</w:t>
      </w:r>
      <w:r>
        <w:rPr>
          <w:rFonts w:ascii="Arial" w:hAnsi="Arial"/>
          <w:i/>
          <w:iCs/>
        </w:rPr>
        <w:t xml:space="preserve"> Data List Page</w:t>
      </w:r>
    </w:p>
    <w:p w14:paraId="7D0E3A72" w14:textId="77777777" w:rsidR="00F57B09" w:rsidRPr="00DD2B88" w:rsidRDefault="00F57B09" w:rsidP="00F57B09">
      <w:pPr>
        <w:pStyle w:val="ListParagraph"/>
        <w:numPr>
          <w:ilvl w:val="0"/>
          <w:numId w:val="39"/>
        </w:numPr>
        <w:ind w:left="720"/>
        <w:rPr>
          <w:rFonts w:ascii="Arial" w:hAnsi="Arial"/>
          <w:i/>
          <w:iCs/>
        </w:rPr>
      </w:pPr>
      <w:r w:rsidRPr="00DD2B88">
        <w:rPr>
          <w:rFonts w:ascii="Arial" w:hAnsi="Arial"/>
          <w:i/>
          <w:iCs/>
        </w:rPr>
        <w:t xml:space="preserve">File List Mode == </w:t>
      </w:r>
      <w:r>
        <w:rPr>
          <w:rFonts w:ascii="Arial" w:hAnsi="Arial"/>
          <w:i/>
          <w:iCs/>
        </w:rPr>
        <w:t>List</w:t>
      </w:r>
      <w:r w:rsidRPr="00DD2B88">
        <w:rPr>
          <w:rFonts w:ascii="Arial" w:hAnsi="Arial"/>
          <w:i/>
          <w:iCs/>
        </w:rPr>
        <w:t xml:space="preserve"> Mode</w:t>
      </w:r>
    </w:p>
    <w:p w14:paraId="25E53555" w14:textId="77777777" w:rsidR="00F57B09" w:rsidRDefault="00F57B09" w:rsidP="00F57B09">
      <w:pPr>
        <w:pStyle w:val="ListParagraph"/>
        <w:numPr>
          <w:ilvl w:val="0"/>
          <w:numId w:val="39"/>
        </w:numPr>
        <w:ind w:left="720"/>
        <w:rPr>
          <w:rFonts w:ascii="Arial" w:hAnsi="Arial"/>
          <w:i/>
          <w:iCs/>
        </w:rPr>
      </w:pPr>
      <w:r w:rsidRPr="00DD2B88">
        <w:rPr>
          <w:rFonts w:ascii="Arial" w:hAnsi="Arial"/>
          <w:i/>
          <w:iCs/>
        </w:rPr>
        <w:t>File Folder Status == Not Empty</w:t>
      </w:r>
    </w:p>
    <w:p w14:paraId="653BB28D" w14:textId="77777777" w:rsidR="00F57B09" w:rsidRPr="003721B6" w:rsidRDefault="00F57B09" w:rsidP="00F57B09">
      <w:pPr>
        <w:pStyle w:val="ListParagraph"/>
        <w:numPr>
          <w:ilvl w:val="0"/>
          <w:numId w:val="39"/>
        </w:numPr>
        <w:ind w:left="720"/>
        <w:rPr>
          <w:rFonts w:ascii="Arial" w:hAnsi="Arial"/>
          <w:i/>
          <w:iCs/>
        </w:rPr>
      </w:pPr>
      <w:r w:rsidRPr="00956BD6">
        <w:rPr>
          <w:rFonts w:ascii="Arial" w:hAnsi="Arial"/>
          <w:i/>
          <w:iCs/>
        </w:rPr>
        <w:t>File Selected Status</w:t>
      </w:r>
      <w:r>
        <w:rPr>
          <w:rFonts w:ascii="Arial" w:hAnsi="Arial"/>
          <w:i/>
          <w:iCs/>
        </w:rPr>
        <w:t xml:space="preserve"> == </w:t>
      </w:r>
      <w:r w:rsidRPr="004723E4">
        <w:rPr>
          <w:rFonts w:ascii="Arial" w:hAnsi="Arial"/>
          <w:i/>
          <w:iCs/>
        </w:rPr>
        <w:t xml:space="preserve">All </w:t>
      </w:r>
      <w:r>
        <w:rPr>
          <w:rFonts w:ascii="Arial" w:hAnsi="Arial"/>
          <w:i/>
          <w:iCs/>
        </w:rPr>
        <w:t>Uns</w:t>
      </w:r>
      <w:r w:rsidRPr="004723E4">
        <w:rPr>
          <w:rFonts w:ascii="Arial" w:hAnsi="Arial"/>
          <w:i/>
          <w:iCs/>
        </w:rPr>
        <w:t>elected</w:t>
      </w:r>
    </w:p>
    <w:p w14:paraId="3E3DBFA9" w14:textId="77777777" w:rsidR="00F57B09" w:rsidRPr="003721B6" w:rsidRDefault="00F57B09" w:rsidP="00F57B09">
      <w:pPr>
        <w:pStyle w:val="ListParagraph"/>
        <w:numPr>
          <w:ilvl w:val="0"/>
          <w:numId w:val="39"/>
        </w:numPr>
        <w:ind w:left="720"/>
        <w:rPr>
          <w:rFonts w:ascii="Arial" w:hAnsi="Arial"/>
          <w:i/>
          <w:iCs/>
        </w:rPr>
      </w:pPr>
      <w:r w:rsidRPr="00517B91">
        <w:rPr>
          <w:rFonts w:ascii="Arial" w:hAnsi="Arial" w:hint="eastAsia"/>
          <w:i/>
          <w:iCs/>
        </w:rPr>
        <w:t>Q</w:t>
      </w:r>
      <w:r w:rsidRPr="00517B91">
        <w:rPr>
          <w:rFonts w:ascii="Arial" w:hAnsi="Arial"/>
          <w:i/>
          <w:iCs/>
        </w:rPr>
        <w:t>ty of Files Selected</w:t>
      </w:r>
      <w:r>
        <w:rPr>
          <w:rFonts w:ascii="Arial" w:hAnsi="Arial"/>
          <w:i/>
          <w:iCs/>
        </w:rPr>
        <w:t xml:space="preserve"> == 0x00</w:t>
      </w:r>
    </w:p>
    <w:p w14:paraId="4C98E442" w14:textId="77777777" w:rsidR="00F57B09" w:rsidRDefault="00F57B09" w:rsidP="00F57B09"/>
    <w:p w14:paraId="20799DCE" w14:textId="77777777" w:rsidR="00F57B09" w:rsidRDefault="00F57B09" w:rsidP="00F57B09">
      <w:r>
        <w:t>Command Reception:</w:t>
      </w:r>
    </w:p>
    <w:p w14:paraId="74A7BBE7" w14:textId="77777777" w:rsidR="00F57B09" w:rsidRDefault="00F57B09" w:rsidP="00F57B09">
      <w:r>
        <w:t>O</w:t>
      </w:r>
      <w:r>
        <w:rPr>
          <w:rFonts w:hint="eastAsia"/>
          <w:lang w:eastAsia="zh-CN"/>
        </w:rPr>
        <w:t>nce</w:t>
      </w:r>
      <w:r>
        <w:t xml:space="preserve"> IDCM receives the command, should response below msg:</w:t>
      </w:r>
    </w:p>
    <w:p w14:paraId="61E0857A" w14:textId="3FB686D4" w:rsidR="00F57B09" w:rsidRDefault="00F57B09" w:rsidP="00F57B09">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 xml:space="preserve">TF Card </w:t>
      </w:r>
      <w:r w:rsidR="009109DD">
        <w:rPr>
          <w:rFonts w:ascii="Arial" w:hAnsi="Arial"/>
          <w:i/>
          <w:iCs/>
        </w:rPr>
        <w:t>Delete</w:t>
      </w:r>
    </w:p>
    <w:p w14:paraId="7D6D7D32" w14:textId="77777777" w:rsidR="00F57B09" w:rsidRDefault="00F57B09" w:rsidP="00F57B09">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6C68EC3C" w14:textId="4A5F276D" w:rsidR="00F57B09" w:rsidRDefault="00F57B09" w:rsidP="00F57B09">
      <w:r>
        <w:t>O</w:t>
      </w:r>
      <w:r>
        <w:rPr>
          <w:rFonts w:hint="eastAsia"/>
          <w:lang w:eastAsia="zh-CN"/>
        </w:rPr>
        <w:t>nce</w:t>
      </w:r>
      <w:r>
        <w:t xml:space="preserve"> IDCM receives the command successfully, IDCM should start data </w:t>
      </w:r>
      <w:r w:rsidR="0032545F">
        <w:t>deletion</w:t>
      </w:r>
      <w:r>
        <w:t xml:space="preserve"> process, and synchronize the </w:t>
      </w:r>
      <w:r w:rsidR="00E27461">
        <w:t>status</w:t>
      </w:r>
      <w:r>
        <w:t xml:space="preserve"> to APIM periodically:</w:t>
      </w:r>
    </w:p>
    <w:p w14:paraId="103BAA6B" w14:textId="5215784F" w:rsidR="00F57B09" w:rsidRDefault="00F57B09" w:rsidP="00F57B09">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 xml:space="preserve">File </w:t>
      </w:r>
      <w:r w:rsidR="00B816F0">
        <w:rPr>
          <w:rFonts w:ascii="Arial" w:hAnsi="Arial"/>
          <w:i/>
          <w:iCs/>
        </w:rPr>
        <w:t>Deletion</w:t>
      </w:r>
    </w:p>
    <w:p w14:paraId="5C057EA5" w14:textId="5B2FC05F" w:rsidR="00F57B09" w:rsidRPr="00BE41DA" w:rsidRDefault="00F57B09" w:rsidP="00F57B09">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 xml:space="preserve">Total files number which are selected to </w:t>
      </w:r>
      <w:r w:rsidR="00330501">
        <w:rPr>
          <w:rFonts w:ascii="Arial" w:hAnsi="Arial"/>
          <w:i/>
          <w:iCs/>
        </w:rPr>
        <w:t>delete</w:t>
      </w:r>
      <w:r>
        <w:rPr>
          <w:rFonts w:ascii="Arial" w:hAnsi="Arial"/>
          <w:i/>
          <w:iCs/>
        </w:rPr>
        <w:t xml:space="preserve"> in Edit Mode</w:t>
      </w:r>
    </w:p>
    <w:p w14:paraId="59D86D7C" w14:textId="0F3504C0" w:rsidR="00F57B09" w:rsidRDefault="00F57B09" w:rsidP="00F57B09">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Pr>
          <w:rFonts w:ascii="Arial" w:hAnsi="Arial"/>
          <w:i/>
          <w:iCs/>
        </w:rPr>
        <w:t xml:space="preserve">Files number which are already </w:t>
      </w:r>
      <w:r w:rsidR="00330501">
        <w:rPr>
          <w:rFonts w:ascii="Arial" w:hAnsi="Arial"/>
          <w:i/>
          <w:iCs/>
        </w:rPr>
        <w:t>deleted</w:t>
      </w:r>
      <w:r w:rsidR="008468FF">
        <w:rPr>
          <w:rFonts w:ascii="Arial" w:hAnsi="Arial"/>
          <w:i/>
          <w:iCs/>
        </w:rPr>
        <w:t xml:space="preserve"> fr</w:t>
      </w:r>
      <w:r>
        <w:rPr>
          <w:rFonts w:ascii="Arial" w:hAnsi="Arial"/>
          <w:i/>
          <w:iCs/>
        </w:rPr>
        <w:t>o</w:t>
      </w:r>
      <w:r w:rsidR="008468FF">
        <w:rPr>
          <w:rFonts w:ascii="Arial" w:hAnsi="Arial"/>
          <w:i/>
          <w:iCs/>
        </w:rPr>
        <w:t>m</w:t>
      </w:r>
      <w:r>
        <w:rPr>
          <w:rFonts w:ascii="Arial" w:hAnsi="Arial"/>
          <w:i/>
          <w:iCs/>
        </w:rPr>
        <w:t xml:space="preserve"> TF card successfully</w:t>
      </w:r>
    </w:p>
    <w:p w14:paraId="5EED1D50" w14:textId="656B36A8" w:rsidR="00F57B09" w:rsidRPr="00103A3A" w:rsidRDefault="00F57B09" w:rsidP="00F57B09">
      <w:pPr>
        <w:pStyle w:val="ListParagraph"/>
        <w:numPr>
          <w:ilvl w:val="0"/>
          <w:numId w:val="15"/>
        </w:numPr>
        <w:rPr>
          <w:rFonts w:ascii="Arial" w:hAnsi="Arial"/>
          <w:i/>
          <w:iCs/>
        </w:rPr>
      </w:pPr>
      <w:r>
        <w:rPr>
          <w:rFonts w:ascii="Arial" w:hAnsi="Arial"/>
          <w:i/>
          <w:iCs/>
        </w:rPr>
        <w:t>Operation Progress</w:t>
      </w:r>
      <w:r w:rsidRPr="0052388B">
        <w:rPr>
          <w:rFonts w:ascii="Arial" w:hAnsi="Arial"/>
          <w:i/>
          <w:iCs/>
        </w:rPr>
        <w:t xml:space="preserve"> == </w:t>
      </w:r>
      <w:r>
        <w:rPr>
          <w:rFonts w:ascii="Arial" w:hAnsi="Arial"/>
          <w:i/>
          <w:iCs/>
        </w:rPr>
        <w:t xml:space="preserve">Files </w:t>
      </w:r>
      <w:r w:rsidR="00C24332">
        <w:rPr>
          <w:rFonts w:ascii="Arial" w:hAnsi="Arial"/>
          <w:i/>
          <w:iCs/>
        </w:rPr>
        <w:t>deleting</w:t>
      </w:r>
      <w:r w:rsidR="00D77B01">
        <w:rPr>
          <w:rFonts w:ascii="Arial" w:hAnsi="Arial"/>
          <w:i/>
          <w:iCs/>
        </w:rPr>
        <w:t xml:space="preserve"> progress</w:t>
      </w:r>
    </w:p>
    <w:p w14:paraId="498A7C26" w14:textId="77777777" w:rsidR="00F57B09" w:rsidRDefault="00F57B09" w:rsidP="00F57B09">
      <w:r>
        <w:t>APIM HMI control:</w:t>
      </w:r>
    </w:p>
    <w:p w14:paraId="578E0DB2" w14:textId="7A17FBC4" w:rsidR="00850DC8" w:rsidRPr="003E1019" w:rsidRDefault="00850DC8" w:rsidP="00850DC8">
      <w:pPr>
        <w:pStyle w:val="ListParagraph"/>
        <w:numPr>
          <w:ilvl w:val="0"/>
          <w:numId w:val="15"/>
        </w:numPr>
        <w:rPr>
          <w:rFonts w:ascii="Arial" w:hAnsi="Arial"/>
        </w:rPr>
      </w:pPr>
      <w:r w:rsidRPr="003E1019">
        <w:rPr>
          <w:rFonts w:ascii="Arial" w:hAnsi="Arial"/>
        </w:rPr>
        <w:t xml:space="preserve">During </w:t>
      </w:r>
      <w:r w:rsidR="0070410D">
        <w:rPr>
          <w:rFonts w:ascii="Arial" w:hAnsi="Arial"/>
        </w:rPr>
        <w:t>deletion</w:t>
      </w:r>
      <w:r w:rsidRPr="003E1019">
        <w:rPr>
          <w:rFonts w:ascii="Arial" w:hAnsi="Arial"/>
        </w:rPr>
        <w:t xml:space="preserve"> process,</w:t>
      </w:r>
      <w:r>
        <w:rPr>
          <w:rFonts w:ascii="Arial" w:hAnsi="Arial"/>
        </w:rPr>
        <w:t xml:space="preserve"> t</w:t>
      </w:r>
      <w:r w:rsidRPr="0024603B">
        <w:rPr>
          <w:rFonts w:ascii="Arial" w:hAnsi="Arial"/>
        </w:rPr>
        <w:t xml:space="preserve">he DVR status icon on APIM </w:t>
      </w:r>
      <w:r>
        <w:rPr>
          <w:rFonts w:ascii="Arial" w:hAnsi="Arial"/>
        </w:rPr>
        <w:t xml:space="preserve">status bar </w:t>
      </w:r>
      <w:r w:rsidRPr="0024603B">
        <w:rPr>
          <w:rFonts w:ascii="Arial" w:hAnsi="Arial"/>
        </w:rPr>
        <w:t xml:space="preserve">should be set to </w:t>
      </w:r>
      <w:r w:rsidR="0070410D">
        <w:rPr>
          <w:rFonts w:ascii="Arial" w:hAnsi="Arial"/>
        </w:rPr>
        <w:t>deleting</w:t>
      </w:r>
      <w:r w:rsidRPr="0024603B">
        <w:rPr>
          <w:rFonts w:ascii="Arial" w:hAnsi="Arial"/>
        </w:rPr>
        <w:t xml:space="preserve"> status</w:t>
      </w:r>
      <w:r>
        <w:rPr>
          <w:rFonts w:ascii="Arial" w:hAnsi="Arial"/>
        </w:rPr>
        <w:t>.</w:t>
      </w:r>
      <w:r w:rsidRPr="00850DC8">
        <w:rPr>
          <w:noProof/>
        </w:rPr>
        <w:t xml:space="preserve"> </w:t>
      </w:r>
      <w:r>
        <w:rPr>
          <w:noProof/>
        </w:rPr>
        <w:drawing>
          <wp:inline distT="0" distB="0" distL="0" distR="0" wp14:anchorId="7FB05C59" wp14:editId="2BD3B7BF">
            <wp:extent cx="257175" cy="2190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75" cy="219075"/>
                    </a:xfrm>
                    <a:prstGeom prst="rect">
                      <a:avLst/>
                    </a:prstGeom>
                  </pic:spPr>
                </pic:pic>
              </a:graphicData>
            </a:graphic>
          </wp:inline>
        </w:drawing>
      </w:r>
    </w:p>
    <w:p w14:paraId="60C9A1D5" w14:textId="18C1E0AA" w:rsidR="00F57B09" w:rsidRDefault="00F57B09" w:rsidP="00F57B09">
      <w:pPr>
        <w:pStyle w:val="ListParagraph"/>
        <w:numPr>
          <w:ilvl w:val="0"/>
          <w:numId w:val="15"/>
        </w:numPr>
        <w:rPr>
          <w:rFonts w:ascii="Arial" w:hAnsi="Arial"/>
          <w:i/>
          <w:iCs/>
        </w:rPr>
      </w:pPr>
      <w:r>
        <w:rPr>
          <w:rFonts w:ascii="Arial" w:hAnsi="Arial"/>
        </w:rPr>
        <w:t xml:space="preserve">APIM should display a </w:t>
      </w:r>
      <w:r w:rsidR="007363F9">
        <w:rPr>
          <w:rFonts w:ascii="Arial" w:hAnsi="Arial"/>
        </w:rPr>
        <w:t>deleting</w:t>
      </w:r>
      <w:r>
        <w:rPr>
          <w:rFonts w:ascii="Arial" w:hAnsi="Arial"/>
        </w:rPr>
        <w:t xml:space="preserve"> reminder to customer</w:t>
      </w:r>
      <w:r>
        <w:rPr>
          <w:rFonts w:ascii="Arial" w:hAnsi="Arial"/>
          <w:i/>
          <w:iCs/>
        </w:rPr>
        <w:t xml:space="preserve"> according to above information.</w:t>
      </w:r>
    </w:p>
    <w:p w14:paraId="32525507" w14:textId="5FED3A7D" w:rsidR="00F57B09" w:rsidRDefault="00F33D1C" w:rsidP="00F57B09">
      <w:pPr>
        <w:jc w:val="center"/>
      </w:pPr>
      <w:r>
        <w:rPr>
          <w:noProof/>
        </w:rPr>
        <w:lastRenderedPageBreak/>
        <w:drawing>
          <wp:inline distT="0" distB="0" distL="0" distR="0" wp14:anchorId="2AE9ADC5" wp14:editId="61BC28AB">
            <wp:extent cx="2705100" cy="1362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1362075"/>
                    </a:xfrm>
                    <a:prstGeom prst="rect">
                      <a:avLst/>
                    </a:prstGeom>
                  </pic:spPr>
                </pic:pic>
              </a:graphicData>
            </a:graphic>
          </wp:inline>
        </w:drawing>
      </w:r>
    </w:p>
    <w:p w14:paraId="1B94AF8F" w14:textId="2BB56DAF" w:rsidR="00F57B09" w:rsidRDefault="00E43D49" w:rsidP="00F57B09">
      <w:pPr>
        <w:pStyle w:val="Heading6"/>
        <w:rPr>
          <w:lang w:val="en-GB"/>
        </w:rPr>
      </w:pPr>
      <w:bookmarkStart w:id="276" w:name="_Toc122965526"/>
      <w:r>
        <w:rPr>
          <w:lang w:val="en-GB"/>
        </w:rPr>
        <w:t>Deletion</w:t>
      </w:r>
      <w:r w:rsidRPr="00CC5ED3">
        <w:rPr>
          <w:lang w:val="en-GB"/>
        </w:rPr>
        <w:t xml:space="preserve"> </w:t>
      </w:r>
      <w:r w:rsidR="00F57B09">
        <w:rPr>
          <w:lang w:val="en-GB"/>
        </w:rPr>
        <w:t>End</w:t>
      </w:r>
      <w:bookmarkEnd w:id="276"/>
    </w:p>
    <w:p w14:paraId="321FB566" w14:textId="77777777" w:rsidR="00F57B09" w:rsidRDefault="00F57B09" w:rsidP="00F57B09">
      <w:r>
        <w:t>Command Execution:</w:t>
      </w:r>
    </w:p>
    <w:p w14:paraId="057EE998" w14:textId="5ABFDCD6" w:rsidR="00F57B09" w:rsidRDefault="00F57B09" w:rsidP="00F57B09">
      <w:r>
        <w:t xml:space="preserve">After IDCM completes the whole </w:t>
      </w:r>
      <w:r w:rsidR="00EC7359">
        <w:t>deletion</w:t>
      </w:r>
      <w:r>
        <w:t xml:space="preserve"> process, IDCM should feedback below command result:</w:t>
      </w:r>
    </w:p>
    <w:p w14:paraId="70D41008" w14:textId="040F20B2" w:rsidR="00F57B09" w:rsidRDefault="00F57B09" w:rsidP="00F57B09">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 xml:space="preserve">TF Card </w:t>
      </w:r>
      <w:r w:rsidR="005C378E">
        <w:rPr>
          <w:rFonts w:ascii="Arial" w:hAnsi="Arial"/>
          <w:i/>
          <w:iCs/>
        </w:rPr>
        <w:t>Delete</w:t>
      </w:r>
    </w:p>
    <w:p w14:paraId="1277FC5E" w14:textId="77777777" w:rsidR="00F57B09" w:rsidRDefault="00F57B09" w:rsidP="00F57B09">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2019668F" w14:textId="77777777" w:rsidR="00F57B09" w:rsidRDefault="00F57B09" w:rsidP="00F57B09">
      <w:r w:rsidRPr="00EE3934">
        <w:rPr>
          <w:highlight w:val="yellow"/>
        </w:rPr>
        <w:t xml:space="preserve">If </w:t>
      </w:r>
      <w:r w:rsidRPr="00EE3934">
        <w:rPr>
          <w:i/>
          <w:iCs/>
          <w:highlight w:val="yellow"/>
        </w:rPr>
        <w:t xml:space="preserve">Execution </w:t>
      </w:r>
      <w:commentRangeStart w:id="277"/>
      <w:r w:rsidRPr="00EE3934">
        <w:rPr>
          <w:i/>
          <w:iCs/>
          <w:highlight w:val="yellow"/>
        </w:rPr>
        <w:t>Succeed</w:t>
      </w:r>
      <w:commentRangeEnd w:id="277"/>
      <w:r>
        <w:rPr>
          <w:rStyle w:val="CommentReference"/>
          <w:rFonts w:ascii="Times New Roman" w:hAnsi="Times New Roman"/>
        </w:rPr>
        <w:commentReference w:id="277"/>
      </w:r>
      <w:r>
        <w:t>, IDCM should update below information to APIM:</w:t>
      </w:r>
    </w:p>
    <w:p w14:paraId="09804F93" w14:textId="3E55E3C3" w:rsidR="00F57B09" w:rsidRDefault="00F57B09" w:rsidP="00F57B09">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 xml:space="preserve">File </w:t>
      </w:r>
      <w:r w:rsidR="00E27918">
        <w:rPr>
          <w:rFonts w:ascii="Arial" w:hAnsi="Arial"/>
          <w:i/>
          <w:iCs/>
        </w:rPr>
        <w:t>Deletion</w:t>
      </w:r>
    </w:p>
    <w:p w14:paraId="1A7962CB" w14:textId="3195CDA0" w:rsidR="00F57B09" w:rsidRPr="00BE41DA" w:rsidRDefault="00F57B09" w:rsidP="00F57B09">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 xml:space="preserve">Total files number which are selected to </w:t>
      </w:r>
      <w:r w:rsidR="00E27918">
        <w:rPr>
          <w:rFonts w:ascii="Arial" w:hAnsi="Arial"/>
          <w:i/>
          <w:iCs/>
        </w:rPr>
        <w:t>delete</w:t>
      </w:r>
      <w:r>
        <w:rPr>
          <w:rFonts w:ascii="Arial" w:hAnsi="Arial"/>
          <w:i/>
          <w:iCs/>
        </w:rPr>
        <w:t xml:space="preserve"> in Edit Mode</w:t>
      </w:r>
    </w:p>
    <w:p w14:paraId="3DCFB58D" w14:textId="77777777" w:rsidR="00F57B09" w:rsidRDefault="00F57B09" w:rsidP="00F57B09">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Pr>
          <w:rFonts w:ascii="Arial" w:hAnsi="Arial"/>
          <w:i/>
          <w:iCs/>
        </w:rPr>
        <w:t>Total Files Selected</w:t>
      </w:r>
    </w:p>
    <w:p w14:paraId="6474B7B7" w14:textId="77777777" w:rsidR="00F57B09" w:rsidRPr="00103A3A" w:rsidRDefault="00F57B09" w:rsidP="00F57B09">
      <w:pPr>
        <w:pStyle w:val="ListParagraph"/>
        <w:numPr>
          <w:ilvl w:val="0"/>
          <w:numId w:val="15"/>
        </w:numPr>
        <w:rPr>
          <w:rFonts w:ascii="Arial" w:hAnsi="Arial"/>
          <w:i/>
          <w:iCs/>
        </w:rPr>
      </w:pPr>
      <w:r>
        <w:rPr>
          <w:rFonts w:ascii="Arial" w:hAnsi="Arial"/>
          <w:i/>
          <w:iCs/>
        </w:rPr>
        <w:t>Operation Progress</w:t>
      </w:r>
      <w:r w:rsidRPr="0052388B">
        <w:rPr>
          <w:rFonts w:ascii="Arial" w:hAnsi="Arial"/>
          <w:i/>
          <w:iCs/>
        </w:rPr>
        <w:t xml:space="preserve"> == </w:t>
      </w:r>
      <w:r>
        <w:rPr>
          <w:rFonts w:ascii="Arial" w:hAnsi="Arial"/>
          <w:i/>
          <w:iCs/>
        </w:rPr>
        <w:t>0x64(100%)</w:t>
      </w:r>
    </w:p>
    <w:p w14:paraId="6CB8CAFC" w14:textId="77777777" w:rsidR="00F57B09" w:rsidRDefault="00F57B09" w:rsidP="00F57B09">
      <w:r>
        <w:t>APIM HMI control:</w:t>
      </w:r>
    </w:p>
    <w:p w14:paraId="52A91701" w14:textId="77777777" w:rsidR="009A7FFB" w:rsidRPr="003E1019" w:rsidRDefault="009A7FFB" w:rsidP="009A7FFB">
      <w:pPr>
        <w:pStyle w:val="ListParagraph"/>
        <w:numPr>
          <w:ilvl w:val="0"/>
          <w:numId w:val="29"/>
        </w:numPr>
        <w:rPr>
          <w:rFonts w:ascii="Arial" w:hAnsi="Arial"/>
        </w:rPr>
      </w:pPr>
      <w:r>
        <w:rPr>
          <w:rFonts w:ascii="Arial" w:hAnsi="Arial"/>
        </w:rPr>
        <w:t>T</w:t>
      </w:r>
      <w:r w:rsidRPr="0024603B">
        <w:rPr>
          <w:rFonts w:ascii="Arial" w:hAnsi="Arial"/>
        </w:rPr>
        <w:t xml:space="preserve">he DVR status icon on APIM </w:t>
      </w:r>
      <w:r>
        <w:rPr>
          <w:rFonts w:ascii="Arial" w:hAnsi="Arial"/>
        </w:rPr>
        <w:t xml:space="preserve">status bar </w:t>
      </w:r>
      <w:r w:rsidRPr="0024603B">
        <w:rPr>
          <w:rFonts w:ascii="Arial" w:hAnsi="Arial"/>
        </w:rPr>
        <w:t xml:space="preserve">should be set to </w:t>
      </w:r>
      <w:r>
        <w:rPr>
          <w:rFonts w:ascii="Arial" w:hAnsi="Arial"/>
        </w:rPr>
        <w:t>previous</w:t>
      </w:r>
      <w:r w:rsidRPr="0024603B">
        <w:rPr>
          <w:rFonts w:ascii="Arial" w:hAnsi="Arial"/>
        </w:rPr>
        <w:t xml:space="preserve"> status</w:t>
      </w:r>
      <w:r>
        <w:rPr>
          <w:rFonts w:ascii="Arial" w:hAnsi="Arial"/>
        </w:rPr>
        <w:t>.</w:t>
      </w:r>
      <w:r w:rsidRPr="00850DC8">
        <w:rPr>
          <w:noProof/>
        </w:rPr>
        <w:t xml:space="preserve"> </w:t>
      </w:r>
    </w:p>
    <w:p w14:paraId="085007C8" w14:textId="06175D89" w:rsidR="00F57B09" w:rsidRDefault="00F57B09" w:rsidP="00F57B09">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Pr>
          <w:rFonts w:ascii="Arial" w:hAnsi="Arial"/>
        </w:rPr>
        <w:t xml:space="preserve">, also need to highlight how many files </w:t>
      </w:r>
      <w:r w:rsidR="00AC437F">
        <w:rPr>
          <w:rFonts w:ascii="Arial" w:hAnsi="Arial"/>
        </w:rPr>
        <w:t>deleted from</w:t>
      </w:r>
      <w:r>
        <w:rPr>
          <w:rFonts w:ascii="Arial" w:hAnsi="Arial"/>
        </w:rPr>
        <w:t xml:space="preserve"> TF card successfully:</w:t>
      </w:r>
    </w:p>
    <w:p w14:paraId="01473C3B" w14:textId="354BC3D8" w:rsidR="00F57B09" w:rsidRPr="00C87D7D" w:rsidRDefault="00206888" w:rsidP="00F57B09">
      <w:pPr>
        <w:jc w:val="center"/>
      </w:pPr>
      <w:r>
        <w:rPr>
          <w:noProof/>
        </w:rPr>
        <w:drawing>
          <wp:inline distT="0" distB="0" distL="0" distR="0" wp14:anchorId="36A50B0A" wp14:editId="5D7D30A4">
            <wp:extent cx="1494308" cy="35368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17455" cy="359162"/>
                    </a:xfrm>
                    <a:prstGeom prst="rect">
                      <a:avLst/>
                    </a:prstGeom>
                  </pic:spPr>
                </pic:pic>
              </a:graphicData>
            </a:graphic>
          </wp:inline>
        </w:drawing>
      </w:r>
    </w:p>
    <w:p w14:paraId="24DE5C3B" w14:textId="4038F5F5" w:rsidR="00F57B09" w:rsidRPr="00F348AA" w:rsidRDefault="00F57B09" w:rsidP="00F57B09">
      <w:pPr>
        <w:pStyle w:val="ListParagraph"/>
        <w:numPr>
          <w:ilvl w:val="0"/>
          <w:numId w:val="29"/>
        </w:numPr>
        <w:rPr>
          <w:rFonts w:ascii="Arial" w:hAnsi="Arial"/>
          <w:highlight w:val="yellow"/>
        </w:rPr>
      </w:pPr>
      <w:r w:rsidRPr="00F348AA">
        <w:rPr>
          <w:rFonts w:ascii="Arial" w:hAnsi="Arial"/>
          <w:highlight w:val="yellow"/>
        </w:rPr>
        <w:t>APIM should pop up command failure result to customer</w:t>
      </w:r>
      <w:r w:rsidRPr="00F348AA">
        <w:rPr>
          <w:rFonts w:ascii="Arial" w:hAnsi="Arial"/>
          <w:highlight w:val="yellow"/>
          <w:lang w:eastAsia="zh-CN"/>
        </w:rPr>
        <w:t xml:space="preserve"> if </w:t>
      </w:r>
      <w:r w:rsidRPr="00F348AA">
        <w:rPr>
          <w:rFonts w:ascii="Arial" w:hAnsi="Arial"/>
          <w:i/>
          <w:iCs/>
          <w:highlight w:val="yellow"/>
        </w:rPr>
        <w:t>Execution Failed</w:t>
      </w:r>
      <w:r w:rsidR="00B51C13" w:rsidRPr="00F348AA">
        <w:rPr>
          <w:rFonts w:ascii="Arial" w:hAnsi="Arial"/>
          <w:highlight w:val="yellow"/>
          <w:lang w:eastAsia="zh-CN"/>
        </w:rPr>
        <w:t>:</w:t>
      </w:r>
    </w:p>
    <w:p w14:paraId="01851124" w14:textId="39F17F2A" w:rsidR="00F57B09" w:rsidRPr="00E30C8F" w:rsidRDefault="005C6532" w:rsidP="00F57B09">
      <w:pPr>
        <w:jc w:val="center"/>
      </w:pPr>
      <w:r>
        <w:rPr>
          <w:noProof/>
        </w:rPr>
        <w:drawing>
          <wp:inline distT="0" distB="0" distL="0" distR="0" wp14:anchorId="00A83C7D" wp14:editId="5C40B71C">
            <wp:extent cx="1664898" cy="240209"/>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84077" cy="242976"/>
                    </a:xfrm>
                    <a:prstGeom prst="rect">
                      <a:avLst/>
                    </a:prstGeom>
                  </pic:spPr>
                </pic:pic>
              </a:graphicData>
            </a:graphic>
          </wp:inline>
        </w:drawing>
      </w:r>
    </w:p>
    <w:p w14:paraId="68EF388D" w14:textId="5979C249" w:rsidR="00F57B09" w:rsidRDefault="00E43D49" w:rsidP="00F57B09">
      <w:pPr>
        <w:pStyle w:val="Heading6"/>
        <w:rPr>
          <w:lang w:val="en-GB"/>
        </w:rPr>
      </w:pPr>
      <w:bookmarkStart w:id="278" w:name="_Toc122965527"/>
      <w:r>
        <w:rPr>
          <w:lang w:val="en-GB"/>
        </w:rPr>
        <w:t>Deletion</w:t>
      </w:r>
      <w:r w:rsidRPr="00CC5ED3">
        <w:rPr>
          <w:lang w:val="en-GB"/>
        </w:rPr>
        <w:t xml:space="preserve"> </w:t>
      </w:r>
      <w:r w:rsidR="00F57B09">
        <w:rPr>
          <w:lang w:val="en-GB"/>
        </w:rPr>
        <w:t>Stop</w:t>
      </w:r>
      <w:bookmarkEnd w:id="278"/>
    </w:p>
    <w:p w14:paraId="3C5970B3" w14:textId="032333EA" w:rsidR="00F57B09" w:rsidRDefault="00F57B09" w:rsidP="00F57B09">
      <w:r>
        <w:rPr>
          <w:lang w:val="en-GB"/>
        </w:rPr>
        <w:t xml:space="preserve">Customer could stop </w:t>
      </w:r>
      <w:r w:rsidR="005754AC">
        <w:rPr>
          <w:lang w:val="en-GB"/>
        </w:rPr>
        <w:t>deletion</w:t>
      </w:r>
      <w:r>
        <w:rPr>
          <w:lang w:val="en-GB"/>
        </w:rPr>
        <w:t xml:space="preserve"> process by press the “cancellation” button</w:t>
      </w:r>
      <w:r>
        <w:t>, APIM shall send below message to IDCM:</w:t>
      </w:r>
    </w:p>
    <w:p w14:paraId="4E4546D6" w14:textId="03A6BD03" w:rsidR="00F57B09" w:rsidRDefault="00F57B09" w:rsidP="00F57B09">
      <w:pPr>
        <w:pStyle w:val="ListParagraph"/>
        <w:numPr>
          <w:ilvl w:val="0"/>
          <w:numId w:val="16"/>
        </w:numPr>
        <w:rPr>
          <w:rFonts w:ascii="Arial" w:hAnsi="Arial"/>
          <w:i/>
          <w:iCs/>
        </w:rPr>
      </w:pPr>
      <w:r w:rsidRPr="00536B33">
        <w:rPr>
          <w:rFonts w:ascii="Arial" w:hAnsi="Arial"/>
          <w:i/>
          <w:iCs/>
        </w:rPr>
        <w:t xml:space="preserve">HMI Command == </w:t>
      </w:r>
      <w:r w:rsidRPr="00111401">
        <w:rPr>
          <w:rFonts w:ascii="Arial" w:hAnsi="Arial"/>
          <w:i/>
          <w:iCs/>
        </w:rPr>
        <w:t xml:space="preserve">TF Card </w:t>
      </w:r>
      <w:r w:rsidR="00727D93">
        <w:rPr>
          <w:rFonts w:ascii="Arial" w:hAnsi="Arial"/>
          <w:i/>
          <w:iCs/>
        </w:rPr>
        <w:t>De</w:t>
      </w:r>
      <w:r w:rsidR="00473F17">
        <w:rPr>
          <w:rFonts w:ascii="Arial" w:hAnsi="Arial"/>
          <w:i/>
          <w:iCs/>
        </w:rPr>
        <w:t>l</w:t>
      </w:r>
      <w:r w:rsidR="00727D93">
        <w:rPr>
          <w:rFonts w:ascii="Arial" w:hAnsi="Arial"/>
          <w:i/>
          <w:iCs/>
        </w:rPr>
        <w:t>e</w:t>
      </w:r>
      <w:r w:rsidR="00473F17">
        <w:rPr>
          <w:rFonts w:ascii="Arial" w:hAnsi="Arial"/>
          <w:i/>
          <w:iCs/>
        </w:rPr>
        <w:t>t</w:t>
      </w:r>
      <w:r w:rsidR="00727D93">
        <w:rPr>
          <w:rFonts w:ascii="Arial" w:hAnsi="Arial"/>
          <w:i/>
          <w:iCs/>
        </w:rPr>
        <w:t>e</w:t>
      </w:r>
      <w:r w:rsidRPr="00111401">
        <w:rPr>
          <w:rFonts w:ascii="Arial" w:hAnsi="Arial"/>
          <w:i/>
          <w:iCs/>
        </w:rPr>
        <w:t xml:space="preserve"> Stop</w:t>
      </w:r>
    </w:p>
    <w:p w14:paraId="52BB6857" w14:textId="77777777" w:rsidR="00F57B09" w:rsidRDefault="00F57B09" w:rsidP="00F57B09"/>
    <w:p w14:paraId="7A9EC152" w14:textId="77777777" w:rsidR="00F57B09" w:rsidRDefault="00F57B09" w:rsidP="00F57B09">
      <w:r>
        <w:t>Command Reception:</w:t>
      </w:r>
    </w:p>
    <w:p w14:paraId="376B6053" w14:textId="77777777" w:rsidR="00F57B09" w:rsidRDefault="00F57B09" w:rsidP="00F57B09">
      <w:r>
        <w:t>O</w:t>
      </w:r>
      <w:r>
        <w:rPr>
          <w:rFonts w:hint="eastAsia"/>
          <w:lang w:eastAsia="zh-CN"/>
        </w:rPr>
        <w:t>nce</w:t>
      </w:r>
      <w:r>
        <w:t xml:space="preserve"> IDCM receives the command, should response below msg:</w:t>
      </w:r>
    </w:p>
    <w:p w14:paraId="2D5B1B9B" w14:textId="009D1AE9" w:rsidR="00F57B09" w:rsidRDefault="00F57B09" w:rsidP="00F57B09">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 xml:space="preserve">TF Card </w:t>
      </w:r>
      <w:r w:rsidR="00853D1F">
        <w:rPr>
          <w:rFonts w:ascii="Arial" w:hAnsi="Arial"/>
          <w:i/>
          <w:iCs/>
        </w:rPr>
        <w:t>Delete</w:t>
      </w:r>
      <w:r w:rsidR="00853D1F" w:rsidRPr="00111401">
        <w:rPr>
          <w:rFonts w:ascii="Arial" w:hAnsi="Arial"/>
          <w:i/>
          <w:iCs/>
        </w:rPr>
        <w:t xml:space="preserve"> </w:t>
      </w:r>
      <w:r>
        <w:rPr>
          <w:rFonts w:ascii="Arial" w:hAnsi="Arial"/>
          <w:i/>
          <w:iCs/>
        </w:rPr>
        <w:t>Stop</w:t>
      </w:r>
    </w:p>
    <w:p w14:paraId="1B3EDFC7" w14:textId="77777777" w:rsidR="00F57B09" w:rsidRDefault="00F57B09" w:rsidP="00F57B09">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sidRPr="006A6A9F">
        <w:rPr>
          <w:rFonts w:ascii="Arial" w:hAnsi="Arial"/>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561BA04C" w14:textId="77777777" w:rsidR="00F57B09" w:rsidRDefault="00F57B09" w:rsidP="00F57B09"/>
    <w:p w14:paraId="7CE156A0" w14:textId="77777777" w:rsidR="00F57B09" w:rsidRDefault="00F57B09" w:rsidP="00F57B09">
      <w:r>
        <w:t>Command Execution:</w:t>
      </w:r>
    </w:p>
    <w:p w14:paraId="6BC54237" w14:textId="0CEE2425" w:rsidR="00F57B09" w:rsidRDefault="00F57B09" w:rsidP="00F57B09">
      <w:r>
        <w:t xml:space="preserve">After IDCM stops the </w:t>
      </w:r>
      <w:r w:rsidR="00B907CE">
        <w:t>deletion</w:t>
      </w:r>
      <w:r>
        <w:t xml:space="preserve"> process, IDCM should feedback below command result:</w:t>
      </w:r>
    </w:p>
    <w:p w14:paraId="098A2F32" w14:textId="7AF087C4" w:rsidR="00F57B09" w:rsidRDefault="00F57B09" w:rsidP="00F57B09">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Pr="00405D0C">
        <w:rPr>
          <w:rFonts w:ascii="Arial" w:hAnsi="Arial"/>
          <w:i/>
          <w:iCs/>
        </w:rPr>
        <w:t xml:space="preserve">TF Card </w:t>
      </w:r>
      <w:r w:rsidR="009B5BFE">
        <w:rPr>
          <w:rFonts w:ascii="Arial" w:hAnsi="Arial"/>
          <w:i/>
          <w:iCs/>
        </w:rPr>
        <w:t>Delete</w:t>
      </w:r>
      <w:r w:rsidR="009B5BFE" w:rsidRPr="00111401">
        <w:rPr>
          <w:rFonts w:ascii="Arial" w:hAnsi="Arial"/>
          <w:i/>
          <w:iCs/>
        </w:rPr>
        <w:t xml:space="preserve"> </w:t>
      </w:r>
      <w:r>
        <w:rPr>
          <w:rFonts w:ascii="Arial" w:hAnsi="Arial"/>
          <w:i/>
          <w:iCs/>
        </w:rPr>
        <w:t>Stop</w:t>
      </w:r>
    </w:p>
    <w:p w14:paraId="15414458" w14:textId="77777777" w:rsidR="00F57B09" w:rsidRDefault="00F57B09" w:rsidP="00F57B09">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3331F4">
        <w:rPr>
          <w:rFonts w:ascii="Arial" w:hAnsi="Arial"/>
          <w:i/>
          <w:iCs/>
        </w:rPr>
        <w:t xml:space="preserve">Execution </w:t>
      </w:r>
      <w:r w:rsidRPr="008D3855">
        <w:rPr>
          <w:rFonts w:ascii="Arial" w:hAnsi="Arial"/>
          <w:i/>
          <w:iCs/>
        </w:rPr>
        <w:t>Succeed</w:t>
      </w:r>
      <w:r w:rsidRPr="00BD498A">
        <w:rPr>
          <w:rFonts w:ascii="Arial" w:hAnsi="Arial"/>
          <w:i/>
          <w:iCs/>
        </w:rPr>
        <w:t xml:space="preserve"> </w:t>
      </w:r>
      <w:r>
        <w:rPr>
          <w:rFonts w:ascii="Arial" w:hAnsi="Arial"/>
          <w:i/>
          <w:iCs/>
        </w:rPr>
        <w:t xml:space="preserve">or </w:t>
      </w:r>
      <w:r w:rsidRPr="003331F4">
        <w:rPr>
          <w:rFonts w:ascii="Arial" w:hAnsi="Arial"/>
          <w:i/>
          <w:iCs/>
        </w:rPr>
        <w:t xml:space="preserve">Execution </w:t>
      </w:r>
      <w:r>
        <w:rPr>
          <w:rFonts w:ascii="Arial" w:hAnsi="Arial"/>
          <w:i/>
          <w:iCs/>
        </w:rPr>
        <w:t>Failed</w:t>
      </w:r>
    </w:p>
    <w:p w14:paraId="03E799C5" w14:textId="77777777" w:rsidR="00F57B09" w:rsidRDefault="00F57B09" w:rsidP="00F57B09">
      <w:r w:rsidRPr="00EE3934">
        <w:rPr>
          <w:highlight w:val="yellow"/>
        </w:rPr>
        <w:t xml:space="preserve">If </w:t>
      </w:r>
      <w:r w:rsidRPr="00EE3934">
        <w:rPr>
          <w:i/>
          <w:iCs/>
          <w:highlight w:val="yellow"/>
        </w:rPr>
        <w:t xml:space="preserve">Execution </w:t>
      </w:r>
      <w:commentRangeStart w:id="279"/>
      <w:r w:rsidRPr="00EE3934">
        <w:rPr>
          <w:i/>
          <w:iCs/>
          <w:highlight w:val="yellow"/>
        </w:rPr>
        <w:t>Succeed</w:t>
      </w:r>
      <w:commentRangeEnd w:id="279"/>
      <w:r>
        <w:rPr>
          <w:rStyle w:val="CommentReference"/>
          <w:rFonts w:ascii="Times New Roman" w:hAnsi="Times New Roman"/>
        </w:rPr>
        <w:commentReference w:id="279"/>
      </w:r>
      <w:r>
        <w:t>, IDCM should update below information to APIM:</w:t>
      </w:r>
    </w:p>
    <w:p w14:paraId="6702DE13" w14:textId="330D0FA3" w:rsidR="00F57B09" w:rsidRDefault="00F57B09" w:rsidP="00F57B09">
      <w:pPr>
        <w:pStyle w:val="ListParagraph"/>
        <w:numPr>
          <w:ilvl w:val="0"/>
          <w:numId w:val="15"/>
        </w:numPr>
        <w:rPr>
          <w:rFonts w:ascii="Arial" w:hAnsi="Arial"/>
          <w:i/>
          <w:iCs/>
        </w:rPr>
      </w:pPr>
      <w:r>
        <w:rPr>
          <w:rFonts w:ascii="Arial" w:hAnsi="Arial"/>
          <w:i/>
          <w:iCs/>
        </w:rPr>
        <w:t>Operation Type</w:t>
      </w:r>
      <w:r w:rsidRPr="00536B33">
        <w:rPr>
          <w:rFonts w:ascii="Arial" w:hAnsi="Arial"/>
          <w:i/>
          <w:iCs/>
        </w:rPr>
        <w:t xml:space="preserve"> == </w:t>
      </w:r>
      <w:r>
        <w:rPr>
          <w:rFonts w:ascii="Arial" w:hAnsi="Arial"/>
          <w:i/>
          <w:iCs/>
        </w:rPr>
        <w:t xml:space="preserve">File </w:t>
      </w:r>
      <w:r w:rsidR="00D92D31">
        <w:rPr>
          <w:rFonts w:ascii="Arial" w:hAnsi="Arial"/>
          <w:i/>
          <w:iCs/>
        </w:rPr>
        <w:t>Deletion</w:t>
      </w:r>
    </w:p>
    <w:p w14:paraId="740E71FD" w14:textId="20FE0D2E" w:rsidR="00F57B09" w:rsidRPr="00BE41DA" w:rsidRDefault="00F57B09" w:rsidP="00F57B09">
      <w:pPr>
        <w:pStyle w:val="ListParagraph"/>
        <w:numPr>
          <w:ilvl w:val="0"/>
          <w:numId w:val="15"/>
        </w:numPr>
        <w:rPr>
          <w:rFonts w:ascii="Arial" w:hAnsi="Arial"/>
          <w:i/>
          <w:iCs/>
        </w:rPr>
      </w:pPr>
      <w:r>
        <w:rPr>
          <w:rFonts w:ascii="Arial" w:hAnsi="Arial"/>
          <w:i/>
          <w:iCs/>
        </w:rPr>
        <w:t>Total Files Selected</w:t>
      </w:r>
      <w:r w:rsidRPr="00536B33">
        <w:rPr>
          <w:rFonts w:ascii="Arial" w:hAnsi="Arial"/>
          <w:i/>
          <w:iCs/>
        </w:rPr>
        <w:t xml:space="preserve"> == </w:t>
      </w:r>
      <w:r>
        <w:rPr>
          <w:rFonts w:ascii="Arial" w:hAnsi="Arial"/>
          <w:i/>
          <w:iCs/>
        </w:rPr>
        <w:t xml:space="preserve">Total files number which are selected to </w:t>
      </w:r>
      <w:r w:rsidR="00381516">
        <w:rPr>
          <w:rFonts w:ascii="Arial" w:hAnsi="Arial"/>
          <w:i/>
          <w:iCs/>
        </w:rPr>
        <w:t>delete</w:t>
      </w:r>
      <w:r>
        <w:rPr>
          <w:rFonts w:ascii="Arial" w:hAnsi="Arial"/>
          <w:i/>
          <w:iCs/>
        </w:rPr>
        <w:t xml:space="preserve"> in Edit Mode</w:t>
      </w:r>
    </w:p>
    <w:p w14:paraId="6937F71C" w14:textId="779D4BEC" w:rsidR="00F57B09" w:rsidRDefault="00F57B09" w:rsidP="00F57B09">
      <w:pPr>
        <w:pStyle w:val="ListParagraph"/>
        <w:numPr>
          <w:ilvl w:val="0"/>
          <w:numId w:val="15"/>
        </w:numPr>
        <w:rPr>
          <w:rFonts w:ascii="Arial" w:hAnsi="Arial"/>
          <w:i/>
          <w:iCs/>
        </w:rPr>
      </w:pPr>
      <w:r>
        <w:rPr>
          <w:rFonts w:ascii="Arial" w:hAnsi="Arial"/>
          <w:i/>
          <w:iCs/>
        </w:rPr>
        <w:t>Qty of Complete</w:t>
      </w:r>
      <w:r w:rsidRPr="00536B33">
        <w:rPr>
          <w:rFonts w:ascii="Arial" w:hAnsi="Arial"/>
          <w:i/>
          <w:iCs/>
        </w:rPr>
        <w:t xml:space="preserve"> == </w:t>
      </w:r>
      <w:r>
        <w:rPr>
          <w:rFonts w:ascii="Arial" w:hAnsi="Arial"/>
          <w:i/>
          <w:iCs/>
        </w:rPr>
        <w:t xml:space="preserve">Files number which are already </w:t>
      </w:r>
      <w:r w:rsidR="00B45241">
        <w:rPr>
          <w:rFonts w:ascii="Arial" w:hAnsi="Arial"/>
          <w:i/>
          <w:iCs/>
        </w:rPr>
        <w:t>deleted</w:t>
      </w:r>
      <w:r w:rsidR="00516D45">
        <w:rPr>
          <w:rFonts w:ascii="Arial" w:hAnsi="Arial"/>
          <w:i/>
          <w:iCs/>
        </w:rPr>
        <w:t xml:space="preserve"> from</w:t>
      </w:r>
      <w:r>
        <w:rPr>
          <w:rFonts w:ascii="Arial" w:hAnsi="Arial"/>
          <w:i/>
          <w:iCs/>
        </w:rPr>
        <w:t xml:space="preserve"> TF card successfully</w:t>
      </w:r>
    </w:p>
    <w:p w14:paraId="230FE549" w14:textId="0849816B" w:rsidR="00F57B09" w:rsidRPr="00103A3A" w:rsidRDefault="00F57B09" w:rsidP="00F57B09">
      <w:pPr>
        <w:pStyle w:val="ListParagraph"/>
        <w:numPr>
          <w:ilvl w:val="0"/>
          <w:numId w:val="15"/>
        </w:numPr>
        <w:rPr>
          <w:rFonts w:ascii="Arial" w:hAnsi="Arial"/>
          <w:i/>
          <w:iCs/>
        </w:rPr>
      </w:pPr>
      <w:r>
        <w:rPr>
          <w:rFonts w:ascii="Arial" w:hAnsi="Arial"/>
          <w:i/>
          <w:iCs/>
        </w:rPr>
        <w:t>Operation Progress</w:t>
      </w:r>
      <w:r w:rsidRPr="0052388B">
        <w:rPr>
          <w:rFonts w:ascii="Arial" w:hAnsi="Arial"/>
          <w:i/>
          <w:iCs/>
        </w:rPr>
        <w:t xml:space="preserve"> == </w:t>
      </w:r>
      <w:r>
        <w:rPr>
          <w:rFonts w:ascii="Arial" w:hAnsi="Arial"/>
          <w:i/>
          <w:iCs/>
        </w:rPr>
        <w:t xml:space="preserve">Files </w:t>
      </w:r>
      <w:r w:rsidR="00564DDD">
        <w:rPr>
          <w:rFonts w:ascii="Arial" w:hAnsi="Arial"/>
          <w:i/>
          <w:iCs/>
        </w:rPr>
        <w:t>deleting</w:t>
      </w:r>
      <w:r w:rsidR="003F1A35">
        <w:rPr>
          <w:rFonts w:ascii="Arial" w:hAnsi="Arial"/>
          <w:i/>
          <w:iCs/>
        </w:rPr>
        <w:t xml:space="preserve"> progress</w:t>
      </w:r>
    </w:p>
    <w:p w14:paraId="33DBDB84" w14:textId="77777777" w:rsidR="00F57B09" w:rsidRDefault="00F57B09" w:rsidP="00F57B09">
      <w:r>
        <w:t>APIM HMI control:</w:t>
      </w:r>
    </w:p>
    <w:p w14:paraId="0A42F470" w14:textId="77777777" w:rsidR="00BA7335" w:rsidRPr="003E1019" w:rsidRDefault="00BA7335" w:rsidP="00BA7335">
      <w:pPr>
        <w:pStyle w:val="ListParagraph"/>
        <w:numPr>
          <w:ilvl w:val="0"/>
          <w:numId w:val="29"/>
        </w:numPr>
        <w:rPr>
          <w:rFonts w:ascii="Arial" w:hAnsi="Arial"/>
        </w:rPr>
      </w:pPr>
      <w:r>
        <w:rPr>
          <w:rFonts w:ascii="Arial" w:hAnsi="Arial"/>
        </w:rPr>
        <w:t>T</w:t>
      </w:r>
      <w:r w:rsidRPr="0024603B">
        <w:rPr>
          <w:rFonts w:ascii="Arial" w:hAnsi="Arial"/>
        </w:rPr>
        <w:t xml:space="preserve">he DVR status icon on APIM </w:t>
      </w:r>
      <w:r>
        <w:rPr>
          <w:rFonts w:ascii="Arial" w:hAnsi="Arial"/>
        </w:rPr>
        <w:t xml:space="preserve">status bar </w:t>
      </w:r>
      <w:r w:rsidRPr="0024603B">
        <w:rPr>
          <w:rFonts w:ascii="Arial" w:hAnsi="Arial"/>
        </w:rPr>
        <w:t xml:space="preserve">should be set to </w:t>
      </w:r>
      <w:r>
        <w:rPr>
          <w:rFonts w:ascii="Arial" w:hAnsi="Arial"/>
        </w:rPr>
        <w:t>previous</w:t>
      </w:r>
      <w:r w:rsidRPr="0024603B">
        <w:rPr>
          <w:rFonts w:ascii="Arial" w:hAnsi="Arial"/>
        </w:rPr>
        <w:t xml:space="preserve"> status</w:t>
      </w:r>
      <w:r>
        <w:rPr>
          <w:rFonts w:ascii="Arial" w:hAnsi="Arial"/>
        </w:rPr>
        <w:t>.</w:t>
      </w:r>
      <w:r w:rsidRPr="00850DC8">
        <w:rPr>
          <w:noProof/>
        </w:rPr>
        <w:t xml:space="preserve"> </w:t>
      </w:r>
    </w:p>
    <w:p w14:paraId="38DE0894" w14:textId="1373888E" w:rsidR="00F57B09" w:rsidRDefault="00F57B09" w:rsidP="00642E82">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Pr>
          <w:rFonts w:ascii="Arial" w:hAnsi="Arial"/>
        </w:rPr>
        <w:t xml:space="preserve">, also need to highlight how many files </w:t>
      </w:r>
      <w:r w:rsidR="00AD5794">
        <w:rPr>
          <w:rFonts w:ascii="Arial" w:hAnsi="Arial"/>
        </w:rPr>
        <w:t>deleted</w:t>
      </w:r>
      <w:r>
        <w:rPr>
          <w:rFonts w:ascii="Arial" w:hAnsi="Arial"/>
        </w:rPr>
        <w:t xml:space="preserve"> </w:t>
      </w:r>
      <w:r w:rsidR="00F70DCE">
        <w:rPr>
          <w:rFonts w:ascii="Arial" w:hAnsi="Arial"/>
        </w:rPr>
        <w:t>from</w:t>
      </w:r>
      <w:r>
        <w:rPr>
          <w:rFonts w:ascii="Arial" w:hAnsi="Arial"/>
        </w:rPr>
        <w:t xml:space="preserve"> TF card</w:t>
      </w:r>
      <w:r w:rsidR="00642E82">
        <w:rPr>
          <w:rFonts w:ascii="Arial" w:hAnsi="Arial"/>
        </w:rPr>
        <w:t>.</w:t>
      </w:r>
    </w:p>
    <w:p w14:paraId="655E737D" w14:textId="77777777" w:rsidR="00642E82" w:rsidRPr="00642E82" w:rsidRDefault="00642E82" w:rsidP="00642E82">
      <w:pPr>
        <w:ind w:left="360"/>
      </w:pPr>
    </w:p>
    <w:p w14:paraId="38FBDE39" w14:textId="1774D419" w:rsidR="00F57B09" w:rsidRPr="00881A38" w:rsidRDefault="00F57B09" w:rsidP="00F57B09">
      <w:r w:rsidRPr="00E613AE">
        <w:rPr>
          <w:highlight w:val="yellow"/>
        </w:rPr>
        <w:t xml:space="preserve">If customer stops </w:t>
      </w:r>
      <w:r w:rsidR="00041462">
        <w:rPr>
          <w:highlight w:val="yellow"/>
        </w:rPr>
        <w:t>deletion</w:t>
      </w:r>
      <w:r>
        <w:rPr>
          <w:highlight w:val="yellow"/>
        </w:rPr>
        <w:t xml:space="preserve"> process</w:t>
      </w:r>
      <w:r w:rsidRPr="00E613AE">
        <w:rPr>
          <w:highlight w:val="yellow"/>
        </w:rPr>
        <w:t xml:space="preserve"> manually, IDCM does not need to feedback </w:t>
      </w:r>
      <w:r w:rsidRPr="006215C5">
        <w:rPr>
          <w:highlight w:val="yellow"/>
        </w:rPr>
        <w:t xml:space="preserve">TF Card </w:t>
      </w:r>
      <w:r w:rsidR="009F5931">
        <w:rPr>
          <w:highlight w:val="yellow"/>
        </w:rPr>
        <w:t>Delete</w:t>
      </w:r>
      <w:r w:rsidRPr="006215C5">
        <w:rPr>
          <w:highlight w:val="yellow"/>
        </w:rPr>
        <w:t xml:space="preserve"> </w:t>
      </w:r>
      <w:r w:rsidRPr="00E613AE">
        <w:rPr>
          <w:highlight w:val="yellow"/>
        </w:rPr>
        <w:t>command execution result anymore.</w:t>
      </w:r>
    </w:p>
    <w:p w14:paraId="0647E8BC" w14:textId="41146AFA" w:rsidR="00EC20FE" w:rsidRDefault="00EC20FE" w:rsidP="00EC20FE">
      <w:pPr>
        <w:pStyle w:val="Heading6"/>
        <w:rPr>
          <w:lang w:val="en-GB"/>
        </w:rPr>
      </w:pPr>
      <w:bookmarkStart w:id="280" w:name="_Toc122965528"/>
      <w:r>
        <w:rPr>
          <w:lang w:val="en-GB"/>
        </w:rPr>
        <w:lastRenderedPageBreak/>
        <w:t>Data Deletion Attributes</w:t>
      </w:r>
      <w:bookmarkEnd w:id="280"/>
    </w:p>
    <w:p w14:paraId="761E3D2C" w14:textId="6EBFC29F" w:rsidR="003C51EB" w:rsidRPr="003C7973" w:rsidRDefault="003C51EB" w:rsidP="003C51EB">
      <w:pPr>
        <w:pStyle w:val="ListParagraph"/>
        <w:numPr>
          <w:ilvl w:val="0"/>
          <w:numId w:val="43"/>
        </w:numPr>
        <w:ind w:left="810" w:hanging="450"/>
        <w:rPr>
          <w:rFonts w:ascii="Arial" w:hAnsi="Arial"/>
        </w:rPr>
      </w:pPr>
      <w:r w:rsidRPr="003C7973">
        <w:rPr>
          <w:rFonts w:ascii="Arial" w:hAnsi="Arial"/>
        </w:rPr>
        <w:t xml:space="preserve">If a data </w:t>
      </w:r>
      <w:r>
        <w:rPr>
          <w:rFonts w:ascii="Arial" w:hAnsi="Arial"/>
        </w:rPr>
        <w:t>deletion</w:t>
      </w:r>
      <w:r w:rsidRPr="003C7973">
        <w:rPr>
          <w:rFonts w:ascii="Arial" w:hAnsi="Arial"/>
        </w:rPr>
        <w:t xml:space="preserve"> event is not completed, APIM should not trigger another </w:t>
      </w:r>
      <w:r>
        <w:rPr>
          <w:rFonts w:ascii="Arial" w:hAnsi="Arial"/>
        </w:rPr>
        <w:t>deletion</w:t>
      </w:r>
      <w:r w:rsidRPr="003C7973">
        <w:rPr>
          <w:rFonts w:ascii="Arial" w:hAnsi="Arial"/>
        </w:rPr>
        <w:t xml:space="preserve"> request to IDCM again.</w:t>
      </w:r>
    </w:p>
    <w:p w14:paraId="3C96AF6A" w14:textId="77777777" w:rsidR="000443E7" w:rsidRDefault="000443E7" w:rsidP="000443E7">
      <w:pPr>
        <w:pStyle w:val="Heading4"/>
        <w:rPr>
          <w:lang w:val="en-GB"/>
        </w:rPr>
      </w:pPr>
      <w:bookmarkStart w:id="281" w:name="_Toc122965529"/>
      <w:r>
        <w:rPr>
          <w:lang w:val="en-GB"/>
        </w:rPr>
        <w:t xml:space="preserve">Technology Function </w:t>
      </w:r>
      <w:r w:rsidRPr="00293703">
        <w:rPr>
          <w:lang w:val="en-GB"/>
        </w:rPr>
        <w:t>Data Playback</w:t>
      </w:r>
      <w:r>
        <w:rPr>
          <w:lang w:val="en-GB"/>
        </w:rPr>
        <w:t xml:space="preserve"> Control</w:t>
      </w:r>
      <w:bookmarkEnd w:id="281"/>
    </w:p>
    <w:p w14:paraId="7BD45556" w14:textId="77777777" w:rsidR="000443E7" w:rsidRDefault="000443E7" w:rsidP="000443E7">
      <w:pPr>
        <w:pStyle w:val="Heading5"/>
        <w:rPr>
          <w:lang w:val="en-GB"/>
        </w:rPr>
      </w:pPr>
      <w:bookmarkStart w:id="282" w:name="_Toc122965530"/>
      <w:r>
        <w:rPr>
          <w:lang w:val="en-GB"/>
        </w:rPr>
        <w:t>Function Interfaces</w:t>
      </w:r>
      <w:bookmarkEnd w:id="282"/>
    </w:p>
    <w:p w14:paraId="1BDAD0A9" w14:textId="77777777" w:rsidR="000443E7" w:rsidRDefault="000443E7" w:rsidP="000443E7">
      <w:pPr>
        <w:pStyle w:val="Heading6"/>
        <w:rPr>
          <w:lang w:val="en-GB"/>
        </w:rPr>
      </w:pPr>
      <w:bookmarkStart w:id="283" w:name="_Toc122965531"/>
      <w:r>
        <w:rPr>
          <w:lang w:val="en-GB"/>
        </w:rPr>
        <w:t>Inputs</w:t>
      </w:r>
      <w:bookmarkEnd w:id="28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0443E7" w:rsidRPr="00E54DEA" w14:paraId="79BC0763" w14:textId="77777777" w:rsidTr="006B3DF8">
        <w:trPr>
          <w:trHeight w:val="173"/>
        </w:trPr>
        <w:tc>
          <w:tcPr>
            <w:tcW w:w="1885" w:type="dxa"/>
            <w:shd w:val="clear" w:color="auto" w:fill="D9D9D9" w:themeFill="background1" w:themeFillShade="D9"/>
            <w:noWrap/>
            <w:hideMark/>
          </w:tcPr>
          <w:p w14:paraId="3483A628" w14:textId="77777777" w:rsidR="000443E7" w:rsidRPr="00E54DEA" w:rsidRDefault="000443E7"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398A204D" w14:textId="77777777" w:rsidR="000443E7" w:rsidRDefault="000443E7"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030606AA" w14:textId="77777777" w:rsidR="000443E7" w:rsidRDefault="000443E7" w:rsidP="006B3DF8">
            <w:pPr>
              <w:overflowPunct/>
              <w:autoSpaceDE/>
              <w:autoSpaceDN/>
              <w:adjustRightInd/>
              <w:textAlignment w:val="auto"/>
              <w:rPr>
                <w:rFonts w:cs="Arial"/>
                <w:b/>
                <w:bCs/>
                <w:color w:val="000000"/>
              </w:rPr>
            </w:pPr>
            <w:r>
              <w:rPr>
                <w:rFonts w:cs="Arial"/>
                <w:b/>
                <w:bCs/>
                <w:color w:val="000000"/>
              </w:rPr>
              <w:t xml:space="preserve">Mapping Details </w:t>
            </w:r>
          </w:p>
          <w:p w14:paraId="193A4F53" w14:textId="77777777" w:rsidR="000443E7" w:rsidRDefault="000443E7" w:rsidP="006B3DF8">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6D01D308" w14:textId="77777777" w:rsidR="000443E7" w:rsidRDefault="000443E7" w:rsidP="006B3DF8">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7A09CD5E" w14:textId="77777777" w:rsidR="000443E7" w:rsidRDefault="000443E7" w:rsidP="006B3DF8">
            <w:pPr>
              <w:overflowPunct/>
              <w:autoSpaceDE/>
              <w:autoSpaceDN/>
              <w:adjustRightInd/>
              <w:textAlignment w:val="auto"/>
              <w:rPr>
                <w:rFonts w:cs="Arial"/>
                <w:b/>
                <w:bCs/>
                <w:color w:val="000000"/>
              </w:rPr>
            </w:pPr>
            <w:r>
              <w:rPr>
                <w:rFonts w:cs="Arial"/>
                <w:b/>
                <w:bCs/>
                <w:color w:val="000000"/>
              </w:rPr>
              <w:t>Connection</w:t>
            </w:r>
          </w:p>
          <w:p w14:paraId="65188BE7" w14:textId="77777777" w:rsidR="000443E7" w:rsidRDefault="000443E7" w:rsidP="006B3DF8">
            <w:pPr>
              <w:overflowPunct/>
              <w:autoSpaceDE/>
              <w:autoSpaceDN/>
              <w:adjustRightInd/>
              <w:textAlignment w:val="auto"/>
              <w:rPr>
                <w:rFonts w:cs="Arial"/>
                <w:b/>
                <w:bCs/>
                <w:color w:val="000000"/>
              </w:rPr>
            </w:pPr>
            <w:r>
              <w:t>(</w:t>
            </w:r>
            <w:r w:rsidRPr="001321BD">
              <w:rPr>
                <w:i/>
              </w:rPr>
              <w:t>Optional)</w:t>
            </w:r>
          </w:p>
        </w:tc>
      </w:tr>
      <w:tr w:rsidR="000443E7" w:rsidRPr="003F473D" w14:paraId="62193E3F" w14:textId="77777777" w:rsidTr="006B3DF8">
        <w:trPr>
          <w:trHeight w:val="143"/>
        </w:trPr>
        <w:tc>
          <w:tcPr>
            <w:tcW w:w="1885" w:type="dxa"/>
            <w:noWrap/>
          </w:tcPr>
          <w:p w14:paraId="3D746570" w14:textId="77777777" w:rsidR="000443E7" w:rsidRPr="00DE6816" w:rsidRDefault="000443E7"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Data_Playback_Cmd</w:t>
            </w:r>
            <w:proofErr w:type="spellEnd"/>
          </w:p>
        </w:tc>
        <w:tc>
          <w:tcPr>
            <w:tcW w:w="2070" w:type="dxa"/>
          </w:tcPr>
          <w:p w14:paraId="356458EC" w14:textId="77777777" w:rsidR="000443E7" w:rsidRPr="008F6F5F" w:rsidRDefault="000443E7" w:rsidP="006B3DF8">
            <w:pPr>
              <w:rPr>
                <w:rFonts w:cs="Arial"/>
                <w:color w:val="000000" w:themeColor="text1"/>
                <w:sz w:val="18"/>
              </w:rPr>
            </w:pPr>
            <w:r>
              <w:rPr>
                <w:rFonts w:cs="Arial"/>
                <w:color w:val="000000" w:themeColor="text1"/>
                <w:sz w:val="18"/>
              </w:rPr>
              <w:t>HMI Command</w:t>
            </w:r>
          </w:p>
        </w:tc>
        <w:tc>
          <w:tcPr>
            <w:tcW w:w="3510" w:type="dxa"/>
          </w:tcPr>
          <w:p w14:paraId="65B42A67" w14:textId="77777777" w:rsidR="000443E7" w:rsidRDefault="000443E7"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BCB94FF" w14:textId="77777777" w:rsidR="000443E7" w:rsidRPr="008F6F5F" w:rsidRDefault="000443E7" w:rsidP="006B3DF8">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5C1FE3D6" w14:textId="77777777" w:rsidR="000443E7" w:rsidRPr="00DE6816" w:rsidRDefault="000443E7" w:rsidP="006B3DF8">
            <w:pPr>
              <w:rPr>
                <w:rFonts w:cs="Arial"/>
                <w:sz w:val="18"/>
              </w:rPr>
            </w:pPr>
            <w:r w:rsidRPr="003513AE">
              <w:rPr>
                <w:rFonts w:cs="Arial"/>
                <w:color w:val="000000" w:themeColor="text1"/>
                <w:sz w:val="18"/>
              </w:rPr>
              <w:t>NA.</w:t>
            </w:r>
          </w:p>
        </w:tc>
        <w:tc>
          <w:tcPr>
            <w:tcW w:w="1386" w:type="dxa"/>
          </w:tcPr>
          <w:p w14:paraId="4E74637B" w14:textId="77777777" w:rsidR="000443E7" w:rsidRPr="00B144C2" w:rsidRDefault="000443E7" w:rsidP="006B3DF8">
            <w:pPr>
              <w:rPr>
                <w:rFonts w:cs="Arial"/>
                <w:color w:val="000000" w:themeColor="text1"/>
                <w:sz w:val="18"/>
              </w:rPr>
            </w:pPr>
            <w:r w:rsidRPr="003513AE">
              <w:rPr>
                <w:rFonts w:cs="Arial"/>
                <w:color w:val="000000" w:themeColor="text1"/>
                <w:sz w:val="18"/>
              </w:rPr>
              <w:t>NA.</w:t>
            </w:r>
          </w:p>
        </w:tc>
      </w:tr>
      <w:tr w:rsidR="00D9279F" w:rsidRPr="003F473D" w14:paraId="6D9241B4" w14:textId="77777777" w:rsidTr="006B3DF8">
        <w:trPr>
          <w:trHeight w:val="70"/>
        </w:trPr>
        <w:tc>
          <w:tcPr>
            <w:tcW w:w="1885" w:type="dxa"/>
            <w:noWrap/>
          </w:tcPr>
          <w:p w14:paraId="7D75EB8C" w14:textId="4EDDE0C4" w:rsidR="00D9279F" w:rsidRPr="00DE6816" w:rsidRDefault="00D9279F" w:rsidP="00D9279F">
            <w:pPr>
              <w:overflowPunct/>
              <w:autoSpaceDE/>
              <w:autoSpaceDN/>
              <w:adjustRightInd/>
              <w:textAlignment w:val="auto"/>
              <w:rPr>
                <w:rFonts w:cs="Arial"/>
                <w:color w:val="000000" w:themeColor="text1"/>
                <w:sz w:val="18"/>
              </w:rPr>
            </w:pPr>
            <w:proofErr w:type="spellStart"/>
            <w:r>
              <w:rPr>
                <w:rFonts w:cs="Arial"/>
                <w:color w:val="000000" w:themeColor="text1"/>
                <w:sz w:val="18"/>
              </w:rPr>
              <w:t>Finger_Operation_Type</w:t>
            </w:r>
            <w:proofErr w:type="spellEnd"/>
          </w:p>
        </w:tc>
        <w:tc>
          <w:tcPr>
            <w:tcW w:w="2070" w:type="dxa"/>
          </w:tcPr>
          <w:p w14:paraId="2FDA52F2" w14:textId="31048E2E" w:rsidR="00D9279F" w:rsidRPr="00DE6816" w:rsidRDefault="00D9279F" w:rsidP="00D9279F">
            <w:pPr>
              <w:rPr>
                <w:rFonts w:cs="Arial"/>
                <w:color w:val="000000" w:themeColor="text1"/>
                <w:sz w:val="18"/>
              </w:rPr>
            </w:pPr>
            <w:r w:rsidRPr="00095195">
              <w:rPr>
                <w:rFonts w:cs="Arial"/>
                <w:color w:val="000000" w:themeColor="text1"/>
                <w:sz w:val="18"/>
              </w:rPr>
              <w:t>Finger Action Type</w:t>
            </w:r>
          </w:p>
        </w:tc>
        <w:tc>
          <w:tcPr>
            <w:tcW w:w="3510" w:type="dxa"/>
          </w:tcPr>
          <w:p w14:paraId="16CF3F6C" w14:textId="77777777" w:rsidR="00D9279F" w:rsidRDefault="00D9279F" w:rsidP="00D9279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p>
          <w:p w14:paraId="3291C7D3" w14:textId="27C0DB5E" w:rsidR="00D9279F" w:rsidRPr="00DE6816" w:rsidRDefault="00D9279F" w:rsidP="00D9279F">
            <w:pPr>
              <w:rPr>
                <w:rFonts w:cs="Arial"/>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DABBAA7" w14:textId="2CAC636A" w:rsidR="00D9279F" w:rsidRPr="00DE6816" w:rsidRDefault="00D9279F" w:rsidP="00D9279F">
            <w:pPr>
              <w:rPr>
                <w:rFonts w:cs="Arial"/>
                <w:color w:val="000000" w:themeColor="text1"/>
                <w:sz w:val="18"/>
              </w:rPr>
            </w:pPr>
            <w:r w:rsidRPr="003513AE">
              <w:rPr>
                <w:rFonts w:cs="Arial"/>
                <w:color w:val="000000" w:themeColor="text1"/>
                <w:sz w:val="18"/>
              </w:rPr>
              <w:t>NA.</w:t>
            </w:r>
          </w:p>
        </w:tc>
        <w:tc>
          <w:tcPr>
            <w:tcW w:w="1386" w:type="dxa"/>
          </w:tcPr>
          <w:p w14:paraId="602459B4" w14:textId="6C6EB12C" w:rsidR="00D9279F" w:rsidRPr="00DE6816" w:rsidRDefault="00D9279F" w:rsidP="00D9279F">
            <w:pPr>
              <w:rPr>
                <w:rFonts w:cs="Arial"/>
                <w:color w:val="000000" w:themeColor="text1"/>
                <w:sz w:val="18"/>
              </w:rPr>
            </w:pPr>
            <w:r w:rsidRPr="003513AE">
              <w:rPr>
                <w:rFonts w:cs="Arial"/>
                <w:color w:val="000000" w:themeColor="text1"/>
                <w:sz w:val="18"/>
              </w:rPr>
              <w:t>NA.</w:t>
            </w:r>
          </w:p>
        </w:tc>
      </w:tr>
      <w:tr w:rsidR="00D9279F" w:rsidRPr="003F473D" w14:paraId="53420106" w14:textId="77777777" w:rsidTr="006B3DF8">
        <w:trPr>
          <w:trHeight w:val="70"/>
        </w:trPr>
        <w:tc>
          <w:tcPr>
            <w:tcW w:w="1885" w:type="dxa"/>
            <w:noWrap/>
          </w:tcPr>
          <w:p w14:paraId="7FE40B05" w14:textId="6D8FD2C0" w:rsidR="00D9279F" w:rsidRDefault="00D9279F" w:rsidP="00D9279F">
            <w:pPr>
              <w:overflowPunct/>
              <w:autoSpaceDE/>
              <w:autoSpaceDN/>
              <w:adjustRightInd/>
              <w:textAlignment w:val="auto"/>
              <w:rPr>
                <w:rFonts w:cs="Arial"/>
                <w:color w:val="000000" w:themeColor="text1"/>
                <w:sz w:val="18"/>
              </w:rPr>
            </w:pPr>
            <w:proofErr w:type="spellStart"/>
            <w:r w:rsidRPr="00095195">
              <w:rPr>
                <w:rFonts w:cs="Arial"/>
                <w:color w:val="000000" w:themeColor="text1"/>
                <w:sz w:val="18"/>
              </w:rPr>
              <w:t>Coordinate</w:t>
            </w:r>
            <w:r>
              <w:rPr>
                <w:rFonts w:cs="Arial"/>
                <w:color w:val="000000" w:themeColor="text1"/>
                <w:sz w:val="18"/>
              </w:rPr>
              <w:t>_X</w:t>
            </w:r>
            <w:proofErr w:type="spellEnd"/>
          </w:p>
        </w:tc>
        <w:tc>
          <w:tcPr>
            <w:tcW w:w="2070" w:type="dxa"/>
          </w:tcPr>
          <w:p w14:paraId="6A87C9E2" w14:textId="41951400" w:rsidR="00D9279F" w:rsidRDefault="00D9279F" w:rsidP="00D9279F">
            <w:pPr>
              <w:rPr>
                <w:rFonts w:cs="Arial"/>
                <w:sz w:val="16"/>
              </w:rPr>
            </w:pPr>
            <w:r w:rsidRPr="00095195">
              <w:rPr>
                <w:rFonts w:cs="Arial"/>
                <w:color w:val="000000" w:themeColor="text1"/>
                <w:sz w:val="18"/>
              </w:rPr>
              <w:t>X-Axis Coordinate</w:t>
            </w:r>
          </w:p>
        </w:tc>
        <w:tc>
          <w:tcPr>
            <w:tcW w:w="3510" w:type="dxa"/>
          </w:tcPr>
          <w:p w14:paraId="0F2D0E68" w14:textId="77777777" w:rsidR="00D9279F" w:rsidRDefault="00D9279F" w:rsidP="00D9279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p>
          <w:p w14:paraId="7658C1BC" w14:textId="4E8E6D6B" w:rsidR="00D9279F" w:rsidRPr="00AB54E4" w:rsidRDefault="00D9279F" w:rsidP="00D9279F">
            <w:pPr>
              <w:rPr>
                <w:rFonts w:cs="Arial"/>
                <w:b/>
                <w:bCs/>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60D32F2" w14:textId="49088035" w:rsidR="00D9279F" w:rsidRPr="003513AE" w:rsidRDefault="00D9279F" w:rsidP="00D9279F">
            <w:pPr>
              <w:rPr>
                <w:rFonts w:cs="Arial"/>
                <w:color w:val="000000" w:themeColor="text1"/>
                <w:sz w:val="18"/>
              </w:rPr>
            </w:pPr>
            <w:r w:rsidRPr="003513AE">
              <w:rPr>
                <w:rFonts w:cs="Arial"/>
                <w:color w:val="000000" w:themeColor="text1"/>
                <w:sz w:val="18"/>
              </w:rPr>
              <w:t>NA.</w:t>
            </w:r>
          </w:p>
        </w:tc>
        <w:tc>
          <w:tcPr>
            <w:tcW w:w="1386" w:type="dxa"/>
          </w:tcPr>
          <w:p w14:paraId="03684C41" w14:textId="662B3F07" w:rsidR="00D9279F" w:rsidRPr="003513AE" w:rsidRDefault="00D9279F" w:rsidP="00D9279F">
            <w:pPr>
              <w:rPr>
                <w:rFonts w:cs="Arial"/>
                <w:color w:val="000000" w:themeColor="text1"/>
                <w:sz w:val="18"/>
              </w:rPr>
            </w:pPr>
            <w:r w:rsidRPr="003513AE">
              <w:rPr>
                <w:rFonts w:cs="Arial"/>
                <w:color w:val="000000" w:themeColor="text1"/>
                <w:sz w:val="18"/>
              </w:rPr>
              <w:t>NA.</w:t>
            </w:r>
          </w:p>
        </w:tc>
      </w:tr>
      <w:tr w:rsidR="00D9279F" w:rsidRPr="003F473D" w14:paraId="31BC48CE" w14:textId="77777777" w:rsidTr="006B3DF8">
        <w:trPr>
          <w:trHeight w:val="70"/>
        </w:trPr>
        <w:tc>
          <w:tcPr>
            <w:tcW w:w="1885" w:type="dxa"/>
            <w:noWrap/>
          </w:tcPr>
          <w:p w14:paraId="1EEF8523" w14:textId="241DDE37" w:rsidR="00D9279F" w:rsidRDefault="00D9279F" w:rsidP="00D9279F">
            <w:pPr>
              <w:overflowPunct/>
              <w:autoSpaceDE/>
              <w:autoSpaceDN/>
              <w:adjustRightInd/>
              <w:textAlignment w:val="auto"/>
              <w:rPr>
                <w:rFonts w:cs="Arial"/>
                <w:color w:val="000000" w:themeColor="text1"/>
                <w:sz w:val="18"/>
              </w:rPr>
            </w:pPr>
            <w:proofErr w:type="spellStart"/>
            <w:r w:rsidRPr="00095195">
              <w:rPr>
                <w:rFonts w:cs="Arial"/>
                <w:color w:val="000000" w:themeColor="text1"/>
                <w:sz w:val="18"/>
              </w:rPr>
              <w:t>Coordinate</w:t>
            </w:r>
            <w:r>
              <w:rPr>
                <w:rFonts w:cs="Arial"/>
                <w:color w:val="000000" w:themeColor="text1"/>
                <w:sz w:val="18"/>
              </w:rPr>
              <w:t>_Y</w:t>
            </w:r>
            <w:proofErr w:type="spellEnd"/>
          </w:p>
        </w:tc>
        <w:tc>
          <w:tcPr>
            <w:tcW w:w="2070" w:type="dxa"/>
          </w:tcPr>
          <w:p w14:paraId="65D3552C" w14:textId="28E2A253" w:rsidR="00D9279F" w:rsidRDefault="00D9279F" w:rsidP="00D9279F">
            <w:pPr>
              <w:rPr>
                <w:rFonts w:cs="Arial"/>
                <w:sz w:val="16"/>
              </w:rPr>
            </w:pPr>
            <w:r w:rsidRPr="00095195">
              <w:rPr>
                <w:rFonts w:cs="Arial"/>
                <w:color w:val="000000" w:themeColor="text1"/>
                <w:sz w:val="18"/>
              </w:rPr>
              <w:t>Y-Axis Coordinate</w:t>
            </w:r>
          </w:p>
        </w:tc>
        <w:tc>
          <w:tcPr>
            <w:tcW w:w="3510" w:type="dxa"/>
          </w:tcPr>
          <w:p w14:paraId="197A026D" w14:textId="77777777" w:rsidR="00D9279F" w:rsidRDefault="00D9279F" w:rsidP="00D9279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4C04AE">
              <w:rPr>
                <w:rFonts w:cs="Arial"/>
                <w:color w:val="000000" w:themeColor="text1"/>
                <w:sz w:val="18"/>
              </w:rPr>
              <w:t>HMICoordinate</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2</w:t>
            </w:r>
            <w:r w:rsidRPr="00B32106">
              <w:rPr>
                <w:rFonts w:cs="Arial"/>
                <w:color w:val="000000" w:themeColor="text1"/>
                <w:sz w:val="18"/>
              </w:rPr>
              <w:t>]</w:t>
            </w:r>
          </w:p>
          <w:p w14:paraId="39E1C11B" w14:textId="78BBD2E1" w:rsidR="00D9279F" w:rsidRPr="00AB54E4" w:rsidRDefault="00D9279F" w:rsidP="00D9279F">
            <w:pPr>
              <w:rPr>
                <w:rFonts w:cs="Arial"/>
                <w:b/>
                <w:bCs/>
                <w:color w:val="000000" w:themeColor="text1"/>
                <w:sz w:val="18"/>
              </w:rPr>
            </w:pPr>
            <w:r w:rsidRPr="004C04AE">
              <w:rPr>
                <w:rFonts w:cs="Arial"/>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24BA044C" w14:textId="58960649" w:rsidR="00D9279F" w:rsidRPr="003513AE" w:rsidRDefault="00D9279F" w:rsidP="00D9279F">
            <w:pPr>
              <w:rPr>
                <w:rFonts w:cs="Arial"/>
                <w:color w:val="000000" w:themeColor="text1"/>
                <w:sz w:val="18"/>
              </w:rPr>
            </w:pPr>
            <w:r w:rsidRPr="003513AE">
              <w:rPr>
                <w:rFonts w:cs="Arial"/>
                <w:color w:val="000000" w:themeColor="text1"/>
                <w:sz w:val="18"/>
              </w:rPr>
              <w:t>NA.</w:t>
            </w:r>
          </w:p>
        </w:tc>
        <w:tc>
          <w:tcPr>
            <w:tcW w:w="1386" w:type="dxa"/>
          </w:tcPr>
          <w:p w14:paraId="0F43A922" w14:textId="0E7C04CD" w:rsidR="00D9279F" w:rsidRPr="003513AE" w:rsidRDefault="00D9279F" w:rsidP="00D9279F">
            <w:pPr>
              <w:rPr>
                <w:rFonts w:cs="Arial"/>
                <w:color w:val="000000" w:themeColor="text1"/>
                <w:sz w:val="18"/>
              </w:rPr>
            </w:pPr>
            <w:r w:rsidRPr="003513AE">
              <w:rPr>
                <w:rFonts w:cs="Arial"/>
                <w:color w:val="000000" w:themeColor="text1"/>
                <w:sz w:val="18"/>
              </w:rPr>
              <w:t>NA.</w:t>
            </w:r>
          </w:p>
        </w:tc>
      </w:tr>
      <w:tr w:rsidR="00D9279F" w:rsidRPr="003F473D" w14:paraId="16F43E61" w14:textId="77777777" w:rsidTr="006B3DF8">
        <w:trPr>
          <w:trHeight w:val="70"/>
        </w:trPr>
        <w:tc>
          <w:tcPr>
            <w:tcW w:w="1885" w:type="dxa"/>
            <w:noWrap/>
          </w:tcPr>
          <w:p w14:paraId="1F41DD4E" w14:textId="77777777" w:rsidR="00D9279F" w:rsidRDefault="00D9279F" w:rsidP="00D9279F">
            <w:pPr>
              <w:overflowPunct/>
              <w:autoSpaceDE/>
              <w:autoSpaceDN/>
              <w:adjustRightInd/>
              <w:textAlignment w:val="auto"/>
              <w:rPr>
                <w:rFonts w:cs="Arial"/>
                <w:color w:val="000000" w:themeColor="text1"/>
                <w:sz w:val="18"/>
              </w:rPr>
            </w:pPr>
          </w:p>
        </w:tc>
        <w:tc>
          <w:tcPr>
            <w:tcW w:w="2070" w:type="dxa"/>
          </w:tcPr>
          <w:p w14:paraId="3CD3C457" w14:textId="77777777" w:rsidR="00D9279F" w:rsidRDefault="00D9279F" w:rsidP="00D9279F">
            <w:pPr>
              <w:rPr>
                <w:rFonts w:cs="Arial"/>
                <w:sz w:val="16"/>
              </w:rPr>
            </w:pPr>
          </w:p>
        </w:tc>
        <w:tc>
          <w:tcPr>
            <w:tcW w:w="3510" w:type="dxa"/>
          </w:tcPr>
          <w:p w14:paraId="232010A1" w14:textId="77777777" w:rsidR="00D9279F" w:rsidRPr="00AB54E4" w:rsidRDefault="00D9279F" w:rsidP="00D9279F">
            <w:pPr>
              <w:rPr>
                <w:rFonts w:cs="Arial"/>
                <w:b/>
                <w:bCs/>
                <w:color w:val="000000" w:themeColor="text1"/>
                <w:sz w:val="18"/>
              </w:rPr>
            </w:pPr>
          </w:p>
        </w:tc>
        <w:tc>
          <w:tcPr>
            <w:tcW w:w="1350" w:type="dxa"/>
          </w:tcPr>
          <w:p w14:paraId="202AADDB" w14:textId="77777777" w:rsidR="00D9279F" w:rsidRPr="003513AE" w:rsidRDefault="00D9279F" w:rsidP="00D9279F">
            <w:pPr>
              <w:rPr>
                <w:rFonts w:cs="Arial"/>
                <w:color w:val="000000" w:themeColor="text1"/>
                <w:sz w:val="18"/>
              </w:rPr>
            </w:pPr>
          </w:p>
        </w:tc>
        <w:tc>
          <w:tcPr>
            <w:tcW w:w="1386" w:type="dxa"/>
          </w:tcPr>
          <w:p w14:paraId="205C7B55" w14:textId="77777777" w:rsidR="00D9279F" w:rsidRPr="003513AE" w:rsidRDefault="00D9279F" w:rsidP="00D9279F">
            <w:pPr>
              <w:rPr>
                <w:rFonts w:cs="Arial"/>
                <w:color w:val="000000" w:themeColor="text1"/>
                <w:sz w:val="18"/>
              </w:rPr>
            </w:pPr>
          </w:p>
        </w:tc>
      </w:tr>
    </w:tbl>
    <w:p w14:paraId="3309C231" w14:textId="3433C149" w:rsidR="000443E7" w:rsidRPr="00702453" w:rsidRDefault="000443E7" w:rsidP="000443E7">
      <w:pPr>
        <w:pStyle w:val="Caption"/>
      </w:pPr>
      <w:bookmarkStart w:id="284" w:name="_Toc115792407"/>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21</w:t>
      </w:r>
      <w:r>
        <w:rPr>
          <w:noProof/>
        </w:rPr>
        <w:fldChar w:fldCharType="end"/>
      </w:r>
      <w:r w:rsidRPr="00702453">
        <w:t xml:space="preserve">: </w:t>
      </w:r>
      <w:r>
        <w:t xml:space="preserve">Input Signal mappings of Function </w:t>
      </w:r>
      <w:r>
        <w:rPr>
          <w:lang w:val="en-GB"/>
        </w:rPr>
        <w:t xml:space="preserve">Playback </w:t>
      </w:r>
      <w:bookmarkEnd w:id="284"/>
      <w:r>
        <w:rPr>
          <w:lang w:val="en-GB"/>
        </w:rPr>
        <w:t>Control</w:t>
      </w:r>
    </w:p>
    <w:p w14:paraId="186B990F" w14:textId="77777777" w:rsidR="000443E7" w:rsidRDefault="000443E7" w:rsidP="000443E7">
      <w:pPr>
        <w:pStyle w:val="Heading6"/>
        <w:rPr>
          <w:lang w:val="en-GB"/>
        </w:rPr>
      </w:pPr>
      <w:bookmarkStart w:id="285" w:name="_Toc122965532"/>
      <w:r>
        <w:rPr>
          <w:lang w:val="en-GB"/>
        </w:rPr>
        <w:t>Output</w:t>
      </w:r>
      <w:r w:rsidRPr="002824C9">
        <w:rPr>
          <w:lang w:val="en-GB"/>
        </w:rPr>
        <w:t>s</w:t>
      </w:r>
      <w:bookmarkEnd w:id="285"/>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0443E7" w:rsidRPr="00E54DEA" w14:paraId="5FA092FA" w14:textId="77777777" w:rsidTr="006B3DF8">
        <w:trPr>
          <w:trHeight w:val="173"/>
        </w:trPr>
        <w:tc>
          <w:tcPr>
            <w:tcW w:w="1885" w:type="dxa"/>
            <w:shd w:val="clear" w:color="auto" w:fill="D9D9D9" w:themeFill="background1" w:themeFillShade="D9"/>
            <w:noWrap/>
            <w:hideMark/>
          </w:tcPr>
          <w:p w14:paraId="72DBA452" w14:textId="77777777" w:rsidR="000443E7" w:rsidRPr="00E54DEA" w:rsidRDefault="000443E7" w:rsidP="006B3DF8">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6F3BCFC1" w14:textId="77777777" w:rsidR="000443E7" w:rsidRDefault="000443E7" w:rsidP="006B3DF8">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49E0397" w14:textId="77777777" w:rsidR="000443E7" w:rsidRDefault="000443E7" w:rsidP="006B3DF8">
            <w:pPr>
              <w:overflowPunct/>
              <w:autoSpaceDE/>
              <w:autoSpaceDN/>
              <w:adjustRightInd/>
              <w:textAlignment w:val="auto"/>
              <w:rPr>
                <w:rFonts w:cs="Arial"/>
                <w:b/>
                <w:bCs/>
                <w:color w:val="000000"/>
              </w:rPr>
            </w:pPr>
            <w:r>
              <w:rPr>
                <w:rFonts w:cs="Arial"/>
                <w:b/>
                <w:bCs/>
                <w:color w:val="000000"/>
              </w:rPr>
              <w:t>Mapping Details</w:t>
            </w:r>
          </w:p>
          <w:p w14:paraId="1CFCA807" w14:textId="77777777" w:rsidR="000443E7" w:rsidRPr="001321BD" w:rsidRDefault="000443E7" w:rsidP="006B3DF8">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23C6C4CD" w14:textId="77777777" w:rsidR="000443E7" w:rsidRDefault="000443E7" w:rsidP="006B3DF8">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1B789F0D" w14:textId="77777777" w:rsidR="000443E7" w:rsidRDefault="000443E7" w:rsidP="006B3DF8">
            <w:pPr>
              <w:overflowPunct/>
              <w:autoSpaceDE/>
              <w:autoSpaceDN/>
              <w:adjustRightInd/>
              <w:textAlignment w:val="auto"/>
              <w:rPr>
                <w:rFonts w:cs="Arial"/>
                <w:b/>
                <w:bCs/>
                <w:color w:val="000000"/>
              </w:rPr>
            </w:pPr>
            <w:r>
              <w:rPr>
                <w:rFonts w:cs="Arial"/>
                <w:b/>
                <w:bCs/>
                <w:color w:val="000000"/>
              </w:rPr>
              <w:t>Connection</w:t>
            </w:r>
          </w:p>
          <w:p w14:paraId="7D7A807F" w14:textId="77777777" w:rsidR="000443E7" w:rsidRDefault="000443E7" w:rsidP="006B3DF8">
            <w:pPr>
              <w:overflowPunct/>
              <w:autoSpaceDE/>
              <w:autoSpaceDN/>
              <w:adjustRightInd/>
              <w:textAlignment w:val="auto"/>
              <w:rPr>
                <w:rFonts w:cs="Arial"/>
                <w:b/>
                <w:bCs/>
                <w:color w:val="000000"/>
              </w:rPr>
            </w:pPr>
            <w:r w:rsidRPr="001321BD">
              <w:rPr>
                <w:i/>
              </w:rPr>
              <w:t>(Optional)</w:t>
            </w:r>
          </w:p>
        </w:tc>
      </w:tr>
      <w:tr w:rsidR="000443E7" w:rsidRPr="003F473D" w14:paraId="7474E0C6" w14:textId="77777777" w:rsidTr="006B3DF8">
        <w:trPr>
          <w:trHeight w:val="143"/>
        </w:trPr>
        <w:tc>
          <w:tcPr>
            <w:tcW w:w="1885" w:type="dxa"/>
            <w:noWrap/>
          </w:tcPr>
          <w:p w14:paraId="2E3370FD" w14:textId="77777777" w:rsidR="000443E7" w:rsidRPr="00246A19" w:rsidRDefault="000443E7"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Data_Playback_Rsp</w:t>
            </w:r>
            <w:proofErr w:type="spellEnd"/>
          </w:p>
        </w:tc>
        <w:tc>
          <w:tcPr>
            <w:tcW w:w="2070" w:type="dxa"/>
          </w:tcPr>
          <w:p w14:paraId="06827088" w14:textId="77777777" w:rsidR="000443E7" w:rsidRPr="00246A19" w:rsidRDefault="000443E7" w:rsidP="006B3DF8">
            <w:pPr>
              <w:rPr>
                <w:rFonts w:cs="Arial"/>
                <w:color w:val="000000" w:themeColor="text1"/>
                <w:sz w:val="18"/>
              </w:rPr>
            </w:pPr>
            <w:r w:rsidRPr="00246A19">
              <w:rPr>
                <w:rFonts w:cs="Arial"/>
                <w:color w:val="000000" w:themeColor="text1"/>
                <w:sz w:val="18"/>
              </w:rPr>
              <w:t>DVR Command Response</w:t>
            </w:r>
          </w:p>
        </w:tc>
        <w:tc>
          <w:tcPr>
            <w:tcW w:w="3510" w:type="dxa"/>
          </w:tcPr>
          <w:p w14:paraId="5523C3FB" w14:textId="77777777" w:rsidR="000443E7" w:rsidRDefault="000443E7"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8226553" w14:textId="77777777" w:rsidR="000443E7" w:rsidRPr="00D20BE7" w:rsidRDefault="000443E7"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A9605A2" w14:textId="77777777" w:rsidR="000443E7" w:rsidRPr="00D20BE7" w:rsidRDefault="000443E7" w:rsidP="006B3DF8">
            <w:pPr>
              <w:rPr>
                <w:sz w:val="18"/>
              </w:rPr>
            </w:pPr>
            <w:r w:rsidRPr="003513AE">
              <w:rPr>
                <w:rFonts w:cs="Arial"/>
                <w:color w:val="000000" w:themeColor="text1"/>
                <w:sz w:val="18"/>
              </w:rPr>
              <w:t>NA.</w:t>
            </w:r>
          </w:p>
        </w:tc>
        <w:tc>
          <w:tcPr>
            <w:tcW w:w="1386" w:type="dxa"/>
          </w:tcPr>
          <w:p w14:paraId="2862E195" w14:textId="77777777" w:rsidR="000443E7" w:rsidRPr="008D2226" w:rsidRDefault="000443E7" w:rsidP="006B3DF8">
            <w:pPr>
              <w:rPr>
                <w:sz w:val="18"/>
              </w:rPr>
            </w:pPr>
            <w:r w:rsidRPr="003513AE">
              <w:rPr>
                <w:rFonts w:cs="Arial"/>
                <w:color w:val="000000" w:themeColor="text1"/>
                <w:sz w:val="18"/>
              </w:rPr>
              <w:t>NA.</w:t>
            </w:r>
          </w:p>
        </w:tc>
      </w:tr>
      <w:tr w:rsidR="000443E7" w:rsidRPr="003F473D" w14:paraId="4EC90DE9" w14:textId="77777777" w:rsidTr="006B3DF8">
        <w:trPr>
          <w:trHeight w:val="143"/>
        </w:trPr>
        <w:tc>
          <w:tcPr>
            <w:tcW w:w="1885" w:type="dxa"/>
            <w:noWrap/>
          </w:tcPr>
          <w:p w14:paraId="42E00F5B" w14:textId="77777777" w:rsidR="000443E7" w:rsidRPr="00246A19" w:rsidRDefault="000443E7" w:rsidP="006B3DF8">
            <w:pPr>
              <w:overflowPunct/>
              <w:autoSpaceDE/>
              <w:autoSpaceDN/>
              <w:adjustRightInd/>
              <w:textAlignment w:val="auto"/>
              <w:rPr>
                <w:rFonts w:cs="Arial"/>
                <w:color w:val="000000" w:themeColor="text1"/>
                <w:sz w:val="18"/>
              </w:rPr>
            </w:pPr>
            <w:proofErr w:type="spellStart"/>
            <w:r>
              <w:rPr>
                <w:rFonts w:cs="Arial"/>
                <w:color w:val="000000" w:themeColor="text1"/>
                <w:sz w:val="18"/>
              </w:rPr>
              <w:t>Data_Playback_Rst</w:t>
            </w:r>
            <w:proofErr w:type="spellEnd"/>
          </w:p>
        </w:tc>
        <w:tc>
          <w:tcPr>
            <w:tcW w:w="2070" w:type="dxa"/>
          </w:tcPr>
          <w:p w14:paraId="28B9E09D" w14:textId="77777777" w:rsidR="000443E7" w:rsidRPr="00246A19" w:rsidRDefault="000443E7" w:rsidP="006B3DF8">
            <w:pPr>
              <w:rPr>
                <w:rFonts w:cs="Arial"/>
                <w:color w:val="000000" w:themeColor="text1"/>
                <w:sz w:val="18"/>
              </w:rPr>
            </w:pPr>
            <w:r w:rsidRPr="00246A19">
              <w:rPr>
                <w:rFonts w:cs="Arial"/>
                <w:color w:val="000000" w:themeColor="text1"/>
                <w:sz w:val="18"/>
              </w:rPr>
              <w:t>DVR Command Result</w:t>
            </w:r>
          </w:p>
        </w:tc>
        <w:tc>
          <w:tcPr>
            <w:tcW w:w="3510" w:type="dxa"/>
          </w:tcPr>
          <w:p w14:paraId="7DEAB69B" w14:textId="77777777" w:rsidR="000443E7" w:rsidRDefault="000443E7" w:rsidP="006B3DF8">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306C54C4" w14:textId="77777777" w:rsidR="000443E7" w:rsidRPr="00D20BE7" w:rsidRDefault="000443E7" w:rsidP="006B3DF8">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6FCB1CE" w14:textId="77777777" w:rsidR="000443E7" w:rsidRPr="00D20BE7" w:rsidRDefault="000443E7" w:rsidP="006B3DF8">
            <w:pPr>
              <w:rPr>
                <w:sz w:val="18"/>
              </w:rPr>
            </w:pPr>
            <w:r w:rsidRPr="003513AE">
              <w:rPr>
                <w:rFonts w:cs="Arial"/>
                <w:color w:val="000000" w:themeColor="text1"/>
                <w:sz w:val="18"/>
              </w:rPr>
              <w:t>NA.</w:t>
            </w:r>
          </w:p>
        </w:tc>
        <w:tc>
          <w:tcPr>
            <w:tcW w:w="1386" w:type="dxa"/>
          </w:tcPr>
          <w:p w14:paraId="673DF411" w14:textId="77777777" w:rsidR="000443E7" w:rsidRPr="008D2226" w:rsidRDefault="000443E7" w:rsidP="006B3DF8">
            <w:pPr>
              <w:rPr>
                <w:sz w:val="18"/>
              </w:rPr>
            </w:pPr>
            <w:r w:rsidRPr="003513AE">
              <w:rPr>
                <w:rFonts w:cs="Arial"/>
                <w:color w:val="000000" w:themeColor="text1"/>
                <w:sz w:val="18"/>
              </w:rPr>
              <w:t>NA.</w:t>
            </w:r>
          </w:p>
        </w:tc>
      </w:tr>
      <w:tr w:rsidR="000443E7" w:rsidRPr="003F473D" w14:paraId="06FD48BE" w14:textId="77777777" w:rsidTr="006B3DF8">
        <w:trPr>
          <w:trHeight w:val="70"/>
        </w:trPr>
        <w:tc>
          <w:tcPr>
            <w:tcW w:w="1885" w:type="dxa"/>
            <w:noWrap/>
          </w:tcPr>
          <w:p w14:paraId="0532FE4D" w14:textId="77777777" w:rsidR="000443E7" w:rsidRPr="00246A19" w:rsidRDefault="000443E7" w:rsidP="006B3DF8">
            <w:pPr>
              <w:overflowPunct/>
              <w:autoSpaceDE/>
              <w:autoSpaceDN/>
              <w:adjustRightInd/>
              <w:textAlignment w:val="auto"/>
              <w:rPr>
                <w:rFonts w:cs="Arial"/>
                <w:color w:val="000000" w:themeColor="text1"/>
                <w:sz w:val="18"/>
              </w:rPr>
            </w:pPr>
            <w:proofErr w:type="spellStart"/>
            <w:r w:rsidRPr="00FE0055">
              <w:rPr>
                <w:rFonts w:cs="Arial"/>
                <w:color w:val="000000" w:themeColor="text1"/>
                <w:sz w:val="18"/>
                <w:lang w:eastAsia="zh-CN"/>
              </w:rPr>
              <w:t>Video</w:t>
            </w:r>
            <w:r>
              <w:rPr>
                <w:rFonts w:cs="Arial"/>
                <w:color w:val="000000" w:themeColor="text1"/>
                <w:sz w:val="18"/>
                <w:lang w:eastAsia="zh-CN"/>
              </w:rPr>
              <w:t>_Output_Page</w:t>
            </w:r>
            <w:proofErr w:type="spellEnd"/>
          </w:p>
        </w:tc>
        <w:tc>
          <w:tcPr>
            <w:tcW w:w="2070" w:type="dxa"/>
          </w:tcPr>
          <w:p w14:paraId="10528B3F" w14:textId="77777777" w:rsidR="000443E7" w:rsidRPr="00246A19" w:rsidRDefault="000443E7" w:rsidP="006B3DF8">
            <w:pPr>
              <w:rPr>
                <w:rFonts w:cs="Arial"/>
                <w:color w:val="000000" w:themeColor="text1"/>
                <w:sz w:val="18"/>
              </w:rPr>
            </w:pPr>
            <w:r w:rsidRPr="00FE0055">
              <w:rPr>
                <w:rFonts w:cs="Arial"/>
                <w:color w:val="000000" w:themeColor="text1"/>
                <w:sz w:val="18"/>
                <w:lang w:eastAsia="zh-CN"/>
              </w:rPr>
              <w:t>Video Output Page</w:t>
            </w:r>
          </w:p>
        </w:tc>
        <w:tc>
          <w:tcPr>
            <w:tcW w:w="3510" w:type="dxa"/>
          </w:tcPr>
          <w:p w14:paraId="49B49700" w14:textId="77777777" w:rsidR="000443E7" w:rsidRDefault="000443E7" w:rsidP="006B3DF8">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3011ADCC" w14:textId="77777777" w:rsidR="000443E7" w:rsidRPr="00AB54E4" w:rsidRDefault="000443E7" w:rsidP="006B3DF8">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314539EF" w14:textId="77777777" w:rsidR="000443E7" w:rsidRPr="003513AE" w:rsidRDefault="000443E7" w:rsidP="006B3DF8">
            <w:pPr>
              <w:rPr>
                <w:rFonts w:cs="Arial"/>
                <w:color w:val="000000" w:themeColor="text1"/>
                <w:sz w:val="18"/>
              </w:rPr>
            </w:pPr>
            <w:r w:rsidRPr="003513AE">
              <w:rPr>
                <w:rFonts w:cs="Arial"/>
                <w:color w:val="000000" w:themeColor="text1"/>
                <w:sz w:val="18"/>
              </w:rPr>
              <w:t>NA.</w:t>
            </w:r>
          </w:p>
        </w:tc>
        <w:tc>
          <w:tcPr>
            <w:tcW w:w="1386" w:type="dxa"/>
          </w:tcPr>
          <w:p w14:paraId="47CC62F6" w14:textId="77777777" w:rsidR="000443E7" w:rsidRPr="003513AE" w:rsidRDefault="000443E7" w:rsidP="006B3DF8">
            <w:pPr>
              <w:rPr>
                <w:rFonts w:cs="Arial"/>
                <w:color w:val="000000" w:themeColor="text1"/>
                <w:sz w:val="18"/>
              </w:rPr>
            </w:pPr>
            <w:r w:rsidRPr="003513AE">
              <w:rPr>
                <w:rFonts w:cs="Arial"/>
                <w:color w:val="000000" w:themeColor="text1"/>
                <w:sz w:val="18"/>
              </w:rPr>
              <w:t>NA.</w:t>
            </w:r>
          </w:p>
        </w:tc>
      </w:tr>
      <w:tr w:rsidR="00087955" w:rsidRPr="003F473D" w14:paraId="3F2292C0" w14:textId="77777777" w:rsidTr="006B3DF8">
        <w:trPr>
          <w:trHeight w:val="70"/>
        </w:trPr>
        <w:tc>
          <w:tcPr>
            <w:tcW w:w="1885" w:type="dxa"/>
            <w:noWrap/>
          </w:tcPr>
          <w:p w14:paraId="65F4F0F4" w14:textId="5E3A6196" w:rsidR="00087955" w:rsidRPr="00FE0055" w:rsidRDefault="00087955" w:rsidP="00087955">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TF_Status</w:t>
            </w:r>
            <w:proofErr w:type="spellEnd"/>
          </w:p>
        </w:tc>
        <w:tc>
          <w:tcPr>
            <w:tcW w:w="2070" w:type="dxa"/>
          </w:tcPr>
          <w:p w14:paraId="00CCAC04" w14:textId="00BEB0E1" w:rsidR="00087955" w:rsidRPr="00FE0055" w:rsidRDefault="00087955" w:rsidP="00087955">
            <w:pPr>
              <w:rPr>
                <w:rFonts w:cs="Arial"/>
                <w:color w:val="000000" w:themeColor="text1"/>
                <w:sz w:val="18"/>
                <w:lang w:eastAsia="zh-CN"/>
              </w:rPr>
            </w:pPr>
            <w:r>
              <w:rPr>
                <w:rFonts w:cs="Arial"/>
                <w:sz w:val="16"/>
              </w:rPr>
              <w:t>TF Card Status</w:t>
            </w:r>
          </w:p>
        </w:tc>
        <w:tc>
          <w:tcPr>
            <w:tcW w:w="3510" w:type="dxa"/>
          </w:tcPr>
          <w:p w14:paraId="2E94651B" w14:textId="77777777" w:rsidR="00087955" w:rsidRDefault="00087955" w:rsidP="00087955">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beat_Enum</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46EFD418" w14:textId="0DF78D96" w:rsidR="00087955" w:rsidRPr="004467AA" w:rsidRDefault="00087955" w:rsidP="00087955">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10</w:t>
            </w:r>
          </w:p>
        </w:tc>
        <w:tc>
          <w:tcPr>
            <w:tcW w:w="1350" w:type="dxa"/>
          </w:tcPr>
          <w:p w14:paraId="79A870DC" w14:textId="6CFF6B20" w:rsidR="00087955" w:rsidRPr="003513AE" w:rsidRDefault="00087955" w:rsidP="00087955">
            <w:pPr>
              <w:rPr>
                <w:rFonts w:cs="Arial"/>
                <w:color w:val="000000" w:themeColor="text1"/>
                <w:sz w:val="18"/>
              </w:rPr>
            </w:pPr>
            <w:r w:rsidRPr="003513AE">
              <w:rPr>
                <w:rFonts w:cs="Arial"/>
                <w:color w:val="000000" w:themeColor="text1"/>
                <w:sz w:val="18"/>
              </w:rPr>
              <w:t>NA.</w:t>
            </w:r>
          </w:p>
        </w:tc>
        <w:tc>
          <w:tcPr>
            <w:tcW w:w="1386" w:type="dxa"/>
          </w:tcPr>
          <w:p w14:paraId="4DFEB2EA" w14:textId="1DBD9297" w:rsidR="00087955" w:rsidRPr="003513AE" w:rsidRDefault="00087955" w:rsidP="00087955">
            <w:pPr>
              <w:rPr>
                <w:rFonts w:cs="Arial"/>
                <w:color w:val="000000" w:themeColor="text1"/>
                <w:sz w:val="18"/>
              </w:rPr>
            </w:pPr>
            <w:r w:rsidRPr="003513AE">
              <w:rPr>
                <w:rFonts w:cs="Arial"/>
                <w:color w:val="000000" w:themeColor="text1"/>
                <w:sz w:val="18"/>
              </w:rPr>
              <w:t>NA.</w:t>
            </w:r>
          </w:p>
        </w:tc>
      </w:tr>
      <w:tr w:rsidR="00087955" w:rsidRPr="003F473D" w14:paraId="44EB34F8" w14:textId="77777777" w:rsidTr="006B3DF8">
        <w:trPr>
          <w:trHeight w:val="70"/>
        </w:trPr>
        <w:tc>
          <w:tcPr>
            <w:tcW w:w="1885" w:type="dxa"/>
            <w:noWrap/>
          </w:tcPr>
          <w:p w14:paraId="3DDC5E8A" w14:textId="0CAD7291" w:rsidR="00087955" w:rsidRPr="00FE0055" w:rsidRDefault="00087955" w:rsidP="00087955">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List_Mode</w:t>
            </w:r>
            <w:proofErr w:type="spellEnd"/>
          </w:p>
        </w:tc>
        <w:tc>
          <w:tcPr>
            <w:tcW w:w="2070" w:type="dxa"/>
          </w:tcPr>
          <w:p w14:paraId="4A23B2D8" w14:textId="7510D1A1" w:rsidR="00087955" w:rsidRPr="00FE0055" w:rsidRDefault="00087955" w:rsidP="00087955">
            <w:pPr>
              <w:rPr>
                <w:rFonts w:cs="Arial"/>
                <w:color w:val="000000" w:themeColor="text1"/>
                <w:sz w:val="18"/>
                <w:lang w:eastAsia="zh-CN"/>
              </w:rPr>
            </w:pPr>
            <w:r w:rsidRPr="0028524C">
              <w:rPr>
                <w:rFonts w:cs="Arial"/>
                <w:color w:val="000000" w:themeColor="text1"/>
                <w:sz w:val="18"/>
                <w:lang w:eastAsia="zh-CN"/>
              </w:rPr>
              <w:t>File List Mode</w:t>
            </w:r>
          </w:p>
        </w:tc>
        <w:tc>
          <w:tcPr>
            <w:tcW w:w="3510" w:type="dxa"/>
          </w:tcPr>
          <w:p w14:paraId="21470D18" w14:textId="77777777" w:rsidR="00087955" w:rsidRDefault="00087955" w:rsidP="00087955">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5690D2B9" w14:textId="3DCE1215" w:rsidR="00087955" w:rsidRPr="004467AA" w:rsidRDefault="00087955" w:rsidP="00087955">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1</w:t>
            </w:r>
          </w:p>
        </w:tc>
        <w:tc>
          <w:tcPr>
            <w:tcW w:w="1350" w:type="dxa"/>
          </w:tcPr>
          <w:p w14:paraId="0CF0DD46" w14:textId="25988A98" w:rsidR="00087955" w:rsidRPr="003513AE" w:rsidRDefault="00087955" w:rsidP="00087955">
            <w:pPr>
              <w:rPr>
                <w:rFonts w:cs="Arial"/>
                <w:color w:val="000000" w:themeColor="text1"/>
                <w:sz w:val="18"/>
              </w:rPr>
            </w:pPr>
            <w:r w:rsidRPr="003513AE">
              <w:rPr>
                <w:rFonts w:cs="Arial"/>
                <w:color w:val="000000" w:themeColor="text1"/>
                <w:sz w:val="18"/>
              </w:rPr>
              <w:t>NA.</w:t>
            </w:r>
          </w:p>
        </w:tc>
        <w:tc>
          <w:tcPr>
            <w:tcW w:w="1386" w:type="dxa"/>
          </w:tcPr>
          <w:p w14:paraId="0F6586A6" w14:textId="6809B053" w:rsidR="00087955" w:rsidRPr="003513AE" w:rsidRDefault="00087955" w:rsidP="00087955">
            <w:pPr>
              <w:rPr>
                <w:rFonts w:cs="Arial"/>
                <w:color w:val="000000" w:themeColor="text1"/>
                <w:sz w:val="18"/>
              </w:rPr>
            </w:pPr>
            <w:r w:rsidRPr="003513AE">
              <w:rPr>
                <w:rFonts w:cs="Arial"/>
                <w:color w:val="000000" w:themeColor="text1"/>
                <w:sz w:val="18"/>
              </w:rPr>
              <w:t>NA.</w:t>
            </w:r>
          </w:p>
        </w:tc>
      </w:tr>
      <w:tr w:rsidR="00087955" w:rsidRPr="003F473D" w14:paraId="103B4834" w14:textId="77777777" w:rsidTr="006B3DF8">
        <w:trPr>
          <w:trHeight w:val="70"/>
        </w:trPr>
        <w:tc>
          <w:tcPr>
            <w:tcW w:w="1885" w:type="dxa"/>
            <w:noWrap/>
          </w:tcPr>
          <w:p w14:paraId="5BCA9E18" w14:textId="4D4DBD4B" w:rsidR="00087955" w:rsidRDefault="00087955" w:rsidP="00087955">
            <w:pPr>
              <w:overflowPunct/>
              <w:autoSpaceDE/>
              <w:autoSpaceDN/>
              <w:adjustRightInd/>
              <w:textAlignment w:val="auto"/>
              <w:rPr>
                <w:rFonts w:cs="Arial"/>
                <w:color w:val="000000" w:themeColor="text1"/>
                <w:sz w:val="18"/>
                <w:lang w:eastAsia="zh-CN"/>
              </w:rPr>
            </w:pPr>
            <w:proofErr w:type="spellStart"/>
            <w:r>
              <w:rPr>
                <w:rFonts w:cs="Arial"/>
                <w:color w:val="000000" w:themeColor="text1"/>
                <w:sz w:val="18"/>
                <w:lang w:eastAsia="zh-CN"/>
              </w:rPr>
              <w:t>Folder_Empty_Status</w:t>
            </w:r>
            <w:proofErr w:type="spellEnd"/>
          </w:p>
        </w:tc>
        <w:tc>
          <w:tcPr>
            <w:tcW w:w="2070" w:type="dxa"/>
          </w:tcPr>
          <w:p w14:paraId="071FEFDD" w14:textId="3A63CE3F" w:rsidR="00087955" w:rsidRPr="0028524C" w:rsidRDefault="00087955" w:rsidP="00087955">
            <w:pPr>
              <w:rPr>
                <w:rFonts w:cs="Arial"/>
                <w:color w:val="000000" w:themeColor="text1"/>
                <w:sz w:val="18"/>
                <w:lang w:eastAsia="zh-CN"/>
              </w:rPr>
            </w:pPr>
            <w:r w:rsidRPr="0028524C">
              <w:rPr>
                <w:rFonts w:cs="Arial"/>
                <w:color w:val="000000" w:themeColor="text1"/>
                <w:sz w:val="18"/>
                <w:lang w:eastAsia="zh-CN"/>
              </w:rPr>
              <w:t>File Folder Status</w:t>
            </w:r>
          </w:p>
        </w:tc>
        <w:tc>
          <w:tcPr>
            <w:tcW w:w="3510" w:type="dxa"/>
          </w:tcPr>
          <w:p w14:paraId="21EC2539" w14:textId="77777777" w:rsidR="00087955" w:rsidRDefault="00087955" w:rsidP="00087955">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Pr>
                <w:szCs w:val="22"/>
              </w:rPr>
              <w:t>IDCM_</w:t>
            </w:r>
            <w:r w:rsidRPr="0048462F">
              <w:rPr>
                <w:szCs w:val="22"/>
              </w:rPr>
              <w:t>BrowseLocation_</w:t>
            </w:r>
            <w:r>
              <w:rPr>
                <w:szCs w:val="22"/>
              </w:rPr>
              <w:t>Int</w:t>
            </w:r>
            <w:proofErr w:type="spellEnd"/>
            <w:r w:rsidRPr="00B32106">
              <w:rPr>
                <w:rFonts w:cs="Arial"/>
                <w:sz w:val="18"/>
                <w:szCs w:val="22"/>
              </w:rPr>
              <w:t xml:space="preserve"> [Type:0x0</w:t>
            </w:r>
            <w:r>
              <w:rPr>
                <w:rFonts w:cs="Arial"/>
                <w:sz w:val="18"/>
                <w:szCs w:val="22"/>
              </w:rPr>
              <w:t>2</w:t>
            </w:r>
            <w:r w:rsidRPr="00B32106">
              <w:rPr>
                <w:rFonts w:cs="Arial"/>
                <w:sz w:val="18"/>
                <w:szCs w:val="22"/>
              </w:rPr>
              <w:t>]</w:t>
            </w:r>
            <w:r>
              <w:rPr>
                <w:rFonts w:cs="Arial"/>
                <w:sz w:val="18"/>
                <w:szCs w:val="22"/>
              </w:rPr>
              <w:t xml:space="preserve"> </w:t>
            </w:r>
            <w:r w:rsidRPr="00B32106">
              <w:rPr>
                <w:rFonts w:cs="Arial"/>
                <w:sz w:val="18"/>
                <w:szCs w:val="22"/>
              </w:rPr>
              <w:t>[Subtype:0x0</w:t>
            </w:r>
            <w:r>
              <w:rPr>
                <w:rFonts w:cs="Arial"/>
                <w:sz w:val="18"/>
                <w:szCs w:val="22"/>
              </w:rPr>
              <w:t>4</w:t>
            </w:r>
            <w:r w:rsidRPr="00B32106">
              <w:rPr>
                <w:rFonts w:cs="Arial"/>
                <w:sz w:val="18"/>
                <w:szCs w:val="22"/>
              </w:rPr>
              <w:t>]</w:t>
            </w:r>
            <w:r>
              <w:rPr>
                <w:rFonts w:cs="Arial"/>
                <w:sz w:val="18"/>
                <w:szCs w:val="22"/>
              </w:rPr>
              <w:t xml:space="preserve"> </w:t>
            </w:r>
          </w:p>
          <w:p w14:paraId="6F41AF66" w14:textId="7B5CC97B" w:rsidR="00087955" w:rsidRPr="004467AA" w:rsidRDefault="00087955" w:rsidP="00087955">
            <w:pPr>
              <w:rPr>
                <w:rFonts w:cs="Arial"/>
                <w:b/>
                <w:bCs/>
                <w:sz w:val="18"/>
                <w:szCs w:val="22"/>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5F2CC26" w14:textId="31AA625B" w:rsidR="00087955" w:rsidRPr="003513AE" w:rsidRDefault="00087955" w:rsidP="00087955">
            <w:pPr>
              <w:rPr>
                <w:rFonts w:cs="Arial"/>
                <w:color w:val="000000" w:themeColor="text1"/>
                <w:sz w:val="18"/>
              </w:rPr>
            </w:pPr>
            <w:r w:rsidRPr="003513AE">
              <w:rPr>
                <w:rFonts w:cs="Arial"/>
                <w:color w:val="000000" w:themeColor="text1"/>
                <w:sz w:val="18"/>
              </w:rPr>
              <w:t>NA.</w:t>
            </w:r>
          </w:p>
        </w:tc>
        <w:tc>
          <w:tcPr>
            <w:tcW w:w="1386" w:type="dxa"/>
          </w:tcPr>
          <w:p w14:paraId="0E8E9D75" w14:textId="708BFB79" w:rsidR="00087955" w:rsidRPr="003513AE" w:rsidRDefault="00087955" w:rsidP="00087955">
            <w:pPr>
              <w:rPr>
                <w:rFonts w:cs="Arial"/>
                <w:color w:val="000000" w:themeColor="text1"/>
                <w:sz w:val="18"/>
              </w:rPr>
            </w:pPr>
            <w:r w:rsidRPr="003513AE">
              <w:rPr>
                <w:rFonts w:cs="Arial"/>
                <w:color w:val="000000" w:themeColor="text1"/>
                <w:sz w:val="18"/>
              </w:rPr>
              <w:t>NA.</w:t>
            </w:r>
          </w:p>
        </w:tc>
      </w:tr>
      <w:tr w:rsidR="00830494" w:rsidRPr="003F473D" w14:paraId="096A5E04" w14:textId="77777777" w:rsidTr="006B3DF8">
        <w:trPr>
          <w:trHeight w:val="70"/>
        </w:trPr>
        <w:tc>
          <w:tcPr>
            <w:tcW w:w="1885" w:type="dxa"/>
            <w:noWrap/>
          </w:tcPr>
          <w:p w14:paraId="72746F73" w14:textId="77777777" w:rsidR="00830494" w:rsidRDefault="00830494" w:rsidP="00087955">
            <w:pPr>
              <w:overflowPunct/>
              <w:autoSpaceDE/>
              <w:autoSpaceDN/>
              <w:adjustRightInd/>
              <w:textAlignment w:val="auto"/>
              <w:rPr>
                <w:rFonts w:cs="Arial"/>
                <w:color w:val="000000" w:themeColor="text1"/>
                <w:sz w:val="18"/>
                <w:lang w:eastAsia="zh-CN"/>
              </w:rPr>
            </w:pPr>
          </w:p>
        </w:tc>
        <w:tc>
          <w:tcPr>
            <w:tcW w:w="2070" w:type="dxa"/>
          </w:tcPr>
          <w:p w14:paraId="77E47880" w14:textId="77777777" w:rsidR="00830494" w:rsidRPr="0028524C" w:rsidRDefault="00830494" w:rsidP="00087955">
            <w:pPr>
              <w:rPr>
                <w:rFonts w:cs="Arial"/>
                <w:color w:val="000000" w:themeColor="text1"/>
                <w:sz w:val="18"/>
                <w:lang w:eastAsia="zh-CN"/>
              </w:rPr>
            </w:pPr>
          </w:p>
        </w:tc>
        <w:tc>
          <w:tcPr>
            <w:tcW w:w="3510" w:type="dxa"/>
          </w:tcPr>
          <w:p w14:paraId="12EFABBB" w14:textId="77777777" w:rsidR="00830494" w:rsidRPr="004467AA" w:rsidRDefault="00830494" w:rsidP="00087955">
            <w:pPr>
              <w:rPr>
                <w:rFonts w:cs="Arial"/>
                <w:b/>
                <w:bCs/>
                <w:sz w:val="18"/>
                <w:szCs w:val="22"/>
              </w:rPr>
            </w:pPr>
          </w:p>
        </w:tc>
        <w:tc>
          <w:tcPr>
            <w:tcW w:w="1350" w:type="dxa"/>
          </w:tcPr>
          <w:p w14:paraId="0F9BE7B3" w14:textId="77777777" w:rsidR="00830494" w:rsidRPr="003513AE" w:rsidRDefault="00830494" w:rsidP="00087955">
            <w:pPr>
              <w:rPr>
                <w:rFonts w:cs="Arial"/>
                <w:color w:val="000000" w:themeColor="text1"/>
                <w:sz w:val="18"/>
              </w:rPr>
            </w:pPr>
          </w:p>
        </w:tc>
        <w:tc>
          <w:tcPr>
            <w:tcW w:w="1386" w:type="dxa"/>
          </w:tcPr>
          <w:p w14:paraId="6B146B6E" w14:textId="77777777" w:rsidR="00830494" w:rsidRPr="003513AE" w:rsidRDefault="00830494" w:rsidP="00087955">
            <w:pPr>
              <w:rPr>
                <w:rFonts w:cs="Arial"/>
                <w:color w:val="000000" w:themeColor="text1"/>
                <w:sz w:val="18"/>
              </w:rPr>
            </w:pPr>
          </w:p>
        </w:tc>
      </w:tr>
    </w:tbl>
    <w:p w14:paraId="0E5BDD72" w14:textId="3CD7D570" w:rsidR="000443E7" w:rsidRPr="00702453" w:rsidRDefault="000443E7" w:rsidP="000443E7">
      <w:pPr>
        <w:pStyle w:val="Caption"/>
      </w:pPr>
      <w:bookmarkStart w:id="286" w:name="_Toc115792408"/>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22</w:t>
      </w:r>
      <w:r>
        <w:rPr>
          <w:noProof/>
        </w:rPr>
        <w:fldChar w:fldCharType="end"/>
      </w:r>
      <w:r w:rsidRPr="00702453">
        <w:t xml:space="preserve">: </w:t>
      </w:r>
      <w:r>
        <w:t xml:space="preserve">Output Signal mappings of Function </w:t>
      </w:r>
      <w:r>
        <w:rPr>
          <w:lang w:val="en-GB"/>
        </w:rPr>
        <w:t xml:space="preserve">Playback </w:t>
      </w:r>
      <w:bookmarkEnd w:id="286"/>
      <w:r>
        <w:rPr>
          <w:lang w:val="en-GB"/>
        </w:rPr>
        <w:t>Control</w:t>
      </w:r>
    </w:p>
    <w:p w14:paraId="754B1F99" w14:textId="77777777" w:rsidR="000443E7" w:rsidRPr="00612064" w:rsidRDefault="000443E7" w:rsidP="000443E7">
      <w:pPr>
        <w:spacing w:before="20"/>
        <w:rPr>
          <w:vanish/>
        </w:rPr>
      </w:pPr>
    </w:p>
    <w:p w14:paraId="5E0831D5" w14:textId="77777777" w:rsidR="000443E7" w:rsidRDefault="000443E7" w:rsidP="000443E7">
      <w:pPr>
        <w:pStyle w:val="Heading6"/>
      </w:pPr>
      <w:bookmarkStart w:id="287" w:name="_Toc122965533"/>
      <w:r>
        <w:t>Parameters</w:t>
      </w:r>
      <w:bookmarkEnd w:id="287"/>
    </w:p>
    <w:p w14:paraId="7B6C9EF4" w14:textId="77777777" w:rsidR="000443E7" w:rsidRPr="0069522E" w:rsidRDefault="000443E7" w:rsidP="000443E7">
      <w:r>
        <w:t>NA.</w:t>
      </w:r>
    </w:p>
    <w:p w14:paraId="111AEA09" w14:textId="77777777" w:rsidR="000443E7" w:rsidRDefault="000443E7" w:rsidP="000443E7">
      <w:pPr>
        <w:pStyle w:val="Heading6"/>
      </w:pPr>
      <w:bookmarkStart w:id="288" w:name="_Toc122965534"/>
      <w:r>
        <w:t>Interface</w:t>
      </w:r>
      <w:r w:rsidRPr="003E2313">
        <w:t xml:space="preserve"> Requirements</w:t>
      </w:r>
      <w:bookmarkEnd w:id="288"/>
    </w:p>
    <w:p w14:paraId="50910441" w14:textId="77777777" w:rsidR="000443E7" w:rsidRPr="00177AA8" w:rsidRDefault="000443E7" w:rsidP="000443E7">
      <w:r>
        <w:rPr>
          <w:rFonts w:cs="Arial"/>
          <w:sz w:val="18"/>
          <w:szCs w:val="22"/>
        </w:rPr>
        <w:lastRenderedPageBreak/>
        <w:t>Refer to DVR UART protocol.</w:t>
      </w:r>
    </w:p>
    <w:p w14:paraId="665D192A" w14:textId="77777777" w:rsidR="000443E7" w:rsidRDefault="000443E7" w:rsidP="000443E7">
      <w:pPr>
        <w:pStyle w:val="Heading5"/>
        <w:rPr>
          <w:lang w:val="en-GB"/>
        </w:rPr>
      </w:pPr>
      <w:bookmarkStart w:id="289" w:name="_Toc122965535"/>
      <w:r>
        <w:rPr>
          <w:lang w:val="en-GB"/>
        </w:rPr>
        <w:t>Function Requirements</w:t>
      </w:r>
      <w:bookmarkEnd w:id="289"/>
    </w:p>
    <w:p w14:paraId="1C9B3B26" w14:textId="3B9221AA" w:rsidR="000443E7" w:rsidRDefault="0081671E" w:rsidP="000443E7">
      <w:pPr>
        <w:pStyle w:val="Heading6"/>
        <w:rPr>
          <w:lang w:val="en-GB"/>
        </w:rPr>
      </w:pPr>
      <w:bookmarkStart w:id="290" w:name="_Toc122965536"/>
      <w:r>
        <w:rPr>
          <w:lang w:val="en-GB"/>
        </w:rPr>
        <w:t xml:space="preserve">Select </w:t>
      </w:r>
      <w:r w:rsidR="000443E7">
        <w:rPr>
          <w:lang w:val="en-GB"/>
        </w:rPr>
        <w:t>File to Play</w:t>
      </w:r>
      <w:bookmarkEnd w:id="290"/>
    </w:p>
    <w:p w14:paraId="0FF31258" w14:textId="77777777" w:rsidR="00734234" w:rsidRDefault="00734234" w:rsidP="00734234">
      <w:r>
        <w:t>Pre-condition:</w:t>
      </w:r>
    </w:p>
    <w:p w14:paraId="7B136E57" w14:textId="6C6A43EB" w:rsidR="00734234" w:rsidRDefault="00734234" w:rsidP="00734234">
      <w:r>
        <w:t xml:space="preserve">When APIM HMI is in </w:t>
      </w:r>
      <w:r w:rsidR="0071567A">
        <w:t>List</w:t>
      </w:r>
      <w:r>
        <w:t xml:space="preserve"> Mode at </w:t>
      </w:r>
      <w:r w:rsidR="00684CFD">
        <w:t>one of the</w:t>
      </w:r>
      <w:r>
        <w:t xml:space="preserve"> data playback list </w:t>
      </w:r>
      <w:proofErr w:type="gramStart"/>
      <w:r w:rsidR="00E43A28">
        <w:t>page</w:t>
      </w:r>
      <w:proofErr w:type="gramEnd"/>
      <w:r>
        <w:t>:</w:t>
      </w:r>
    </w:p>
    <w:p w14:paraId="337CFE89" w14:textId="2CED49D3" w:rsidR="00734234" w:rsidRPr="00DD2B88" w:rsidRDefault="00734234" w:rsidP="00734234">
      <w:pPr>
        <w:pStyle w:val="ListParagraph"/>
        <w:numPr>
          <w:ilvl w:val="0"/>
          <w:numId w:val="40"/>
        </w:numPr>
        <w:rPr>
          <w:rFonts w:ascii="Arial" w:hAnsi="Arial"/>
          <w:i/>
          <w:iCs/>
        </w:rPr>
      </w:pPr>
      <w:r w:rsidRPr="00DD2B88">
        <w:rPr>
          <w:rFonts w:ascii="Arial" w:hAnsi="Arial"/>
          <w:i/>
          <w:iCs/>
        </w:rPr>
        <w:t xml:space="preserve">Video Output Page == </w:t>
      </w:r>
      <w:r w:rsidR="00662B29">
        <w:rPr>
          <w:rFonts w:ascii="Arial" w:hAnsi="Arial"/>
          <w:i/>
          <w:iCs/>
        </w:rPr>
        <w:t>Normal</w:t>
      </w:r>
      <w:r>
        <w:rPr>
          <w:rFonts w:ascii="Arial" w:hAnsi="Arial"/>
          <w:i/>
          <w:iCs/>
        </w:rPr>
        <w:t xml:space="preserve"> Data List Page</w:t>
      </w:r>
      <w:r w:rsidR="00662B29">
        <w:rPr>
          <w:rFonts w:ascii="Arial" w:hAnsi="Arial"/>
          <w:i/>
          <w:iCs/>
        </w:rPr>
        <w:t xml:space="preserve"> </w:t>
      </w:r>
      <w:r w:rsidR="00662B29" w:rsidRPr="00074782">
        <w:rPr>
          <w:rFonts w:ascii="Arial" w:hAnsi="Arial"/>
        </w:rPr>
        <w:t>or</w:t>
      </w:r>
      <w:r w:rsidR="00662B29">
        <w:rPr>
          <w:rFonts w:ascii="Arial" w:hAnsi="Arial"/>
          <w:i/>
          <w:iCs/>
        </w:rPr>
        <w:t xml:space="preserve"> Key Data List Page </w:t>
      </w:r>
      <w:r w:rsidR="00662B29" w:rsidRPr="00074782">
        <w:rPr>
          <w:rFonts w:ascii="Arial" w:hAnsi="Arial"/>
        </w:rPr>
        <w:t>or</w:t>
      </w:r>
      <w:r w:rsidR="00662B29">
        <w:rPr>
          <w:rFonts w:ascii="Arial" w:hAnsi="Arial"/>
          <w:i/>
          <w:iCs/>
        </w:rPr>
        <w:t xml:space="preserve"> TF Data List Page</w:t>
      </w:r>
    </w:p>
    <w:p w14:paraId="5D3D9C38" w14:textId="706ECDC9" w:rsidR="00734234" w:rsidRPr="00DD2B88" w:rsidRDefault="00734234" w:rsidP="00734234">
      <w:pPr>
        <w:pStyle w:val="ListParagraph"/>
        <w:numPr>
          <w:ilvl w:val="0"/>
          <w:numId w:val="39"/>
        </w:numPr>
        <w:ind w:left="720"/>
        <w:rPr>
          <w:rFonts w:ascii="Arial" w:hAnsi="Arial"/>
          <w:i/>
          <w:iCs/>
        </w:rPr>
      </w:pPr>
      <w:r w:rsidRPr="00DD2B88">
        <w:rPr>
          <w:rFonts w:ascii="Arial" w:hAnsi="Arial"/>
          <w:i/>
          <w:iCs/>
        </w:rPr>
        <w:t xml:space="preserve">File List Mode == </w:t>
      </w:r>
      <w:r w:rsidR="000E3C00">
        <w:rPr>
          <w:rFonts w:ascii="Arial" w:hAnsi="Arial"/>
          <w:i/>
          <w:iCs/>
        </w:rPr>
        <w:t>List</w:t>
      </w:r>
      <w:r w:rsidRPr="00DD2B88">
        <w:rPr>
          <w:rFonts w:ascii="Arial" w:hAnsi="Arial"/>
          <w:i/>
          <w:iCs/>
        </w:rPr>
        <w:t xml:space="preserve"> Mode</w:t>
      </w:r>
    </w:p>
    <w:p w14:paraId="1F9EF101" w14:textId="77777777" w:rsidR="00734234" w:rsidRPr="00DD2B88" w:rsidRDefault="00734234" w:rsidP="00734234">
      <w:pPr>
        <w:pStyle w:val="ListParagraph"/>
        <w:numPr>
          <w:ilvl w:val="0"/>
          <w:numId w:val="39"/>
        </w:numPr>
        <w:ind w:left="720"/>
        <w:rPr>
          <w:rFonts w:ascii="Arial" w:hAnsi="Arial"/>
          <w:i/>
          <w:iCs/>
        </w:rPr>
      </w:pPr>
      <w:r w:rsidRPr="00DD2B88">
        <w:rPr>
          <w:rFonts w:ascii="Arial" w:hAnsi="Arial"/>
          <w:i/>
          <w:iCs/>
        </w:rPr>
        <w:t>File Folder Status == Not Empty</w:t>
      </w:r>
    </w:p>
    <w:p w14:paraId="70651549" w14:textId="4F8AADD2" w:rsidR="008075B8" w:rsidRDefault="008075B8" w:rsidP="008075B8">
      <w:pPr>
        <w:rPr>
          <w:lang w:val="en-GB"/>
        </w:rPr>
      </w:pPr>
      <w:r>
        <w:rPr>
          <w:lang w:val="en-GB"/>
        </w:rPr>
        <w:t>APIM should send the corresponding HMI coordinate value to IDCM when customer clicking on playback list page area:</w:t>
      </w:r>
    </w:p>
    <w:p w14:paraId="70EE7AF1" w14:textId="77777777" w:rsidR="008075B8" w:rsidRDefault="008075B8" w:rsidP="008075B8">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 </w:t>
      </w:r>
      <w:r>
        <w:rPr>
          <w:rFonts w:ascii="Arial" w:hAnsi="Arial"/>
          <w:i/>
          <w:iCs/>
        </w:rPr>
        <w:t xml:space="preserve">Pressed </w:t>
      </w:r>
      <w:r w:rsidRPr="00ED5CB2">
        <w:rPr>
          <w:rFonts w:ascii="Arial" w:hAnsi="Arial"/>
        </w:rPr>
        <w:t>or</w:t>
      </w:r>
      <w:r>
        <w:rPr>
          <w:rFonts w:ascii="Arial" w:hAnsi="Arial"/>
          <w:i/>
          <w:iCs/>
        </w:rPr>
        <w:t xml:space="preserve"> Released </w:t>
      </w:r>
    </w:p>
    <w:p w14:paraId="07EF5F46" w14:textId="48A7215B" w:rsidR="008075B8" w:rsidRPr="00430D16" w:rsidRDefault="008075B8" w:rsidP="008075B8">
      <w:pPr>
        <w:pStyle w:val="ListParagraph"/>
        <w:rPr>
          <w:rFonts w:ascii="Arial" w:hAnsi="Arial"/>
        </w:rPr>
      </w:pPr>
      <w:r>
        <w:rPr>
          <w:rFonts w:ascii="Arial" w:hAnsi="Arial"/>
        </w:rPr>
        <w:t>F</w:t>
      </w:r>
      <w:r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Released</w:t>
      </w:r>
      <w:r w:rsidR="00D50306">
        <w:rPr>
          <w:rFonts w:ascii="Arial" w:hAnsi="Arial"/>
          <w:i/>
          <w:iCs/>
        </w:rPr>
        <w:t xml:space="preserve">, </w:t>
      </w:r>
      <w:r w:rsidR="00D50306" w:rsidRPr="003056BE">
        <w:rPr>
          <w:rFonts w:ascii="Arial" w:hAnsi="Arial"/>
        </w:rPr>
        <w:t xml:space="preserve">APIM should send out </w:t>
      </w:r>
      <w:r w:rsidR="00D50306">
        <w:rPr>
          <w:rFonts w:ascii="Arial" w:hAnsi="Arial"/>
        </w:rPr>
        <w:t>the</w:t>
      </w:r>
      <w:r w:rsidR="00D50306" w:rsidRPr="003056BE">
        <w:rPr>
          <w:rFonts w:ascii="Arial" w:hAnsi="Arial"/>
        </w:rPr>
        <w:t xml:space="preserve"> status separately to IDCM.</w:t>
      </w:r>
    </w:p>
    <w:p w14:paraId="0526AD51" w14:textId="77777777" w:rsidR="008075B8" w:rsidRDefault="008075B8" w:rsidP="008075B8">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37D3A856" w14:textId="77777777" w:rsidR="008075B8" w:rsidRDefault="008075B8" w:rsidP="008075B8">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5A2AA84E" w14:textId="77777777" w:rsidR="00734234" w:rsidRDefault="00734234" w:rsidP="00734234"/>
    <w:p w14:paraId="31878DE8" w14:textId="77777777" w:rsidR="00734234" w:rsidRDefault="00734234" w:rsidP="00734234">
      <w:r>
        <w:t>Command Reception:</w:t>
      </w:r>
    </w:p>
    <w:p w14:paraId="7DFCCF04" w14:textId="6677F077" w:rsidR="0013378B" w:rsidRDefault="0013378B" w:rsidP="0013378B">
      <w:pPr>
        <w:rPr>
          <w:lang w:eastAsia="zh-CN"/>
        </w:rPr>
      </w:pPr>
      <w:r>
        <w:t xml:space="preserve">IDCM should </w:t>
      </w:r>
      <w:r w:rsidR="009C6C14">
        <w:t>start to play the selected file</w:t>
      </w:r>
      <w:r>
        <w:t xml:space="preserve"> </w:t>
      </w:r>
      <w:r w:rsidR="009C6C14">
        <w:t>if</w:t>
      </w:r>
      <w:r>
        <w:t xml:space="preserve"> the X and Y coordinates</w:t>
      </w:r>
      <w:r w:rsidR="009C6C14">
        <w:t xml:space="preserve"> match to a </w:t>
      </w:r>
      <w:r w:rsidR="001129D2">
        <w:t>file area</w:t>
      </w:r>
      <w:r>
        <w:t xml:space="preserve">, and </w:t>
      </w:r>
      <w:r w:rsidR="00671472">
        <w:t xml:space="preserve">should update below status </w:t>
      </w:r>
      <w:r>
        <w:t>to APIM</w:t>
      </w:r>
      <w:r>
        <w:rPr>
          <w:rFonts w:hint="eastAsia"/>
          <w:lang w:eastAsia="zh-CN"/>
        </w:rPr>
        <w:t>:</w:t>
      </w:r>
    </w:p>
    <w:p w14:paraId="669ECB4E" w14:textId="0E522B62" w:rsidR="0013378B" w:rsidRDefault="003C1327" w:rsidP="0013378B">
      <w:pPr>
        <w:pStyle w:val="ListParagraph"/>
        <w:numPr>
          <w:ilvl w:val="0"/>
          <w:numId w:val="37"/>
        </w:numPr>
        <w:rPr>
          <w:rFonts w:ascii="Arial" w:hAnsi="Arial"/>
          <w:i/>
          <w:iCs/>
        </w:rPr>
      </w:pPr>
      <w:r w:rsidRPr="00DD2B88">
        <w:rPr>
          <w:rFonts w:ascii="Arial" w:hAnsi="Arial"/>
          <w:i/>
          <w:iCs/>
        </w:rPr>
        <w:t xml:space="preserve">Video Output Page == </w:t>
      </w:r>
      <w:r w:rsidR="007F5F63">
        <w:rPr>
          <w:rFonts w:ascii="Arial" w:hAnsi="Arial"/>
          <w:i/>
          <w:iCs/>
        </w:rPr>
        <w:t xml:space="preserve">Video Playing Page </w:t>
      </w:r>
      <w:r w:rsidR="007F5F63" w:rsidRPr="00485047">
        <w:rPr>
          <w:rFonts w:ascii="Arial" w:hAnsi="Arial"/>
        </w:rPr>
        <w:t>or</w:t>
      </w:r>
      <w:r w:rsidR="007F5F63">
        <w:rPr>
          <w:rFonts w:ascii="Arial" w:hAnsi="Arial"/>
          <w:i/>
          <w:iCs/>
        </w:rPr>
        <w:t xml:space="preserve"> Photo Playing Page</w:t>
      </w:r>
    </w:p>
    <w:p w14:paraId="4ED9E58D" w14:textId="2BC0608E" w:rsidR="00734234" w:rsidRDefault="00734234" w:rsidP="00734234">
      <w:r>
        <w:t>APIM HMI control:</w:t>
      </w:r>
    </w:p>
    <w:p w14:paraId="21847FA0" w14:textId="4CC764C7" w:rsidR="00340406" w:rsidRPr="00C64345" w:rsidRDefault="00340406" w:rsidP="006755CF">
      <w:pPr>
        <w:pStyle w:val="ListParagraph"/>
        <w:numPr>
          <w:ilvl w:val="0"/>
          <w:numId w:val="37"/>
        </w:numPr>
        <w:rPr>
          <w:rFonts w:ascii="Arial" w:hAnsi="Arial"/>
          <w:highlight w:val="yellow"/>
        </w:rPr>
      </w:pPr>
      <w:r w:rsidRPr="00C64345">
        <w:rPr>
          <w:rFonts w:ascii="Arial" w:hAnsi="Arial"/>
          <w:highlight w:val="yellow"/>
        </w:rPr>
        <w:t>APIM should display a</w:t>
      </w:r>
      <w:r w:rsidR="00B22CD2" w:rsidRPr="00C64345">
        <w:rPr>
          <w:rFonts w:ascii="Arial" w:hAnsi="Arial"/>
          <w:highlight w:val="yellow"/>
        </w:rPr>
        <w:t xml:space="preserve"> playback</w:t>
      </w:r>
      <w:r w:rsidRPr="00C64345">
        <w:rPr>
          <w:rFonts w:ascii="Arial" w:hAnsi="Arial"/>
          <w:highlight w:val="yellow"/>
        </w:rPr>
        <w:t xml:space="preserve"> loading reminder </w:t>
      </w:r>
      <w:r w:rsidR="00B22CD2" w:rsidRPr="00C64345">
        <w:rPr>
          <w:rFonts w:ascii="Arial" w:hAnsi="Arial"/>
          <w:highlight w:val="yellow"/>
        </w:rPr>
        <w:t xml:space="preserve">for a few seconds, </w:t>
      </w:r>
      <w:commentRangeStart w:id="291"/>
      <w:r w:rsidR="00B22CD2" w:rsidRPr="00C64345">
        <w:rPr>
          <w:rFonts w:ascii="Arial" w:hAnsi="Arial" w:hint="eastAsia"/>
          <w:highlight w:val="yellow"/>
          <w:lang w:eastAsia="zh-CN"/>
        </w:rPr>
        <w:t>t</w:t>
      </w:r>
      <w:r w:rsidR="00B22CD2" w:rsidRPr="00C64345">
        <w:rPr>
          <w:rFonts w:ascii="Arial" w:hAnsi="Arial"/>
          <w:highlight w:val="yellow"/>
          <w:lang w:eastAsia="zh-CN"/>
        </w:rPr>
        <w:t>he</w:t>
      </w:r>
      <w:commentRangeEnd w:id="291"/>
      <w:r w:rsidR="00760DDA">
        <w:rPr>
          <w:rStyle w:val="CommentReference"/>
        </w:rPr>
        <w:commentReference w:id="291"/>
      </w:r>
      <w:r w:rsidR="00B22CD2" w:rsidRPr="00C64345">
        <w:rPr>
          <w:rFonts w:ascii="Arial" w:hAnsi="Arial"/>
          <w:highlight w:val="yellow"/>
          <w:lang w:eastAsia="zh-CN"/>
        </w:rPr>
        <w:t xml:space="preserve"> reminder duration depends on how long </w:t>
      </w:r>
      <w:proofErr w:type="gramStart"/>
      <w:r w:rsidR="00B22CD2" w:rsidRPr="00C64345">
        <w:rPr>
          <w:rFonts w:ascii="Arial" w:hAnsi="Arial"/>
          <w:highlight w:val="yellow"/>
          <w:lang w:eastAsia="zh-CN"/>
        </w:rPr>
        <w:t>does IDCM start</w:t>
      </w:r>
      <w:proofErr w:type="gramEnd"/>
      <w:r w:rsidR="00B22CD2" w:rsidRPr="00C64345">
        <w:rPr>
          <w:rFonts w:ascii="Arial" w:hAnsi="Arial"/>
          <w:highlight w:val="yellow"/>
          <w:lang w:eastAsia="zh-CN"/>
        </w:rPr>
        <w:t xml:space="preserve"> to play the file.</w:t>
      </w:r>
    </w:p>
    <w:p w14:paraId="1EEC8EB0" w14:textId="1644E0DD" w:rsidR="00060AA5" w:rsidRPr="00060AA5" w:rsidRDefault="00060AA5" w:rsidP="00060AA5">
      <w:pPr>
        <w:jc w:val="center"/>
      </w:pPr>
      <w:r>
        <w:rPr>
          <w:noProof/>
        </w:rPr>
        <w:drawing>
          <wp:inline distT="0" distB="0" distL="0" distR="0" wp14:anchorId="6B734324" wp14:editId="111E5107">
            <wp:extent cx="2760453" cy="183795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85947" cy="1854929"/>
                    </a:xfrm>
                    <a:prstGeom prst="rect">
                      <a:avLst/>
                    </a:prstGeom>
                  </pic:spPr>
                </pic:pic>
              </a:graphicData>
            </a:graphic>
          </wp:inline>
        </w:drawing>
      </w:r>
    </w:p>
    <w:p w14:paraId="2C4F128E" w14:textId="18208712" w:rsidR="00734234" w:rsidRPr="00CA3CD4" w:rsidRDefault="00734234" w:rsidP="006755CF">
      <w:pPr>
        <w:pStyle w:val="ListParagraph"/>
        <w:numPr>
          <w:ilvl w:val="0"/>
          <w:numId w:val="37"/>
        </w:numPr>
        <w:rPr>
          <w:rFonts w:ascii="Arial" w:hAnsi="Arial"/>
        </w:rPr>
      </w:pPr>
      <w:r w:rsidRPr="00843BC4">
        <w:rPr>
          <w:rFonts w:ascii="Arial" w:hAnsi="Arial"/>
        </w:rPr>
        <w:t xml:space="preserve">APIM </w:t>
      </w:r>
      <w:r w:rsidR="00EA4353">
        <w:rPr>
          <w:rFonts w:ascii="Arial" w:hAnsi="Arial"/>
        </w:rPr>
        <w:t xml:space="preserve">HMI </w:t>
      </w:r>
      <w:r w:rsidR="00D661C7">
        <w:rPr>
          <w:rFonts w:ascii="Arial" w:hAnsi="Arial"/>
        </w:rPr>
        <w:t>should change to</w:t>
      </w:r>
      <w:r w:rsidR="00A90AF5">
        <w:rPr>
          <w:rFonts w:ascii="Arial" w:hAnsi="Arial"/>
        </w:rPr>
        <w:t xml:space="preserve"> video </w:t>
      </w:r>
      <w:r w:rsidR="0043745F">
        <w:rPr>
          <w:rFonts w:ascii="Arial" w:hAnsi="Arial"/>
        </w:rPr>
        <w:t>playback</w:t>
      </w:r>
      <w:r w:rsidR="00A90AF5">
        <w:rPr>
          <w:rFonts w:ascii="Arial" w:hAnsi="Arial"/>
        </w:rPr>
        <w:t xml:space="preserve"> page if </w:t>
      </w:r>
      <w:r w:rsidR="00A90AF5" w:rsidRPr="00DD2B88">
        <w:rPr>
          <w:rFonts w:ascii="Arial" w:hAnsi="Arial"/>
          <w:i/>
          <w:iCs/>
        </w:rPr>
        <w:t xml:space="preserve">Video Output Page == </w:t>
      </w:r>
      <w:r w:rsidR="00A90AF5">
        <w:rPr>
          <w:rFonts w:ascii="Arial" w:hAnsi="Arial"/>
          <w:i/>
          <w:iCs/>
        </w:rPr>
        <w:t>Video Playing Page</w:t>
      </w:r>
    </w:p>
    <w:p w14:paraId="0F29BC0C" w14:textId="648ADE34" w:rsidR="00CA3CD4" w:rsidRPr="00CA3CD4" w:rsidRDefault="00BD719D" w:rsidP="00CA3CD4">
      <w:pPr>
        <w:jc w:val="center"/>
      </w:pPr>
      <w:r>
        <w:rPr>
          <w:noProof/>
        </w:rPr>
        <w:drawing>
          <wp:inline distT="0" distB="0" distL="0" distR="0" wp14:anchorId="3E7B50F3" wp14:editId="047DBBE9">
            <wp:extent cx="3224402" cy="1880558"/>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2667" cy="1891211"/>
                    </a:xfrm>
                    <a:prstGeom prst="rect">
                      <a:avLst/>
                    </a:prstGeom>
                  </pic:spPr>
                </pic:pic>
              </a:graphicData>
            </a:graphic>
          </wp:inline>
        </w:drawing>
      </w:r>
    </w:p>
    <w:p w14:paraId="31D0E5DB" w14:textId="007FC635" w:rsidR="00A90AF5" w:rsidRPr="009906FD" w:rsidRDefault="00A90AF5" w:rsidP="00641EBE">
      <w:pPr>
        <w:pStyle w:val="ListParagraph"/>
        <w:numPr>
          <w:ilvl w:val="0"/>
          <w:numId w:val="37"/>
        </w:numPr>
        <w:rPr>
          <w:rFonts w:ascii="Arial" w:hAnsi="Arial"/>
        </w:rPr>
      </w:pPr>
      <w:r w:rsidRPr="00843BC4">
        <w:rPr>
          <w:rFonts w:ascii="Arial" w:hAnsi="Arial"/>
        </w:rPr>
        <w:t xml:space="preserve">APIM </w:t>
      </w:r>
      <w:r w:rsidR="00935F7A">
        <w:rPr>
          <w:rFonts w:ascii="Arial" w:hAnsi="Arial"/>
        </w:rPr>
        <w:t xml:space="preserve">HMI should change to </w:t>
      </w:r>
      <w:r>
        <w:rPr>
          <w:rFonts w:ascii="Arial" w:hAnsi="Arial"/>
        </w:rPr>
        <w:t xml:space="preserve">photo replay page if </w:t>
      </w:r>
      <w:r w:rsidRPr="00DD2B88">
        <w:rPr>
          <w:rFonts w:ascii="Arial" w:hAnsi="Arial"/>
          <w:i/>
          <w:iCs/>
        </w:rPr>
        <w:t xml:space="preserve">Video Output Page == </w:t>
      </w:r>
      <w:r>
        <w:rPr>
          <w:rFonts w:ascii="Arial" w:hAnsi="Arial"/>
          <w:i/>
          <w:iCs/>
        </w:rPr>
        <w:t>Video Playing Page</w:t>
      </w:r>
    </w:p>
    <w:p w14:paraId="174440C9" w14:textId="602C53CE" w:rsidR="009906FD" w:rsidRPr="009906FD" w:rsidRDefault="0099080F" w:rsidP="009906FD">
      <w:pPr>
        <w:jc w:val="center"/>
      </w:pPr>
      <w:r>
        <w:rPr>
          <w:noProof/>
        </w:rPr>
        <w:lastRenderedPageBreak/>
        <w:drawing>
          <wp:inline distT="0" distB="0" distL="0" distR="0" wp14:anchorId="1F97E333" wp14:editId="57911025">
            <wp:extent cx="3269411" cy="193360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9793" cy="1939742"/>
                    </a:xfrm>
                    <a:prstGeom prst="rect">
                      <a:avLst/>
                    </a:prstGeom>
                  </pic:spPr>
                </pic:pic>
              </a:graphicData>
            </a:graphic>
          </wp:inline>
        </w:drawing>
      </w:r>
    </w:p>
    <w:p w14:paraId="3021DF8E" w14:textId="74C6FB50" w:rsidR="00C64345" w:rsidRDefault="00C64345" w:rsidP="00387CBB">
      <w:pPr>
        <w:pStyle w:val="ListParagraph"/>
        <w:numPr>
          <w:ilvl w:val="0"/>
          <w:numId w:val="37"/>
        </w:numPr>
        <w:rPr>
          <w:rFonts w:ascii="Arial" w:hAnsi="Arial"/>
        </w:rPr>
      </w:pPr>
      <w:r>
        <w:rPr>
          <w:rFonts w:ascii="Arial" w:hAnsi="Arial"/>
        </w:rPr>
        <w:t xml:space="preserve">If APIM detects any LVDS input error, it should </w:t>
      </w:r>
      <w:r w:rsidR="00F61DF1">
        <w:rPr>
          <w:rFonts w:ascii="Arial" w:hAnsi="Arial"/>
        </w:rPr>
        <w:t>display an error reminder to customer:</w:t>
      </w:r>
    </w:p>
    <w:p w14:paraId="10A41EC8" w14:textId="57CCD029" w:rsidR="00F61DF1" w:rsidRPr="00F61DF1" w:rsidRDefault="00BA154D" w:rsidP="00F61DF1">
      <w:pPr>
        <w:jc w:val="center"/>
      </w:pPr>
      <w:r>
        <w:rPr>
          <w:noProof/>
        </w:rPr>
        <w:drawing>
          <wp:inline distT="0" distB="0" distL="0" distR="0" wp14:anchorId="675A8E48" wp14:editId="181154BF">
            <wp:extent cx="1933575" cy="3143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33575" cy="314325"/>
                    </a:xfrm>
                    <a:prstGeom prst="rect">
                      <a:avLst/>
                    </a:prstGeom>
                  </pic:spPr>
                </pic:pic>
              </a:graphicData>
            </a:graphic>
          </wp:inline>
        </w:drawing>
      </w:r>
    </w:p>
    <w:p w14:paraId="395920BD" w14:textId="47A0897A" w:rsidR="00F61DF1" w:rsidRDefault="00F61DF1" w:rsidP="00F61DF1">
      <w:pPr>
        <w:pStyle w:val="ListParagraph"/>
        <w:rPr>
          <w:rFonts w:ascii="Arial" w:hAnsi="Arial"/>
        </w:rPr>
      </w:pPr>
      <w:r>
        <w:rPr>
          <w:rFonts w:ascii="Arial" w:hAnsi="Arial"/>
        </w:rPr>
        <w:t>And request IDCM go back to previous playback list page, refer to “Playback List Display” section for details.</w:t>
      </w:r>
    </w:p>
    <w:p w14:paraId="4AE9861B" w14:textId="1DF5ADF6" w:rsidR="00387CBB" w:rsidRDefault="00387CBB" w:rsidP="00387CBB">
      <w:pPr>
        <w:pStyle w:val="ListParagraph"/>
        <w:numPr>
          <w:ilvl w:val="0"/>
          <w:numId w:val="37"/>
        </w:numPr>
        <w:rPr>
          <w:rFonts w:ascii="Arial" w:hAnsi="Arial"/>
        </w:rPr>
      </w:pPr>
      <w:r>
        <w:rPr>
          <w:rFonts w:ascii="Arial" w:hAnsi="Arial"/>
        </w:rPr>
        <w:t>Anytime</w:t>
      </w:r>
      <w:r w:rsidR="005343C4">
        <w:rPr>
          <w:rFonts w:ascii="Arial" w:hAnsi="Arial"/>
        </w:rPr>
        <w:t xml:space="preserve"> during replaying,</w:t>
      </w:r>
      <w:r>
        <w:rPr>
          <w:rFonts w:ascii="Arial" w:hAnsi="Arial"/>
        </w:rPr>
        <w:t xml:space="preserve"> if vehicle gear position is not at “P” position</w:t>
      </w:r>
      <w:r w:rsidR="00EE7904">
        <w:rPr>
          <w:rFonts w:ascii="Arial" w:hAnsi="Arial"/>
        </w:rPr>
        <w:t xml:space="preserve"> (for display at driver side only)</w:t>
      </w:r>
      <w:r>
        <w:rPr>
          <w:rFonts w:ascii="Arial" w:hAnsi="Arial"/>
        </w:rPr>
        <w:t xml:space="preserve">, </w:t>
      </w:r>
      <w:r w:rsidR="009279B3">
        <w:rPr>
          <w:rFonts w:ascii="Arial" w:hAnsi="Arial"/>
        </w:rPr>
        <w:t>APIM should pop up a “Gear Position Protection” reminder to customer:</w:t>
      </w:r>
    </w:p>
    <w:p w14:paraId="751F7A8D" w14:textId="75D9FA43" w:rsidR="00480AB3" w:rsidRPr="00480AB3" w:rsidRDefault="005754FF" w:rsidP="00480AB3">
      <w:pPr>
        <w:ind w:left="360"/>
        <w:jc w:val="center"/>
      </w:pPr>
      <w:r>
        <w:rPr>
          <w:noProof/>
        </w:rPr>
        <w:drawing>
          <wp:inline distT="0" distB="0" distL="0" distR="0" wp14:anchorId="4662CE61" wp14:editId="57944AC2">
            <wp:extent cx="2724150" cy="1352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4150" cy="1352550"/>
                    </a:xfrm>
                    <a:prstGeom prst="rect">
                      <a:avLst/>
                    </a:prstGeom>
                  </pic:spPr>
                </pic:pic>
              </a:graphicData>
            </a:graphic>
          </wp:inline>
        </w:drawing>
      </w:r>
    </w:p>
    <w:p w14:paraId="571A4D9E" w14:textId="6C5B6FC6" w:rsidR="009279B3" w:rsidRDefault="00D40AC2" w:rsidP="00457175">
      <w:pPr>
        <w:ind w:left="720"/>
      </w:pPr>
      <w:r w:rsidRPr="00B50D50">
        <w:rPr>
          <w:highlight w:val="yellow"/>
        </w:rPr>
        <w:t>If</w:t>
      </w:r>
      <w:r w:rsidR="00024137" w:rsidRPr="00B50D50">
        <w:rPr>
          <w:highlight w:val="yellow"/>
        </w:rPr>
        <w:t xml:space="preserve"> </w:t>
      </w:r>
      <w:r w:rsidR="00457175" w:rsidRPr="00B50D50">
        <w:rPr>
          <w:highlight w:val="yellow"/>
        </w:rPr>
        <w:t xml:space="preserve">customer does not switch the gear position to “P”, APIM should </w:t>
      </w:r>
      <w:r w:rsidR="00ED409B" w:rsidRPr="00B50D50">
        <w:rPr>
          <w:highlight w:val="yellow"/>
        </w:rPr>
        <w:t xml:space="preserve">request IDCM go back to previous playback list page, refer to “Playback List Display” section for </w:t>
      </w:r>
      <w:commentRangeStart w:id="292"/>
      <w:r w:rsidR="00ED409B" w:rsidRPr="00B50D50">
        <w:rPr>
          <w:highlight w:val="yellow"/>
        </w:rPr>
        <w:t>details</w:t>
      </w:r>
      <w:commentRangeEnd w:id="292"/>
      <w:r w:rsidR="00B50D50">
        <w:rPr>
          <w:rStyle w:val="CommentReference"/>
          <w:rFonts w:ascii="Times New Roman" w:hAnsi="Times New Roman"/>
        </w:rPr>
        <w:commentReference w:id="292"/>
      </w:r>
      <w:r w:rsidR="00ED409B" w:rsidRPr="00B50D50">
        <w:rPr>
          <w:highlight w:val="yellow"/>
        </w:rPr>
        <w:t>.</w:t>
      </w:r>
    </w:p>
    <w:p w14:paraId="0ADBF41F" w14:textId="18637F21" w:rsidR="007F075B" w:rsidRDefault="00633037" w:rsidP="007F075B">
      <w:pPr>
        <w:pStyle w:val="ListParagraph"/>
        <w:numPr>
          <w:ilvl w:val="0"/>
          <w:numId w:val="37"/>
        </w:numPr>
        <w:rPr>
          <w:rFonts w:ascii="Arial" w:hAnsi="Arial"/>
        </w:rPr>
      </w:pPr>
      <w:r w:rsidRPr="00633037">
        <w:rPr>
          <w:rFonts w:ascii="Arial" w:hAnsi="Arial"/>
        </w:rPr>
        <w:t>If data in TF card is under playback</w:t>
      </w:r>
      <w:r>
        <w:rPr>
          <w:rFonts w:ascii="Arial" w:hAnsi="Arial"/>
        </w:rPr>
        <w:t>, and TF card is pulled out</w:t>
      </w:r>
      <w:r>
        <w:rPr>
          <w:rFonts w:ascii="Arial" w:hAnsi="Arial" w:hint="eastAsia"/>
          <w:lang w:eastAsia="zh-CN"/>
        </w:rPr>
        <w:t>:</w:t>
      </w:r>
    </w:p>
    <w:p w14:paraId="3C10C71E" w14:textId="3890413E" w:rsidR="00633037" w:rsidRDefault="00DC6E28" w:rsidP="00633037">
      <w:pPr>
        <w:pStyle w:val="ListParagraph"/>
        <w:numPr>
          <w:ilvl w:val="1"/>
          <w:numId w:val="37"/>
        </w:numPr>
        <w:rPr>
          <w:rFonts w:ascii="Arial" w:hAnsi="Arial"/>
          <w:i/>
          <w:iCs/>
        </w:rPr>
      </w:pPr>
      <w:r w:rsidRPr="00820B65">
        <w:rPr>
          <w:rFonts w:ascii="Arial" w:hAnsi="Arial"/>
          <w:i/>
          <w:iCs/>
        </w:rPr>
        <w:t>TF Card Status</w:t>
      </w:r>
      <w:r w:rsidRPr="00DD2B88">
        <w:rPr>
          <w:rFonts w:ascii="Arial" w:hAnsi="Arial"/>
          <w:i/>
          <w:iCs/>
        </w:rPr>
        <w:t xml:space="preserve"> </w:t>
      </w:r>
      <w:r w:rsidR="00453826" w:rsidRPr="00DD2B88">
        <w:rPr>
          <w:rFonts w:ascii="Arial" w:hAnsi="Arial"/>
          <w:i/>
          <w:iCs/>
        </w:rPr>
        <w:t xml:space="preserve">== </w:t>
      </w:r>
      <w:r w:rsidR="00820B65">
        <w:rPr>
          <w:rFonts w:ascii="Arial" w:hAnsi="Arial"/>
          <w:i/>
          <w:iCs/>
        </w:rPr>
        <w:t>TF Pull Out</w:t>
      </w:r>
    </w:p>
    <w:p w14:paraId="1123BDB2" w14:textId="4E3DA400" w:rsidR="00820B65" w:rsidRDefault="00C24652" w:rsidP="00C24652">
      <w:pPr>
        <w:pStyle w:val="ListParagraph"/>
        <w:rPr>
          <w:rFonts w:ascii="Arial" w:hAnsi="Arial"/>
        </w:rPr>
      </w:pPr>
      <w:r w:rsidRPr="00C24652">
        <w:rPr>
          <w:rFonts w:ascii="Arial" w:hAnsi="Arial"/>
        </w:rPr>
        <w:t>APIM</w:t>
      </w:r>
      <w:r w:rsidR="00C326F2">
        <w:rPr>
          <w:rFonts w:ascii="Arial" w:hAnsi="Arial"/>
        </w:rPr>
        <w:t xml:space="preserve"> should display a reminder to customer, and request IDCM go back to </w:t>
      </w:r>
      <w:r w:rsidR="00444C8B">
        <w:rPr>
          <w:rFonts w:ascii="Arial" w:hAnsi="Arial" w:hint="eastAsia"/>
          <w:lang w:eastAsia="zh-CN"/>
        </w:rPr>
        <w:t>nor</w:t>
      </w:r>
      <w:r w:rsidR="00444C8B">
        <w:rPr>
          <w:rFonts w:ascii="Arial" w:hAnsi="Arial"/>
        </w:rPr>
        <w:t>mal data</w:t>
      </w:r>
      <w:r w:rsidR="00C326F2">
        <w:rPr>
          <w:rFonts w:ascii="Arial" w:hAnsi="Arial"/>
        </w:rPr>
        <w:t xml:space="preserve"> playback list page, refer to “Playback List Display” section for details</w:t>
      </w:r>
    </w:p>
    <w:p w14:paraId="236F340D" w14:textId="22A43F71" w:rsidR="00876464" w:rsidRPr="00876464" w:rsidRDefault="00876464" w:rsidP="00876464">
      <w:pPr>
        <w:jc w:val="center"/>
      </w:pPr>
      <w:r>
        <w:rPr>
          <w:noProof/>
        </w:rPr>
        <w:drawing>
          <wp:inline distT="0" distB="0" distL="0" distR="0" wp14:anchorId="1222A2FA" wp14:editId="55D30AE4">
            <wp:extent cx="2295525" cy="3333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95525" cy="333375"/>
                    </a:xfrm>
                    <a:prstGeom prst="rect">
                      <a:avLst/>
                    </a:prstGeom>
                  </pic:spPr>
                </pic:pic>
              </a:graphicData>
            </a:graphic>
          </wp:inline>
        </w:drawing>
      </w:r>
    </w:p>
    <w:p w14:paraId="1E0A0E95" w14:textId="2FB36773" w:rsidR="000443E7" w:rsidRDefault="000443E7" w:rsidP="000443E7">
      <w:pPr>
        <w:pStyle w:val="Heading6"/>
        <w:rPr>
          <w:lang w:val="en-GB"/>
        </w:rPr>
      </w:pPr>
      <w:bookmarkStart w:id="293" w:name="_Toc122965537"/>
      <w:r>
        <w:rPr>
          <w:lang w:val="en-GB"/>
        </w:rPr>
        <w:t>Start or Pause Video</w:t>
      </w:r>
      <w:r w:rsidRPr="00145EFF">
        <w:rPr>
          <w:lang w:val="en-GB"/>
        </w:rPr>
        <w:t xml:space="preserve"> </w:t>
      </w:r>
      <w:r>
        <w:rPr>
          <w:lang w:val="en-GB"/>
        </w:rPr>
        <w:t>Play</w:t>
      </w:r>
      <w:bookmarkEnd w:id="293"/>
    </w:p>
    <w:p w14:paraId="58836F30" w14:textId="77777777" w:rsidR="003C5E75" w:rsidRDefault="003C5E75" w:rsidP="003C5E75">
      <w:r>
        <w:t>Pre-condition:</w:t>
      </w:r>
    </w:p>
    <w:p w14:paraId="454D5AAE" w14:textId="5A2C430C" w:rsidR="003C5E75" w:rsidRDefault="003C5E75" w:rsidP="003C5E75">
      <w:r>
        <w:t>When APIM HMI is</w:t>
      </w:r>
      <w:r w:rsidR="002765C4">
        <w:t xml:space="preserve"> </w:t>
      </w:r>
      <w:r w:rsidR="002765C4">
        <w:rPr>
          <w:rFonts w:hint="eastAsia"/>
          <w:lang w:eastAsia="zh-CN"/>
        </w:rPr>
        <w:t>at</w:t>
      </w:r>
      <w:r>
        <w:t xml:space="preserve"> </w:t>
      </w:r>
      <w:r w:rsidR="00DD3E52">
        <w:t>video playback page</w:t>
      </w:r>
      <w:r>
        <w:t>:</w:t>
      </w:r>
    </w:p>
    <w:p w14:paraId="439CA1AC" w14:textId="50F3254C" w:rsidR="003C5E75" w:rsidRPr="00DD2B88" w:rsidRDefault="003C5E75" w:rsidP="003C5E75">
      <w:pPr>
        <w:pStyle w:val="ListParagraph"/>
        <w:numPr>
          <w:ilvl w:val="0"/>
          <w:numId w:val="40"/>
        </w:numPr>
        <w:rPr>
          <w:rFonts w:ascii="Arial" w:hAnsi="Arial"/>
          <w:i/>
          <w:iCs/>
        </w:rPr>
      </w:pPr>
      <w:r w:rsidRPr="00DD2B88">
        <w:rPr>
          <w:rFonts w:ascii="Arial" w:hAnsi="Arial"/>
          <w:i/>
          <w:iCs/>
        </w:rPr>
        <w:t xml:space="preserve">Video Output Page == </w:t>
      </w:r>
      <w:r w:rsidR="00FF3D47">
        <w:rPr>
          <w:rFonts w:ascii="Arial" w:hAnsi="Arial"/>
          <w:i/>
          <w:iCs/>
        </w:rPr>
        <w:t>Video Playing Page</w:t>
      </w:r>
    </w:p>
    <w:p w14:paraId="2BA475F4" w14:textId="2F0096FF" w:rsidR="003C5E75" w:rsidRDefault="003C5E75" w:rsidP="003C5E75">
      <w:pPr>
        <w:rPr>
          <w:lang w:val="en-GB"/>
        </w:rPr>
      </w:pPr>
      <w:r>
        <w:rPr>
          <w:lang w:val="en-GB"/>
        </w:rPr>
        <w:t xml:space="preserve">APIM should send the corresponding HMI coordinate value to IDCM when customer clicking on </w:t>
      </w:r>
      <w:r w:rsidR="00F74BFD">
        <w:t>video playback page</w:t>
      </w:r>
      <w:r w:rsidR="00F74BFD">
        <w:rPr>
          <w:lang w:val="en-GB"/>
        </w:rPr>
        <w:t xml:space="preserve"> </w:t>
      </w:r>
      <w:r>
        <w:rPr>
          <w:lang w:val="en-GB"/>
        </w:rPr>
        <w:t>area:</w:t>
      </w:r>
    </w:p>
    <w:p w14:paraId="5F4DD539" w14:textId="27A5AC28" w:rsidR="003C5E75" w:rsidRDefault="003C5E75" w:rsidP="003C5E75">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 </w:t>
      </w:r>
      <w:r>
        <w:rPr>
          <w:rFonts w:ascii="Arial" w:hAnsi="Arial"/>
          <w:i/>
          <w:iCs/>
        </w:rPr>
        <w:t xml:space="preserve">Pressed </w:t>
      </w:r>
      <w:r w:rsidRPr="00ED5CB2">
        <w:rPr>
          <w:rFonts w:ascii="Arial" w:hAnsi="Arial"/>
        </w:rPr>
        <w:t>or</w:t>
      </w:r>
      <w:r>
        <w:rPr>
          <w:rFonts w:ascii="Arial" w:hAnsi="Arial"/>
          <w:i/>
          <w:iCs/>
        </w:rPr>
        <w:t xml:space="preserve"> Released </w:t>
      </w:r>
    </w:p>
    <w:p w14:paraId="47F9E5C4" w14:textId="259F1754" w:rsidR="003C5E75" w:rsidRPr="00430D16" w:rsidRDefault="003C5E75" w:rsidP="003C5E75">
      <w:pPr>
        <w:pStyle w:val="ListParagraph"/>
        <w:rPr>
          <w:rFonts w:ascii="Arial" w:hAnsi="Arial"/>
        </w:rPr>
      </w:pPr>
      <w:r>
        <w:rPr>
          <w:rFonts w:ascii="Arial" w:hAnsi="Arial"/>
        </w:rPr>
        <w:t>F</w:t>
      </w:r>
      <w:r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Released</w:t>
      </w:r>
      <w:r w:rsidR="003056BE">
        <w:rPr>
          <w:rFonts w:ascii="Arial" w:hAnsi="Arial"/>
          <w:i/>
          <w:iCs/>
        </w:rPr>
        <w:t>,</w:t>
      </w:r>
      <w:r w:rsidR="003056BE" w:rsidRPr="003056BE">
        <w:rPr>
          <w:rFonts w:ascii="Arial" w:hAnsi="Arial"/>
        </w:rPr>
        <w:t xml:space="preserve"> APIM should send out </w:t>
      </w:r>
      <w:r w:rsidR="002D6AAE">
        <w:rPr>
          <w:rFonts w:ascii="Arial" w:hAnsi="Arial"/>
        </w:rPr>
        <w:t>the</w:t>
      </w:r>
      <w:r w:rsidR="003056BE" w:rsidRPr="003056BE">
        <w:rPr>
          <w:rFonts w:ascii="Arial" w:hAnsi="Arial"/>
        </w:rPr>
        <w:t xml:space="preserve"> status separately to IDCM.</w:t>
      </w:r>
    </w:p>
    <w:p w14:paraId="58F065EB" w14:textId="77777777" w:rsidR="003C5E75" w:rsidRDefault="003C5E75" w:rsidP="003C5E75">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1982E0C9" w14:textId="77777777" w:rsidR="003C5E75" w:rsidRDefault="003C5E75" w:rsidP="003C5E75">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4CF62E86" w14:textId="77777777" w:rsidR="003C5E75" w:rsidRDefault="003C5E75" w:rsidP="003C5E75"/>
    <w:p w14:paraId="1B63AAAA" w14:textId="77777777" w:rsidR="003C5E75" w:rsidRDefault="003C5E75" w:rsidP="003C5E75">
      <w:r>
        <w:t>Command Reception:</w:t>
      </w:r>
    </w:p>
    <w:p w14:paraId="30A22C1F" w14:textId="2C639D28" w:rsidR="003C5E75" w:rsidRDefault="003C5E75" w:rsidP="000443E7">
      <w:pPr>
        <w:rPr>
          <w:lang w:val="en-GB"/>
        </w:rPr>
      </w:pPr>
      <w:r>
        <w:t xml:space="preserve">IDCM should start </w:t>
      </w:r>
      <w:r w:rsidR="000334D6">
        <w:t>or pause the video playback</w:t>
      </w:r>
      <w:r>
        <w:t xml:space="preserve"> if the X and Y coordinates match to </w:t>
      </w:r>
      <w:r w:rsidR="00D32FC6">
        <w:t>the “Play” button area</w:t>
      </w:r>
      <w:r w:rsidR="001B1663">
        <w:t>.</w:t>
      </w:r>
    </w:p>
    <w:p w14:paraId="49E79FA7" w14:textId="2308197A" w:rsidR="009C5F30" w:rsidRDefault="009C5F30" w:rsidP="009C5F30">
      <w:pPr>
        <w:pStyle w:val="Heading6"/>
        <w:rPr>
          <w:lang w:val="en-GB"/>
        </w:rPr>
      </w:pPr>
      <w:bookmarkStart w:id="294" w:name="_Toc122965538"/>
      <w:r>
        <w:rPr>
          <w:lang w:val="en-GB"/>
        </w:rPr>
        <w:t>Video Forward or Backward</w:t>
      </w:r>
      <w:bookmarkEnd w:id="294"/>
    </w:p>
    <w:p w14:paraId="52A18B02" w14:textId="77777777" w:rsidR="00A33651" w:rsidRDefault="00A33651" w:rsidP="00A33651">
      <w:r>
        <w:t>Pre-condition:</w:t>
      </w:r>
    </w:p>
    <w:p w14:paraId="1A5E9C94" w14:textId="77777777" w:rsidR="00A33651" w:rsidRDefault="00A33651" w:rsidP="00A33651">
      <w:r>
        <w:t xml:space="preserve">When APIM HMI is </w:t>
      </w:r>
      <w:r>
        <w:rPr>
          <w:rFonts w:hint="eastAsia"/>
          <w:lang w:eastAsia="zh-CN"/>
        </w:rPr>
        <w:t>at</w:t>
      </w:r>
      <w:r>
        <w:t xml:space="preserve"> video playback page:</w:t>
      </w:r>
    </w:p>
    <w:p w14:paraId="3AA98CDE" w14:textId="77777777" w:rsidR="00A33651" w:rsidRPr="00DD2B88" w:rsidRDefault="00A33651" w:rsidP="00A33651">
      <w:pPr>
        <w:pStyle w:val="ListParagraph"/>
        <w:numPr>
          <w:ilvl w:val="0"/>
          <w:numId w:val="40"/>
        </w:numPr>
        <w:rPr>
          <w:rFonts w:ascii="Arial" w:hAnsi="Arial"/>
          <w:i/>
          <w:iCs/>
        </w:rPr>
      </w:pPr>
      <w:r w:rsidRPr="00DD2B88">
        <w:rPr>
          <w:rFonts w:ascii="Arial" w:hAnsi="Arial"/>
          <w:i/>
          <w:iCs/>
        </w:rPr>
        <w:t xml:space="preserve">Video Output Page == </w:t>
      </w:r>
      <w:r>
        <w:rPr>
          <w:rFonts w:ascii="Arial" w:hAnsi="Arial"/>
          <w:i/>
          <w:iCs/>
        </w:rPr>
        <w:t>Video Playing Page</w:t>
      </w:r>
    </w:p>
    <w:p w14:paraId="158DF5D8" w14:textId="56743C7B" w:rsidR="00A33651" w:rsidRDefault="00A33651" w:rsidP="00A33651">
      <w:pPr>
        <w:rPr>
          <w:lang w:val="en-GB"/>
        </w:rPr>
      </w:pPr>
      <w:r>
        <w:rPr>
          <w:lang w:val="en-GB"/>
        </w:rPr>
        <w:lastRenderedPageBreak/>
        <w:t>APIM should send the corresponding HMI coordinate value to IDCM when customer</w:t>
      </w:r>
      <w:r w:rsidR="00F80761">
        <w:rPr>
          <w:lang w:val="en-GB"/>
        </w:rPr>
        <w:t>’s</w:t>
      </w:r>
      <w:r>
        <w:rPr>
          <w:lang w:val="en-GB"/>
        </w:rPr>
        <w:t xml:space="preserve"> </w:t>
      </w:r>
      <w:r w:rsidR="00F80761">
        <w:rPr>
          <w:lang w:val="en-GB"/>
        </w:rPr>
        <w:t xml:space="preserve">finger sliding </w:t>
      </w:r>
      <w:r w:rsidR="00C248B9">
        <w:rPr>
          <w:lang w:val="en-GB"/>
        </w:rPr>
        <w:t xml:space="preserve">on </w:t>
      </w:r>
      <w:r w:rsidR="00C248B9">
        <w:t>video playback page</w:t>
      </w:r>
      <w:r w:rsidR="00C248B9">
        <w:rPr>
          <w:lang w:val="en-GB"/>
        </w:rPr>
        <w:t xml:space="preserve"> area</w:t>
      </w:r>
      <w:r>
        <w:rPr>
          <w:lang w:val="en-GB"/>
        </w:rPr>
        <w:t>:</w:t>
      </w:r>
    </w:p>
    <w:p w14:paraId="021D271B" w14:textId="77777777" w:rsidR="00A33651" w:rsidRDefault="00A33651" w:rsidP="00A33651">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 </w:t>
      </w:r>
      <w:r>
        <w:rPr>
          <w:rFonts w:ascii="Arial" w:hAnsi="Arial"/>
          <w:i/>
          <w:iCs/>
        </w:rPr>
        <w:t xml:space="preserve">Pressed </w:t>
      </w:r>
      <w:r w:rsidRPr="00ED5CB2">
        <w:rPr>
          <w:rFonts w:ascii="Arial" w:hAnsi="Arial"/>
        </w:rPr>
        <w:t>or</w:t>
      </w:r>
      <w:r>
        <w:rPr>
          <w:rFonts w:ascii="Arial" w:hAnsi="Arial"/>
          <w:i/>
          <w:iCs/>
        </w:rPr>
        <w:t xml:space="preserve"> Moving </w:t>
      </w:r>
      <w:r w:rsidRPr="00956705">
        <w:rPr>
          <w:rFonts w:ascii="Arial" w:hAnsi="Arial"/>
        </w:rPr>
        <w:t>or</w:t>
      </w:r>
      <w:r>
        <w:rPr>
          <w:rFonts w:ascii="Arial" w:hAnsi="Arial"/>
          <w:i/>
          <w:iCs/>
        </w:rPr>
        <w:t xml:space="preserve"> Released </w:t>
      </w:r>
    </w:p>
    <w:p w14:paraId="3371DCCC" w14:textId="7B4BCF84" w:rsidR="00A33651" w:rsidRPr="00430D16" w:rsidRDefault="00A33651" w:rsidP="00A33651">
      <w:pPr>
        <w:pStyle w:val="ListParagraph"/>
        <w:rPr>
          <w:rFonts w:ascii="Arial" w:hAnsi="Arial"/>
        </w:rPr>
      </w:pPr>
      <w:r>
        <w:rPr>
          <w:rFonts w:ascii="Arial" w:hAnsi="Arial"/>
        </w:rPr>
        <w:t>F</w:t>
      </w:r>
      <w:r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w:t>
      </w:r>
      <w:r>
        <w:rPr>
          <w:rFonts w:ascii="Arial" w:hAnsi="Arial"/>
          <w:i/>
          <w:iCs/>
        </w:rPr>
        <w:t xml:space="preserve">Moving </w:t>
      </w:r>
      <w:r w:rsidRPr="00430D16">
        <w:rPr>
          <w:rFonts w:ascii="Arial" w:hAnsi="Arial"/>
          <w:i/>
          <w:iCs/>
        </w:rPr>
        <w:sym w:font="Wingdings" w:char="F0E0"/>
      </w:r>
      <w:r>
        <w:rPr>
          <w:rFonts w:ascii="Arial" w:hAnsi="Arial"/>
          <w:i/>
          <w:iCs/>
        </w:rPr>
        <w:t xml:space="preserve"> </w:t>
      </w:r>
      <w:r w:rsidRPr="00430D16">
        <w:rPr>
          <w:rFonts w:ascii="Arial" w:hAnsi="Arial"/>
          <w:i/>
          <w:iCs/>
        </w:rPr>
        <w:t>Released</w:t>
      </w:r>
      <w:r>
        <w:rPr>
          <w:rFonts w:ascii="Arial" w:hAnsi="Arial"/>
          <w:i/>
          <w:iCs/>
        </w:rPr>
        <w:t>,</w:t>
      </w:r>
      <w:r w:rsidRPr="003056BE">
        <w:rPr>
          <w:rFonts w:ascii="Arial" w:hAnsi="Arial"/>
        </w:rPr>
        <w:t xml:space="preserve"> APIM should send out </w:t>
      </w:r>
      <w:r w:rsidR="00E60808">
        <w:rPr>
          <w:rFonts w:ascii="Arial" w:hAnsi="Arial"/>
        </w:rPr>
        <w:t>the</w:t>
      </w:r>
      <w:r w:rsidRPr="003056BE">
        <w:rPr>
          <w:rFonts w:ascii="Arial" w:hAnsi="Arial"/>
        </w:rPr>
        <w:t xml:space="preserve"> status separately to IDCM.</w:t>
      </w:r>
    </w:p>
    <w:p w14:paraId="32305B79" w14:textId="77777777" w:rsidR="00A33651" w:rsidRDefault="00A33651" w:rsidP="00A33651">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043207E1" w14:textId="77777777" w:rsidR="00A33651" w:rsidRDefault="00A33651" w:rsidP="00A33651">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0E64EAD4" w14:textId="77777777" w:rsidR="00A33651" w:rsidRDefault="00A33651" w:rsidP="00A33651"/>
    <w:p w14:paraId="5091814F" w14:textId="77777777" w:rsidR="00A33651" w:rsidRDefault="00A33651" w:rsidP="00A33651">
      <w:r>
        <w:t>Command Reception:</w:t>
      </w:r>
    </w:p>
    <w:p w14:paraId="08C62B53" w14:textId="551D6D52" w:rsidR="00A33651" w:rsidRPr="00A33651" w:rsidRDefault="00A33651" w:rsidP="00A33651">
      <w:pPr>
        <w:rPr>
          <w:lang w:val="en-GB"/>
        </w:rPr>
      </w:pPr>
      <w:r>
        <w:t xml:space="preserve">IDCM should </w:t>
      </w:r>
      <w:r w:rsidR="00DF25A8">
        <w:t xml:space="preserve">relocate the video playing timestamp </w:t>
      </w:r>
      <w:r>
        <w:t xml:space="preserve">if the X and Y coordinates match to </w:t>
      </w:r>
      <w:r w:rsidR="004D09AA">
        <w:rPr>
          <w:lang w:val="en-GB"/>
        </w:rPr>
        <w:t>the video playing progress bar</w:t>
      </w:r>
      <w:r w:rsidR="00A41508">
        <w:rPr>
          <w:lang w:val="en-GB"/>
        </w:rPr>
        <w:t xml:space="preserve"> area.</w:t>
      </w:r>
    </w:p>
    <w:p w14:paraId="43D30D87" w14:textId="4E5E6668" w:rsidR="000443E7" w:rsidRPr="007B6AE2" w:rsidRDefault="000443E7" w:rsidP="000443E7">
      <w:pPr>
        <w:pStyle w:val="Heading6"/>
        <w:rPr>
          <w:highlight w:val="yellow"/>
          <w:lang w:val="en-GB"/>
        </w:rPr>
      </w:pPr>
      <w:bookmarkStart w:id="295" w:name="_Toc122965539"/>
      <w:r w:rsidRPr="007B6AE2">
        <w:rPr>
          <w:highlight w:val="yellow"/>
          <w:lang w:val="en-GB"/>
        </w:rPr>
        <w:t xml:space="preserve">Play Last </w:t>
      </w:r>
      <w:commentRangeStart w:id="296"/>
      <w:r w:rsidRPr="007B6AE2">
        <w:rPr>
          <w:highlight w:val="yellow"/>
          <w:lang w:val="en-GB"/>
        </w:rPr>
        <w:t>or</w:t>
      </w:r>
      <w:commentRangeEnd w:id="296"/>
      <w:r w:rsidR="007B6AE2">
        <w:rPr>
          <w:rStyle w:val="CommentReference"/>
          <w:rFonts w:ascii="Times New Roman" w:hAnsi="Times New Roman" w:cs="Times New Roman"/>
          <w:kern w:val="0"/>
        </w:rPr>
        <w:commentReference w:id="296"/>
      </w:r>
      <w:r w:rsidRPr="007B6AE2">
        <w:rPr>
          <w:highlight w:val="yellow"/>
          <w:lang w:val="en-GB"/>
        </w:rPr>
        <w:t xml:space="preserve"> Next Data</w:t>
      </w:r>
      <w:bookmarkEnd w:id="295"/>
    </w:p>
    <w:p w14:paraId="4F827CD2" w14:textId="77777777" w:rsidR="00C64995" w:rsidRDefault="00C64995" w:rsidP="00C64995">
      <w:r>
        <w:t>Pre-condition:</w:t>
      </w:r>
    </w:p>
    <w:p w14:paraId="5BFB65FF" w14:textId="58210E39" w:rsidR="00C64995" w:rsidRDefault="00C64995" w:rsidP="00C64995">
      <w:r>
        <w:t xml:space="preserve">When APIM HMI is </w:t>
      </w:r>
      <w:r>
        <w:rPr>
          <w:rFonts w:hint="eastAsia"/>
          <w:lang w:eastAsia="zh-CN"/>
        </w:rPr>
        <w:t>at</w:t>
      </w:r>
      <w:r>
        <w:t xml:space="preserve"> video</w:t>
      </w:r>
      <w:r w:rsidR="00346CED">
        <w:t xml:space="preserve"> or photo</w:t>
      </w:r>
      <w:r>
        <w:t xml:space="preserve"> playback page:</w:t>
      </w:r>
    </w:p>
    <w:p w14:paraId="5684BC14" w14:textId="21D98E76" w:rsidR="00C64995" w:rsidRPr="00DD2B88" w:rsidRDefault="00C64995" w:rsidP="00C64995">
      <w:pPr>
        <w:pStyle w:val="ListParagraph"/>
        <w:numPr>
          <w:ilvl w:val="0"/>
          <w:numId w:val="40"/>
        </w:numPr>
        <w:rPr>
          <w:rFonts w:ascii="Arial" w:hAnsi="Arial"/>
          <w:i/>
          <w:iCs/>
        </w:rPr>
      </w:pPr>
      <w:r w:rsidRPr="00DD2B88">
        <w:rPr>
          <w:rFonts w:ascii="Arial" w:hAnsi="Arial"/>
          <w:i/>
          <w:iCs/>
        </w:rPr>
        <w:t xml:space="preserve">Video Output Page == </w:t>
      </w:r>
      <w:r>
        <w:rPr>
          <w:rFonts w:ascii="Arial" w:hAnsi="Arial"/>
          <w:i/>
          <w:iCs/>
        </w:rPr>
        <w:t>Video Playing Page</w:t>
      </w:r>
      <w:r w:rsidR="00346CED">
        <w:rPr>
          <w:rFonts w:ascii="Arial" w:hAnsi="Arial"/>
          <w:i/>
          <w:iCs/>
        </w:rPr>
        <w:t xml:space="preserve"> </w:t>
      </w:r>
      <w:r w:rsidR="00346CED" w:rsidRPr="00D41228">
        <w:rPr>
          <w:rFonts w:ascii="Arial" w:hAnsi="Arial"/>
        </w:rPr>
        <w:t>or</w:t>
      </w:r>
      <w:r w:rsidR="00346CED">
        <w:rPr>
          <w:rFonts w:ascii="Arial" w:hAnsi="Arial"/>
          <w:i/>
          <w:iCs/>
        </w:rPr>
        <w:t xml:space="preserve"> Photo Playing Page</w:t>
      </w:r>
    </w:p>
    <w:p w14:paraId="710A5CD3" w14:textId="207B9835" w:rsidR="004A408D" w:rsidRDefault="00C64995" w:rsidP="004A408D">
      <w:pPr>
        <w:rPr>
          <w:lang w:val="en-GB"/>
        </w:rPr>
      </w:pPr>
      <w:r>
        <w:rPr>
          <w:lang w:val="en-GB"/>
        </w:rPr>
        <w:t>APIM should send the corresponding HMI coordinate value to IDCM when customer</w:t>
      </w:r>
      <w:r w:rsidR="004A408D" w:rsidRPr="004A408D">
        <w:rPr>
          <w:lang w:val="en-GB"/>
        </w:rPr>
        <w:t xml:space="preserve"> </w:t>
      </w:r>
      <w:r w:rsidR="004A408D">
        <w:rPr>
          <w:lang w:val="en-GB"/>
        </w:rPr>
        <w:t xml:space="preserve">clicking on </w:t>
      </w:r>
      <w:r w:rsidR="004A408D">
        <w:t>video playback page</w:t>
      </w:r>
      <w:r w:rsidR="004A408D">
        <w:rPr>
          <w:lang w:val="en-GB"/>
        </w:rPr>
        <w:t xml:space="preserve"> area:</w:t>
      </w:r>
    </w:p>
    <w:p w14:paraId="7F1FBF88" w14:textId="7CAC5B31" w:rsidR="00C64995" w:rsidRDefault="00C64995" w:rsidP="00C64995">
      <w:pPr>
        <w:pStyle w:val="ListParagraph"/>
        <w:numPr>
          <w:ilvl w:val="0"/>
          <w:numId w:val="16"/>
        </w:numPr>
        <w:rPr>
          <w:rFonts w:ascii="Arial" w:hAnsi="Arial"/>
          <w:i/>
          <w:iCs/>
        </w:rPr>
      </w:pPr>
      <w:r w:rsidRPr="00250BDB">
        <w:rPr>
          <w:rFonts w:ascii="Arial" w:hAnsi="Arial"/>
          <w:i/>
          <w:iCs/>
        </w:rPr>
        <w:t>Finger Action Type</w:t>
      </w:r>
      <w:r w:rsidRPr="00536B33">
        <w:rPr>
          <w:rFonts w:ascii="Arial" w:hAnsi="Arial"/>
          <w:i/>
          <w:iCs/>
        </w:rPr>
        <w:t xml:space="preserve"> == </w:t>
      </w:r>
      <w:r>
        <w:rPr>
          <w:rFonts w:ascii="Arial" w:hAnsi="Arial"/>
          <w:i/>
          <w:iCs/>
        </w:rPr>
        <w:t xml:space="preserve">Pressed </w:t>
      </w:r>
      <w:r w:rsidRPr="00ED5CB2">
        <w:rPr>
          <w:rFonts w:ascii="Arial" w:hAnsi="Arial"/>
        </w:rPr>
        <w:t>or</w:t>
      </w:r>
      <w:r>
        <w:rPr>
          <w:rFonts w:ascii="Arial" w:hAnsi="Arial"/>
          <w:i/>
          <w:iCs/>
        </w:rPr>
        <w:t xml:space="preserve"> Released </w:t>
      </w:r>
    </w:p>
    <w:p w14:paraId="0003C463" w14:textId="22870C01" w:rsidR="00C64995" w:rsidRPr="00430D16" w:rsidRDefault="00C64995" w:rsidP="00C64995">
      <w:pPr>
        <w:pStyle w:val="ListParagraph"/>
        <w:rPr>
          <w:rFonts w:ascii="Arial" w:hAnsi="Arial"/>
        </w:rPr>
      </w:pPr>
      <w:r>
        <w:rPr>
          <w:rFonts w:ascii="Arial" w:hAnsi="Arial"/>
        </w:rPr>
        <w:t>F</w:t>
      </w:r>
      <w:r w:rsidRPr="00430D16">
        <w:rPr>
          <w:rFonts w:ascii="Arial" w:hAnsi="Arial"/>
        </w:rPr>
        <w:t xml:space="preserve">inger touch </w:t>
      </w:r>
      <w:r>
        <w:rPr>
          <w:rFonts w:ascii="Arial" w:hAnsi="Arial"/>
        </w:rPr>
        <w:t xml:space="preserve">process should contain: </w:t>
      </w:r>
      <w:r w:rsidRPr="00430D16">
        <w:rPr>
          <w:rFonts w:ascii="Arial" w:hAnsi="Arial"/>
          <w:i/>
          <w:iCs/>
        </w:rPr>
        <w:t xml:space="preserve">Pressed </w:t>
      </w:r>
      <w:r w:rsidRPr="00430D16">
        <w:rPr>
          <w:rFonts w:ascii="Arial" w:hAnsi="Arial"/>
          <w:i/>
          <w:iCs/>
        </w:rPr>
        <w:sym w:font="Wingdings" w:char="F0E0"/>
      </w:r>
      <w:r w:rsidRPr="00430D16">
        <w:rPr>
          <w:rFonts w:ascii="Arial" w:hAnsi="Arial"/>
          <w:i/>
          <w:iCs/>
        </w:rPr>
        <w:t xml:space="preserve"> Released</w:t>
      </w:r>
      <w:r>
        <w:rPr>
          <w:rFonts w:ascii="Arial" w:hAnsi="Arial"/>
          <w:i/>
          <w:iCs/>
        </w:rPr>
        <w:t>,</w:t>
      </w:r>
      <w:r w:rsidRPr="003056BE">
        <w:rPr>
          <w:rFonts w:ascii="Arial" w:hAnsi="Arial"/>
        </w:rPr>
        <w:t xml:space="preserve"> APIM should send out </w:t>
      </w:r>
      <w:r w:rsidR="000D0D89">
        <w:rPr>
          <w:rFonts w:ascii="Arial" w:hAnsi="Arial"/>
        </w:rPr>
        <w:t>the</w:t>
      </w:r>
      <w:r w:rsidRPr="003056BE">
        <w:rPr>
          <w:rFonts w:ascii="Arial" w:hAnsi="Arial"/>
        </w:rPr>
        <w:t xml:space="preserve"> status separately to IDCM.</w:t>
      </w:r>
    </w:p>
    <w:p w14:paraId="2B91C6BC" w14:textId="77777777" w:rsidR="00C64995" w:rsidRDefault="00C64995" w:rsidP="00C64995">
      <w:pPr>
        <w:pStyle w:val="ListParagraph"/>
        <w:numPr>
          <w:ilvl w:val="0"/>
          <w:numId w:val="16"/>
        </w:numPr>
        <w:rPr>
          <w:rFonts w:ascii="Arial" w:hAnsi="Arial"/>
          <w:i/>
          <w:iCs/>
        </w:rPr>
      </w:pPr>
      <w:r w:rsidRPr="00B01665">
        <w:rPr>
          <w:rFonts w:ascii="Arial" w:hAnsi="Arial"/>
          <w:i/>
          <w:iCs/>
        </w:rPr>
        <w:t>X-Axis Coordinate == “</w:t>
      </w:r>
      <w:r>
        <w:rPr>
          <w:rFonts w:ascii="Arial" w:hAnsi="Arial"/>
          <w:i/>
          <w:iCs/>
        </w:rPr>
        <w:t>Finger</w:t>
      </w:r>
      <w:r w:rsidRPr="00B01665">
        <w:rPr>
          <w:rFonts w:ascii="Arial" w:hAnsi="Arial"/>
          <w:i/>
          <w:iCs/>
        </w:rPr>
        <w:t xml:space="preserve"> </w:t>
      </w:r>
      <w:r>
        <w:rPr>
          <w:rFonts w:ascii="Arial" w:hAnsi="Arial"/>
          <w:i/>
          <w:iCs/>
        </w:rPr>
        <w:t xml:space="preserve">X </w:t>
      </w:r>
      <w:r w:rsidRPr="00B01665">
        <w:rPr>
          <w:rFonts w:ascii="Arial" w:hAnsi="Arial"/>
          <w:i/>
          <w:iCs/>
        </w:rPr>
        <w:t>Coordinate”</w:t>
      </w:r>
    </w:p>
    <w:p w14:paraId="1281D9B1" w14:textId="77777777" w:rsidR="00C64995" w:rsidRDefault="00C64995" w:rsidP="00C64995">
      <w:pPr>
        <w:pStyle w:val="ListParagraph"/>
        <w:numPr>
          <w:ilvl w:val="0"/>
          <w:numId w:val="16"/>
        </w:numPr>
        <w:rPr>
          <w:rFonts w:ascii="Arial" w:hAnsi="Arial"/>
          <w:i/>
          <w:iCs/>
        </w:rPr>
      </w:pPr>
      <w:r>
        <w:rPr>
          <w:rFonts w:ascii="Arial" w:hAnsi="Arial"/>
          <w:i/>
          <w:iCs/>
        </w:rPr>
        <w:t>Y</w:t>
      </w:r>
      <w:r w:rsidRPr="00B01665">
        <w:rPr>
          <w:rFonts w:ascii="Arial" w:hAnsi="Arial"/>
          <w:i/>
          <w:iCs/>
        </w:rPr>
        <w:t>-Axis Coordinate == “</w:t>
      </w:r>
      <w:r>
        <w:rPr>
          <w:rFonts w:ascii="Arial" w:hAnsi="Arial"/>
          <w:i/>
          <w:iCs/>
        </w:rPr>
        <w:t>Finger</w:t>
      </w:r>
      <w:r w:rsidRPr="00B01665">
        <w:rPr>
          <w:rFonts w:ascii="Arial" w:hAnsi="Arial"/>
          <w:i/>
          <w:iCs/>
        </w:rPr>
        <w:t xml:space="preserve"> </w:t>
      </w:r>
      <w:r>
        <w:rPr>
          <w:rFonts w:ascii="Arial" w:hAnsi="Arial"/>
          <w:i/>
          <w:iCs/>
        </w:rPr>
        <w:t xml:space="preserve">Y </w:t>
      </w:r>
      <w:r w:rsidRPr="00B01665">
        <w:rPr>
          <w:rFonts w:ascii="Arial" w:hAnsi="Arial"/>
          <w:i/>
          <w:iCs/>
        </w:rPr>
        <w:t>Coordinate”</w:t>
      </w:r>
    </w:p>
    <w:p w14:paraId="1A890FDE" w14:textId="77777777" w:rsidR="00C64995" w:rsidRDefault="00C64995" w:rsidP="00C64995"/>
    <w:p w14:paraId="17326818" w14:textId="77777777" w:rsidR="00C64995" w:rsidRDefault="00C64995" w:rsidP="00C64995">
      <w:r>
        <w:t>Command Reception:</w:t>
      </w:r>
    </w:p>
    <w:p w14:paraId="03D0118A" w14:textId="519461F4" w:rsidR="00C64995" w:rsidRPr="00A33651" w:rsidRDefault="00C64995" w:rsidP="00C64995">
      <w:pPr>
        <w:rPr>
          <w:lang w:val="en-GB"/>
        </w:rPr>
      </w:pPr>
      <w:r>
        <w:t xml:space="preserve">IDCM should </w:t>
      </w:r>
      <w:r w:rsidR="009B271F">
        <w:t>play the previous or next data</w:t>
      </w:r>
      <w:r>
        <w:t xml:space="preserve"> if the X and Y coordinates match to </w:t>
      </w:r>
      <w:r>
        <w:rPr>
          <w:lang w:val="en-GB"/>
        </w:rPr>
        <w:t xml:space="preserve">the </w:t>
      </w:r>
      <w:r w:rsidR="007B6AE2">
        <w:rPr>
          <w:lang w:val="en-GB"/>
        </w:rPr>
        <w:t>last or next button</w:t>
      </w:r>
      <w:r>
        <w:rPr>
          <w:lang w:val="en-GB"/>
        </w:rPr>
        <w:t xml:space="preserve"> area.</w:t>
      </w:r>
    </w:p>
    <w:p w14:paraId="7462EE25" w14:textId="28A2DD5E" w:rsidR="000443E7" w:rsidRDefault="000443E7" w:rsidP="000443E7">
      <w:pPr>
        <w:pStyle w:val="Heading6"/>
        <w:rPr>
          <w:lang w:val="en-GB"/>
        </w:rPr>
      </w:pPr>
      <w:bookmarkStart w:id="297" w:name="_Toc122965540"/>
      <w:r>
        <w:rPr>
          <w:lang w:val="en-GB"/>
        </w:rPr>
        <w:t>Screenshot</w:t>
      </w:r>
      <w:bookmarkEnd w:id="297"/>
    </w:p>
    <w:p w14:paraId="358B07D5" w14:textId="77777777" w:rsidR="00D657F0" w:rsidRDefault="00D657F0" w:rsidP="00D657F0">
      <w:r>
        <w:t>Pre-condition:</w:t>
      </w:r>
    </w:p>
    <w:p w14:paraId="31B846DA" w14:textId="77777777" w:rsidR="00D657F0" w:rsidRDefault="00D657F0" w:rsidP="00D657F0">
      <w:r>
        <w:t xml:space="preserve">When APIM HMI is </w:t>
      </w:r>
      <w:r>
        <w:rPr>
          <w:rFonts w:hint="eastAsia"/>
          <w:lang w:eastAsia="zh-CN"/>
        </w:rPr>
        <w:t>at</w:t>
      </w:r>
      <w:r>
        <w:t xml:space="preserve"> video playback page:</w:t>
      </w:r>
    </w:p>
    <w:p w14:paraId="0582F62F" w14:textId="77777777" w:rsidR="00D657F0" w:rsidRPr="00DD2B88" w:rsidRDefault="00D657F0" w:rsidP="00D657F0">
      <w:pPr>
        <w:pStyle w:val="ListParagraph"/>
        <w:numPr>
          <w:ilvl w:val="0"/>
          <w:numId w:val="40"/>
        </w:numPr>
        <w:rPr>
          <w:rFonts w:ascii="Arial" w:hAnsi="Arial"/>
          <w:i/>
          <w:iCs/>
        </w:rPr>
      </w:pPr>
      <w:r w:rsidRPr="00DD2B88">
        <w:rPr>
          <w:rFonts w:ascii="Arial" w:hAnsi="Arial"/>
          <w:i/>
          <w:iCs/>
        </w:rPr>
        <w:t xml:space="preserve">Video Output Page == </w:t>
      </w:r>
      <w:r>
        <w:rPr>
          <w:rFonts w:ascii="Arial" w:hAnsi="Arial"/>
          <w:i/>
          <w:iCs/>
        </w:rPr>
        <w:t>Video Playing Page</w:t>
      </w:r>
    </w:p>
    <w:p w14:paraId="0C2B2C83" w14:textId="0140E004" w:rsidR="00D657F0" w:rsidRDefault="00D657F0" w:rsidP="00D657F0">
      <w:pPr>
        <w:rPr>
          <w:lang w:val="en-GB"/>
        </w:rPr>
      </w:pPr>
      <w:r>
        <w:rPr>
          <w:lang w:val="en-GB"/>
        </w:rPr>
        <w:t xml:space="preserve">APIM should send </w:t>
      </w:r>
      <w:r w:rsidR="00C90714">
        <w:rPr>
          <w:lang w:val="en-GB"/>
        </w:rPr>
        <w:t xml:space="preserve">below command </w:t>
      </w:r>
      <w:r>
        <w:rPr>
          <w:lang w:val="en-GB"/>
        </w:rPr>
        <w:t xml:space="preserve">to IDCM when customer </w:t>
      </w:r>
      <w:r w:rsidR="00C90714">
        <w:rPr>
          <w:lang w:val="en-GB"/>
        </w:rPr>
        <w:t>try to screenshot</w:t>
      </w:r>
      <w:r>
        <w:rPr>
          <w:lang w:val="en-GB"/>
        </w:rPr>
        <w:t>:</w:t>
      </w:r>
    </w:p>
    <w:p w14:paraId="6BE7E538" w14:textId="464235B9" w:rsidR="00FC0A50" w:rsidRDefault="00FC0A50" w:rsidP="00FC0A50">
      <w:pPr>
        <w:pStyle w:val="ListParagraph"/>
        <w:numPr>
          <w:ilvl w:val="0"/>
          <w:numId w:val="16"/>
        </w:numPr>
        <w:rPr>
          <w:rFonts w:ascii="Arial" w:hAnsi="Arial"/>
          <w:i/>
          <w:iCs/>
        </w:rPr>
      </w:pPr>
      <w:r w:rsidRPr="00536B33">
        <w:rPr>
          <w:rFonts w:ascii="Arial" w:hAnsi="Arial"/>
          <w:i/>
          <w:iCs/>
        </w:rPr>
        <w:t xml:space="preserve">HMI Command == </w:t>
      </w:r>
      <w:r w:rsidR="00620EF8">
        <w:rPr>
          <w:rFonts w:ascii="Arial" w:hAnsi="Arial"/>
          <w:i/>
          <w:iCs/>
        </w:rPr>
        <w:t>Video Screenshot</w:t>
      </w:r>
    </w:p>
    <w:p w14:paraId="3A51898F" w14:textId="77777777" w:rsidR="00FC0A50" w:rsidRDefault="00FC0A50" w:rsidP="00FC0A50"/>
    <w:p w14:paraId="6517024C" w14:textId="77777777" w:rsidR="00FC0A50" w:rsidRDefault="00FC0A50" w:rsidP="00FC0A50">
      <w:r>
        <w:t>Command Reception:</w:t>
      </w:r>
    </w:p>
    <w:p w14:paraId="3EC00529" w14:textId="77777777" w:rsidR="00FC0A50" w:rsidRDefault="00FC0A50" w:rsidP="00FC0A50">
      <w:r>
        <w:t>When IDCM receives the command, should response below msg:</w:t>
      </w:r>
    </w:p>
    <w:p w14:paraId="6792D0C8" w14:textId="3D3468C3" w:rsidR="00FC0A50" w:rsidRDefault="00FC0A50" w:rsidP="00FC0A50">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620EF8">
        <w:rPr>
          <w:rFonts w:ascii="Arial" w:hAnsi="Arial"/>
          <w:i/>
          <w:iCs/>
        </w:rPr>
        <w:t>Video Screenshot</w:t>
      </w:r>
    </w:p>
    <w:p w14:paraId="06606F29" w14:textId="77777777" w:rsidR="00FC0A50" w:rsidRDefault="00FC0A50" w:rsidP="00FC0A50">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Pr>
          <w:rFonts w:ascii="Arial" w:hAnsi="Arial"/>
          <w:i/>
          <w:iCs/>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44768D1C" w14:textId="77777777" w:rsidR="00FC0A50" w:rsidRDefault="00FC0A50" w:rsidP="00FC0A50"/>
    <w:p w14:paraId="1310525A" w14:textId="77777777" w:rsidR="00FC0A50" w:rsidRDefault="00FC0A50" w:rsidP="00FC0A50">
      <w:r>
        <w:t>Command Execution:</w:t>
      </w:r>
    </w:p>
    <w:p w14:paraId="7433FEBD" w14:textId="7EEB2188" w:rsidR="00FC0A50" w:rsidRDefault="00FC0A50" w:rsidP="00FC0A50">
      <w:r>
        <w:t xml:space="preserve">If </w:t>
      </w:r>
      <w:r w:rsidR="008C3D7F">
        <w:t>screenshot</w:t>
      </w:r>
      <w:r>
        <w:t xml:space="preserve"> completes, IDCM should response command result:</w:t>
      </w:r>
    </w:p>
    <w:p w14:paraId="09C093C5" w14:textId="7EB8ED15" w:rsidR="00FC0A50" w:rsidRDefault="00FC0A50" w:rsidP="00FC0A50">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F4401E">
        <w:rPr>
          <w:rFonts w:ascii="Arial" w:hAnsi="Arial"/>
          <w:i/>
          <w:iCs/>
        </w:rPr>
        <w:t>Video Screenshot</w:t>
      </w:r>
    </w:p>
    <w:p w14:paraId="3BF1B0D4" w14:textId="77777777" w:rsidR="00FC0A50" w:rsidRPr="00246CD9" w:rsidRDefault="00FC0A50" w:rsidP="00FC0A50">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Pr="003331F4">
        <w:rPr>
          <w:rFonts w:ascii="Arial" w:hAnsi="Arial"/>
          <w:i/>
          <w:iCs/>
        </w:rPr>
        <w:t xml:space="preserve">Execution </w:t>
      </w:r>
      <w:r w:rsidRPr="008D3855">
        <w:rPr>
          <w:rFonts w:ascii="Arial" w:hAnsi="Arial"/>
          <w:i/>
          <w:iCs/>
        </w:rPr>
        <w:t>Succeed</w:t>
      </w:r>
      <w:r>
        <w:rPr>
          <w:rFonts w:ascii="Arial" w:hAnsi="Arial"/>
          <w:i/>
          <w:iCs/>
        </w:rPr>
        <w:t xml:space="preserve"> or </w:t>
      </w:r>
      <w:r w:rsidRPr="003331F4">
        <w:rPr>
          <w:rFonts w:ascii="Arial" w:hAnsi="Arial"/>
          <w:i/>
          <w:iCs/>
        </w:rPr>
        <w:t xml:space="preserve">Execution </w:t>
      </w:r>
      <w:r>
        <w:rPr>
          <w:rFonts w:ascii="Arial" w:hAnsi="Arial"/>
          <w:i/>
          <w:iCs/>
        </w:rPr>
        <w:t>Failed</w:t>
      </w:r>
    </w:p>
    <w:p w14:paraId="42197AB3" w14:textId="77777777" w:rsidR="00FC0A50" w:rsidRDefault="00FC0A50" w:rsidP="00FC0A50">
      <w:r>
        <w:t>APIM HMI control:</w:t>
      </w:r>
    </w:p>
    <w:p w14:paraId="6684FC04" w14:textId="60891B54" w:rsidR="00FC0A50" w:rsidRPr="005E4E86" w:rsidRDefault="00FC0A50" w:rsidP="00FC0A50">
      <w:pPr>
        <w:pStyle w:val="ListParagraph"/>
        <w:numPr>
          <w:ilvl w:val="0"/>
          <w:numId w:val="15"/>
        </w:numPr>
        <w:rPr>
          <w:rFonts w:ascii="Arial" w:hAnsi="Arial"/>
          <w:i/>
          <w:iCs/>
        </w:rPr>
      </w:pPr>
      <w:r>
        <w:rPr>
          <w:rFonts w:ascii="Arial" w:hAnsi="Arial"/>
        </w:rPr>
        <w:t>APIM should play a “photo capture”</w:t>
      </w:r>
      <w:r w:rsidR="00CA04E9" w:rsidRPr="00CA04E9">
        <w:rPr>
          <w:rFonts w:ascii="Arial" w:hAnsi="Arial"/>
        </w:rPr>
        <w:t xml:space="preserve"> </w:t>
      </w:r>
      <w:r w:rsidR="00CA04E9">
        <w:rPr>
          <w:rFonts w:ascii="Arial" w:hAnsi="Arial"/>
        </w:rPr>
        <w:t>sound</w:t>
      </w:r>
      <w:r>
        <w:rPr>
          <w:rFonts w:ascii="Arial" w:hAnsi="Arial"/>
        </w:rPr>
        <w:t xml:space="preserve"> when </w:t>
      </w: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Pr="003331F4">
        <w:rPr>
          <w:rFonts w:ascii="Arial" w:hAnsi="Arial"/>
          <w:i/>
          <w:iCs/>
        </w:rPr>
        <w:t xml:space="preserve">Execution </w:t>
      </w:r>
      <w:r w:rsidRPr="008D3855">
        <w:rPr>
          <w:rFonts w:ascii="Arial" w:hAnsi="Arial"/>
          <w:i/>
          <w:iCs/>
        </w:rPr>
        <w:t>Succeed</w:t>
      </w:r>
      <w:r>
        <w:rPr>
          <w:rFonts w:ascii="Arial" w:hAnsi="Arial"/>
          <w:i/>
          <w:iCs/>
        </w:rPr>
        <w:t>.</w:t>
      </w:r>
    </w:p>
    <w:p w14:paraId="16C5213D" w14:textId="1B0D7972" w:rsidR="00FC0A50" w:rsidRDefault="00FC0A50" w:rsidP="00FC0A50">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sidRPr="00DD0DCE">
        <w:rPr>
          <w:rFonts w:ascii="Arial" w:hAnsi="Arial"/>
        </w:rPr>
        <w:t>.</w:t>
      </w:r>
    </w:p>
    <w:p w14:paraId="6EF8C6A7" w14:textId="0AFA15DD" w:rsidR="007D49C0" w:rsidRPr="007D49C0" w:rsidRDefault="001D5F37" w:rsidP="007D49C0">
      <w:pPr>
        <w:jc w:val="center"/>
      </w:pPr>
      <w:r>
        <w:rPr>
          <w:noProof/>
        </w:rPr>
        <w:drawing>
          <wp:inline distT="0" distB="0" distL="0" distR="0" wp14:anchorId="3725742F" wp14:editId="370A854E">
            <wp:extent cx="2990850" cy="17700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4013" cy="1777886"/>
                    </a:xfrm>
                    <a:prstGeom prst="rect">
                      <a:avLst/>
                    </a:prstGeom>
                  </pic:spPr>
                </pic:pic>
              </a:graphicData>
            </a:graphic>
          </wp:inline>
        </w:drawing>
      </w:r>
    </w:p>
    <w:p w14:paraId="2398D756" w14:textId="25D8B57E" w:rsidR="00FC0A50" w:rsidRDefault="00FC0A50" w:rsidP="00FC0A50">
      <w:pPr>
        <w:pStyle w:val="ListParagraph"/>
        <w:numPr>
          <w:ilvl w:val="0"/>
          <w:numId w:val="29"/>
        </w:numPr>
        <w:rPr>
          <w:rFonts w:ascii="Arial" w:hAnsi="Arial"/>
        </w:rPr>
      </w:pPr>
      <w:r w:rsidRPr="00246CD9">
        <w:rPr>
          <w:rFonts w:ascii="Arial" w:hAnsi="Arial"/>
        </w:rPr>
        <w:lastRenderedPageBreak/>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05B77C8B" w14:textId="2E32EC73" w:rsidR="00035A30" w:rsidRPr="00620448" w:rsidRDefault="00035A30" w:rsidP="00FC0A50">
      <w:pPr>
        <w:pStyle w:val="ListParagraph"/>
        <w:numPr>
          <w:ilvl w:val="0"/>
          <w:numId w:val="29"/>
        </w:numPr>
        <w:rPr>
          <w:rFonts w:ascii="Arial" w:hAnsi="Arial"/>
        </w:rPr>
      </w:pPr>
      <w:r>
        <w:rPr>
          <w:rFonts w:ascii="Arial" w:hAnsi="Arial"/>
          <w:lang w:eastAsia="zh-CN"/>
        </w:rPr>
        <w:t xml:space="preserve">If customer wants to check the screenshot photo, APIM should </w:t>
      </w:r>
      <w:r w:rsidR="007012AB">
        <w:rPr>
          <w:rFonts w:ascii="Arial" w:hAnsi="Arial"/>
        </w:rPr>
        <w:t xml:space="preserve">request IDCM go back to </w:t>
      </w:r>
      <w:r w:rsidR="007012AB">
        <w:rPr>
          <w:rFonts w:ascii="Arial" w:hAnsi="Arial"/>
          <w:lang w:eastAsia="zh-CN"/>
        </w:rPr>
        <w:t>key</w:t>
      </w:r>
      <w:r w:rsidR="007012AB">
        <w:rPr>
          <w:rFonts w:ascii="Arial" w:hAnsi="Arial"/>
        </w:rPr>
        <w:t xml:space="preserve"> data playback list page, refer to “Playback List Display” section for details</w:t>
      </w:r>
    </w:p>
    <w:p w14:paraId="29CB0542" w14:textId="0A3262E2" w:rsidR="000443E7" w:rsidRDefault="000443E7" w:rsidP="00C56D95">
      <w:pPr>
        <w:pStyle w:val="Heading6"/>
        <w:rPr>
          <w:lang w:val="en-GB"/>
        </w:rPr>
      </w:pPr>
      <w:bookmarkStart w:id="298" w:name="_Toc122965541"/>
      <w:r>
        <w:rPr>
          <w:lang w:val="en-GB"/>
        </w:rPr>
        <w:t>Data Playback Display Attributes</w:t>
      </w:r>
      <w:bookmarkEnd w:id="298"/>
    </w:p>
    <w:p w14:paraId="3E6CD26E" w14:textId="77777777" w:rsidR="000443E7" w:rsidRPr="004A4EE3" w:rsidRDefault="000443E7" w:rsidP="000443E7">
      <w:pPr>
        <w:pStyle w:val="ListParagraph"/>
        <w:numPr>
          <w:ilvl w:val="0"/>
          <w:numId w:val="17"/>
        </w:numPr>
        <w:rPr>
          <w:lang w:val="en-GB"/>
        </w:rPr>
      </w:pPr>
      <w:r>
        <w:rPr>
          <w:rFonts w:ascii="Arial" w:hAnsi="Arial" w:cs="Arial"/>
          <w:lang w:val="en-GB" w:eastAsia="zh-CN"/>
        </w:rPr>
        <w:t>When launched to playback page, video should start to play automatically.</w:t>
      </w:r>
    </w:p>
    <w:p w14:paraId="6FD1911D" w14:textId="279F927F" w:rsidR="000443E7" w:rsidRPr="004A4EE3" w:rsidRDefault="000443E7" w:rsidP="000443E7">
      <w:pPr>
        <w:pStyle w:val="ListParagraph"/>
        <w:numPr>
          <w:ilvl w:val="0"/>
          <w:numId w:val="17"/>
        </w:numPr>
        <w:rPr>
          <w:lang w:val="en-GB"/>
        </w:rPr>
      </w:pPr>
      <w:r>
        <w:rPr>
          <w:rFonts w:ascii="Arial" w:hAnsi="Arial" w:cs="Arial"/>
          <w:lang w:val="en-GB"/>
        </w:rPr>
        <w:t xml:space="preserve">Watermark information should be displayed </w:t>
      </w:r>
      <w:r w:rsidR="00B61E7C">
        <w:rPr>
          <w:rFonts w:ascii="Arial" w:hAnsi="Arial" w:cs="Arial" w:hint="eastAsia"/>
          <w:lang w:val="en-GB" w:eastAsia="zh-CN"/>
        </w:rPr>
        <w:t>w</w:t>
      </w:r>
      <w:r w:rsidR="00B61E7C">
        <w:rPr>
          <w:rFonts w:ascii="Arial" w:hAnsi="Arial" w:cs="Arial"/>
          <w:lang w:val="en-GB" w:eastAsia="zh-CN"/>
        </w:rPr>
        <w:t>hen playback.</w:t>
      </w:r>
    </w:p>
    <w:p w14:paraId="37A9835E" w14:textId="5F861C6C" w:rsidR="00EA41C3" w:rsidRDefault="005850BD" w:rsidP="00EA41C3">
      <w:pPr>
        <w:pStyle w:val="Heading4"/>
        <w:rPr>
          <w:lang w:val="en-GB"/>
        </w:rPr>
      </w:pPr>
      <w:bookmarkStart w:id="299" w:name="_Toc122965542"/>
      <w:r>
        <w:rPr>
          <w:lang w:val="en-GB"/>
        </w:rPr>
        <w:t xml:space="preserve">Technology </w:t>
      </w:r>
      <w:r w:rsidR="00EA41C3">
        <w:rPr>
          <w:lang w:val="en-GB"/>
        </w:rPr>
        <w:t xml:space="preserve">Function </w:t>
      </w:r>
      <w:r w:rsidR="00984DFD">
        <w:rPr>
          <w:lang w:val="en-GB"/>
        </w:rPr>
        <w:t>DVR Parameter Setting</w:t>
      </w:r>
      <w:bookmarkEnd w:id="299"/>
    </w:p>
    <w:p w14:paraId="10596540" w14:textId="77777777" w:rsidR="00A732C2" w:rsidRDefault="00A732C2" w:rsidP="00A732C2">
      <w:pPr>
        <w:pStyle w:val="Heading5"/>
        <w:rPr>
          <w:lang w:val="en-GB"/>
        </w:rPr>
      </w:pPr>
      <w:bookmarkStart w:id="300" w:name="_Toc122965543"/>
      <w:r>
        <w:rPr>
          <w:lang w:val="en-GB"/>
        </w:rPr>
        <w:t>Function Interfaces</w:t>
      </w:r>
      <w:bookmarkEnd w:id="300"/>
    </w:p>
    <w:p w14:paraId="508DFCED" w14:textId="77777777" w:rsidR="00A732C2" w:rsidRDefault="00A732C2" w:rsidP="00A732C2">
      <w:pPr>
        <w:pStyle w:val="Heading6"/>
        <w:rPr>
          <w:lang w:val="en-GB"/>
        </w:rPr>
      </w:pPr>
      <w:bookmarkStart w:id="301" w:name="_Toc122965544"/>
      <w:r>
        <w:rPr>
          <w:lang w:val="en-GB"/>
        </w:rPr>
        <w:t>Inputs</w:t>
      </w:r>
      <w:bookmarkEnd w:id="301"/>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A732C2" w:rsidRPr="00E54DEA" w14:paraId="3B9F63D1" w14:textId="77777777" w:rsidTr="00251FB0">
        <w:trPr>
          <w:trHeight w:val="173"/>
        </w:trPr>
        <w:tc>
          <w:tcPr>
            <w:tcW w:w="1885" w:type="dxa"/>
            <w:shd w:val="clear" w:color="auto" w:fill="D9D9D9" w:themeFill="background1" w:themeFillShade="D9"/>
            <w:noWrap/>
            <w:hideMark/>
          </w:tcPr>
          <w:p w14:paraId="722CDE2C" w14:textId="77777777" w:rsidR="00A732C2" w:rsidRPr="00E54DEA" w:rsidRDefault="00A732C2" w:rsidP="00251FB0">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3E54222A" w14:textId="77777777" w:rsidR="00A732C2" w:rsidRDefault="00A732C2" w:rsidP="00251FB0">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3CAF798D" w14:textId="77777777" w:rsidR="00A732C2" w:rsidRDefault="00A732C2" w:rsidP="00251FB0">
            <w:pPr>
              <w:overflowPunct/>
              <w:autoSpaceDE/>
              <w:autoSpaceDN/>
              <w:adjustRightInd/>
              <w:textAlignment w:val="auto"/>
              <w:rPr>
                <w:rFonts w:cs="Arial"/>
                <w:b/>
                <w:bCs/>
                <w:color w:val="000000"/>
              </w:rPr>
            </w:pPr>
            <w:r>
              <w:rPr>
                <w:rFonts w:cs="Arial"/>
                <w:b/>
                <w:bCs/>
                <w:color w:val="000000"/>
              </w:rPr>
              <w:t xml:space="preserve">Mapping Details </w:t>
            </w:r>
          </w:p>
          <w:p w14:paraId="32D6FD53" w14:textId="77777777" w:rsidR="00A732C2" w:rsidRDefault="00A732C2" w:rsidP="00251FB0">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7CC13097" w14:textId="77777777" w:rsidR="00A732C2" w:rsidRDefault="00A732C2" w:rsidP="00251FB0">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1A721016" w14:textId="77777777" w:rsidR="00A732C2" w:rsidRDefault="00A732C2" w:rsidP="00251FB0">
            <w:pPr>
              <w:overflowPunct/>
              <w:autoSpaceDE/>
              <w:autoSpaceDN/>
              <w:adjustRightInd/>
              <w:textAlignment w:val="auto"/>
              <w:rPr>
                <w:rFonts w:cs="Arial"/>
                <w:b/>
                <w:bCs/>
                <w:color w:val="000000"/>
              </w:rPr>
            </w:pPr>
            <w:r>
              <w:rPr>
                <w:rFonts w:cs="Arial"/>
                <w:b/>
                <w:bCs/>
                <w:color w:val="000000"/>
              </w:rPr>
              <w:t>Connection</w:t>
            </w:r>
          </w:p>
          <w:p w14:paraId="24DFDFF4" w14:textId="77777777" w:rsidR="00A732C2" w:rsidRDefault="00A732C2" w:rsidP="00251FB0">
            <w:pPr>
              <w:overflowPunct/>
              <w:autoSpaceDE/>
              <w:autoSpaceDN/>
              <w:adjustRightInd/>
              <w:textAlignment w:val="auto"/>
              <w:rPr>
                <w:rFonts w:cs="Arial"/>
                <w:b/>
                <w:bCs/>
                <w:color w:val="000000"/>
              </w:rPr>
            </w:pPr>
            <w:r>
              <w:t>(</w:t>
            </w:r>
            <w:r w:rsidRPr="001321BD">
              <w:rPr>
                <w:i/>
              </w:rPr>
              <w:t>Optional)</w:t>
            </w:r>
          </w:p>
        </w:tc>
      </w:tr>
      <w:tr w:rsidR="00A732C2" w:rsidRPr="003F473D" w14:paraId="0E66FA6B" w14:textId="77777777" w:rsidTr="00251FB0">
        <w:trPr>
          <w:trHeight w:val="143"/>
        </w:trPr>
        <w:tc>
          <w:tcPr>
            <w:tcW w:w="1885" w:type="dxa"/>
            <w:noWrap/>
          </w:tcPr>
          <w:p w14:paraId="6CC50A09" w14:textId="078AC115" w:rsidR="00A732C2" w:rsidRPr="00DE6816" w:rsidRDefault="00DA7E7A" w:rsidP="00251FB0">
            <w:pPr>
              <w:overflowPunct/>
              <w:autoSpaceDE/>
              <w:autoSpaceDN/>
              <w:adjustRightInd/>
              <w:textAlignment w:val="auto"/>
              <w:rPr>
                <w:rFonts w:cs="Arial"/>
                <w:color w:val="000000" w:themeColor="text1"/>
                <w:sz w:val="18"/>
              </w:rPr>
            </w:pPr>
            <w:proofErr w:type="spellStart"/>
            <w:r>
              <w:rPr>
                <w:rFonts w:cs="Arial"/>
                <w:color w:val="000000" w:themeColor="text1"/>
                <w:sz w:val="18"/>
              </w:rPr>
              <w:t>Normal_Video_Switch</w:t>
            </w:r>
            <w:proofErr w:type="spellEnd"/>
          </w:p>
        </w:tc>
        <w:tc>
          <w:tcPr>
            <w:tcW w:w="2070" w:type="dxa"/>
          </w:tcPr>
          <w:p w14:paraId="5E1EF58D" w14:textId="56E8BB34" w:rsidR="00A732C2" w:rsidRPr="008F6F5F" w:rsidRDefault="00DA7E7A" w:rsidP="00251FB0">
            <w:pPr>
              <w:rPr>
                <w:rFonts w:cs="Arial"/>
                <w:color w:val="000000" w:themeColor="text1"/>
                <w:sz w:val="18"/>
              </w:rPr>
            </w:pPr>
            <w:r w:rsidRPr="00DA7E7A">
              <w:rPr>
                <w:rFonts w:cs="Arial"/>
                <w:color w:val="000000" w:themeColor="text1"/>
                <w:sz w:val="18"/>
              </w:rPr>
              <w:t>Normal Video Record Switch</w:t>
            </w:r>
          </w:p>
        </w:tc>
        <w:tc>
          <w:tcPr>
            <w:tcW w:w="3510" w:type="dxa"/>
          </w:tcPr>
          <w:p w14:paraId="64BF0CD8" w14:textId="4041B428" w:rsidR="00A732C2" w:rsidRDefault="00A732C2" w:rsidP="00251FB0">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sidR="00DA7E7A">
              <w:rPr>
                <w:rFonts w:cs="Arial"/>
                <w:color w:val="000000" w:themeColor="text1"/>
                <w:sz w:val="18"/>
              </w:rPr>
              <w:t xml:space="preserve"> </w:t>
            </w:r>
            <w:proofErr w:type="spellStart"/>
            <w:r w:rsidR="00DA7E7A" w:rsidRPr="00DA7E7A">
              <w:rPr>
                <w:rFonts w:cs="Arial"/>
                <w:color w:val="000000" w:themeColor="text1"/>
                <w:sz w:val="18"/>
              </w:rPr>
              <w:t>APIM_NormalVideoSwitch_Enum</w:t>
            </w:r>
            <w:proofErr w:type="spellEnd"/>
            <w:r w:rsidR="00DA7E7A" w:rsidRPr="00AA1A6F">
              <w:rPr>
                <w:szCs w:val="22"/>
              </w:rPr>
              <w:t xml:space="preserve"> </w:t>
            </w:r>
            <w:r w:rsidRPr="00B32106">
              <w:rPr>
                <w:rFonts w:cs="Arial"/>
                <w:color w:val="000000" w:themeColor="text1"/>
                <w:sz w:val="18"/>
              </w:rPr>
              <w:t>[Type:0x1</w:t>
            </w:r>
            <w:r w:rsidR="00810E9D">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05CA685" w14:textId="77777777" w:rsidR="00A732C2" w:rsidRPr="008F6F5F" w:rsidRDefault="00A732C2" w:rsidP="00251FB0">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4D6CECF2" w14:textId="77777777" w:rsidR="00A732C2" w:rsidRPr="00DE6816" w:rsidRDefault="00A732C2" w:rsidP="00251FB0">
            <w:pPr>
              <w:rPr>
                <w:rFonts w:cs="Arial"/>
                <w:sz w:val="18"/>
              </w:rPr>
            </w:pPr>
            <w:r w:rsidRPr="003513AE">
              <w:rPr>
                <w:rFonts w:cs="Arial"/>
                <w:color w:val="000000" w:themeColor="text1"/>
                <w:sz w:val="18"/>
              </w:rPr>
              <w:t>NA.</w:t>
            </w:r>
          </w:p>
        </w:tc>
        <w:tc>
          <w:tcPr>
            <w:tcW w:w="1386" w:type="dxa"/>
          </w:tcPr>
          <w:p w14:paraId="66CAD555" w14:textId="77777777" w:rsidR="00A732C2" w:rsidRPr="00B144C2" w:rsidRDefault="00A732C2" w:rsidP="00251FB0">
            <w:pPr>
              <w:rPr>
                <w:rFonts w:cs="Arial"/>
                <w:color w:val="000000" w:themeColor="text1"/>
                <w:sz w:val="18"/>
              </w:rPr>
            </w:pPr>
            <w:r w:rsidRPr="003513AE">
              <w:rPr>
                <w:rFonts w:cs="Arial"/>
                <w:color w:val="000000" w:themeColor="text1"/>
                <w:sz w:val="18"/>
              </w:rPr>
              <w:t>NA.</w:t>
            </w:r>
          </w:p>
        </w:tc>
      </w:tr>
      <w:tr w:rsidR="00AF45FC" w:rsidRPr="003F473D" w14:paraId="5EA9BEC6" w14:textId="77777777" w:rsidTr="00251FB0">
        <w:trPr>
          <w:trHeight w:val="70"/>
        </w:trPr>
        <w:tc>
          <w:tcPr>
            <w:tcW w:w="1885" w:type="dxa"/>
            <w:noWrap/>
          </w:tcPr>
          <w:p w14:paraId="1FA19ADD" w14:textId="59F21247" w:rsidR="00AF45FC" w:rsidRPr="00DE6816" w:rsidRDefault="00AF45FC" w:rsidP="00AF45FC">
            <w:pPr>
              <w:overflowPunct/>
              <w:autoSpaceDE/>
              <w:autoSpaceDN/>
              <w:adjustRightInd/>
              <w:textAlignment w:val="auto"/>
              <w:rPr>
                <w:rFonts w:cs="Arial"/>
                <w:color w:val="000000" w:themeColor="text1"/>
                <w:sz w:val="18"/>
              </w:rPr>
            </w:pPr>
            <w:proofErr w:type="spellStart"/>
            <w:r>
              <w:rPr>
                <w:rFonts w:cs="Arial"/>
                <w:color w:val="000000" w:themeColor="text1"/>
                <w:sz w:val="18"/>
              </w:rPr>
              <w:t>Vehicle_Monitor_Switch</w:t>
            </w:r>
            <w:proofErr w:type="spellEnd"/>
          </w:p>
        </w:tc>
        <w:tc>
          <w:tcPr>
            <w:tcW w:w="2070" w:type="dxa"/>
          </w:tcPr>
          <w:p w14:paraId="15BEC869" w14:textId="0E9007F7" w:rsidR="00AF45FC" w:rsidRPr="00DE6816" w:rsidRDefault="00AF45FC" w:rsidP="00AF45FC">
            <w:pPr>
              <w:rPr>
                <w:rFonts w:cs="Arial"/>
                <w:color w:val="000000" w:themeColor="text1"/>
                <w:sz w:val="18"/>
              </w:rPr>
            </w:pPr>
            <w:r w:rsidRPr="00C33993">
              <w:rPr>
                <w:rFonts w:cs="Arial"/>
                <w:color w:val="000000" w:themeColor="text1"/>
                <w:sz w:val="18"/>
              </w:rPr>
              <w:t>Vehicle Monitor Function Switch</w:t>
            </w:r>
          </w:p>
        </w:tc>
        <w:tc>
          <w:tcPr>
            <w:tcW w:w="3510" w:type="dxa"/>
          </w:tcPr>
          <w:p w14:paraId="30A259E9" w14:textId="7DC5E275" w:rsidR="00AF45FC" w:rsidRDefault="00AF45FC" w:rsidP="00AF45F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Pr="00C33993">
              <w:rPr>
                <w:rFonts w:cs="Arial"/>
                <w:color w:val="000000" w:themeColor="text1"/>
                <w:sz w:val="18"/>
              </w:rPr>
              <w:t>VehicleMonitorSwitch</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sidR="00810E9D">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35102F">
              <w:rPr>
                <w:rFonts w:cs="Arial"/>
                <w:color w:val="000000" w:themeColor="text1"/>
                <w:sz w:val="18"/>
              </w:rPr>
              <w:t>2</w:t>
            </w:r>
            <w:r w:rsidRPr="00B32106">
              <w:rPr>
                <w:rFonts w:cs="Arial"/>
                <w:color w:val="000000" w:themeColor="text1"/>
                <w:sz w:val="18"/>
              </w:rPr>
              <w:t>]</w:t>
            </w:r>
          </w:p>
          <w:p w14:paraId="531B197E" w14:textId="5F5FFD75" w:rsidR="00AF45FC" w:rsidRPr="00DE6816" w:rsidRDefault="00AF45FC" w:rsidP="00AF45FC">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51ADDD33" w14:textId="5D37400B" w:rsidR="00AF45FC" w:rsidRPr="00DE6816" w:rsidRDefault="00AF45FC" w:rsidP="00AF45FC">
            <w:pPr>
              <w:rPr>
                <w:rFonts w:cs="Arial"/>
                <w:color w:val="000000" w:themeColor="text1"/>
                <w:sz w:val="18"/>
              </w:rPr>
            </w:pPr>
            <w:r w:rsidRPr="003513AE">
              <w:rPr>
                <w:rFonts w:cs="Arial"/>
                <w:color w:val="000000" w:themeColor="text1"/>
                <w:sz w:val="18"/>
              </w:rPr>
              <w:t>NA.</w:t>
            </w:r>
          </w:p>
        </w:tc>
        <w:tc>
          <w:tcPr>
            <w:tcW w:w="1386" w:type="dxa"/>
          </w:tcPr>
          <w:p w14:paraId="160BD2FC" w14:textId="2BA0C9BA" w:rsidR="00AF45FC" w:rsidRPr="00DE6816" w:rsidRDefault="00AF45FC" w:rsidP="00AF45FC">
            <w:pPr>
              <w:rPr>
                <w:rFonts w:cs="Arial"/>
                <w:color w:val="000000" w:themeColor="text1"/>
                <w:sz w:val="18"/>
              </w:rPr>
            </w:pPr>
            <w:r w:rsidRPr="003513AE">
              <w:rPr>
                <w:rFonts w:cs="Arial"/>
                <w:color w:val="000000" w:themeColor="text1"/>
                <w:sz w:val="18"/>
              </w:rPr>
              <w:t>NA.</w:t>
            </w:r>
          </w:p>
        </w:tc>
      </w:tr>
      <w:tr w:rsidR="00AF45FC" w:rsidRPr="003F473D" w14:paraId="472C7911" w14:textId="77777777" w:rsidTr="00251FB0">
        <w:trPr>
          <w:trHeight w:val="70"/>
        </w:trPr>
        <w:tc>
          <w:tcPr>
            <w:tcW w:w="1885" w:type="dxa"/>
            <w:noWrap/>
          </w:tcPr>
          <w:p w14:paraId="5D259FE2" w14:textId="2454DB69" w:rsidR="00AF45FC" w:rsidRPr="00DE6816" w:rsidRDefault="007A696D" w:rsidP="00AF45FC">
            <w:pPr>
              <w:overflowPunct/>
              <w:autoSpaceDE/>
              <w:autoSpaceDN/>
              <w:adjustRightInd/>
              <w:textAlignment w:val="auto"/>
              <w:rPr>
                <w:rFonts w:cs="Arial"/>
                <w:color w:val="000000" w:themeColor="text1"/>
                <w:sz w:val="18"/>
              </w:rPr>
            </w:pPr>
            <w:proofErr w:type="spellStart"/>
            <w:r>
              <w:rPr>
                <w:rFonts w:cs="Arial"/>
                <w:color w:val="000000" w:themeColor="text1"/>
                <w:sz w:val="18"/>
              </w:rPr>
              <w:t>Emergency_Video_Duration</w:t>
            </w:r>
            <w:proofErr w:type="spellEnd"/>
          </w:p>
        </w:tc>
        <w:tc>
          <w:tcPr>
            <w:tcW w:w="2070" w:type="dxa"/>
          </w:tcPr>
          <w:p w14:paraId="0773940C" w14:textId="04C5BEDF" w:rsidR="00AF45FC" w:rsidRPr="00DE6816" w:rsidRDefault="007A696D" w:rsidP="00AF45FC">
            <w:pPr>
              <w:rPr>
                <w:rFonts w:cs="Arial"/>
                <w:color w:val="000000" w:themeColor="text1"/>
                <w:sz w:val="18"/>
              </w:rPr>
            </w:pPr>
            <w:r>
              <w:rPr>
                <w:rFonts w:cs="Arial"/>
                <w:sz w:val="16"/>
              </w:rPr>
              <w:t>E</w:t>
            </w:r>
            <w:r w:rsidRPr="007A696D">
              <w:rPr>
                <w:rFonts w:cs="Arial"/>
                <w:color w:val="000000" w:themeColor="text1"/>
                <w:sz w:val="18"/>
              </w:rPr>
              <w:t>mergency Video Duration</w:t>
            </w:r>
          </w:p>
        </w:tc>
        <w:tc>
          <w:tcPr>
            <w:tcW w:w="3510" w:type="dxa"/>
          </w:tcPr>
          <w:p w14:paraId="13DE82CD" w14:textId="72DE948D" w:rsidR="007A696D" w:rsidRDefault="007A696D" w:rsidP="007A696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7A696D">
              <w:rPr>
                <w:rFonts w:cs="Arial"/>
                <w:sz w:val="16"/>
              </w:rPr>
              <w:t>APIM_SetEmergencyDuration_Enum</w:t>
            </w:r>
            <w:proofErr w:type="spellEnd"/>
            <w:r w:rsidRPr="00AA1A6F">
              <w:rPr>
                <w:szCs w:val="22"/>
              </w:rPr>
              <w:t xml:space="preserve"> </w:t>
            </w:r>
            <w:r w:rsidRPr="00B32106">
              <w:rPr>
                <w:rFonts w:cs="Arial"/>
                <w:color w:val="000000" w:themeColor="text1"/>
                <w:sz w:val="18"/>
              </w:rPr>
              <w:t>[Type:0x1</w:t>
            </w:r>
            <w:r w:rsidR="00810E9D">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AC6B2B">
              <w:rPr>
                <w:rFonts w:cs="Arial"/>
                <w:color w:val="000000" w:themeColor="text1"/>
                <w:sz w:val="18"/>
              </w:rPr>
              <w:t>3</w:t>
            </w:r>
            <w:r w:rsidRPr="00B32106">
              <w:rPr>
                <w:rFonts w:cs="Arial"/>
                <w:color w:val="000000" w:themeColor="text1"/>
                <w:sz w:val="18"/>
              </w:rPr>
              <w:t>]</w:t>
            </w:r>
          </w:p>
          <w:p w14:paraId="780335E5" w14:textId="5A4CAEF1" w:rsidR="00AF45FC" w:rsidRPr="00DE6816" w:rsidRDefault="007A696D" w:rsidP="007A696D">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2E379278" w14:textId="5C3D35C5" w:rsidR="00AF45FC" w:rsidRPr="00DE6816" w:rsidRDefault="00AF45FC" w:rsidP="00AF45FC">
            <w:pPr>
              <w:rPr>
                <w:rFonts w:cs="Arial"/>
                <w:color w:val="000000" w:themeColor="text1"/>
                <w:sz w:val="18"/>
              </w:rPr>
            </w:pPr>
            <w:r w:rsidRPr="003513AE">
              <w:rPr>
                <w:rFonts w:cs="Arial"/>
                <w:color w:val="000000" w:themeColor="text1"/>
                <w:sz w:val="18"/>
              </w:rPr>
              <w:t>NA.</w:t>
            </w:r>
          </w:p>
        </w:tc>
        <w:tc>
          <w:tcPr>
            <w:tcW w:w="1386" w:type="dxa"/>
          </w:tcPr>
          <w:p w14:paraId="24FADE3C" w14:textId="3344B889" w:rsidR="00AF45FC" w:rsidRPr="00DE6816" w:rsidRDefault="00AF45FC" w:rsidP="00AF45FC">
            <w:pPr>
              <w:rPr>
                <w:rFonts w:cs="Arial"/>
                <w:color w:val="000000" w:themeColor="text1"/>
                <w:sz w:val="18"/>
              </w:rPr>
            </w:pPr>
            <w:r w:rsidRPr="003513AE">
              <w:rPr>
                <w:rFonts w:cs="Arial"/>
                <w:color w:val="000000" w:themeColor="text1"/>
                <w:sz w:val="18"/>
              </w:rPr>
              <w:t>NA.</w:t>
            </w:r>
          </w:p>
        </w:tc>
      </w:tr>
      <w:tr w:rsidR="00AF45FC" w:rsidRPr="003F473D" w14:paraId="57791856" w14:textId="77777777" w:rsidTr="00251FB0">
        <w:trPr>
          <w:trHeight w:val="70"/>
        </w:trPr>
        <w:tc>
          <w:tcPr>
            <w:tcW w:w="1885" w:type="dxa"/>
            <w:noWrap/>
          </w:tcPr>
          <w:p w14:paraId="1AFCF3BF" w14:textId="570C0462" w:rsidR="00AF45FC" w:rsidRPr="00DE6816" w:rsidRDefault="00740CC2" w:rsidP="00AF45FC">
            <w:pPr>
              <w:overflowPunct/>
              <w:autoSpaceDE/>
              <w:autoSpaceDN/>
              <w:adjustRightInd/>
              <w:textAlignment w:val="auto"/>
              <w:rPr>
                <w:rFonts w:cs="Arial"/>
                <w:color w:val="000000" w:themeColor="text1"/>
                <w:sz w:val="18"/>
              </w:rPr>
            </w:pPr>
            <w:r>
              <w:rPr>
                <w:rFonts w:cs="Arial"/>
                <w:color w:val="000000" w:themeColor="text1"/>
                <w:sz w:val="18"/>
              </w:rPr>
              <w:t>G-Sensor Sensitive</w:t>
            </w:r>
          </w:p>
        </w:tc>
        <w:tc>
          <w:tcPr>
            <w:tcW w:w="2070" w:type="dxa"/>
          </w:tcPr>
          <w:p w14:paraId="751F9477" w14:textId="3A4DCDC5" w:rsidR="00AF45FC" w:rsidRPr="00DE6816" w:rsidRDefault="00740CC2" w:rsidP="00AF45FC">
            <w:pPr>
              <w:rPr>
                <w:rFonts w:cs="Arial"/>
                <w:color w:val="000000" w:themeColor="text1"/>
                <w:sz w:val="18"/>
              </w:rPr>
            </w:pPr>
            <w:r w:rsidRPr="00740CC2">
              <w:rPr>
                <w:rFonts w:cs="Arial"/>
                <w:color w:val="000000" w:themeColor="text1"/>
                <w:sz w:val="18"/>
              </w:rPr>
              <w:t>G-Sensor Collide Sensitive</w:t>
            </w:r>
          </w:p>
        </w:tc>
        <w:tc>
          <w:tcPr>
            <w:tcW w:w="3510" w:type="dxa"/>
          </w:tcPr>
          <w:p w14:paraId="65870550" w14:textId="75A64CD4" w:rsidR="00740CC2" w:rsidRDefault="00740CC2" w:rsidP="00740CC2">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740CC2">
              <w:rPr>
                <w:rFonts w:cs="Arial"/>
                <w:color w:val="000000" w:themeColor="text1"/>
                <w:sz w:val="18"/>
              </w:rPr>
              <w:t>APIM_SetCollideSensitive_Enum</w:t>
            </w:r>
            <w:proofErr w:type="spellEnd"/>
            <w:r w:rsidRPr="00AA1A6F">
              <w:rPr>
                <w:szCs w:val="22"/>
              </w:rPr>
              <w:t xml:space="preserve"> </w:t>
            </w:r>
            <w:r w:rsidRPr="00B32106">
              <w:rPr>
                <w:rFonts w:cs="Arial"/>
                <w:color w:val="000000" w:themeColor="text1"/>
                <w:sz w:val="18"/>
              </w:rPr>
              <w:t>[Type:0x1</w:t>
            </w:r>
            <w:r w:rsidR="00810E9D">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3B3943">
              <w:rPr>
                <w:rFonts w:cs="Arial"/>
                <w:color w:val="000000" w:themeColor="text1"/>
                <w:sz w:val="18"/>
              </w:rPr>
              <w:t>4</w:t>
            </w:r>
            <w:r w:rsidRPr="00B32106">
              <w:rPr>
                <w:rFonts w:cs="Arial"/>
                <w:color w:val="000000" w:themeColor="text1"/>
                <w:sz w:val="18"/>
              </w:rPr>
              <w:t>]</w:t>
            </w:r>
          </w:p>
          <w:p w14:paraId="578F8E44" w14:textId="07E3BD69" w:rsidR="00AF45FC" w:rsidRPr="00DE6816" w:rsidRDefault="00740CC2" w:rsidP="00740CC2">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951BC6B" w14:textId="2747670D" w:rsidR="00AF45FC" w:rsidRPr="00DE6816" w:rsidRDefault="00AF45FC" w:rsidP="00AF45FC">
            <w:pPr>
              <w:rPr>
                <w:rFonts w:cs="Arial"/>
                <w:color w:val="000000" w:themeColor="text1"/>
                <w:sz w:val="18"/>
              </w:rPr>
            </w:pPr>
            <w:r w:rsidRPr="003513AE">
              <w:rPr>
                <w:rFonts w:cs="Arial"/>
                <w:color w:val="000000" w:themeColor="text1"/>
                <w:sz w:val="18"/>
              </w:rPr>
              <w:t>NA.</w:t>
            </w:r>
          </w:p>
        </w:tc>
        <w:tc>
          <w:tcPr>
            <w:tcW w:w="1386" w:type="dxa"/>
          </w:tcPr>
          <w:p w14:paraId="0FB61610" w14:textId="79493469" w:rsidR="00AF45FC" w:rsidRPr="00DE6816" w:rsidRDefault="00AF45FC" w:rsidP="00AF45FC">
            <w:pPr>
              <w:rPr>
                <w:rFonts w:cs="Arial"/>
                <w:color w:val="000000" w:themeColor="text1"/>
                <w:sz w:val="18"/>
              </w:rPr>
            </w:pPr>
            <w:r w:rsidRPr="003513AE">
              <w:rPr>
                <w:rFonts w:cs="Arial"/>
                <w:color w:val="000000" w:themeColor="text1"/>
                <w:sz w:val="18"/>
              </w:rPr>
              <w:t>NA.</w:t>
            </w:r>
          </w:p>
        </w:tc>
      </w:tr>
      <w:tr w:rsidR="00E325A1" w:rsidRPr="003F473D" w14:paraId="10AC39AA" w14:textId="77777777" w:rsidTr="00251FB0">
        <w:trPr>
          <w:trHeight w:val="70"/>
        </w:trPr>
        <w:tc>
          <w:tcPr>
            <w:tcW w:w="1885" w:type="dxa"/>
            <w:noWrap/>
          </w:tcPr>
          <w:p w14:paraId="22B4D806" w14:textId="5F403758" w:rsidR="00E325A1" w:rsidRPr="00DE6816" w:rsidRDefault="00E325A1" w:rsidP="00E325A1">
            <w:pPr>
              <w:overflowPunct/>
              <w:autoSpaceDE/>
              <w:autoSpaceDN/>
              <w:adjustRightInd/>
              <w:textAlignment w:val="auto"/>
              <w:rPr>
                <w:rFonts w:cs="Arial"/>
                <w:color w:val="000000" w:themeColor="text1"/>
                <w:sz w:val="18"/>
              </w:rPr>
            </w:pPr>
            <w:proofErr w:type="spellStart"/>
            <w:r>
              <w:rPr>
                <w:rFonts w:cs="Arial"/>
                <w:color w:val="000000" w:themeColor="text1"/>
                <w:sz w:val="18"/>
              </w:rPr>
              <w:t>Setting_Reset_Cmd</w:t>
            </w:r>
            <w:proofErr w:type="spellEnd"/>
          </w:p>
        </w:tc>
        <w:tc>
          <w:tcPr>
            <w:tcW w:w="2070" w:type="dxa"/>
          </w:tcPr>
          <w:p w14:paraId="0ED0285D" w14:textId="3B3E2BB1" w:rsidR="00E325A1" w:rsidRPr="00DE6816" w:rsidRDefault="00E325A1" w:rsidP="00E325A1">
            <w:pPr>
              <w:rPr>
                <w:rFonts w:cs="Arial"/>
                <w:color w:val="000000" w:themeColor="text1"/>
                <w:sz w:val="18"/>
              </w:rPr>
            </w:pPr>
            <w:r>
              <w:rPr>
                <w:rFonts w:cs="Arial"/>
                <w:color w:val="000000" w:themeColor="text1"/>
                <w:sz w:val="18"/>
              </w:rPr>
              <w:t>HMI Command</w:t>
            </w:r>
          </w:p>
        </w:tc>
        <w:tc>
          <w:tcPr>
            <w:tcW w:w="3510" w:type="dxa"/>
          </w:tcPr>
          <w:p w14:paraId="5B1EE6F0" w14:textId="43ACD0E0" w:rsidR="00E325A1" w:rsidRDefault="00E325A1" w:rsidP="00E325A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APIM_HMICommand_Enum</w:t>
            </w:r>
            <w:proofErr w:type="spellEnd"/>
            <w:r w:rsidRPr="004467AA">
              <w:rPr>
                <w:rFonts w:cs="Arial"/>
                <w:color w:val="000000" w:themeColor="text1"/>
                <w:sz w:val="18"/>
              </w:rPr>
              <w:t xml:space="preserve"> </w:t>
            </w:r>
            <w:r w:rsidRPr="00B32106">
              <w:rPr>
                <w:rFonts w:cs="Arial"/>
                <w:color w:val="000000" w:themeColor="text1"/>
                <w:sz w:val="18"/>
              </w:rPr>
              <w:t>[Type:0x1</w:t>
            </w:r>
            <w:r w:rsidR="000C0FC5">
              <w:rPr>
                <w:rFonts w:cs="Arial"/>
                <w:color w:val="000000" w:themeColor="text1"/>
                <w:sz w:val="18"/>
              </w:rPr>
              <w:t>3</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62A92484" w14:textId="4B8E6386" w:rsidR="00E325A1" w:rsidRPr="00DE6816" w:rsidRDefault="00E325A1" w:rsidP="00E325A1">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0DEAC6A8" w14:textId="308CD975" w:rsidR="00E325A1" w:rsidRPr="00DE6816" w:rsidRDefault="00E325A1" w:rsidP="00E325A1">
            <w:pPr>
              <w:rPr>
                <w:rFonts w:cs="Arial"/>
                <w:color w:val="000000" w:themeColor="text1"/>
                <w:sz w:val="18"/>
              </w:rPr>
            </w:pPr>
            <w:r w:rsidRPr="003513AE">
              <w:rPr>
                <w:rFonts w:cs="Arial"/>
                <w:color w:val="000000" w:themeColor="text1"/>
                <w:sz w:val="18"/>
              </w:rPr>
              <w:t>NA.</w:t>
            </w:r>
          </w:p>
        </w:tc>
        <w:tc>
          <w:tcPr>
            <w:tcW w:w="1386" w:type="dxa"/>
          </w:tcPr>
          <w:p w14:paraId="02D3C153" w14:textId="267F25D0" w:rsidR="00E325A1" w:rsidRPr="00DE6816" w:rsidRDefault="00E325A1" w:rsidP="00E325A1">
            <w:pPr>
              <w:rPr>
                <w:rFonts w:cs="Arial"/>
                <w:color w:val="000000" w:themeColor="text1"/>
                <w:sz w:val="18"/>
              </w:rPr>
            </w:pPr>
            <w:r w:rsidRPr="003513AE">
              <w:rPr>
                <w:rFonts w:cs="Arial"/>
                <w:color w:val="000000" w:themeColor="text1"/>
                <w:sz w:val="18"/>
              </w:rPr>
              <w:t>NA.</w:t>
            </w:r>
          </w:p>
        </w:tc>
      </w:tr>
      <w:tr w:rsidR="006A6F0E" w:rsidRPr="003F473D" w14:paraId="14F5A144" w14:textId="77777777" w:rsidTr="00251FB0">
        <w:trPr>
          <w:trHeight w:val="70"/>
        </w:trPr>
        <w:tc>
          <w:tcPr>
            <w:tcW w:w="1885" w:type="dxa"/>
            <w:noWrap/>
          </w:tcPr>
          <w:p w14:paraId="20B23487" w14:textId="54689445" w:rsidR="006A6F0E" w:rsidRDefault="006A6F0E" w:rsidP="006A6F0E">
            <w:pPr>
              <w:rPr>
                <w:rFonts w:cs="Arial"/>
                <w:color w:val="000000" w:themeColor="text1"/>
                <w:sz w:val="18"/>
              </w:rPr>
            </w:pPr>
            <w:proofErr w:type="spellStart"/>
            <w:r>
              <w:rPr>
                <w:rFonts w:cs="Arial"/>
                <w:color w:val="000000" w:themeColor="text1"/>
                <w:sz w:val="18"/>
              </w:rPr>
              <w:t>Request_DVR_Parameter</w:t>
            </w:r>
            <w:proofErr w:type="spellEnd"/>
          </w:p>
        </w:tc>
        <w:tc>
          <w:tcPr>
            <w:tcW w:w="2070" w:type="dxa"/>
          </w:tcPr>
          <w:p w14:paraId="6F95E59F" w14:textId="6A409179" w:rsidR="006A6F0E" w:rsidRDefault="00910CB4" w:rsidP="006A6F0E">
            <w:pPr>
              <w:rPr>
                <w:rFonts w:cs="Arial"/>
                <w:color w:val="000000" w:themeColor="text1"/>
                <w:sz w:val="18"/>
              </w:rPr>
            </w:pPr>
            <w:r w:rsidRPr="002C2528">
              <w:rPr>
                <w:rFonts w:cs="Arial"/>
                <w:color w:val="000000" w:themeColor="text1"/>
                <w:sz w:val="18"/>
              </w:rPr>
              <w:t>Request Type</w:t>
            </w:r>
          </w:p>
        </w:tc>
        <w:tc>
          <w:tcPr>
            <w:tcW w:w="3510" w:type="dxa"/>
          </w:tcPr>
          <w:p w14:paraId="30B8A716" w14:textId="2DC8FAB0" w:rsidR="006A6F0E" w:rsidRDefault="006A6F0E" w:rsidP="006A6F0E">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002760DB" w:rsidRPr="002760DB">
              <w:rPr>
                <w:rFonts w:cs="Arial"/>
                <w:color w:val="000000" w:themeColor="text1"/>
                <w:sz w:val="18"/>
              </w:rPr>
              <w:t>ReqDVRInformation</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sidR="002760DB">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2760DB">
              <w:rPr>
                <w:rFonts w:cs="Arial"/>
                <w:color w:val="000000" w:themeColor="text1"/>
                <w:sz w:val="18"/>
              </w:rPr>
              <w:t>8</w:t>
            </w:r>
            <w:r w:rsidRPr="00B32106">
              <w:rPr>
                <w:rFonts w:cs="Arial"/>
                <w:color w:val="000000" w:themeColor="text1"/>
                <w:sz w:val="18"/>
              </w:rPr>
              <w:t>]</w:t>
            </w:r>
          </w:p>
          <w:p w14:paraId="64970902" w14:textId="36EEC60B" w:rsidR="006A6F0E" w:rsidRPr="00AB54E4" w:rsidRDefault="006A6F0E" w:rsidP="006A6F0E">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141827F" w14:textId="01305FAE" w:rsidR="006A6F0E" w:rsidRPr="003513AE" w:rsidRDefault="006A6F0E" w:rsidP="006A6F0E">
            <w:pPr>
              <w:rPr>
                <w:rFonts w:cs="Arial"/>
                <w:color w:val="000000" w:themeColor="text1"/>
                <w:sz w:val="18"/>
              </w:rPr>
            </w:pPr>
            <w:r w:rsidRPr="003513AE">
              <w:rPr>
                <w:rFonts w:cs="Arial"/>
                <w:color w:val="000000" w:themeColor="text1"/>
                <w:sz w:val="18"/>
              </w:rPr>
              <w:t>NA.</w:t>
            </w:r>
          </w:p>
        </w:tc>
        <w:tc>
          <w:tcPr>
            <w:tcW w:w="1386" w:type="dxa"/>
          </w:tcPr>
          <w:p w14:paraId="193803C7" w14:textId="37D334DC" w:rsidR="006A6F0E" w:rsidRPr="003513AE" w:rsidRDefault="006A6F0E" w:rsidP="006A6F0E">
            <w:pPr>
              <w:rPr>
                <w:rFonts w:cs="Arial"/>
                <w:color w:val="000000" w:themeColor="text1"/>
                <w:sz w:val="18"/>
              </w:rPr>
            </w:pPr>
            <w:r w:rsidRPr="003513AE">
              <w:rPr>
                <w:rFonts w:cs="Arial"/>
                <w:color w:val="000000" w:themeColor="text1"/>
                <w:sz w:val="18"/>
              </w:rPr>
              <w:t>NA.</w:t>
            </w:r>
          </w:p>
        </w:tc>
      </w:tr>
      <w:tr w:rsidR="006A6F0E" w:rsidRPr="003F473D" w14:paraId="1A08D399" w14:textId="77777777" w:rsidTr="00251FB0">
        <w:trPr>
          <w:trHeight w:val="70"/>
        </w:trPr>
        <w:tc>
          <w:tcPr>
            <w:tcW w:w="1885" w:type="dxa"/>
            <w:noWrap/>
          </w:tcPr>
          <w:p w14:paraId="48EDDBDC" w14:textId="77777777" w:rsidR="006A6F0E" w:rsidRPr="00DE6816" w:rsidRDefault="006A6F0E" w:rsidP="006A6F0E">
            <w:pPr>
              <w:overflowPunct/>
              <w:autoSpaceDE/>
              <w:autoSpaceDN/>
              <w:adjustRightInd/>
              <w:textAlignment w:val="auto"/>
              <w:rPr>
                <w:rFonts w:cs="Arial"/>
                <w:color w:val="000000" w:themeColor="text1"/>
                <w:sz w:val="18"/>
              </w:rPr>
            </w:pPr>
          </w:p>
        </w:tc>
        <w:tc>
          <w:tcPr>
            <w:tcW w:w="2070" w:type="dxa"/>
          </w:tcPr>
          <w:p w14:paraId="6818693A" w14:textId="77777777" w:rsidR="006A6F0E" w:rsidRPr="00DE6816" w:rsidRDefault="006A6F0E" w:rsidP="006A6F0E">
            <w:pPr>
              <w:rPr>
                <w:rFonts w:cs="Arial"/>
                <w:color w:val="000000" w:themeColor="text1"/>
                <w:sz w:val="18"/>
              </w:rPr>
            </w:pPr>
          </w:p>
        </w:tc>
        <w:tc>
          <w:tcPr>
            <w:tcW w:w="3510" w:type="dxa"/>
          </w:tcPr>
          <w:p w14:paraId="0B89BBE7" w14:textId="77777777" w:rsidR="006A6F0E" w:rsidRPr="00DE6816" w:rsidRDefault="006A6F0E" w:rsidP="006A6F0E">
            <w:pPr>
              <w:rPr>
                <w:rFonts w:cs="Arial"/>
                <w:color w:val="000000" w:themeColor="text1"/>
                <w:sz w:val="18"/>
              </w:rPr>
            </w:pPr>
          </w:p>
        </w:tc>
        <w:tc>
          <w:tcPr>
            <w:tcW w:w="1350" w:type="dxa"/>
          </w:tcPr>
          <w:p w14:paraId="3DFA3AA0" w14:textId="77777777" w:rsidR="006A6F0E" w:rsidRPr="00DE6816" w:rsidRDefault="006A6F0E" w:rsidP="006A6F0E">
            <w:pPr>
              <w:rPr>
                <w:rFonts w:cs="Arial"/>
                <w:color w:val="000000" w:themeColor="text1"/>
                <w:sz w:val="18"/>
              </w:rPr>
            </w:pPr>
          </w:p>
        </w:tc>
        <w:tc>
          <w:tcPr>
            <w:tcW w:w="1386" w:type="dxa"/>
          </w:tcPr>
          <w:p w14:paraId="43A7DE52" w14:textId="77777777" w:rsidR="006A6F0E" w:rsidRPr="00DE6816" w:rsidRDefault="006A6F0E" w:rsidP="006A6F0E">
            <w:pPr>
              <w:rPr>
                <w:rFonts w:cs="Arial"/>
                <w:color w:val="000000" w:themeColor="text1"/>
                <w:sz w:val="18"/>
              </w:rPr>
            </w:pPr>
          </w:p>
        </w:tc>
      </w:tr>
    </w:tbl>
    <w:p w14:paraId="310898BC" w14:textId="108D253E" w:rsidR="00A732C2" w:rsidRPr="00702453" w:rsidRDefault="00A732C2" w:rsidP="00A732C2">
      <w:pPr>
        <w:pStyle w:val="Caption"/>
      </w:pPr>
      <w:bookmarkStart w:id="302" w:name="_Toc115792409"/>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23</w:t>
      </w:r>
      <w:r>
        <w:rPr>
          <w:noProof/>
        </w:rPr>
        <w:fldChar w:fldCharType="end"/>
      </w:r>
      <w:r w:rsidRPr="00702453">
        <w:t xml:space="preserve">: </w:t>
      </w:r>
      <w:r>
        <w:t xml:space="preserve">Input Signal mappings of Function </w:t>
      </w:r>
      <w:r w:rsidR="000A7D1D">
        <w:rPr>
          <w:lang w:val="en-GB"/>
        </w:rPr>
        <w:t>DVR Parameter Setting</w:t>
      </w:r>
      <w:bookmarkEnd w:id="302"/>
    </w:p>
    <w:p w14:paraId="31D81FDE" w14:textId="77777777" w:rsidR="00A732C2" w:rsidRDefault="00A732C2" w:rsidP="00A732C2">
      <w:pPr>
        <w:pStyle w:val="Heading6"/>
        <w:rPr>
          <w:lang w:val="en-GB"/>
        </w:rPr>
      </w:pPr>
      <w:bookmarkStart w:id="303" w:name="_Toc122965545"/>
      <w:r>
        <w:rPr>
          <w:lang w:val="en-GB"/>
        </w:rPr>
        <w:t>Output</w:t>
      </w:r>
      <w:r w:rsidRPr="002824C9">
        <w:rPr>
          <w:lang w:val="en-GB"/>
        </w:rPr>
        <w:t>s</w:t>
      </w:r>
      <w:bookmarkEnd w:id="30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A732C2" w:rsidRPr="00E54DEA" w14:paraId="7C948DE4" w14:textId="77777777" w:rsidTr="00251FB0">
        <w:trPr>
          <w:trHeight w:val="173"/>
        </w:trPr>
        <w:tc>
          <w:tcPr>
            <w:tcW w:w="1885" w:type="dxa"/>
            <w:shd w:val="clear" w:color="auto" w:fill="D9D9D9" w:themeFill="background1" w:themeFillShade="D9"/>
            <w:noWrap/>
            <w:hideMark/>
          </w:tcPr>
          <w:p w14:paraId="4B4B4AA2" w14:textId="77777777" w:rsidR="00A732C2" w:rsidRPr="00E54DEA" w:rsidRDefault="00A732C2" w:rsidP="00251FB0">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227B1187" w14:textId="77777777" w:rsidR="00A732C2" w:rsidRDefault="00A732C2" w:rsidP="00251FB0">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65C385D" w14:textId="77777777" w:rsidR="00A732C2" w:rsidRDefault="00A732C2" w:rsidP="00251FB0">
            <w:pPr>
              <w:overflowPunct/>
              <w:autoSpaceDE/>
              <w:autoSpaceDN/>
              <w:adjustRightInd/>
              <w:textAlignment w:val="auto"/>
              <w:rPr>
                <w:rFonts w:cs="Arial"/>
                <w:b/>
                <w:bCs/>
                <w:color w:val="000000"/>
              </w:rPr>
            </w:pPr>
            <w:r>
              <w:rPr>
                <w:rFonts w:cs="Arial"/>
                <w:b/>
                <w:bCs/>
                <w:color w:val="000000"/>
              </w:rPr>
              <w:t>Mapping Details</w:t>
            </w:r>
          </w:p>
          <w:p w14:paraId="7AEB3D32" w14:textId="77777777" w:rsidR="00A732C2" w:rsidRPr="001321BD" w:rsidRDefault="00A732C2" w:rsidP="00251FB0">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2D979935" w14:textId="77777777" w:rsidR="00A732C2" w:rsidRDefault="00A732C2" w:rsidP="00251FB0">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2BDD4B6A" w14:textId="77777777" w:rsidR="00A732C2" w:rsidRDefault="00A732C2" w:rsidP="00251FB0">
            <w:pPr>
              <w:overflowPunct/>
              <w:autoSpaceDE/>
              <w:autoSpaceDN/>
              <w:adjustRightInd/>
              <w:textAlignment w:val="auto"/>
              <w:rPr>
                <w:rFonts w:cs="Arial"/>
                <w:b/>
                <w:bCs/>
                <w:color w:val="000000"/>
              </w:rPr>
            </w:pPr>
            <w:r>
              <w:rPr>
                <w:rFonts w:cs="Arial"/>
                <w:b/>
                <w:bCs/>
                <w:color w:val="000000"/>
              </w:rPr>
              <w:t>Connection</w:t>
            </w:r>
          </w:p>
          <w:p w14:paraId="63A2EE15" w14:textId="77777777" w:rsidR="00A732C2" w:rsidRDefault="00A732C2" w:rsidP="00251FB0">
            <w:pPr>
              <w:overflowPunct/>
              <w:autoSpaceDE/>
              <w:autoSpaceDN/>
              <w:adjustRightInd/>
              <w:textAlignment w:val="auto"/>
              <w:rPr>
                <w:rFonts w:cs="Arial"/>
                <w:b/>
                <w:bCs/>
                <w:color w:val="000000"/>
              </w:rPr>
            </w:pPr>
            <w:r w:rsidRPr="001321BD">
              <w:rPr>
                <w:i/>
              </w:rPr>
              <w:t>(Optional)</w:t>
            </w:r>
          </w:p>
        </w:tc>
      </w:tr>
      <w:tr w:rsidR="00A732C2" w:rsidRPr="003F473D" w14:paraId="6C540D2E" w14:textId="77777777" w:rsidTr="00251FB0">
        <w:trPr>
          <w:trHeight w:val="143"/>
        </w:trPr>
        <w:tc>
          <w:tcPr>
            <w:tcW w:w="1885" w:type="dxa"/>
            <w:noWrap/>
          </w:tcPr>
          <w:p w14:paraId="6A14641A" w14:textId="7F4A20E3" w:rsidR="00A732C2" w:rsidRPr="00246A19" w:rsidRDefault="00DA7E7A" w:rsidP="00251FB0">
            <w:pPr>
              <w:overflowPunct/>
              <w:autoSpaceDE/>
              <w:autoSpaceDN/>
              <w:adjustRightInd/>
              <w:textAlignment w:val="auto"/>
              <w:rPr>
                <w:rFonts w:cs="Arial"/>
                <w:color w:val="000000" w:themeColor="text1"/>
                <w:sz w:val="18"/>
              </w:rPr>
            </w:pPr>
            <w:proofErr w:type="spellStart"/>
            <w:r>
              <w:rPr>
                <w:rFonts w:cs="Arial"/>
                <w:color w:val="000000" w:themeColor="text1"/>
                <w:sz w:val="18"/>
              </w:rPr>
              <w:t>Normal_Video_Switch</w:t>
            </w:r>
            <w:r w:rsidR="00A732C2">
              <w:rPr>
                <w:rFonts w:cs="Arial"/>
                <w:color w:val="000000" w:themeColor="text1"/>
                <w:sz w:val="18"/>
              </w:rPr>
              <w:t>_Rsp</w:t>
            </w:r>
            <w:proofErr w:type="spellEnd"/>
          </w:p>
        </w:tc>
        <w:tc>
          <w:tcPr>
            <w:tcW w:w="2070" w:type="dxa"/>
          </w:tcPr>
          <w:p w14:paraId="2B513873" w14:textId="4C54752C" w:rsidR="00A732C2" w:rsidRPr="00246A19" w:rsidRDefault="00DA7E7A" w:rsidP="00251FB0">
            <w:pPr>
              <w:rPr>
                <w:rFonts w:cs="Arial"/>
                <w:color w:val="000000" w:themeColor="text1"/>
                <w:sz w:val="18"/>
              </w:rPr>
            </w:pPr>
            <w:r w:rsidRPr="00DA7E7A">
              <w:rPr>
                <w:rFonts w:cs="Arial"/>
                <w:color w:val="000000" w:themeColor="text1"/>
                <w:sz w:val="18"/>
              </w:rPr>
              <w:t>Normal Video Switch Response</w:t>
            </w:r>
          </w:p>
        </w:tc>
        <w:tc>
          <w:tcPr>
            <w:tcW w:w="3510" w:type="dxa"/>
          </w:tcPr>
          <w:p w14:paraId="65EF690B" w14:textId="655545A3" w:rsidR="00A732C2" w:rsidRDefault="00A732C2" w:rsidP="00251FB0">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00DA7E7A" w:rsidRPr="00DA7E7A">
              <w:rPr>
                <w:rFonts w:cs="Arial"/>
                <w:color w:val="000000" w:themeColor="text1"/>
                <w:sz w:val="18"/>
              </w:rPr>
              <w:t>IDCM_NormalVideoSwitch_Enum</w:t>
            </w:r>
            <w:proofErr w:type="spellEnd"/>
            <w:r w:rsidR="00DA7E7A" w:rsidRPr="00DC1D73">
              <w:rPr>
                <w:szCs w:val="22"/>
              </w:rPr>
              <w:t xml:space="preserve"> </w:t>
            </w:r>
            <w:r w:rsidRPr="00B32106">
              <w:rPr>
                <w:rFonts w:cs="Arial"/>
                <w:color w:val="000000" w:themeColor="text1"/>
                <w:sz w:val="18"/>
              </w:rPr>
              <w:t>[Type:0x</w:t>
            </w:r>
            <w:r>
              <w:rPr>
                <w:rFonts w:cs="Arial"/>
                <w:color w:val="000000" w:themeColor="text1"/>
                <w:sz w:val="18"/>
              </w:rPr>
              <w:t>0</w:t>
            </w:r>
            <w:r w:rsidR="00DA7E7A">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2C9DBFF6" w14:textId="77777777" w:rsidR="00A732C2" w:rsidRPr="00D20BE7" w:rsidRDefault="00A732C2" w:rsidP="00251FB0">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ADA0899" w14:textId="77777777" w:rsidR="00A732C2" w:rsidRPr="00D20BE7" w:rsidRDefault="00A732C2" w:rsidP="00251FB0">
            <w:pPr>
              <w:rPr>
                <w:sz w:val="18"/>
              </w:rPr>
            </w:pPr>
            <w:r w:rsidRPr="003513AE">
              <w:rPr>
                <w:rFonts w:cs="Arial"/>
                <w:color w:val="000000" w:themeColor="text1"/>
                <w:sz w:val="18"/>
              </w:rPr>
              <w:t>NA.</w:t>
            </w:r>
          </w:p>
        </w:tc>
        <w:tc>
          <w:tcPr>
            <w:tcW w:w="1386" w:type="dxa"/>
          </w:tcPr>
          <w:p w14:paraId="5988B351" w14:textId="77777777" w:rsidR="00A732C2" w:rsidRPr="008D2226" w:rsidRDefault="00A732C2" w:rsidP="00251FB0">
            <w:pPr>
              <w:rPr>
                <w:sz w:val="18"/>
              </w:rPr>
            </w:pPr>
            <w:r w:rsidRPr="003513AE">
              <w:rPr>
                <w:rFonts w:cs="Arial"/>
                <w:color w:val="000000" w:themeColor="text1"/>
                <w:sz w:val="18"/>
              </w:rPr>
              <w:t>NA.</w:t>
            </w:r>
          </w:p>
        </w:tc>
      </w:tr>
      <w:tr w:rsidR="00A04A1A" w:rsidRPr="003F473D" w14:paraId="6378DEFA" w14:textId="77777777" w:rsidTr="00251FB0">
        <w:trPr>
          <w:trHeight w:val="143"/>
        </w:trPr>
        <w:tc>
          <w:tcPr>
            <w:tcW w:w="1885" w:type="dxa"/>
            <w:noWrap/>
          </w:tcPr>
          <w:p w14:paraId="6F8A86FC" w14:textId="3D1A230C" w:rsidR="00A04A1A" w:rsidRPr="00246A19" w:rsidRDefault="00A04A1A" w:rsidP="00A04A1A">
            <w:pPr>
              <w:overflowPunct/>
              <w:autoSpaceDE/>
              <w:autoSpaceDN/>
              <w:adjustRightInd/>
              <w:textAlignment w:val="auto"/>
              <w:rPr>
                <w:rFonts w:cs="Arial"/>
                <w:color w:val="000000" w:themeColor="text1"/>
                <w:sz w:val="18"/>
              </w:rPr>
            </w:pPr>
            <w:proofErr w:type="spellStart"/>
            <w:r>
              <w:rPr>
                <w:rFonts w:cs="Arial"/>
                <w:color w:val="000000" w:themeColor="text1"/>
                <w:sz w:val="18"/>
              </w:rPr>
              <w:t>Vehicle_Monitor_Switch_Rsp</w:t>
            </w:r>
            <w:proofErr w:type="spellEnd"/>
          </w:p>
        </w:tc>
        <w:tc>
          <w:tcPr>
            <w:tcW w:w="2070" w:type="dxa"/>
          </w:tcPr>
          <w:p w14:paraId="30695354" w14:textId="6AC6C542" w:rsidR="00A04A1A" w:rsidRPr="00246A19" w:rsidRDefault="00A04A1A" w:rsidP="00A04A1A">
            <w:pPr>
              <w:rPr>
                <w:rFonts w:cs="Arial"/>
                <w:color w:val="000000" w:themeColor="text1"/>
                <w:sz w:val="18"/>
              </w:rPr>
            </w:pPr>
            <w:r w:rsidRPr="00C453D3">
              <w:rPr>
                <w:rFonts w:cs="Arial"/>
                <w:color w:val="000000" w:themeColor="text1"/>
                <w:sz w:val="18"/>
              </w:rPr>
              <w:t>Vehicle Monitor Switch Response</w:t>
            </w:r>
          </w:p>
        </w:tc>
        <w:tc>
          <w:tcPr>
            <w:tcW w:w="3510" w:type="dxa"/>
          </w:tcPr>
          <w:p w14:paraId="4BE76818" w14:textId="310418BA" w:rsidR="00A04A1A" w:rsidRDefault="00A04A1A" w:rsidP="00A04A1A">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Pr="00C40540">
              <w:rPr>
                <w:rFonts w:cs="Arial"/>
                <w:color w:val="000000" w:themeColor="text1"/>
                <w:sz w:val="18"/>
              </w:rPr>
              <w:t>IDCM_</w:t>
            </w:r>
            <w:r w:rsidR="00D321B8" w:rsidRPr="00C453D3">
              <w:rPr>
                <w:rFonts w:cs="Arial"/>
                <w:color w:val="000000" w:themeColor="text1"/>
                <w:sz w:val="18"/>
              </w:rPr>
              <w:t>VehicleMonitorSwitch</w:t>
            </w:r>
            <w:r w:rsidRPr="00C40540">
              <w:rPr>
                <w:rFonts w:cs="Arial"/>
                <w:color w:val="000000" w:themeColor="text1"/>
                <w:sz w:val="18"/>
              </w:rPr>
              <w:t>_Enum</w:t>
            </w:r>
            <w:proofErr w:type="spellEnd"/>
            <w:r w:rsidRPr="00C40540">
              <w:rPr>
                <w:szCs w:val="22"/>
              </w:rPr>
              <w:t xml:space="preserve"> </w:t>
            </w:r>
            <w:r w:rsidRPr="00C40540">
              <w:rPr>
                <w:rFonts w:cs="Arial"/>
                <w:color w:val="000000" w:themeColor="text1"/>
                <w:sz w:val="18"/>
              </w:rPr>
              <w:t>[Type:0x04] [Subtype:0x0</w:t>
            </w:r>
            <w:r w:rsidR="00513651">
              <w:rPr>
                <w:rFonts w:cs="Arial"/>
                <w:color w:val="000000" w:themeColor="text1"/>
                <w:sz w:val="18"/>
              </w:rPr>
              <w:t>2</w:t>
            </w:r>
            <w:r w:rsidRPr="00C40540">
              <w:rPr>
                <w:rFonts w:cs="Arial"/>
                <w:color w:val="000000" w:themeColor="text1"/>
                <w:sz w:val="18"/>
              </w:rPr>
              <w:t>]</w:t>
            </w:r>
          </w:p>
          <w:p w14:paraId="6C308CE2" w14:textId="49E59461" w:rsidR="00D321B8" w:rsidRPr="00D20BE7" w:rsidRDefault="00D321B8" w:rsidP="00A04A1A">
            <w:pPr>
              <w:rPr>
                <w:sz w:val="18"/>
              </w:rPr>
            </w:pPr>
            <w:r w:rsidRPr="00C40540">
              <w:rPr>
                <w:rFonts w:cs="Arial"/>
                <w:b/>
                <w:bCs/>
                <w:color w:val="000000" w:themeColor="text1"/>
                <w:sz w:val="18"/>
              </w:rPr>
              <w:t>Data ID</w:t>
            </w:r>
            <w:r w:rsidRPr="00C40540">
              <w:rPr>
                <w:rFonts w:cs="Arial"/>
                <w:color w:val="000000" w:themeColor="text1"/>
                <w:sz w:val="18"/>
              </w:rPr>
              <w:t>: #1</w:t>
            </w:r>
          </w:p>
        </w:tc>
        <w:tc>
          <w:tcPr>
            <w:tcW w:w="1350" w:type="dxa"/>
          </w:tcPr>
          <w:p w14:paraId="1D99ABEC" w14:textId="340506E6" w:rsidR="00A04A1A" w:rsidRPr="00D20BE7" w:rsidRDefault="00A04A1A" w:rsidP="00A04A1A">
            <w:pPr>
              <w:rPr>
                <w:sz w:val="18"/>
              </w:rPr>
            </w:pPr>
            <w:r w:rsidRPr="003513AE">
              <w:rPr>
                <w:rFonts w:cs="Arial"/>
                <w:color w:val="000000" w:themeColor="text1"/>
                <w:sz w:val="18"/>
              </w:rPr>
              <w:t>NA.</w:t>
            </w:r>
          </w:p>
        </w:tc>
        <w:tc>
          <w:tcPr>
            <w:tcW w:w="1386" w:type="dxa"/>
          </w:tcPr>
          <w:p w14:paraId="2B652CEA" w14:textId="3FE6658B" w:rsidR="00A04A1A" w:rsidRPr="008D2226" w:rsidRDefault="00A04A1A" w:rsidP="00A04A1A">
            <w:pPr>
              <w:rPr>
                <w:sz w:val="18"/>
              </w:rPr>
            </w:pPr>
            <w:r w:rsidRPr="003513AE">
              <w:rPr>
                <w:rFonts w:cs="Arial"/>
                <w:color w:val="000000" w:themeColor="text1"/>
                <w:sz w:val="18"/>
              </w:rPr>
              <w:t>NA.</w:t>
            </w:r>
          </w:p>
        </w:tc>
      </w:tr>
      <w:tr w:rsidR="00A04A1A" w:rsidRPr="003F473D" w14:paraId="6BE39208" w14:textId="77777777" w:rsidTr="00251FB0">
        <w:trPr>
          <w:trHeight w:val="143"/>
        </w:trPr>
        <w:tc>
          <w:tcPr>
            <w:tcW w:w="1885" w:type="dxa"/>
            <w:noWrap/>
          </w:tcPr>
          <w:p w14:paraId="59CFBF66" w14:textId="2A48451F" w:rsidR="00A04A1A" w:rsidRPr="00246A19" w:rsidRDefault="00A04A1A" w:rsidP="00A04A1A">
            <w:pPr>
              <w:overflowPunct/>
              <w:autoSpaceDE/>
              <w:autoSpaceDN/>
              <w:adjustRightInd/>
              <w:textAlignment w:val="auto"/>
              <w:rPr>
                <w:rFonts w:cs="Arial"/>
                <w:color w:val="000000" w:themeColor="text1"/>
                <w:sz w:val="18"/>
              </w:rPr>
            </w:pPr>
            <w:proofErr w:type="spellStart"/>
            <w:r>
              <w:rPr>
                <w:rFonts w:cs="Arial"/>
                <w:color w:val="000000" w:themeColor="text1"/>
                <w:sz w:val="18"/>
              </w:rPr>
              <w:t>Emergency_Video_Duration_Rsp</w:t>
            </w:r>
            <w:proofErr w:type="spellEnd"/>
          </w:p>
        </w:tc>
        <w:tc>
          <w:tcPr>
            <w:tcW w:w="2070" w:type="dxa"/>
          </w:tcPr>
          <w:p w14:paraId="11EE9BB3" w14:textId="6F5401F9" w:rsidR="00A04A1A" w:rsidRPr="00246A19" w:rsidRDefault="00A04A1A" w:rsidP="00A04A1A">
            <w:pPr>
              <w:rPr>
                <w:rFonts w:cs="Arial"/>
                <w:color w:val="000000" w:themeColor="text1"/>
                <w:sz w:val="18"/>
              </w:rPr>
            </w:pPr>
            <w:r w:rsidRPr="00C453D3">
              <w:rPr>
                <w:rFonts w:cs="Arial"/>
                <w:color w:val="000000" w:themeColor="text1"/>
                <w:sz w:val="18"/>
              </w:rPr>
              <w:t>Emergency Video Duration</w:t>
            </w:r>
            <w:r w:rsidR="00CA09B9">
              <w:rPr>
                <w:rFonts w:cs="Arial"/>
                <w:color w:val="000000" w:themeColor="text1"/>
                <w:sz w:val="18"/>
              </w:rPr>
              <w:t xml:space="preserve"> </w:t>
            </w:r>
            <w:r w:rsidR="00CA09B9" w:rsidRPr="00CA09B9">
              <w:rPr>
                <w:rFonts w:cs="Arial"/>
                <w:color w:val="000000" w:themeColor="text1"/>
                <w:sz w:val="18"/>
              </w:rPr>
              <w:t>Response</w:t>
            </w:r>
          </w:p>
        </w:tc>
        <w:tc>
          <w:tcPr>
            <w:tcW w:w="3510" w:type="dxa"/>
          </w:tcPr>
          <w:p w14:paraId="3A1B053C" w14:textId="6B94FA1C" w:rsidR="00D321B8" w:rsidRDefault="00D321B8" w:rsidP="00D321B8">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Pr="00C40540">
              <w:rPr>
                <w:rFonts w:cs="Arial"/>
                <w:color w:val="000000" w:themeColor="text1"/>
                <w:sz w:val="18"/>
              </w:rPr>
              <w:t>IDCM_</w:t>
            </w:r>
            <w:r w:rsidR="001F2F6F" w:rsidRPr="00C453D3">
              <w:rPr>
                <w:rFonts w:cs="Arial"/>
                <w:color w:val="000000" w:themeColor="text1"/>
                <w:sz w:val="18"/>
              </w:rPr>
              <w:t>SetEmergencyDuration</w:t>
            </w:r>
            <w:r w:rsidRPr="00C40540">
              <w:rPr>
                <w:rFonts w:cs="Arial"/>
                <w:color w:val="000000" w:themeColor="text1"/>
                <w:sz w:val="18"/>
              </w:rPr>
              <w:t>_Enum</w:t>
            </w:r>
            <w:proofErr w:type="spellEnd"/>
            <w:r w:rsidRPr="00C40540">
              <w:rPr>
                <w:szCs w:val="22"/>
              </w:rPr>
              <w:t xml:space="preserve"> </w:t>
            </w:r>
            <w:r w:rsidRPr="00C40540">
              <w:rPr>
                <w:rFonts w:cs="Arial"/>
                <w:color w:val="000000" w:themeColor="text1"/>
                <w:sz w:val="18"/>
              </w:rPr>
              <w:t>[Type:0x04] [Subtype:0x0</w:t>
            </w:r>
            <w:r w:rsidR="00513651">
              <w:rPr>
                <w:rFonts w:cs="Arial"/>
                <w:color w:val="000000" w:themeColor="text1"/>
                <w:sz w:val="18"/>
              </w:rPr>
              <w:t>3</w:t>
            </w:r>
            <w:r w:rsidRPr="00C40540">
              <w:rPr>
                <w:rFonts w:cs="Arial"/>
                <w:color w:val="000000" w:themeColor="text1"/>
                <w:sz w:val="18"/>
              </w:rPr>
              <w:t>]</w:t>
            </w:r>
          </w:p>
          <w:p w14:paraId="09D7EE3C" w14:textId="39A499A7" w:rsidR="00A04A1A" w:rsidRPr="00D20BE7" w:rsidRDefault="00D321B8" w:rsidP="00D321B8">
            <w:pPr>
              <w:rPr>
                <w:sz w:val="18"/>
              </w:rPr>
            </w:pPr>
            <w:r w:rsidRPr="00C40540">
              <w:rPr>
                <w:rFonts w:cs="Arial"/>
                <w:b/>
                <w:bCs/>
                <w:color w:val="000000" w:themeColor="text1"/>
                <w:sz w:val="18"/>
              </w:rPr>
              <w:t>Data ID</w:t>
            </w:r>
            <w:r w:rsidRPr="00C40540">
              <w:rPr>
                <w:rFonts w:cs="Arial"/>
                <w:color w:val="000000" w:themeColor="text1"/>
                <w:sz w:val="18"/>
              </w:rPr>
              <w:t>: #1</w:t>
            </w:r>
          </w:p>
        </w:tc>
        <w:tc>
          <w:tcPr>
            <w:tcW w:w="1350" w:type="dxa"/>
          </w:tcPr>
          <w:p w14:paraId="3BDB1CDC" w14:textId="04D263FC" w:rsidR="00A04A1A" w:rsidRPr="00D20BE7" w:rsidRDefault="00A04A1A" w:rsidP="00A04A1A">
            <w:pPr>
              <w:rPr>
                <w:sz w:val="18"/>
              </w:rPr>
            </w:pPr>
            <w:r w:rsidRPr="003513AE">
              <w:rPr>
                <w:rFonts w:cs="Arial"/>
                <w:color w:val="000000" w:themeColor="text1"/>
                <w:sz w:val="18"/>
              </w:rPr>
              <w:t>NA.</w:t>
            </w:r>
          </w:p>
        </w:tc>
        <w:tc>
          <w:tcPr>
            <w:tcW w:w="1386" w:type="dxa"/>
          </w:tcPr>
          <w:p w14:paraId="5FEEEC14" w14:textId="16526FE6" w:rsidR="00A04A1A" w:rsidRPr="008D2226" w:rsidRDefault="00A04A1A" w:rsidP="00A04A1A">
            <w:pPr>
              <w:rPr>
                <w:sz w:val="18"/>
              </w:rPr>
            </w:pPr>
            <w:r w:rsidRPr="003513AE">
              <w:rPr>
                <w:rFonts w:cs="Arial"/>
                <w:color w:val="000000" w:themeColor="text1"/>
                <w:sz w:val="18"/>
              </w:rPr>
              <w:t>NA.</w:t>
            </w:r>
          </w:p>
        </w:tc>
      </w:tr>
      <w:tr w:rsidR="00A04A1A" w:rsidRPr="003F473D" w14:paraId="7BE7EEF5" w14:textId="77777777" w:rsidTr="00251FB0">
        <w:trPr>
          <w:trHeight w:val="143"/>
        </w:trPr>
        <w:tc>
          <w:tcPr>
            <w:tcW w:w="1885" w:type="dxa"/>
            <w:noWrap/>
          </w:tcPr>
          <w:p w14:paraId="698798EB" w14:textId="7F73384F" w:rsidR="00A04A1A" w:rsidRPr="00246A19" w:rsidRDefault="00A04A1A" w:rsidP="00A04A1A">
            <w:pPr>
              <w:overflowPunct/>
              <w:autoSpaceDE/>
              <w:autoSpaceDN/>
              <w:adjustRightInd/>
              <w:textAlignment w:val="auto"/>
              <w:rPr>
                <w:rFonts w:cs="Arial"/>
                <w:color w:val="000000" w:themeColor="text1"/>
                <w:sz w:val="18"/>
              </w:rPr>
            </w:pPr>
            <w:proofErr w:type="spellStart"/>
            <w:r>
              <w:rPr>
                <w:rFonts w:cs="Arial"/>
                <w:color w:val="000000" w:themeColor="text1"/>
                <w:sz w:val="18"/>
              </w:rPr>
              <w:t>Gsensor_Sensitive_Rsp</w:t>
            </w:r>
            <w:proofErr w:type="spellEnd"/>
          </w:p>
        </w:tc>
        <w:tc>
          <w:tcPr>
            <w:tcW w:w="2070" w:type="dxa"/>
          </w:tcPr>
          <w:p w14:paraId="12024EC2" w14:textId="6B5C9FB1" w:rsidR="00A04A1A" w:rsidRPr="00246A19" w:rsidRDefault="00A04A1A" w:rsidP="00A04A1A">
            <w:pPr>
              <w:rPr>
                <w:rFonts w:cs="Arial"/>
                <w:color w:val="000000" w:themeColor="text1"/>
                <w:sz w:val="18"/>
              </w:rPr>
            </w:pPr>
            <w:r w:rsidRPr="00C453D3">
              <w:rPr>
                <w:rFonts w:cs="Arial"/>
                <w:color w:val="000000" w:themeColor="text1"/>
                <w:sz w:val="18"/>
              </w:rPr>
              <w:t>Collision Detection Sensitive Level</w:t>
            </w:r>
          </w:p>
        </w:tc>
        <w:tc>
          <w:tcPr>
            <w:tcW w:w="3510" w:type="dxa"/>
          </w:tcPr>
          <w:p w14:paraId="023791BA" w14:textId="7839A9A7" w:rsidR="00D321B8" w:rsidRDefault="00D321B8" w:rsidP="00D321B8">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Pr="00C40540">
              <w:rPr>
                <w:rFonts w:cs="Arial"/>
                <w:color w:val="000000" w:themeColor="text1"/>
                <w:sz w:val="18"/>
              </w:rPr>
              <w:t>IDCM_</w:t>
            </w:r>
            <w:r w:rsidR="00257647" w:rsidRPr="00C453D3">
              <w:rPr>
                <w:rFonts w:cs="Arial"/>
                <w:color w:val="000000" w:themeColor="text1"/>
                <w:sz w:val="18"/>
              </w:rPr>
              <w:t>SetCollideSensitive</w:t>
            </w:r>
            <w:r w:rsidRPr="00C40540">
              <w:rPr>
                <w:rFonts w:cs="Arial"/>
                <w:color w:val="000000" w:themeColor="text1"/>
                <w:sz w:val="18"/>
              </w:rPr>
              <w:t>_Enum</w:t>
            </w:r>
            <w:proofErr w:type="spellEnd"/>
            <w:r w:rsidRPr="00C40540">
              <w:rPr>
                <w:szCs w:val="22"/>
              </w:rPr>
              <w:t xml:space="preserve"> </w:t>
            </w:r>
            <w:r w:rsidRPr="00C40540">
              <w:rPr>
                <w:rFonts w:cs="Arial"/>
                <w:color w:val="000000" w:themeColor="text1"/>
                <w:sz w:val="18"/>
              </w:rPr>
              <w:t>[Type:0x04] [Subtype:0x0</w:t>
            </w:r>
            <w:r w:rsidR="00513651">
              <w:rPr>
                <w:rFonts w:cs="Arial"/>
                <w:color w:val="000000" w:themeColor="text1"/>
                <w:sz w:val="18"/>
              </w:rPr>
              <w:t>4</w:t>
            </w:r>
            <w:r w:rsidRPr="00C40540">
              <w:rPr>
                <w:rFonts w:cs="Arial"/>
                <w:color w:val="000000" w:themeColor="text1"/>
                <w:sz w:val="18"/>
              </w:rPr>
              <w:t>]</w:t>
            </w:r>
          </w:p>
          <w:p w14:paraId="7D9424B7" w14:textId="28DE364F" w:rsidR="00A04A1A" w:rsidRPr="00D20BE7" w:rsidRDefault="00D321B8" w:rsidP="00D321B8">
            <w:pPr>
              <w:rPr>
                <w:sz w:val="18"/>
              </w:rPr>
            </w:pPr>
            <w:r w:rsidRPr="00C40540">
              <w:rPr>
                <w:rFonts w:cs="Arial"/>
                <w:b/>
                <w:bCs/>
                <w:color w:val="000000" w:themeColor="text1"/>
                <w:sz w:val="18"/>
              </w:rPr>
              <w:t>Data ID</w:t>
            </w:r>
            <w:r w:rsidRPr="00C40540">
              <w:rPr>
                <w:rFonts w:cs="Arial"/>
                <w:color w:val="000000" w:themeColor="text1"/>
                <w:sz w:val="18"/>
              </w:rPr>
              <w:t>: #1</w:t>
            </w:r>
          </w:p>
        </w:tc>
        <w:tc>
          <w:tcPr>
            <w:tcW w:w="1350" w:type="dxa"/>
          </w:tcPr>
          <w:p w14:paraId="3751822F" w14:textId="739B8A9E" w:rsidR="00A04A1A" w:rsidRPr="00D20BE7" w:rsidRDefault="00A04A1A" w:rsidP="00A04A1A">
            <w:pPr>
              <w:rPr>
                <w:sz w:val="18"/>
              </w:rPr>
            </w:pPr>
            <w:r w:rsidRPr="003513AE">
              <w:rPr>
                <w:rFonts w:cs="Arial"/>
                <w:color w:val="000000" w:themeColor="text1"/>
                <w:sz w:val="18"/>
              </w:rPr>
              <w:t>NA.</w:t>
            </w:r>
          </w:p>
        </w:tc>
        <w:tc>
          <w:tcPr>
            <w:tcW w:w="1386" w:type="dxa"/>
          </w:tcPr>
          <w:p w14:paraId="4CFC08BC" w14:textId="3121B4DA" w:rsidR="00A04A1A" w:rsidRPr="008D2226" w:rsidRDefault="00A04A1A" w:rsidP="00A04A1A">
            <w:pPr>
              <w:rPr>
                <w:sz w:val="18"/>
              </w:rPr>
            </w:pPr>
            <w:r w:rsidRPr="003513AE">
              <w:rPr>
                <w:rFonts w:cs="Arial"/>
                <w:color w:val="000000" w:themeColor="text1"/>
                <w:sz w:val="18"/>
              </w:rPr>
              <w:t>NA.</w:t>
            </w:r>
          </w:p>
        </w:tc>
      </w:tr>
      <w:tr w:rsidR="00E325A1" w:rsidRPr="003F473D" w14:paraId="628A318E" w14:textId="77777777" w:rsidTr="00251FB0">
        <w:trPr>
          <w:trHeight w:val="143"/>
        </w:trPr>
        <w:tc>
          <w:tcPr>
            <w:tcW w:w="1885" w:type="dxa"/>
            <w:noWrap/>
          </w:tcPr>
          <w:p w14:paraId="23A9E9D0" w14:textId="1AF6AEFA" w:rsidR="00E325A1" w:rsidRPr="00246A19" w:rsidRDefault="00776596" w:rsidP="00E325A1">
            <w:pPr>
              <w:overflowPunct/>
              <w:autoSpaceDE/>
              <w:autoSpaceDN/>
              <w:adjustRightInd/>
              <w:textAlignment w:val="auto"/>
              <w:rPr>
                <w:rFonts w:cs="Arial"/>
                <w:color w:val="000000" w:themeColor="text1"/>
                <w:sz w:val="18"/>
              </w:rPr>
            </w:pPr>
            <w:proofErr w:type="spellStart"/>
            <w:r>
              <w:rPr>
                <w:rFonts w:cs="Arial"/>
                <w:color w:val="000000" w:themeColor="text1"/>
                <w:sz w:val="18"/>
              </w:rPr>
              <w:lastRenderedPageBreak/>
              <w:t>Setting_Reset_</w:t>
            </w:r>
            <w:r w:rsidR="00E325A1">
              <w:rPr>
                <w:rFonts w:cs="Arial"/>
                <w:color w:val="000000" w:themeColor="text1"/>
                <w:sz w:val="18"/>
              </w:rPr>
              <w:t>Rsp</w:t>
            </w:r>
            <w:proofErr w:type="spellEnd"/>
          </w:p>
        </w:tc>
        <w:tc>
          <w:tcPr>
            <w:tcW w:w="2070" w:type="dxa"/>
          </w:tcPr>
          <w:p w14:paraId="487B8C81" w14:textId="7B19D885" w:rsidR="00E325A1" w:rsidRPr="00246A19" w:rsidRDefault="00E325A1" w:rsidP="00E325A1">
            <w:pPr>
              <w:rPr>
                <w:rFonts w:cs="Arial"/>
                <w:color w:val="000000" w:themeColor="text1"/>
                <w:sz w:val="18"/>
              </w:rPr>
            </w:pPr>
            <w:r w:rsidRPr="00246A19">
              <w:rPr>
                <w:rFonts w:cs="Arial"/>
                <w:color w:val="000000" w:themeColor="text1"/>
                <w:sz w:val="18"/>
              </w:rPr>
              <w:t>DVR Command Response</w:t>
            </w:r>
          </w:p>
        </w:tc>
        <w:tc>
          <w:tcPr>
            <w:tcW w:w="3510" w:type="dxa"/>
          </w:tcPr>
          <w:p w14:paraId="299461F3" w14:textId="77777777" w:rsidR="00E325A1" w:rsidRDefault="00E325A1" w:rsidP="00E325A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6CA16B1" w14:textId="3C7E7607" w:rsidR="00E325A1" w:rsidRPr="00D20BE7" w:rsidRDefault="00E325A1" w:rsidP="00E325A1">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51D5585F" w14:textId="5A82C0B6" w:rsidR="00E325A1" w:rsidRPr="00D20BE7" w:rsidRDefault="00E325A1" w:rsidP="00E325A1">
            <w:pPr>
              <w:rPr>
                <w:sz w:val="18"/>
              </w:rPr>
            </w:pPr>
            <w:r w:rsidRPr="003513AE">
              <w:rPr>
                <w:rFonts w:cs="Arial"/>
                <w:color w:val="000000" w:themeColor="text1"/>
                <w:sz w:val="18"/>
              </w:rPr>
              <w:t>NA.</w:t>
            </w:r>
          </w:p>
        </w:tc>
        <w:tc>
          <w:tcPr>
            <w:tcW w:w="1386" w:type="dxa"/>
          </w:tcPr>
          <w:p w14:paraId="00AC06B6" w14:textId="6527DB9C" w:rsidR="00E325A1" w:rsidRPr="008D2226" w:rsidRDefault="00E325A1" w:rsidP="00E325A1">
            <w:pPr>
              <w:rPr>
                <w:sz w:val="18"/>
              </w:rPr>
            </w:pPr>
            <w:r w:rsidRPr="003513AE">
              <w:rPr>
                <w:rFonts w:cs="Arial"/>
                <w:color w:val="000000" w:themeColor="text1"/>
                <w:sz w:val="18"/>
              </w:rPr>
              <w:t>NA.</w:t>
            </w:r>
          </w:p>
        </w:tc>
      </w:tr>
      <w:tr w:rsidR="00E325A1" w:rsidRPr="003F473D" w14:paraId="60E68635" w14:textId="77777777" w:rsidTr="00251FB0">
        <w:trPr>
          <w:trHeight w:val="143"/>
        </w:trPr>
        <w:tc>
          <w:tcPr>
            <w:tcW w:w="1885" w:type="dxa"/>
            <w:noWrap/>
          </w:tcPr>
          <w:p w14:paraId="27162E3E" w14:textId="0E808971" w:rsidR="00E325A1" w:rsidRPr="00246A19" w:rsidRDefault="00776596" w:rsidP="00E325A1">
            <w:pPr>
              <w:overflowPunct/>
              <w:autoSpaceDE/>
              <w:autoSpaceDN/>
              <w:adjustRightInd/>
              <w:textAlignment w:val="auto"/>
              <w:rPr>
                <w:rFonts w:cs="Arial"/>
                <w:color w:val="000000" w:themeColor="text1"/>
                <w:sz w:val="18"/>
              </w:rPr>
            </w:pPr>
            <w:proofErr w:type="spellStart"/>
            <w:r>
              <w:rPr>
                <w:rFonts w:cs="Arial"/>
                <w:color w:val="000000" w:themeColor="text1"/>
                <w:sz w:val="18"/>
              </w:rPr>
              <w:t>Setting_Reset_</w:t>
            </w:r>
            <w:r w:rsidR="00E325A1">
              <w:rPr>
                <w:rFonts w:cs="Arial"/>
                <w:color w:val="000000" w:themeColor="text1"/>
                <w:sz w:val="18"/>
              </w:rPr>
              <w:t>Rst</w:t>
            </w:r>
            <w:proofErr w:type="spellEnd"/>
          </w:p>
        </w:tc>
        <w:tc>
          <w:tcPr>
            <w:tcW w:w="2070" w:type="dxa"/>
          </w:tcPr>
          <w:p w14:paraId="18F8BD8E" w14:textId="17524795" w:rsidR="00E325A1" w:rsidRPr="00246A19" w:rsidRDefault="00E325A1" w:rsidP="00E325A1">
            <w:pPr>
              <w:rPr>
                <w:rFonts w:cs="Arial"/>
                <w:color w:val="000000" w:themeColor="text1"/>
                <w:sz w:val="18"/>
              </w:rPr>
            </w:pPr>
            <w:r w:rsidRPr="00246A19">
              <w:rPr>
                <w:rFonts w:cs="Arial"/>
                <w:color w:val="000000" w:themeColor="text1"/>
                <w:sz w:val="18"/>
              </w:rPr>
              <w:t>DVR Command Result</w:t>
            </w:r>
          </w:p>
        </w:tc>
        <w:tc>
          <w:tcPr>
            <w:tcW w:w="3510" w:type="dxa"/>
          </w:tcPr>
          <w:p w14:paraId="4A90D7A0" w14:textId="77777777" w:rsidR="00E325A1" w:rsidRDefault="00E325A1" w:rsidP="00E325A1">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IDCM_CommandRsp_Enum</w:t>
            </w:r>
            <w:proofErr w:type="spellEnd"/>
            <w:r w:rsidRPr="00B32106">
              <w:rPr>
                <w:rFonts w:cs="Arial"/>
                <w:color w:val="000000" w:themeColor="text1"/>
                <w:sz w:val="18"/>
              </w:rPr>
              <w:t xml:space="preserve"> [Type:0x</w:t>
            </w:r>
            <w:r>
              <w:rPr>
                <w:rFonts w:cs="Arial"/>
                <w:color w:val="000000" w:themeColor="text1"/>
                <w:sz w:val="18"/>
              </w:rPr>
              <w:t>02</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98CB52F" w14:textId="31ACED51" w:rsidR="00E325A1" w:rsidRPr="00D20BE7" w:rsidRDefault="00E325A1" w:rsidP="00E325A1">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460F9DEF" w14:textId="52190E3F" w:rsidR="00E325A1" w:rsidRPr="00D20BE7" w:rsidRDefault="00E325A1" w:rsidP="00E325A1">
            <w:pPr>
              <w:rPr>
                <w:sz w:val="18"/>
              </w:rPr>
            </w:pPr>
            <w:r w:rsidRPr="003513AE">
              <w:rPr>
                <w:rFonts w:cs="Arial"/>
                <w:color w:val="000000" w:themeColor="text1"/>
                <w:sz w:val="18"/>
              </w:rPr>
              <w:t>NA.</w:t>
            </w:r>
          </w:p>
        </w:tc>
        <w:tc>
          <w:tcPr>
            <w:tcW w:w="1386" w:type="dxa"/>
          </w:tcPr>
          <w:p w14:paraId="602AB174" w14:textId="26446E37" w:rsidR="00E325A1" w:rsidRPr="008D2226" w:rsidRDefault="00E325A1" w:rsidP="00E325A1">
            <w:pPr>
              <w:rPr>
                <w:sz w:val="18"/>
              </w:rPr>
            </w:pPr>
            <w:r w:rsidRPr="003513AE">
              <w:rPr>
                <w:rFonts w:cs="Arial"/>
                <w:color w:val="000000" w:themeColor="text1"/>
                <w:sz w:val="18"/>
              </w:rPr>
              <w:t>NA.</w:t>
            </w:r>
          </w:p>
        </w:tc>
      </w:tr>
      <w:tr w:rsidR="00F92105" w:rsidRPr="003F473D" w14:paraId="0BD8EA45" w14:textId="77777777" w:rsidTr="00251FB0">
        <w:trPr>
          <w:trHeight w:val="143"/>
        </w:trPr>
        <w:tc>
          <w:tcPr>
            <w:tcW w:w="1885" w:type="dxa"/>
            <w:noWrap/>
          </w:tcPr>
          <w:p w14:paraId="114002D7" w14:textId="5DE3895A" w:rsidR="00F92105" w:rsidRDefault="00F92105" w:rsidP="00F92105">
            <w:pPr>
              <w:overflowPunct/>
              <w:autoSpaceDE/>
              <w:autoSpaceDN/>
              <w:adjustRightInd/>
              <w:textAlignment w:val="auto"/>
              <w:rPr>
                <w:rFonts w:cs="Arial"/>
                <w:color w:val="000000" w:themeColor="text1"/>
                <w:sz w:val="18"/>
              </w:rPr>
            </w:pPr>
            <w:proofErr w:type="spellStart"/>
            <w:r>
              <w:rPr>
                <w:rFonts w:cs="Arial"/>
                <w:color w:val="000000" w:themeColor="text1"/>
                <w:sz w:val="18"/>
                <w:lang w:eastAsia="zh-CN"/>
              </w:rPr>
              <w:t>V</w:t>
            </w:r>
            <w:r>
              <w:rPr>
                <w:rFonts w:cs="Arial" w:hint="eastAsia"/>
                <w:color w:val="000000" w:themeColor="text1"/>
                <w:sz w:val="18"/>
                <w:lang w:eastAsia="zh-CN"/>
              </w:rPr>
              <w:t>id</w:t>
            </w:r>
            <w:r>
              <w:rPr>
                <w:rFonts w:cs="Arial"/>
                <w:color w:val="000000" w:themeColor="text1"/>
                <w:sz w:val="18"/>
                <w:lang w:eastAsia="zh-CN"/>
              </w:rPr>
              <w:t>eo_Record_Status</w:t>
            </w:r>
            <w:proofErr w:type="spellEnd"/>
          </w:p>
        </w:tc>
        <w:tc>
          <w:tcPr>
            <w:tcW w:w="2070" w:type="dxa"/>
          </w:tcPr>
          <w:p w14:paraId="5FB99EB0" w14:textId="46DAAD19" w:rsidR="00F92105" w:rsidRPr="00246A19" w:rsidRDefault="00F92105" w:rsidP="00F92105">
            <w:pPr>
              <w:rPr>
                <w:rFonts w:cs="Arial"/>
                <w:color w:val="000000" w:themeColor="text1"/>
                <w:sz w:val="18"/>
              </w:rPr>
            </w:pPr>
            <w:r w:rsidRPr="00102E78">
              <w:rPr>
                <w:rFonts w:cs="Arial"/>
                <w:color w:val="000000" w:themeColor="text1"/>
                <w:sz w:val="18"/>
                <w:lang w:eastAsia="zh-CN"/>
              </w:rPr>
              <w:t>Video Record Status</w:t>
            </w:r>
          </w:p>
        </w:tc>
        <w:tc>
          <w:tcPr>
            <w:tcW w:w="3510" w:type="dxa"/>
          </w:tcPr>
          <w:p w14:paraId="0C6345B9" w14:textId="77777777" w:rsidR="00F92105" w:rsidRDefault="00F92105" w:rsidP="00F92105">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w:t>
            </w:r>
            <w:r>
              <w:rPr>
                <w:rFonts w:cs="Arial"/>
                <w:sz w:val="18"/>
                <w:szCs w:val="22"/>
              </w:rPr>
              <w:t>Int</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6F09A2B2" w14:textId="5776730B" w:rsidR="00F92105" w:rsidRPr="00AB54E4" w:rsidRDefault="00F92105" w:rsidP="00F92105">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5FB381EB" w14:textId="0229B1CE" w:rsidR="00F92105" w:rsidRPr="003513AE" w:rsidRDefault="00F92105" w:rsidP="00F92105">
            <w:pPr>
              <w:rPr>
                <w:rFonts w:cs="Arial"/>
                <w:color w:val="000000" w:themeColor="text1"/>
                <w:sz w:val="18"/>
              </w:rPr>
            </w:pPr>
            <w:r w:rsidRPr="003513AE">
              <w:rPr>
                <w:rFonts w:cs="Arial"/>
                <w:color w:val="000000" w:themeColor="text1"/>
                <w:sz w:val="18"/>
              </w:rPr>
              <w:t>NA.</w:t>
            </w:r>
          </w:p>
        </w:tc>
        <w:tc>
          <w:tcPr>
            <w:tcW w:w="1386" w:type="dxa"/>
          </w:tcPr>
          <w:p w14:paraId="048C0CEF" w14:textId="7CCDBD0B" w:rsidR="00F92105" w:rsidRPr="003513AE" w:rsidRDefault="00F92105" w:rsidP="00F92105">
            <w:pPr>
              <w:rPr>
                <w:rFonts w:cs="Arial"/>
                <w:color w:val="000000" w:themeColor="text1"/>
                <w:sz w:val="18"/>
              </w:rPr>
            </w:pPr>
            <w:r w:rsidRPr="003513AE">
              <w:rPr>
                <w:rFonts w:cs="Arial"/>
                <w:color w:val="000000" w:themeColor="text1"/>
                <w:sz w:val="18"/>
              </w:rPr>
              <w:t>NA.</w:t>
            </w:r>
          </w:p>
        </w:tc>
      </w:tr>
      <w:tr w:rsidR="00061C08" w:rsidRPr="003F473D" w14:paraId="5457261B" w14:textId="77777777" w:rsidTr="00251FB0">
        <w:trPr>
          <w:trHeight w:val="143"/>
        </w:trPr>
        <w:tc>
          <w:tcPr>
            <w:tcW w:w="1885" w:type="dxa"/>
            <w:noWrap/>
          </w:tcPr>
          <w:p w14:paraId="1C0D4A1F" w14:textId="77777777" w:rsidR="00061C08" w:rsidRPr="00246A19" w:rsidRDefault="00061C08" w:rsidP="00061C08">
            <w:pPr>
              <w:overflowPunct/>
              <w:autoSpaceDE/>
              <w:autoSpaceDN/>
              <w:adjustRightInd/>
              <w:textAlignment w:val="auto"/>
              <w:rPr>
                <w:rFonts w:cs="Arial"/>
                <w:color w:val="000000" w:themeColor="text1"/>
                <w:sz w:val="18"/>
              </w:rPr>
            </w:pPr>
          </w:p>
        </w:tc>
        <w:tc>
          <w:tcPr>
            <w:tcW w:w="2070" w:type="dxa"/>
          </w:tcPr>
          <w:p w14:paraId="44E148F9" w14:textId="77777777" w:rsidR="00061C08" w:rsidRPr="00246A19" w:rsidRDefault="00061C08" w:rsidP="00061C08">
            <w:pPr>
              <w:rPr>
                <w:rFonts w:cs="Arial"/>
                <w:color w:val="000000" w:themeColor="text1"/>
                <w:sz w:val="18"/>
              </w:rPr>
            </w:pPr>
          </w:p>
        </w:tc>
        <w:tc>
          <w:tcPr>
            <w:tcW w:w="3510" w:type="dxa"/>
          </w:tcPr>
          <w:p w14:paraId="11B95DC3" w14:textId="77777777" w:rsidR="00061C08" w:rsidRPr="00D20BE7" w:rsidRDefault="00061C08" w:rsidP="00061C08">
            <w:pPr>
              <w:rPr>
                <w:sz w:val="18"/>
              </w:rPr>
            </w:pPr>
          </w:p>
        </w:tc>
        <w:tc>
          <w:tcPr>
            <w:tcW w:w="1350" w:type="dxa"/>
          </w:tcPr>
          <w:p w14:paraId="0F4ECB7F" w14:textId="77777777" w:rsidR="00061C08" w:rsidRPr="00D20BE7" w:rsidRDefault="00061C08" w:rsidP="00061C08">
            <w:pPr>
              <w:rPr>
                <w:sz w:val="18"/>
              </w:rPr>
            </w:pPr>
          </w:p>
        </w:tc>
        <w:tc>
          <w:tcPr>
            <w:tcW w:w="1386" w:type="dxa"/>
          </w:tcPr>
          <w:p w14:paraId="5CE18FD1" w14:textId="77777777" w:rsidR="00061C08" w:rsidRPr="008D2226" w:rsidRDefault="00061C08" w:rsidP="00061C08">
            <w:pPr>
              <w:rPr>
                <w:sz w:val="18"/>
              </w:rPr>
            </w:pPr>
          </w:p>
        </w:tc>
      </w:tr>
    </w:tbl>
    <w:p w14:paraId="1162ADE0" w14:textId="388486A7" w:rsidR="00A732C2" w:rsidRPr="00702453" w:rsidRDefault="00A732C2" w:rsidP="00A732C2">
      <w:pPr>
        <w:pStyle w:val="Caption"/>
      </w:pPr>
      <w:bookmarkStart w:id="304" w:name="_Toc115792410"/>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24</w:t>
      </w:r>
      <w:r>
        <w:rPr>
          <w:noProof/>
        </w:rPr>
        <w:fldChar w:fldCharType="end"/>
      </w:r>
      <w:r w:rsidRPr="00702453">
        <w:t xml:space="preserve">: </w:t>
      </w:r>
      <w:r>
        <w:t xml:space="preserve">Output Signal mappings of Function </w:t>
      </w:r>
      <w:r w:rsidR="000A7D1D">
        <w:rPr>
          <w:lang w:val="en-GB"/>
        </w:rPr>
        <w:t>DVR Parameter Setting</w:t>
      </w:r>
      <w:bookmarkEnd w:id="304"/>
    </w:p>
    <w:p w14:paraId="11B51AC8" w14:textId="77777777" w:rsidR="00A732C2" w:rsidRPr="00612064" w:rsidRDefault="00A732C2" w:rsidP="00A732C2">
      <w:pPr>
        <w:spacing w:before="20"/>
        <w:rPr>
          <w:vanish/>
        </w:rPr>
      </w:pPr>
    </w:p>
    <w:p w14:paraId="6BD12B2B" w14:textId="77777777" w:rsidR="00A732C2" w:rsidRDefault="00A732C2" w:rsidP="00A732C2">
      <w:pPr>
        <w:pStyle w:val="Heading6"/>
      </w:pPr>
      <w:bookmarkStart w:id="305" w:name="_Toc122965546"/>
      <w:r>
        <w:t>Parameters</w:t>
      </w:r>
      <w:bookmarkEnd w:id="305"/>
    </w:p>
    <w:p w14:paraId="5271F985" w14:textId="77777777" w:rsidR="00A732C2" w:rsidRPr="0069522E" w:rsidRDefault="00A732C2" w:rsidP="00A732C2">
      <w:r>
        <w:t>NA.</w:t>
      </w:r>
    </w:p>
    <w:p w14:paraId="797E488B" w14:textId="77777777" w:rsidR="00A732C2" w:rsidRDefault="00A732C2" w:rsidP="00A732C2">
      <w:pPr>
        <w:pStyle w:val="Heading6"/>
      </w:pPr>
      <w:bookmarkStart w:id="306" w:name="_Toc122965547"/>
      <w:r>
        <w:t>Interface</w:t>
      </w:r>
      <w:r w:rsidRPr="003E2313">
        <w:t xml:space="preserve"> Requirements</w:t>
      </w:r>
      <w:bookmarkEnd w:id="306"/>
    </w:p>
    <w:p w14:paraId="7CB1E58B" w14:textId="77777777" w:rsidR="00A732C2" w:rsidRPr="00177AA8" w:rsidRDefault="00A732C2" w:rsidP="00A732C2">
      <w:r>
        <w:rPr>
          <w:rFonts w:cs="Arial"/>
          <w:sz w:val="18"/>
          <w:szCs w:val="22"/>
        </w:rPr>
        <w:t>Refer to DVR UART protocol.</w:t>
      </w:r>
    </w:p>
    <w:p w14:paraId="4FBFF8CF" w14:textId="77777777" w:rsidR="00A732C2" w:rsidRDefault="00A732C2" w:rsidP="00A732C2">
      <w:pPr>
        <w:pStyle w:val="Heading5"/>
        <w:rPr>
          <w:lang w:val="en-GB"/>
        </w:rPr>
      </w:pPr>
      <w:bookmarkStart w:id="307" w:name="_Toc122965548"/>
      <w:r>
        <w:rPr>
          <w:lang w:val="en-GB"/>
        </w:rPr>
        <w:t>Function Requirements</w:t>
      </w:r>
      <w:bookmarkEnd w:id="307"/>
    </w:p>
    <w:p w14:paraId="70233BA3" w14:textId="65C9DDE1" w:rsidR="00810E9D" w:rsidRDefault="00D3112E" w:rsidP="00810E9D">
      <w:pPr>
        <w:pStyle w:val="Heading6"/>
        <w:rPr>
          <w:lang w:val="en-GB"/>
        </w:rPr>
      </w:pPr>
      <w:bookmarkStart w:id="308" w:name="_Toc122965549"/>
      <w:r>
        <w:rPr>
          <w:lang w:val="en-GB"/>
        </w:rPr>
        <w:t>DVR Parameter Update</w:t>
      </w:r>
      <w:bookmarkEnd w:id="308"/>
    </w:p>
    <w:p w14:paraId="6789B961" w14:textId="77777777" w:rsidR="00432621" w:rsidRDefault="00432621" w:rsidP="00432621">
      <w:r>
        <w:t>Pre-condition:</w:t>
      </w:r>
    </w:p>
    <w:p w14:paraId="13D64D77" w14:textId="5B1F4C1E" w:rsidR="00432621" w:rsidRDefault="00432621" w:rsidP="00432621">
      <w:pPr>
        <w:rPr>
          <w:lang w:val="en-GB"/>
        </w:rPr>
      </w:pPr>
      <w:r>
        <w:t xml:space="preserve">When </w:t>
      </w:r>
      <w:r w:rsidR="009B4153">
        <w:t>APIM HMI changes to DVR Parameter setting page</w:t>
      </w:r>
      <w:r w:rsidR="00D26C60">
        <w:t xml:space="preserve">, </w:t>
      </w:r>
      <w:r>
        <w:rPr>
          <w:lang w:val="en-GB"/>
        </w:rPr>
        <w:t xml:space="preserve">APIM should send below command to IDCM </w:t>
      </w:r>
      <w:r w:rsidR="005D6FF7">
        <w:rPr>
          <w:lang w:val="en-GB"/>
        </w:rPr>
        <w:t xml:space="preserve">to </w:t>
      </w:r>
      <w:r w:rsidR="00A06A7A">
        <w:rPr>
          <w:lang w:val="en-GB"/>
        </w:rPr>
        <w:t>request</w:t>
      </w:r>
      <w:r w:rsidR="005D6FF7">
        <w:rPr>
          <w:lang w:val="en-GB"/>
        </w:rPr>
        <w:t xml:space="preserve"> newest setting value</w:t>
      </w:r>
      <w:r>
        <w:rPr>
          <w:lang w:val="en-GB"/>
        </w:rPr>
        <w:t>:</w:t>
      </w:r>
    </w:p>
    <w:p w14:paraId="1F668647" w14:textId="401434FB" w:rsidR="00432621" w:rsidRDefault="005831E7" w:rsidP="00432621">
      <w:pPr>
        <w:pStyle w:val="ListParagraph"/>
        <w:numPr>
          <w:ilvl w:val="0"/>
          <w:numId w:val="16"/>
        </w:numPr>
        <w:rPr>
          <w:rFonts w:ascii="Arial" w:hAnsi="Arial"/>
          <w:i/>
          <w:iCs/>
        </w:rPr>
      </w:pPr>
      <w:r>
        <w:rPr>
          <w:rFonts w:ascii="Arial" w:hAnsi="Arial"/>
          <w:i/>
          <w:iCs/>
        </w:rPr>
        <w:t xml:space="preserve">Request </w:t>
      </w:r>
      <w:r w:rsidR="0000302C">
        <w:rPr>
          <w:rFonts w:ascii="Arial" w:hAnsi="Arial"/>
          <w:i/>
          <w:iCs/>
        </w:rPr>
        <w:t>Type</w:t>
      </w:r>
      <w:r w:rsidR="00432621" w:rsidRPr="00536B33">
        <w:rPr>
          <w:rFonts w:ascii="Arial" w:hAnsi="Arial"/>
          <w:i/>
          <w:iCs/>
        </w:rPr>
        <w:t xml:space="preserve"> == </w:t>
      </w:r>
      <w:r>
        <w:rPr>
          <w:rFonts w:ascii="Arial" w:hAnsi="Arial"/>
          <w:i/>
          <w:iCs/>
        </w:rPr>
        <w:t>Request</w:t>
      </w:r>
      <w:r w:rsidR="001D60DB">
        <w:rPr>
          <w:rFonts w:ascii="Arial" w:hAnsi="Arial"/>
          <w:i/>
          <w:iCs/>
        </w:rPr>
        <w:t xml:space="preserve"> DVR Parameter</w:t>
      </w:r>
    </w:p>
    <w:p w14:paraId="3B3A268A" w14:textId="77777777" w:rsidR="00432621" w:rsidRDefault="00432621" w:rsidP="00432621"/>
    <w:p w14:paraId="40E54051" w14:textId="6A4A1E6A" w:rsidR="00432621" w:rsidRDefault="00432621" w:rsidP="00432621">
      <w:r>
        <w:t xml:space="preserve">Command </w:t>
      </w:r>
      <w:r w:rsidR="00C56933">
        <w:t>Feedback</w:t>
      </w:r>
      <w:r>
        <w:t>:</w:t>
      </w:r>
    </w:p>
    <w:p w14:paraId="35E14881" w14:textId="77777777" w:rsidR="00432621" w:rsidRDefault="00432621" w:rsidP="00432621">
      <w:r>
        <w:t>When IDCM receives the command, should response below msg:</w:t>
      </w:r>
    </w:p>
    <w:p w14:paraId="3497F4F7" w14:textId="2A5A6635" w:rsidR="008419EB" w:rsidRDefault="008419EB" w:rsidP="008419EB">
      <w:pPr>
        <w:pStyle w:val="ListParagraph"/>
        <w:numPr>
          <w:ilvl w:val="0"/>
          <w:numId w:val="15"/>
        </w:numPr>
        <w:rPr>
          <w:rFonts w:ascii="Arial" w:hAnsi="Arial"/>
          <w:i/>
          <w:iCs/>
        </w:rPr>
      </w:pPr>
      <w:r w:rsidRPr="0036447D">
        <w:rPr>
          <w:rFonts w:ascii="Arial" w:hAnsi="Arial"/>
          <w:i/>
          <w:iCs/>
        </w:rPr>
        <w:t>Normal Video Switch Response</w:t>
      </w:r>
      <w:r w:rsidRPr="0052388B">
        <w:rPr>
          <w:rFonts w:ascii="Arial" w:hAnsi="Arial"/>
          <w:i/>
          <w:iCs/>
        </w:rPr>
        <w:t xml:space="preserve"> == “</w:t>
      </w:r>
      <w:r w:rsidR="00776F80">
        <w:rPr>
          <w:rFonts w:ascii="Arial" w:hAnsi="Arial"/>
          <w:i/>
          <w:iCs/>
        </w:rPr>
        <w:t>Currently saved</w:t>
      </w:r>
      <w:r w:rsidRPr="0052388B">
        <w:rPr>
          <w:rFonts w:ascii="Arial" w:hAnsi="Arial"/>
          <w:i/>
          <w:iCs/>
        </w:rPr>
        <w:t xml:space="preserve"> value”</w:t>
      </w:r>
    </w:p>
    <w:p w14:paraId="709CA149" w14:textId="3B47F7AB" w:rsidR="00452AFB" w:rsidRDefault="00452AFB" w:rsidP="00452AFB">
      <w:pPr>
        <w:pStyle w:val="ListParagraph"/>
        <w:numPr>
          <w:ilvl w:val="0"/>
          <w:numId w:val="15"/>
        </w:numPr>
        <w:rPr>
          <w:rFonts w:ascii="Arial" w:hAnsi="Arial"/>
          <w:i/>
          <w:iCs/>
        </w:rPr>
      </w:pPr>
      <w:r w:rsidRPr="007D754C">
        <w:rPr>
          <w:rFonts w:ascii="Arial" w:hAnsi="Arial"/>
          <w:i/>
          <w:iCs/>
        </w:rPr>
        <w:t>Vehicle Monitor Switch Response</w:t>
      </w:r>
      <w:r w:rsidRPr="0052388B">
        <w:rPr>
          <w:rFonts w:ascii="Arial" w:hAnsi="Arial"/>
          <w:i/>
          <w:iCs/>
        </w:rPr>
        <w:t xml:space="preserve"> == “</w:t>
      </w:r>
      <w:r w:rsidR="00776F80">
        <w:rPr>
          <w:rFonts w:ascii="Arial" w:hAnsi="Arial"/>
          <w:i/>
          <w:iCs/>
        </w:rPr>
        <w:t>Currently saved</w:t>
      </w:r>
      <w:r w:rsidR="00776F80" w:rsidRPr="0052388B">
        <w:rPr>
          <w:rFonts w:ascii="Arial" w:hAnsi="Arial"/>
          <w:i/>
          <w:iCs/>
        </w:rPr>
        <w:t xml:space="preserve"> value</w:t>
      </w:r>
      <w:r w:rsidRPr="0052388B">
        <w:rPr>
          <w:rFonts w:ascii="Arial" w:hAnsi="Arial"/>
          <w:i/>
          <w:iCs/>
        </w:rPr>
        <w:t>”</w:t>
      </w:r>
    </w:p>
    <w:p w14:paraId="41035ED1" w14:textId="24D52957" w:rsidR="00452AFB" w:rsidRPr="0052388B" w:rsidRDefault="00452AFB" w:rsidP="00452AFB">
      <w:pPr>
        <w:pStyle w:val="ListParagraph"/>
        <w:numPr>
          <w:ilvl w:val="0"/>
          <w:numId w:val="15"/>
        </w:numPr>
        <w:rPr>
          <w:rFonts w:ascii="Arial" w:hAnsi="Arial"/>
          <w:i/>
          <w:iCs/>
        </w:rPr>
      </w:pPr>
      <w:r w:rsidRPr="007D754C">
        <w:rPr>
          <w:rFonts w:ascii="Arial" w:hAnsi="Arial"/>
          <w:i/>
          <w:iCs/>
        </w:rPr>
        <w:t>Vehicle Monitor Switch Response</w:t>
      </w:r>
      <w:r w:rsidRPr="0052388B">
        <w:rPr>
          <w:rFonts w:ascii="Arial" w:hAnsi="Arial"/>
          <w:i/>
          <w:iCs/>
        </w:rPr>
        <w:t xml:space="preserve"> == “</w:t>
      </w:r>
      <w:r w:rsidR="00776F80">
        <w:rPr>
          <w:rFonts w:ascii="Arial" w:hAnsi="Arial"/>
          <w:i/>
          <w:iCs/>
        </w:rPr>
        <w:t>Currently saved</w:t>
      </w:r>
      <w:r w:rsidR="00776F80" w:rsidRPr="0052388B">
        <w:rPr>
          <w:rFonts w:ascii="Arial" w:hAnsi="Arial"/>
          <w:i/>
          <w:iCs/>
        </w:rPr>
        <w:t xml:space="preserve"> value</w:t>
      </w:r>
      <w:r w:rsidRPr="0052388B">
        <w:rPr>
          <w:rFonts w:ascii="Arial" w:hAnsi="Arial"/>
          <w:i/>
          <w:iCs/>
        </w:rPr>
        <w:t>”</w:t>
      </w:r>
    </w:p>
    <w:p w14:paraId="30721718" w14:textId="2C74F39D" w:rsidR="00452AFB" w:rsidRPr="0052388B" w:rsidRDefault="00452AFB" w:rsidP="00452AFB">
      <w:pPr>
        <w:pStyle w:val="ListParagraph"/>
        <w:numPr>
          <w:ilvl w:val="0"/>
          <w:numId w:val="15"/>
        </w:numPr>
        <w:rPr>
          <w:rFonts w:ascii="Arial" w:hAnsi="Arial"/>
          <w:i/>
          <w:iCs/>
        </w:rPr>
      </w:pPr>
      <w:r w:rsidRPr="00CC2C87">
        <w:rPr>
          <w:rFonts w:ascii="Arial" w:hAnsi="Arial"/>
          <w:i/>
          <w:iCs/>
        </w:rPr>
        <w:t>Collision Detection Sensitive Level</w:t>
      </w:r>
      <w:r w:rsidRPr="0052388B">
        <w:rPr>
          <w:rFonts w:ascii="Arial" w:hAnsi="Arial"/>
          <w:i/>
          <w:iCs/>
        </w:rPr>
        <w:t xml:space="preserve"> == “</w:t>
      </w:r>
      <w:r w:rsidR="00776F80">
        <w:rPr>
          <w:rFonts w:ascii="Arial" w:hAnsi="Arial"/>
          <w:i/>
          <w:iCs/>
        </w:rPr>
        <w:t>Currently saved</w:t>
      </w:r>
      <w:r w:rsidR="00776F80" w:rsidRPr="0052388B">
        <w:rPr>
          <w:rFonts w:ascii="Arial" w:hAnsi="Arial"/>
          <w:i/>
          <w:iCs/>
        </w:rPr>
        <w:t xml:space="preserve"> value</w:t>
      </w:r>
      <w:r w:rsidRPr="0052388B">
        <w:rPr>
          <w:rFonts w:ascii="Arial" w:hAnsi="Arial"/>
          <w:i/>
          <w:iCs/>
        </w:rPr>
        <w:t>”</w:t>
      </w:r>
    </w:p>
    <w:p w14:paraId="2EC2A211" w14:textId="77777777" w:rsidR="00432621" w:rsidRDefault="00432621" w:rsidP="00432621">
      <w:r>
        <w:t>APIM HMI control:</w:t>
      </w:r>
    </w:p>
    <w:p w14:paraId="0009618F" w14:textId="5BA9905B" w:rsidR="00432621" w:rsidRPr="00357D01" w:rsidRDefault="00432621" w:rsidP="001E5C1F">
      <w:pPr>
        <w:pStyle w:val="ListParagraph"/>
        <w:numPr>
          <w:ilvl w:val="0"/>
          <w:numId w:val="29"/>
        </w:numPr>
        <w:rPr>
          <w:rFonts w:ascii="Arial" w:hAnsi="Arial"/>
        </w:rPr>
      </w:pPr>
      <w:r w:rsidRPr="00357D01">
        <w:rPr>
          <w:rFonts w:ascii="Arial" w:hAnsi="Arial"/>
        </w:rPr>
        <w:t>APIM should</w:t>
      </w:r>
      <w:r w:rsidR="00357D01">
        <w:rPr>
          <w:rFonts w:ascii="Arial" w:hAnsi="Arial"/>
        </w:rPr>
        <w:t xml:space="preserve"> update all the setting </w:t>
      </w:r>
      <w:r w:rsidR="00FD2C6D">
        <w:rPr>
          <w:rFonts w:ascii="Arial" w:hAnsi="Arial"/>
        </w:rPr>
        <w:t>value</w:t>
      </w:r>
      <w:r w:rsidR="00357D01">
        <w:rPr>
          <w:rFonts w:ascii="Arial" w:hAnsi="Arial"/>
        </w:rPr>
        <w:t xml:space="preserve"> </w:t>
      </w:r>
      <w:r w:rsidR="00FD2C6D">
        <w:rPr>
          <w:rFonts w:ascii="Arial" w:hAnsi="Arial"/>
        </w:rPr>
        <w:t>on HMI</w:t>
      </w:r>
      <w:r w:rsidRPr="00357D01">
        <w:rPr>
          <w:rFonts w:ascii="Arial" w:hAnsi="Arial"/>
        </w:rPr>
        <w:t>.</w:t>
      </w:r>
    </w:p>
    <w:p w14:paraId="12B90C05" w14:textId="5482C64A" w:rsidR="00A732C2" w:rsidRDefault="00A732C2" w:rsidP="00A732C2">
      <w:pPr>
        <w:pStyle w:val="Heading6"/>
        <w:rPr>
          <w:lang w:val="en-GB"/>
        </w:rPr>
      </w:pPr>
      <w:bookmarkStart w:id="309" w:name="_Toc122965550"/>
      <w:r>
        <w:rPr>
          <w:lang w:val="en-GB"/>
        </w:rPr>
        <w:t xml:space="preserve">Normal </w:t>
      </w:r>
      <w:r w:rsidR="006B7716">
        <w:rPr>
          <w:lang w:val="en-GB"/>
        </w:rPr>
        <w:t>Video Switch Setting</w:t>
      </w:r>
      <w:bookmarkEnd w:id="309"/>
    </w:p>
    <w:p w14:paraId="600EE817" w14:textId="5FEEB6A7" w:rsidR="00A732C2" w:rsidRDefault="00A732C2" w:rsidP="00A732C2">
      <w:r>
        <w:rPr>
          <w:lang w:val="en-GB"/>
        </w:rPr>
        <w:t xml:space="preserve">Once </w:t>
      </w:r>
      <w:r w:rsidR="006B7716">
        <w:t>setting value</w:t>
      </w:r>
      <w:r w:rsidR="00F74B40">
        <w:t xml:space="preserve"> is</w:t>
      </w:r>
      <w:r w:rsidR="006B7716">
        <w:t xml:space="preserve"> changed</w:t>
      </w:r>
      <w:r>
        <w:t xml:space="preserve">, APIM shall </w:t>
      </w:r>
      <w:r w:rsidR="00C86BDC">
        <w:t>send</w:t>
      </w:r>
      <w:r>
        <w:t xml:space="preserve"> below msg</w:t>
      </w:r>
      <w:r w:rsidR="00C86BDC">
        <w:t xml:space="preserve"> to IDCM</w:t>
      </w:r>
      <w:r>
        <w:t>:</w:t>
      </w:r>
    </w:p>
    <w:p w14:paraId="36EAB71D" w14:textId="7915A02D" w:rsidR="00A732C2" w:rsidRPr="00536B33" w:rsidRDefault="00494A67" w:rsidP="002E1278">
      <w:pPr>
        <w:pStyle w:val="ListParagraph"/>
        <w:numPr>
          <w:ilvl w:val="0"/>
          <w:numId w:val="16"/>
        </w:numPr>
        <w:rPr>
          <w:rFonts w:ascii="Arial" w:hAnsi="Arial"/>
          <w:i/>
          <w:iCs/>
        </w:rPr>
      </w:pPr>
      <w:r w:rsidRPr="00600524">
        <w:rPr>
          <w:rFonts w:ascii="Arial" w:hAnsi="Arial"/>
          <w:i/>
          <w:iCs/>
        </w:rPr>
        <w:t>Normal Video Record Switch</w:t>
      </w:r>
      <w:r w:rsidRPr="00536B33">
        <w:rPr>
          <w:rFonts w:ascii="Arial" w:hAnsi="Arial"/>
          <w:i/>
          <w:iCs/>
        </w:rPr>
        <w:t xml:space="preserve"> </w:t>
      </w:r>
      <w:r w:rsidR="00A732C2" w:rsidRPr="00536B33">
        <w:rPr>
          <w:rFonts w:ascii="Arial" w:hAnsi="Arial"/>
          <w:i/>
          <w:iCs/>
        </w:rPr>
        <w:t xml:space="preserve">== </w:t>
      </w:r>
      <w:r w:rsidR="00BE4516" w:rsidRPr="0052388B">
        <w:rPr>
          <w:rFonts w:ascii="Arial" w:hAnsi="Arial"/>
          <w:i/>
          <w:iCs/>
        </w:rPr>
        <w:t>“New setting value”</w:t>
      </w:r>
    </w:p>
    <w:p w14:paraId="657F9791" w14:textId="4B859A11" w:rsidR="00A732C2" w:rsidRDefault="005D6489" w:rsidP="00A732C2">
      <w:r>
        <w:t>IDCM should update the setting data and</w:t>
      </w:r>
      <w:r w:rsidR="00A732C2">
        <w:t xml:space="preserve"> response below msg:</w:t>
      </w:r>
    </w:p>
    <w:p w14:paraId="2F836970" w14:textId="6E197AAB" w:rsidR="00A732C2" w:rsidRDefault="0052388B" w:rsidP="002E1278">
      <w:pPr>
        <w:pStyle w:val="ListParagraph"/>
        <w:numPr>
          <w:ilvl w:val="0"/>
          <w:numId w:val="15"/>
        </w:numPr>
        <w:rPr>
          <w:rFonts w:ascii="Arial" w:hAnsi="Arial"/>
          <w:i/>
          <w:iCs/>
        </w:rPr>
      </w:pPr>
      <w:r w:rsidRPr="0036447D">
        <w:rPr>
          <w:rFonts w:ascii="Arial" w:hAnsi="Arial"/>
          <w:i/>
          <w:iCs/>
        </w:rPr>
        <w:t>Normal Video Switch Response</w:t>
      </w:r>
      <w:r w:rsidRPr="0052388B">
        <w:rPr>
          <w:rFonts w:ascii="Arial" w:hAnsi="Arial"/>
          <w:i/>
          <w:iCs/>
        </w:rPr>
        <w:t xml:space="preserve"> </w:t>
      </w:r>
      <w:r w:rsidR="00A732C2" w:rsidRPr="0052388B">
        <w:rPr>
          <w:rFonts w:ascii="Arial" w:hAnsi="Arial"/>
          <w:i/>
          <w:iCs/>
        </w:rPr>
        <w:t xml:space="preserve">== </w:t>
      </w:r>
      <w:r w:rsidRPr="0052388B">
        <w:rPr>
          <w:rFonts w:ascii="Arial" w:hAnsi="Arial"/>
          <w:i/>
          <w:iCs/>
        </w:rPr>
        <w:t>“New setting value”</w:t>
      </w:r>
    </w:p>
    <w:p w14:paraId="1092420E" w14:textId="19EDA2F5" w:rsidR="004E4CB2" w:rsidRDefault="005F225E" w:rsidP="002E1278">
      <w:pPr>
        <w:pStyle w:val="ListParagraph"/>
        <w:numPr>
          <w:ilvl w:val="0"/>
          <w:numId w:val="23"/>
        </w:numPr>
        <w:rPr>
          <w:rFonts w:ascii="Arial" w:hAnsi="Arial"/>
          <w:i/>
          <w:iCs/>
        </w:rPr>
      </w:pPr>
      <w:r>
        <w:rPr>
          <w:rFonts w:ascii="Arial" w:hAnsi="Arial"/>
          <w:i/>
          <w:iCs/>
        </w:rPr>
        <w:t>Video Record Status</w:t>
      </w:r>
      <w:r w:rsidR="004E4CB2" w:rsidRPr="004E4CB2">
        <w:rPr>
          <w:rFonts w:ascii="Arial" w:hAnsi="Arial"/>
          <w:i/>
          <w:iCs/>
        </w:rPr>
        <w:t xml:space="preserve"> </w:t>
      </w:r>
      <w:r w:rsidR="004E4CB2" w:rsidRPr="0052388B">
        <w:rPr>
          <w:rFonts w:ascii="Arial" w:hAnsi="Arial"/>
          <w:i/>
          <w:iCs/>
        </w:rPr>
        <w:t xml:space="preserve">== </w:t>
      </w:r>
      <w:r>
        <w:rPr>
          <w:rFonts w:ascii="Arial" w:hAnsi="Arial"/>
          <w:i/>
          <w:iCs/>
        </w:rPr>
        <w:t>Normal Recording</w:t>
      </w:r>
    </w:p>
    <w:p w14:paraId="2D7EFD1C" w14:textId="77777777" w:rsidR="00660981" w:rsidRDefault="00660981" w:rsidP="00660981">
      <w:r>
        <w:t>APIM HMI control:</w:t>
      </w:r>
    </w:p>
    <w:p w14:paraId="4C914E98" w14:textId="7C67C6CE" w:rsidR="00660981" w:rsidRDefault="00660981" w:rsidP="00660981">
      <w:pPr>
        <w:pStyle w:val="ListParagraph"/>
        <w:numPr>
          <w:ilvl w:val="0"/>
          <w:numId w:val="23"/>
        </w:numPr>
        <w:rPr>
          <w:rFonts w:ascii="Arial" w:hAnsi="Arial"/>
        </w:rPr>
      </w:pPr>
      <w:r w:rsidRPr="00CF1283">
        <w:rPr>
          <w:rFonts w:ascii="Arial" w:hAnsi="Arial"/>
        </w:rPr>
        <w:t xml:space="preserve">APIM </w:t>
      </w:r>
      <w:r w:rsidR="00065F10">
        <w:rPr>
          <w:rFonts w:ascii="Arial" w:hAnsi="Arial"/>
        </w:rPr>
        <w:t xml:space="preserve">should display a reminder to customer that normal recording is enabled if </w:t>
      </w:r>
      <w:r w:rsidR="00065F10" w:rsidRPr="0052388B">
        <w:rPr>
          <w:rFonts w:ascii="Arial" w:hAnsi="Arial"/>
          <w:i/>
          <w:iCs/>
        </w:rPr>
        <w:t>“New setting value”</w:t>
      </w:r>
      <w:r w:rsidR="00065F10">
        <w:rPr>
          <w:rFonts w:ascii="Arial" w:hAnsi="Arial"/>
          <w:i/>
          <w:iCs/>
        </w:rPr>
        <w:t xml:space="preserve"> </w:t>
      </w:r>
      <w:r w:rsidR="00065F10" w:rsidRPr="00615734">
        <w:rPr>
          <w:rFonts w:ascii="Arial" w:hAnsi="Arial"/>
        </w:rPr>
        <w:t>is</w:t>
      </w:r>
      <w:r w:rsidR="00065F10">
        <w:rPr>
          <w:rFonts w:ascii="Arial" w:hAnsi="Arial"/>
          <w:i/>
          <w:iCs/>
        </w:rPr>
        <w:t xml:space="preserve"> “Enable”.</w:t>
      </w:r>
    </w:p>
    <w:p w14:paraId="1DC750CF" w14:textId="2855D085" w:rsidR="00541F08" w:rsidRPr="00CF1283" w:rsidRDefault="00541F08" w:rsidP="00660981">
      <w:pPr>
        <w:pStyle w:val="ListParagraph"/>
        <w:numPr>
          <w:ilvl w:val="0"/>
          <w:numId w:val="23"/>
        </w:numPr>
        <w:rPr>
          <w:rFonts w:ascii="Arial" w:hAnsi="Arial"/>
        </w:rPr>
      </w:pPr>
      <w:r w:rsidRPr="0024603B">
        <w:rPr>
          <w:rFonts w:ascii="Arial" w:hAnsi="Arial"/>
        </w:rPr>
        <w:t xml:space="preserve">The DVR status icon on APIM </w:t>
      </w:r>
      <w:r>
        <w:rPr>
          <w:rFonts w:ascii="Arial" w:hAnsi="Arial"/>
        </w:rPr>
        <w:t xml:space="preserve">status bar </w:t>
      </w:r>
      <w:r w:rsidRPr="0024603B">
        <w:rPr>
          <w:rFonts w:ascii="Arial" w:hAnsi="Arial"/>
        </w:rPr>
        <w:t>should be set to recording status</w:t>
      </w:r>
      <w:r w:rsidR="00065F10" w:rsidRPr="00065F10">
        <w:rPr>
          <w:rFonts w:ascii="Arial" w:hAnsi="Arial"/>
        </w:rPr>
        <w:t xml:space="preserve"> </w:t>
      </w:r>
      <w:r w:rsidR="00065F10">
        <w:rPr>
          <w:rFonts w:ascii="Arial" w:hAnsi="Arial"/>
        </w:rPr>
        <w:t xml:space="preserve">if </w:t>
      </w:r>
      <w:r w:rsidR="00065F10" w:rsidRPr="0052388B">
        <w:rPr>
          <w:rFonts w:ascii="Arial" w:hAnsi="Arial"/>
          <w:i/>
          <w:iCs/>
        </w:rPr>
        <w:t>“New setting value”</w:t>
      </w:r>
      <w:r w:rsidR="00065F10">
        <w:rPr>
          <w:rFonts w:ascii="Arial" w:hAnsi="Arial"/>
          <w:i/>
          <w:iCs/>
        </w:rPr>
        <w:t xml:space="preserve"> </w:t>
      </w:r>
      <w:r w:rsidR="00065F10" w:rsidRPr="00615734">
        <w:rPr>
          <w:rFonts w:ascii="Arial" w:hAnsi="Arial"/>
        </w:rPr>
        <w:t>is</w:t>
      </w:r>
      <w:r w:rsidR="00065F10">
        <w:rPr>
          <w:rFonts w:ascii="Arial" w:hAnsi="Arial"/>
          <w:i/>
          <w:iCs/>
        </w:rPr>
        <w:t xml:space="preserve"> “Enable”.</w:t>
      </w:r>
    </w:p>
    <w:p w14:paraId="101362F5" w14:textId="49034F0F" w:rsidR="003D2F27" w:rsidRDefault="007D754C" w:rsidP="003D2F27">
      <w:pPr>
        <w:pStyle w:val="Heading6"/>
        <w:rPr>
          <w:lang w:val="en-GB"/>
        </w:rPr>
      </w:pPr>
      <w:bookmarkStart w:id="310" w:name="_Toc122965551"/>
      <w:r>
        <w:rPr>
          <w:lang w:val="en-GB"/>
        </w:rPr>
        <w:t>Vehicle Monitor</w:t>
      </w:r>
      <w:r w:rsidR="003D2F27">
        <w:rPr>
          <w:lang w:val="en-GB"/>
        </w:rPr>
        <w:t xml:space="preserve"> Switch Setting</w:t>
      </w:r>
      <w:bookmarkEnd w:id="310"/>
    </w:p>
    <w:p w14:paraId="52C81975" w14:textId="77777777" w:rsidR="003D2F27" w:rsidRDefault="003D2F27" w:rsidP="003D2F27">
      <w:r>
        <w:rPr>
          <w:lang w:val="en-GB"/>
        </w:rPr>
        <w:t xml:space="preserve">Once </w:t>
      </w:r>
      <w:r>
        <w:t>setting value is changed, APIM shall input below msg:</w:t>
      </w:r>
    </w:p>
    <w:p w14:paraId="61859024" w14:textId="28BE9BDB" w:rsidR="003D2F27" w:rsidRPr="00536B33" w:rsidRDefault="007D754C" w:rsidP="002E1278">
      <w:pPr>
        <w:pStyle w:val="ListParagraph"/>
        <w:numPr>
          <w:ilvl w:val="0"/>
          <w:numId w:val="16"/>
        </w:numPr>
        <w:rPr>
          <w:rFonts w:ascii="Arial" w:hAnsi="Arial"/>
          <w:i/>
          <w:iCs/>
        </w:rPr>
      </w:pPr>
      <w:r w:rsidRPr="007D754C">
        <w:rPr>
          <w:rFonts w:ascii="Arial" w:hAnsi="Arial"/>
          <w:i/>
          <w:iCs/>
        </w:rPr>
        <w:t>Vehicle Monitor Function Switch</w:t>
      </w:r>
      <w:r w:rsidRPr="00536B33">
        <w:rPr>
          <w:rFonts w:ascii="Arial" w:hAnsi="Arial"/>
          <w:i/>
          <w:iCs/>
        </w:rPr>
        <w:t xml:space="preserve"> </w:t>
      </w:r>
      <w:r w:rsidR="003D2F27" w:rsidRPr="00536B33">
        <w:rPr>
          <w:rFonts w:ascii="Arial" w:hAnsi="Arial"/>
          <w:i/>
          <w:iCs/>
        </w:rPr>
        <w:t xml:space="preserve">== </w:t>
      </w:r>
      <w:r w:rsidR="003D2F27">
        <w:rPr>
          <w:rFonts w:ascii="Arial" w:hAnsi="Arial"/>
          <w:i/>
          <w:iCs/>
        </w:rPr>
        <w:t>“New setting value”</w:t>
      </w:r>
    </w:p>
    <w:p w14:paraId="5BF7B1D5" w14:textId="77139959" w:rsidR="003D2F27" w:rsidRDefault="0046004B" w:rsidP="003D2F27">
      <w:r>
        <w:t xml:space="preserve">IDCM should update the setting data and </w:t>
      </w:r>
      <w:r w:rsidR="003D2F27">
        <w:t>response below msg:</w:t>
      </w:r>
    </w:p>
    <w:p w14:paraId="486E22C7" w14:textId="25501A1A" w:rsidR="003D2F27" w:rsidRPr="0052388B" w:rsidRDefault="007D754C" w:rsidP="002E1278">
      <w:pPr>
        <w:pStyle w:val="ListParagraph"/>
        <w:numPr>
          <w:ilvl w:val="0"/>
          <w:numId w:val="15"/>
        </w:numPr>
        <w:rPr>
          <w:rFonts w:ascii="Arial" w:hAnsi="Arial"/>
          <w:i/>
          <w:iCs/>
        </w:rPr>
      </w:pPr>
      <w:r w:rsidRPr="007D754C">
        <w:rPr>
          <w:rFonts w:ascii="Arial" w:hAnsi="Arial"/>
          <w:i/>
          <w:iCs/>
        </w:rPr>
        <w:t>Vehicle Monitor Switch Response</w:t>
      </w:r>
      <w:r w:rsidRPr="0052388B">
        <w:rPr>
          <w:rFonts w:ascii="Arial" w:hAnsi="Arial"/>
          <w:i/>
          <w:iCs/>
        </w:rPr>
        <w:t xml:space="preserve"> </w:t>
      </w:r>
      <w:r w:rsidR="003D2F27" w:rsidRPr="0052388B">
        <w:rPr>
          <w:rFonts w:ascii="Arial" w:hAnsi="Arial"/>
          <w:i/>
          <w:iCs/>
        </w:rPr>
        <w:t>== “New setting value”</w:t>
      </w:r>
    </w:p>
    <w:p w14:paraId="056231DA" w14:textId="663861E5" w:rsidR="003D2F27" w:rsidRDefault="00BD4A6A" w:rsidP="003D2F27">
      <w:pPr>
        <w:pStyle w:val="Heading6"/>
        <w:rPr>
          <w:lang w:val="en-GB"/>
        </w:rPr>
      </w:pPr>
      <w:bookmarkStart w:id="311" w:name="_Toc122965552"/>
      <w:r>
        <w:rPr>
          <w:lang w:val="en-GB"/>
        </w:rPr>
        <w:t>Emergency Video Duration</w:t>
      </w:r>
      <w:r w:rsidR="003D2F27">
        <w:rPr>
          <w:lang w:val="en-GB"/>
        </w:rPr>
        <w:t xml:space="preserve"> Setting</w:t>
      </w:r>
      <w:bookmarkEnd w:id="311"/>
    </w:p>
    <w:p w14:paraId="231F3C02" w14:textId="77777777" w:rsidR="003D2F27" w:rsidRDefault="003D2F27" w:rsidP="003D2F27">
      <w:r>
        <w:rPr>
          <w:lang w:val="en-GB"/>
        </w:rPr>
        <w:t xml:space="preserve">Once </w:t>
      </w:r>
      <w:r>
        <w:t>setting value is changed, APIM shall input below msg:</w:t>
      </w:r>
    </w:p>
    <w:p w14:paraId="004DDAF8" w14:textId="2D58CF82" w:rsidR="003D2F27" w:rsidRPr="00536B33" w:rsidRDefault="00BD4A6A" w:rsidP="002E1278">
      <w:pPr>
        <w:pStyle w:val="ListParagraph"/>
        <w:numPr>
          <w:ilvl w:val="0"/>
          <w:numId w:val="16"/>
        </w:numPr>
        <w:rPr>
          <w:rFonts w:ascii="Arial" w:hAnsi="Arial"/>
          <w:i/>
          <w:iCs/>
        </w:rPr>
      </w:pPr>
      <w:r w:rsidRPr="00110C68">
        <w:rPr>
          <w:rFonts w:ascii="Arial" w:hAnsi="Arial"/>
          <w:i/>
          <w:iCs/>
        </w:rPr>
        <w:lastRenderedPageBreak/>
        <w:t>Emergency Video Duration</w:t>
      </w:r>
      <w:r w:rsidRPr="00536B33">
        <w:rPr>
          <w:rFonts w:ascii="Arial" w:hAnsi="Arial"/>
          <w:i/>
          <w:iCs/>
        </w:rPr>
        <w:t xml:space="preserve"> </w:t>
      </w:r>
      <w:r w:rsidR="003D2F27" w:rsidRPr="00536B33">
        <w:rPr>
          <w:rFonts w:ascii="Arial" w:hAnsi="Arial"/>
          <w:i/>
          <w:iCs/>
        </w:rPr>
        <w:t xml:space="preserve">== </w:t>
      </w:r>
      <w:r w:rsidR="003D2F27">
        <w:rPr>
          <w:rFonts w:ascii="Arial" w:hAnsi="Arial"/>
          <w:i/>
          <w:iCs/>
        </w:rPr>
        <w:t>“New setting value”</w:t>
      </w:r>
    </w:p>
    <w:p w14:paraId="45D5FF16" w14:textId="75EF0535" w:rsidR="003D2F27" w:rsidRDefault="0046004B" w:rsidP="003D2F27">
      <w:r>
        <w:t xml:space="preserve">IDCM should update the setting data and </w:t>
      </w:r>
      <w:r w:rsidR="003D2F27">
        <w:t>response below msg:</w:t>
      </w:r>
    </w:p>
    <w:p w14:paraId="3DA7C22A" w14:textId="2D3FD9B9" w:rsidR="003D2F27" w:rsidRPr="0052388B" w:rsidRDefault="00BD4A6A" w:rsidP="002E1278">
      <w:pPr>
        <w:pStyle w:val="ListParagraph"/>
        <w:numPr>
          <w:ilvl w:val="0"/>
          <w:numId w:val="16"/>
        </w:numPr>
        <w:rPr>
          <w:rFonts w:ascii="Arial" w:hAnsi="Arial"/>
          <w:i/>
          <w:iCs/>
        </w:rPr>
      </w:pPr>
      <w:r w:rsidRPr="00110C68">
        <w:rPr>
          <w:rFonts w:ascii="Arial" w:hAnsi="Arial"/>
          <w:i/>
          <w:iCs/>
        </w:rPr>
        <w:t>Emergency Video Duration</w:t>
      </w:r>
      <w:r w:rsidRPr="0052388B">
        <w:rPr>
          <w:rFonts w:ascii="Arial" w:hAnsi="Arial"/>
          <w:i/>
          <w:iCs/>
        </w:rPr>
        <w:t xml:space="preserve"> </w:t>
      </w:r>
      <w:r w:rsidR="00BE73FE" w:rsidRPr="00110C68">
        <w:rPr>
          <w:rFonts w:ascii="Arial" w:hAnsi="Arial"/>
          <w:i/>
          <w:iCs/>
        </w:rPr>
        <w:t>Response</w:t>
      </w:r>
      <w:r w:rsidR="00BE73FE" w:rsidRPr="0052388B">
        <w:rPr>
          <w:rFonts w:ascii="Arial" w:hAnsi="Arial"/>
          <w:i/>
          <w:iCs/>
        </w:rPr>
        <w:t xml:space="preserve"> </w:t>
      </w:r>
      <w:r w:rsidR="003D2F27" w:rsidRPr="0052388B">
        <w:rPr>
          <w:rFonts w:ascii="Arial" w:hAnsi="Arial"/>
          <w:i/>
          <w:iCs/>
        </w:rPr>
        <w:t>== “New setting value”</w:t>
      </w:r>
    </w:p>
    <w:p w14:paraId="257F855A" w14:textId="3D98FF63" w:rsidR="00FD5EA2" w:rsidRDefault="00CC2C87" w:rsidP="00FD5EA2">
      <w:pPr>
        <w:pStyle w:val="Heading6"/>
        <w:rPr>
          <w:lang w:val="en-GB"/>
        </w:rPr>
      </w:pPr>
      <w:bookmarkStart w:id="312" w:name="_Toc122965553"/>
      <w:r>
        <w:rPr>
          <w:lang w:val="en-GB"/>
        </w:rPr>
        <w:t>Collision Detection Sensitive</w:t>
      </w:r>
      <w:r w:rsidR="00FD5EA2">
        <w:rPr>
          <w:lang w:val="en-GB"/>
        </w:rPr>
        <w:t xml:space="preserve"> Setting</w:t>
      </w:r>
      <w:bookmarkEnd w:id="312"/>
    </w:p>
    <w:p w14:paraId="282B8F2F" w14:textId="77777777" w:rsidR="00FD5EA2" w:rsidRDefault="00FD5EA2" w:rsidP="00FD5EA2">
      <w:r>
        <w:rPr>
          <w:lang w:val="en-GB"/>
        </w:rPr>
        <w:t xml:space="preserve">Once </w:t>
      </w:r>
      <w:r>
        <w:t>setting value is changed, APIM shall input below msg:</w:t>
      </w:r>
    </w:p>
    <w:p w14:paraId="2A20CE79" w14:textId="02E21222" w:rsidR="00FD5EA2" w:rsidRPr="00536B33" w:rsidRDefault="00CC2C87" w:rsidP="002E1278">
      <w:pPr>
        <w:pStyle w:val="ListParagraph"/>
        <w:numPr>
          <w:ilvl w:val="0"/>
          <w:numId w:val="16"/>
        </w:numPr>
        <w:rPr>
          <w:rFonts w:ascii="Arial" w:hAnsi="Arial"/>
          <w:i/>
          <w:iCs/>
        </w:rPr>
      </w:pPr>
      <w:r w:rsidRPr="00CC2C87">
        <w:rPr>
          <w:rFonts w:ascii="Arial" w:hAnsi="Arial"/>
          <w:i/>
          <w:iCs/>
        </w:rPr>
        <w:t>G-Sensor Collide Sensitive</w:t>
      </w:r>
      <w:r w:rsidRPr="00536B33">
        <w:rPr>
          <w:rFonts w:ascii="Arial" w:hAnsi="Arial"/>
          <w:i/>
          <w:iCs/>
        </w:rPr>
        <w:t xml:space="preserve"> </w:t>
      </w:r>
      <w:r w:rsidR="00FD5EA2" w:rsidRPr="00536B33">
        <w:rPr>
          <w:rFonts w:ascii="Arial" w:hAnsi="Arial"/>
          <w:i/>
          <w:iCs/>
        </w:rPr>
        <w:t xml:space="preserve">== </w:t>
      </w:r>
      <w:r w:rsidR="00FD5EA2">
        <w:rPr>
          <w:rFonts w:ascii="Arial" w:hAnsi="Arial"/>
          <w:i/>
          <w:iCs/>
        </w:rPr>
        <w:t>“New setting value”</w:t>
      </w:r>
    </w:p>
    <w:p w14:paraId="479DCDF9" w14:textId="547A9B40" w:rsidR="00FD5EA2" w:rsidRDefault="0046004B" w:rsidP="00FD5EA2">
      <w:r>
        <w:t xml:space="preserve">IDCM should update the setting data and </w:t>
      </w:r>
      <w:r w:rsidR="00FD5EA2">
        <w:t>response below msg:</w:t>
      </w:r>
    </w:p>
    <w:p w14:paraId="0BF3B761" w14:textId="34179953" w:rsidR="00FD5EA2" w:rsidRPr="0052388B" w:rsidRDefault="00CC2C87" w:rsidP="002E1278">
      <w:pPr>
        <w:pStyle w:val="ListParagraph"/>
        <w:numPr>
          <w:ilvl w:val="0"/>
          <w:numId w:val="15"/>
        </w:numPr>
        <w:rPr>
          <w:rFonts w:ascii="Arial" w:hAnsi="Arial"/>
          <w:i/>
          <w:iCs/>
        </w:rPr>
      </w:pPr>
      <w:r w:rsidRPr="00CC2C87">
        <w:rPr>
          <w:rFonts w:ascii="Arial" w:hAnsi="Arial"/>
          <w:i/>
          <w:iCs/>
        </w:rPr>
        <w:t>Collision Detection Sensitive Level</w:t>
      </w:r>
      <w:r w:rsidRPr="0052388B">
        <w:rPr>
          <w:rFonts w:ascii="Arial" w:hAnsi="Arial"/>
          <w:i/>
          <w:iCs/>
        </w:rPr>
        <w:t xml:space="preserve"> </w:t>
      </w:r>
      <w:r w:rsidR="00FD5EA2" w:rsidRPr="0052388B">
        <w:rPr>
          <w:rFonts w:ascii="Arial" w:hAnsi="Arial"/>
          <w:i/>
          <w:iCs/>
        </w:rPr>
        <w:t>== “New setting value”</w:t>
      </w:r>
    </w:p>
    <w:p w14:paraId="3908A71C" w14:textId="10F6929A" w:rsidR="00A86937" w:rsidRDefault="00C51EB5" w:rsidP="00A86937">
      <w:pPr>
        <w:pStyle w:val="Heading6"/>
        <w:rPr>
          <w:lang w:val="en-GB"/>
        </w:rPr>
      </w:pPr>
      <w:bookmarkStart w:id="313" w:name="_Toc122965554"/>
      <w:r>
        <w:rPr>
          <w:lang w:val="en-GB"/>
        </w:rPr>
        <w:t xml:space="preserve">Setting </w:t>
      </w:r>
      <w:r w:rsidR="004B4A85">
        <w:rPr>
          <w:lang w:val="en-GB"/>
        </w:rPr>
        <w:t xml:space="preserve">Value </w:t>
      </w:r>
      <w:r>
        <w:rPr>
          <w:lang w:val="en-GB"/>
        </w:rPr>
        <w:t>Reset</w:t>
      </w:r>
      <w:bookmarkEnd w:id="313"/>
    </w:p>
    <w:p w14:paraId="57B55450" w14:textId="77777777" w:rsidR="00E52BC5" w:rsidRDefault="00E52BC5" w:rsidP="00E52BC5">
      <w:r w:rsidRPr="00E52BC5">
        <w:t>When setting reset is triggered by customer</w:t>
      </w:r>
      <w:r>
        <w:t>, APIM shall input below msg:</w:t>
      </w:r>
    </w:p>
    <w:p w14:paraId="62706803" w14:textId="77777777" w:rsidR="00E52BC5" w:rsidRDefault="00E52BC5" w:rsidP="00E52BC5">
      <w:pPr>
        <w:pStyle w:val="ListParagraph"/>
        <w:numPr>
          <w:ilvl w:val="0"/>
          <w:numId w:val="16"/>
        </w:numPr>
        <w:rPr>
          <w:rFonts w:ascii="Arial" w:hAnsi="Arial"/>
          <w:i/>
          <w:iCs/>
        </w:rPr>
      </w:pPr>
      <w:r w:rsidRPr="00536B33">
        <w:rPr>
          <w:rFonts w:ascii="Arial" w:hAnsi="Arial"/>
          <w:i/>
          <w:iCs/>
        </w:rPr>
        <w:t xml:space="preserve">HMI Command == </w:t>
      </w:r>
      <w:r>
        <w:rPr>
          <w:rFonts w:ascii="Arial" w:hAnsi="Arial"/>
          <w:i/>
          <w:iCs/>
        </w:rPr>
        <w:t>DVR Setting Reset</w:t>
      </w:r>
    </w:p>
    <w:p w14:paraId="5C5ADE42" w14:textId="77777777" w:rsidR="0021125E" w:rsidRDefault="0021125E" w:rsidP="0021125E"/>
    <w:p w14:paraId="250D6338" w14:textId="77777777" w:rsidR="0021125E" w:rsidRDefault="0021125E" w:rsidP="0021125E">
      <w:r>
        <w:t>Command Reception:</w:t>
      </w:r>
    </w:p>
    <w:p w14:paraId="0DA41BA3" w14:textId="77777777" w:rsidR="0021125E" w:rsidRDefault="0021125E" w:rsidP="0021125E">
      <w:r>
        <w:t>When IDCM receives the command, should response below msg:</w:t>
      </w:r>
    </w:p>
    <w:p w14:paraId="6BC4E9D8" w14:textId="36D92B68" w:rsidR="0021125E" w:rsidRDefault="0021125E" w:rsidP="0021125E">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6166B6">
        <w:rPr>
          <w:rFonts w:ascii="Arial" w:hAnsi="Arial"/>
          <w:i/>
          <w:iCs/>
        </w:rPr>
        <w:t>DVR Setting Reset</w:t>
      </w:r>
    </w:p>
    <w:p w14:paraId="7C4BF50F" w14:textId="77777777" w:rsidR="0021125E" w:rsidRDefault="0021125E" w:rsidP="0021125E">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Succeed</w:t>
      </w:r>
      <w:r>
        <w:rPr>
          <w:rFonts w:ascii="Arial" w:hAnsi="Arial"/>
          <w:i/>
          <w:iCs/>
        </w:rPr>
        <w:t xml:space="preserve"> </w:t>
      </w:r>
      <w:r w:rsidRPr="00481D0A">
        <w:rPr>
          <w:rFonts w:ascii="Arial" w:hAnsi="Arial"/>
        </w:rPr>
        <w:t xml:space="preserve">or </w:t>
      </w:r>
      <w:r w:rsidRPr="008D3855">
        <w:rPr>
          <w:rFonts w:ascii="Arial" w:hAnsi="Arial" w:hint="eastAsia"/>
          <w:i/>
          <w:iCs/>
        </w:rPr>
        <w:t xml:space="preserve">Command </w:t>
      </w:r>
      <w:r w:rsidRPr="008D3855">
        <w:rPr>
          <w:rFonts w:ascii="Arial" w:hAnsi="Arial"/>
          <w:i/>
          <w:iCs/>
        </w:rPr>
        <w:t>R</w:t>
      </w:r>
      <w:r w:rsidRPr="008D3855">
        <w:rPr>
          <w:rFonts w:ascii="Arial" w:hAnsi="Arial" w:hint="eastAsia"/>
          <w:i/>
          <w:iCs/>
        </w:rPr>
        <w:t>eception</w:t>
      </w:r>
      <w:r w:rsidRPr="008D3855">
        <w:rPr>
          <w:rFonts w:ascii="Arial" w:hAnsi="Arial"/>
          <w:i/>
          <w:iCs/>
        </w:rPr>
        <w:t xml:space="preserve"> </w:t>
      </w:r>
      <w:r>
        <w:rPr>
          <w:rFonts w:ascii="Arial" w:hAnsi="Arial"/>
          <w:i/>
          <w:iCs/>
        </w:rPr>
        <w:t>Failed</w:t>
      </w:r>
    </w:p>
    <w:p w14:paraId="6BE0BDD4" w14:textId="77777777" w:rsidR="00C33DB3" w:rsidRDefault="00C33DB3" w:rsidP="00C33DB3">
      <w:r>
        <w:t>APIM HMI control:</w:t>
      </w:r>
    </w:p>
    <w:p w14:paraId="09052861" w14:textId="4F9C46C7" w:rsidR="0021125E" w:rsidRDefault="00C33DB3" w:rsidP="00C33DB3">
      <w:pPr>
        <w:pStyle w:val="ListParagraph"/>
        <w:numPr>
          <w:ilvl w:val="0"/>
          <w:numId w:val="44"/>
        </w:numPr>
        <w:ind w:left="720"/>
        <w:rPr>
          <w:rFonts w:ascii="Arial" w:hAnsi="Arial"/>
        </w:rPr>
      </w:pPr>
      <w:r w:rsidRPr="00C33DB3">
        <w:rPr>
          <w:rFonts w:ascii="Arial" w:hAnsi="Arial"/>
        </w:rPr>
        <w:t xml:space="preserve">APIM should </w:t>
      </w:r>
      <w:r w:rsidR="000D089D">
        <w:rPr>
          <w:rFonts w:ascii="Arial" w:hAnsi="Arial"/>
        </w:rPr>
        <w:t>display a resetting animation:</w:t>
      </w:r>
    </w:p>
    <w:p w14:paraId="39543136" w14:textId="29046DB0" w:rsidR="000D089D" w:rsidRPr="000D089D" w:rsidRDefault="000D089D" w:rsidP="000D089D">
      <w:pPr>
        <w:jc w:val="center"/>
      </w:pPr>
      <w:r>
        <w:rPr>
          <w:noProof/>
        </w:rPr>
        <w:drawing>
          <wp:inline distT="0" distB="0" distL="0" distR="0" wp14:anchorId="29F0CA63" wp14:editId="1590FC74">
            <wp:extent cx="2724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4150" cy="1295400"/>
                    </a:xfrm>
                    <a:prstGeom prst="rect">
                      <a:avLst/>
                    </a:prstGeom>
                  </pic:spPr>
                </pic:pic>
              </a:graphicData>
            </a:graphic>
          </wp:inline>
        </w:drawing>
      </w:r>
    </w:p>
    <w:p w14:paraId="51ACC3CF" w14:textId="77777777" w:rsidR="00C33DB3" w:rsidRDefault="00C33DB3" w:rsidP="0021125E"/>
    <w:p w14:paraId="25EAC251" w14:textId="77777777" w:rsidR="0021125E" w:rsidRDefault="0021125E" w:rsidP="0021125E">
      <w:r>
        <w:t>Command Execution:</w:t>
      </w:r>
    </w:p>
    <w:p w14:paraId="3A2D764B" w14:textId="6FF0E33E" w:rsidR="0021125E" w:rsidRDefault="0021125E" w:rsidP="0021125E">
      <w:r>
        <w:t xml:space="preserve">If </w:t>
      </w:r>
      <w:r w:rsidR="00E57BD4">
        <w:t>setting reset</w:t>
      </w:r>
      <w:r>
        <w:t xml:space="preserve"> completes, IDCM should response command result:</w:t>
      </w:r>
    </w:p>
    <w:p w14:paraId="7D1FDF0E" w14:textId="3DBD3B32" w:rsidR="0021125E" w:rsidRDefault="0021125E" w:rsidP="0021125E">
      <w:pPr>
        <w:pStyle w:val="ListParagraph"/>
        <w:numPr>
          <w:ilvl w:val="0"/>
          <w:numId w:val="15"/>
        </w:numPr>
        <w:rPr>
          <w:rFonts w:ascii="Arial" w:hAnsi="Arial"/>
          <w:i/>
          <w:iCs/>
        </w:rPr>
      </w:pPr>
      <w:r w:rsidRPr="00E80FDE">
        <w:rPr>
          <w:rFonts w:ascii="Arial" w:hAnsi="Arial"/>
          <w:i/>
          <w:iCs/>
        </w:rPr>
        <w:t>DVR Command Response</w:t>
      </w:r>
      <w:r w:rsidRPr="00536B33">
        <w:rPr>
          <w:rFonts w:ascii="Arial" w:hAnsi="Arial"/>
          <w:i/>
          <w:iCs/>
        </w:rPr>
        <w:t xml:space="preserve"> == </w:t>
      </w:r>
      <w:r w:rsidR="001471E4">
        <w:rPr>
          <w:rFonts w:ascii="Arial" w:hAnsi="Arial"/>
          <w:i/>
          <w:iCs/>
        </w:rPr>
        <w:t>DVR Setting Reset</w:t>
      </w:r>
    </w:p>
    <w:p w14:paraId="4ABD04AF" w14:textId="77777777" w:rsidR="0021125E" w:rsidRPr="00246CD9" w:rsidRDefault="0021125E" w:rsidP="0021125E">
      <w:pPr>
        <w:pStyle w:val="ListParagraph"/>
        <w:numPr>
          <w:ilvl w:val="0"/>
          <w:numId w:val="15"/>
        </w:numPr>
        <w:rPr>
          <w:rFonts w:ascii="Arial" w:hAnsi="Arial"/>
          <w:i/>
          <w:iCs/>
        </w:rPr>
      </w:pPr>
      <w:r w:rsidRPr="00E80FDE">
        <w:rPr>
          <w:rFonts w:ascii="Arial" w:hAnsi="Arial"/>
          <w:i/>
          <w:iCs/>
        </w:rPr>
        <w:t xml:space="preserve">DVR Command </w:t>
      </w:r>
      <w:r w:rsidRPr="008D3855">
        <w:rPr>
          <w:rFonts w:ascii="Arial" w:hAnsi="Arial"/>
          <w:i/>
          <w:iCs/>
        </w:rPr>
        <w:t>Result</w:t>
      </w:r>
      <w:r w:rsidRPr="00536B33">
        <w:rPr>
          <w:rFonts w:ascii="Arial" w:hAnsi="Arial"/>
          <w:i/>
          <w:iCs/>
        </w:rPr>
        <w:t xml:space="preserve"> ==</w:t>
      </w:r>
      <w:r>
        <w:rPr>
          <w:rFonts w:ascii="Arial" w:hAnsi="Arial"/>
          <w:i/>
          <w:iCs/>
        </w:rPr>
        <w:t xml:space="preserve"> </w:t>
      </w:r>
      <w:r w:rsidRPr="003331F4">
        <w:rPr>
          <w:rFonts w:ascii="Arial" w:hAnsi="Arial"/>
          <w:i/>
          <w:iCs/>
        </w:rPr>
        <w:t xml:space="preserve">Execution </w:t>
      </w:r>
      <w:r w:rsidRPr="008D3855">
        <w:rPr>
          <w:rFonts w:ascii="Arial" w:hAnsi="Arial"/>
          <w:i/>
          <w:iCs/>
        </w:rPr>
        <w:t>Succeed</w:t>
      </w:r>
      <w:r>
        <w:rPr>
          <w:rFonts w:ascii="Arial" w:hAnsi="Arial"/>
          <w:i/>
          <w:iCs/>
        </w:rPr>
        <w:t xml:space="preserve"> or </w:t>
      </w:r>
      <w:r w:rsidRPr="003331F4">
        <w:rPr>
          <w:rFonts w:ascii="Arial" w:hAnsi="Arial"/>
          <w:i/>
          <w:iCs/>
        </w:rPr>
        <w:t xml:space="preserve">Execution </w:t>
      </w:r>
      <w:r>
        <w:rPr>
          <w:rFonts w:ascii="Arial" w:hAnsi="Arial"/>
          <w:i/>
          <w:iCs/>
        </w:rPr>
        <w:t>Failed</w:t>
      </w:r>
    </w:p>
    <w:p w14:paraId="50699D4B" w14:textId="77777777" w:rsidR="0021125E" w:rsidRDefault="0021125E" w:rsidP="0021125E">
      <w:r>
        <w:t>APIM HMI control:</w:t>
      </w:r>
    </w:p>
    <w:p w14:paraId="356D30C1" w14:textId="77777777" w:rsidR="00E24B50" w:rsidRPr="00620448" w:rsidRDefault="00E24B50" w:rsidP="00E24B50">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 xml:space="preserve">success result to customer if </w:t>
      </w:r>
      <w:r w:rsidRPr="00C216EE">
        <w:rPr>
          <w:rFonts w:ascii="Arial" w:hAnsi="Arial"/>
          <w:i/>
          <w:iCs/>
        </w:rPr>
        <w:t>Execution Succeed</w:t>
      </w:r>
      <w:r w:rsidRPr="00DD0DCE">
        <w:rPr>
          <w:rFonts w:ascii="Arial" w:hAnsi="Arial"/>
        </w:rPr>
        <w:t>.</w:t>
      </w:r>
    </w:p>
    <w:p w14:paraId="38F422FF" w14:textId="77777777" w:rsidR="00E24B50" w:rsidRPr="00620448" w:rsidRDefault="00E24B50" w:rsidP="00E24B50">
      <w:pPr>
        <w:pStyle w:val="ListParagraph"/>
        <w:numPr>
          <w:ilvl w:val="0"/>
          <w:numId w:val="29"/>
        </w:numPr>
        <w:rPr>
          <w:rFonts w:ascii="Arial" w:hAnsi="Arial"/>
        </w:rPr>
      </w:pPr>
      <w:r w:rsidRPr="00246CD9">
        <w:rPr>
          <w:rFonts w:ascii="Arial" w:hAnsi="Arial"/>
        </w:rPr>
        <w:t>APIM should</w:t>
      </w:r>
      <w:r>
        <w:rPr>
          <w:rFonts w:ascii="Arial" w:hAnsi="Arial"/>
        </w:rPr>
        <w:t xml:space="preserve"> pop up </w:t>
      </w:r>
      <w:r w:rsidRPr="00DD0DCE">
        <w:rPr>
          <w:rFonts w:ascii="Arial" w:hAnsi="Arial"/>
        </w:rPr>
        <w:t xml:space="preserve">command </w:t>
      </w:r>
      <w:r>
        <w:rPr>
          <w:rFonts w:ascii="Arial" w:hAnsi="Arial"/>
        </w:rPr>
        <w:t>failure result to customer</w:t>
      </w:r>
      <w:r>
        <w:rPr>
          <w:rFonts w:ascii="Arial" w:hAnsi="Arial"/>
          <w:lang w:eastAsia="zh-CN"/>
        </w:rPr>
        <w:t xml:space="preserve"> if </w:t>
      </w:r>
      <w:r w:rsidRPr="003331F4">
        <w:rPr>
          <w:rFonts w:ascii="Arial" w:hAnsi="Arial"/>
          <w:i/>
          <w:iCs/>
        </w:rPr>
        <w:t xml:space="preserve">Execution </w:t>
      </w:r>
      <w:r>
        <w:rPr>
          <w:rFonts w:ascii="Arial" w:hAnsi="Arial"/>
          <w:i/>
          <w:iCs/>
        </w:rPr>
        <w:t>Failed</w:t>
      </w:r>
      <w:r>
        <w:rPr>
          <w:rFonts w:ascii="Arial" w:hAnsi="Arial"/>
          <w:lang w:eastAsia="zh-CN"/>
        </w:rPr>
        <w:t>.</w:t>
      </w:r>
    </w:p>
    <w:p w14:paraId="497DE209" w14:textId="303EFF5D" w:rsidR="00A732C2" w:rsidRDefault="00132ACA" w:rsidP="00A732C2">
      <w:pPr>
        <w:pStyle w:val="Heading6"/>
        <w:rPr>
          <w:lang w:val="en-GB"/>
        </w:rPr>
      </w:pPr>
      <w:bookmarkStart w:id="314" w:name="_Toc122965555"/>
      <w:r>
        <w:rPr>
          <w:lang w:val="en-GB"/>
        </w:rPr>
        <w:t>DVR Parameter Setting</w:t>
      </w:r>
      <w:r w:rsidR="00A732C2">
        <w:rPr>
          <w:lang w:val="en-GB"/>
        </w:rPr>
        <w:t xml:space="preserve"> Attributes</w:t>
      </w:r>
      <w:bookmarkEnd w:id="314"/>
    </w:p>
    <w:p w14:paraId="54961633" w14:textId="60F0F0B7" w:rsidR="007747CF" w:rsidRPr="00CC743B" w:rsidRDefault="007747CF" w:rsidP="002E1278">
      <w:pPr>
        <w:pStyle w:val="ListParagraph"/>
        <w:numPr>
          <w:ilvl w:val="0"/>
          <w:numId w:val="17"/>
        </w:numPr>
        <w:rPr>
          <w:lang w:val="en-GB"/>
        </w:rPr>
      </w:pPr>
      <w:r>
        <w:rPr>
          <w:rFonts w:ascii="Arial" w:hAnsi="Arial" w:cs="Arial"/>
          <w:lang w:val="en-GB"/>
        </w:rPr>
        <w:t xml:space="preserve">If setting value </w:t>
      </w:r>
      <w:r w:rsidR="00173493">
        <w:rPr>
          <w:rFonts w:ascii="Arial" w:hAnsi="Arial" w:cs="Arial"/>
          <w:lang w:val="en-GB"/>
        </w:rPr>
        <w:t xml:space="preserve">feedback from IDCM is not same as APIM input, APIM should update the setting value to </w:t>
      </w:r>
      <w:r w:rsidR="009B3C30">
        <w:rPr>
          <w:rFonts w:ascii="Arial" w:hAnsi="Arial" w:cs="Arial"/>
          <w:lang w:val="en-GB"/>
        </w:rPr>
        <w:t>the feedback</w:t>
      </w:r>
      <w:r w:rsidR="00173493">
        <w:rPr>
          <w:rFonts w:ascii="Arial" w:hAnsi="Arial" w:cs="Arial"/>
          <w:lang w:val="en-GB"/>
        </w:rPr>
        <w:t xml:space="preserve"> value</w:t>
      </w:r>
      <w:r w:rsidR="009B3C30">
        <w:rPr>
          <w:rFonts w:ascii="Arial" w:hAnsi="Arial" w:cs="Arial"/>
          <w:lang w:val="en-GB"/>
        </w:rPr>
        <w:t xml:space="preserve"> from IDCM</w:t>
      </w:r>
      <w:r w:rsidR="00817003">
        <w:rPr>
          <w:rFonts w:ascii="Arial" w:hAnsi="Arial" w:cs="Arial"/>
          <w:lang w:val="en-GB"/>
        </w:rPr>
        <w:t xml:space="preserve"> which means </w:t>
      </w:r>
      <w:r w:rsidR="00910350">
        <w:rPr>
          <w:rFonts w:ascii="Arial" w:hAnsi="Arial" w:cs="Arial"/>
          <w:lang w:val="en-GB"/>
        </w:rPr>
        <w:t>failed</w:t>
      </w:r>
      <w:r w:rsidR="00910350">
        <w:rPr>
          <w:rFonts w:ascii="Arial" w:hAnsi="Arial" w:cs="Arial"/>
          <w:lang w:val="en-GB"/>
        </w:rPr>
        <w:t xml:space="preserve"> to </w:t>
      </w:r>
      <w:r w:rsidR="00817003">
        <w:rPr>
          <w:rFonts w:ascii="Arial" w:hAnsi="Arial" w:cs="Arial"/>
          <w:lang w:val="en-GB"/>
        </w:rPr>
        <w:t>change</w:t>
      </w:r>
      <w:r w:rsidR="00745932">
        <w:rPr>
          <w:rFonts w:ascii="Arial" w:hAnsi="Arial" w:cs="Arial"/>
          <w:lang w:val="en-GB"/>
        </w:rPr>
        <w:t xml:space="preserve"> the DVR parameter</w:t>
      </w:r>
      <w:r w:rsidR="00595313">
        <w:rPr>
          <w:rFonts w:ascii="Arial" w:hAnsi="Arial" w:cs="Arial"/>
          <w:lang w:val="en-GB"/>
        </w:rPr>
        <w:t xml:space="preserve"> setting</w:t>
      </w:r>
      <w:r w:rsidR="00817003">
        <w:rPr>
          <w:rFonts w:ascii="Arial" w:hAnsi="Arial" w:cs="Arial"/>
          <w:lang w:val="en-GB"/>
        </w:rPr>
        <w:t>.</w:t>
      </w:r>
    </w:p>
    <w:p w14:paraId="7D21742D" w14:textId="20A9D708" w:rsidR="00EA41C3" w:rsidRDefault="005850BD" w:rsidP="00EA41C3">
      <w:pPr>
        <w:pStyle w:val="Heading4"/>
        <w:rPr>
          <w:lang w:val="en-GB"/>
        </w:rPr>
      </w:pPr>
      <w:bookmarkStart w:id="315" w:name="_Toc122965556"/>
      <w:r>
        <w:rPr>
          <w:lang w:val="en-GB"/>
        </w:rPr>
        <w:t xml:space="preserve">Technology </w:t>
      </w:r>
      <w:r w:rsidR="00EA41C3">
        <w:rPr>
          <w:lang w:val="en-GB"/>
        </w:rPr>
        <w:t xml:space="preserve">Function </w:t>
      </w:r>
      <w:r w:rsidR="00984DFD">
        <w:rPr>
          <w:lang w:val="en-GB"/>
        </w:rPr>
        <w:t>DVR Wi-Fi Setting</w:t>
      </w:r>
      <w:bookmarkEnd w:id="315"/>
    </w:p>
    <w:p w14:paraId="08029D0E" w14:textId="77777777" w:rsidR="002D1986" w:rsidRDefault="002D1986" w:rsidP="002D1986">
      <w:pPr>
        <w:pStyle w:val="Heading5"/>
        <w:rPr>
          <w:lang w:val="en-GB"/>
        </w:rPr>
      </w:pPr>
      <w:bookmarkStart w:id="316" w:name="_Toc122965557"/>
      <w:r>
        <w:rPr>
          <w:lang w:val="en-GB"/>
        </w:rPr>
        <w:t>Function Interfaces</w:t>
      </w:r>
      <w:bookmarkEnd w:id="316"/>
    </w:p>
    <w:p w14:paraId="674FD58F" w14:textId="77777777" w:rsidR="002D1986" w:rsidRDefault="002D1986" w:rsidP="002D1986">
      <w:pPr>
        <w:pStyle w:val="Heading6"/>
        <w:rPr>
          <w:lang w:val="en-GB"/>
        </w:rPr>
      </w:pPr>
      <w:bookmarkStart w:id="317" w:name="_Toc122965558"/>
      <w:r>
        <w:rPr>
          <w:lang w:val="en-GB"/>
        </w:rPr>
        <w:t>Inputs</w:t>
      </w:r>
      <w:bookmarkEnd w:id="317"/>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2D1986" w:rsidRPr="00E54DEA" w14:paraId="3AE7D6E5" w14:textId="77777777" w:rsidTr="001D276D">
        <w:trPr>
          <w:trHeight w:val="173"/>
        </w:trPr>
        <w:tc>
          <w:tcPr>
            <w:tcW w:w="1885" w:type="dxa"/>
            <w:shd w:val="clear" w:color="auto" w:fill="D9D9D9" w:themeFill="background1" w:themeFillShade="D9"/>
            <w:noWrap/>
            <w:hideMark/>
          </w:tcPr>
          <w:p w14:paraId="7CC0C6FB" w14:textId="77777777" w:rsidR="002D1986" w:rsidRPr="00E54DEA" w:rsidRDefault="002D1986" w:rsidP="001D276D">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0A9E8AF1" w14:textId="77777777" w:rsidR="002D1986" w:rsidRDefault="002D1986"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F44E77C" w14:textId="77777777" w:rsidR="002D1986" w:rsidRDefault="002D1986" w:rsidP="001D276D">
            <w:pPr>
              <w:overflowPunct/>
              <w:autoSpaceDE/>
              <w:autoSpaceDN/>
              <w:adjustRightInd/>
              <w:textAlignment w:val="auto"/>
              <w:rPr>
                <w:rFonts w:cs="Arial"/>
                <w:b/>
                <w:bCs/>
                <w:color w:val="000000"/>
              </w:rPr>
            </w:pPr>
            <w:r>
              <w:rPr>
                <w:rFonts w:cs="Arial"/>
                <w:b/>
                <w:bCs/>
                <w:color w:val="000000"/>
              </w:rPr>
              <w:t xml:space="preserve">Mapping Details </w:t>
            </w:r>
          </w:p>
          <w:p w14:paraId="11717922" w14:textId="77777777" w:rsidR="002D1986" w:rsidRDefault="002D1986" w:rsidP="001D276D">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4940D535" w14:textId="77777777" w:rsidR="002D1986" w:rsidRDefault="002D1986" w:rsidP="001D276D">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57403382" w14:textId="77777777" w:rsidR="002D1986" w:rsidRDefault="002D1986" w:rsidP="001D276D">
            <w:pPr>
              <w:overflowPunct/>
              <w:autoSpaceDE/>
              <w:autoSpaceDN/>
              <w:adjustRightInd/>
              <w:textAlignment w:val="auto"/>
              <w:rPr>
                <w:rFonts w:cs="Arial"/>
                <w:b/>
                <w:bCs/>
                <w:color w:val="000000"/>
              </w:rPr>
            </w:pPr>
            <w:r>
              <w:rPr>
                <w:rFonts w:cs="Arial"/>
                <w:b/>
                <w:bCs/>
                <w:color w:val="000000"/>
              </w:rPr>
              <w:t>Connection</w:t>
            </w:r>
          </w:p>
          <w:p w14:paraId="5504F996" w14:textId="77777777" w:rsidR="002D1986" w:rsidRDefault="002D1986" w:rsidP="001D276D">
            <w:pPr>
              <w:overflowPunct/>
              <w:autoSpaceDE/>
              <w:autoSpaceDN/>
              <w:adjustRightInd/>
              <w:textAlignment w:val="auto"/>
              <w:rPr>
                <w:rFonts w:cs="Arial"/>
                <w:b/>
                <w:bCs/>
                <w:color w:val="000000"/>
              </w:rPr>
            </w:pPr>
            <w:r>
              <w:t>(</w:t>
            </w:r>
            <w:r w:rsidRPr="001321BD">
              <w:rPr>
                <w:i/>
              </w:rPr>
              <w:t>Optional)</w:t>
            </w:r>
          </w:p>
        </w:tc>
      </w:tr>
      <w:tr w:rsidR="002D1986" w:rsidRPr="003F473D" w14:paraId="1CEEBE12" w14:textId="77777777" w:rsidTr="001D276D">
        <w:trPr>
          <w:trHeight w:val="143"/>
        </w:trPr>
        <w:tc>
          <w:tcPr>
            <w:tcW w:w="1885" w:type="dxa"/>
            <w:noWrap/>
          </w:tcPr>
          <w:p w14:paraId="6B2BDC24" w14:textId="0F76FEB2" w:rsidR="002D1986" w:rsidRPr="00DE6816" w:rsidRDefault="00513DDF" w:rsidP="001D276D">
            <w:pPr>
              <w:overflowPunct/>
              <w:autoSpaceDE/>
              <w:autoSpaceDN/>
              <w:adjustRightInd/>
              <w:textAlignment w:val="auto"/>
              <w:rPr>
                <w:rFonts w:cs="Arial"/>
                <w:color w:val="000000" w:themeColor="text1"/>
                <w:sz w:val="18"/>
              </w:rPr>
            </w:pPr>
            <w:proofErr w:type="spellStart"/>
            <w:r>
              <w:rPr>
                <w:rFonts w:cs="Arial"/>
                <w:color w:val="000000" w:themeColor="text1"/>
                <w:sz w:val="18"/>
              </w:rPr>
              <w:t>WIFI_Hotspot</w:t>
            </w:r>
            <w:r w:rsidR="002D1986">
              <w:rPr>
                <w:rFonts w:cs="Arial"/>
                <w:color w:val="000000" w:themeColor="text1"/>
                <w:sz w:val="18"/>
              </w:rPr>
              <w:t>_Switch</w:t>
            </w:r>
            <w:proofErr w:type="spellEnd"/>
          </w:p>
        </w:tc>
        <w:tc>
          <w:tcPr>
            <w:tcW w:w="2070" w:type="dxa"/>
          </w:tcPr>
          <w:p w14:paraId="0CA93FD3" w14:textId="6B94AA46" w:rsidR="002D1986" w:rsidRPr="008F6F5F" w:rsidRDefault="00513DDF" w:rsidP="001D276D">
            <w:pPr>
              <w:rPr>
                <w:rFonts w:cs="Arial"/>
                <w:color w:val="000000" w:themeColor="text1"/>
                <w:sz w:val="18"/>
              </w:rPr>
            </w:pPr>
            <w:r w:rsidRPr="00DE43EC">
              <w:rPr>
                <w:rFonts w:cs="Arial"/>
                <w:color w:val="000000" w:themeColor="text1"/>
                <w:sz w:val="18"/>
              </w:rPr>
              <w:t>W</w:t>
            </w:r>
            <w:r w:rsidRPr="00DE43EC">
              <w:rPr>
                <w:rFonts w:cs="Arial" w:hint="eastAsia"/>
                <w:color w:val="000000" w:themeColor="text1"/>
                <w:sz w:val="18"/>
              </w:rPr>
              <w:t>i-</w:t>
            </w:r>
            <w:r w:rsidRPr="00DE43EC">
              <w:rPr>
                <w:rFonts w:cs="Arial"/>
                <w:color w:val="000000" w:themeColor="text1"/>
                <w:sz w:val="18"/>
              </w:rPr>
              <w:t>Fi Hotspot Switch</w:t>
            </w:r>
          </w:p>
        </w:tc>
        <w:tc>
          <w:tcPr>
            <w:tcW w:w="3510" w:type="dxa"/>
          </w:tcPr>
          <w:p w14:paraId="5402471C" w14:textId="0FA286CF" w:rsidR="002D1986" w:rsidRDefault="002D1986" w:rsidP="001D276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00513DDF" w:rsidRPr="00DE43EC">
              <w:rPr>
                <w:rFonts w:cs="Arial"/>
                <w:color w:val="000000" w:themeColor="text1"/>
                <w:sz w:val="18"/>
              </w:rPr>
              <w:t>WiFiHotspotSwitch</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sidR="00E865BF">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513DDF">
              <w:rPr>
                <w:rFonts w:cs="Arial"/>
                <w:color w:val="000000" w:themeColor="text1"/>
                <w:sz w:val="18"/>
              </w:rPr>
              <w:t>5</w:t>
            </w:r>
            <w:r w:rsidRPr="00B32106">
              <w:rPr>
                <w:rFonts w:cs="Arial"/>
                <w:color w:val="000000" w:themeColor="text1"/>
                <w:sz w:val="18"/>
              </w:rPr>
              <w:t>]</w:t>
            </w:r>
          </w:p>
          <w:p w14:paraId="766EE59E" w14:textId="77777777" w:rsidR="002D1986" w:rsidRPr="008F6F5F" w:rsidRDefault="002D1986" w:rsidP="001D276D">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76BE68C" w14:textId="77777777" w:rsidR="002D1986" w:rsidRPr="00DE6816" w:rsidRDefault="002D1986" w:rsidP="001D276D">
            <w:pPr>
              <w:rPr>
                <w:rFonts w:cs="Arial"/>
                <w:sz w:val="18"/>
              </w:rPr>
            </w:pPr>
            <w:r w:rsidRPr="003513AE">
              <w:rPr>
                <w:rFonts w:cs="Arial"/>
                <w:color w:val="000000" w:themeColor="text1"/>
                <w:sz w:val="18"/>
              </w:rPr>
              <w:t>NA.</w:t>
            </w:r>
          </w:p>
        </w:tc>
        <w:tc>
          <w:tcPr>
            <w:tcW w:w="1386" w:type="dxa"/>
          </w:tcPr>
          <w:p w14:paraId="21783DFC" w14:textId="77777777" w:rsidR="002D1986" w:rsidRPr="00B144C2" w:rsidRDefault="002D1986" w:rsidP="001D276D">
            <w:pPr>
              <w:rPr>
                <w:rFonts w:cs="Arial"/>
                <w:color w:val="000000" w:themeColor="text1"/>
                <w:sz w:val="18"/>
              </w:rPr>
            </w:pPr>
            <w:r w:rsidRPr="003513AE">
              <w:rPr>
                <w:rFonts w:cs="Arial"/>
                <w:color w:val="000000" w:themeColor="text1"/>
                <w:sz w:val="18"/>
              </w:rPr>
              <w:t>NA.</w:t>
            </w:r>
          </w:p>
        </w:tc>
      </w:tr>
      <w:tr w:rsidR="002D1986" w:rsidRPr="003F473D" w14:paraId="6CBF5643" w14:textId="77777777" w:rsidTr="001D276D">
        <w:trPr>
          <w:trHeight w:val="70"/>
        </w:trPr>
        <w:tc>
          <w:tcPr>
            <w:tcW w:w="1885" w:type="dxa"/>
            <w:noWrap/>
          </w:tcPr>
          <w:p w14:paraId="0DFE83FF" w14:textId="531D4530" w:rsidR="002D1986" w:rsidRPr="00DE6816" w:rsidRDefault="008E0830" w:rsidP="001D276D">
            <w:pPr>
              <w:overflowPunct/>
              <w:autoSpaceDE/>
              <w:autoSpaceDN/>
              <w:adjustRightInd/>
              <w:textAlignment w:val="auto"/>
              <w:rPr>
                <w:rFonts w:cs="Arial"/>
                <w:color w:val="000000" w:themeColor="text1"/>
                <w:sz w:val="18"/>
              </w:rPr>
            </w:pPr>
            <w:proofErr w:type="spellStart"/>
            <w:r>
              <w:rPr>
                <w:rFonts w:cs="Arial"/>
                <w:color w:val="000000" w:themeColor="text1"/>
                <w:sz w:val="18"/>
              </w:rPr>
              <w:t>WIFI_SSID_Setting</w:t>
            </w:r>
            <w:proofErr w:type="spellEnd"/>
          </w:p>
        </w:tc>
        <w:tc>
          <w:tcPr>
            <w:tcW w:w="2070" w:type="dxa"/>
          </w:tcPr>
          <w:p w14:paraId="781A7DBD" w14:textId="5149D2F6" w:rsidR="002D1986" w:rsidRPr="00DE6816" w:rsidRDefault="008E0830" w:rsidP="001D276D">
            <w:pPr>
              <w:rPr>
                <w:rFonts w:cs="Arial"/>
                <w:color w:val="000000" w:themeColor="text1"/>
                <w:sz w:val="18"/>
              </w:rPr>
            </w:pPr>
            <w:r w:rsidRPr="00DE43EC">
              <w:rPr>
                <w:rFonts w:cs="Arial"/>
                <w:color w:val="000000" w:themeColor="text1"/>
                <w:sz w:val="18"/>
              </w:rPr>
              <w:t>DVR Wi-Fi SSID</w:t>
            </w:r>
          </w:p>
        </w:tc>
        <w:tc>
          <w:tcPr>
            <w:tcW w:w="3510" w:type="dxa"/>
          </w:tcPr>
          <w:p w14:paraId="2B56AD07" w14:textId="4D9249DE" w:rsidR="002D1986" w:rsidRDefault="002D1986" w:rsidP="001D276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00513DDF" w:rsidRPr="00DE43EC">
              <w:rPr>
                <w:rFonts w:cs="Arial"/>
                <w:color w:val="000000" w:themeColor="text1"/>
                <w:sz w:val="18"/>
              </w:rPr>
              <w:t>SetWiFiSSID</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sidR="00CC2250">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1650E4">
              <w:rPr>
                <w:rFonts w:cs="Arial"/>
                <w:color w:val="000000" w:themeColor="text1"/>
                <w:sz w:val="18"/>
              </w:rPr>
              <w:t>6</w:t>
            </w:r>
            <w:r w:rsidRPr="00B32106">
              <w:rPr>
                <w:rFonts w:cs="Arial"/>
                <w:color w:val="000000" w:themeColor="text1"/>
                <w:sz w:val="18"/>
              </w:rPr>
              <w:t>]</w:t>
            </w:r>
          </w:p>
          <w:p w14:paraId="3738B8A4" w14:textId="77777777" w:rsidR="002D1986" w:rsidRPr="00DE6816" w:rsidRDefault="002D1986" w:rsidP="001D276D">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6102FEA" w14:textId="77777777" w:rsidR="002D1986" w:rsidRPr="00DE6816" w:rsidRDefault="002D1986" w:rsidP="001D276D">
            <w:pPr>
              <w:rPr>
                <w:rFonts w:cs="Arial"/>
                <w:color w:val="000000" w:themeColor="text1"/>
                <w:sz w:val="18"/>
              </w:rPr>
            </w:pPr>
            <w:r w:rsidRPr="003513AE">
              <w:rPr>
                <w:rFonts w:cs="Arial"/>
                <w:color w:val="000000" w:themeColor="text1"/>
                <w:sz w:val="18"/>
              </w:rPr>
              <w:t>NA.</w:t>
            </w:r>
          </w:p>
        </w:tc>
        <w:tc>
          <w:tcPr>
            <w:tcW w:w="1386" w:type="dxa"/>
          </w:tcPr>
          <w:p w14:paraId="060AF0AA" w14:textId="77777777" w:rsidR="002D1986" w:rsidRPr="00DE6816" w:rsidRDefault="002D1986" w:rsidP="001D276D">
            <w:pPr>
              <w:rPr>
                <w:rFonts w:cs="Arial"/>
                <w:color w:val="000000" w:themeColor="text1"/>
                <w:sz w:val="18"/>
              </w:rPr>
            </w:pPr>
            <w:r w:rsidRPr="003513AE">
              <w:rPr>
                <w:rFonts w:cs="Arial"/>
                <w:color w:val="000000" w:themeColor="text1"/>
                <w:sz w:val="18"/>
              </w:rPr>
              <w:t>NA.</w:t>
            </w:r>
          </w:p>
        </w:tc>
      </w:tr>
      <w:tr w:rsidR="002D1986" w:rsidRPr="003F473D" w14:paraId="7F633246" w14:textId="77777777" w:rsidTr="001D276D">
        <w:trPr>
          <w:trHeight w:val="70"/>
        </w:trPr>
        <w:tc>
          <w:tcPr>
            <w:tcW w:w="1885" w:type="dxa"/>
            <w:noWrap/>
          </w:tcPr>
          <w:p w14:paraId="035D4480" w14:textId="2535D5C9" w:rsidR="002D1986" w:rsidRPr="00DE6816" w:rsidRDefault="00166F85" w:rsidP="001D276D">
            <w:pPr>
              <w:overflowPunct/>
              <w:autoSpaceDE/>
              <w:autoSpaceDN/>
              <w:adjustRightInd/>
              <w:textAlignment w:val="auto"/>
              <w:rPr>
                <w:rFonts w:cs="Arial"/>
                <w:color w:val="000000" w:themeColor="text1"/>
                <w:sz w:val="18"/>
              </w:rPr>
            </w:pPr>
            <w:proofErr w:type="spellStart"/>
            <w:r>
              <w:rPr>
                <w:rFonts w:cs="Arial"/>
                <w:color w:val="000000" w:themeColor="text1"/>
                <w:sz w:val="18"/>
              </w:rPr>
              <w:lastRenderedPageBreak/>
              <w:t>WIFI_PWD_Setting</w:t>
            </w:r>
            <w:proofErr w:type="spellEnd"/>
          </w:p>
        </w:tc>
        <w:tc>
          <w:tcPr>
            <w:tcW w:w="2070" w:type="dxa"/>
          </w:tcPr>
          <w:p w14:paraId="2C19953A" w14:textId="69D392A8" w:rsidR="002D1986" w:rsidRPr="00DE6816" w:rsidRDefault="008E0830" w:rsidP="001D276D">
            <w:pPr>
              <w:rPr>
                <w:rFonts w:cs="Arial"/>
                <w:color w:val="000000" w:themeColor="text1"/>
                <w:sz w:val="18"/>
              </w:rPr>
            </w:pPr>
            <w:r w:rsidRPr="00DE43EC">
              <w:rPr>
                <w:rFonts w:cs="Arial"/>
                <w:color w:val="000000" w:themeColor="text1"/>
                <w:sz w:val="18"/>
              </w:rPr>
              <w:t>DVR Wi-Fi Password</w:t>
            </w:r>
          </w:p>
        </w:tc>
        <w:tc>
          <w:tcPr>
            <w:tcW w:w="3510" w:type="dxa"/>
          </w:tcPr>
          <w:p w14:paraId="6C7EAAC8" w14:textId="32C13C53" w:rsidR="002D1986" w:rsidRDefault="002D1986" w:rsidP="001D276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E43EC">
              <w:rPr>
                <w:rFonts w:cs="Arial"/>
                <w:color w:val="000000" w:themeColor="text1"/>
                <w:sz w:val="18"/>
              </w:rPr>
              <w:t>APIM_SetEmergencyDuration_Enum</w:t>
            </w:r>
            <w:proofErr w:type="spellEnd"/>
            <w:r w:rsidRPr="00AA1A6F">
              <w:rPr>
                <w:szCs w:val="22"/>
              </w:rPr>
              <w:t xml:space="preserve"> </w:t>
            </w:r>
            <w:r w:rsidRPr="00B32106">
              <w:rPr>
                <w:rFonts w:cs="Arial"/>
                <w:color w:val="000000" w:themeColor="text1"/>
                <w:sz w:val="18"/>
              </w:rPr>
              <w:t>[Type:0x1</w:t>
            </w:r>
            <w:r w:rsidR="00CC2250">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sidR="005D7A46">
              <w:rPr>
                <w:rFonts w:cs="Arial"/>
                <w:color w:val="000000" w:themeColor="text1"/>
                <w:sz w:val="18"/>
              </w:rPr>
              <w:t>7</w:t>
            </w:r>
            <w:r w:rsidRPr="00B32106">
              <w:rPr>
                <w:rFonts w:cs="Arial"/>
                <w:color w:val="000000" w:themeColor="text1"/>
                <w:sz w:val="18"/>
              </w:rPr>
              <w:t>]</w:t>
            </w:r>
          </w:p>
          <w:p w14:paraId="526ABD41" w14:textId="77777777" w:rsidR="002D1986" w:rsidRPr="00DE6816" w:rsidRDefault="002D1986" w:rsidP="001D276D">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63EB5787" w14:textId="77777777" w:rsidR="002D1986" w:rsidRPr="00DE6816" w:rsidRDefault="002D1986" w:rsidP="001D276D">
            <w:pPr>
              <w:rPr>
                <w:rFonts w:cs="Arial"/>
                <w:color w:val="000000" w:themeColor="text1"/>
                <w:sz w:val="18"/>
              </w:rPr>
            </w:pPr>
            <w:r w:rsidRPr="003513AE">
              <w:rPr>
                <w:rFonts w:cs="Arial"/>
                <w:color w:val="000000" w:themeColor="text1"/>
                <w:sz w:val="18"/>
              </w:rPr>
              <w:t>NA.</w:t>
            </w:r>
          </w:p>
        </w:tc>
        <w:tc>
          <w:tcPr>
            <w:tcW w:w="1386" w:type="dxa"/>
          </w:tcPr>
          <w:p w14:paraId="5689CBFB" w14:textId="77777777" w:rsidR="002D1986" w:rsidRPr="00DE6816" w:rsidRDefault="002D1986" w:rsidP="001D276D">
            <w:pPr>
              <w:rPr>
                <w:rFonts w:cs="Arial"/>
                <w:color w:val="000000" w:themeColor="text1"/>
                <w:sz w:val="18"/>
              </w:rPr>
            </w:pPr>
            <w:r w:rsidRPr="003513AE">
              <w:rPr>
                <w:rFonts w:cs="Arial"/>
                <w:color w:val="000000" w:themeColor="text1"/>
                <w:sz w:val="18"/>
              </w:rPr>
              <w:t>NA.</w:t>
            </w:r>
          </w:p>
        </w:tc>
      </w:tr>
      <w:tr w:rsidR="00E06ADD" w:rsidRPr="003F473D" w14:paraId="71052420" w14:textId="77777777" w:rsidTr="001D276D">
        <w:trPr>
          <w:trHeight w:val="70"/>
        </w:trPr>
        <w:tc>
          <w:tcPr>
            <w:tcW w:w="1885" w:type="dxa"/>
            <w:noWrap/>
          </w:tcPr>
          <w:p w14:paraId="732F995F" w14:textId="6F153ABC" w:rsidR="00E06ADD" w:rsidRDefault="00E06ADD" w:rsidP="00E06ADD">
            <w:pPr>
              <w:overflowPunct/>
              <w:autoSpaceDE/>
              <w:autoSpaceDN/>
              <w:adjustRightInd/>
              <w:textAlignment w:val="auto"/>
              <w:rPr>
                <w:rFonts w:cs="Arial"/>
                <w:color w:val="000000" w:themeColor="text1"/>
                <w:sz w:val="18"/>
              </w:rPr>
            </w:pPr>
            <w:proofErr w:type="spellStart"/>
            <w:r>
              <w:rPr>
                <w:rFonts w:cs="Arial"/>
                <w:color w:val="000000" w:themeColor="text1"/>
                <w:sz w:val="18"/>
              </w:rPr>
              <w:t>Request_WiFi_Parameter</w:t>
            </w:r>
            <w:proofErr w:type="spellEnd"/>
          </w:p>
        </w:tc>
        <w:tc>
          <w:tcPr>
            <w:tcW w:w="2070" w:type="dxa"/>
          </w:tcPr>
          <w:p w14:paraId="041BBEFC" w14:textId="3E6E2845" w:rsidR="00E06ADD" w:rsidRPr="00DE43EC" w:rsidRDefault="00E06ADD" w:rsidP="00E06ADD">
            <w:pPr>
              <w:rPr>
                <w:rFonts w:cs="Arial"/>
                <w:color w:val="000000" w:themeColor="text1"/>
                <w:sz w:val="18"/>
              </w:rPr>
            </w:pPr>
            <w:r w:rsidRPr="002C2528">
              <w:rPr>
                <w:rFonts w:cs="Arial"/>
                <w:color w:val="000000" w:themeColor="text1"/>
                <w:sz w:val="18"/>
              </w:rPr>
              <w:t>Request Type</w:t>
            </w:r>
          </w:p>
        </w:tc>
        <w:tc>
          <w:tcPr>
            <w:tcW w:w="3510" w:type="dxa"/>
          </w:tcPr>
          <w:p w14:paraId="115769C3" w14:textId="77777777" w:rsidR="00E06ADD" w:rsidRDefault="00E06ADD" w:rsidP="00E06ADD">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2760DB">
              <w:rPr>
                <w:rFonts w:cs="Arial"/>
                <w:color w:val="000000" w:themeColor="text1"/>
                <w:sz w:val="18"/>
              </w:rPr>
              <w:t>ReqDVRInformation</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8</w:t>
            </w:r>
            <w:r w:rsidRPr="00B32106">
              <w:rPr>
                <w:rFonts w:cs="Arial"/>
                <w:color w:val="000000" w:themeColor="text1"/>
                <w:sz w:val="18"/>
              </w:rPr>
              <w:t>]</w:t>
            </w:r>
          </w:p>
          <w:p w14:paraId="377A8B8F" w14:textId="61811489" w:rsidR="00E06ADD" w:rsidRPr="00AB54E4" w:rsidRDefault="00E06ADD" w:rsidP="00E06ADD">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348C7C2" w14:textId="3436BBC5" w:rsidR="00E06ADD" w:rsidRPr="003513AE" w:rsidRDefault="00E06ADD" w:rsidP="00E06ADD">
            <w:pPr>
              <w:rPr>
                <w:rFonts w:cs="Arial"/>
                <w:color w:val="000000" w:themeColor="text1"/>
                <w:sz w:val="18"/>
              </w:rPr>
            </w:pPr>
            <w:r w:rsidRPr="003513AE">
              <w:rPr>
                <w:rFonts w:cs="Arial"/>
                <w:color w:val="000000" w:themeColor="text1"/>
                <w:sz w:val="18"/>
              </w:rPr>
              <w:t>NA.</w:t>
            </w:r>
          </w:p>
        </w:tc>
        <w:tc>
          <w:tcPr>
            <w:tcW w:w="1386" w:type="dxa"/>
          </w:tcPr>
          <w:p w14:paraId="4A246360" w14:textId="304F35B2" w:rsidR="00E06ADD" w:rsidRPr="003513AE" w:rsidRDefault="00E06ADD" w:rsidP="00E06ADD">
            <w:pPr>
              <w:rPr>
                <w:rFonts w:cs="Arial"/>
                <w:color w:val="000000" w:themeColor="text1"/>
                <w:sz w:val="18"/>
              </w:rPr>
            </w:pPr>
            <w:r w:rsidRPr="003513AE">
              <w:rPr>
                <w:rFonts w:cs="Arial"/>
                <w:color w:val="000000" w:themeColor="text1"/>
                <w:sz w:val="18"/>
              </w:rPr>
              <w:t>NA.</w:t>
            </w:r>
          </w:p>
        </w:tc>
      </w:tr>
      <w:tr w:rsidR="001D1AFF" w:rsidRPr="003F473D" w14:paraId="203FACBB" w14:textId="77777777" w:rsidTr="001D276D">
        <w:trPr>
          <w:trHeight w:val="70"/>
        </w:trPr>
        <w:tc>
          <w:tcPr>
            <w:tcW w:w="1885" w:type="dxa"/>
            <w:noWrap/>
          </w:tcPr>
          <w:p w14:paraId="3BC0AE6F" w14:textId="77777777" w:rsidR="001D1AFF" w:rsidRPr="00DE6816" w:rsidRDefault="001D1AFF" w:rsidP="001D1AFF">
            <w:pPr>
              <w:overflowPunct/>
              <w:autoSpaceDE/>
              <w:autoSpaceDN/>
              <w:adjustRightInd/>
              <w:textAlignment w:val="auto"/>
              <w:rPr>
                <w:rFonts w:cs="Arial"/>
                <w:color w:val="000000" w:themeColor="text1"/>
                <w:sz w:val="18"/>
              </w:rPr>
            </w:pPr>
          </w:p>
        </w:tc>
        <w:tc>
          <w:tcPr>
            <w:tcW w:w="2070" w:type="dxa"/>
          </w:tcPr>
          <w:p w14:paraId="69F0AC04" w14:textId="77777777" w:rsidR="001D1AFF" w:rsidRPr="00DE6816" w:rsidRDefault="001D1AFF" w:rsidP="001D1AFF">
            <w:pPr>
              <w:rPr>
                <w:rFonts w:cs="Arial"/>
                <w:color w:val="000000" w:themeColor="text1"/>
                <w:sz w:val="18"/>
              </w:rPr>
            </w:pPr>
          </w:p>
        </w:tc>
        <w:tc>
          <w:tcPr>
            <w:tcW w:w="3510" w:type="dxa"/>
          </w:tcPr>
          <w:p w14:paraId="51041189" w14:textId="77777777" w:rsidR="001D1AFF" w:rsidRPr="00DE6816" w:rsidRDefault="001D1AFF" w:rsidP="001D1AFF">
            <w:pPr>
              <w:rPr>
                <w:rFonts w:cs="Arial"/>
                <w:color w:val="000000" w:themeColor="text1"/>
                <w:sz w:val="18"/>
              </w:rPr>
            </w:pPr>
          </w:p>
        </w:tc>
        <w:tc>
          <w:tcPr>
            <w:tcW w:w="1350" w:type="dxa"/>
          </w:tcPr>
          <w:p w14:paraId="242186D1" w14:textId="77777777" w:rsidR="001D1AFF" w:rsidRPr="00DE6816" w:rsidRDefault="001D1AFF" w:rsidP="001D1AFF">
            <w:pPr>
              <w:rPr>
                <w:rFonts w:cs="Arial"/>
                <w:color w:val="000000" w:themeColor="text1"/>
                <w:sz w:val="18"/>
              </w:rPr>
            </w:pPr>
          </w:p>
        </w:tc>
        <w:tc>
          <w:tcPr>
            <w:tcW w:w="1386" w:type="dxa"/>
          </w:tcPr>
          <w:p w14:paraId="353DD5CB" w14:textId="77777777" w:rsidR="001D1AFF" w:rsidRPr="00DE6816" w:rsidRDefault="001D1AFF" w:rsidP="001D1AFF">
            <w:pPr>
              <w:rPr>
                <w:rFonts w:cs="Arial"/>
                <w:color w:val="000000" w:themeColor="text1"/>
                <w:sz w:val="18"/>
              </w:rPr>
            </w:pPr>
          </w:p>
        </w:tc>
      </w:tr>
    </w:tbl>
    <w:p w14:paraId="45D24F8F" w14:textId="73FEFDE1" w:rsidR="002D1986" w:rsidRPr="00702453" w:rsidRDefault="002D1986" w:rsidP="002D1986">
      <w:pPr>
        <w:pStyle w:val="Caption"/>
      </w:pPr>
      <w:bookmarkStart w:id="318" w:name="_Toc115792411"/>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25</w:t>
      </w:r>
      <w:r>
        <w:rPr>
          <w:noProof/>
        </w:rPr>
        <w:fldChar w:fldCharType="end"/>
      </w:r>
      <w:r w:rsidRPr="00702453">
        <w:t xml:space="preserve">: </w:t>
      </w:r>
      <w:r>
        <w:t xml:space="preserve">Input Signal mappings of Function </w:t>
      </w:r>
      <w:r>
        <w:rPr>
          <w:lang w:val="en-GB"/>
        </w:rPr>
        <w:t xml:space="preserve">DVR </w:t>
      </w:r>
      <w:r w:rsidR="000A1B9F">
        <w:rPr>
          <w:lang w:val="en-GB"/>
        </w:rPr>
        <w:t xml:space="preserve">Wi-Fi </w:t>
      </w:r>
      <w:r>
        <w:rPr>
          <w:lang w:val="en-GB"/>
        </w:rPr>
        <w:t>Setting</w:t>
      </w:r>
      <w:bookmarkEnd w:id="318"/>
    </w:p>
    <w:p w14:paraId="304301AF" w14:textId="77777777" w:rsidR="002D1986" w:rsidRDefault="002D1986" w:rsidP="002D1986">
      <w:pPr>
        <w:pStyle w:val="Heading6"/>
        <w:rPr>
          <w:lang w:val="en-GB"/>
        </w:rPr>
      </w:pPr>
      <w:bookmarkStart w:id="319" w:name="_Toc122965559"/>
      <w:r>
        <w:rPr>
          <w:lang w:val="en-GB"/>
        </w:rPr>
        <w:t>Output</w:t>
      </w:r>
      <w:r w:rsidRPr="002824C9">
        <w:rPr>
          <w:lang w:val="en-GB"/>
        </w:rPr>
        <w:t>s</w:t>
      </w:r>
      <w:bookmarkEnd w:id="319"/>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2D1986" w:rsidRPr="00E54DEA" w14:paraId="36B392CF" w14:textId="77777777" w:rsidTr="001D276D">
        <w:trPr>
          <w:trHeight w:val="173"/>
        </w:trPr>
        <w:tc>
          <w:tcPr>
            <w:tcW w:w="1885" w:type="dxa"/>
            <w:shd w:val="clear" w:color="auto" w:fill="D9D9D9" w:themeFill="background1" w:themeFillShade="D9"/>
            <w:noWrap/>
            <w:hideMark/>
          </w:tcPr>
          <w:p w14:paraId="15A45D29" w14:textId="77777777" w:rsidR="002D1986" w:rsidRPr="00E54DEA" w:rsidRDefault="002D1986" w:rsidP="001D276D">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5D96A56A" w14:textId="77777777" w:rsidR="002D1986" w:rsidRDefault="002D1986"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754C432" w14:textId="77777777" w:rsidR="002D1986" w:rsidRDefault="002D1986" w:rsidP="001D276D">
            <w:pPr>
              <w:overflowPunct/>
              <w:autoSpaceDE/>
              <w:autoSpaceDN/>
              <w:adjustRightInd/>
              <w:textAlignment w:val="auto"/>
              <w:rPr>
                <w:rFonts w:cs="Arial"/>
                <w:b/>
                <w:bCs/>
                <w:color w:val="000000"/>
              </w:rPr>
            </w:pPr>
            <w:r>
              <w:rPr>
                <w:rFonts w:cs="Arial"/>
                <w:b/>
                <w:bCs/>
                <w:color w:val="000000"/>
              </w:rPr>
              <w:t>Mapping Details</w:t>
            </w:r>
          </w:p>
          <w:p w14:paraId="09F7B990" w14:textId="77777777" w:rsidR="002D1986" w:rsidRPr="001321BD" w:rsidRDefault="002D1986" w:rsidP="001D276D">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7F96857A" w14:textId="77777777" w:rsidR="002D1986" w:rsidRDefault="002D1986" w:rsidP="001D276D">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4C8B940D" w14:textId="77777777" w:rsidR="002D1986" w:rsidRDefault="002D1986" w:rsidP="001D276D">
            <w:pPr>
              <w:overflowPunct/>
              <w:autoSpaceDE/>
              <w:autoSpaceDN/>
              <w:adjustRightInd/>
              <w:textAlignment w:val="auto"/>
              <w:rPr>
                <w:rFonts w:cs="Arial"/>
                <w:b/>
                <w:bCs/>
                <w:color w:val="000000"/>
              </w:rPr>
            </w:pPr>
            <w:r>
              <w:rPr>
                <w:rFonts w:cs="Arial"/>
                <w:b/>
                <w:bCs/>
                <w:color w:val="000000"/>
              </w:rPr>
              <w:t>Connection</w:t>
            </w:r>
          </w:p>
          <w:p w14:paraId="21BBA4F2" w14:textId="77777777" w:rsidR="002D1986" w:rsidRDefault="002D1986" w:rsidP="001D276D">
            <w:pPr>
              <w:overflowPunct/>
              <w:autoSpaceDE/>
              <w:autoSpaceDN/>
              <w:adjustRightInd/>
              <w:textAlignment w:val="auto"/>
              <w:rPr>
                <w:rFonts w:cs="Arial"/>
                <w:b/>
                <w:bCs/>
                <w:color w:val="000000"/>
              </w:rPr>
            </w:pPr>
            <w:r w:rsidRPr="001321BD">
              <w:rPr>
                <w:i/>
              </w:rPr>
              <w:t>(Optional)</w:t>
            </w:r>
          </w:p>
        </w:tc>
      </w:tr>
      <w:tr w:rsidR="0017481A" w:rsidRPr="003F473D" w14:paraId="7F0AA845" w14:textId="77777777" w:rsidTr="001D276D">
        <w:trPr>
          <w:trHeight w:val="143"/>
        </w:trPr>
        <w:tc>
          <w:tcPr>
            <w:tcW w:w="1885" w:type="dxa"/>
            <w:noWrap/>
          </w:tcPr>
          <w:p w14:paraId="2213E033" w14:textId="0BDCEFC3" w:rsidR="0017481A" w:rsidRPr="00246A19" w:rsidRDefault="0017481A" w:rsidP="0017481A">
            <w:pPr>
              <w:overflowPunct/>
              <w:autoSpaceDE/>
              <w:autoSpaceDN/>
              <w:adjustRightInd/>
              <w:textAlignment w:val="auto"/>
              <w:rPr>
                <w:rFonts w:cs="Arial"/>
                <w:color w:val="000000" w:themeColor="text1"/>
                <w:sz w:val="18"/>
              </w:rPr>
            </w:pPr>
            <w:proofErr w:type="spellStart"/>
            <w:r>
              <w:rPr>
                <w:rFonts w:cs="Arial"/>
                <w:color w:val="000000" w:themeColor="text1"/>
                <w:sz w:val="18"/>
              </w:rPr>
              <w:t>WIFI_Hotspot_Switch_Rsp</w:t>
            </w:r>
            <w:proofErr w:type="spellEnd"/>
          </w:p>
        </w:tc>
        <w:tc>
          <w:tcPr>
            <w:tcW w:w="2070" w:type="dxa"/>
          </w:tcPr>
          <w:p w14:paraId="6F8CC590" w14:textId="01141959" w:rsidR="0017481A" w:rsidRPr="00246A19" w:rsidRDefault="0017481A" w:rsidP="0017481A">
            <w:pPr>
              <w:rPr>
                <w:rFonts w:cs="Arial"/>
                <w:color w:val="000000" w:themeColor="text1"/>
                <w:sz w:val="18"/>
              </w:rPr>
            </w:pPr>
            <w:r w:rsidRPr="00DE43EC">
              <w:rPr>
                <w:rFonts w:cs="Arial"/>
                <w:color w:val="000000" w:themeColor="text1"/>
                <w:sz w:val="18"/>
              </w:rPr>
              <w:t>W</w:t>
            </w:r>
            <w:r w:rsidRPr="00DE43EC">
              <w:rPr>
                <w:rFonts w:cs="Arial" w:hint="eastAsia"/>
                <w:color w:val="000000" w:themeColor="text1"/>
                <w:sz w:val="18"/>
              </w:rPr>
              <w:t>i-</w:t>
            </w:r>
            <w:r w:rsidRPr="00DE43EC">
              <w:rPr>
                <w:rFonts w:cs="Arial"/>
                <w:color w:val="000000" w:themeColor="text1"/>
                <w:sz w:val="18"/>
              </w:rPr>
              <w:t>Fi Hotspot Switch</w:t>
            </w:r>
            <w:r>
              <w:rPr>
                <w:rFonts w:cs="Arial"/>
                <w:color w:val="000000" w:themeColor="text1"/>
                <w:sz w:val="18"/>
              </w:rPr>
              <w:t xml:space="preserve"> Response</w:t>
            </w:r>
          </w:p>
        </w:tc>
        <w:tc>
          <w:tcPr>
            <w:tcW w:w="3510" w:type="dxa"/>
          </w:tcPr>
          <w:p w14:paraId="068418A2" w14:textId="2E5A79AA" w:rsidR="0017481A" w:rsidRDefault="0017481A" w:rsidP="0017481A">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IDCM_</w:t>
            </w:r>
            <w:r w:rsidR="000C568B" w:rsidRPr="00F11750">
              <w:rPr>
                <w:rFonts w:cs="Arial"/>
                <w:color w:val="000000" w:themeColor="text1"/>
                <w:sz w:val="18"/>
              </w:rPr>
              <w:t>WiFiHotspotSwitch</w:t>
            </w:r>
            <w:r w:rsidRPr="00DA7E7A">
              <w:rPr>
                <w:rFonts w:cs="Arial"/>
                <w:color w:val="000000" w:themeColor="text1"/>
                <w:sz w:val="18"/>
              </w:rPr>
              <w:t>_Enum</w:t>
            </w:r>
            <w:proofErr w:type="spellEnd"/>
            <w:r w:rsidRPr="00DC1D73">
              <w:rPr>
                <w:szCs w:val="22"/>
              </w:rPr>
              <w:t xml:space="preserve"> </w:t>
            </w:r>
            <w:r w:rsidRPr="00B32106">
              <w:rPr>
                <w:rFonts w:cs="Arial"/>
                <w:color w:val="000000" w:themeColor="text1"/>
                <w:sz w:val="18"/>
              </w:rPr>
              <w:t>[Type:0x</w:t>
            </w:r>
            <w:r>
              <w:rPr>
                <w:rFonts w:cs="Arial"/>
                <w:color w:val="000000" w:themeColor="text1"/>
                <w:sz w:val="18"/>
              </w:rPr>
              <w:t>0</w:t>
            </w:r>
            <w:r w:rsidR="00D5594A">
              <w:rPr>
                <w:rFonts w:cs="Arial"/>
                <w:color w:val="000000" w:themeColor="text1"/>
                <w:sz w:val="18"/>
              </w:rPr>
              <w:t>5</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14B1A0F2" w14:textId="77777777" w:rsidR="0017481A" w:rsidRPr="00D20BE7" w:rsidRDefault="0017481A" w:rsidP="0017481A">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7D783030" w14:textId="77777777" w:rsidR="0017481A" w:rsidRPr="00D20BE7" w:rsidRDefault="0017481A" w:rsidP="0017481A">
            <w:pPr>
              <w:rPr>
                <w:sz w:val="18"/>
              </w:rPr>
            </w:pPr>
            <w:r w:rsidRPr="003513AE">
              <w:rPr>
                <w:rFonts w:cs="Arial"/>
                <w:color w:val="000000" w:themeColor="text1"/>
                <w:sz w:val="18"/>
              </w:rPr>
              <w:t>NA.</w:t>
            </w:r>
          </w:p>
        </w:tc>
        <w:tc>
          <w:tcPr>
            <w:tcW w:w="1386" w:type="dxa"/>
          </w:tcPr>
          <w:p w14:paraId="06DD9E32" w14:textId="77777777" w:rsidR="0017481A" w:rsidRPr="008D2226" w:rsidRDefault="0017481A" w:rsidP="0017481A">
            <w:pPr>
              <w:rPr>
                <w:sz w:val="18"/>
              </w:rPr>
            </w:pPr>
            <w:r w:rsidRPr="003513AE">
              <w:rPr>
                <w:rFonts w:cs="Arial"/>
                <w:color w:val="000000" w:themeColor="text1"/>
                <w:sz w:val="18"/>
              </w:rPr>
              <w:t>NA.</w:t>
            </w:r>
          </w:p>
        </w:tc>
      </w:tr>
      <w:tr w:rsidR="0017481A" w:rsidRPr="003F473D" w14:paraId="38323A41" w14:textId="77777777" w:rsidTr="001D276D">
        <w:trPr>
          <w:trHeight w:val="143"/>
        </w:trPr>
        <w:tc>
          <w:tcPr>
            <w:tcW w:w="1885" w:type="dxa"/>
            <w:noWrap/>
          </w:tcPr>
          <w:p w14:paraId="56E6638A" w14:textId="618753B9" w:rsidR="0017481A" w:rsidRPr="00246A19" w:rsidRDefault="0017481A" w:rsidP="0017481A">
            <w:pPr>
              <w:overflowPunct/>
              <w:autoSpaceDE/>
              <w:autoSpaceDN/>
              <w:adjustRightInd/>
              <w:textAlignment w:val="auto"/>
              <w:rPr>
                <w:rFonts w:cs="Arial"/>
                <w:color w:val="000000" w:themeColor="text1"/>
                <w:sz w:val="18"/>
              </w:rPr>
            </w:pPr>
            <w:proofErr w:type="spellStart"/>
            <w:r>
              <w:rPr>
                <w:rFonts w:cs="Arial"/>
                <w:color w:val="000000" w:themeColor="text1"/>
                <w:sz w:val="18"/>
              </w:rPr>
              <w:t>WIFI_SSID_Setting</w:t>
            </w:r>
            <w:proofErr w:type="spellEnd"/>
            <w:r>
              <w:rPr>
                <w:rFonts w:cs="Arial"/>
                <w:color w:val="000000" w:themeColor="text1"/>
                <w:sz w:val="18"/>
              </w:rPr>
              <w:t xml:space="preserve">_ </w:t>
            </w:r>
            <w:proofErr w:type="spellStart"/>
            <w:r>
              <w:rPr>
                <w:rFonts w:cs="Arial"/>
                <w:color w:val="000000" w:themeColor="text1"/>
                <w:sz w:val="18"/>
              </w:rPr>
              <w:t>Rsp</w:t>
            </w:r>
            <w:proofErr w:type="spellEnd"/>
          </w:p>
        </w:tc>
        <w:tc>
          <w:tcPr>
            <w:tcW w:w="2070" w:type="dxa"/>
          </w:tcPr>
          <w:p w14:paraId="5F85845D" w14:textId="4A0E8381" w:rsidR="0017481A" w:rsidRPr="00246A19" w:rsidRDefault="0017481A" w:rsidP="0017481A">
            <w:pPr>
              <w:rPr>
                <w:rFonts w:cs="Arial"/>
                <w:color w:val="000000" w:themeColor="text1"/>
                <w:sz w:val="18"/>
              </w:rPr>
            </w:pPr>
            <w:r w:rsidRPr="00DE43EC">
              <w:rPr>
                <w:rFonts w:cs="Arial"/>
                <w:color w:val="000000" w:themeColor="text1"/>
                <w:sz w:val="18"/>
              </w:rPr>
              <w:t>DVR Wi-Fi SSID</w:t>
            </w:r>
            <w:r w:rsidR="003E7BB7">
              <w:rPr>
                <w:rFonts w:cs="Arial"/>
                <w:color w:val="000000" w:themeColor="text1"/>
                <w:sz w:val="18"/>
              </w:rPr>
              <w:t xml:space="preserve"> </w:t>
            </w:r>
            <w:r>
              <w:rPr>
                <w:rFonts w:cs="Arial"/>
                <w:color w:val="000000" w:themeColor="text1"/>
                <w:sz w:val="18"/>
              </w:rPr>
              <w:t>Response</w:t>
            </w:r>
          </w:p>
        </w:tc>
        <w:tc>
          <w:tcPr>
            <w:tcW w:w="3510" w:type="dxa"/>
          </w:tcPr>
          <w:p w14:paraId="2033DED2" w14:textId="53A41D55" w:rsidR="0017481A" w:rsidRDefault="0017481A" w:rsidP="0017481A">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Pr="00C40540">
              <w:rPr>
                <w:rFonts w:cs="Arial"/>
                <w:color w:val="000000" w:themeColor="text1"/>
                <w:sz w:val="18"/>
              </w:rPr>
              <w:t>IDCM</w:t>
            </w:r>
            <w:r w:rsidR="000C568B">
              <w:rPr>
                <w:rFonts w:cs="Arial"/>
                <w:color w:val="000000" w:themeColor="text1"/>
                <w:sz w:val="18"/>
              </w:rPr>
              <w:t>_</w:t>
            </w:r>
            <w:r w:rsidR="000C568B" w:rsidRPr="00F11750">
              <w:rPr>
                <w:rFonts w:cs="Arial"/>
                <w:color w:val="000000" w:themeColor="text1"/>
                <w:sz w:val="18"/>
              </w:rPr>
              <w:t>SetWiFiSSID</w:t>
            </w:r>
            <w:r w:rsidRPr="00C40540">
              <w:rPr>
                <w:rFonts w:cs="Arial"/>
                <w:color w:val="000000" w:themeColor="text1"/>
                <w:sz w:val="18"/>
              </w:rPr>
              <w:t>_Enum</w:t>
            </w:r>
            <w:proofErr w:type="spellEnd"/>
            <w:r w:rsidRPr="00F11750">
              <w:rPr>
                <w:rFonts w:cs="Arial"/>
                <w:color w:val="000000" w:themeColor="text1"/>
                <w:sz w:val="18"/>
              </w:rPr>
              <w:t xml:space="preserve"> </w:t>
            </w:r>
            <w:r w:rsidRPr="00C40540">
              <w:rPr>
                <w:rFonts w:cs="Arial"/>
                <w:color w:val="000000" w:themeColor="text1"/>
                <w:sz w:val="18"/>
              </w:rPr>
              <w:t>[Type:0x0</w:t>
            </w:r>
            <w:r w:rsidR="00D5594A">
              <w:rPr>
                <w:rFonts w:cs="Arial"/>
                <w:color w:val="000000" w:themeColor="text1"/>
                <w:sz w:val="18"/>
              </w:rPr>
              <w:t>5</w:t>
            </w:r>
            <w:r w:rsidRPr="00C40540">
              <w:rPr>
                <w:rFonts w:cs="Arial"/>
                <w:color w:val="000000" w:themeColor="text1"/>
                <w:sz w:val="18"/>
              </w:rPr>
              <w:t>] [Subtype:0x0</w:t>
            </w:r>
            <w:r>
              <w:rPr>
                <w:rFonts w:cs="Arial"/>
                <w:color w:val="000000" w:themeColor="text1"/>
                <w:sz w:val="18"/>
              </w:rPr>
              <w:t>2</w:t>
            </w:r>
            <w:r w:rsidRPr="00C40540">
              <w:rPr>
                <w:rFonts w:cs="Arial"/>
                <w:color w:val="000000" w:themeColor="text1"/>
                <w:sz w:val="18"/>
              </w:rPr>
              <w:t>]</w:t>
            </w:r>
          </w:p>
          <w:p w14:paraId="00F7DB82" w14:textId="77777777" w:rsidR="0017481A" w:rsidRPr="00D20BE7" w:rsidRDefault="0017481A" w:rsidP="0017481A">
            <w:pPr>
              <w:rPr>
                <w:sz w:val="18"/>
              </w:rPr>
            </w:pPr>
            <w:r w:rsidRPr="00C40540">
              <w:rPr>
                <w:rFonts w:cs="Arial"/>
                <w:b/>
                <w:bCs/>
                <w:color w:val="000000" w:themeColor="text1"/>
                <w:sz w:val="18"/>
              </w:rPr>
              <w:t>Data ID</w:t>
            </w:r>
            <w:r w:rsidRPr="00C40540">
              <w:rPr>
                <w:rFonts w:cs="Arial"/>
                <w:color w:val="000000" w:themeColor="text1"/>
                <w:sz w:val="18"/>
              </w:rPr>
              <w:t>: #1</w:t>
            </w:r>
          </w:p>
        </w:tc>
        <w:tc>
          <w:tcPr>
            <w:tcW w:w="1350" w:type="dxa"/>
          </w:tcPr>
          <w:p w14:paraId="3FACCD10" w14:textId="77777777" w:rsidR="0017481A" w:rsidRPr="00D20BE7" w:rsidRDefault="0017481A" w:rsidP="0017481A">
            <w:pPr>
              <w:rPr>
                <w:sz w:val="18"/>
              </w:rPr>
            </w:pPr>
            <w:r w:rsidRPr="003513AE">
              <w:rPr>
                <w:rFonts w:cs="Arial"/>
                <w:color w:val="000000" w:themeColor="text1"/>
                <w:sz w:val="18"/>
              </w:rPr>
              <w:t>NA.</w:t>
            </w:r>
          </w:p>
        </w:tc>
        <w:tc>
          <w:tcPr>
            <w:tcW w:w="1386" w:type="dxa"/>
          </w:tcPr>
          <w:p w14:paraId="6343B98D" w14:textId="77777777" w:rsidR="0017481A" w:rsidRPr="008D2226" w:rsidRDefault="0017481A" w:rsidP="0017481A">
            <w:pPr>
              <w:rPr>
                <w:sz w:val="18"/>
              </w:rPr>
            </w:pPr>
            <w:r w:rsidRPr="003513AE">
              <w:rPr>
                <w:rFonts w:cs="Arial"/>
                <w:color w:val="000000" w:themeColor="text1"/>
                <w:sz w:val="18"/>
              </w:rPr>
              <w:t>NA.</w:t>
            </w:r>
          </w:p>
        </w:tc>
      </w:tr>
      <w:tr w:rsidR="0017481A" w:rsidRPr="003F473D" w14:paraId="71D7C3A0" w14:textId="77777777" w:rsidTr="001D276D">
        <w:trPr>
          <w:trHeight w:val="143"/>
        </w:trPr>
        <w:tc>
          <w:tcPr>
            <w:tcW w:w="1885" w:type="dxa"/>
            <w:noWrap/>
          </w:tcPr>
          <w:p w14:paraId="79F195E5" w14:textId="48E98E09" w:rsidR="0017481A" w:rsidRPr="00246A19" w:rsidRDefault="0017481A" w:rsidP="0017481A">
            <w:pPr>
              <w:overflowPunct/>
              <w:autoSpaceDE/>
              <w:autoSpaceDN/>
              <w:adjustRightInd/>
              <w:textAlignment w:val="auto"/>
              <w:rPr>
                <w:rFonts w:cs="Arial"/>
                <w:color w:val="000000" w:themeColor="text1"/>
                <w:sz w:val="18"/>
              </w:rPr>
            </w:pPr>
            <w:proofErr w:type="spellStart"/>
            <w:r>
              <w:rPr>
                <w:rFonts w:cs="Arial"/>
                <w:color w:val="000000" w:themeColor="text1"/>
                <w:sz w:val="18"/>
              </w:rPr>
              <w:t>WIFI_PWD_Setting_Rsp</w:t>
            </w:r>
            <w:proofErr w:type="spellEnd"/>
          </w:p>
        </w:tc>
        <w:tc>
          <w:tcPr>
            <w:tcW w:w="2070" w:type="dxa"/>
          </w:tcPr>
          <w:p w14:paraId="44105A91" w14:textId="07D8AAA6" w:rsidR="0017481A" w:rsidRPr="00246A19" w:rsidRDefault="0017481A" w:rsidP="0017481A">
            <w:pPr>
              <w:rPr>
                <w:rFonts w:cs="Arial"/>
                <w:color w:val="000000" w:themeColor="text1"/>
                <w:sz w:val="18"/>
              </w:rPr>
            </w:pPr>
            <w:r w:rsidRPr="00DE43EC">
              <w:rPr>
                <w:rFonts w:cs="Arial"/>
                <w:color w:val="000000" w:themeColor="text1"/>
                <w:sz w:val="18"/>
              </w:rPr>
              <w:t>DVR Wi-Fi Password</w:t>
            </w:r>
            <w:r>
              <w:rPr>
                <w:rFonts w:cs="Arial"/>
                <w:color w:val="000000" w:themeColor="text1"/>
                <w:sz w:val="18"/>
              </w:rPr>
              <w:t xml:space="preserve"> Response</w:t>
            </w:r>
          </w:p>
        </w:tc>
        <w:tc>
          <w:tcPr>
            <w:tcW w:w="3510" w:type="dxa"/>
          </w:tcPr>
          <w:p w14:paraId="426F4790" w14:textId="1B0C9586" w:rsidR="0017481A" w:rsidRDefault="0017481A" w:rsidP="0017481A">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Pr="00C40540">
              <w:rPr>
                <w:rFonts w:cs="Arial"/>
                <w:color w:val="000000" w:themeColor="text1"/>
                <w:sz w:val="18"/>
              </w:rPr>
              <w:t>IDCM_</w:t>
            </w:r>
            <w:r w:rsidR="00F42B61" w:rsidRPr="00F11750">
              <w:rPr>
                <w:rFonts w:cs="Arial"/>
                <w:color w:val="000000" w:themeColor="text1"/>
                <w:sz w:val="18"/>
              </w:rPr>
              <w:t>SetWiFiPSWD</w:t>
            </w:r>
            <w:r w:rsidRPr="00C40540">
              <w:rPr>
                <w:rFonts w:cs="Arial"/>
                <w:color w:val="000000" w:themeColor="text1"/>
                <w:sz w:val="18"/>
              </w:rPr>
              <w:t>_Enum</w:t>
            </w:r>
            <w:proofErr w:type="spellEnd"/>
            <w:r w:rsidRPr="00C40540">
              <w:rPr>
                <w:szCs w:val="22"/>
              </w:rPr>
              <w:t xml:space="preserve"> </w:t>
            </w:r>
            <w:r w:rsidRPr="00C40540">
              <w:rPr>
                <w:rFonts w:cs="Arial"/>
                <w:color w:val="000000" w:themeColor="text1"/>
                <w:sz w:val="18"/>
              </w:rPr>
              <w:t>[Type:0x0</w:t>
            </w:r>
            <w:r w:rsidR="00D5594A">
              <w:rPr>
                <w:rFonts w:cs="Arial"/>
                <w:color w:val="000000" w:themeColor="text1"/>
                <w:sz w:val="18"/>
              </w:rPr>
              <w:t>5</w:t>
            </w:r>
            <w:r w:rsidRPr="00C40540">
              <w:rPr>
                <w:rFonts w:cs="Arial"/>
                <w:color w:val="000000" w:themeColor="text1"/>
                <w:sz w:val="18"/>
              </w:rPr>
              <w:t>] [Subtype:0x0</w:t>
            </w:r>
            <w:r>
              <w:rPr>
                <w:rFonts w:cs="Arial"/>
                <w:color w:val="000000" w:themeColor="text1"/>
                <w:sz w:val="18"/>
              </w:rPr>
              <w:t>3</w:t>
            </w:r>
            <w:r w:rsidRPr="00C40540">
              <w:rPr>
                <w:rFonts w:cs="Arial"/>
                <w:color w:val="000000" w:themeColor="text1"/>
                <w:sz w:val="18"/>
              </w:rPr>
              <w:t>]</w:t>
            </w:r>
          </w:p>
          <w:p w14:paraId="421945D1" w14:textId="77777777" w:rsidR="0017481A" w:rsidRPr="00D20BE7" w:rsidRDefault="0017481A" w:rsidP="0017481A">
            <w:pPr>
              <w:rPr>
                <w:sz w:val="18"/>
              </w:rPr>
            </w:pPr>
            <w:r w:rsidRPr="00C40540">
              <w:rPr>
                <w:rFonts w:cs="Arial"/>
                <w:b/>
                <w:bCs/>
                <w:color w:val="000000" w:themeColor="text1"/>
                <w:sz w:val="18"/>
              </w:rPr>
              <w:t>Data ID</w:t>
            </w:r>
            <w:r w:rsidRPr="00C40540">
              <w:rPr>
                <w:rFonts w:cs="Arial"/>
                <w:color w:val="000000" w:themeColor="text1"/>
                <w:sz w:val="18"/>
              </w:rPr>
              <w:t>: #1</w:t>
            </w:r>
          </w:p>
        </w:tc>
        <w:tc>
          <w:tcPr>
            <w:tcW w:w="1350" w:type="dxa"/>
          </w:tcPr>
          <w:p w14:paraId="5E9828FB" w14:textId="77777777" w:rsidR="0017481A" w:rsidRPr="00D20BE7" w:rsidRDefault="0017481A" w:rsidP="0017481A">
            <w:pPr>
              <w:rPr>
                <w:sz w:val="18"/>
              </w:rPr>
            </w:pPr>
            <w:r w:rsidRPr="003513AE">
              <w:rPr>
                <w:rFonts w:cs="Arial"/>
                <w:color w:val="000000" w:themeColor="text1"/>
                <w:sz w:val="18"/>
              </w:rPr>
              <w:t>NA.</w:t>
            </w:r>
          </w:p>
        </w:tc>
        <w:tc>
          <w:tcPr>
            <w:tcW w:w="1386" w:type="dxa"/>
          </w:tcPr>
          <w:p w14:paraId="0E691F05" w14:textId="77777777" w:rsidR="0017481A" w:rsidRPr="008D2226" w:rsidRDefault="0017481A" w:rsidP="0017481A">
            <w:pPr>
              <w:rPr>
                <w:sz w:val="18"/>
              </w:rPr>
            </w:pPr>
            <w:r w:rsidRPr="003513AE">
              <w:rPr>
                <w:rFonts w:cs="Arial"/>
                <w:color w:val="000000" w:themeColor="text1"/>
                <w:sz w:val="18"/>
              </w:rPr>
              <w:t>NA.</w:t>
            </w:r>
          </w:p>
        </w:tc>
      </w:tr>
      <w:tr w:rsidR="00284D7A" w:rsidRPr="003F473D" w14:paraId="580635A4" w14:textId="77777777" w:rsidTr="001D276D">
        <w:trPr>
          <w:trHeight w:val="143"/>
        </w:trPr>
        <w:tc>
          <w:tcPr>
            <w:tcW w:w="1885" w:type="dxa"/>
            <w:noWrap/>
          </w:tcPr>
          <w:p w14:paraId="08206E03" w14:textId="4D7D3161" w:rsidR="00284D7A" w:rsidRDefault="00284D7A" w:rsidP="00284D7A">
            <w:pPr>
              <w:overflowPunct/>
              <w:autoSpaceDE/>
              <w:autoSpaceDN/>
              <w:adjustRightInd/>
              <w:textAlignment w:val="auto"/>
              <w:rPr>
                <w:rFonts w:cs="Arial"/>
                <w:color w:val="000000" w:themeColor="text1"/>
                <w:sz w:val="18"/>
              </w:rPr>
            </w:pPr>
            <w:proofErr w:type="spellStart"/>
            <w:r>
              <w:rPr>
                <w:rFonts w:cs="Arial"/>
                <w:color w:val="000000" w:themeColor="text1"/>
                <w:sz w:val="18"/>
              </w:rPr>
              <w:t>WIFI_Connect_Status</w:t>
            </w:r>
            <w:proofErr w:type="spellEnd"/>
          </w:p>
        </w:tc>
        <w:tc>
          <w:tcPr>
            <w:tcW w:w="2070" w:type="dxa"/>
          </w:tcPr>
          <w:p w14:paraId="5F292841" w14:textId="01F11EBB" w:rsidR="00284D7A" w:rsidRPr="00DE43EC" w:rsidRDefault="00284D7A" w:rsidP="00284D7A">
            <w:pPr>
              <w:rPr>
                <w:rFonts w:cs="Arial"/>
                <w:color w:val="000000" w:themeColor="text1"/>
                <w:sz w:val="18"/>
              </w:rPr>
            </w:pPr>
            <w:r w:rsidRPr="00FF4028">
              <w:rPr>
                <w:rFonts w:cs="Arial"/>
                <w:color w:val="000000" w:themeColor="text1"/>
                <w:sz w:val="18"/>
              </w:rPr>
              <w:t>Wi-Fi Connection Status</w:t>
            </w:r>
          </w:p>
        </w:tc>
        <w:tc>
          <w:tcPr>
            <w:tcW w:w="3510" w:type="dxa"/>
          </w:tcPr>
          <w:p w14:paraId="79811E94" w14:textId="288CAC8A" w:rsidR="00284D7A" w:rsidRDefault="00284D7A" w:rsidP="00284D7A">
            <w:pPr>
              <w:rPr>
                <w:rFonts w:cs="Arial"/>
                <w:color w:val="000000" w:themeColor="text1"/>
                <w:sz w:val="18"/>
              </w:rPr>
            </w:pPr>
            <w:r w:rsidRPr="00C40540">
              <w:rPr>
                <w:rFonts w:cs="Arial"/>
                <w:b/>
                <w:bCs/>
                <w:color w:val="000000" w:themeColor="text1"/>
                <w:sz w:val="18"/>
              </w:rPr>
              <w:t>UART msg</w:t>
            </w:r>
            <w:r w:rsidRPr="00C40540">
              <w:rPr>
                <w:rFonts w:cs="Arial"/>
                <w:color w:val="000000" w:themeColor="text1"/>
                <w:sz w:val="18"/>
              </w:rPr>
              <w:t xml:space="preserve">: </w:t>
            </w:r>
            <w:proofErr w:type="spellStart"/>
            <w:r w:rsidR="00EC464F" w:rsidRPr="00EC464F">
              <w:rPr>
                <w:rFonts w:cs="Arial"/>
                <w:color w:val="000000" w:themeColor="text1"/>
                <w:sz w:val="18"/>
              </w:rPr>
              <w:t>IDCM_H</w:t>
            </w:r>
            <w:r w:rsidR="00EC464F" w:rsidRPr="00EC464F">
              <w:rPr>
                <w:rFonts w:cs="Arial" w:hint="eastAsia"/>
                <w:color w:val="000000" w:themeColor="text1"/>
                <w:sz w:val="18"/>
              </w:rPr>
              <w:t>eart</w:t>
            </w:r>
            <w:r w:rsidR="00EC464F" w:rsidRPr="00EC464F">
              <w:rPr>
                <w:rFonts w:cs="Arial"/>
                <w:color w:val="000000" w:themeColor="text1"/>
                <w:sz w:val="18"/>
              </w:rPr>
              <w:t>beat_Enum</w:t>
            </w:r>
            <w:proofErr w:type="spellEnd"/>
            <w:r w:rsidR="00EC464F">
              <w:rPr>
                <w:rFonts w:cs="Arial"/>
                <w:color w:val="000000" w:themeColor="text1"/>
                <w:sz w:val="18"/>
              </w:rPr>
              <w:t xml:space="preserve"> </w:t>
            </w:r>
            <w:r w:rsidRPr="00C40540">
              <w:rPr>
                <w:rFonts w:cs="Arial"/>
                <w:color w:val="000000" w:themeColor="text1"/>
                <w:sz w:val="18"/>
              </w:rPr>
              <w:t>[Type:0x0</w:t>
            </w:r>
            <w:r w:rsidR="004155E2">
              <w:rPr>
                <w:rFonts w:cs="Arial"/>
                <w:color w:val="000000" w:themeColor="text1"/>
                <w:sz w:val="18"/>
              </w:rPr>
              <w:t>1</w:t>
            </w:r>
            <w:r w:rsidRPr="00C40540">
              <w:rPr>
                <w:rFonts w:cs="Arial"/>
                <w:color w:val="000000" w:themeColor="text1"/>
                <w:sz w:val="18"/>
              </w:rPr>
              <w:t>] [Subtype:0x0</w:t>
            </w:r>
            <w:r w:rsidR="004155E2">
              <w:rPr>
                <w:rFonts w:cs="Arial"/>
                <w:color w:val="000000" w:themeColor="text1"/>
                <w:sz w:val="18"/>
              </w:rPr>
              <w:t>1</w:t>
            </w:r>
            <w:r w:rsidRPr="00C40540">
              <w:rPr>
                <w:rFonts w:cs="Arial"/>
                <w:color w:val="000000" w:themeColor="text1"/>
                <w:sz w:val="18"/>
              </w:rPr>
              <w:t>]</w:t>
            </w:r>
          </w:p>
          <w:p w14:paraId="48FA242C" w14:textId="19728950" w:rsidR="00284D7A" w:rsidRPr="00C40540" w:rsidRDefault="00284D7A" w:rsidP="00284D7A">
            <w:pPr>
              <w:rPr>
                <w:rFonts w:cs="Arial"/>
                <w:b/>
                <w:bCs/>
                <w:color w:val="000000" w:themeColor="text1"/>
                <w:sz w:val="18"/>
              </w:rPr>
            </w:pPr>
            <w:r w:rsidRPr="00C40540">
              <w:rPr>
                <w:rFonts w:cs="Arial"/>
                <w:b/>
                <w:bCs/>
                <w:color w:val="000000" w:themeColor="text1"/>
                <w:sz w:val="18"/>
              </w:rPr>
              <w:t>Data ID</w:t>
            </w:r>
            <w:r w:rsidRPr="00C40540">
              <w:rPr>
                <w:rFonts w:cs="Arial"/>
                <w:color w:val="000000" w:themeColor="text1"/>
                <w:sz w:val="18"/>
              </w:rPr>
              <w:t>: #</w:t>
            </w:r>
            <w:r w:rsidR="0085570B">
              <w:rPr>
                <w:rFonts w:cs="Arial"/>
                <w:color w:val="000000" w:themeColor="text1"/>
                <w:sz w:val="18"/>
              </w:rPr>
              <w:t>5</w:t>
            </w:r>
          </w:p>
        </w:tc>
        <w:tc>
          <w:tcPr>
            <w:tcW w:w="1350" w:type="dxa"/>
          </w:tcPr>
          <w:p w14:paraId="3F4A8EAA" w14:textId="59C32A9C" w:rsidR="00284D7A" w:rsidRPr="003513AE" w:rsidRDefault="00284D7A" w:rsidP="00284D7A">
            <w:pPr>
              <w:rPr>
                <w:rFonts w:cs="Arial"/>
                <w:color w:val="000000" w:themeColor="text1"/>
                <w:sz w:val="18"/>
              </w:rPr>
            </w:pPr>
            <w:r w:rsidRPr="003513AE">
              <w:rPr>
                <w:rFonts w:cs="Arial"/>
                <w:color w:val="000000" w:themeColor="text1"/>
                <w:sz w:val="18"/>
              </w:rPr>
              <w:t>NA.</w:t>
            </w:r>
          </w:p>
        </w:tc>
        <w:tc>
          <w:tcPr>
            <w:tcW w:w="1386" w:type="dxa"/>
          </w:tcPr>
          <w:p w14:paraId="2A4FF211" w14:textId="2F4693BD" w:rsidR="00284D7A" w:rsidRPr="003513AE" w:rsidRDefault="00284D7A" w:rsidP="00284D7A">
            <w:pPr>
              <w:rPr>
                <w:rFonts w:cs="Arial"/>
                <w:color w:val="000000" w:themeColor="text1"/>
                <w:sz w:val="18"/>
              </w:rPr>
            </w:pPr>
            <w:r w:rsidRPr="003513AE">
              <w:rPr>
                <w:rFonts w:cs="Arial"/>
                <w:color w:val="000000" w:themeColor="text1"/>
                <w:sz w:val="18"/>
              </w:rPr>
              <w:t>NA.</w:t>
            </w:r>
          </w:p>
        </w:tc>
      </w:tr>
      <w:tr w:rsidR="002D1986" w:rsidRPr="003F473D" w14:paraId="599CE0AB" w14:textId="77777777" w:rsidTr="001D276D">
        <w:trPr>
          <w:trHeight w:val="143"/>
        </w:trPr>
        <w:tc>
          <w:tcPr>
            <w:tcW w:w="1885" w:type="dxa"/>
            <w:noWrap/>
          </w:tcPr>
          <w:p w14:paraId="4806A887" w14:textId="77777777" w:rsidR="002D1986" w:rsidRPr="00246A19" w:rsidRDefault="002D1986" w:rsidP="001D276D">
            <w:pPr>
              <w:overflowPunct/>
              <w:autoSpaceDE/>
              <w:autoSpaceDN/>
              <w:adjustRightInd/>
              <w:textAlignment w:val="auto"/>
              <w:rPr>
                <w:rFonts w:cs="Arial"/>
                <w:color w:val="000000" w:themeColor="text1"/>
                <w:sz w:val="18"/>
              </w:rPr>
            </w:pPr>
          </w:p>
        </w:tc>
        <w:tc>
          <w:tcPr>
            <w:tcW w:w="2070" w:type="dxa"/>
          </w:tcPr>
          <w:p w14:paraId="427C0DBF" w14:textId="77777777" w:rsidR="002D1986" w:rsidRPr="00246A19" w:rsidRDefault="002D1986" w:rsidP="001D276D">
            <w:pPr>
              <w:rPr>
                <w:rFonts w:cs="Arial"/>
                <w:color w:val="000000" w:themeColor="text1"/>
                <w:sz w:val="18"/>
              </w:rPr>
            </w:pPr>
          </w:p>
        </w:tc>
        <w:tc>
          <w:tcPr>
            <w:tcW w:w="3510" w:type="dxa"/>
          </w:tcPr>
          <w:p w14:paraId="2C2835E6" w14:textId="77777777" w:rsidR="002D1986" w:rsidRPr="00D20BE7" w:rsidRDefault="002D1986" w:rsidP="001D276D">
            <w:pPr>
              <w:rPr>
                <w:sz w:val="18"/>
              </w:rPr>
            </w:pPr>
          </w:p>
        </w:tc>
        <w:tc>
          <w:tcPr>
            <w:tcW w:w="1350" w:type="dxa"/>
          </w:tcPr>
          <w:p w14:paraId="1DA88668" w14:textId="77777777" w:rsidR="002D1986" w:rsidRPr="00D20BE7" w:rsidRDefault="002D1986" w:rsidP="001D276D">
            <w:pPr>
              <w:rPr>
                <w:sz w:val="18"/>
              </w:rPr>
            </w:pPr>
          </w:p>
        </w:tc>
        <w:tc>
          <w:tcPr>
            <w:tcW w:w="1386" w:type="dxa"/>
          </w:tcPr>
          <w:p w14:paraId="6539130E" w14:textId="77777777" w:rsidR="002D1986" w:rsidRPr="008D2226" w:rsidRDefault="002D1986" w:rsidP="001D276D">
            <w:pPr>
              <w:rPr>
                <w:sz w:val="18"/>
              </w:rPr>
            </w:pPr>
          </w:p>
        </w:tc>
      </w:tr>
    </w:tbl>
    <w:p w14:paraId="7263DF21" w14:textId="36C6854E" w:rsidR="002D1986" w:rsidRPr="00702453" w:rsidRDefault="002D1986" w:rsidP="002D1986">
      <w:pPr>
        <w:pStyle w:val="Caption"/>
      </w:pPr>
      <w:bookmarkStart w:id="320" w:name="_Toc115792412"/>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26</w:t>
      </w:r>
      <w:r>
        <w:rPr>
          <w:noProof/>
        </w:rPr>
        <w:fldChar w:fldCharType="end"/>
      </w:r>
      <w:r w:rsidRPr="00702453">
        <w:t xml:space="preserve">: </w:t>
      </w:r>
      <w:r>
        <w:t xml:space="preserve">Output Signal mappings of Function </w:t>
      </w:r>
      <w:r>
        <w:rPr>
          <w:lang w:val="en-GB"/>
        </w:rPr>
        <w:t xml:space="preserve">DVR </w:t>
      </w:r>
      <w:r w:rsidR="000A1B9F">
        <w:rPr>
          <w:lang w:val="en-GB"/>
        </w:rPr>
        <w:t xml:space="preserve">Wi-Fi </w:t>
      </w:r>
      <w:r>
        <w:rPr>
          <w:lang w:val="en-GB"/>
        </w:rPr>
        <w:t>Setting</w:t>
      </w:r>
      <w:bookmarkEnd w:id="320"/>
    </w:p>
    <w:p w14:paraId="7C73DB1D" w14:textId="77777777" w:rsidR="002D1986" w:rsidRPr="00612064" w:rsidRDefault="002D1986" w:rsidP="002D1986">
      <w:pPr>
        <w:spacing w:before="20"/>
        <w:rPr>
          <w:vanish/>
        </w:rPr>
      </w:pPr>
    </w:p>
    <w:p w14:paraId="03A9D78F" w14:textId="77777777" w:rsidR="002D1986" w:rsidRDefault="002D1986" w:rsidP="002D1986">
      <w:pPr>
        <w:pStyle w:val="Heading6"/>
      </w:pPr>
      <w:bookmarkStart w:id="321" w:name="_Toc122965560"/>
      <w:r>
        <w:t>Parameters</w:t>
      </w:r>
      <w:bookmarkEnd w:id="321"/>
    </w:p>
    <w:p w14:paraId="25BF2B58" w14:textId="77777777" w:rsidR="002D1986" w:rsidRPr="0069522E" w:rsidRDefault="002D1986" w:rsidP="002D1986">
      <w:r>
        <w:t>NA.</w:t>
      </w:r>
    </w:p>
    <w:p w14:paraId="31EE90C2" w14:textId="77777777" w:rsidR="002D1986" w:rsidRDefault="002D1986" w:rsidP="002D1986">
      <w:pPr>
        <w:pStyle w:val="Heading6"/>
      </w:pPr>
      <w:bookmarkStart w:id="322" w:name="_Toc122965561"/>
      <w:r>
        <w:t>Interface</w:t>
      </w:r>
      <w:r w:rsidRPr="003E2313">
        <w:t xml:space="preserve"> Requirements</w:t>
      </w:r>
      <w:bookmarkEnd w:id="322"/>
    </w:p>
    <w:p w14:paraId="28342863" w14:textId="77777777" w:rsidR="002D1986" w:rsidRPr="00177AA8" w:rsidRDefault="002D1986" w:rsidP="002D1986">
      <w:r>
        <w:rPr>
          <w:rFonts w:cs="Arial"/>
          <w:sz w:val="18"/>
          <w:szCs w:val="22"/>
        </w:rPr>
        <w:t>Refer to DVR UART protocol.</w:t>
      </w:r>
    </w:p>
    <w:p w14:paraId="73FE237F" w14:textId="77777777" w:rsidR="002D1986" w:rsidRDefault="002D1986" w:rsidP="002D1986">
      <w:pPr>
        <w:pStyle w:val="Heading5"/>
        <w:rPr>
          <w:lang w:val="en-GB"/>
        </w:rPr>
      </w:pPr>
      <w:bookmarkStart w:id="323" w:name="_Toc122965562"/>
      <w:r>
        <w:rPr>
          <w:lang w:val="en-GB"/>
        </w:rPr>
        <w:t>Function Requirements</w:t>
      </w:r>
      <w:bookmarkEnd w:id="323"/>
    </w:p>
    <w:p w14:paraId="02D1DB8E" w14:textId="0F36C217" w:rsidR="00D74FC8" w:rsidRDefault="00D74FC8" w:rsidP="00D74FC8">
      <w:pPr>
        <w:pStyle w:val="Heading6"/>
        <w:rPr>
          <w:lang w:val="en-GB"/>
        </w:rPr>
      </w:pPr>
      <w:bookmarkStart w:id="324" w:name="_Toc122965563"/>
      <w:r>
        <w:rPr>
          <w:lang w:val="en-GB"/>
        </w:rPr>
        <w:t>DVR Wi-Fi Information Update</w:t>
      </w:r>
      <w:bookmarkEnd w:id="324"/>
    </w:p>
    <w:p w14:paraId="02C7E6E7" w14:textId="77777777" w:rsidR="004F456F" w:rsidRDefault="004F456F" w:rsidP="004F456F">
      <w:r>
        <w:t>Pre-condition:</w:t>
      </w:r>
    </w:p>
    <w:p w14:paraId="49F1D308" w14:textId="6B239E79" w:rsidR="004F456F" w:rsidRDefault="004F456F" w:rsidP="004F456F">
      <w:pPr>
        <w:rPr>
          <w:lang w:val="en-GB"/>
        </w:rPr>
      </w:pPr>
      <w:r>
        <w:t xml:space="preserve">When APIM HMI changes to DVR </w:t>
      </w:r>
      <w:r w:rsidR="00705DAA">
        <w:t>Wi-Fi</w:t>
      </w:r>
      <w:r>
        <w:t xml:space="preserve"> setting page, </w:t>
      </w:r>
      <w:r>
        <w:rPr>
          <w:lang w:val="en-GB"/>
        </w:rPr>
        <w:t>APIM should send below command to IDCM to request newest setting value:</w:t>
      </w:r>
    </w:p>
    <w:p w14:paraId="5D39ACB4" w14:textId="0930F1C1" w:rsidR="004F456F" w:rsidRDefault="00E97BD1" w:rsidP="004F456F">
      <w:pPr>
        <w:pStyle w:val="ListParagraph"/>
        <w:numPr>
          <w:ilvl w:val="0"/>
          <w:numId w:val="16"/>
        </w:numPr>
        <w:rPr>
          <w:rFonts w:ascii="Arial" w:hAnsi="Arial"/>
          <w:i/>
          <w:iCs/>
        </w:rPr>
      </w:pPr>
      <w:r w:rsidRPr="00E97BD1">
        <w:rPr>
          <w:rFonts w:ascii="Arial" w:hAnsi="Arial"/>
          <w:i/>
          <w:iCs/>
        </w:rPr>
        <w:t xml:space="preserve">Request </w:t>
      </w:r>
      <w:r w:rsidR="00941E36">
        <w:rPr>
          <w:rFonts w:ascii="Arial" w:hAnsi="Arial"/>
          <w:i/>
          <w:iCs/>
        </w:rPr>
        <w:t>Type</w:t>
      </w:r>
      <w:r w:rsidRPr="00536B33">
        <w:rPr>
          <w:rFonts w:ascii="Arial" w:hAnsi="Arial"/>
          <w:i/>
          <w:iCs/>
        </w:rPr>
        <w:t xml:space="preserve"> </w:t>
      </w:r>
      <w:r w:rsidR="004F456F" w:rsidRPr="00536B33">
        <w:rPr>
          <w:rFonts w:ascii="Arial" w:hAnsi="Arial"/>
          <w:i/>
          <w:iCs/>
        </w:rPr>
        <w:t xml:space="preserve">== </w:t>
      </w:r>
      <w:r w:rsidR="009B4A8E" w:rsidRPr="00E97BD1">
        <w:rPr>
          <w:rFonts w:ascii="Arial" w:hAnsi="Arial"/>
          <w:i/>
          <w:iCs/>
        </w:rPr>
        <w:t xml:space="preserve">Request DVR </w:t>
      </w:r>
      <w:proofErr w:type="spellStart"/>
      <w:r w:rsidR="009B4A8E" w:rsidRPr="00E97BD1">
        <w:rPr>
          <w:rFonts w:ascii="Arial" w:hAnsi="Arial"/>
          <w:i/>
          <w:iCs/>
        </w:rPr>
        <w:t>WiFi</w:t>
      </w:r>
      <w:proofErr w:type="spellEnd"/>
      <w:r w:rsidR="009B4A8E" w:rsidRPr="00E97BD1">
        <w:rPr>
          <w:rFonts w:ascii="Arial" w:hAnsi="Arial"/>
          <w:i/>
          <w:iCs/>
        </w:rPr>
        <w:t xml:space="preserve"> Information</w:t>
      </w:r>
    </w:p>
    <w:p w14:paraId="08A35B39" w14:textId="77777777" w:rsidR="004F456F" w:rsidRDefault="004F456F" w:rsidP="004F456F"/>
    <w:p w14:paraId="7DEF4769" w14:textId="77777777" w:rsidR="004F456F" w:rsidRDefault="004F456F" w:rsidP="004F456F">
      <w:r>
        <w:t>Command Feedback:</w:t>
      </w:r>
    </w:p>
    <w:p w14:paraId="5F937FB4" w14:textId="77777777" w:rsidR="004F456F" w:rsidRDefault="004F456F" w:rsidP="004F456F">
      <w:r>
        <w:t>When IDCM receives the command, should response below msg:</w:t>
      </w:r>
    </w:p>
    <w:p w14:paraId="4C82644A" w14:textId="5A17628F" w:rsidR="00D726E6" w:rsidRDefault="00512F14" w:rsidP="00D726E6">
      <w:pPr>
        <w:pStyle w:val="ListParagraph"/>
        <w:numPr>
          <w:ilvl w:val="0"/>
          <w:numId w:val="15"/>
        </w:numPr>
        <w:rPr>
          <w:rFonts w:ascii="Arial" w:hAnsi="Arial"/>
          <w:i/>
          <w:iCs/>
        </w:rPr>
      </w:pPr>
      <w:r>
        <w:rPr>
          <w:rFonts w:ascii="Arial" w:hAnsi="Arial"/>
          <w:i/>
          <w:iCs/>
        </w:rPr>
        <w:t>Wi-Fi Hotspot</w:t>
      </w:r>
      <w:r w:rsidR="00D726E6" w:rsidRPr="007D754C">
        <w:rPr>
          <w:rFonts w:ascii="Arial" w:hAnsi="Arial"/>
          <w:i/>
          <w:iCs/>
        </w:rPr>
        <w:t xml:space="preserve"> Switch Response</w:t>
      </w:r>
      <w:r w:rsidR="00D726E6" w:rsidRPr="0052388B">
        <w:rPr>
          <w:rFonts w:ascii="Arial" w:hAnsi="Arial"/>
          <w:i/>
          <w:iCs/>
        </w:rPr>
        <w:t xml:space="preserve"> == “</w:t>
      </w:r>
      <w:r w:rsidR="00D726E6">
        <w:rPr>
          <w:rFonts w:ascii="Arial" w:hAnsi="Arial"/>
          <w:i/>
          <w:iCs/>
        </w:rPr>
        <w:t>Currently saved</w:t>
      </w:r>
      <w:r w:rsidR="00D726E6" w:rsidRPr="0052388B">
        <w:rPr>
          <w:rFonts w:ascii="Arial" w:hAnsi="Arial"/>
          <w:i/>
          <w:iCs/>
        </w:rPr>
        <w:t xml:space="preserve"> value”</w:t>
      </w:r>
    </w:p>
    <w:p w14:paraId="72FBB67E" w14:textId="77777777" w:rsidR="00D726E6" w:rsidRDefault="00D726E6" w:rsidP="00D726E6">
      <w:pPr>
        <w:pStyle w:val="ListParagraph"/>
        <w:numPr>
          <w:ilvl w:val="0"/>
          <w:numId w:val="15"/>
        </w:numPr>
        <w:rPr>
          <w:rFonts w:ascii="Arial" w:hAnsi="Arial"/>
          <w:i/>
          <w:iCs/>
        </w:rPr>
      </w:pPr>
      <w:r w:rsidRPr="00D335EC">
        <w:rPr>
          <w:rFonts w:ascii="Arial" w:hAnsi="Arial"/>
          <w:i/>
          <w:iCs/>
        </w:rPr>
        <w:t>DVR Wi-Fi SSID</w:t>
      </w:r>
      <w:r w:rsidRPr="007D754C">
        <w:rPr>
          <w:rFonts w:ascii="Arial" w:hAnsi="Arial"/>
          <w:i/>
          <w:iCs/>
        </w:rPr>
        <w:t xml:space="preserve"> Response</w:t>
      </w:r>
      <w:r w:rsidRPr="0052388B">
        <w:rPr>
          <w:rFonts w:ascii="Arial" w:hAnsi="Arial"/>
          <w:i/>
          <w:iCs/>
        </w:rPr>
        <w:t xml:space="preserve"> == “</w:t>
      </w:r>
      <w:r>
        <w:rPr>
          <w:rFonts w:ascii="Arial" w:hAnsi="Arial"/>
          <w:i/>
          <w:iCs/>
        </w:rPr>
        <w:t>Currently saved</w:t>
      </w:r>
      <w:r w:rsidRPr="0052388B">
        <w:rPr>
          <w:rFonts w:ascii="Arial" w:hAnsi="Arial"/>
          <w:i/>
          <w:iCs/>
        </w:rPr>
        <w:t xml:space="preserve"> value”</w:t>
      </w:r>
    </w:p>
    <w:p w14:paraId="06BA69C8" w14:textId="77777777" w:rsidR="00D726E6" w:rsidRDefault="00D726E6" w:rsidP="00D726E6">
      <w:pPr>
        <w:pStyle w:val="ListParagraph"/>
        <w:numPr>
          <w:ilvl w:val="0"/>
          <w:numId w:val="15"/>
        </w:numPr>
        <w:rPr>
          <w:rFonts w:ascii="Arial" w:hAnsi="Arial"/>
          <w:i/>
          <w:iCs/>
        </w:rPr>
      </w:pPr>
      <w:r w:rsidRPr="00204370">
        <w:rPr>
          <w:rFonts w:ascii="Arial" w:hAnsi="Arial"/>
          <w:i/>
          <w:iCs/>
        </w:rPr>
        <w:t>DVR Wi-Fi Password</w:t>
      </w:r>
      <w:r w:rsidRPr="00110C68">
        <w:rPr>
          <w:rFonts w:ascii="Arial" w:hAnsi="Arial"/>
          <w:i/>
          <w:iCs/>
        </w:rPr>
        <w:t xml:space="preserve"> Response</w:t>
      </w:r>
      <w:r w:rsidRPr="0052388B">
        <w:rPr>
          <w:rFonts w:ascii="Arial" w:hAnsi="Arial"/>
          <w:i/>
          <w:iCs/>
        </w:rPr>
        <w:t xml:space="preserve"> == “</w:t>
      </w:r>
      <w:r>
        <w:rPr>
          <w:rFonts w:ascii="Arial" w:hAnsi="Arial"/>
          <w:i/>
          <w:iCs/>
        </w:rPr>
        <w:t>Currently saved</w:t>
      </w:r>
      <w:r w:rsidRPr="0052388B">
        <w:rPr>
          <w:rFonts w:ascii="Arial" w:hAnsi="Arial"/>
          <w:i/>
          <w:iCs/>
        </w:rPr>
        <w:t xml:space="preserve"> value”</w:t>
      </w:r>
    </w:p>
    <w:p w14:paraId="45F1C957" w14:textId="77777777" w:rsidR="00D726E6" w:rsidRPr="00D726E6" w:rsidRDefault="00D726E6" w:rsidP="00D726E6">
      <w:pPr>
        <w:rPr>
          <w:i/>
          <w:iCs/>
        </w:rPr>
      </w:pPr>
    </w:p>
    <w:p w14:paraId="75B5CD4F" w14:textId="77777777" w:rsidR="004F456F" w:rsidRDefault="004F456F" w:rsidP="004F456F">
      <w:r>
        <w:t>APIM HMI control:</w:t>
      </w:r>
    </w:p>
    <w:p w14:paraId="5A924316" w14:textId="77777777" w:rsidR="004F456F" w:rsidRPr="00357D01" w:rsidRDefault="004F456F" w:rsidP="004F456F">
      <w:pPr>
        <w:pStyle w:val="ListParagraph"/>
        <w:numPr>
          <w:ilvl w:val="0"/>
          <w:numId w:val="29"/>
        </w:numPr>
        <w:rPr>
          <w:rFonts w:ascii="Arial" w:hAnsi="Arial"/>
        </w:rPr>
      </w:pPr>
      <w:r w:rsidRPr="00357D01">
        <w:rPr>
          <w:rFonts w:ascii="Arial" w:hAnsi="Arial"/>
        </w:rPr>
        <w:t>APIM should</w:t>
      </w:r>
      <w:r>
        <w:rPr>
          <w:rFonts w:ascii="Arial" w:hAnsi="Arial"/>
        </w:rPr>
        <w:t xml:space="preserve"> update all the setting value on HMI</w:t>
      </w:r>
      <w:r w:rsidRPr="00357D01">
        <w:rPr>
          <w:rFonts w:ascii="Arial" w:hAnsi="Arial"/>
        </w:rPr>
        <w:t>.</w:t>
      </w:r>
    </w:p>
    <w:p w14:paraId="77A4AE8D" w14:textId="7CDD4EC4" w:rsidR="002D1986" w:rsidRDefault="00E6612F" w:rsidP="002D1986">
      <w:pPr>
        <w:pStyle w:val="Heading6"/>
        <w:rPr>
          <w:lang w:val="en-GB"/>
        </w:rPr>
      </w:pPr>
      <w:bookmarkStart w:id="325" w:name="_Toc122965564"/>
      <w:r>
        <w:rPr>
          <w:lang w:val="en-GB"/>
        </w:rPr>
        <w:t>DVR Wi-Fi</w:t>
      </w:r>
      <w:r w:rsidR="002D1986">
        <w:rPr>
          <w:lang w:val="en-GB"/>
        </w:rPr>
        <w:t xml:space="preserve"> Switch Setting Process</w:t>
      </w:r>
      <w:bookmarkEnd w:id="325"/>
    </w:p>
    <w:p w14:paraId="2BDE862D" w14:textId="4B42D25A" w:rsidR="00D04E6E" w:rsidRDefault="00D04E6E" w:rsidP="00D04E6E">
      <w:r>
        <w:rPr>
          <w:lang w:val="en-GB"/>
        </w:rPr>
        <w:t xml:space="preserve">Once </w:t>
      </w:r>
      <w:r>
        <w:t>setting value is changed, APIM shall input below msg:</w:t>
      </w:r>
    </w:p>
    <w:p w14:paraId="12CE3841" w14:textId="75F572E9" w:rsidR="00D04E6E" w:rsidRPr="00536B33" w:rsidRDefault="000B1B4A" w:rsidP="00D04E6E">
      <w:pPr>
        <w:pStyle w:val="ListParagraph"/>
        <w:numPr>
          <w:ilvl w:val="0"/>
          <w:numId w:val="16"/>
        </w:numPr>
        <w:rPr>
          <w:rFonts w:ascii="Arial" w:hAnsi="Arial"/>
          <w:i/>
          <w:iCs/>
        </w:rPr>
      </w:pPr>
      <w:r>
        <w:rPr>
          <w:rFonts w:ascii="Arial" w:hAnsi="Arial"/>
          <w:i/>
          <w:iCs/>
        </w:rPr>
        <w:t>Wi-Fi Hotspot</w:t>
      </w:r>
      <w:r w:rsidRPr="007D754C">
        <w:rPr>
          <w:rFonts w:ascii="Arial" w:hAnsi="Arial"/>
          <w:i/>
          <w:iCs/>
        </w:rPr>
        <w:t xml:space="preserve"> Switch </w:t>
      </w:r>
      <w:r w:rsidR="00D04E6E" w:rsidRPr="00536B33">
        <w:rPr>
          <w:rFonts w:ascii="Arial" w:hAnsi="Arial"/>
          <w:i/>
          <w:iCs/>
        </w:rPr>
        <w:t xml:space="preserve">== </w:t>
      </w:r>
      <w:r w:rsidR="00D04E6E">
        <w:rPr>
          <w:rFonts w:ascii="Arial" w:hAnsi="Arial"/>
          <w:i/>
          <w:iCs/>
        </w:rPr>
        <w:t>“New setting value”</w:t>
      </w:r>
    </w:p>
    <w:p w14:paraId="0C50C92B" w14:textId="77777777" w:rsidR="00D04E6E" w:rsidRDefault="00D04E6E" w:rsidP="00D04E6E">
      <w:r>
        <w:t>IDCM should update the setting data and response below msg:</w:t>
      </w:r>
    </w:p>
    <w:p w14:paraId="124228E7" w14:textId="4D868AA7" w:rsidR="00D04E6E" w:rsidRDefault="006B3965" w:rsidP="00D04E6E">
      <w:pPr>
        <w:pStyle w:val="ListParagraph"/>
        <w:numPr>
          <w:ilvl w:val="0"/>
          <w:numId w:val="15"/>
        </w:numPr>
        <w:rPr>
          <w:rFonts w:ascii="Arial" w:hAnsi="Arial"/>
          <w:i/>
          <w:iCs/>
        </w:rPr>
      </w:pPr>
      <w:r>
        <w:rPr>
          <w:rFonts w:ascii="Arial" w:hAnsi="Arial"/>
          <w:i/>
          <w:iCs/>
        </w:rPr>
        <w:lastRenderedPageBreak/>
        <w:t>Wi-Fi Hotspot</w:t>
      </w:r>
      <w:r w:rsidRPr="007D754C">
        <w:rPr>
          <w:rFonts w:ascii="Arial" w:hAnsi="Arial"/>
          <w:i/>
          <w:iCs/>
        </w:rPr>
        <w:t xml:space="preserve"> Switch</w:t>
      </w:r>
      <w:r w:rsidR="00D04E6E" w:rsidRPr="007D754C">
        <w:rPr>
          <w:rFonts w:ascii="Arial" w:hAnsi="Arial"/>
          <w:i/>
          <w:iCs/>
        </w:rPr>
        <w:t xml:space="preserve"> Response</w:t>
      </w:r>
      <w:r w:rsidR="00D04E6E" w:rsidRPr="0052388B">
        <w:rPr>
          <w:rFonts w:ascii="Arial" w:hAnsi="Arial"/>
          <w:i/>
          <w:iCs/>
        </w:rPr>
        <w:t xml:space="preserve"> == “New setting value”</w:t>
      </w:r>
    </w:p>
    <w:p w14:paraId="5142075C" w14:textId="77777777" w:rsidR="006D772D" w:rsidRDefault="006D772D" w:rsidP="006D772D">
      <w:r>
        <w:t>APIM HMI control:</w:t>
      </w:r>
    </w:p>
    <w:p w14:paraId="6D2138C0" w14:textId="6CABF175" w:rsidR="006D772D" w:rsidRPr="00601E6F" w:rsidRDefault="006D772D" w:rsidP="006D772D">
      <w:pPr>
        <w:pStyle w:val="ListParagraph"/>
        <w:numPr>
          <w:ilvl w:val="0"/>
          <w:numId w:val="29"/>
        </w:numPr>
        <w:rPr>
          <w:rFonts w:ascii="Arial" w:hAnsi="Arial"/>
        </w:rPr>
      </w:pPr>
      <w:r>
        <w:rPr>
          <w:rFonts w:ascii="Arial" w:hAnsi="Arial"/>
        </w:rPr>
        <w:t xml:space="preserve">If </w:t>
      </w:r>
      <w:r w:rsidRPr="0052388B">
        <w:rPr>
          <w:rFonts w:ascii="Arial" w:hAnsi="Arial"/>
          <w:i/>
          <w:iCs/>
        </w:rPr>
        <w:t>“New setting value”</w:t>
      </w:r>
      <w:r>
        <w:rPr>
          <w:rFonts w:ascii="Arial" w:hAnsi="Arial"/>
          <w:i/>
          <w:iCs/>
        </w:rPr>
        <w:t xml:space="preserve"> </w:t>
      </w:r>
      <w:r w:rsidRPr="00601E6F">
        <w:rPr>
          <w:rFonts w:ascii="Arial" w:hAnsi="Arial"/>
        </w:rPr>
        <w:t>is</w:t>
      </w:r>
      <w:r>
        <w:rPr>
          <w:rFonts w:ascii="Arial" w:hAnsi="Arial"/>
          <w:i/>
          <w:iCs/>
        </w:rPr>
        <w:t xml:space="preserve"> </w:t>
      </w:r>
      <w:r w:rsidR="00601E6F">
        <w:rPr>
          <w:rFonts w:ascii="Arial" w:hAnsi="Arial"/>
          <w:i/>
          <w:iCs/>
        </w:rPr>
        <w:t>Enable</w:t>
      </w:r>
      <w:r w:rsidR="00601E6F" w:rsidRPr="00601E6F">
        <w:rPr>
          <w:rFonts w:ascii="Arial" w:hAnsi="Arial"/>
        </w:rPr>
        <w:t>, IDCM should update the Wi-Fi connection status in heartbeat msg:</w:t>
      </w:r>
    </w:p>
    <w:p w14:paraId="4903D46D" w14:textId="02A567D9" w:rsidR="006D772D" w:rsidRDefault="006D772D" w:rsidP="00601E6F">
      <w:pPr>
        <w:pStyle w:val="ListParagraph"/>
        <w:numPr>
          <w:ilvl w:val="1"/>
          <w:numId w:val="16"/>
        </w:numPr>
        <w:rPr>
          <w:rFonts w:ascii="Arial" w:hAnsi="Arial"/>
          <w:i/>
          <w:iCs/>
        </w:rPr>
      </w:pPr>
      <w:r w:rsidRPr="00D335EC">
        <w:rPr>
          <w:rFonts w:ascii="Arial" w:hAnsi="Arial"/>
          <w:i/>
          <w:iCs/>
        </w:rPr>
        <w:t xml:space="preserve">Wi-Fi </w:t>
      </w:r>
      <w:r>
        <w:rPr>
          <w:rFonts w:ascii="Arial" w:hAnsi="Arial"/>
          <w:i/>
          <w:iCs/>
        </w:rPr>
        <w:t>Connection Status</w:t>
      </w:r>
      <w:r w:rsidRPr="00536B33">
        <w:rPr>
          <w:rFonts w:ascii="Arial" w:hAnsi="Arial"/>
          <w:i/>
          <w:iCs/>
        </w:rPr>
        <w:t xml:space="preserve"> == </w:t>
      </w:r>
      <w:r w:rsidR="00514E99">
        <w:rPr>
          <w:rFonts w:ascii="Arial" w:hAnsi="Arial"/>
          <w:i/>
          <w:iCs/>
        </w:rPr>
        <w:t xml:space="preserve">No Connection </w:t>
      </w:r>
      <w:r w:rsidR="00514E99" w:rsidRPr="00A1440E">
        <w:rPr>
          <w:rFonts w:ascii="Arial" w:hAnsi="Arial"/>
        </w:rPr>
        <w:t>or</w:t>
      </w:r>
      <w:r w:rsidR="00514E99">
        <w:rPr>
          <w:rFonts w:ascii="Arial" w:hAnsi="Arial"/>
          <w:i/>
          <w:iCs/>
        </w:rPr>
        <w:t xml:space="preserve"> </w:t>
      </w:r>
      <w:r>
        <w:rPr>
          <w:rFonts w:ascii="Arial" w:hAnsi="Arial"/>
          <w:i/>
          <w:iCs/>
        </w:rPr>
        <w:t>Connection Successful</w:t>
      </w:r>
      <w:r w:rsidR="00514E99">
        <w:rPr>
          <w:rFonts w:ascii="Arial" w:hAnsi="Arial"/>
          <w:i/>
          <w:iCs/>
        </w:rPr>
        <w:t xml:space="preserve"> </w:t>
      </w:r>
      <w:r w:rsidR="00514E99" w:rsidRPr="00A1440E">
        <w:rPr>
          <w:rFonts w:ascii="Arial" w:hAnsi="Arial"/>
        </w:rPr>
        <w:t>or</w:t>
      </w:r>
      <w:r w:rsidR="00514E99">
        <w:rPr>
          <w:rFonts w:ascii="Arial" w:hAnsi="Arial"/>
          <w:i/>
          <w:iCs/>
        </w:rPr>
        <w:t xml:space="preserve"> Initializing</w:t>
      </w:r>
    </w:p>
    <w:p w14:paraId="590C2780" w14:textId="12621FB9" w:rsidR="00F73A6C" w:rsidRPr="00601E6F" w:rsidRDefault="00F73A6C" w:rsidP="00F73A6C">
      <w:pPr>
        <w:pStyle w:val="ListParagraph"/>
        <w:numPr>
          <w:ilvl w:val="0"/>
          <w:numId w:val="16"/>
        </w:numPr>
        <w:rPr>
          <w:rFonts w:ascii="Arial" w:hAnsi="Arial"/>
        </w:rPr>
      </w:pPr>
      <w:r>
        <w:rPr>
          <w:rFonts w:ascii="Arial" w:hAnsi="Arial"/>
        </w:rPr>
        <w:t xml:space="preserve">If </w:t>
      </w:r>
      <w:r w:rsidRPr="0052388B">
        <w:rPr>
          <w:rFonts w:ascii="Arial" w:hAnsi="Arial"/>
          <w:i/>
          <w:iCs/>
        </w:rPr>
        <w:t>“New setting value”</w:t>
      </w:r>
      <w:r>
        <w:rPr>
          <w:rFonts w:ascii="Arial" w:hAnsi="Arial"/>
          <w:i/>
          <w:iCs/>
        </w:rPr>
        <w:t xml:space="preserve"> </w:t>
      </w:r>
      <w:r w:rsidRPr="00601E6F">
        <w:rPr>
          <w:rFonts w:ascii="Arial" w:hAnsi="Arial"/>
        </w:rPr>
        <w:t>is</w:t>
      </w:r>
      <w:r>
        <w:rPr>
          <w:rFonts w:ascii="Arial" w:hAnsi="Arial"/>
          <w:i/>
          <w:iCs/>
        </w:rPr>
        <w:t xml:space="preserve"> </w:t>
      </w:r>
      <w:r w:rsidR="00DD5448">
        <w:rPr>
          <w:rFonts w:ascii="Arial" w:hAnsi="Arial"/>
          <w:i/>
          <w:iCs/>
        </w:rPr>
        <w:t>Disable</w:t>
      </w:r>
      <w:r w:rsidRPr="00601E6F">
        <w:rPr>
          <w:rFonts w:ascii="Arial" w:hAnsi="Arial"/>
        </w:rPr>
        <w:t>, IDCM should update the Wi-Fi connection status in heartbeat msg:</w:t>
      </w:r>
    </w:p>
    <w:p w14:paraId="42542E78" w14:textId="2ED6C033" w:rsidR="00F73A6C" w:rsidRDefault="00F73A6C" w:rsidP="00F73A6C">
      <w:pPr>
        <w:pStyle w:val="ListParagraph"/>
        <w:numPr>
          <w:ilvl w:val="1"/>
          <w:numId w:val="16"/>
        </w:numPr>
        <w:rPr>
          <w:rFonts w:ascii="Arial" w:hAnsi="Arial"/>
          <w:i/>
          <w:iCs/>
        </w:rPr>
      </w:pPr>
      <w:r w:rsidRPr="00D335EC">
        <w:rPr>
          <w:rFonts w:ascii="Arial" w:hAnsi="Arial"/>
          <w:i/>
          <w:iCs/>
        </w:rPr>
        <w:t xml:space="preserve">Wi-Fi </w:t>
      </w:r>
      <w:r>
        <w:rPr>
          <w:rFonts w:ascii="Arial" w:hAnsi="Arial"/>
          <w:i/>
          <w:iCs/>
        </w:rPr>
        <w:t>Connection Status</w:t>
      </w:r>
      <w:r w:rsidRPr="00536B33">
        <w:rPr>
          <w:rFonts w:ascii="Arial" w:hAnsi="Arial"/>
          <w:i/>
          <w:iCs/>
        </w:rPr>
        <w:t xml:space="preserve"> == </w:t>
      </w:r>
      <w:r w:rsidR="00514E99">
        <w:rPr>
          <w:rFonts w:ascii="Arial" w:hAnsi="Arial"/>
          <w:i/>
          <w:iCs/>
        </w:rPr>
        <w:t>Hotspot Disabled</w:t>
      </w:r>
    </w:p>
    <w:p w14:paraId="71F99913" w14:textId="0E3588C1" w:rsidR="002D1986" w:rsidRDefault="00E534ED" w:rsidP="002D1986">
      <w:pPr>
        <w:pStyle w:val="Heading6"/>
        <w:rPr>
          <w:lang w:val="en-GB"/>
        </w:rPr>
      </w:pPr>
      <w:bookmarkStart w:id="326" w:name="_Toc122965565"/>
      <w:r>
        <w:rPr>
          <w:lang w:val="en-GB"/>
        </w:rPr>
        <w:t xml:space="preserve">DVR Wi-Fi SSID </w:t>
      </w:r>
      <w:r w:rsidR="002D1986">
        <w:rPr>
          <w:lang w:val="en-GB"/>
        </w:rPr>
        <w:t>Setting Process</w:t>
      </w:r>
      <w:bookmarkEnd w:id="326"/>
    </w:p>
    <w:p w14:paraId="0F725F6C" w14:textId="3DECD5F7" w:rsidR="002D1986" w:rsidRDefault="002D1986" w:rsidP="002D1986">
      <w:r>
        <w:rPr>
          <w:lang w:val="en-GB"/>
        </w:rPr>
        <w:t xml:space="preserve">Once </w:t>
      </w:r>
      <w:r>
        <w:t>setting value is changed</w:t>
      </w:r>
      <w:r w:rsidR="00B81A29">
        <w:t xml:space="preserve"> and customer </w:t>
      </w:r>
      <w:r w:rsidR="00897844">
        <w:t>wants</w:t>
      </w:r>
      <w:r w:rsidR="00B81A29">
        <w:t xml:space="preserve"> to save the setting</w:t>
      </w:r>
      <w:r>
        <w:t>, APIM shall input below msg:</w:t>
      </w:r>
    </w:p>
    <w:p w14:paraId="31C36CE8" w14:textId="502D8DB7" w:rsidR="002D1986" w:rsidRPr="00536B33" w:rsidRDefault="00D335EC" w:rsidP="002E1278">
      <w:pPr>
        <w:pStyle w:val="ListParagraph"/>
        <w:numPr>
          <w:ilvl w:val="0"/>
          <w:numId w:val="16"/>
        </w:numPr>
        <w:rPr>
          <w:rFonts w:ascii="Arial" w:hAnsi="Arial"/>
          <w:i/>
          <w:iCs/>
        </w:rPr>
      </w:pPr>
      <w:r w:rsidRPr="00D335EC">
        <w:rPr>
          <w:rFonts w:ascii="Arial" w:hAnsi="Arial"/>
          <w:i/>
          <w:iCs/>
        </w:rPr>
        <w:t>DVR Wi-Fi SSID</w:t>
      </w:r>
      <w:r w:rsidRPr="00536B33">
        <w:rPr>
          <w:rFonts w:ascii="Arial" w:hAnsi="Arial"/>
          <w:i/>
          <w:iCs/>
        </w:rPr>
        <w:t xml:space="preserve"> </w:t>
      </w:r>
      <w:r w:rsidR="002D1986" w:rsidRPr="00536B33">
        <w:rPr>
          <w:rFonts w:ascii="Arial" w:hAnsi="Arial"/>
          <w:i/>
          <w:iCs/>
        </w:rPr>
        <w:t xml:space="preserve">== </w:t>
      </w:r>
      <w:r w:rsidR="002D1986">
        <w:rPr>
          <w:rFonts w:ascii="Arial" w:hAnsi="Arial"/>
          <w:i/>
          <w:iCs/>
        </w:rPr>
        <w:t>“New setting value”</w:t>
      </w:r>
    </w:p>
    <w:p w14:paraId="3135BC60" w14:textId="2350079A" w:rsidR="002D1986" w:rsidRDefault="00BF341D" w:rsidP="002D1986">
      <w:r>
        <w:t>IDCM should update the setting data and response below msg</w:t>
      </w:r>
      <w:r w:rsidR="002D1986">
        <w:t>:</w:t>
      </w:r>
    </w:p>
    <w:p w14:paraId="75887C46" w14:textId="29DDA96B" w:rsidR="002D1986" w:rsidRDefault="00D335EC" w:rsidP="002E1278">
      <w:pPr>
        <w:pStyle w:val="ListParagraph"/>
        <w:numPr>
          <w:ilvl w:val="0"/>
          <w:numId w:val="15"/>
        </w:numPr>
        <w:rPr>
          <w:rFonts w:ascii="Arial" w:hAnsi="Arial"/>
          <w:i/>
          <w:iCs/>
        </w:rPr>
      </w:pPr>
      <w:r w:rsidRPr="00D335EC">
        <w:rPr>
          <w:rFonts w:ascii="Arial" w:hAnsi="Arial"/>
          <w:i/>
          <w:iCs/>
        </w:rPr>
        <w:t>DVR Wi-Fi SSID</w:t>
      </w:r>
      <w:r w:rsidRPr="007D754C">
        <w:rPr>
          <w:rFonts w:ascii="Arial" w:hAnsi="Arial"/>
          <w:i/>
          <w:iCs/>
        </w:rPr>
        <w:t xml:space="preserve"> </w:t>
      </w:r>
      <w:r w:rsidR="002D1986" w:rsidRPr="007D754C">
        <w:rPr>
          <w:rFonts w:ascii="Arial" w:hAnsi="Arial"/>
          <w:i/>
          <w:iCs/>
        </w:rPr>
        <w:t>Response</w:t>
      </w:r>
      <w:r w:rsidR="002D1986" w:rsidRPr="0052388B">
        <w:rPr>
          <w:rFonts w:ascii="Arial" w:hAnsi="Arial"/>
          <w:i/>
          <w:iCs/>
        </w:rPr>
        <w:t xml:space="preserve"> == “New setting value”</w:t>
      </w:r>
    </w:p>
    <w:p w14:paraId="37B93547" w14:textId="266AADDF" w:rsidR="00580CAB" w:rsidRDefault="00580CAB" w:rsidP="00580CAB">
      <w:pPr>
        <w:jc w:val="both"/>
      </w:pPr>
      <w:r>
        <w:t>APIM HMI control:</w:t>
      </w:r>
    </w:p>
    <w:p w14:paraId="659D056C" w14:textId="4E5B4F37" w:rsidR="00580CAB" w:rsidRDefault="00580CAB" w:rsidP="00654094">
      <w:pPr>
        <w:pStyle w:val="ListParagraph"/>
        <w:numPr>
          <w:ilvl w:val="0"/>
          <w:numId w:val="15"/>
        </w:numPr>
        <w:rPr>
          <w:rFonts w:ascii="Arial" w:hAnsi="Arial"/>
        </w:rPr>
      </w:pPr>
      <w:r w:rsidRPr="00D84A99">
        <w:rPr>
          <w:rFonts w:ascii="Arial" w:hAnsi="Arial"/>
        </w:rPr>
        <w:t xml:space="preserve">If setting value feedback from IDCM is not same as APIM input, </w:t>
      </w:r>
      <w:r w:rsidR="00D84A99" w:rsidRPr="00D84A99">
        <w:rPr>
          <w:rFonts w:ascii="Arial" w:hAnsi="Arial"/>
        </w:rPr>
        <w:t>APIM should update the setting value according to the feedback value from IDCM</w:t>
      </w:r>
      <w:r w:rsidR="00FC1BC0">
        <w:rPr>
          <w:rFonts w:ascii="Arial" w:hAnsi="Arial"/>
        </w:rPr>
        <w:t>, and display a “saving failed” reminder to customer</w:t>
      </w:r>
      <w:r w:rsidR="007A5242">
        <w:rPr>
          <w:rFonts w:ascii="Arial" w:hAnsi="Arial"/>
        </w:rPr>
        <w:t>:</w:t>
      </w:r>
    </w:p>
    <w:p w14:paraId="1FFAE246" w14:textId="6A0FACBF" w:rsidR="007A5242" w:rsidRPr="007A5242" w:rsidRDefault="007A5242" w:rsidP="007A5242">
      <w:pPr>
        <w:jc w:val="center"/>
      </w:pPr>
      <w:r>
        <w:rPr>
          <w:noProof/>
        </w:rPr>
        <w:drawing>
          <wp:inline distT="0" distB="0" distL="0" distR="0" wp14:anchorId="7662FBD1" wp14:editId="4E63785C">
            <wp:extent cx="1447800" cy="314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47800" cy="314325"/>
                    </a:xfrm>
                    <a:prstGeom prst="rect">
                      <a:avLst/>
                    </a:prstGeom>
                  </pic:spPr>
                </pic:pic>
              </a:graphicData>
            </a:graphic>
          </wp:inline>
        </w:drawing>
      </w:r>
    </w:p>
    <w:p w14:paraId="7ADF264D" w14:textId="5E344C61" w:rsidR="007A5242" w:rsidRPr="00D84A99" w:rsidRDefault="00BF4EE5" w:rsidP="00580CAB">
      <w:pPr>
        <w:pStyle w:val="ListParagraph"/>
        <w:numPr>
          <w:ilvl w:val="0"/>
          <w:numId w:val="15"/>
        </w:numPr>
        <w:jc w:val="both"/>
        <w:rPr>
          <w:rFonts w:ascii="Arial" w:hAnsi="Arial"/>
        </w:rPr>
      </w:pPr>
      <w:r w:rsidRPr="00D84A99">
        <w:rPr>
          <w:rFonts w:ascii="Arial" w:hAnsi="Arial"/>
        </w:rPr>
        <w:t xml:space="preserve">If setting value feedback from IDCM is not same as APIM input, APIM </w:t>
      </w:r>
      <w:r>
        <w:rPr>
          <w:rFonts w:ascii="Arial" w:hAnsi="Arial"/>
        </w:rPr>
        <w:t>should display a “saving ok” reminder.</w:t>
      </w:r>
    </w:p>
    <w:p w14:paraId="10147BA0" w14:textId="23B1FA5B" w:rsidR="002D1986" w:rsidRDefault="00E534ED" w:rsidP="002D1986">
      <w:pPr>
        <w:pStyle w:val="Heading6"/>
        <w:rPr>
          <w:lang w:val="en-GB"/>
        </w:rPr>
      </w:pPr>
      <w:bookmarkStart w:id="327" w:name="_Toc122965566"/>
      <w:r>
        <w:rPr>
          <w:lang w:val="en-GB"/>
        </w:rPr>
        <w:t xml:space="preserve">DVR Wi-Fi Password </w:t>
      </w:r>
      <w:r w:rsidR="002D1986">
        <w:rPr>
          <w:lang w:val="en-GB"/>
        </w:rPr>
        <w:t>Setting Process</w:t>
      </w:r>
      <w:bookmarkEnd w:id="327"/>
    </w:p>
    <w:p w14:paraId="7CD755B4" w14:textId="4AA7CD56" w:rsidR="002D1986" w:rsidRDefault="002D1986" w:rsidP="002D1986">
      <w:r>
        <w:rPr>
          <w:lang w:val="en-GB"/>
        </w:rPr>
        <w:t xml:space="preserve">Once </w:t>
      </w:r>
      <w:r>
        <w:t>setting value is changed</w:t>
      </w:r>
      <w:r w:rsidR="00897844" w:rsidRPr="00897844">
        <w:t xml:space="preserve"> </w:t>
      </w:r>
      <w:r w:rsidR="00897844">
        <w:t>and customer wants to save the setting</w:t>
      </w:r>
      <w:r>
        <w:t>, APIM shall input below msg:</w:t>
      </w:r>
    </w:p>
    <w:p w14:paraId="6BFFDD83" w14:textId="4AAA6FCF" w:rsidR="002D1986" w:rsidRPr="00536B33" w:rsidRDefault="00204370" w:rsidP="002E1278">
      <w:pPr>
        <w:pStyle w:val="ListParagraph"/>
        <w:numPr>
          <w:ilvl w:val="0"/>
          <w:numId w:val="16"/>
        </w:numPr>
        <w:rPr>
          <w:rFonts w:ascii="Arial" w:hAnsi="Arial"/>
          <w:i/>
          <w:iCs/>
        </w:rPr>
      </w:pPr>
      <w:r w:rsidRPr="00204370">
        <w:rPr>
          <w:rFonts w:ascii="Arial" w:hAnsi="Arial"/>
          <w:i/>
          <w:iCs/>
        </w:rPr>
        <w:t>DVR Wi-Fi Password</w:t>
      </w:r>
      <w:r w:rsidRPr="00536B33">
        <w:rPr>
          <w:rFonts w:ascii="Arial" w:hAnsi="Arial"/>
          <w:i/>
          <w:iCs/>
        </w:rPr>
        <w:t xml:space="preserve"> </w:t>
      </w:r>
      <w:r w:rsidR="002D1986" w:rsidRPr="00536B33">
        <w:rPr>
          <w:rFonts w:ascii="Arial" w:hAnsi="Arial"/>
          <w:i/>
          <w:iCs/>
        </w:rPr>
        <w:t xml:space="preserve">== </w:t>
      </w:r>
      <w:r w:rsidR="002D1986">
        <w:rPr>
          <w:rFonts w:ascii="Arial" w:hAnsi="Arial"/>
          <w:i/>
          <w:iCs/>
        </w:rPr>
        <w:t>“New setting value”</w:t>
      </w:r>
    </w:p>
    <w:p w14:paraId="51E1E5FF" w14:textId="4F95602C" w:rsidR="002D1986" w:rsidRDefault="00BF341D" w:rsidP="002D1986">
      <w:r>
        <w:t>IDCM should update the setting data and response below msg</w:t>
      </w:r>
      <w:r w:rsidR="002D1986">
        <w:t>:</w:t>
      </w:r>
    </w:p>
    <w:p w14:paraId="624147C5" w14:textId="3A245CDE" w:rsidR="002D1986" w:rsidRDefault="00204370" w:rsidP="002E1278">
      <w:pPr>
        <w:pStyle w:val="ListParagraph"/>
        <w:numPr>
          <w:ilvl w:val="0"/>
          <w:numId w:val="16"/>
        </w:numPr>
        <w:rPr>
          <w:rFonts w:ascii="Arial" w:hAnsi="Arial"/>
          <w:i/>
          <w:iCs/>
        </w:rPr>
      </w:pPr>
      <w:r w:rsidRPr="00204370">
        <w:rPr>
          <w:rFonts w:ascii="Arial" w:hAnsi="Arial"/>
          <w:i/>
          <w:iCs/>
        </w:rPr>
        <w:t>DVR Wi-Fi Password</w:t>
      </w:r>
      <w:r w:rsidRPr="00110C68">
        <w:rPr>
          <w:rFonts w:ascii="Arial" w:hAnsi="Arial"/>
          <w:i/>
          <w:iCs/>
        </w:rPr>
        <w:t xml:space="preserve"> </w:t>
      </w:r>
      <w:r w:rsidR="002D1986" w:rsidRPr="00110C68">
        <w:rPr>
          <w:rFonts w:ascii="Arial" w:hAnsi="Arial"/>
          <w:i/>
          <w:iCs/>
        </w:rPr>
        <w:t>Response</w:t>
      </w:r>
      <w:r w:rsidR="002D1986" w:rsidRPr="0052388B">
        <w:rPr>
          <w:rFonts w:ascii="Arial" w:hAnsi="Arial"/>
          <w:i/>
          <w:iCs/>
        </w:rPr>
        <w:t xml:space="preserve"> == “New setting value”</w:t>
      </w:r>
    </w:p>
    <w:p w14:paraId="76DDCE42" w14:textId="77777777" w:rsidR="00266DB7" w:rsidRDefault="00266DB7" w:rsidP="00266DB7">
      <w:pPr>
        <w:jc w:val="both"/>
      </w:pPr>
      <w:r>
        <w:t>APIM HMI control:</w:t>
      </w:r>
    </w:p>
    <w:p w14:paraId="1D06A4A7" w14:textId="7BB290C6" w:rsidR="00266DB7" w:rsidRPr="00266DB7" w:rsidRDefault="00266DB7" w:rsidP="00266DB7">
      <w:pPr>
        <w:pStyle w:val="ListParagraph"/>
        <w:numPr>
          <w:ilvl w:val="0"/>
          <w:numId w:val="16"/>
        </w:numPr>
        <w:rPr>
          <w:rFonts w:ascii="Arial" w:hAnsi="Arial"/>
        </w:rPr>
      </w:pPr>
      <w:r w:rsidRPr="00D84A99">
        <w:rPr>
          <w:rFonts w:ascii="Arial" w:hAnsi="Arial"/>
        </w:rPr>
        <w:t>If setting value feedback from IDCM is not same as APIM input, APIM should update the setting value according to the feedback value from IDCM</w:t>
      </w:r>
      <w:r>
        <w:rPr>
          <w:rFonts w:ascii="Arial" w:hAnsi="Arial"/>
        </w:rPr>
        <w:t>, and display a “saving failed” reminder to customer:</w:t>
      </w:r>
    </w:p>
    <w:p w14:paraId="200B919C" w14:textId="4029D03D" w:rsidR="00266DB7" w:rsidRPr="00266DB7" w:rsidRDefault="00266DB7" w:rsidP="00266DB7">
      <w:pPr>
        <w:pStyle w:val="ListParagraph"/>
        <w:numPr>
          <w:ilvl w:val="0"/>
          <w:numId w:val="16"/>
        </w:numPr>
        <w:jc w:val="both"/>
        <w:rPr>
          <w:rFonts w:ascii="Arial" w:hAnsi="Arial"/>
        </w:rPr>
      </w:pPr>
      <w:r w:rsidRPr="00D84A99">
        <w:rPr>
          <w:rFonts w:ascii="Arial" w:hAnsi="Arial"/>
        </w:rPr>
        <w:t xml:space="preserve">If setting value feedback from IDCM is not same as APIM input, APIM </w:t>
      </w:r>
      <w:r>
        <w:rPr>
          <w:rFonts w:ascii="Arial" w:hAnsi="Arial"/>
        </w:rPr>
        <w:t>should display a “saving ok” reminder.</w:t>
      </w:r>
    </w:p>
    <w:p w14:paraId="454352FB" w14:textId="132EF0C9" w:rsidR="001A4C15" w:rsidRDefault="001A4C15" w:rsidP="001A4C15">
      <w:pPr>
        <w:pStyle w:val="Heading6"/>
        <w:rPr>
          <w:lang w:val="en-GB"/>
        </w:rPr>
      </w:pPr>
      <w:bookmarkStart w:id="328" w:name="_Toc122965567"/>
      <w:r>
        <w:rPr>
          <w:lang w:val="en-GB"/>
        </w:rPr>
        <w:t xml:space="preserve">DVR Wi-Fi </w:t>
      </w:r>
      <w:r w:rsidR="0097758D">
        <w:rPr>
          <w:lang w:val="en-GB"/>
        </w:rPr>
        <w:t>Connection Reminder</w:t>
      </w:r>
      <w:bookmarkEnd w:id="328"/>
    </w:p>
    <w:p w14:paraId="3120635D" w14:textId="56565981" w:rsidR="001A4C15" w:rsidRDefault="001A4C15" w:rsidP="001A4C15">
      <w:pPr>
        <w:rPr>
          <w:lang w:val="en-GB"/>
        </w:rPr>
      </w:pPr>
      <w:r>
        <w:rPr>
          <w:lang w:val="en-GB"/>
        </w:rPr>
        <w:t>APIM should keep monitoring the DVR Wi-Fi connection status, if:</w:t>
      </w:r>
    </w:p>
    <w:p w14:paraId="49B4844D" w14:textId="04E3E7C4" w:rsidR="001A4C15" w:rsidRDefault="00A2080F" w:rsidP="001A4C15">
      <w:pPr>
        <w:pStyle w:val="ListParagraph"/>
        <w:numPr>
          <w:ilvl w:val="0"/>
          <w:numId w:val="16"/>
        </w:numPr>
        <w:rPr>
          <w:rFonts w:ascii="Arial" w:hAnsi="Arial"/>
          <w:i/>
          <w:iCs/>
        </w:rPr>
      </w:pPr>
      <w:r w:rsidRPr="00D335EC">
        <w:rPr>
          <w:rFonts w:ascii="Arial" w:hAnsi="Arial"/>
          <w:i/>
          <w:iCs/>
        </w:rPr>
        <w:t xml:space="preserve">Wi-Fi </w:t>
      </w:r>
      <w:r w:rsidR="00744BA8">
        <w:rPr>
          <w:rFonts w:ascii="Arial" w:hAnsi="Arial"/>
          <w:i/>
          <w:iCs/>
        </w:rPr>
        <w:t>Connection Status</w:t>
      </w:r>
      <w:r w:rsidRPr="00536B33">
        <w:rPr>
          <w:rFonts w:ascii="Arial" w:hAnsi="Arial"/>
          <w:i/>
          <w:iCs/>
        </w:rPr>
        <w:t xml:space="preserve"> == </w:t>
      </w:r>
      <w:r w:rsidR="00815612">
        <w:rPr>
          <w:rFonts w:ascii="Arial" w:hAnsi="Arial"/>
          <w:i/>
          <w:iCs/>
        </w:rPr>
        <w:t>Connection Successful</w:t>
      </w:r>
    </w:p>
    <w:p w14:paraId="363EF13E" w14:textId="0B4DDEBC" w:rsidR="00D25DE9" w:rsidRDefault="00D25DE9" w:rsidP="00D25DE9">
      <w:r>
        <w:t>APIM should display a connection reminder to customer:</w:t>
      </w:r>
    </w:p>
    <w:p w14:paraId="45667E94" w14:textId="5F9CE9C1" w:rsidR="00D25DE9" w:rsidRPr="00D25DE9" w:rsidRDefault="00D25DE9" w:rsidP="00D25DE9">
      <w:pPr>
        <w:jc w:val="center"/>
      </w:pPr>
      <w:r>
        <w:rPr>
          <w:noProof/>
        </w:rPr>
        <w:drawing>
          <wp:inline distT="0" distB="0" distL="0" distR="0" wp14:anchorId="21C0681B" wp14:editId="6D66A939">
            <wp:extent cx="1905000" cy="28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05000" cy="285750"/>
                    </a:xfrm>
                    <a:prstGeom prst="rect">
                      <a:avLst/>
                    </a:prstGeom>
                  </pic:spPr>
                </pic:pic>
              </a:graphicData>
            </a:graphic>
          </wp:inline>
        </w:drawing>
      </w:r>
    </w:p>
    <w:p w14:paraId="1E19D2C5" w14:textId="028245ED" w:rsidR="002D1986" w:rsidRDefault="002D1986" w:rsidP="002D1986">
      <w:pPr>
        <w:pStyle w:val="Heading6"/>
        <w:rPr>
          <w:lang w:val="en-GB"/>
        </w:rPr>
      </w:pPr>
      <w:bookmarkStart w:id="329" w:name="_Toc122965568"/>
      <w:r>
        <w:rPr>
          <w:lang w:val="en-GB"/>
        </w:rPr>
        <w:t xml:space="preserve">DVR </w:t>
      </w:r>
      <w:r w:rsidR="007D75ED">
        <w:rPr>
          <w:lang w:val="en-GB"/>
        </w:rPr>
        <w:t xml:space="preserve">Wi-Fi </w:t>
      </w:r>
      <w:r>
        <w:rPr>
          <w:lang w:val="en-GB"/>
        </w:rPr>
        <w:t>Setting Attributes</w:t>
      </w:r>
      <w:bookmarkEnd w:id="329"/>
    </w:p>
    <w:p w14:paraId="5FB79FD0" w14:textId="494E0124" w:rsidR="002D1986" w:rsidRDefault="004E7EB3" w:rsidP="004E7EB3">
      <w:pPr>
        <w:pStyle w:val="ListParagraph"/>
        <w:numPr>
          <w:ilvl w:val="0"/>
          <w:numId w:val="16"/>
        </w:numPr>
        <w:rPr>
          <w:rFonts w:ascii="Arial" w:hAnsi="Arial"/>
        </w:rPr>
      </w:pPr>
      <w:r w:rsidRPr="004E7EB3">
        <w:rPr>
          <w:rFonts w:ascii="Arial" w:hAnsi="Arial"/>
        </w:rPr>
        <w:t xml:space="preserve">DVR Wi-Fi hotspot should be disabled </w:t>
      </w:r>
      <w:r w:rsidR="00B50EEB">
        <w:rPr>
          <w:rFonts w:ascii="Arial" w:hAnsi="Arial"/>
        </w:rPr>
        <w:t>when</w:t>
      </w:r>
      <w:r w:rsidR="00B41191">
        <w:rPr>
          <w:rFonts w:ascii="Arial" w:hAnsi="Arial"/>
        </w:rPr>
        <w:t>ever</w:t>
      </w:r>
      <w:r w:rsidR="00B50EEB">
        <w:rPr>
          <w:rFonts w:ascii="Arial" w:hAnsi="Arial"/>
        </w:rPr>
        <w:t xml:space="preserve"> IDCM </w:t>
      </w:r>
      <w:r w:rsidR="00B41191">
        <w:rPr>
          <w:rFonts w:ascii="Arial" w:hAnsi="Arial"/>
        </w:rPr>
        <w:t>change to</w:t>
      </w:r>
      <w:r w:rsidR="00B50EEB">
        <w:rPr>
          <w:rFonts w:ascii="Arial" w:hAnsi="Arial"/>
        </w:rPr>
        <w:t xml:space="preserve"> Full Power Mode</w:t>
      </w:r>
      <w:r w:rsidR="009A6F64">
        <w:rPr>
          <w:rFonts w:ascii="Arial" w:hAnsi="Arial"/>
        </w:rPr>
        <w:t xml:space="preserve"> after IGN on.</w:t>
      </w:r>
    </w:p>
    <w:p w14:paraId="508EA283" w14:textId="72171D7E" w:rsidR="00FD143B" w:rsidRPr="004E7EB3" w:rsidRDefault="001237EF" w:rsidP="004E7EB3">
      <w:pPr>
        <w:pStyle w:val="ListParagraph"/>
        <w:numPr>
          <w:ilvl w:val="0"/>
          <w:numId w:val="16"/>
        </w:numPr>
        <w:rPr>
          <w:rFonts w:ascii="Arial" w:hAnsi="Arial"/>
        </w:rPr>
      </w:pPr>
      <w:r>
        <w:rPr>
          <w:rFonts w:ascii="Arial" w:hAnsi="Arial"/>
        </w:rPr>
        <w:t>The SSID and password of DVR Wi-Fi hotspot should be created randomly</w:t>
      </w:r>
      <w:r w:rsidR="00FE169A">
        <w:rPr>
          <w:rFonts w:ascii="Arial" w:hAnsi="Arial"/>
        </w:rPr>
        <w:t xml:space="preserve"> by IDCM.</w:t>
      </w:r>
    </w:p>
    <w:p w14:paraId="7C29E508" w14:textId="2ECB5B42" w:rsidR="00205B6B" w:rsidRDefault="00205B6B" w:rsidP="00205B6B">
      <w:pPr>
        <w:pStyle w:val="Heading4"/>
        <w:rPr>
          <w:lang w:val="en-GB"/>
        </w:rPr>
      </w:pPr>
      <w:bookmarkStart w:id="330" w:name="_Toc122965569"/>
      <w:r>
        <w:rPr>
          <w:lang w:val="en-GB"/>
        </w:rPr>
        <w:t xml:space="preserve">Technology Function </w:t>
      </w:r>
      <w:r w:rsidR="00984DFD">
        <w:rPr>
          <w:lang w:val="en-GB"/>
        </w:rPr>
        <w:t>DVR System Setting</w:t>
      </w:r>
      <w:bookmarkEnd w:id="330"/>
    </w:p>
    <w:p w14:paraId="72A7AD6F" w14:textId="77777777" w:rsidR="005000E3" w:rsidRDefault="005000E3" w:rsidP="005000E3">
      <w:pPr>
        <w:pStyle w:val="Heading5"/>
        <w:rPr>
          <w:lang w:val="en-GB"/>
        </w:rPr>
      </w:pPr>
      <w:bookmarkStart w:id="331" w:name="_Toc122965570"/>
      <w:r>
        <w:rPr>
          <w:lang w:val="en-GB"/>
        </w:rPr>
        <w:t>Function Interfaces</w:t>
      </w:r>
      <w:bookmarkEnd w:id="331"/>
    </w:p>
    <w:p w14:paraId="25B58053" w14:textId="77777777" w:rsidR="005000E3" w:rsidRDefault="005000E3" w:rsidP="005000E3">
      <w:pPr>
        <w:pStyle w:val="Heading6"/>
        <w:rPr>
          <w:lang w:val="en-GB"/>
        </w:rPr>
      </w:pPr>
      <w:bookmarkStart w:id="332" w:name="_Toc122965571"/>
      <w:r>
        <w:rPr>
          <w:lang w:val="en-GB"/>
        </w:rPr>
        <w:t>Inputs</w:t>
      </w:r>
      <w:bookmarkEnd w:id="332"/>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5000E3" w:rsidRPr="00E54DEA" w14:paraId="60E5E633" w14:textId="77777777" w:rsidTr="001D276D">
        <w:trPr>
          <w:trHeight w:val="173"/>
        </w:trPr>
        <w:tc>
          <w:tcPr>
            <w:tcW w:w="1885" w:type="dxa"/>
            <w:shd w:val="clear" w:color="auto" w:fill="D9D9D9" w:themeFill="background1" w:themeFillShade="D9"/>
            <w:noWrap/>
            <w:hideMark/>
          </w:tcPr>
          <w:p w14:paraId="3F08B383" w14:textId="77777777" w:rsidR="005000E3" w:rsidRPr="00E54DEA" w:rsidRDefault="005000E3" w:rsidP="001D276D">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4BDB8DBE" w14:textId="77777777" w:rsidR="005000E3" w:rsidRDefault="005000E3"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40D9941B" w14:textId="77777777" w:rsidR="005000E3" w:rsidRDefault="005000E3" w:rsidP="001D276D">
            <w:pPr>
              <w:overflowPunct/>
              <w:autoSpaceDE/>
              <w:autoSpaceDN/>
              <w:adjustRightInd/>
              <w:textAlignment w:val="auto"/>
              <w:rPr>
                <w:rFonts w:cs="Arial"/>
                <w:b/>
                <w:bCs/>
                <w:color w:val="000000"/>
              </w:rPr>
            </w:pPr>
            <w:r>
              <w:rPr>
                <w:rFonts w:cs="Arial"/>
                <w:b/>
                <w:bCs/>
                <w:color w:val="000000"/>
              </w:rPr>
              <w:t xml:space="preserve">Mapping Details </w:t>
            </w:r>
          </w:p>
          <w:p w14:paraId="7613A0BA" w14:textId="77777777" w:rsidR="005000E3" w:rsidRDefault="005000E3" w:rsidP="001D276D">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6A0A065D" w14:textId="77777777" w:rsidR="005000E3" w:rsidRDefault="005000E3" w:rsidP="001D276D">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1DA3154C" w14:textId="77777777" w:rsidR="005000E3" w:rsidRDefault="005000E3" w:rsidP="001D276D">
            <w:pPr>
              <w:overflowPunct/>
              <w:autoSpaceDE/>
              <w:autoSpaceDN/>
              <w:adjustRightInd/>
              <w:textAlignment w:val="auto"/>
              <w:rPr>
                <w:rFonts w:cs="Arial"/>
                <w:b/>
                <w:bCs/>
                <w:color w:val="000000"/>
              </w:rPr>
            </w:pPr>
            <w:r>
              <w:rPr>
                <w:rFonts w:cs="Arial"/>
                <w:b/>
                <w:bCs/>
                <w:color w:val="000000"/>
              </w:rPr>
              <w:t>Connection</w:t>
            </w:r>
          </w:p>
          <w:p w14:paraId="1474D396" w14:textId="77777777" w:rsidR="005000E3" w:rsidRDefault="005000E3" w:rsidP="001D276D">
            <w:pPr>
              <w:overflowPunct/>
              <w:autoSpaceDE/>
              <w:autoSpaceDN/>
              <w:adjustRightInd/>
              <w:textAlignment w:val="auto"/>
              <w:rPr>
                <w:rFonts w:cs="Arial"/>
                <w:b/>
                <w:bCs/>
                <w:color w:val="000000"/>
              </w:rPr>
            </w:pPr>
            <w:r>
              <w:t>(</w:t>
            </w:r>
            <w:r w:rsidRPr="001321BD">
              <w:rPr>
                <w:i/>
              </w:rPr>
              <w:t>Optional)</w:t>
            </w:r>
          </w:p>
        </w:tc>
      </w:tr>
      <w:tr w:rsidR="00F00125" w:rsidRPr="003F473D" w14:paraId="6439616E" w14:textId="77777777" w:rsidTr="001D276D">
        <w:trPr>
          <w:trHeight w:val="143"/>
        </w:trPr>
        <w:tc>
          <w:tcPr>
            <w:tcW w:w="1885" w:type="dxa"/>
            <w:noWrap/>
          </w:tcPr>
          <w:p w14:paraId="6EBD2205" w14:textId="417C328F" w:rsidR="00F00125" w:rsidRPr="00DE6816" w:rsidRDefault="00F00125" w:rsidP="00F00125">
            <w:pPr>
              <w:overflowPunct/>
              <w:autoSpaceDE/>
              <w:autoSpaceDN/>
              <w:adjustRightInd/>
              <w:textAlignment w:val="auto"/>
              <w:rPr>
                <w:rFonts w:cs="Arial"/>
                <w:color w:val="000000" w:themeColor="text1"/>
                <w:sz w:val="18"/>
              </w:rPr>
            </w:pPr>
            <w:proofErr w:type="spellStart"/>
            <w:r>
              <w:rPr>
                <w:rFonts w:cs="Arial"/>
                <w:color w:val="000000" w:themeColor="text1"/>
                <w:sz w:val="18"/>
              </w:rPr>
              <w:t>Request_</w:t>
            </w:r>
            <w:r w:rsidR="00D636AD">
              <w:rPr>
                <w:rFonts w:cs="Arial"/>
                <w:color w:val="000000" w:themeColor="text1"/>
                <w:sz w:val="18"/>
              </w:rPr>
              <w:t>System_Information</w:t>
            </w:r>
            <w:proofErr w:type="spellEnd"/>
          </w:p>
        </w:tc>
        <w:tc>
          <w:tcPr>
            <w:tcW w:w="2070" w:type="dxa"/>
          </w:tcPr>
          <w:p w14:paraId="68CEFE71" w14:textId="5C531768" w:rsidR="00F00125" w:rsidRPr="008F6F5F" w:rsidRDefault="00F00125" w:rsidP="00F00125">
            <w:pPr>
              <w:rPr>
                <w:rFonts w:cs="Arial"/>
                <w:color w:val="000000" w:themeColor="text1"/>
                <w:sz w:val="18"/>
              </w:rPr>
            </w:pPr>
            <w:r w:rsidRPr="002C2528">
              <w:rPr>
                <w:rFonts w:cs="Arial"/>
                <w:color w:val="000000" w:themeColor="text1"/>
                <w:sz w:val="18"/>
              </w:rPr>
              <w:t>Request Type</w:t>
            </w:r>
          </w:p>
        </w:tc>
        <w:tc>
          <w:tcPr>
            <w:tcW w:w="3510" w:type="dxa"/>
          </w:tcPr>
          <w:p w14:paraId="2EA33F79" w14:textId="77777777" w:rsidR="00F00125" w:rsidRDefault="00F00125" w:rsidP="00F00125">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4467AA">
              <w:rPr>
                <w:rFonts w:cs="Arial"/>
                <w:color w:val="000000" w:themeColor="text1"/>
                <w:sz w:val="18"/>
              </w:rPr>
              <w:t>APIM_</w:t>
            </w:r>
            <w:r w:rsidRPr="002760DB">
              <w:rPr>
                <w:rFonts w:cs="Arial"/>
                <w:color w:val="000000" w:themeColor="text1"/>
                <w:sz w:val="18"/>
              </w:rPr>
              <w:t>ReqDVRInformation</w:t>
            </w:r>
            <w:r w:rsidRPr="004467AA">
              <w:rPr>
                <w:rFonts w:cs="Arial"/>
                <w:color w:val="000000" w:themeColor="text1"/>
                <w:sz w:val="18"/>
              </w:rPr>
              <w:t>_Enum</w:t>
            </w:r>
            <w:proofErr w:type="spellEnd"/>
            <w:r w:rsidRPr="004467AA">
              <w:rPr>
                <w:rFonts w:cs="Arial"/>
                <w:color w:val="000000" w:themeColor="text1"/>
                <w:sz w:val="18"/>
              </w:rPr>
              <w:t xml:space="preserve"> </w:t>
            </w:r>
            <w:r w:rsidRPr="00B32106">
              <w:rPr>
                <w:rFonts w:cs="Arial"/>
                <w:color w:val="000000" w:themeColor="text1"/>
                <w:sz w:val="18"/>
              </w:rPr>
              <w:t>[Type:0x1</w:t>
            </w:r>
            <w:r>
              <w:rPr>
                <w:rFonts w:cs="Arial"/>
                <w:color w:val="000000" w:themeColor="text1"/>
                <w:sz w:val="18"/>
              </w:rPr>
              <w:t>4</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8</w:t>
            </w:r>
            <w:r w:rsidRPr="00B32106">
              <w:rPr>
                <w:rFonts w:cs="Arial"/>
                <w:color w:val="000000" w:themeColor="text1"/>
                <w:sz w:val="18"/>
              </w:rPr>
              <w:t>]</w:t>
            </w:r>
          </w:p>
          <w:p w14:paraId="042B53E9" w14:textId="47C6D701" w:rsidR="00F00125" w:rsidRPr="008F6F5F" w:rsidRDefault="00F00125" w:rsidP="00F00125">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0D3EC4F9" w14:textId="6D0F126A" w:rsidR="00F00125" w:rsidRPr="00DE6816" w:rsidRDefault="00F00125" w:rsidP="00F00125">
            <w:pPr>
              <w:rPr>
                <w:rFonts w:cs="Arial"/>
                <w:sz w:val="18"/>
              </w:rPr>
            </w:pPr>
            <w:r w:rsidRPr="003513AE">
              <w:rPr>
                <w:rFonts w:cs="Arial"/>
                <w:color w:val="000000" w:themeColor="text1"/>
                <w:sz w:val="18"/>
              </w:rPr>
              <w:t>NA.</w:t>
            </w:r>
          </w:p>
        </w:tc>
        <w:tc>
          <w:tcPr>
            <w:tcW w:w="1386" w:type="dxa"/>
          </w:tcPr>
          <w:p w14:paraId="3C174831" w14:textId="6B7CC8DE" w:rsidR="00F00125" w:rsidRPr="00B144C2" w:rsidRDefault="00F00125" w:rsidP="00F00125">
            <w:pPr>
              <w:rPr>
                <w:rFonts w:cs="Arial"/>
                <w:color w:val="000000" w:themeColor="text1"/>
                <w:sz w:val="18"/>
              </w:rPr>
            </w:pPr>
            <w:r w:rsidRPr="003513AE">
              <w:rPr>
                <w:rFonts w:cs="Arial"/>
                <w:color w:val="000000" w:themeColor="text1"/>
                <w:sz w:val="18"/>
              </w:rPr>
              <w:t>NA.</w:t>
            </w:r>
          </w:p>
        </w:tc>
      </w:tr>
      <w:tr w:rsidR="005000E3" w:rsidRPr="003F473D" w14:paraId="23709A3B" w14:textId="77777777" w:rsidTr="001D276D">
        <w:trPr>
          <w:trHeight w:val="70"/>
        </w:trPr>
        <w:tc>
          <w:tcPr>
            <w:tcW w:w="1885" w:type="dxa"/>
            <w:noWrap/>
          </w:tcPr>
          <w:p w14:paraId="3C1377F9" w14:textId="77777777" w:rsidR="005000E3" w:rsidRPr="00DE6816" w:rsidRDefault="005000E3" w:rsidP="001D276D">
            <w:pPr>
              <w:overflowPunct/>
              <w:autoSpaceDE/>
              <w:autoSpaceDN/>
              <w:adjustRightInd/>
              <w:textAlignment w:val="auto"/>
              <w:rPr>
                <w:rFonts w:cs="Arial"/>
                <w:color w:val="000000" w:themeColor="text1"/>
                <w:sz w:val="18"/>
              </w:rPr>
            </w:pPr>
          </w:p>
        </w:tc>
        <w:tc>
          <w:tcPr>
            <w:tcW w:w="2070" w:type="dxa"/>
          </w:tcPr>
          <w:p w14:paraId="51EE6D50" w14:textId="77777777" w:rsidR="005000E3" w:rsidRPr="00DE6816" w:rsidRDefault="005000E3" w:rsidP="001D276D">
            <w:pPr>
              <w:rPr>
                <w:rFonts w:cs="Arial"/>
                <w:color w:val="000000" w:themeColor="text1"/>
                <w:sz w:val="18"/>
              </w:rPr>
            </w:pPr>
          </w:p>
        </w:tc>
        <w:tc>
          <w:tcPr>
            <w:tcW w:w="3510" w:type="dxa"/>
          </w:tcPr>
          <w:p w14:paraId="42E47872" w14:textId="77777777" w:rsidR="005000E3" w:rsidRPr="00DE6816" w:rsidRDefault="005000E3" w:rsidP="001D276D">
            <w:pPr>
              <w:rPr>
                <w:rFonts w:cs="Arial"/>
                <w:color w:val="000000" w:themeColor="text1"/>
                <w:sz w:val="18"/>
              </w:rPr>
            </w:pPr>
          </w:p>
        </w:tc>
        <w:tc>
          <w:tcPr>
            <w:tcW w:w="1350" w:type="dxa"/>
          </w:tcPr>
          <w:p w14:paraId="51ED73D9" w14:textId="77777777" w:rsidR="005000E3" w:rsidRPr="00DE6816" w:rsidRDefault="005000E3" w:rsidP="001D276D">
            <w:pPr>
              <w:rPr>
                <w:rFonts w:cs="Arial"/>
                <w:color w:val="000000" w:themeColor="text1"/>
                <w:sz w:val="18"/>
              </w:rPr>
            </w:pPr>
          </w:p>
        </w:tc>
        <w:tc>
          <w:tcPr>
            <w:tcW w:w="1386" w:type="dxa"/>
          </w:tcPr>
          <w:p w14:paraId="1D821BC8" w14:textId="77777777" w:rsidR="005000E3" w:rsidRPr="00DE6816" w:rsidRDefault="005000E3" w:rsidP="001D276D">
            <w:pPr>
              <w:rPr>
                <w:rFonts w:cs="Arial"/>
                <w:color w:val="000000" w:themeColor="text1"/>
                <w:sz w:val="18"/>
              </w:rPr>
            </w:pPr>
          </w:p>
        </w:tc>
      </w:tr>
    </w:tbl>
    <w:p w14:paraId="31D9835B" w14:textId="5A8C351D" w:rsidR="005000E3" w:rsidRPr="00702453" w:rsidRDefault="005000E3" w:rsidP="005000E3">
      <w:pPr>
        <w:pStyle w:val="Caption"/>
      </w:pPr>
      <w:bookmarkStart w:id="333" w:name="_Toc115792413"/>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27</w:t>
      </w:r>
      <w:r>
        <w:rPr>
          <w:noProof/>
        </w:rPr>
        <w:fldChar w:fldCharType="end"/>
      </w:r>
      <w:r w:rsidRPr="00702453">
        <w:t xml:space="preserve">: </w:t>
      </w:r>
      <w:r>
        <w:t xml:space="preserve">Input Signal mappings of Function </w:t>
      </w:r>
      <w:r>
        <w:rPr>
          <w:lang w:val="en-GB"/>
        </w:rPr>
        <w:t xml:space="preserve">DVR </w:t>
      </w:r>
      <w:r w:rsidR="001935D7">
        <w:rPr>
          <w:lang w:val="en-GB"/>
        </w:rPr>
        <w:t xml:space="preserve">System </w:t>
      </w:r>
      <w:r>
        <w:rPr>
          <w:lang w:val="en-GB"/>
        </w:rPr>
        <w:t>Setting</w:t>
      </w:r>
      <w:bookmarkEnd w:id="333"/>
    </w:p>
    <w:p w14:paraId="0090FD33" w14:textId="77777777" w:rsidR="005000E3" w:rsidRDefault="005000E3" w:rsidP="005000E3">
      <w:pPr>
        <w:pStyle w:val="Heading6"/>
        <w:rPr>
          <w:lang w:val="en-GB"/>
        </w:rPr>
      </w:pPr>
      <w:bookmarkStart w:id="334" w:name="_Toc122965572"/>
      <w:r>
        <w:rPr>
          <w:lang w:val="en-GB"/>
        </w:rPr>
        <w:t>Output</w:t>
      </w:r>
      <w:r w:rsidRPr="002824C9">
        <w:rPr>
          <w:lang w:val="en-GB"/>
        </w:rPr>
        <w:t>s</w:t>
      </w:r>
      <w:bookmarkEnd w:id="334"/>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5000E3" w:rsidRPr="00E54DEA" w14:paraId="697EA837" w14:textId="77777777" w:rsidTr="001D276D">
        <w:trPr>
          <w:trHeight w:val="173"/>
        </w:trPr>
        <w:tc>
          <w:tcPr>
            <w:tcW w:w="1885" w:type="dxa"/>
            <w:shd w:val="clear" w:color="auto" w:fill="D9D9D9" w:themeFill="background1" w:themeFillShade="D9"/>
            <w:noWrap/>
            <w:hideMark/>
          </w:tcPr>
          <w:p w14:paraId="554E3769" w14:textId="77777777" w:rsidR="005000E3" w:rsidRPr="00E54DEA" w:rsidRDefault="005000E3" w:rsidP="001D276D">
            <w:pPr>
              <w:overflowPunct/>
              <w:autoSpaceDE/>
              <w:autoSpaceDN/>
              <w:adjustRightInd/>
              <w:textAlignment w:val="auto"/>
              <w:rPr>
                <w:rFonts w:cs="Arial"/>
                <w:b/>
                <w:bCs/>
                <w:color w:val="000000"/>
              </w:rPr>
            </w:pPr>
            <w:r>
              <w:rPr>
                <w:rFonts w:cs="Arial"/>
                <w:b/>
                <w:bCs/>
                <w:color w:val="000000"/>
              </w:rPr>
              <w:lastRenderedPageBreak/>
              <w:t xml:space="preserve">Logical </w:t>
            </w:r>
            <w:r w:rsidRPr="00E54DEA">
              <w:rPr>
                <w:rFonts w:cs="Arial"/>
                <w:b/>
                <w:bCs/>
                <w:color w:val="000000"/>
              </w:rPr>
              <w:t>Signal Name</w:t>
            </w:r>
          </w:p>
        </w:tc>
        <w:tc>
          <w:tcPr>
            <w:tcW w:w="2070" w:type="dxa"/>
            <w:shd w:val="clear" w:color="auto" w:fill="D9D9D9" w:themeFill="background1" w:themeFillShade="D9"/>
          </w:tcPr>
          <w:p w14:paraId="34B0A597" w14:textId="77777777" w:rsidR="005000E3" w:rsidRDefault="005000E3"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7CD6D1D" w14:textId="77777777" w:rsidR="005000E3" w:rsidRDefault="005000E3" w:rsidP="001D276D">
            <w:pPr>
              <w:overflowPunct/>
              <w:autoSpaceDE/>
              <w:autoSpaceDN/>
              <w:adjustRightInd/>
              <w:textAlignment w:val="auto"/>
              <w:rPr>
                <w:rFonts w:cs="Arial"/>
                <w:b/>
                <w:bCs/>
                <w:color w:val="000000"/>
              </w:rPr>
            </w:pPr>
            <w:r>
              <w:rPr>
                <w:rFonts w:cs="Arial"/>
                <w:b/>
                <w:bCs/>
                <w:color w:val="000000"/>
              </w:rPr>
              <w:t>Mapping Details</w:t>
            </w:r>
          </w:p>
          <w:p w14:paraId="1EDFFAE2" w14:textId="77777777" w:rsidR="005000E3" w:rsidRPr="001321BD" w:rsidRDefault="005000E3" w:rsidP="001D276D">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1A861A2" w14:textId="77777777" w:rsidR="005000E3" w:rsidRDefault="005000E3" w:rsidP="001D276D">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03B639CE" w14:textId="77777777" w:rsidR="005000E3" w:rsidRDefault="005000E3" w:rsidP="001D276D">
            <w:pPr>
              <w:overflowPunct/>
              <w:autoSpaceDE/>
              <w:autoSpaceDN/>
              <w:adjustRightInd/>
              <w:textAlignment w:val="auto"/>
              <w:rPr>
                <w:rFonts w:cs="Arial"/>
                <w:b/>
                <w:bCs/>
                <w:color w:val="000000"/>
              </w:rPr>
            </w:pPr>
            <w:r>
              <w:rPr>
                <w:rFonts w:cs="Arial"/>
                <w:b/>
                <w:bCs/>
                <w:color w:val="000000"/>
              </w:rPr>
              <w:t>Connection</w:t>
            </w:r>
          </w:p>
          <w:p w14:paraId="00D43EED" w14:textId="77777777" w:rsidR="005000E3" w:rsidRDefault="005000E3" w:rsidP="001D276D">
            <w:pPr>
              <w:overflowPunct/>
              <w:autoSpaceDE/>
              <w:autoSpaceDN/>
              <w:adjustRightInd/>
              <w:textAlignment w:val="auto"/>
              <w:rPr>
                <w:rFonts w:cs="Arial"/>
                <w:b/>
                <w:bCs/>
                <w:color w:val="000000"/>
              </w:rPr>
            </w:pPr>
            <w:r w:rsidRPr="001321BD">
              <w:rPr>
                <w:i/>
              </w:rPr>
              <w:t>(Optional)</w:t>
            </w:r>
          </w:p>
        </w:tc>
      </w:tr>
      <w:tr w:rsidR="00391078" w:rsidRPr="003F473D" w14:paraId="33BA7822" w14:textId="77777777" w:rsidTr="001D276D">
        <w:trPr>
          <w:trHeight w:val="143"/>
        </w:trPr>
        <w:tc>
          <w:tcPr>
            <w:tcW w:w="1885" w:type="dxa"/>
            <w:noWrap/>
          </w:tcPr>
          <w:p w14:paraId="39E19D40" w14:textId="4F2C84F5" w:rsidR="00391078" w:rsidRDefault="00D86EC6" w:rsidP="00391078">
            <w:pPr>
              <w:overflowPunct/>
              <w:autoSpaceDE/>
              <w:autoSpaceDN/>
              <w:adjustRightInd/>
              <w:textAlignment w:val="auto"/>
              <w:rPr>
                <w:rFonts w:cs="Arial"/>
                <w:color w:val="000000" w:themeColor="text1"/>
                <w:sz w:val="18"/>
              </w:rPr>
            </w:pPr>
            <w:proofErr w:type="spellStart"/>
            <w:r>
              <w:rPr>
                <w:rFonts w:cs="Arial"/>
                <w:color w:val="000000" w:themeColor="text1"/>
                <w:sz w:val="18"/>
              </w:rPr>
              <w:t>IDCM_SW_Version</w:t>
            </w:r>
            <w:proofErr w:type="spellEnd"/>
          </w:p>
        </w:tc>
        <w:tc>
          <w:tcPr>
            <w:tcW w:w="2070" w:type="dxa"/>
          </w:tcPr>
          <w:p w14:paraId="1F5A6A35" w14:textId="64EE15CF" w:rsidR="00391078" w:rsidRPr="00DE43EC" w:rsidRDefault="00391078" w:rsidP="00391078">
            <w:pPr>
              <w:rPr>
                <w:rFonts w:cs="Arial"/>
                <w:color w:val="000000" w:themeColor="text1"/>
                <w:sz w:val="18"/>
              </w:rPr>
            </w:pPr>
            <w:r w:rsidRPr="00302DCD">
              <w:rPr>
                <w:rFonts w:cs="Arial"/>
                <w:color w:val="000000" w:themeColor="text1"/>
                <w:sz w:val="18"/>
              </w:rPr>
              <w:t>IDCM SW Version</w:t>
            </w:r>
          </w:p>
        </w:tc>
        <w:tc>
          <w:tcPr>
            <w:tcW w:w="3510" w:type="dxa"/>
          </w:tcPr>
          <w:p w14:paraId="02AEE12D" w14:textId="26DEE49E" w:rsidR="004A4C14" w:rsidRDefault="004A4C14" w:rsidP="004A4C14">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w:t>
            </w:r>
            <w:r w:rsidR="008C0BC1" w:rsidRPr="008C0BC1">
              <w:rPr>
                <w:rFonts w:cs="Arial"/>
                <w:color w:val="000000" w:themeColor="text1"/>
                <w:sz w:val="18"/>
              </w:rPr>
              <w:t>SystemInfoRsp</w:t>
            </w:r>
            <w:r w:rsidRPr="003B54BC">
              <w:rPr>
                <w:rFonts w:cs="Arial"/>
                <w:color w:val="000000" w:themeColor="text1"/>
                <w:sz w:val="18"/>
              </w:rPr>
              <w:t>_</w:t>
            </w:r>
            <w:r w:rsidR="00251B1A">
              <w:rPr>
                <w:rFonts w:cs="Arial"/>
                <w:color w:val="000000" w:themeColor="text1"/>
                <w:sz w:val="18"/>
              </w:rPr>
              <w:t>Int</w:t>
            </w:r>
            <w:proofErr w:type="spellEnd"/>
            <w:r w:rsidRPr="00B32106">
              <w:rPr>
                <w:rFonts w:cs="Arial"/>
                <w:color w:val="000000" w:themeColor="text1"/>
                <w:sz w:val="18"/>
              </w:rPr>
              <w:t xml:space="preserve"> [Type:0x</w:t>
            </w:r>
            <w:r>
              <w:rPr>
                <w:rFonts w:cs="Arial"/>
                <w:color w:val="000000" w:themeColor="text1"/>
                <w:sz w:val="18"/>
              </w:rPr>
              <w:t>0</w:t>
            </w:r>
            <w:r w:rsidR="00907C6A">
              <w:rPr>
                <w:rFonts w:cs="Arial"/>
                <w:color w:val="000000" w:themeColor="text1"/>
                <w:sz w:val="18"/>
              </w:rPr>
              <w:t>6</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7DAB31C" w14:textId="2EEC4318" w:rsidR="00391078" w:rsidRPr="00C40540" w:rsidRDefault="004A4C14" w:rsidP="004A4C14">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907C6A">
              <w:rPr>
                <w:rFonts w:cs="Arial"/>
                <w:color w:val="000000" w:themeColor="text1"/>
                <w:sz w:val="18"/>
              </w:rPr>
              <w:t>1</w:t>
            </w:r>
          </w:p>
        </w:tc>
        <w:tc>
          <w:tcPr>
            <w:tcW w:w="1350" w:type="dxa"/>
          </w:tcPr>
          <w:p w14:paraId="1C162B11" w14:textId="2FB0171A" w:rsidR="00391078" w:rsidRPr="003513AE" w:rsidRDefault="00391078" w:rsidP="00391078">
            <w:pPr>
              <w:rPr>
                <w:rFonts w:cs="Arial"/>
                <w:color w:val="000000" w:themeColor="text1"/>
                <w:sz w:val="18"/>
              </w:rPr>
            </w:pPr>
            <w:r w:rsidRPr="003513AE">
              <w:rPr>
                <w:rFonts w:cs="Arial"/>
                <w:color w:val="000000" w:themeColor="text1"/>
                <w:sz w:val="18"/>
              </w:rPr>
              <w:t>NA.</w:t>
            </w:r>
          </w:p>
        </w:tc>
        <w:tc>
          <w:tcPr>
            <w:tcW w:w="1386" w:type="dxa"/>
          </w:tcPr>
          <w:p w14:paraId="197EE240" w14:textId="11730A07" w:rsidR="00391078" w:rsidRPr="003513AE" w:rsidRDefault="00391078" w:rsidP="00391078">
            <w:pPr>
              <w:rPr>
                <w:rFonts w:cs="Arial"/>
                <w:color w:val="000000" w:themeColor="text1"/>
                <w:sz w:val="18"/>
              </w:rPr>
            </w:pPr>
            <w:r w:rsidRPr="003513AE">
              <w:rPr>
                <w:rFonts w:cs="Arial"/>
                <w:color w:val="000000" w:themeColor="text1"/>
                <w:sz w:val="18"/>
              </w:rPr>
              <w:t>NA.</w:t>
            </w:r>
          </w:p>
        </w:tc>
      </w:tr>
      <w:tr w:rsidR="00391078" w:rsidRPr="003F473D" w14:paraId="3D7E667D" w14:textId="77777777" w:rsidTr="001D276D">
        <w:trPr>
          <w:trHeight w:val="143"/>
        </w:trPr>
        <w:tc>
          <w:tcPr>
            <w:tcW w:w="1885" w:type="dxa"/>
            <w:noWrap/>
          </w:tcPr>
          <w:p w14:paraId="139F83C0" w14:textId="475E78CB" w:rsidR="00391078" w:rsidRPr="00246A19" w:rsidRDefault="00D86EC6" w:rsidP="00391078">
            <w:pPr>
              <w:overflowPunct/>
              <w:autoSpaceDE/>
              <w:autoSpaceDN/>
              <w:adjustRightInd/>
              <w:textAlignment w:val="auto"/>
              <w:rPr>
                <w:rFonts w:cs="Arial"/>
                <w:color w:val="000000" w:themeColor="text1"/>
                <w:sz w:val="18"/>
              </w:rPr>
            </w:pPr>
            <w:proofErr w:type="spellStart"/>
            <w:r>
              <w:rPr>
                <w:rFonts w:cs="Arial"/>
                <w:color w:val="000000" w:themeColor="text1"/>
                <w:sz w:val="18"/>
              </w:rPr>
              <w:t>EMMC_Storage</w:t>
            </w:r>
            <w:proofErr w:type="spellEnd"/>
          </w:p>
        </w:tc>
        <w:tc>
          <w:tcPr>
            <w:tcW w:w="2070" w:type="dxa"/>
          </w:tcPr>
          <w:p w14:paraId="698E1698" w14:textId="5F43054D" w:rsidR="00391078" w:rsidRPr="00246A19" w:rsidRDefault="00391078" w:rsidP="00391078">
            <w:pPr>
              <w:rPr>
                <w:rFonts w:cs="Arial"/>
                <w:color w:val="000000" w:themeColor="text1"/>
                <w:sz w:val="18"/>
              </w:rPr>
            </w:pPr>
            <w:r w:rsidRPr="00302DCD">
              <w:rPr>
                <w:rFonts w:cs="Arial"/>
                <w:color w:val="000000" w:themeColor="text1"/>
                <w:sz w:val="18"/>
              </w:rPr>
              <w:t>IDCM eMMC Storage</w:t>
            </w:r>
          </w:p>
        </w:tc>
        <w:tc>
          <w:tcPr>
            <w:tcW w:w="3510" w:type="dxa"/>
          </w:tcPr>
          <w:p w14:paraId="360FED2E" w14:textId="77777777" w:rsidR="00FD44C0" w:rsidRDefault="00FD44C0" w:rsidP="00FD44C0">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w:t>
            </w:r>
            <w:r w:rsidRPr="008C0BC1">
              <w:rPr>
                <w:rFonts w:cs="Arial"/>
                <w:color w:val="000000" w:themeColor="text1"/>
                <w:sz w:val="18"/>
              </w:rPr>
              <w:t>SystemInfoRsp</w:t>
            </w:r>
            <w:r w:rsidRPr="003B54BC">
              <w:rPr>
                <w:rFonts w:cs="Arial"/>
                <w:color w:val="000000" w:themeColor="text1"/>
                <w:sz w:val="18"/>
              </w:rPr>
              <w:t>_</w:t>
            </w:r>
            <w:r>
              <w:rPr>
                <w:rFonts w:cs="Arial"/>
                <w:color w:val="000000" w:themeColor="text1"/>
                <w:sz w:val="18"/>
              </w:rPr>
              <w:t>Int</w:t>
            </w:r>
            <w:proofErr w:type="spellEnd"/>
            <w:r w:rsidRPr="00B32106">
              <w:rPr>
                <w:rFonts w:cs="Arial"/>
                <w:color w:val="000000" w:themeColor="text1"/>
                <w:sz w:val="18"/>
              </w:rPr>
              <w:t xml:space="preserve"> [Type:0x</w:t>
            </w:r>
            <w:r>
              <w:rPr>
                <w:rFonts w:cs="Arial"/>
                <w:color w:val="000000" w:themeColor="text1"/>
                <w:sz w:val="18"/>
              </w:rPr>
              <w:t>06</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B05A7C1" w14:textId="2F4AB44D" w:rsidR="00391078" w:rsidRPr="00D20BE7" w:rsidRDefault="00FD44C0" w:rsidP="00FD44C0">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CA5C0A">
              <w:rPr>
                <w:rFonts w:cs="Arial"/>
                <w:color w:val="000000" w:themeColor="text1"/>
                <w:sz w:val="18"/>
              </w:rPr>
              <w:t>2</w:t>
            </w:r>
          </w:p>
        </w:tc>
        <w:tc>
          <w:tcPr>
            <w:tcW w:w="1350" w:type="dxa"/>
          </w:tcPr>
          <w:p w14:paraId="7301451E" w14:textId="05547042" w:rsidR="00391078" w:rsidRPr="00D20BE7" w:rsidRDefault="00391078" w:rsidP="00391078">
            <w:pPr>
              <w:rPr>
                <w:sz w:val="18"/>
              </w:rPr>
            </w:pPr>
            <w:r w:rsidRPr="003513AE">
              <w:rPr>
                <w:rFonts w:cs="Arial"/>
                <w:color w:val="000000" w:themeColor="text1"/>
                <w:sz w:val="18"/>
              </w:rPr>
              <w:t>NA.</w:t>
            </w:r>
          </w:p>
        </w:tc>
        <w:tc>
          <w:tcPr>
            <w:tcW w:w="1386" w:type="dxa"/>
          </w:tcPr>
          <w:p w14:paraId="12C57DF9" w14:textId="136352EB" w:rsidR="00391078" w:rsidRPr="008D2226" w:rsidRDefault="00391078" w:rsidP="00391078">
            <w:pPr>
              <w:rPr>
                <w:sz w:val="18"/>
              </w:rPr>
            </w:pPr>
            <w:r w:rsidRPr="003513AE">
              <w:rPr>
                <w:rFonts w:cs="Arial"/>
                <w:color w:val="000000" w:themeColor="text1"/>
                <w:sz w:val="18"/>
              </w:rPr>
              <w:t>NA.</w:t>
            </w:r>
          </w:p>
        </w:tc>
      </w:tr>
      <w:tr w:rsidR="00391078" w:rsidRPr="003F473D" w14:paraId="14940E30" w14:textId="77777777" w:rsidTr="001D276D">
        <w:trPr>
          <w:trHeight w:val="143"/>
        </w:trPr>
        <w:tc>
          <w:tcPr>
            <w:tcW w:w="1885" w:type="dxa"/>
            <w:noWrap/>
          </w:tcPr>
          <w:p w14:paraId="53636E72" w14:textId="4BECC5A4" w:rsidR="00391078" w:rsidRPr="00246A19" w:rsidRDefault="00D86EC6" w:rsidP="00391078">
            <w:pPr>
              <w:overflowPunct/>
              <w:autoSpaceDE/>
              <w:autoSpaceDN/>
              <w:adjustRightInd/>
              <w:textAlignment w:val="auto"/>
              <w:rPr>
                <w:rFonts w:cs="Arial"/>
                <w:color w:val="000000" w:themeColor="text1"/>
                <w:sz w:val="18"/>
              </w:rPr>
            </w:pPr>
            <w:proofErr w:type="spellStart"/>
            <w:r>
              <w:rPr>
                <w:rFonts w:cs="Arial"/>
                <w:color w:val="000000" w:themeColor="text1"/>
                <w:sz w:val="18"/>
              </w:rPr>
              <w:t>TF_Storage</w:t>
            </w:r>
            <w:proofErr w:type="spellEnd"/>
          </w:p>
        </w:tc>
        <w:tc>
          <w:tcPr>
            <w:tcW w:w="2070" w:type="dxa"/>
          </w:tcPr>
          <w:p w14:paraId="2890F2BE" w14:textId="5F04AB28" w:rsidR="00391078" w:rsidRPr="00246A19" w:rsidRDefault="00391078" w:rsidP="00391078">
            <w:pPr>
              <w:rPr>
                <w:rFonts w:cs="Arial"/>
                <w:color w:val="000000" w:themeColor="text1"/>
                <w:sz w:val="18"/>
              </w:rPr>
            </w:pPr>
            <w:r w:rsidRPr="00302DCD">
              <w:rPr>
                <w:rFonts w:cs="Arial"/>
                <w:color w:val="000000" w:themeColor="text1"/>
                <w:sz w:val="18"/>
              </w:rPr>
              <w:t>IDCM TF Card Storage</w:t>
            </w:r>
          </w:p>
        </w:tc>
        <w:tc>
          <w:tcPr>
            <w:tcW w:w="3510" w:type="dxa"/>
          </w:tcPr>
          <w:p w14:paraId="1DC8A266" w14:textId="77777777" w:rsidR="00FD44C0" w:rsidRDefault="00FD44C0" w:rsidP="00FD44C0">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w:t>
            </w:r>
            <w:r w:rsidRPr="008C0BC1">
              <w:rPr>
                <w:rFonts w:cs="Arial"/>
                <w:color w:val="000000" w:themeColor="text1"/>
                <w:sz w:val="18"/>
              </w:rPr>
              <w:t>SystemInfoRsp</w:t>
            </w:r>
            <w:r w:rsidRPr="003B54BC">
              <w:rPr>
                <w:rFonts w:cs="Arial"/>
                <w:color w:val="000000" w:themeColor="text1"/>
                <w:sz w:val="18"/>
              </w:rPr>
              <w:t>_</w:t>
            </w:r>
            <w:r>
              <w:rPr>
                <w:rFonts w:cs="Arial"/>
                <w:color w:val="000000" w:themeColor="text1"/>
                <w:sz w:val="18"/>
              </w:rPr>
              <w:t>Int</w:t>
            </w:r>
            <w:proofErr w:type="spellEnd"/>
            <w:r w:rsidRPr="00B32106">
              <w:rPr>
                <w:rFonts w:cs="Arial"/>
                <w:color w:val="000000" w:themeColor="text1"/>
                <w:sz w:val="18"/>
              </w:rPr>
              <w:t xml:space="preserve"> [Type:0x</w:t>
            </w:r>
            <w:r>
              <w:rPr>
                <w:rFonts w:cs="Arial"/>
                <w:color w:val="000000" w:themeColor="text1"/>
                <w:sz w:val="18"/>
              </w:rPr>
              <w:t>06</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BBD2901" w14:textId="23CA04D1" w:rsidR="00391078" w:rsidRPr="00D20BE7" w:rsidRDefault="00FD44C0" w:rsidP="00FD44C0">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CA5C0A">
              <w:rPr>
                <w:rFonts w:cs="Arial"/>
                <w:color w:val="000000" w:themeColor="text1"/>
                <w:sz w:val="18"/>
              </w:rPr>
              <w:t>3</w:t>
            </w:r>
          </w:p>
        </w:tc>
        <w:tc>
          <w:tcPr>
            <w:tcW w:w="1350" w:type="dxa"/>
          </w:tcPr>
          <w:p w14:paraId="02DAFE3B" w14:textId="6470CB06" w:rsidR="00391078" w:rsidRPr="00D20BE7" w:rsidRDefault="00391078" w:rsidP="00391078">
            <w:pPr>
              <w:rPr>
                <w:sz w:val="18"/>
              </w:rPr>
            </w:pPr>
            <w:r w:rsidRPr="003513AE">
              <w:rPr>
                <w:rFonts w:cs="Arial"/>
                <w:color w:val="000000" w:themeColor="text1"/>
                <w:sz w:val="18"/>
              </w:rPr>
              <w:t>NA.</w:t>
            </w:r>
          </w:p>
        </w:tc>
        <w:tc>
          <w:tcPr>
            <w:tcW w:w="1386" w:type="dxa"/>
          </w:tcPr>
          <w:p w14:paraId="2657E25F" w14:textId="56299439" w:rsidR="00391078" w:rsidRPr="008D2226" w:rsidRDefault="00391078" w:rsidP="00391078">
            <w:pPr>
              <w:rPr>
                <w:sz w:val="18"/>
              </w:rPr>
            </w:pPr>
            <w:r w:rsidRPr="003513AE">
              <w:rPr>
                <w:rFonts w:cs="Arial"/>
                <w:color w:val="000000" w:themeColor="text1"/>
                <w:sz w:val="18"/>
              </w:rPr>
              <w:t>NA.</w:t>
            </w:r>
          </w:p>
        </w:tc>
      </w:tr>
      <w:tr w:rsidR="0060584C" w:rsidRPr="003F473D" w14:paraId="6125DC1E" w14:textId="77777777" w:rsidTr="001D276D">
        <w:trPr>
          <w:trHeight w:val="143"/>
        </w:trPr>
        <w:tc>
          <w:tcPr>
            <w:tcW w:w="1885" w:type="dxa"/>
            <w:noWrap/>
          </w:tcPr>
          <w:p w14:paraId="50A85BE3" w14:textId="467646AB" w:rsidR="0060584C" w:rsidRDefault="0060584C" w:rsidP="0060584C">
            <w:pPr>
              <w:overflowPunct/>
              <w:autoSpaceDE/>
              <w:autoSpaceDN/>
              <w:adjustRightInd/>
              <w:textAlignment w:val="auto"/>
              <w:rPr>
                <w:rFonts w:cs="Arial"/>
                <w:color w:val="000000" w:themeColor="text1"/>
                <w:sz w:val="18"/>
              </w:rPr>
            </w:pPr>
            <w:proofErr w:type="spellStart"/>
            <w:r>
              <w:rPr>
                <w:rFonts w:cs="Arial"/>
                <w:color w:val="000000" w:themeColor="text1"/>
                <w:sz w:val="18"/>
              </w:rPr>
              <w:t>TF_Size</w:t>
            </w:r>
            <w:proofErr w:type="spellEnd"/>
          </w:p>
        </w:tc>
        <w:tc>
          <w:tcPr>
            <w:tcW w:w="2070" w:type="dxa"/>
          </w:tcPr>
          <w:p w14:paraId="65D9FF82" w14:textId="50A6DC93" w:rsidR="0060584C" w:rsidRPr="00302DCD" w:rsidRDefault="0060584C" w:rsidP="0060584C">
            <w:pPr>
              <w:rPr>
                <w:rFonts w:cs="Arial"/>
                <w:color w:val="000000" w:themeColor="text1"/>
                <w:sz w:val="18"/>
              </w:rPr>
            </w:pPr>
            <w:r>
              <w:rPr>
                <w:rFonts w:cs="Arial"/>
                <w:color w:val="000000" w:themeColor="text1"/>
                <w:sz w:val="18"/>
              </w:rPr>
              <w:t>TF Card Size</w:t>
            </w:r>
          </w:p>
        </w:tc>
        <w:tc>
          <w:tcPr>
            <w:tcW w:w="3510" w:type="dxa"/>
          </w:tcPr>
          <w:p w14:paraId="7AD847B4" w14:textId="77777777" w:rsidR="0060584C" w:rsidRDefault="0060584C" w:rsidP="0060584C">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3B54BC">
              <w:rPr>
                <w:rFonts w:cs="Arial"/>
                <w:color w:val="000000" w:themeColor="text1"/>
                <w:sz w:val="18"/>
              </w:rPr>
              <w:t>IDCM_</w:t>
            </w:r>
            <w:r w:rsidRPr="008C0BC1">
              <w:rPr>
                <w:rFonts w:cs="Arial"/>
                <w:color w:val="000000" w:themeColor="text1"/>
                <w:sz w:val="18"/>
              </w:rPr>
              <w:t>SystemInfoRsp</w:t>
            </w:r>
            <w:r w:rsidRPr="003B54BC">
              <w:rPr>
                <w:rFonts w:cs="Arial"/>
                <w:color w:val="000000" w:themeColor="text1"/>
                <w:sz w:val="18"/>
              </w:rPr>
              <w:t>_</w:t>
            </w:r>
            <w:r>
              <w:rPr>
                <w:rFonts w:cs="Arial"/>
                <w:color w:val="000000" w:themeColor="text1"/>
                <w:sz w:val="18"/>
              </w:rPr>
              <w:t>Int</w:t>
            </w:r>
            <w:proofErr w:type="spellEnd"/>
            <w:r w:rsidRPr="00B32106">
              <w:rPr>
                <w:rFonts w:cs="Arial"/>
                <w:color w:val="000000" w:themeColor="text1"/>
                <w:sz w:val="18"/>
              </w:rPr>
              <w:t xml:space="preserve"> [Type:0x</w:t>
            </w:r>
            <w:r>
              <w:rPr>
                <w:rFonts w:cs="Arial"/>
                <w:color w:val="000000" w:themeColor="text1"/>
                <w:sz w:val="18"/>
              </w:rPr>
              <w:t>06</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72C1B94" w14:textId="568696B0" w:rsidR="0060584C" w:rsidRPr="00AB54E4" w:rsidRDefault="0060584C" w:rsidP="0060584C">
            <w:pPr>
              <w:rPr>
                <w:rFonts w:cs="Arial"/>
                <w:b/>
                <w:bCs/>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4</w:t>
            </w:r>
          </w:p>
        </w:tc>
        <w:tc>
          <w:tcPr>
            <w:tcW w:w="1350" w:type="dxa"/>
          </w:tcPr>
          <w:p w14:paraId="722AF88B" w14:textId="23656726" w:rsidR="0060584C" w:rsidRPr="003513AE" w:rsidRDefault="0060584C" w:rsidP="0060584C">
            <w:pPr>
              <w:rPr>
                <w:rFonts w:cs="Arial"/>
                <w:color w:val="000000" w:themeColor="text1"/>
                <w:sz w:val="18"/>
              </w:rPr>
            </w:pPr>
            <w:r w:rsidRPr="003513AE">
              <w:rPr>
                <w:rFonts w:cs="Arial"/>
                <w:color w:val="000000" w:themeColor="text1"/>
                <w:sz w:val="18"/>
              </w:rPr>
              <w:t>NA.</w:t>
            </w:r>
          </w:p>
        </w:tc>
        <w:tc>
          <w:tcPr>
            <w:tcW w:w="1386" w:type="dxa"/>
          </w:tcPr>
          <w:p w14:paraId="758DEF65" w14:textId="0432D3A8" w:rsidR="0060584C" w:rsidRPr="003513AE" w:rsidRDefault="0060584C" w:rsidP="0060584C">
            <w:pPr>
              <w:rPr>
                <w:rFonts w:cs="Arial"/>
                <w:color w:val="000000" w:themeColor="text1"/>
                <w:sz w:val="18"/>
              </w:rPr>
            </w:pPr>
            <w:r w:rsidRPr="003513AE">
              <w:rPr>
                <w:rFonts w:cs="Arial"/>
                <w:color w:val="000000" w:themeColor="text1"/>
                <w:sz w:val="18"/>
              </w:rPr>
              <w:t>NA.</w:t>
            </w:r>
          </w:p>
        </w:tc>
      </w:tr>
      <w:tr w:rsidR="0060584C" w:rsidRPr="003F473D" w14:paraId="3B031F23" w14:textId="77777777" w:rsidTr="001D276D">
        <w:trPr>
          <w:trHeight w:val="143"/>
        </w:trPr>
        <w:tc>
          <w:tcPr>
            <w:tcW w:w="1885" w:type="dxa"/>
            <w:noWrap/>
          </w:tcPr>
          <w:p w14:paraId="569E0272" w14:textId="77777777" w:rsidR="0060584C" w:rsidRPr="00246A19" w:rsidRDefault="0060584C" w:rsidP="0060584C">
            <w:pPr>
              <w:overflowPunct/>
              <w:autoSpaceDE/>
              <w:autoSpaceDN/>
              <w:adjustRightInd/>
              <w:textAlignment w:val="auto"/>
              <w:rPr>
                <w:rFonts w:cs="Arial"/>
                <w:color w:val="000000" w:themeColor="text1"/>
                <w:sz w:val="18"/>
              </w:rPr>
            </w:pPr>
          </w:p>
        </w:tc>
        <w:tc>
          <w:tcPr>
            <w:tcW w:w="2070" w:type="dxa"/>
          </w:tcPr>
          <w:p w14:paraId="06D0C55B" w14:textId="77777777" w:rsidR="0060584C" w:rsidRDefault="0060584C" w:rsidP="0060584C">
            <w:pPr>
              <w:rPr>
                <w:rFonts w:cs="Arial"/>
                <w:sz w:val="16"/>
              </w:rPr>
            </w:pPr>
          </w:p>
        </w:tc>
        <w:tc>
          <w:tcPr>
            <w:tcW w:w="3510" w:type="dxa"/>
          </w:tcPr>
          <w:p w14:paraId="122FE3CB" w14:textId="77777777" w:rsidR="0060584C" w:rsidRPr="00D20BE7" w:rsidRDefault="0060584C" w:rsidP="0060584C">
            <w:pPr>
              <w:rPr>
                <w:sz w:val="18"/>
              </w:rPr>
            </w:pPr>
          </w:p>
        </w:tc>
        <w:tc>
          <w:tcPr>
            <w:tcW w:w="1350" w:type="dxa"/>
          </w:tcPr>
          <w:p w14:paraId="52428AE8" w14:textId="77777777" w:rsidR="0060584C" w:rsidRPr="003513AE" w:rsidRDefault="0060584C" w:rsidP="0060584C">
            <w:pPr>
              <w:rPr>
                <w:rFonts w:cs="Arial"/>
                <w:color w:val="000000" w:themeColor="text1"/>
                <w:sz w:val="18"/>
              </w:rPr>
            </w:pPr>
          </w:p>
        </w:tc>
        <w:tc>
          <w:tcPr>
            <w:tcW w:w="1386" w:type="dxa"/>
          </w:tcPr>
          <w:p w14:paraId="5DD7CDE8" w14:textId="77777777" w:rsidR="0060584C" w:rsidRPr="003513AE" w:rsidRDefault="0060584C" w:rsidP="0060584C">
            <w:pPr>
              <w:rPr>
                <w:rFonts w:cs="Arial"/>
                <w:color w:val="000000" w:themeColor="text1"/>
                <w:sz w:val="18"/>
              </w:rPr>
            </w:pPr>
          </w:p>
        </w:tc>
      </w:tr>
    </w:tbl>
    <w:p w14:paraId="352EA99E" w14:textId="114FC411" w:rsidR="005000E3" w:rsidRPr="00702453" w:rsidRDefault="005000E3" w:rsidP="005000E3">
      <w:pPr>
        <w:pStyle w:val="Caption"/>
      </w:pPr>
      <w:bookmarkStart w:id="335" w:name="_Toc115792414"/>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28</w:t>
      </w:r>
      <w:r>
        <w:rPr>
          <w:noProof/>
        </w:rPr>
        <w:fldChar w:fldCharType="end"/>
      </w:r>
      <w:r w:rsidRPr="00702453">
        <w:t xml:space="preserve">: </w:t>
      </w:r>
      <w:r>
        <w:t xml:space="preserve">Output Signal mappings of Function </w:t>
      </w:r>
      <w:r>
        <w:rPr>
          <w:lang w:val="en-GB"/>
        </w:rPr>
        <w:t xml:space="preserve">DVR </w:t>
      </w:r>
      <w:r w:rsidR="001935D7">
        <w:rPr>
          <w:lang w:val="en-GB"/>
        </w:rPr>
        <w:t xml:space="preserve">System </w:t>
      </w:r>
      <w:r>
        <w:rPr>
          <w:lang w:val="en-GB"/>
        </w:rPr>
        <w:t>Setting</w:t>
      </w:r>
      <w:bookmarkEnd w:id="335"/>
    </w:p>
    <w:p w14:paraId="5A2DF4EE" w14:textId="77777777" w:rsidR="005000E3" w:rsidRPr="00612064" w:rsidRDefault="005000E3" w:rsidP="005000E3">
      <w:pPr>
        <w:spacing w:before="20"/>
        <w:rPr>
          <w:vanish/>
        </w:rPr>
      </w:pPr>
    </w:p>
    <w:p w14:paraId="301A22D5" w14:textId="77777777" w:rsidR="005000E3" w:rsidRDefault="005000E3" w:rsidP="005000E3">
      <w:pPr>
        <w:pStyle w:val="Heading6"/>
      </w:pPr>
      <w:bookmarkStart w:id="336" w:name="_Toc122965573"/>
      <w:r>
        <w:t>Parameters</w:t>
      </w:r>
      <w:bookmarkEnd w:id="336"/>
    </w:p>
    <w:p w14:paraId="75B70D15" w14:textId="77777777" w:rsidR="005000E3" w:rsidRPr="0069522E" w:rsidRDefault="005000E3" w:rsidP="005000E3">
      <w:r>
        <w:t>NA.</w:t>
      </w:r>
    </w:p>
    <w:p w14:paraId="0A7DD851" w14:textId="77777777" w:rsidR="005000E3" w:rsidRDefault="005000E3" w:rsidP="005000E3">
      <w:pPr>
        <w:pStyle w:val="Heading6"/>
      </w:pPr>
      <w:bookmarkStart w:id="337" w:name="_Toc122965574"/>
      <w:r>
        <w:t>Interface</w:t>
      </w:r>
      <w:r w:rsidRPr="003E2313">
        <w:t xml:space="preserve"> Requirements</w:t>
      </w:r>
      <w:bookmarkEnd w:id="337"/>
    </w:p>
    <w:p w14:paraId="18E04E4E" w14:textId="77777777" w:rsidR="005000E3" w:rsidRPr="00177AA8" w:rsidRDefault="005000E3" w:rsidP="005000E3">
      <w:r>
        <w:rPr>
          <w:rFonts w:cs="Arial"/>
          <w:sz w:val="18"/>
          <w:szCs w:val="22"/>
        </w:rPr>
        <w:t>Refer to DVR UART protocol.</w:t>
      </w:r>
    </w:p>
    <w:p w14:paraId="7028C69F" w14:textId="77777777" w:rsidR="005000E3" w:rsidRDefault="005000E3" w:rsidP="005000E3">
      <w:pPr>
        <w:pStyle w:val="Heading5"/>
        <w:rPr>
          <w:lang w:val="en-GB"/>
        </w:rPr>
      </w:pPr>
      <w:bookmarkStart w:id="338" w:name="_Toc122965575"/>
      <w:r>
        <w:rPr>
          <w:lang w:val="en-GB"/>
        </w:rPr>
        <w:t>Function Requirements</w:t>
      </w:r>
      <w:bookmarkEnd w:id="338"/>
    </w:p>
    <w:p w14:paraId="12EC21C6" w14:textId="76F1ECB5" w:rsidR="00E315BE" w:rsidRDefault="00DE3B35" w:rsidP="00E315BE">
      <w:pPr>
        <w:pStyle w:val="Heading6"/>
        <w:rPr>
          <w:lang w:val="en-GB"/>
        </w:rPr>
      </w:pPr>
      <w:bookmarkStart w:id="339" w:name="_Toc122965576"/>
      <w:r>
        <w:rPr>
          <w:lang w:val="en-GB"/>
        </w:rPr>
        <w:t>DVR System Information Update</w:t>
      </w:r>
      <w:bookmarkEnd w:id="339"/>
    </w:p>
    <w:p w14:paraId="6C946BBB" w14:textId="77777777" w:rsidR="00416D6D" w:rsidRDefault="00416D6D" w:rsidP="00416D6D">
      <w:r>
        <w:t>Pre-condition:</w:t>
      </w:r>
    </w:p>
    <w:p w14:paraId="14F5C7B1" w14:textId="0DC9D312" w:rsidR="00416D6D" w:rsidRDefault="00416D6D" w:rsidP="00416D6D">
      <w:pPr>
        <w:rPr>
          <w:lang w:val="en-GB"/>
        </w:rPr>
      </w:pPr>
      <w:r>
        <w:t xml:space="preserve">When APIM HMI changes to DVR </w:t>
      </w:r>
      <w:r w:rsidR="003C6599">
        <w:t>system information</w:t>
      </w:r>
      <w:r>
        <w:t xml:space="preserve"> page, </w:t>
      </w:r>
      <w:r>
        <w:rPr>
          <w:lang w:val="en-GB"/>
        </w:rPr>
        <w:t>APIM should send below command to IDCM to request newest setting value:</w:t>
      </w:r>
    </w:p>
    <w:p w14:paraId="33FA945D" w14:textId="1B8C6FF8" w:rsidR="00416D6D" w:rsidRDefault="00416D6D" w:rsidP="00416D6D">
      <w:pPr>
        <w:pStyle w:val="ListParagraph"/>
        <w:numPr>
          <w:ilvl w:val="0"/>
          <w:numId w:val="16"/>
        </w:numPr>
        <w:rPr>
          <w:rFonts w:ascii="Arial" w:hAnsi="Arial"/>
          <w:i/>
          <w:iCs/>
        </w:rPr>
      </w:pPr>
      <w:r w:rsidRPr="00E97BD1">
        <w:rPr>
          <w:rFonts w:ascii="Arial" w:hAnsi="Arial"/>
          <w:i/>
          <w:iCs/>
        </w:rPr>
        <w:t xml:space="preserve">Request </w:t>
      </w:r>
      <w:r>
        <w:rPr>
          <w:rFonts w:ascii="Arial" w:hAnsi="Arial"/>
          <w:i/>
          <w:iCs/>
        </w:rPr>
        <w:t>Type</w:t>
      </w:r>
      <w:r w:rsidRPr="00536B33">
        <w:rPr>
          <w:rFonts w:ascii="Arial" w:hAnsi="Arial"/>
          <w:i/>
          <w:iCs/>
        </w:rPr>
        <w:t xml:space="preserve"> == </w:t>
      </w:r>
      <w:r w:rsidRPr="00E97BD1">
        <w:rPr>
          <w:rFonts w:ascii="Arial" w:hAnsi="Arial"/>
          <w:i/>
          <w:iCs/>
        </w:rPr>
        <w:t xml:space="preserve">Request </w:t>
      </w:r>
      <w:r w:rsidR="00FC2F79">
        <w:rPr>
          <w:rFonts w:ascii="Arial" w:hAnsi="Arial"/>
          <w:i/>
          <w:iCs/>
        </w:rPr>
        <w:t>System</w:t>
      </w:r>
      <w:r w:rsidRPr="00E97BD1">
        <w:rPr>
          <w:rFonts w:ascii="Arial" w:hAnsi="Arial"/>
          <w:i/>
          <w:iCs/>
        </w:rPr>
        <w:t xml:space="preserve"> Information</w:t>
      </w:r>
    </w:p>
    <w:p w14:paraId="2F1A7D11" w14:textId="77777777" w:rsidR="00416D6D" w:rsidRDefault="00416D6D" w:rsidP="00416D6D"/>
    <w:p w14:paraId="263CC161" w14:textId="77777777" w:rsidR="00416D6D" w:rsidRDefault="00416D6D" w:rsidP="00416D6D">
      <w:r>
        <w:t>Command Feedback:</w:t>
      </w:r>
    </w:p>
    <w:p w14:paraId="03D375AB" w14:textId="77777777" w:rsidR="00416D6D" w:rsidRDefault="00416D6D" w:rsidP="00416D6D">
      <w:r>
        <w:t>When IDCM receives the command, should response below msg:</w:t>
      </w:r>
    </w:p>
    <w:p w14:paraId="6255C2E9" w14:textId="698A5CC2" w:rsidR="00416D6D" w:rsidRDefault="00C61C70" w:rsidP="00416D6D">
      <w:pPr>
        <w:pStyle w:val="ListParagraph"/>
        <w:numPr>
          <w:ilvl w:val="0"/>
          <w:numId w:val="15"/>
        </w:numPr>
        <w:rPr>
          <w:rFonts w:ascii="Arial" w:hAnsi="Arial"/>
          <w:i/>
          <w:iCs/>
        </w:rPr>
      </w:pPr>
      <w:r>
        <w:rPr>
          <w:rFonts w:ascii="Arial" w:hAnsi="Arial"/>
          <w:i/>
          <w:iCs/>
        </w:rPr>
        <w:t>IDCM SW Version</w:t>
      </w:r>
      <w:r w:rsidR="00416D6D" w:rsidRPr="0052388B">
        <w:rPr>
          <w:rFonts w:ascii="Arial" w:hAnsi="Arial"/>
          <w:i/>
          <w:iCs/>
        </w:rPr>
        <w:t xml:space="preserve"> == “</w:t>
      </w:r>
      <w:r w:rsidR="00416D6D">
        <w:rPr>
          <w:rFonts w:ascii="Arial" w:hAnsi="Arial"/>
          <w:i/>
          <w:iCs/>
        </w:rPr>
        <w:t xml:space="preserve">Currently </w:t>
      </w:r>
      <w:r w:rsidR="005003DA">
        <w:rPr>
          <w:rFonts w:ascii="Arial" w:hAnsi="Arial"/>
          <w:i/>
          <w:iCs/>
        </w:rPr>
        <w:t>SW version</w:t>
      </w:r>
      <w:r w:rsidR="00416D6D" w:rsidRPr="0052388B">
        <w:rPr>
          <w:rFonts w:ascii="Arial" w:hAnsi="Arial"/>
          <w:i/>
          <w:iCs/>
        </w:rPr>
        <w:t>”</w:t>
      </w:r>
    </w:p>
    <w:p w14:paraId="0F2361C7" w14:textId="61A14F39" w:rsidR="00416D6D" w:rsidRDefault="002F12FC" w:rsidP="00416D6D">
      <w:pPr>
        <w:pStyle w:val="ListParagraph"/>
        <w:numPr>
          <w:ilvl w:val="0"/>
          <w:numId w:val="15"/>
        </w:numPr>
        <w:rPr>
          <w:rFonts w:ascii="Arial" w:hAnsi="Arial"/>
          <w:i/>
          <w:iCs/>
        </w:rPr>
      </w:pPr>
      <w:r>
        <w:rPr>
          <w:rFonts w:ascii="Arial" w:hAnsi="Arial"/>
          <w:i/>
          <w:iCs/>
        </w:rPr>
        <w:t>IDCM</w:t>
      </w:r>
      <w:r w:rsidR="00416D6D" w:rsidRPr="00D335EC">
        <w:rPr>
          <w:rFonts w:ascii="Arial" w:hAnsi="Arial"/>
          <w:i/>
          <w:iCs/>
        </w:rPr>
        <w:t xml:space="preserve"> </w:t>
      </w:r>
      <w:r w:rsidR="0013549C">
        <w:rPr>
          <w:rFonts w:ascii="Arial" w:hAnsi="Arial"/>
          <w:i/>
          <w:iCs/>
        </w:rPr>
        <w:t>eMMC</w:t>
      </w:r>
      <w:r w:rsidR="00416D6D" w:rsidRPr="0052388B">
        <w:rPr>
          <w:rFonts w:ascii="Arial" w:hAnsi="Arial"/>
          <w:i/>
          <w:iCs/>
        </w:rPr>
        <w:t xml:space="preserve"> </w:t>
      </w:r>
      <w:r>
        <w:rPr>
          <w:rFonts w:ascii="Arial" w:hAnsi="Arial"/>
          <w:i/>
          <w:iCs/>
        </w:rPr>
        <w:t>S</w:t>
      </w:r>
      <w:r w:rsidR="0013549C">
        <w:rPr>
          <w:rFonts w:ascii="Arial" w:hAnsi="Arial"/>
          <w:i/>
          <w:iCs/>
        </w:rPr>
        <w:t>torage</w:t>
      </w:r>
      <w:r w:rsidR="00416D6D" w:rsidRPr="0052388B">
        <w:rPr>
          <w:rFonts w:ascii="Arial" w:hAnsi="Arial"/>
          <w:i/>
          <w:iCs/>
        </w:rPr>
        <w:t>== “</w:t>
      </w:r>
      <w:r w:rsidR="00416D6D">
        <w:rPr>
          <w:rFonts w:ascii="Arial" w:hAnsi="Arial"/>
          <w:i/>
          <w:iCs/>
        </w:rPr>
        <w:t xml:space="preserve">Currently </w:t>
      </w:r>
      <w:r w:rsidR="002B1107">
        <w:rPr>
          <w:rFonts w:ascii="Arial" w:hAnsi="Arial"/>
          <w:i/>
          <w:iCs/>
        </w:rPr>
        <w:t>eMMC</w:t>
      </w:r>
      <w:r w:rsidR="002B1107" w:rsidRPr="0052388B">
        <w:rPr>
          <w:rFonts w:ascii="Arial" w:hAnsi="Arial"/>
          <w:i/>
          <w:iCs/>
        </w:rPr>
        <w:t xml:space="preserve"> </w:t>
      </w:r>
      <w:r w:rsidR="00B53D3B">
        <w:rPr>
          <w:rFonts w:ascii="Arial" w:hAnsi="Arial"/>
          <w:i/>
          <w:iCs/>
        </w:rPr>
        <w:t>storage status</w:t>
      </w:r>
      <w:r w:rsidR="00416D6D" w:rsidRPr="0052388B">
        <w:rPr>
          <w:rFonts w:ascii="Arial" w:hAnsi="Arial"/>
          <w:i/>
          <w:iCs/>
        </w:rPr>
        <w:t>”</w:t>
      </w:r>
    </w:p>
    <w:p w14:paraId="5B6ACFCE" w14:textId="652BA1EB" w:rsidR="00416D6D" w:rsidRDefault="002F12FC" w:rsidP="00416D6D">
      <w:pPr>
        <w:pStyle w:val="ListParagraph"/>
        <w:numPr>
          <w:ilvl w:val="0"/>
          <w:numId w:val="15"/>
        </w:numPr>
        <w:rPr>
          <w:rFonts w:ascii="Arial" w:hAnsi="Arial"/>
          <w:i/>
          <w:iCs/>
        </w:rPr>
      </w:pPr>
      <w:r>
        <w:rPr>
          <w:rFonts w:ascii="Arial" w:hAnsi="Arial"/>
          <w:i/>
          <w:iCs/>
        </w:rPr>
        <w:t>IDCM</w:t>
      </w:r>
      <w:r w:rsidRPr="00D335EC">
        <w:rPr>
          <w:rFonts w:ascii="Arial" w:hAnsi="Arial"/>
          <w:i/>
          <w:iCs/>
        </w:rPr>
        <w:t xml:space="preserve"> </w:t>
      </w:r>
      <w:r>
        <w:rPr>
          <w:rFonts w:ascii="Arial" w:hAnsi="Arial"/>
          <w:i/>
          <w:iCs/>
        </w:rPr>
        <w:t>TF Card</w:t>
      </w:r>
      <w:r w:rsidRPr="0052388B">
        <w:rPr>
          <w:rFonts w:ascii="Arial" w:hAnsi="Arial"/>
          <w:i/>
          <w:iCs/>
        </w:rPr>
        <w:t xml:space="preserve"> </w:t>
      </w:r>
      <w:r>
        <w:rPr>
          <w:rFonts w:ascii="Arial" w:hAnsi="Arial"/>
          <w:i/>
          <w:iCs/>
        </w:rPr>
        <w:t>Storage</w:t>
      </w:r>
      <w:r w:rsidRPr="0052388B">
        <w:rPr>
          <w:rFonts w:ascii="Arial" w:hAnsi="Arial"/>
          <w:i/>
          <w:iCs/>
        </w:rPr>
        <w:t xml:space="preserve"> </w:t>
      </w:r>
      <w:r w:rsidR="00416D6D" w:rsidRPr="0052388B">
        <w:rPr>
          <w:rFonts w:ascii="Arial" w:hAnsi="Arial"/>
          <w:i/>
          <w:iCs/>
        </w:rPr>
        <w:t>== “</w:t>
      </w:r>
      <w:r w:rsidR="001B27A5">
        <w:rPr>
          <w:rFonts w:ascii="Arial" w:hAnsi="Arial"/>
          <w:i/>
          <w:iCs/>
        </w:rPr>
        <w:t xml:space="preserve">Currently </w:t>
      </w:r>
      <w:r w:rsidR="009F520C">
        <w:rPr>
          <w:rFonts w:ascii="Arial" w:hAnsi="Arial"/>
          <w:i/>
          <w:iCs/>
        </w:rPr>
        <w:t>TF Card</w:t>
      </w:r>
      <w:r w:rsidR="001B27A5">
        <w:rPr>
          <w:rFonts w:ascii="Arial" w:hAnsi="Arial"/>
          <w:i/>
          <w:iCs/>
        </w:rPr>
        <w:t xml:space="preserve"> storage status</w:t>
      </w:r>
      <w:r w:rsidR="00416D6D" w:rsidRPr="0052388B">
        <w:rPr>
          <w:rFonts w:ascii="Arial" w:hAnsi="Arial"/>
          <w:i/>
          <w:iCs/>
        </w:rPr>
        <w:t>”</w:t>
      </w:r>
    </w:p>
    <w:p w14:paraId="55EFA19E" w14:textId="44C57622" w:rsidR="005E640C" w:rsidRDefault="005E640C" w:rsidP="00416D6D">
      <w:pPr>
        <w:pStyle w:val="ListParagraph"/>
        <w:numPr>
          <w:ilvl w:val="0"/>
          <w:numId w:val="15"/>
        </w:numPr>
        <w:rPr>
          <w:rFonts w:ascii="Arial" w:hAnsi="Arial"/>
          <w:i/>
          <w:iCs/>
        </w:rPr>
      </w:pPr>
      <w:r>
        <w:rPr>
          <w:rFonts w:ascii="Arial" w:hAnsi="Arial"/>
          <w:i/>
          <w:iCs/>
        </w:rPr>
        <w:t>TF Card Size == “Currently TF Card Size”</w:t>
      </w:r>
    </w:p>
    <w:p w14:paraId="2BB2FABD" w14:textId="77777777" w:rsidR="00416D6D" w:rsidRPr="00D726E6" w:rsidRDefault="00416D6D" w:rsidP="00416D6D">
      <w:pPr>
        <w:rPr>
          <w:i/>
          <w:iCs/>
        </w:rPr>
      </w:pPr>
    </w:p>
    <w:p w14:paraId="0C49E387" w14:textId="77777777" w:rsidR="00416D6D" w:rsidRDefault="00416D6D" w:rsidP="00416D6D">
      <w:r>
        <w:t>APIM HMI control:</w:t>
      </w:r>
    </w:p>
    <w:p w14:paraId="2A2A6ECF" w14:textId="38CF565A" w:rsidR="00563D4D" w:rsidRPr="0054291A" w:rsidRDefault="00416D6D" w:rsidP="0054291A">
      <w:pPr>
        <w:pStyle w:val="ListParagraph"/>
        <w:numPr>
          <w:ilvl w:val="0"/>
          <w:numId w:val="29"/>
        </w:numPr>
        <w:rPr>
          <w:rFonts w:ascii="Arial" w:hAnsi="Arial"/>
        </w:rPr>
      </w:pPr>
      <w:r w:rsidRPr="00357D01">
        <w:rPr>
          <w:rFonts w:ascii="Arial" w:hAnsi="Arial"/>
        </w:rPr>
        <w:t>APIM should</w:t>
      </w:r>
      <w:r>
        <w:rPr>
          <w:rFonts w:ascii="Arial" w:hAnsi="Arial"/>
        </w:rPr>
        <w:t xml:space="preserve"> </w:t>
      </w:r>
      <w:r w:rsidR="00174659">
        <w:rPr>
          <w:rFonts w:ascii="Arial" w:hAnsi="Arial"/>
        </w:rPr>
        <w:t xml:space="preserve">calculate the </w:t>
      </w:r>
      <w:r w:rsidR="00174659">
        <w:rPr>
          <w:rFonts w:ascii="Arial" w:hAnsi="Arial" w:hint="eastAsia"/>
          <w:lang w:eastAsia="zh-CN"/>
        </w:rPr>
        <w:t>mem</w:t>
      </w:r>
      <w:r w:rsidR="00174659">
        <w:rPr>
          <w:rFonts w:ascii="Arial" w:hAnsi="Arial"/>
          <w:lang w:eastAsia="zh-CN"/>
        </w:rPr>
        <w:t xml:space="preserve">ory margin according to IDCM feedback and </w:t>
      </w:r>
      <w:r>
        <w:rPr>
          <w:rFonts w:ascii="Arial" w:hAnsi="Arial"/>
        </w:rPr>
        <w:t xml:space="preserve">update the </w:t>
      </w:r>
      <w:r w:rsidR="00523782">
        <w:rPr>
          <w:rFonts w:ascii="Arial" w:hAnsi="Arial"/>
        </w:rPr>
        <w:t>system information</w:t>
      </w:r>
      <w:r>
        <w:rPr>
          <w:rFonts w:ascii="Arial" w:hAnsi="Arial"/>
        </w:rPr>
        <w:t xml:space="preserve"> </w:t>
      </w:r>
      <w:r w:rsidR="005F1648">
        <w:rPr>
          <w:rFonts w:ascii="Arial" w:hAnsi="Arial"/>
        </w:rPr>
        <w:t>to customer</w:t>
      </w:r>
      <w:r w:rsidR="003858AE">
        <w:rPr>
          <w:rFonts w:ascii="Arial" w:hAnsi="Arial"/>
        </w:rPr>
        <w:t>.</w:t>
      </w:r>
    </w:p>
    <w:p w14:paraId="4DD97567" w14:textId="5509BBD6" w:rsidR="00F104F4" w:rsidRDefault="007D2C41" w:rsidP="00F104F4">
      <w:pPr>
        <w:pStyle w:val="Heading6"/>
        <w:rPr>
          <w:lang w:val="en-GB"/>
        </w:rPr>
      </w:pPr>
      <w:bookmarkStart w:id="340" w:name="_Toc122965577"/>
      <w:r>
        <w:rPr>
          <w:lang w:val="en-GB"/>
        </w:rPr>
        <w:t xml:space="preserve">DVR System Information </w:t>
      </w:r>
      <w:r w:rsidR="00F104F4">
        <w:rPr>
          <w:lang w:val="en-GB"/>
        </w:rPr>
        <w:t>Attributes</w:t>
      </w:r>
      <w:bookmarkEnd w:id="340"/>
    </w:p>
    <w:p w14:paraId="1CC43DFD" w14:textId="723D25AB" w:rsidR="00F104F4" w:rsidRPr="0054291A" w:rsidRDefault="00F31AAB" w:rsidP="00A62C91">
      <w:pPr>
        <w:pStyle w:val="ListParagraph"/>
        <w:numPr>
          <w:ilvl w:val="0"/>
          <w:numId w:val="16"/>
        </w:numPr>
        <w:rPr>
          <w:rFonts w:ascii="Arial" w:hAnsi="Arial"/>
        </w:rPr>
      </w:pPr>
      <w:r>
        <w:rPr>
          <w:rFonts w:ascii="Arial" w:hAnsi="Arial"/>
        </w:rPr>
        <w:t>TBD</w:t>
      </w:r>
    </w:p>
    <w:p w14:paraId="08DA7054" w14:textId="1080474C" w:rsidR="0061252B" w:rsidRDefault="0061252B" w:rsidP="0061252B">
      <w:pPr>
        <w:pStyle w:val="Heading4"/>
        <w:rPr>
          <w:lang w:val="en-GB"/>
        </w:rPr>
      </w:pPr>
      <w:bookmarkStart w:id="341" w:name="_Toc122965578"/>
      <w:r>
        <w:rPr>
          <w:lang w:val="en-GB"/>
        </w:rPr>
        <w:t>Technology Function</w:t>
      </w:r>
      <w:r w:rsidR="005C573E">
        <w:rPr>
          <w:lang w:val="en-GB"/>
        </w:rPr>
        <w:t xml:space="preserve"> Vehicle Monitor</w:t>
      </w:r>
      <w:bookmarkEnd w:id="341"/>
    </w:p>
    <w:p w14:paraId="44843192" w14:textId="77777777" w:rsidR="006C590D" w:rsidRDefault="006C590D" w:rsidP="006C590D">
      <w:pPr>
        <w:pStyle w:val="Heading5"/>
        <w:rPr>
          <w:lang w:val="en-GB"/>
        </w:rPr>
      </w:pPr>
      <w:bookmarkStart w:id="342" w:name="_Toc122965579"/>
      <w:r>
        <w:rPr>
          <w:lang w:val="en-GB"/>
        </w:rPr>
        <w:t>Function Interfaces</w:t>
      </w:r>
      <w:bookmarkEnd w:id="342"/>
    </w:p>
    <w:p w14:paraId="1E6E96CB" w14:textId="77777777" w:rsidR="006C590D" w:rsidRDefault="006C590D" w:rsidP="006C590D">
      <w:pPr>
        <w:pStyle w:val="Heading6"/>
        <w:rPr>
          <w:lang w:val="en-GB"/>
        </w:rPr>
      </w:pPr>
      <w:bookmarkStart w:id="343" w:name="_Toc122965580"/>
      <w:r>
        <w:rPr>
          <w:lang w:val="en-GB"/>
        </w:rPr>
        <w:t>Inputs</w:t>
      </w:r>
      <w:bookmarkEnd w:id="34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6C590D" w:rsidRPr="00E54DEA" w14:paraId="40A3B2B2" w14:textId="77777777" w:rsidTr="001D276D">
        <w:trPr>
          <w:trHeight w:val="173"/>
        </w:trPr>
        <w:tc>
          <w:tcPr>
            <w:tcW w:w="1885" w:type="dxa"/>
            <w:shd w:val="clear" w:color="auto" w:fill="D9D9D9" w:themeFill="background1" w:themeFillShade="D9"/>
            <w:noWrap/>
            <w:hideMark/>
          </w:tcPr>
          <w:p w14:paraId="139B9AAD" w14:textId="77777777" w:rsidR="006C590D" w:rsidRPr="00E54DEA" w:rsidRDefault="006C590D" w:rsidP="001D276D">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5389A9C6" w14:textId="77777777" w:rsidR="006C590D" w:rsidRDefault="006C590D"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3430358" w14:textId="77777777" w:rsidR="006C590D" w:rsidRDefault="006C590D" w:rsidP="001D276D">
            <w:pPr>
              <w:overflowPunct/>
              <w:autoSpaceDE/>
              <w:autoSpaceDN/>
              <w:adjustRightInd/>
              <w:textAlignment w:val="auto"/>
              <w:rPr>
                <w:rFonts w:cs="Arial"/>
                <w:b/>
                <w:bCs/>
                <w:color w:val="000000"/>
              </w:rPr>
            </w:pPr>
            <w:r>
              <w:rPr>
                <w:rFonts w:cs="Arial"/>
                <w:b/>
                <w:bCs/>
                <w:color w:val="000000"/>
              </w:rPr>
              <w:t xml:space="preserve">Mapping Details </w:t>
            </w:r>
          </w:p>
          <w:p w14:paraId="1CE42ED2" w14:textId="77777777" w:rsidR="006C590D" w:rsidRDefault="006C590D" w:rsidP="001D276D">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78E4FEAF" w14:textId="77777777" w:rsidR="006C590D" w:rsidRDefault="006C590D" w:rsidP="001D276D">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040B7BF6" w14:textId="77777777" w:rsidR="006C590D" w:rsidRDefault="006C590D" w:rsidP="001D276D">
            <w:pPr>
              <w:overflowPunct/>
              <w:autoSpaceDE/>
              <w:autoSpaceDN/>
              <w:adjustRightInd/>
              <w:textAlignment w:val="auto"/>
              <w:rPr>
                <w:rFonts w:cs="Arial"/>
                <w:b/>
                <w:bCs/>
                <w:color w:val="000000"/>
              </w:rPr>
            </w:pPr>
            <w:r>
              <w:rPr>
                <w:rFonts w:cs="Arial"/>
                <w:b/>
                <w:bCs/>
                <w:color w:val="000000"/>
              </w:rPr>
              <w:t>Connection</w:t>
            </w:r>
          </w:p>
          <w:p w14:paraId="479F2D8F" w14:textId="77777777" w:rsidR="006C590D" w:rsidRDefault="006C590D" w:rsidP="001D276D">
            <w:pPr>
              <w:overflowPunct/>
              <w:autoSpaceDE/>
              <w:autoSpaceDN/>
              <w:adjustRightInd/>
              <w:textAlignment w:val="auto"/>
              <w:rPr>
                <w:rFonts w:cs="Arial"/>
                <w:b/>
                <w:bCs/>
                <w:color w:val="000000"/>
              </w:rPr>
            </w:pPr>
            <w:r>
              <w:t>(</w:t>
            </w:r>
            <w:r w:rsidRPr="001321BD">
              <w:rPr>
                <w:i/>
              </w:rPr>
              <w:t>Optional)</w:t>
            </w:r>
          </w:p>
        </w:tc>
      </w:tr>
      <w:tr w:rsidR="000D7A74" w:rsidRPr="003F473D" w14:paraId="7C0F9CE4" w14:textId="77777777" w:rsidTr="001D276D">
        <w:trPr>
          <w:trHeight w:val="143"/>
        </w:trPr>
        <w:tc>
          <w:tcPr>
            <w:tcW w:w="1885" w:type="dxa"/>
            <w:noWrap/>
          </w:tcPr>
          <w:p w14:paraId="630B3825" w14:textId="0814695F" w:rsidR="000D7A74" w:rsidRPr="00DE6816" w:rsidRDefault="000D7A74" w:rsidP="000D7A74">
            <w:pPr>
              <w:overflowPunct/>
              <w:autoSpaceDE/>
              <w:autoSpaceDN/>
              <w:adjustRightInd/>
              <w:textAlignment w:val="auto"/>
              <w:rPr>
                <w:rFonts w:cs="Arial"/>
                <w:color w:val="000000" w:themeColor="text1"/>
                <w:sz w:val="18"/>
              </w:rPr>
            </w:pPr>
            <w:r w:rsidRPr="003513AE">
              <w:rPr>
                <w:rFonts w:cs="Arial"/>
                <w:color w:val="000000" w:themeColor="text1"/>
                <w:sz w:val="18"/>
              </w:rPr>
              <w:t>NA.</w:t>
            </w:r>
          </w:p>
        </w:tc>
        <w:tc>
          <w:tcPr>
            <w:tcW w:w="2070" w:type="dxa"/>
          </w:tcPr>
          <w:p w14:paraId="4075C958" w14:textId="354E7095" w:rsidR="000D7A74" w:rsidRPr="008F6F5F" w:rsidRDefault="000D7A74" w:rsidP="000D7A74">
            <w:pPr>
              <w:rPr>
                <w:rFonts w:cs="Arial"/>
                <w:color w:val="000000" w:themeColor="text1"/>
                <w:sz w:val="18"/>
              </w:rPr>
            </w:pPr>
            <w:r w:rsidRPr="003513AE">
              <w:rPr>
                <w:rFonts w:cs="Arial"/>
                <w:color w:val="000000" w:themeColor="text1"/>
                <w:sz w:val="18"/>
              </w:rPr>
              <w:t>NA.</w:t>
            </w:r>
          </w:p>
        </w:tc>
        <w:tc>
          <w:tcPr>
            <w:tcW w:w="3510" w:type="dxa"/>
          </w:tcPr>
          <w:p w14:paraId="5A04EACD" w14:textId="0035A411" w:rsidR="000D7A74" w:rsidRPr="008F6F5F" w:rsidRDefault="000D7A74" w:rsidP="000D7A74">
            <w:pPr>
              <w:rPr>
                <w:rFonts w:cs="Arial"/>
                <w:color w:val="000000" w:themeColor="text1"/>
                <w:sz w:val="18"/>
              </w:rPr>
            </w:pPr>
            <w:r w:rsidRPr="003513AE">
              <w:rPr>
                <w:rFonts w:cs="Arial"/>
                <w:color w:val="000000" w:themeColor="text1"/>
                <w:sz w:val="18"/>
              </w:rPr>
              <w:t>NA.</w:t>
            </w:r>
          </w:p>
        </w:tc>
        <w:tc>
          <w:tcPr>
            <w:tcW w:w="1350" w:type="dxa"/>
          </w:tcPr>
          <w:p w14:paraId="09B09EA8" w14:textId="77777777" w:rsidR="000D7A74" w:rsidRPr="00DE6816" w:rsidRDefault="000D7A74" w:rsidP="000D7A74">
            <w:pPr>
              <w:rPr>
                <w:rFonts w:cs="Arial"/>
                <w:sz w:val="18"/>
              </w:rPr>
            </w:pPr>
            <w:r w:rsidRPr="003513AE">
              <w:rPr>
                <w:rFonts w:cs="Arial"/>
                <w:color w:val="000000" w:themeColor="text1"/>
                <w:sz w:val="18"/>
              </w:rPr>
              <w:t>NA.</w:t>
            </w:r>
          </w:p>
        </w:tc>
        <w:tc>
          <w:tcPr>
            <w:tcW w:w="1386" w:type="dxa"/>
          </w:tcPr>
          <w:p w14:paraId="57C357E4" w14:textId="77777777" w:rsidR="000D7A74" w:rsidRPr="00B144C2" w:rsidRDefault="000D7A74" w:rsidP="000D7A74">
            <w:pPr>
              <w:rPr>
                <w:rFonts w:cs="Arial"/>
                <w:color w:val="000000" w:themeColor="text1"/>
                <w:sz w:val="18"/>
              </w:rPr>
            </w:pPr>
            <w:r w:rsidRPr="003513AE">
              <w:rPr>
                <w:rFonts w:cs="Arial"/>
                <w:color w:val="000000" w:themeColor="text1"/>
                <w:sz w:val="18"/>
              </w:rPr>
              <w:t>NA.</w:t>
            </w:r>
          </w:p>
        </w:tc>
      </w:tr>
      <w:tr w:rsidR="006C590D" w:rsidRPr="003F473D" w14:paraId="72D8F1E0" w14:textId="77777777" w:rsidTr="001D276D">
        <w:trPr>
          <w:trHeight w:val="70"/>
        </w:trPr>
        <w:tc>
          <w:tcPr>
            <w:tcW w:w="1885" w:type="dxa"/>
            <w:noWrap/>
          </w:tcPr>
          <w:p w14:paraId="7E02D993" w14:textId="77777777" w:rsidR="006C590D" w:rsidRPr="00DE6816" w:rsidRDefault="006C590D" w:rsidP="001D276D">
            <w:pPr>
              <w:overflowPunct/>
              <w:autoSpaceDE/>
              <w:autoSpaceDN/>
              <w:adjustRightInd/>
              <w:textAlignment w:val="auto"/>
              <w:rPr>
                <w:rFonts w:cs="Arial"/>
                <w:color w:val="000000" w:themeColor="text1"/>
                <w:sz w:val="18"/>
              </w:rPr>
            </w:pPr>
          </w:p>
        </w:tc>
        <w:tc>
          <w:tcPr>
            <w:tcW w:w="2070" w:type="dxa"/>
          </w:tcPr>
          <w:p w14:paraId="4E61DB41" w14:textId="77777777" w:rsidR="006C590D" w:rsidRPr="00DE6816" w:rsidRDefault="006C590D" w:rsidP="001D276D">
            <w:pPr>
              <w:rPr>
                <w:rFonts w:cs="Arial"/>
                <w:color w:val="000000" w:themeColor="text1"/>
                <w:sz w:val="18"/>
              </w:rPr>
            </w:pPr>
          </w:p>
        </w:tc>
        <w:tc>
          <w:tcPr>
            <w:tcW w:w="3510" w:type="dxa"/>
          </w:tcPr>
          <w:p w14:paraId="1B253A63" w14:textId="77777777" w:rsidR="006C590D" w:rsidRPr="00DE6816" w:rsidRDefault="006C590D" w:rsidP="001D276D">
            <w:pPr>
              <w:rPr>
                <w:rFonts w:cs="Arial"/>
                <w:color w:val="000000" w:themeColor="text1"/>
                <w:sz w:val="18"/>
              </w:rPr>
            </w:pPr>
          </w:p>
        </w:tc>
        <w:tc>
          <w:tcPr>
            <w:tcW w:w="1350" w:type="dxa"/>
          </w:tcPr>
          <w:p w14:paraId="7E3D9F69" w14:textId="77777777" w:rsidR="006C590D" w:rsidRPr="00DE6816" w:rsidRDefault="006C590D" w:rsidP="001D276D">
            <w:pPr>
              <w:rPr>
                <w:rFonts w:cs="Arial"/>
                <w:color w:val="000000" w:themeColor="text1"/>
                <w:sz w:val="18"/>
              </w:rPr>
            </w:pPr>
          </w:p>
        </w:tc>
        <w:tc>
          <w:tcPr>
            <w:tcW w:w="1386" w:type="dxa"/>
          </w:tcPr>
          <w:p w14:paraId="1D1968DF" w14:textId="77777777" w:rsidR="006C590D" w:rsidRPr="00DE6816" w:rsidRDefault="006C590D" w:rsidP="001D276D">
            <w:pPr>
              <w:rPr>
                <w:rFonts w:cs="Arial"/>
                <w:color w:val="000000" w:themeColor="text1"/>
                <w:sz w:val="18"/>
              </w:rPr>
            </w:pPr>
          </w:p>
        </w:tc>
      </w:tr>
    </w:tbl>
    <w:p w14:paraId="07C4076E" w14:textId="22B3FEFD" w:rsidR="006C590D" w:rsidRPr="00702453" w:rsidRDefault="006C590D" w:rsidP="006C590D">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29</w:t>
      </w:r>
      <w:r>
        <w:rPr>
          <w:noProof/>
        </w:rPr>
        <w:fldChar w:fldCharType="end"/>
      </w:r>
      <w:r w:rsidRPr="00702453">
        <w:t xml:space="preserve">: </w:t>
      </w:r>
      <w:r>
        <w:t xml:space="preserve">Input Signal mappings of Function </w:t>
      </w:r>
      <w:r w:rsidR="007674A3">
        <w:rPr>
          <w:lang w:val="en-GB"/>
        </w:rPr>
        <w:t>Vehicle Monitor</w:t>
      </w:r>
    </w:p>
    <w:p w14:paraId="065DAD8E" w14:textId="77777777" w:rsidR="006C590D" w:rsidRDefault="006C590D" w:rsidP="006C590D">
      <w:pPr>
        <w:pStyle w:val="Heading6"/>
        <w:rPr>
          <w:lang w:val="en-GB"/>
        </w:rPr>
      </w:pPr>
      <w:bookmarkStart w:id="344" w:name="_Toc122965581"/>
      <w:r>
        <w:rPr>
          <w:lang w:val="en-GB"/>
        </w:rPr>
        <w:t>Output</w:t>
      </w:r>
      <w:r w:rsidRPr="002824C9">
        <w:rPr>
          <w:lang w:val="en-GB"/>
        </w:rPr>
        <w:t>s</w:t>
      </w:r>
      <w:bookmarkEnd w:id="344"/>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6C590D" w:rsidRPr="00E54DEA" w14:paraId="06D11FA4" w14:textId="77777777" w:rsidTr="001D276D">
        <w:trPr>
          <w:trHeight w:val="173"/>
        </w:trPr>
        <w:tc>
          <w:tcPr>
            <w:tcW w:w="1885" w:type="dxa"/>
            <w:shd w:val="clear" w:color="auto" w:fill="D9D9D9" w:themeFill="background1" w:themeFillShade="D9"/>
            <w:noWrap/>
            <w:hideMark/>
          </w:tcPr>
          <w:p w14:paraId="52D7C29A" w14:textId="77777777" w:rsidR="006C590D" w:rsidRPr="00E54DEA" w:rsidRDefault="006C590D" w:rsidP="001D276D">
            <w:pPr>
              <w:overflowPunct/>
              <w:autoSpaceDE/>
              <w:autoSpaceDN/>
              <w:adjustRightInd/>
              <w:textAlignment w:val="auto"/>
              <w:rPr>
                <w:rFonts w:cs="Arial"/>
                <w:b/>
                <w:bCs/>
                <w:color w:val="000000"/>
              </w:rPr>
            </w:pPr>
            <w:r>
              <w:rPr>
                <w:rFonts w:cs="Arial"/>
                <w:b/>
                <w:bCs/>
                <w:color w:val="000000"/>
              </w:rPr>
              <w:lastRenderedPageBreak/>
              <w:t xml:space="preserve">Logical </w:t>
            </w:r>
            <w:r w:rsidRPr="00E54DEA">
              <w:rPr>
                <w:rFonts w:cs="Arial"/>
                <w:b/>
                <w:bCs/>
                <w:color w:val="000000"/>
              </w:rPr>
              <w:t>Signal Name</w:t>
            </w:r>
          </w:p>
        </w:tc>
        <w:tc>
          <w:tcPr>
            <w:tcW w:w="2070" w:type="dxa"/>
            <w:shd w:val="clear" w:color="auto" w:fill="D9D9D9" w:themeFill="background1" w:themeFillShade="D9"/>
          </w:tcPr>
          <w:p w14:paraId="3A51799E" w14:textId="77777777" w:rsidR="006C590D" w:rsidRDefault="006C590D" w:rsidP="001D276D">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62B37CE9" w14:textId="77777777" w:rsidR="006C590D" w:rsidRDefault="006C590D" w:rsidP="001D276D">
            <w:pPr>
              <w:overflowPunct/>
              <w:autoSpaceDE/>
              <w:autoSpaceDN/>
              <w:adjustRightInd/>
              <w:textAlignment w:val="auto"/>
              <w:rPr>
                <w:rFonts w:cs="Arial"/>
                <w:b/>
                <w:bCs/>
                <w:color w:val="000000"/>
              </w:rPr>
            </w:pPr>
            <w:r>
              <w:rPr>
                <w:rFonts w:cs="Arial"/>
                <w:b/>
                <w:bCs/>
                <w:color w:val="000000"/>
              </w:rPr>
              <w:t>Mapping Details</w:t>
            </w:r>
          </w:p>
          <w:p w14:paraId="1ACBE0AC" w14:textId="77777777" w:rsidR="006C590D" w:rsidRPr="001321BD" w:rsidRDefault="006C590D" w:rsidP="001D276D">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1A76DAC9" w14:textId="77777777" w:rsidR="006C590D" w:rsidRDefault="006C590D" w:rsidP="001D276D">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5CB4229D" w14:textId="77777777" w:rsidR="006C590D" w:rsidRDefault="006C590D" w:rsidP="001D276D">
            <w:pPr>
              <w:overflowPunct/>
              <w:autoSpaceDE/>
              <w:autoSpaceDN/>
              <w:adjustRightInd/>
              <w:textAlignment w:val="auto"/>
              <w:rPr>
                <w:rFonts w:cs="Arial"/>
                <w:b/>
                <w:bCs/>
                <w:color w:val="000000"/>
              </w:rPr>
            </w:pPr>
            <w:r>
              <w:rPr>
                <w:rFonts w:cs="Arial"/>
                <w:b/>
                <w:bCs/>
                <w:color w:val="000000"/>
              </w:rPr>
              <w:t>Connection</w:t>
            </w:r>
          </w:p>
          <w:p w14:paraId="05A0D9D3" w14:textId="77777777" w:rsidR="006C590D" w:rsidRDefault="006C590D" w:rsidP="001D276D">
            <w:pPr>
              <w:overflowPunct/>
              <w:autoSpaceDE/>
              <w:autoSpaceDN/>
              <w:adjustRightInd/>
              <w:textAlignment w:val="auto"/>
              <w:rPr>
                <w:rFonts w:cs="Arial"/>
                <w:b/>
                <w:bCs/>
                <w:color w:val="000000"/>
              </w:rPr>
            </w:pPr>
            <w:r w:rsidRPr="001321BD">
              <w:rPr>
                <w:i/>
              </w:rPr>
              <w:t>(Optional)</w:t>
            </w:r>
          </w:p>
        </w:tc>
      </w:tr>
      <w:tr w:rsidR="008602C0" w:rsidRPr="003F473D" w14:paraId="7B8C05E0" w14:textId="77777777" w:rsidTr="001D276D">
        <w:trPr>
          <w:trHeight w:val="143"/>
        </w:trPr>
        <w:tc>
          <w:tcPr>
            <w:tcW w:w="1885" w:type="dxa"/>
            <w:noWrap/>
          </w:tcPr>
          <w:p w14:paraId="1FB77B98" w14:textId="573A6D80" w:rsidR="008602C0" w:rsidRPr="00246A19" w:rsidRDefault="008602C0" w:rsidP="008602C0">
            <w:pPr>
              <w:overflowPunct/>
              <w:autoSpaceDE/>
              <w:autoSpaceDN/>
              <w:adjustRightInd/>
              <w:textAlignment w:val="auto"/>
              <w:rPr>
                <w:rFonts w:cs="Arial"/>
                <w:color w:val="000000" w:themeColor="text1"/>
                <w:sz w:val="18"/>
              </w:rPr>
            </w:pPr>
            <w:proofErr w:type="spellStart"/>
            <w:r>
              <w:rPr>
                <w:rFonts w:cs="Arial"/>
                <w:color w:val="000000" w:themeColor="text1"/>
                <w:sz w:val="18"/>
                <w:lang w:eastAsia="zh-CN"/>
              </w:rPr>
              <w:t>Video_Recording_Type</w:t>
            </w:r>
            <w:proofErr w:type="spellEnd"/>
          </w:p>
        </w:tc>
        <w:tc>
          <w:tcPr>
            <w:tcW w:w="2070" w:type="dxa"/>
          </w:tcPr>
          <w:p w14:paraId="5D0D45B7" w14:textId="7787A7C8" w:rsidR="008602C0" w:rsidRPr="00246A19" w:rsidRDefault="008602C0" w:rsidP="008602C0">
            <w:pPr>
              <w:rPr>
                <w:rFonts w:cs="Arial"/>
                <w:color w:val="000000" w:themeColor="text1"/>
                <w:sz w:val="18"/>
              </w:rPr>
            </w:pPr>
            <w:r w:rsidRPr="008615FF">
              <w:rPr>
                <w:rFonts w:cs="Arial"/>
                <w:color w:val="000000" w:themeColor="text1"/>
                <w:sz w:val="18"/>
                <w:lang w:eastAsia="zh-CN"/>
              </w:rPr>
              <w:t>Type of Video</w:t>
            </w:r>
          </w:p>
        </w:tc>
        <w:tc>
          <w:tcPr>
            <w:tcW w:w="3510" w:type="dxa"/>
          </w:tcPr>
          <w:p w14:paraId="2A3C8D28" w14:textId="77777777" w:rsidR="008602C0" w:rsidRPr="00B03870" w:rsidRDefault="008602C0" w:rsidP="008602C0">
            <w:pPr>
              <w:rPr>
                <w:rFonts w:cs="Arial"/>
                <w:color w:val="000000" w:themeColor="text1"/>
                <w:sz w:val="18"/>
                <w:lang w:eastAsia="zh-CN"/>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6545B8">
              <w:rPr>
                <w:rFonts w:cs="Arial"/>
                <w:color w:val="000000" w:themeColor="text1"/>
                <w:sz w:val="18"/>
                <w:lang w:eastAsia="zh-CN"/>
              </w:rPr>
              <w:t>IDCM_</w:t>
            </w:r>
            <w:r w:rsidRPr="00B03870">
              <w:rPr>
                <w:rFonts w:cs="Arial"/>
                <w:color w:val="000000" w:themeColor="text1"/>
                <w:sz w:val="18"/>
                <w:lang w:eastAsia="zh-CN"/>
              </w:rPr>
              <w:t>EmergencyVideoInfo</w:t>
            </w:r>
            <w:r w:rsidRPr="004D65A0">
              <w:rPr>
                <w:rFonts w:cs="Arial"/>
                <w:color w:val="000000" w:themeColor="text1"/>
                <w:sz w:val="18"/>
                <w:lang w:eastAsia="zh-CN"/>
              </w:rPr>
              <w:t>_Int</w:t>
            </w:r>
            <w:proofErr w:type="spellEnd"/>
            <w:r>
              <w:rPr>
                <w:rFonts w:cs="Arial"/>
                <w:color w:val="000000" w:themeColor="text1"/>
                <w:sz w:val="18"/>
                <w:lang w:eastAsia="zh-CN"/>
              </w:rPr>
              <w:t xml:space="preserve"> </w:t>
            </w:r>
            <w:r w:rsidRPr="00B03870">
              <w:rPr>
                <w:rFonts w:cs="Arial"/>
                <w:color w:val="000000" w:themeColor="text1"/>
                <w:sz w:val="18"/>
                <w:lang w:eastAsia="zh-CN"/>
              </w:rPr>
              <w:t>[Type:0x0</w:t>
            </w:r>
            <w:r>
              <w:rPr>
                <w:rFonts w:cs="Arial"/>
                <w:color w:val="000000" w:themeColor="text1"/>
                <w:sz w:val="18"/>
                <w:lang w:eastAsia="zh-CN"/>
              </w:rPr>
              <w:t>3</w:t>
            </w:r>
            <w:r w:rsidRPr="00B03870">
              <w:rPr>
                <w:rFonts w:cs="Arial"/>
                <w:color w:val="000000" w:themeColor="text1"/>
                <w:sz w:val="18"/>
                <w:lang w:eastAsia="zh-CN"/>
              </w:rPr>
              <w:t>] [Subtype:0x0</w:t>
            </w:r>
            <w:r>
              <w:rPr>
                <w:rFonts w:cs="Arial"/>
                <w:color w:val="000000" w:themeColor="text1"/>
                <w:sz w:val="18"/>
                <w:lang w:eastAsia="zh-CN"/>
              </w:rPr>
              <w:t>1</w:t>
            </w:r>
            <w:r w:rsidRPr="00B03870">
              <w:rPr>
                <w:rFonts w:cs="Arial"/>
                <w:color w:val="000000" w:themeColor="text1"/>
                <w:sz w:val="18"/>
                <w:lang w:eastAsia="zh-CN"/>
              </w:rPr>
              <w:t xml:space="preserve">] </w:t>
            </w:r>
          </w:p>
          <w:p w14:paraId="4D9F66BD" w14:textId="700007C7" w:rsidR="008602C0" w:rsidRPr="00D20BE7" w:rsidRDefault="008602C0" w:rsidP="008602C0">
            <w:pPr>
              <w:rPr>
                <w:sz w:val="18"/>
              </w:rPr>
            </w:pPr>
            <w:r w:rsidRPr="00B03870">
              <w:rPr>
                <w:rFonts w:cs="Arial"/>
                <w:color w:val="000000" w:themeColor="text1"/>
                <w:sz w:val="18"/>
                <w:lang w:eastAsia="zh-CN"/>
              </w:rPr>
              <w:t>Data ID</w:t>
            </w:r>
            <w:r>
              <w:rPr>
                <w:rFonts w:cs="Arial"/>
                <w:color w:val="000000" w:themeColor="text1"/>
                <w:sz w:val="18"/>
                <w:lang w:eastAsia="zh-CN"/>
              </w:rPr>
              <w:t xml:space="preserve">: </w:t>
            </w:r>
            <w:r w:rsidRPr="00B32106">
              <w:rPr>
                <w:rFonts w:cs="Arial"/>
                <w:color w:val="000000" w:themeColor="text1"/>
                <w:sz w:val="18"/>
                <w:lang w:eastAsia="zh-CN"/>
              </w:rPr>
              <w:t>#</w:t>
            </w:r>
            <w:r>
              <w:rPr>
                <w:rFonts w:cs="Arial"/>
                <w:color w:val="000000" w:themeColor="text1"/>
                <w:sz w:val="18"/>
                <w:lang w:eastAsia="zh-CN"/>
              </w:rPr>
              <w:t>2</w:t>
            </w:r>
          </w:p>
        </w:tc>
        <w:tc>
          <w:tcPr>
            <w:tcW w:w="1350" w:type="dxa"/>
          </w:tcPr>
          <w:p w14:paraId="773547E9" w14:textId="4C374BBD" w:rsidR="008602C0" w:rsidRPr="00D20BE7" w:rsidRDefault="008602C0" w:rsidP="008602C0">
            <w:pPr>
              <w:rPr>
                <w:sz w:val="18"/>
              </w:rPr>
            </w:pPr>
            <w:r w:rsidRPr="003513AE">
              <w:rPr>
                <w:rFonts w:cs="Arial"/>
                <w:color w:val="000000" w:themeColor="text1"/>
                <w:sz w:val="18"/>
              </w:rPr>
              <w:t>NA.</w:t>
            </w:r>
          </w:p>
        </w:tc>
        <w:tc>
          <w:tcPr>
            <w:tcW w:w="1386" w:type="dxa"/>
          </w:tcPr>
          <w:p w14:paraId="52149B06" w14:textId="0061619D" w:rsidR="008602C0" w:rsidRPr="008D2226" w:rsidRDefault="008602C0" w:rsidP="008602C0">
            <w:pPr>
              <w:rPr>
                <w:sz w:val="18"/>
              </w:rPr>
            </w:pPr>
            <w:r w:rsidRPr="003513AE">
              <w:rPr>
                <w:rFonts w:cs="Arial"/>
                <w:color w:val="000000" w:themeColor="text1"/>
                <w:sz w:val="18"/>
              </w:rPr>
              <w:t>NA.</w:t>
            </w:r>
          </w:p>
        </w:tc>
      </w:tr>
      <w:tr w:rsidR="008602C0" w:rsidRPr="003F473D" w14:paraId="210C1D7A" w14:textId="77777777" w:rsidTr="001D276D">
        <w:trPr>
          <w:trHeight w:val="70"/>
        </w:trPr>
        <w:tc>
          <w:tcPr>
            <w:tcW w:w="1885" w:type="dxa"/>
            <w:noWrap/>
          </w:tcPr>
          <w:p w14:paraId="38D7DB53" w14:textId="32EA703E" w:rsidR="008602C0" w:rsidRPr="00FE0055" w:rsidRDefault="008602C0" w:rsidP="008602C0">
            <w:pPr>
              <w:overflowPunct/>
              <w:autoSpaceDE/>
              <w:autoSpaceDN/>
              <w:adjustRightInd/>
              <w:textAlignment w:val="auto"/>
              <w:rPr>
                <w:rFonts w:cs="Arial"/>
                <w:color w:val="000000" w:themeColor="text1"/>
                <w:sz w:val="18"/>
                <w:lang w:eastAsia="zh-CN"/>
              </w:rPr>
            </w:pPr>
            <w:proofErr w:type="spellStart"/>
            <w:r>
              <w:rPr>
                <w:color w:val="000000" w:themeColor="text1"/>
                <w:sz w:val="18"/>
              </w:rPr>
              <w:t>Vide</w:t>
            </w:r>
            <w:r>
              <w:rPr>
                <w:rFonts w:hint="eastAsia"/>
                <w:color w:val="000000" w:themeColor="text1"/>
                <w:sz w:val="18"/>
                <w:lang w:eastAsia="zh-CN"/>
              </w:rPr>
              <w:t>o</w:t>
            </w:r>
            <w:r>
              <w:rPr>
                <w:color w:val="000000" w:themeColor="text1"/>
                <w:sz w:val="18"/>
                <w:lang w:eastAsia="zh-CN"/>
              </w:rPr>
              <w:t>_Recording_Qty</w:t>
            </w:r>
            <w:proofErr w:type="spellEnd"/>
          </w:p>
        </w:tc>
        <w:tc>
          <w:tcPr>
            <w:tcW w:w="2070" w:type="dxa"/>
          </w:tcPr>
          <w:p w14:paraId="4C05D0C0" w14:textId="66E0DACE" w:rsidR="008602C0" w:rsidRPr="00FE0055" w:rsidRDefault="008602C0" w:rsidP="008602C0">
            <w:pPr>
              <w:rPr>
                <w:rFonts w:cs="Arial"/>
                <w:color w:val="000000" w:themeColor="text1"/>
                <w:sz w:val="18"/>
                <w:lang w:eastAsia="zh-CN"/>
              </w:rPr>
            </w:pPr>
            <w:r w:rsidRPr="008615FF">
              <w:rPr>
                <w:rFonts w:cs="Arial"/>
                <w:color w:val="000000" w:themeColor="text1"/>
                <w:sz w:val="18"/>
                <w:lang w:eastAsia="zh-CN"/>
              </w:rPr>
              <w:t>Qty of Video</w:t>
            </w:r>
          </w:p>
        </w:tc>
        <w:tc>
          <w:tcPr>
            <w:tcW w:w="3510" w:type="dxa"/>
          </w:tcPr>
          <w:p w14:paraId="5B3708B8" w14:textId="77777777" w:rsidR="008602C0" w:rsidRPr="00B03870" w:rsidRDefault="008602C0" w:rsidP="008602C0">
            <w:pPr>
              <w:rPr>
                <w:rFonts w:cs="Arial"/>
                <w:color w:val="000000" w:themeColor="text1"/>
                <w:sz w:val="18"/>
                <w:lang w:eastAsia="zh-CN"/>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6545B8">
              <w:rPr>
                <w:rFonts w:cs="Arial"/>
                <w:color w:val="000000" w:themeColor="text1"/>
                <w:sz w:val="18"/>
                <w:lang w:eastAsia="zh-CN"/>
              </w:rPr>
              <w:t>IDCM_</w:t>
            </w:r>
            <w:r w:rsidRPr="00B03870">
              <w:rPr>
                <w:rFonts w:cs="Arial"/>
                <w:color w:val="000000" w:themeColor="text1"/>
                <w:sz w:val="18"/>
                <w:lang w:eastAsia="zh-CN"/>
              </w:rPr>
              <w:t>EmergencyVideoInfo</w:t>
            </w:r>
            <w:r w:rsidRPr="004D65A0">
              <w:rPr>
                <w:rFonts w:cs="Arial"/>
                <w:color w:val="000000" w:themeColor="text1"/>
                <w:sz w:val="18"/>
                <w:lang w:eastAsia="zh-CN"/>
              </w:rPr>
              <w:t>_Int</w:t>
            </w:r>
            <w:proofErr w:type="spellEnd"/>
            <w:r>
              <w:rPr>
                <w:rFonts w:cs="Arial"/>
                <w:color w:val="000000" w:themeColor="text1"/>
                <w:sz w:val="18"/>
                <w:lang w:eastAsia="zh-CN"/>
              </w:rPr>
              <w:t xml:space="preserve"> </w:t>
            </w:r>
            <w:r w:rsidRPr="00B03870">
              <w:rPr>
                <w:rFonts w:cs="Arial"/>
                <w:color w:val="000000" w:themeColor="text1"/>
                <w:sz w:val="18"/>
                <w:lang w:eastAsia="zh-CN"/>
              </w:rPr>
              <w:t>[Type:0x0</w:t>
            </w:r>
            <w:r>
              <w:rPr>
                <w:rFonts w:cs="Arial"/>
                <w:color w:val="000000" w:themeColor="text1"/>
                <w:sz w:val="18"/>
                <w:lang w:eastAsia="zh-CN"/>
              </w:rPr>
              <w:t>3</w:t>
            </w:r>
            <w:r w:rsidRPr="00B03870">
              <w:rPr>
                <w:rFonts w:cs="Arial"/>
                <w:color w:val="000000" w:themeColor="text1"/>
                <w:sz w:val="18"/>
                <w:lang w:eastAsia="zh-CN"/>
              </w:rPr>
              <w:t>] [Subtype:0x0</w:t>
            </w:r>
            <w:r>
              <w:rPr>
                <w:rFonts w:cs="Arial"/>
                <w:color w:val="000000" w:themeColor="text1"/>
                <w:sz w:val="18"/>
                <w:lang w:eastAsia="zh-CN"/>
              </w:rPr>
              <w:t>1</w:t>
            </w:r>
            <w:r w:rsidRPr="00B03870">
              <w:rPr>
                <w:rFonts w:cs="Arial"/>
                <w:color w:val="000000" w:themeColor="text1"/>
                <w:sz w:val="18"/>
                <w:lang w:eastAsia="zh-CN"/>
              </w:rPr>
              <w:t xml:space="preserve">] </w:t>
            </w:r>
          </w:p>
          <w:p w14:paraId="1626282D" w14:textId="69566CA8" w:rsidR="008602C0" w:rsidRPr="004467AA" w:rsidRDefault="008602C0" w:rsidP="008602C0">
            <w:pPr>
              <w:rPr>
                <w:rFonts w:cs="Arial"/>
                <w:b/>
                <w:bCs/>
                <w:sz w:val="18"/>
                <w:szCs w:val="22"/>
              </w:rPr>
            </w:pPr>
            <w:r w:rsidRPr="00B03870">
              <w:rPr>
                <w:rFonts w:cs="Arial"/>
                <w:color w:val="000000" w:themeColor="text1"/>
                <w:sz w:val="18"/>
                <w:lang w:eastAsia="zh-CN"/>
              </w:rPr>
              <w:t>Data ID</w:t>
            </w:r>
            <w:r>
              <w:rPr>
                <w:rFonts w:cs="Arial"/>
                <w:color w:val="000000" w:themeColor="text1"/>
                <w:sz w:val="18"/>
                <w:lang w:eastAsia="zh-CN"/>
              </w:rPr>
              <w:t xml:space="preserve">: </w:t>
            </w:r>
            <w:r w:rsidRPr="00B32106">
              <w:rPr>
                <w:rFonts w:cs="Arial"/>
                <w:color w:val="000000" w:themeColor="text1"/>
                <w:sz w:val="18"/>
                <w:lang w:eastAsia="zh-CN"/>
              </w:rPr>
              <w:t>#</w:t>
            </w:r>
            <w:r>
              <w:rPr>
                <w:rFonts w:cs="Arial"/>
                <w:color w:val="000000" w:themeColor="text1"/>
                <w:sz w:val="18"/>
                <w:lang w:eastAsia="zh-CN"/>
              </w:rPr>
              <w:t>1</w:t>
            </w:r>
          </w:p>
        </w:tc>
        <w:tc>
          <w:tcPr>
            <w:tcW w:w="1350" w:type="dxa"/>
          </w:tcPr>
          <w:p w14:paraId="50DFF254" w14:textId="339365DD" w:rsidR="008602C0" w:rsidRPr="003513AE" w:rsidRDefault="008602C0" w:rsidP="008602C0">
            <w:pPr>
              <w:rPr>
                <w:rFonts w:cs="Arial"/>
                <w:color w:val="000000" w:themeColor="text1"/>
                <w:sz w:val="18"/>
              </w:rPr>
            </w:pPr>
            <w:r w:rsidRPr="003513AE">
              <w:rPr>
                <w:rFonts w:cs="Arial"/>
                <w:color w:val="000000" w:themeColor="text1"/>
                <w:sz w:val="18"/>
              </w:rPr>
              <w:t>NA.</w:t>
            </w:r>
          </w:p>
        </w:tc>
        <w:tc>
          <w:tcPr>
            <w:tcW w:w="1386" w:type="dxa"/>
          </w:tcPr>
          <w:p w14:paraId="3A607242" w14:textId="38B79A4A" w:rsidR="008602C0" w:rsidRPr="003513AE" w:rsidRDefault="008602C0" w:rsidP="008602C0">
            <w:pPr>
              <w:rPr>
                <w:rFonts w:cs="Arial"/>
                <w:color w:val="000000" w:themeColor="text1"/>
                <w:sz w:val="18"/>
              </w:rPr>
            </w:pPr>
            <w:r w:rsidRPr="003513AE">
              <w:rPr>
                <w:rFonts w:cs="Arial"/>
                <w:color w:val="000000" w:themeColor="text1"/>
                <w:sz w:val="18"/>
              </w:rPr>
              <w:t>NA.</w:t>
            </w:r>
          </w:p>
        </w:tc>
      </w:tr>
      <w:tr w:rsidR="008602C0" w:rsidRPr="003F473D" w14:paraId="4B2EBBAE" w14:textId="77777777" w:rsidTr="001D276D">
        <w:trPr>
          <w:trHeight w:val="70"/>
        </w:trPr>
        <w:tc>
          <w:tcPr>
            <w:tcW w:w="1885" w:type="dxa"/>
            <w:noWrap/>
          </w:tcPr>
          <w:p w14:paraId="65F7A502" w14:textId="77777777" w:rsidR="008602C0" w:rsidRPr="00FE0055" w:rsidRDefault="008602C0" w:rsidP="008602C0">
            <w:pPr>
              <w:overflowPunct/>
              <w:autoSpaceDE/>
              <w:autoSpaceDN/>
              <w:adjustRightInd/>
              <w:textAlignment w:val="auto"/>
              <w:rPr>
                <w:rFonts w:cs="Arial"/>
                <w:color w:val="000000" w:themeColor="text1"/>
                <w:sz w:val="18"/>
                <w:lang w:eastAsia="zh-CN"/>
              </w:rPr>
            </w:pPr>
          </w:p>
        </w:tc>
        <w:tc>
          <w:tcPr>
            <w:tcW w:w="2070" w:type="dxa"/>
          </w:tcPr>
          <w:p w14:paraId="68822F3E" w14:textId="77777777" w:rsidR="008602C0" w:rsidRPr="00FE0055" w:rsidRDefault="008602C0" w:rsidP="008602C0">
            <w:pPr>
              <w:rPr>
                <w:rFonts w:cs="Arial"/>
                <w:color w:val="000000" w:themeColor="text1"/>
                <w:sz w:val="18"/>
                <w:lang w:eastAsia="zh-CN"/>
              </w:rPr>
            </w:pPr>
          </w:p>
        </w:tc>
        <w:tc>
          <w:tcPr>
            <w:tcW w:w="3510" w:type="dxa"/>
          </w:tcPr>
          <w:p w14:paraId="655B3E7B" w14:textId="77777777" w:rsidR="008602C0" w:rsidRPr="004467AA" w:rsidRDefault="008602C0" w:rsidP="008602C0">
            <w:pPr>
              <w:rPr>
                <w:rFonts w:cs="Arial"/>
                <w:b/>
                <w:bCs/>
                <w:sz w:val="18"/>
                <w:szCs w:val="22"/>
              </w:rPr>
            </w:pPr>
          </w:p>
        </w:tc>
        <w:tc>
          <w:tcPr>
            <w:tcW w:w="1350" w:type="dxa"/>
          </w:tcPr>
          <w:p w14:paraId="7878D02B" w14:textId="77777777" w:rsidR="008602C0" w:rsidRPr="003513AE" w:rsidRDefault="008602C0" w:rsidP="008602C0">
            <w:pPr>
              <w:rPr>
                <w:rFonts w:cs="Arial"/>
                <w:color w:val="000000" w:themeColor="text1"/>
                <w:sz w:val="18"/>
              </w:rPr>
            </w:pPr>
          </w:p>
        </w:tc>
        <w:tc>
          <w:tcPr>
            <w:tcW w:w="1386" w:type="dxa"/>
          </w:tcPr>
          <w:p w14:paraId="4DD6F981" w14:textId="77777777" w:rsidR="008602C0" w:rsidRPr="003513AE" w:rsidRDefault="008602C0" w:rsidP="008602C0">
            <w:pPr>
              <w:rPr>
                <w:rFonts w:cs="Arial"/>
                <w:color w:val="000000" w:themeColor="text1"/>
                <w:sz w:val="18"/>
              </w:rPr>
            </w:pPr>
          </w:p>
        </w:tc>
      </w:tr>
    </w:tbl>
    <w:p w14:paraId="68D3A071" w14:textId="358C3E17" w:rsidR="006C590D" w:rsidRPr="00702453" w:rsidRDefault="006C590D" w:rsidP="006C590D">
      <w:pPr>
        <w:pStyle w:val="Caption"/>
      </w:pPr>
      <w:r w:rsidRPr="00702453">
        <w:t xml:space="preserve">Table </w:t>
      </w:r>
      <w:r>
        <w:rPr>
          <w:noProof/>
        </w:rPr>
        <w:fldChar w:fldCharType="begin"/>
      </w:r>
      <w:r>
        <w:rPr>
          <w:noProof/>
        </w:rPr>
        <w:instrText xml:space="preserve"> STYLEREF 1 \s </w:instrText>
      </w:r>
      <w:r>
        <w:rPr>
          <w:noProof/>
        </w:rPr>
        <w:fldChar w:fldCharType="separate"/>
      </w:r>
      <w:r w:rsidR="000515C0">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sidR="000515C0">
        <w:rPr>
          <w:noProof/>
        </w:rPr>
        <w:t>30</w:t>
      </w:r>
      <w:r>
        <w:rPr>
          <w:noProof/>
        </w:rPr>
        <w:fldChar w:fldCharType="end"/>
      </w:r>
      <w:r w:rsidRPr="00702453">
        <w:t xml:space="preserve">: </w:t>
      </w:r>
      <w:r>
        <w:t xml:space="preserve">Output Signal mappings of Function </w:t>
      </w:r>
      <w:r w:rsidR="004575FA">
        <w:rPr>
          <w:lang w:val="en-GB"/>
        </w:rPr>
        <w:t>Vehicle Monitor</w:t>
      </w:r>
    </w:p>
    <w:p w14:paraId="19BF0810" w14:textId="77777777" w:rsidR="006C590D" w:rsidRPr="00612064" w:rsidRDefault="006C590D" w:rsidP="006C590D">
      <w:pPr>
        <w:spacing w:before="20"/>
        <w:rPr>
          <w:vanish/>
        </w:rPr>
      </w:pPr>
    </w:p>
    <w:p w14:paraId="50A50EB3" w14:textId="77777777" w:rsidR="006C590D" w:rsidRDefault="006C590D" w:rsidP="006C590D">
      <w:pPr>
        <w:pStyle w:val="Heading6"/>
      </w:pPr>
      <w:bookmarkStart w:id="345" w:name="_Toc122965582"/>
      <w:r>
        <w:t>Parameters</w:t>
      </w:r>
      <w:bookmarkEnd w:id="345"/>
    </w:p>
    <w:p w14:paraId="6731CE67" w14:textId="77777777" w:rsidR="006C590D" w:rsidRPr="0069522E" w:rsidRDefault="006C590D" w:rsidP="006C590D">
      <w:r>
        <w:t>NA.</w:t>
      </w:r>
    </w:p>
    <w:p w14:paraId="7CC83C67" w14:textId="77777777" w:rsidR="006C590D" w:rsidRDefault="006C590D" w:rsidP="006C590D">
      <w:pPr>
        <w:pStyle w:val="Heading6"/>
      </w:pPr>
      <w:bookmarkStart w:id="346" w:name="_Toc122965583"/>
      <w:r>
        <w:t>Interface</w:t>
      </w:r>
      <w:r w:rsidRPr="003E2313">
        <w:t xml:space="preserve"> Requirements</w:t>
      </w:r>
      <w:bookmarkEnd w:id="346"/>
    </w:p>
    <w:p w14:paraId="28C22658" w14:textId="77777777" w:rsidR="006C590D" w:rsidRPr="00177AA8" w:rsidRDefault="006C590D" w:rsidP="006C590D">
      <w:r>
        <w:rPr>
          <w:rFonts w:cs="Arial"/>
          <w:sz w:val="18"/>
          <w:szCs w:val="22"/>
        </w:rPr>
        <w:t>Refer to DVR UART protocol.</w:t>
      </w:r>
    </w:p>
    <w:p w14:paraId="3B45B93D" w14:textId="77777777" w:rsidR="006C590D" w:rsidRDefault="006C590D" w:rsidP="006C590D">
      <w:pPr>
        <w:pStyle w:val="Heading5"/>
        <w:rPr>
          <w:lang w:val="en-GB"/>
        </w:rPr>
      </w:pPr>
      <w:bookmarkStart w:id="347" w:name="_Toc122965584"/>
      <w:r>
        <w:rPr>
          <w:lang w:val="en-GB"/>
        </w:rPr>
        <w:t>Function Requirements</w:t>
      </w:r>
      <w:bookmarkEnd w:id="347"/>
    </w:p>
    <w:p w14:paraId="5ABAA41B" w14:textId="374B9C24" w:rsidR="006C590D" w:rsidRDefault="00506C1D" w:rsidP="006C590D">
      <w:pPr>
        <w:pStyle w:val="Heading6"/>
        <w:rPr>
          <w:lang w:val="en-GB"/>
        </w:rPr>
      </w:pPr>
      <w:bookmarkStart w:id="348" w:name="_Toc122965585"/>
      <w:r>
        <w:rPr>
          <w:lang w:val="en-GB"/>
        </w:rPr>
        <w:t>Video Capture</w:t>
      </w:r>
      <w:r w:rsidR="000B0F54">
        <w:rPr>
          <w:lang w:val="en-GB"/>
        </w:rPr>
        <w:t xml:space="preserve"> Reminder</w:t>
      </w:r>
      <w:bookmarkEnd w:id="348"/>
    </w:p>
    <w:p w14:paraId="1284CD0B" w14:textId="77777777" w:rsidR="00421EC8" w:rsidRPr="00421EC8" w:rsidRDefault="00421EC8" w:rsidP="00421EC8">
      <w:r w:rsidRPr="00421EC8">
        <w:t>When IDCM is in standby power mode and vehicle monitor function is enabled, it should keep monitor the vehicle status via G-Sensor, if collision happening, IDCM should wakeup itself for video recording.</w:t>
      </w:r>
    </w:p>
    <w:p w14:paraId="397D2F1A" w14:textId="77777777" w:rsidR="00421EC8" w:rsidRPr="00421EC8" w:rsidRDefault="00421EC8" w:rsidP="007C3D11"/>
    <w:p w14:paraId="2A8F5F45" w14:textId="56B59936" w:rsidR="007C3D11" w:rsidRDefault="00116A17" w:rsidP="007C3D11">
      <w:r>
        <w:t>I</w:t>
      </w:r>
      <w:r w:rsidR="00A72ECD">
        <w:t xml:space="preserve">f </w:t>
      </w:r>
      <w:r w:rsidR="006E3FD4">
        <w:t xml:space="preserve">any </w:t>
      </w:r>
      <w:r w:rsidR="00A72ECD">
        <w:t>emergency video</w:t>
      </w:r>
      <w:r w:rsidR="006E3FD4">
        <w:t>s were</w:t>
      </w:r>
      <w:r w:rsidR="00A72ECD">
        <w:t xml:space="preserve"> captured during last ignition off cycle, IDCM should </w:t>
      </w:r>
      <w:r w:rsidR="00495C33">
        <w:t>send</w:t>
      </w:r>
      <w:r w:rsidR="00A72ECD">
        <w:t xml:space="preserve"> the video number to APIM </w:t>
      </w:r>
      <w:r w:rsidR="006E3FD4">
        <w:t>when enter full power mode</w:t>
      </w:r>
      <w:r w:rsidR="0057765F">
        <w:t xml:space="preserve"> next time</w:t>
      </w:r>
      <w:r w:rsidR="007C3D11">
        <w:t>:</w:t>
      </w:r>
    </w:p>
    <w:p w14:paraId="5946A0CC" w14:textId="1774B9C1" w:rsidR="007C3D11" w:rsidRDefault="00874C51" w:rsidP="002E1278">
      <w:pPr>
        <w:pStyle w:val="ListParagraph"/>
        <w:numPr>
          <w:ilvl w:val="0"/>
          <w:numId w:val="16"/>
        </w:numPr>
        <w:rPr>
          <w:rFonts w:ascii="Arial" w:hAnsi="Arial"/>
          <w:i/>
          <w:iCs/>
        </w:rPr>
      </w:pPr>
      <w:r>
        <w:rPr>
          <w:rFonts w:ascii="Arial" w:hAnsi="Arial"/>
          <w:i/>
          <w:iCs/>
        </w:rPr>
        <w:t xml:space="preserve">Type of Video </w:t>
      </w:r>
      <w:r w:rsidR="007C3D11" w:rsidRPr="00536B33">
        <w:rPr>
          <w:rFonts w:ascii="Arial" w:hAnsi="Arial"/>
          <w:i/>
          <w:iCs/>
        </w:rPr>
        <w:t xml:space="preserve">== </w:t>
      </w:r>
      <w:r>
        <w:rPr>
          <w:rFonts w:ascii="Arial" w:hAnsi="Arial"/>
          <w:i/>
          <w:iCs/>
        </w:rPr>
        <w:t>Vehicle Monitor Video</w:t>
      </w:r>
    </w:p>
    <w:p w14:paraId="7406D303" w14:textId="66F44D94" w:rsidR="00874C51" w:rsidRDefault="00874C51" w:rsidP="002E1278">
      <w:pPr>
        <w:pStyle w:val="ListParagraph"/>
        <w:numPr>
          <w:ilvl w:val="0"/>
          <w:numId w:val="16"/>
        </w:numPr>
        <w:rPr>
          <w:rFonts w:ascii="Arial" w:hAnsi="Arial"/>
          <w:i/>
          <w:iCs/>
        </w:rPr>
      </w:pPr>
      <w:r>
        <w:rPr>
          <w:rFonts w:ascii="Arial" w:hAnsi="Arial"/>
          <w:i/>
          <w:iCs/>
        </w:rPr>
        <w:t>Qty of Video == “corresponding video number which were capture during vehicle monitor”</w:t>
      </w:r>
    </w:p>
    <w:p w14:paraId="383B50E7" w14:textId="77777777" w:rsidR="00B3370A" w:rsidRDefault="00B3370A" w:rsidP="00B3370A">
      <w:pPr>
        <w:jc w:val="both"/>
      </w:pPr>
      <w:r>
        <w:t>APIM HMI control:</w:t>
      </w:r>
    </w:p>
    <w:p w14:paraId="7D8B6702" w14:textId="2E3C1CF0" w:rsidR="00B3370A" w:rsidRDefault="002041CF" w:rsidP="00B3370A">
      <w:pPr>
        <w:pStyle w:val="ListParagraph"/>
        <w:numPr>
          <w:ilvl w:val="0"/>
          <w:numId w:val="16"/>
        </w:numPr>
        <w:rPr>
          <w:rFonts w:ascii="Arial" w:hAnsi="Arial"/>
        </w:rPr>
      </w:pPr>
      <w:r>
        <w:rPr>
          <w:rFonts w:ascii="Arial" w:hAnsi="Arial"/>
        </w:rPr>
        <w:t>APIM should display a reminder to customer to highlight how many videos were captured during IGN off.</w:t>
      </w:r>
    </w:p>
    <w:p w14:paraId="532EE25A" w14:textId="33BDF5E5" w:rsidR="00374FA8" w:rsidRDefault="00374FA8" w:rsidP="00374FA8">
      <w:pPr>
        <w:jc w:val="center"/>
      </w:pPr>
      <w:r>
        <w:rPr>
          <w:noProof/>
        </w:rPr>
        <w:drawing>
          <wp:inline distT="0" distB="0" distL="0" distR="0" wp14:anchorId="514547B4" wp14:editId="31DC042F">
            <wp:extent cx="2915728" cy="5782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3116" cy="581725"/>
                    </a:xfrm>
                    <a:prstGeom prst="rect">
                      <a:avLst/>
                    </a:prstGeom>
                  </pic:spPr>
                </pic:pic>
              </a:graphicData>
            </a:graphic>
          </wp:inline>
        </w:drawing>
      </w:r>
    </w:p>
    <w:p w14:paraId="198F3480" w14:textId="2203688D" w:rsidR="00DD3764" w:rsidRPr="00DD3764" w:rsidRDefault="00DD3764" w:rsidP="00DD3764">
      <w:pPr>
        <w:pStyle w:val="ListParagraph"/>
        <w:numPr>
          <w:ilvl w:val="0"/>
          <w:numId w:val="16"/>
        </w:numPr>
        <w:rPr>
          <w:rFonts w:ascii="Arial" w:hAnsi="Arial"/>
        </w:rPr>
      </w:pPr>
      <w:r w:rsidRPr="00DD3764">
        <w:rPr>
          <w:rFonts w:ascii="Arial" w:hAnsi="Arial"/>
        </w:rPr>
        <w:t>Customer could enter key data playback list to review the vehicle monitor video.</w:t>
      </w:r>
    </w:p>
    <w:p w14:paraId="1B9FCD06" w14:textId="155ED296" w:rsidR="0055740D" w:rsidRDefault="00483F3D" w:rsidP="0055740D">
      <w:pPr>
        <w:pStyle w:val="Heading6"/>
        <w:rPr>
          <w:lang w:val="en-GB"/>
        </w:rPr>
      </w:pPr>
      <w:bookmarkStart w:id="349" w:name="_Toc122965586"/>
      <w:r>
        <w:rPr>
          <w:lang w:val="en-GB"/>
        </w:rPr>
        <w:t xml:space="preserve">Vehicle Monitor </w:t>
      </w:r>
      <w:r w:rsidR="0055740D">
        <w:rPr>
          <w:lang w:val="en-GB"/>
        </w:rPr>
        <w:t>Attributes</w:t>
      </w:r>
      <w:bookmarkEnd w:id="349"/>
    </w:p>
    <w:p w14:paraId="24F6A737" w14:textId="545862F3" w:rsidR="00341775" w:rsidRDefault="00341775" w:rsidP="00341775">
      <w:pPr>
        <w:pStyle w:val="ListParagraph"/>
        <w:numPr>
          <w:ilvl w:val="0"/>
          <w:numId w:val="45"/>
        </w:numPr>
        <w:rPr>
          <w:rFonts w:ascii="Arial" w:hAnsi="Arial"/>
        </w:rPr>
      </w:pPr>
      <w:r>
        <w:rPr>
          <w:rFonts w:ascii="Arial" w:hAnsi="Arial"/>
        </w:rPr>
        <w:t>DVR user could disable vehicle monitor function via DVR setting.</w:t>
      </w:r>
    </w:p>
    <w:p w14:paraId="5DD8F7BE" w14:textId="7D5F6F62" w:rsidR="00FA67B3" w:rsidRDefault="00FA67B3" w:rsidP="00341775">
      <w:pPr>
        <w:pStyle w:val="ListParagraph"/>
        <w:numPr>
          <w:ilvl w:val="0"/>
          <w:numId w:val="45"/>
        </w:numPr>
        <w:rPr>
          <w:rFonts w:ascii="Arial" w:hAnsi="Arial"/>
        </w:rPr>
      </w:pPr>
      <w:r w:rsidRPr="002479F4">
        <w:rPr>
          <w:rFonts w:ascii="Arial" w:hAnsi="Arial"/>
        </w:rPr>
        <w:t>The video duration should be same a</w:t>
      </w:r>
      <w:r>
        <w:rPr>
          <w:rFonts w:ascii="Arial" w:hAnsi="Arial"/>
        </w:rPr>
        <w:t>s</w:t>
      </w:r>
      <w:r w:rsidRPr="002479F4">
        <w:rPr>
          <w:rFonts w:ascii="Arial" w:hAnsi="Arial"/>
        </w:rPr>
        <w:t xml:space="preserve"> emergency video</w:t>
      </w:r>
      <w:r>
        <w:rPr>
          <w:rFonts w:ascii="Arial" w:hAnsi="Arial"/>
        </w:rPr>
        <w:t xml:space="preserve"> (default 30s)</w:t>
      </w:r>
      <w:r w:rsidRPr="002479F4">
        <w:rPr>
          <w:rFonts w:ascii="Arial" w:hAnsi="Arial"/>
        </w:rPr>
        <w:t xml:space="preserve"> and configurable via DVR setting</w:t>
      </w:r>
      <w:r>
        <w:rPr>
          <w:rFonts w:ascii="Arial" w:hAnsi="Arial"/>
        </w:rPr>
        <w:t>.</w:t>
      </w:r>
    </w:p>
    <w:p w14:paraId="45CAADF2" w14:textId="45A68B8F" w:rsidR="00FA67B3" w:rsidRDefault="00FA67B3" w:rsidP="00FA67B3">
      <w:pPr>
        <w:pStyle w:val="ListParagraph"/>
        <w:numPr>
          <w:ilvl w:val="0"/>
          <w:numId w:val="45"/>
        </w:numPr>
        <w:rPr>
          <w:rFonts w:ascii="Arial" w:hAnsi="Arial"/>
        </w:rPr>
      </w:pPr>
      <w:r>
        <w:rPr>
          <w:rFonts w:ascii="Arial" w:hAnsi="Arial"/>
        </w:rPr>
        <w:t xml:space="preserve">All </w:t>
      </w:r>
      <w:proofErr w:type="gramStart"/>
      <w:r w:rsidR="00DA0458">
        <w:rPr>
          <w:rFonts w:ascii="Arial" w:hAnsi="Arial"/>
        </w:rPr>
        <w:t>vehicle</w:t>
      </w:r>
      <w:proofErr w:type="gramEnd"/>
      <w:r w:rsidR="00DA0458">
        <w:rPr>
          <w:rFonts w:ascii="Arial" w:hAnsi="Arial"/>
        </w:rPr>
        <w:t xml:space="preserve"> monitor</w:t>
      </w:r>
      <w:r>
        <w:rPr>
          <w:rFonts w:ascii="Arial" w:hAnsi="Arial"/>
        </w:rPr>
        <w:t xml:space="preserve"> video</w:t>
      </w:r>
      <w:r w:rsidR="00DA0458">
        <w:rPr>
          <w:rFonts w:ascii="Arial" w:hAnsi="Arial"/>
        </w:rPr>
        <w:t>s</w:t>
      </w:r>
      <w:r>
        <w:rPr>
          <w:rFonts w:ascii="Arial" w:hAnsi="Arial"/>
        </w:rPr>
        <w:t xml:space="preserve"> should be save into IDCM local memory key folder and follow same emergency video naming rule.</w:t>
      </w:r>
    </w:p>
    <w:p w14:paraId="651EBDCC" w14:textId="26930749" w:rsidR="008B45D8" w:rsidRDefault="008B45D8" w:rsidP="008B45D8">
      <w:pPr>
        <w:pStyle w:val="Heading4"/>
        <w:rPr>
          <w:lang w:val="en-GB"/>
        </w:rPr>
      </w:pPr>
      <w:bookmarkStart w:id="350" w:name="_Toc122965587"/>
      <w:r>
        <w:rPr>
          <w:lang w:val="en-GB"/>
        </w:rPr>
        <w:t xml:space="preserve">Technology Function DVR </w:t>
      </w:r>
      <w:r w:rsidR="00AA59B9">
        <w:rPr>
          <w:lang w:val="en-GB"/>
        </w:rPr>
        <w:t>Backdoor Command</w:t>
      </w:r>
      <w:bookmarkEnd w:id="350"/>
    </w:p>
    <w:p w14:paraId="676422BC" w14:textId="77777777" w:rsidR="008B45D8" w:rsidRDefault="008B45D8" w:rsidP="008B45D8">
      <w:pPr>
        <w:pStyle w:val="Heading5"/>
        <w:rPr>
          <w:lang w:val="en-GB"/>
        </w:rPr>
      </w:pPr>
      <w:bookmarkStart w:id="351" w:name="_Toc122965588"/>
      <w:r>
        <w:rPr>
          <w:lang w:val="en-GB"/>
        </w:rPr>
        <w:t>Function Interfaces</w:t>
      </w:r>
      <w:bookmarkEnd w:id="351"/>
    </w:p>
    <w:p w14:paraId="07956828" w14:textId="77777777" w:rsidR="008B45D8" w:rsidRDefault="008B45D8" w:rsidP="008B45D8">
      <w:pPr>
        <w:pStyle w:val="Heading6"/>
        <w:rPr>
          <w:lang w:val="en-GB"/>
        </w:rPr>
      </w:pPr>
      <w:bookmarkStart w:id="352" w:name="_Toc122965589"/>
      <w:r>
        <w:rPr>
          <w:lang w:val="en-GB"/>
        </w:rPr>
        <w:t>Inputs</w:t>
      </w:r>
      <w:bookmarkEnd w:id="352"/>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8B45D8" w:rsidRPr="00E54DEA" w14:paraId="1AB16F36" w14:textId="77777777" w:rsidTr="0049254E">
        <w:trPr>
          <w:trHeight w:val="173"/>
        </w:trPr>
        <w:tc>
          <w:tcPr>
            <w:tcW w:w="1885" w:type="dxa"/>
            <w:shd w:val="clear" w:color="auto" w:fill="D9D9D9" w:themeFill="background1" w:themeFillShade="D9"/>
            <w:noWrap/>
            <w:hideMark/>
          </w:tcPr>
          <w:p w14:paraId="09C9828D" w14:textId="77777777" w:rsidR="008B45D8" w:rsidRPr="00E54DEA" w:rsidRDefault="008B45D8" w:rsidP="0049254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12A221A9" w14:textId="77777777" w:rsidR="008B45D8" w:rsidRDefault="008B45D8" w:rsidP="0049254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70F1F9FA" w14:textId="77777777" w:rsidR="008B45D8" w:rsidRDefault="008B45D8" w:rsidP="0049254E">
            <w:pPr>
              <w:overflowPunct/>
              <w:autoSpaceDE/>
              <w:autoSpaceDN/>
              <w:adjustRightInd/>
              <w:textAlignment w:val="auto"/>
              <w:rPr>
                <w:rFonts w:cs="Arial"/>
                <w:b/>
                <w:bCs/>
                <w:color w:val="000000"/>
              </w:rPr>
            </w:pPr>
            <w:r>
              <w:rPr>
                <w:rFonts w:cs="Arial"/>
                <w:b/>
                <w:bCs/>
                <w:color w:val="000000"/>
              </w:rPr>
              <w:t xml:space="preserve">Mapping Details </w:t>
            </w:r>
          </w:p>
          <w:p w14:paraId="0E0FE4C2" w14:textId="77777777" w:rsidR="008B45D8" w:rsidRDefault="008B45D8" w:rsidP="0049254E">
            <w:pPr>
              <w:overflowPunct/>
              <w:autoSpaceDE/>
              <w:autoSpaceDN/>
              <w:adjustRightInd/>
              <w:textAlignment w:val="auto"/>
              <w:rPr>
                <w:rFonts w:cs="Arial"/>
                <w:b/>
                <w:bCs/>
                <w:color w:val="000000"/>
              </w:rPr>
            </w:pPr>
            <w:r w:rsidRPr="001321BD">
              <w:rPr>
                <w:i/>
              </w:rPr>
              <w:t>(Conditional)</w:t>
            </w:r>
          </w:p>
        </w:tc>
        <w:tc>
          <w:tcPr>
            <w:tcW w:w="1350" w:type="dxa"/>
            <w:shd w:val="clear" w:color="auto" w:fill="D9D9D9" w:themeFill="background1" w:themeFillShade="D9"/>
          </w:tcPr>
          <w:p w14:paraId="12C7A08D" w14:textId="77777777" w:rsidR="008B45D8" w:rsidRDefault="008B45D8" w:rsidP="0049254E">
            <w:pPr>
              <w:overflowPunct/>
              <w:autoSpaceDE/>
              <w:autoSpaceDN/>
              <w:adjustRightInd/>
              <w:textAlignment w:val="auto"/>
              <w:rPr>
                <w:rFonts w:cs="Arial"/>
                <w:b/>
                <w:bCs/>
                <w:color w:val="000000"/>
              </w:rPr>
            </w:pPr>
            <w:r>
              <w:rPr>
                <w:rFonts w:cs="Arial"/>
                <w:b/>
                <w:bCs/>
                <w:color w:val="000000"/>
              </w:rPr>
              <w:t xml:space="preserve">Subscriber </w:t>
            </w:r>
            <w:r w:rsidRPr="00A57D05">
              <w:rPr>
                <w:rFonts w:cs="Arial"/>
                <w:b/>
                <w:bCs/>
                <w:color w:val="000000"/>
              </w:rPr>
              <w:t>Interface</w:t>
            </w:r>
          </w:p>
        </w:tc>
        <w:tc>
          <w:tcPr>
            <w:tcW w:w="1386" w:type="dxa"/>
            <w:shd w:val="clear" w:color="auto" w:fill="D9D9D9" w:themeFill="background1" w:themeFillShade="D9"/>
          </w:tcPr>
          <w:p w14:paraId="0F66EBEF" w14:textId="77777777" w:rsidR="008B45D8" w:rsidRDefault="008B45D8" w:rsidP="0049254E">
            <w:pPr>
              <w:overflowPunct/>
              <w:autoSpaceDE/>
              <w:autoSpaceDN/>
              <w:adjustRightInd/>
              <w:textAlignment w:val="auto"/>
              <w:rPr>
                <w:rFonts w:cs="Arial"/>
                <w:b/>
                <w:bCs/>
                <w:color w:val="000000"/>
              </w:rPr>
            </w:pPr>
            <w:r>
              <w:rPr>
                <w:rFonts w:cs="Arial"/>
                <w:b/>
                <w:bCs/>
                <w:color w:val="000000"/>
              </w:rPr>
              <w:t>Connection</w:t>
            </w:r>
          </w:p>
          <w:p w14:paraId="7A75F7D4" w14:textId="77777777" w:rsidR="008B45D8" w:rsidRDefault="008B45D8" w:rsidP="0049254E">
            <w:pPr>
              <w:overflowPunct/>
              <w:autoSpaceDE/>
              <w:autoSpaceDN/>
              <w:adjustRightInd/>
              <w:textAlignment w:val="auto"/>
              <w:rPr>
                <w:rFonts w:cs="Arial"/>
                <w:b/>
                <w:bCs/>
                <w:color w:val="000000"/>
              </w:rPr>
            </w:pPr>
            <w:r>
              <w:t>(</w:t>
            </w:r>
            <w:r w:rsidRPr="001321BD">
              <w:rPr>
                <w:i/>
              </w:rPr>
              <w:t>Optional)</w:t>
            </w:r>
          </w:p>
        </w:tc>
      </w:tr>
      <w:tr w:rsidR="008B45D8" w:rsidRPr="003F473D" w14:paraId="562AA474" w14:textId="77777777" w:rsidTr="0049254E">
        <w:trPr>
          <w:trHeight w:val="143"/>
        </w:trPr>
        <w:tc>
          <w:tcPr>
            <w:tcW w:w="1885" w:type="dxa"/>
            <w:noWrap/>
          </w:tcPr>
          <w:p w14:paraId="24043360" w14:textId="5A132194" w:rsidR="008B45D8" w:rsidRPr="00DE6816" w:rsidRDefault="00467B35" w:rsidP="0049254E">
            <w:pPr>
              <w:overflowPunct/>
              <w:autoSpaceDE/>
              <w:autoSpaceDN/>
              <w:adjustRightInd/>
              <w:textAlignment w:val="auto"/>
              <w:rPr>
                <w:rFonts w:cs="Arial"/>
                <w:color w:val="000000" w:themeColor="text1"/>
                <w:sz w:val="18"/>
              </w:rPr>
            </w:pPr>
            <w:proofErr w:type="spellStart"/>
            <w:r>
              <w:rPr>
                <w:rFonts w:cs="Arial"/>
                <w:color w:val="000000" w:themeColor="text1"/>
                <w:sz w:val="18"/>
              </w:rPr>
              <w:t>Engineering_Mode</w:t>
            </w:r>
            <w:proofErr w:type="spellEnd"/>
          </w:p>
        </w:tc>
        <w:tc>
          <w:tcPr>
            <w:tcW w:w="2070" w:type="dxa"/>
          </w:tcPr>
          <w:p w14:paraId="5033ABA9" w14:textId="722E738B" w:rsidR="008B45D8" w:rsidRPr="008F6F5F" w:rsidRDefault="00467B35" w:rsidP="0049254E">
            <w:pPr>
              <w:rPr>
                <w:rFonts w:cs="Arial"/>
                <w:color w:val="000000" w:themeColor="text1"/>
                <w:sz w:val="18"/>
              </w:rPr>
            </w:pPr>
            <w:r>
              <w:rPr>
                <w:rFonts w:cs="Arial"/>
                <w:color w:val="000000" w:themeColor="text1"/>
                <w:sz w:val="18"/>
              </w:rPr>
              <w:t>Engineering Mode Request</w:t>
            </w:r>
          </w:p>
        </w:tc>
        <w:tc>
          <w:tcPr>
            <w:tcW w:w="3510" w:type="dxa"/>
          </w:tcPr>
          <w:p w14:paraId="694D5EAA" w14:textId="6FD46C9D" w:rsidR="008B45D8" w:rsidRDefault="008B45D8" w:rsidP="0049254E">
            <w:pPr>
              <w:rPr>
                <w:rFonts w:cs="Arial"/>
                <w:color w:val="000000" w:themeColor="text1"/>
                <w:sz w:val="18"/>
              </w:rPr>
            </w:pPr>
            <w:r w:rsidRPr="00AB54E4">
              <w:rPr>
                <w:rFonts w:cs="Arial"/>
                <w:b/>
                <w:bCs/>
                <w:color w:val="000000" w:themeColor="text1"/>
                <w:sz w:val="18"/>
              </w:rPr>
              <w:t xml:space="preserve">UART </w:t>
            </w:r>
            <w:r w:rsidRPr="00FF2964">
              <w:rPr>
                <w:rFonts w:cs="Arial"/>
                <w:color w:val="000000" w:themeColor="text1"/>
                <w:sz w:val="18"/>
              </w:rPr>
              <w:t>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00FF2964" w:rsidRPr="00FF2964">
              <w:rPr>
                <w:rFonts w:cs="Arial"/>
                <w:color w:val="000000" w:themeColor="text1"/>
                <w:sz w:val="18"/>
              </w:rPr>
              <w:t>BackDoorReq</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sidR="0090292A">
              <w:rPr>
                <w:rFonts w:cs="Arial"/>
                <w:color w:val="000000" w:themeColor="text1"/>
                <w:sz w:val="18"/>
              </w:rPr>
              <w:t>5</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8358BA7" w14:textId="77777777" w:rsidR="008B45D8" w:rsidRPr="008F6F5F" w:rsidRDefault="008B45D8" w:rsidP="0049254E">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193B7517" w14:textId="77777777" w:rsidR="008B45D8" w:rsidRPr="00DE6816" w:rsidRDefault="008B45D8" w:rsidP="0049254E">
            <w:pPr>
              <w:rPr>
                <w:rFonts w:cs="Arial"/>
                <w:sz w:val="18"/>
              </w:rPr>
            </w:pPr>
            <w:r w:rsidRPr="003513AE">
              <w:rPr>
                <w:rFonts w:cs="Arial"/>
                <w:color w:val="000000" w:themeColor="text1"/>
                <w:sz w:val="18"/>
              </w:rPr>
              <w:t>NA.</w:t>
            </w:r>
          </w:p>
        </w:tc>
        <w:tc>
          <w:tcPr>
            <w:tcW w:w="1386" w:type="dxa"/>
          </w:tcPr>
          <w:p w14:paraId="1907AAA8" w14:textId="77777777" w:rsidR="008B45D8" w:rsidRPr="00B144C2" w:rsidRDefault="008B45D8" w:rsidP="0049254E">
            <w:pPr>
              <w:rPr>
                <w:rFonts w:cs="Arial"/>
                <w:color w:val="000000" w:themeColor="text1"/>
                <w:sz w:val="18"/>
              </w:rPr>
            </w:pPr>
            <w:r w:rsidRPr="003513AE">
              <w:rPr>
                <w:rFonts w:cs="Arial"/>
                <w:color w:val="000000" w:themeColor="text1"/>
                <w:sz w:val="18"/>
              </w:rPr>
              <w:t>NA.</w:t>
            </w:r>
          </w:p>
        </w:tc>
      </w:tr>
      <w:tr w:rsidR="000E50DF" w:rsidRPr="003F473D" w14:paraId="4CC5D07A" w14:textId="77777777" w:rsidTr="0049254E">
        <w:trPr>
          <w:trHeight w:val="70"/>
        </w:trPr>
        <w:tc>
          <w:tcPr>
            <w:tcW w:w="1885" w:type="dxa"/>
            <w:noWrap/>
          </w:tcPr>
          <w:p w14:paraId="3CF3E389" w14:textId="670152A7" w:rsidR="000E50DF" w:rsidRPr="00DE6816" w:rsidRDefault="000E50DF" w:rsidP="000E50DF">
            <w:pPr>
              <w:overflowPunct/>
              <w:autoSpaceDE/>
              <w:autoSpaceDN/>
              <w:adjustRightInd/>
              <w:textAlignment w:val="auto"/>
              <w:rPr>
                <w:rFonts w:cs="Arial"/>
                <w:color w:val="000000" w:themeColor="text1"/>
                <w:sz w:val="18"/>
              </w:rPr>
            </w:pPr>
            <w:proofErr w:type="spellStart"/>
            <w:r>
              <w:rPr>
                <w:rFonts w:cs="Arial"/>
                <w:color w:val="000000" w:themeColor="text1"/>
                <w:sz w:val="18"/>
              </w:rPr>
              <w:t>Clear_EMMC_Data</w:t>
            </w:r>
            <w:proofErr w:type="spellEnd"/>
          </w:p>
        </w:tc>
        <w:tc>
          <w:tcPr>
            <w:tcW w:w="2070" w:type="dxa"/>
          </w:tcPr>
          <w:p w14:paraId="736CE019" w14:textId="2D489F78" w:rsidR="000E50DF" w:rsidRPr="00DE6816" w:rsidRDefault="000E50DF" w:rsidP="000E50DF">
            <w:pPr>
              <w:rPr>
                <w:rFonts w:cs="Arial"/>
                <w:color w:val="000000" w:themeColor="text1"/>
                <w:sz w:val="18"/>
              </w:rPr>
            </w:pPr>
            <w:r>
              <w:rPr>
                <w:rFonts w:cs="Arial"/>
                <w:color w:val="000000" w:themeColor="text1"/>
                <w:sz w:val="18"/>
              </w:rPr>
              <w:t>Clear Data Request</w:t>
            </w:r>
          </w:p>
        </w:tc>
        <w:tc>
          <w:tcPr>
            <w:tcW w:w="3510" w:type="dxa"/>
          </w:tcPr>
          <w:p w14:paraId="5950EE39" w14:textId="77777777" w:rsidR="000E50DF" w:rsidRDefault="000E50DF" w:rsidP="000E50DF">
            <w:pPr>
              <w:rPr>
                <w:rFonts w:cs="Arial"/>
                <w:color w:val="000000" w:themeColor="text1"/>
                <w:sz w:val="18"/>
              </w:rPr>
            </w:pPr>
            <w:r w:rsidRPr="00AB54E4">
              <w:rPr>
                <w:rFonts w:cs="Arial"/>
                <w:b/>
                <w:bCs/>
                <w:color w:val="000000" w:themeColor="text1"/>
                <w:sz w:val="18"/>
              </w:rPr>
              <w:t xml:space="preserve">UART </w:t>
            </w:r>
            <w:r w:rsidRPr="00FF2964">
              <w:rPr>
                <w:rFonts w:cs="Arial"/>
                <w:color w:val="000000" w:themeColor="text1"/>
                <w:sz w:val="18"/>
              </w:rPr>
              <w:t>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Pr="00FF2964">
              <w:rPr>
                <w:rFonts w:cs="Arial"/>
                <w:color w:val="000000" w:themeColor="text1"/>
                <w:sz w:val="18"/>
              </w:rPr>
              <w:t>BackDoorReq</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Pr>
                <w:rFonts w:cs="Arial"/>
                <w:color w:val="000000" w:themeColor="text1"/>
                <w:sz w:val="18"/>
              </w:rPr>
              <w:t>5</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0E1B2894" w14:textId="6FCAE70C" w:rsidR="000E50DF" w:rsidRPr="00DE6816" w:rsidRDefault="000E50DF" w:rsidP="000E50DF">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9157C0">
              <w:rPr>
                <w:rFonts w:cs="Arial"/>
                <w:color w:val="000000" w:themeColor="text1"/>
                <w:sz w:val="18"/>
              </w:rPr>
              <w:t>2</w:t>
            </w:r>
          </w:p>
        </w:tc>
        <w:tc>
          <w:tcPr>
            <w:tcW w:w="1350" w:type="dxa"/>
          </w:tcPr>
          <w:p w14:paraId="42F06AAA" w14:textId="1336450F" w:rsidR="000E50DF" w:rsidRPr="00DE6816" w:rsidRDefault="000E50DF" w:rsidP="000E50DF">
            <w:pPr>
              <w:rPr>
                <w:rFonts w:cs="Arial"/>
                <w:color w:val="000000" w:themeColor="text1"/>
                <w:sz w:val="18"/>
              </w:rPr>
            </w:pPr>
            <w:r w:rsidRPr="003513AE">
              <w:rPr>
                <w:rFonts w:cs="Arial"/>
                <w:color w:val="000000" w:themeColor="text1"/>
                <w:sz w:val="18"/>
              </w:rPr>
              <w:t>NA.</w:t>
            </w:r>
          </w:p>
        </w:tc>
        <w:tc>
          <w:tcPr>
            <w:tcW w:w="1386" w:type="dxa"/>
          </w:tcPr>
          <w:p w14:paraId="1C38DEBE" w14:textId="2403FD42" w:rsidR="000E50DF" w:rsidRPr="00DE6816" w:rsidRDefault="000E50DF" w:rsidP="000E50DF">
            <w:pPr>
              <w:rPr>
                <w:rFonts w:cs="Arial"/>
                <w:color w:val="000000" w:themeColor="text1"/>
                <w:sz w:val="18"/>
              </w:rPr>
            </w:pPr>
            <w:r w:rsidRPr="003513AE">
              <w:rPr>
                <w:rFonts w:cs="Arial"/>
                <w:color w:val="000000" w:themeColor="text1"/>
                <w:sz w:val="18"/>
              </w:rPr>
              <w:t>NA.</w:t>
            </w:r>
          </w:p>
        </w:tc>
      </w:tr>
      <w:tr w:rsidR="000E50DF" w:rsidRPr="003F473D" w14:paraId="0778B4FC" w14:textId="77777777" w:rsidTr="0049254E">
        <w:trPr>
          <w:trHeight w:val="70"/>
        </w:trPr>
        <w:tc>
          <w:tcPr>
            <w:tcW w:w="1885" w:type="dxa"/>
            <w:noWrap/>
          </w:tcPr>
          <w:p w14:paraId="5BDBADAA" w14:textId="792C0F07" w:rsidR="000E50DF" w:rsidRPr="00DE6816" w:rsidRDefault="005142F7" w:rsidP="000E50DF">
            <w:pPr>
              <w:overflowPunct/>
              <w:autoSpaceDE/>
              <w:autoSpaceDN/>
              <w:adjustRightInd/>
              <w:textAlignment w:val="auto"/>
              <w:rPr>
                <w:rFonts w:cs="Arial"/>
                <w:color w:val="000000" w:themeColor="text1"/>
                <w:sz w:val="18"/>
              </w:rPr>
            </w:pPr>
            <w:proofErr w:type="spellStart"/>
            <w:r>
              <w:rPr>
                <w:rFonts w:cs="Arial"/>
                <w:color w:val="000000" w:themeColor="text1"/>
                <w:sz w:val="18"/>
              </w:rPr>
              <w:t>Veh_Monitor_Timer_Change</w:t>
            </w:r>
            <w:proofErr w:type="spellEnd"/>
          </w:p>
        </w:tc>
        <w:tc>
          <w:tcPr>
            <w:tcW w:w="2070" w:type="dxa"/>
          </w:tcPr>
          <w:p w14:paraId="15A22854" w14:textId="70AE9D13" w:rsidR="000E50DF" w:rsidRPr="00DE6816" w:rsidRDefault="001A3C7E" w:rsidP="000E50DF">
            <w:pPr>
              <w:rPr>
                <w:rFonts w:cs="Arial"/>
                <w:color w:val="000000" w:themeColor="text1"/>
                <w:sz w:val="18"/>
              </w:rPr>
            </w:pPr>
            <w:proofErr w:type="spellStart"/>
            <w:r>
              <w:rPr>
                <w:rFonts w:cs="Arial"/>
                <w:color w:val="000000" w:themeColor="text1"/>
                <w:sz w:val="18"/>
              </w:rPr>
              <w:t>Veh_Monitor</w:t>
            </w:r>
            <w:proofErr w:type="spellEnd"/>
            <w:r>
              <w:rPr>
                <w:rFonts w:cs="Arial"/>
                <w:color w:val="000000" w:themeColor="text1"/>
                <w:sz w:val="18"/>
              </w:rPr>
              <w:t xml:space="preserve"> Timer Request</w:t>
            </w:r>
          </w:p>
        </w:tc>
        <w:tc>
          <w:tcPr>
            <w:tcW w:w="3510" w:type="dxa"/>
          </w:tcPr>
          <w:p w14:paraId="547E60BE" w14:textId="77777777" w:rsidR="000E50DF" w:rsidRDefault="000E50DF" w:rsidP="000E50DF">
            <w:pPr>
              <w:rPr>
                <w:rFonts w:cs="Arial"/>
                <w:color w:val="000000" w:themeColor="text1"/>
                <w:sz w:val="18"/>
              </w:rPr>
            </w:pPr>
            <w:r w:rsidRPr="00AB54E4">
              <w:rPr>
                <w:rFonts w:cs="Arial"/>
                <w:b/>
                <w:bCs/>
                <w:color w:val="000000" w:themeColor="text1"/>
                <w:sz w:val="18"/>
              </w:rPr>
              <w:t xml:space="preserve">UART </w:t>
            </w:r>
            <w:r w:rsidRPr="00FF2964">
              <w:rPr>
                <w:rFonts w:cs="Arial"/>
                <w:color w:val="000000" w:themeColor="text1"/>
                <w:sz w:val="18"/>
              </w:rPr>
              <w:t>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Pr="00FF2964">
              <w:rPr>
                <w:rFonts w:cs="Arial"/>
                <w:color w:val="000000" w:themeColor="text1"/>
                <w:sz w:val="18"/>
              </w:rPr>
              <w:t>BackDoorReq</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Pr>
                <w:rFonts w:cs="Arial"/>
                <w:color w:val="000000" w:themeColor="text1"/>
                <w:sz w:val="18"/>
              </w:rPr>
              <w:t>5</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28FF23C" w14:textId="0977912C" w:rsidR="000E50DF" w:rsidRPr="00DE6816" w:rsidRDefault="000E50DF" w:rsidP="000E50DF">
            <w:pPr>
              <w:rPr>
                <w:rFonts w:cs="Arial"/>
                <w:color w:val="000000" w:themeColor="text1"/>
                <w:sz w:val="18"/>
              </w:rPr>
            </w:pPr>
            <w:r w:rsidRPr="00AB54E4">
              <w:rPr>
                <w:rFonts w:cs="Arial"/>
                <w:b/>
                <w:bCs/>
                <w:color w:val="000000" w:themeColor="text1"/>
                <w:sz w:val="18"/>
              </w:rPr>
              <w:lastRenderedPageBreak/>
              <w:t>Data ID</w:t>
            </w:r>
            <w:r>
              <w:rPr>
                <w:rFonts w:cs="Arial"/>
                <w:color w:val="000000" w:themeColor="text1"/>
                <w:sz w:val="18"/>
              </w:rPr>
              <w:t xml:space="preserve">: </w:t>
            </w:r>
            <w:r w:rsidRPr="00B32106">
              <w:rPr>
                <w:rFonts w:cs="Arial"/>
                <w:color w:val="000000" w:themeColor="text1"/>
                <w:sz w:val="18"/>
              </w:rPr>
              <w:t>#</w:t>
            </w:r>
            <w:r w:rsidR="009157C0">
              <w:rPr>
                <w:rFonts w:cs="Arial"/>
                <w:color w:val="000000" w:themeColor="text1"/>
                <w:sz w:val="18"/>
              </w:rPr>
              <w:t>3</w:t>
            </w:r>
          </w:p>
        </w:tc>
        <w:tc>
          <w:tcPr>
            <w:tcW w:w="1350" w:type="dxa"/>
          </w:tcPr>
          <w:p w14:paraId="274CC708" w14:textId="5E8784B1" w:rsidR="000E50DF" w:rsidRPr="00DE6816" w:rsidRDefault="000E50DF" w:rsidP="000E50DF">
            <w:pPr>
              <w:rPr>
                <w:rFonts w:cs="Arial"/>
                <w:color w:val="000000" w:themeColor="text1"/>
                <w:sz w:val="18"/>
              </w:rPr>
            </w:pPr>
            <w:r w:rsidRPr="003513AE">
              <w:rPr>
                <w:rFonts w:cs="Arial"/>
                <w:color w:val="000000" w:themeColor="text1"/>
                <w:sz w:val="18"/>
              </w:rPr>
              <w:lastRenderedPageBreak/>
              <w:t>NA.</w:t>
            </w:r>
          </w:p>
        </w:tc>
        <w:tc>
          <w:tcPr>
            <w:tcW w:w="1386" w:type="dxa"/>
          </w:tcPr>
          <w:p w14:paraId="477C5293" w14:textId="0FFA5079" w:rsidR="000E50DF" w:rsidRPr="00DE6816" w:rsidRDefault="000E50DF" w:rsidP="000E50DF">
            <w:pPr>
              <w:rPr>
                <w:rFonts w:cs="Arial"/>
                <w:color w:val="000000" w:themeColor="text1"/>
                <w:sz w:val="18"/>
              </w:rPr>
            </w:pPr>
            <w:r w:rsidRPr="003513AE">
              <w:rPr>
                <w:rFonts w:cs="Arial"/>
                <w:color w:val="000000" w:themeColor="text1"/>
                <w:sz w:val="18"/>
              </w:rPr>
              <w:t>NA.</w:t>
            </w:r>
          </w:p>
        </w:tc>
      </w:tr>
      <w:tr w:rsidR="000E50DF" w:rsidRPr="003F473D" w14:paraId="107CD498" w14:textId="77777777" w:rsidTr="0049254E">
        <w:trPr>
          <w:trHeight w:val="70"/>
        </w:trPr>
        <w:tc>
          <w:tcPr>
            <w:tcW w:w="1885" w:type="dxa"/>
            <w:noWrap/>
          </w:tcPr>
          <w:p w14:paraId="515FF9F3" w14:textId="6646F829" w:rsidR="000E50DF" w:rsidRPr="00DE6816" w:rsidRDefault="00E15D6F" w:rsidP="000E50DF">
            <w:pPr>
              <w:overflowPunct/>
              <w:autoSpaceDE/>
              <w:autoSpaceDN/>
              <w:adjustRightInd/>
              <w:textAlignment w:val="auto"/>
              <w:rPr>
                <w:rFonts w:cs="Arial"/>
                <w:color w:val="000000" w:themeColor="text1"/>
                <w:sz w:val="18"/>
              </w:rPr>
            </w:pPr>
            <w:proofErr w:type="spellStart"/>
            <w:r>
              <w:rPr>
                <w:rFonts w:cs="Arial"/>
                <w:color w:val="000000" w:themeColor="text1"/>
                <w:sz w:val="18"/>
              </w:rPr>
              <w:t>Veh_Monitor_</w:t>
            </w:r>
            <w:r>
              <w:rPr>
                <w:rFonts w:cs="Arial"/>
                <w:color w:val="000000" w:themeColor="text1"/>
                <w:sz w:val="18"/>
              </w:rPr>
              <w:t>Counter</w:t>
            </w:r>
            <w:r>
              <w:rPr>
                <w:rFonts w:cs="Arial"/>
                <w:color w:val="000000" w:themeColor="text1"/>
                <w:sz w:val="18"/>
              </w:rPr>
              <w:t>_Change</w:t>
            </w:r>
            <w:proofErr w:type="spellEnd"/>
          </w:p>
        </w:tc>
        <w:tc>
          <w:tcPr>
            <w:tcW w:w="2070" w:type="dxa"/>
          </w:tcPr>
          <w:p w14:paraId="6A04CBD9" w14:textId="1DBF765A" w:rsidR="000E50DF" w:rsidRPr="00DE6816" w:rsidRDefault="00E15D6F" w:rsidP="000E50DF">
            <w:pPr>
              <w:rPr>
                <w:rFonts w:cs="Arial"/>
                <w:color w:val="000000" w:themeColor="text1"/>
                <w:sz w:val="18"/>
              </w:rPr>
            </w:pPr>
            <w:proofErr w:type="spellStart"/>
            <w:r>
              <w:rPr>
                <w:rFonts w:cs="Arial"/>
                <w:color w:val="000000" w:themeColor="text1"/>
                <w:sz w:val="18"/>
              </w:rPr>
              <w:t>Veh_Monitor</w:t>
            </w:r>
            <w:proofErr w:type="spellEnd"/>
            <w:r>
              <w:rPr>
                <w:rFonts w:cs="Arial"/>
                <w:color w:val="000000" w:themeColor="text1"/>
                <w:sz w:val="18"/>
              </w:rPr>
              <w:t xml:space="preserve"> </w:t>
            </w:r>
            <w:r>
              <w:rPr>
                <w:rFonts w:cs="Arial"/>
                <w:color w:val="000000" w:themeColor="text1"/>
                <w:sz w:val="18"/>
              </w:rPr>
              <w:t>Counter</w:t>
            </w:r>
            <w:r>
              <w:rPr>
                <w:rFonts w:cs="Arial"/>
                <w:color w:val="000000" w:themeColor="text1"/>
                <w:sz w:val="18"/>
              </w:rPr>
              <w:t xml:space="preserve"> Request</w:t>
            </w:r>
          </w:p>
        </w:tc>
        <w:tc>
          <w:tcPr>
            <w:tcW w:w="3510" w:type="dxa"/>
          </w:tcPr>
          <w:p w14:paraId="76CB7BEA" w14:textId="77777777" w:rsidR="000E50DF" w:rsidRDefault="000E50DF" w:rsidP="000E50DF">
            <w:pPr>
              <w:rPr>
                <w:rFonts w:cs="Arial"/>
                <w:color w:val="000000" w:themeColor="text1"/>
                <w:sz w:val="18"/>
              </w:rPr>
            </w:pPr>
            <w:r w:rsidRPr="00AB54E4">
              <w:rPr>
                <w:rFonts w:cs="Arial"/>
                <w:b/>
                <w:bCs/>
                <w:color w:val="000000" w:themeColor="text1"/>
                <w:sz w:val="18"/>
              </w:rPr>
              <w:t xml:space="preserve">UART </w:t>
            </w:r>
            <w:r w:rsidRPr="00FF2964">
              <w:rPr>
                <w:rFonts w:cs="Arial"/>
                <w:color w:val="000000" w:themeColor="text1"/>
                <w:sz w:val="18"/>
              </w:rPr>
              <w:t>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APIM_</w:t>
            </w:r>
            <w:r w:rsidRPr="00FF2964">
              <w:rPr>
                <w:rFonts w:cs="Arial"/>
                <w:color w:val="000000" w:themeColor="text1"/>
                <w:sz w:val="18"/>
              </w:rPr>
              <w:t>BackDoorReq</w:t>
            </w:r>
            <w:r w:rsidRPr="00DA7E7A">
              <w:rPr>
                <w:rFonts w:cs="Arial"/>
                <w:color w:val="000000" w:themeColor="text1"/>
                <w:sz w:val="18"/>
              </w:rPr>
              <w:t>_Enum</w:t>
            </w:r>
            <w:proofErr w:type="spellEnd"/>
            <w:r w:rsidRPr="00AA1A6F">
              <w:rPr>
                <w:szCs w:val="22"/>
              </w:rPr>
              <w:t xml:space="preserve"> </w:t>
            </w:r>
            <w:r w:rsidRPr="00B32106">
              <w:rPr>
                <w:rFonts w:cs="Arial"/>
                <w:color w:val="000000" w:themeColor="text1"/>
                <w:sz w:val="18"/>
              </w:rPr>
              <w:t>[Type:0x1</w:t>
            </w:r>
            <w:r>
              <w:rPr>
                <w:rFonts w:cs="Arial"/>
                <w:color w:val="000000" w:themeColor="text1"/>
                <w:sz w:val="18"/>
              </w:rPr>
              <w:t>5</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550D253D" w14:textId="32F12FE0" w:rsidR="000E50DF" w:rsidRPr="00DE6816" w:rsidRDefault="000E50DF" w:rsidP="000E50DF">
            <w:pPr>
              <w:rPr>
                <w:rFonts w:cs="Arial"/>
                <w:color w:val="000000" w:themeColor="text1"/>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9157C0">
              <w:rPr>
                <w:rFonts w:cs="Arial"/>
                <w:color w:val="000000" w:themeColor="text1"/>
                <w:sz w:val="18"/>
              </w:rPr>
              <w:t>4</w:t>
            </w:r>
          </w:p>
        </w:tc>
        <w:tc>
          <w:tcPr>
            <w:tcW w:w="1350" w:type="dxa"/>
          </w:tcPr>
          <w:p w14:paraId="745A7417" w14:textId="61701720" w:rsidR="000E50DF" w:rsidRPr="00DE6816" w:rsidRDefault="000E50DF" w:rsidP="000E50DF">
            <w:pPr>
              <w:rPr>
                <w:rFonts w:cs="Arial"/>
                <w:color w:val="000000" w:themeColor="text1"/>
                <w:sz w:val="18"/>
              </w:rPr>
            </w:pPr>
            <w:r w:rsidRPr="003513AE">
              <w:rPr>
                <w:rFonts w:cs="Arial"/>
                <w:color w:val="000000" w:themeColor="text1"/>
                <w:sz w:val="18"/>
              </w:rPr>
              <w:t>NA.</w:t>
            </w:r>
          </w:p>
        </w:tc>
        <w:tc>
          <w:tcPr>
            <w:tcW w:w="1386" w:type="dxa"/>
          </w:tcPr>
          <w:p w14:paraId="4D249BE1" w14:textId="2434130C" w:rsidR="000E50DF" w:rsidRPr="00DE6816" w:rsidRDefault="000E50DF" w:rsidP="000E50DF">
            <w:pPr>
              <w:rPr>
                <w:rFonts w:cs="Arial"/>
                <w:color w:val="000000" w:themeColor="text1"/>
                <w:sz w:val="18"/>
              </w:rPr>
            </w:pPr>
            <w:r w:rsidRPr="003513AE">
              <w:rPr>
                <w:rFonts w:cs="Arial"/>
                <w:color w:val="000000" w:themeColor="text1"/>
                <w:sz w:val="18"/>
              </w:rPr>
              <w:t>NA.</w:t>
            </w:r>
          </w:p>
        </w:tc>
      </w:tr>
      <w:tr w:rsidR="000E50DF" w:rsidRPr="003F473D" w14:paraId="6B2638EF" w14:textId="77777777" w:rsidTr="0049254E">
        <w:trPr>
          <w:trHeight w:val="70"/>
        </w:trPr>
        <w:tc>
          <w:tcPr>
            <w:tcW w:w="1885" w:type="dxa"/>
            <w:noWrap/>
          </w:tcPr>
          <w:p w14:paraId="46813A73" w14:textId="77777777" w:rsidR="000E50DF" w:rsidRPr="00DE6816" w:rsidRDefault="000E50DF" w:rsidP="000E50DF">
            <w:pPr>
              <w:overflowPunct/>
              <w:autoSpaceDE/>
              <w:autoSpaceDN/>
              <w:adjustRightInd/>
              <w:textAlignment w:val="auto"/>
              <w:rPr>
                <w:rFonts w:cs="Arial"/>
                <w:color w:val="000000" w:themeColor="text1"/>
                <w:sz w:val="18"/>
              </w:rPr>
            </w:pPr>
          </w:p>
        </w:tc>
        <w:tc>
          <w:tcPr>
            <w:tcW w:w="2070" w:type="dxa"/>
          </w:tcPr>
          <w:p w14:paraId="66AC2C56" w14:textId="77777777" w:rsidR="000E50DF" w:rsidRPr="00DE6816" w:rsidRDefault="000E50DF" w:rsidP="000E50DF">
            <w:pPr>
              <w:rPr>
                <w:rFonts w:cs="Arial"/>
                <w:color w:val="000000" w:themeColor="text1"/>
                <w:sz w:val="18"/>
              </w:rPr>
            </w:pPr>
          </w:p>
        </w:tc>
        <w:tc>
          <w:tcPr>
            <w:tcW w:w="3510" w:type="dxa"/>
          </w:tcPr>
          <w:p w14:paraId="762DC1EB" w14:textId="77777777" w:rsidR="000E50DF" w:rsidRPr="00AB54E4" w:rsidRDefault="000E50DF" w:rsidP="000E50DF">
            <w:pPr>
              <w:rPr>
                <w:rFonts w:cs="Arial"/>
                <w:b/>
                <w:bCs/>
                <w:color w:val="000000" w:themeColor="text1"/>
                <w:sz w:val="18"/>
              </w:rPr>
            </w:pPr>
          </w:p>
        </w:tc>
        <w:tc>
          <w:tcPr>
            <w:tcW w:w="1350" w:type="dxa"/>
          </w:tcPr>
          <w:p w14:paraId="54755D0A" w14:textId="77777777" w:rsidR="000E50DF" w:rsidRPr="003513AE" w:rsidRDefault="000E50DF" w:rsidP="000E50DF">
            <w:pPr>
              <w:rPr>
                <w:rFonts w:cs="Arial"/>
                <w:color w:val="000000" w:themeColor="text1"/>
                <w:sz w:val="18"/>
              </w:rPr>
            </w:pPr>
          </w:p>
        </w:tc>
        <w:tc>
          <w:tcPr>
            <w:tcW w:w="1386" w:type="dxa"/>
          </w:tcPr>
          <w:p w14:paraId="357F2E76" w14:textId="77777777" w:rsidR="000E50DF" w:rsidRPr="003513AE" w:rsidRDefault="000E50DF" w:rsidP="000E50DF">
            <w:pPr>
              <w:rPr>
                <w:rFonts w:cs="Arial"/>
                <w:color w:val="000000" w:themeColor="text1"/>
                <w:sz w:val="18"/>
              </w:rPr>
            </w:pPr>
          </w:p>
        </w:tc>
      </w:tr>
    </w:tbl>
    <w:p w14:paraId="1FF47422" w14:textId="408A9449" w:rsidR="008B45D8" w:rsidRPr="00702453" w:rsidRDefault="008B45D8" w:rsidP="008B45D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23</w:t>
      </w:r>
      <w:r>
        <w:rPr>
          <w:noProof/>
        </w:rPr>
        <w:fldChar w:fldCharType="end"/>
      </w:r>
      <w:r w:rsidRPr="00702453">
        <w:t xml:space="preserve">: </w:t>
      </w:r>
      <w:r>
        <w:t xml:space="preserve">Input Signal mappings of Function </w:t>
      </w:r>
      <w:r>
        <w:rPr>
          <w:lang w:val="en-GB"/>
        </w:rPr>
        <w:t xml:space="preserve">DVR </w:t>
      </w:r>
      <w:r w:rsidR="00093F18">
        <w:rPr>
          <w:lang w:val="en-GB"/>
        </w:rPr>
        <w:t>Backdoor Comman</w:t>
      </w:r>
      <w:r w:rsidR="002B49BF">
        <w:rPr>
          <w:lang w:val="en-GB"/>
        </w:rPr>
        <w:t>d</w:t>
      </w:r>
    </w:p>
    <w:p w14:paraId="0017F693" w14:textId="77777777" w:rsidR="008B45D8" w:rsidRDefault="008B45D8" w:rsidP="008B45D8">
      <w:pPr>
        <w:pStyle w:val="Heading6"/>
        <w:rPr>
          <w:lang w:val="en-GB"/>
        </w:rPr>
      </w:pPr>
      <w:bookmarkStart w:id="353" w:name="_Toc122965590"/>
      <w:r>
        <w:rPr>
          <w:lang w:val="en-GB"/>
        </w:rPr>
        <w:t>Output</w:t>
      </w:r>
      <w:r w:rsidRPr="002824C9">
        <w:rPr>
          <w:lang w:val="en-GB"/>
        </w:rPr>
        <w:t>s</w:t>
      </w:r>
      <w:bookmarkEnd w:id="353"/>
    </w:p>
    <w:tbl>
      <w:tblPr>
        <w:tblStyle w:val="TableGrid"/>
        <w:tblW w:w="10201" w:type="dxa"/>
        <w:tblLayout w:type="fixed"/>
        <w:tblLook w:val="04A0" w:firstRow="1" w:lastRow="0" w:firstColumn="1" w:lastColumn="0" w:noHBand="0" w:noVBand="1"/>
      </w:tblPr>
      <w:tblGrid>
        <w:gridCol w:w="1885"/>
        <w:gridCol w:w="2070"/>
        <w:gridCol w:w="3510"/>
        <w:gridCol w:w="1350"/>
        <w:gridCol w:w="1386"/>
      </w:tblGrid>
      <w:tr w:rsidR="008B45D8" w:rsidRPr="00E54DEA" w14:paraId="2210A750" w14:textId="77777777" w:rsidTr="0049254E">
        <w:trPr>
          <w:trHeight w:val="173"/>
        </w:trPr>
        <w:tc>
          <w:tcPr>
            <w:tcW w:w="1885" w:type="dxa"/>
            <w:shd w:val="clear" w:color="auto" w:fill="D9D9D9" w:themeFill="background1" w:themeFillShade="D9"/>
            <w:noWrap/>
            <w:hideMark/>
          </w:tcPr>
          <w:p w14:paraId="325B1E0D" w14:textId="77777777" w:rsidR="008B45D8" w:rsidRPr="00E54DEA" w:rsidRDefault="008B45D8" w:rsidP="0049254E">
            <w:pPr>
              <w:overflowPunct/>
              <w:autoSpaceDE/>
              <w:autoSpaceDN/>
              <w:adjustRightInd/>
              <w:textAlignment w:val="auto"/>
              <w:rPr>
                <w:rFonts w:cs="Arial"/>
                <w:b/>
                <w:bCs/>
                <w:color w:val="000000"/>
              </w:rPr>
            </w:pPr>
            <w:r>
              <w:rPr>
                <w:rFonts w:cs="Arial"/>
                <w:b/>
                <w:bCs/>
                <w:color w:val="000000"/>
              </w:rPr>
              <w:t xml:space="preserve">Logical </w:t>
            </w:r>
            <w:r w:rsidRPr="00E54DEA">
              <w:rPr>
                <w:rFonts w:cs="Arial"/>
                <w:b/>
                <w:bCs/>
                <w:color w:val="000000"/>
              </w:rPr>
              <w:t>Signal Name</w:t>
            </w:r>
          </w:p>
        </w:tc>
        <w:tc>
          <w:tcPr>
            <w:tcW w:w="2070" w:type="dxa"/>
            <w:shd w:val="clear" w:color="auto" w:fill="D9D9D9" w:themeFill="background1" w:themeFillShade="D9"/>
          </w:tcPr>
          <w:p w14:paraId="6C9C987C" w14:textId="77777777" w:rsidR="008B45D8" w:rsidRDefault="008B45D8" w:rsidP="0049254E">
            <w:pPr>
              <w:overflowPunct/>
              <w:autoSpaceDE/>
              <w:autoSpaceDN/>
              <w:adjustRightInd/>
              <w:textAlignment w:val="auto"/>
              <w:rPr>
                <w:rFonts w:cs="Arial"/>
                <w:b/>
                <w:bCs/>
                <w:color w:val="000000"/>
              </w:rPr>
            </w:pPr>
            <w:r>
              <w:rPr>
                <w:rFonts w:cs="Arial"/>
                <w:b/>
                <w:bCs/>
                <w:color w:val="000000"/>
              </w:rPr>
              <w:t xml:space="preserve">Technical </w:t>
            </w:r>
            <w:r w:rsidRPr="00E54DEA">
              <w:rPr>
                <w:rFonts w:cs="Arial"/>
                <w:b/>
                <w:bCs/>
                <w:color w:val="000000"/>
              </w:rPr>
              <w:t>Signal Name</w:t>
            </w:r>
          </w:p>
        </w:tc>
        <w:tc>
          <w:tcPr>
            <w:tcW w:w="3510" w:type="dxa"/>
            <w:shd w:val="clear" w:color="auto" w:fill="D9D9D9" w:themeFill="background1" w:themeFillShade="D9"/>
          </w:tcPr>
          <w:p w14:paraId="4E92CAA0" w14:textId="77777777" w:rsidR="008B45D8" w:rsidRDefault="008B45D8" w:rsidP="0049254E">
            <w:pPr>
              <w:overflowPunct/>
              <w:autoSpaceDE/>
              <w:autoSpaceDN/>
              <w:adjustRightInd/>
              <w:textAlignment w:val="auto"/>
              <w:rPr>
                <w:rFonts w:cs="Arial"/>
                <w:b/>
                <w:bCs/>
                <w:color w:val="000000"/>
              </w:rPr>
            </w:pPr>
            <w:r>
              <w:rPr>
                <w:rFonts w:cs="Arial"/>
                <w:b/>
                <w:bCs/>
                <w:color w:val="000000"/>
              </w:rPr>
              <w:t>Mapping Details</w:t>
            </w:r>
          </w:p>
          <w:p w14:paraId="70744672" w14:textId="77777777" w:rsidR="008B45D8" w:rsidRPr="001321BD" w:rsidRDefault="008B45D8" w:rsidP="0049254E">
            <w:pPr>
              <w:overflowPunct/>
              <w:autoSpaceDE/>
              <w:autoSpaceDN/>
              <w:adjustRightInd/>
              <w:textAlignment w:val="auto"/>
              <w:rPr>
                <w:rFonts w:cs="Arial"/>
                <w:b/>
                <w:bCs/>
                <w:i/>
                <w:color w:val="000000"/>
              </w:rPr>
            </w:pPr>
            <w:r w:rsidRPr="001321BD">
              <w:rPr>
                <w:i/>
              </w:rPr>
              <w:t>(Conditional</w:t>
            </w:r>
            <w:r w:rsidRPr="001321BD">
              <w:rPr>
                <w:rFonts w:cs="Arial"/>
                <w:bCs/>
                <w:i/>
                <w:color w:val="000000"/>
              </w:rPr>
              <w:t>)</w:t>
            </w:r>
          </w:p>
        </w:tc>
        <w:tc>
          <w:tcPr>
            <w:tcW w:w="1350" w:type="dxa"/>
            <w:shd w:val="clear" w:color="auto" w:fill="D9D9D9" w:themeFill="background1" w:themeFillShade="D9"/>
          </w:tcPr>
          <w:p w14:paraId="37BF79F4" w14:textId="77777777" w:rsidR="008B45D8" w:rsidRDefault="008B45D8" w:rsidP="0049254E">
            <w:pPr>
              <w:overflowPunct/>
              <w:autoSpaceDE/>
              <w:autoSpaceDN/>
              <w:adjustRightInd/>
              <w:textAlignment w:val="auto"/>
              <w:rPr>
                <w:rFonts w:cs="Arial"/>
                <w:b/>
                <w:bCs/>
                <w:color w:val="000000"/>
              </w:rPr>
            </w:pPr>
            <w:r>
              <w:rPr>
                <w:rFonts w:cs="Arial"/>
                <w:b/>
                <w:bCs/>
                <w:color w:val="000000"/>
              </w:rPr>
              <w:t xml:space="preserve">Publisher </w:t>
            </w:r>
            <w:r w:rsidRPr="00A57D05">
              <w:rPr>
                <w:rFonts w:cs="Arial"/>
                <w:b/>
                <w:bCs/>
                <w:color w:val="000000"/>
              </w:rPr>
              <w:t>Interface</w:t>
            </w:r>
          </w:p>
        </w:tc>
        <w:tc>
          <w:tcPr>
            <w:tcW w:w="1386" w:type="dxa"/>
            <w:shd w:val="clear" w:color="auto" w:fill="D9D9D9" w:themeFill="background1" w:themeFillShade="D9"/>
          </w:tcPr>
          <w:p w14:paraId="47B646E7" w14:textId="77777777" w:rsidR="008B45D8" w:rsidRDefault="008B45D8" w:rsidP="0049254E">
            <w:pPr>
              <w:overflowPunct/>
              <w:autoSpaceDE/>
              <w:autoSpaceDN/>
              <w:adjustRightInd/>
              <w:textAlignment w:val="auto"/>
              <w:rPr>
                <w:rFonts w:cs="Arial"/>
                <w:b/>
                <w:bCs/>
                <w:color w:val="000000"/>
              </w:rPr>
            </w:pPr>
            <w:r>
              <w:rPr>
                <w:rFonts w:cs="Arial"/>
                <w:b/>
                <w:bCs/>
                <w:color w:val="000000"/>
              </w:rPr>
              <w:t>Connection</w:t>
            </w:r>
          </w:p>
          <w:p w14:paraId="36CAEDC6" w14:textId="77777777" w:rsidR="008B45D8" w:rsidRDefault="008B45D8" w:rsidP="0049254E">
            <w:pPr>
              <w:overflowPunct/>
              <w:autoSpaceDE/>
              <w:autoSpaceDN/>
              <w:adjustRightInd/>
              <w:textAlignment w:val="auto"/>
              <w:rPr>
                <w:rFonts w:cs="Arial"/>
                <w:b/>
                <w:bCs/>
                <w:color w:val="000000"/>
              </w:rPr>
            </w:pPr>
            <w:r w:rsidRPr="001321BD">
              <w:rPr>
                <w:i/>
              </w:rPr>
              <w:t>(Optional)</w:t>
            </w:r>
          </w:p>
        </w:tc>
      </w:tr>
      <w:tr w:rsidR="00187BE9" w:rsidRPr="003F473D" w14:paraId="2967D72C" w14:textId="77777777" w:rsidTr="0049254E">
        <w:trPr>
          <w:trHeight w:val="143"/>
        </w:trPr>
        <w:tc>
          <w:tcPr>
            <w:tcW w:w="1885" w:type="dxa"/>
            <w:noWrap/>
          </w:tcPr>
          <w:p w14:paraId="73EF6E7E" w14:textId="6343F69E" w:rsidR="00187BE9" w:rsidRPr="00246A19" w:rsidRDefault="00187BE9" w:rsidP="00187BE9">
            <w:pPr>
              <w:overflowPunct/>
              <w:autoSpaceDE/>
              <w:autoSpaceDN/>
              <w:adjustRightInd/>
              <w:textAlignment w:val="auto"/>
              <w:rPr>
                <w:rFonts w:cs="Arial"/>
                <w:color w:val="000000" w:themeColor="text1"/>
                <w:sz w:val="18"/>
              </w:rPr>
            </w:pPr>
            <w:proofErr w:type="spellStart"/>
            <w:r>
              <w:rPr>
                <w:rFonts w:cs="Arial"/>
                <w:color w:val="000000" w:themeColor="text1"/>
                <w:sz w:val="18"/>
              </w:rPr>
              <w:t>Engineering_Mode</w:t>
            </w:r>
            <w:r w:rsidR="00074F24">
              <w:rPr>
                <w:rFonts w:cs="Arial"/>
                <w:color w:val="000000" w:themeColor="text1"/>
                <w:sz w:val="18"/>
              </w:rPr>
              <w:t>_Rsp</w:t>
            </w:r>
            <w:proofErr w:type="spellEnd"/>
          </w:p>
        </w:tc>
        <w:tc>
          <w:tcPr>
            <w:tcW w:w="2070" w:type="dxa"/>
          </w:tcPr>
          <w:p w14:paraId="436ECE16" w14:textId="121CF749" w:rsidR="00187BE9" w:rsidRPr="00246A19" w:rsidRDefault="00187BE9" w:rsidP="00187BE9">
            <w:pPr>
              <w:rPr>
                <w:rFonts w:cs="Arial"/>
                <w:color w:val="000000" w:themeColor="text1"/>
                <w:sz w:val="18"/>
              </w:rPr>
            </w:pPr>
            <w:r>
              <w:rPr>
                <w:rFonts w:cs="Arial"/>
                <w:color w:val="000000" w:themeColor="text1"/>
                <w:sz w:val="18"/>
              </w:rPr>
              <w:t xml:space="preserve">Engineering Mode </w:t>
            </w:r>
            <w:r>
              <w:rPr>
                <w:rFonts w:cs="Arial"/>
                <w:color w:val="000000" w:themeColor="text1"/>
                <w:sz w:val="18"/>
              </w:rPr>
              <w:t>Response</w:t>
            </w:r>
          </w:p>
        </w:tc>
        <w:tc>
          <w:tcPr>
            <w:tcW w:w="3510" w:type="dxa"/>
          </w:tcPr>
          <w:p w14:paraId="0CE4F4A4" w14:textId="23431D0B" w:rsidR="00187BE9" w:rsidRDefault="00187BE9" w:rsidP="00187BE9">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IDCM_</w:t>
            </w:r>
            <w:r w:rsidRPr="00E25072">
              <w:rPr>
                <w:rFonts w:cs="Arial"/>
                <w:color w:val="000000" w:themeColor="text1"/>
                <w:sz w:val="18"/>
              </w:rPr>
              <w:t>BackDoorRsp</w:t>
            </w:r>
            <w:r w:rsidRPr="00DA7E7A">
              <w:rPr>
                <w:rFonts w:cs="Arial"/>
                <w:color w:val="000000" w:themeColor="text1"/>
                <w:sz w:val="18"/>
              </w:rPr>
              <w:t>_Enum</w:t>
            </w:r>
            <w:proofErr w:type="spellEnd"/>
            <w:r w:rsidRPr="00E25072">
              <w:rPr>
                <w:rFonts w:cs="Arial"/>
                <w:color w:val="000000" w:themeColor="text1"/>
                <w:sz w:val="18"/>
              </w:rPr>
              <w:t xml:space="preserve"> </w:t>
            </w:r>
            <w:r w:rsidRPr="00B32106">
              <w:rPr>
                <w:rFonts w:cs="Arial"/>
                <w:color w:val="000000" w:themeColor="text1"/>
                <w:sz w:val="18"/>
              </w:rPr>
              <w:t>[Type:0x</w:t>
            </w:r>
            <w:r>
              <w:rPr>
                <w:rFonts w:cs="Arial"/>
                <w:color w:val="000000" w:themeColor="text1"/>
                <w:sz w:val="18"/>
              </w:rPr>
              <w:t>0</w:t>
            </w:r>
            <w:r>
              <w:rPr>
                <w:rFonts w:cs="Arial"/>
                <w:color w:val="000000" w:themeColor="text1"/>
                <w:sz w:val="18"/>
              </w:rPr>
              <w:t>9</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4689F877" w14:textId="77777777" w:rsidR="00187BE9" w:rsidRPr="00D20BE7" w:rsidRDefault="00187BE9" w:rsidP="00187BE9">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#1</w:t>
            </w:r>
          </w:p>
        </w:tc>
        <w:tc>
          <w:tcPr>
            <w:tcW w:w="1350" w:type="dxa"/>
          </w:tcPr>
          <w:p w14:paraId="360DD29C" w14:textId="77777777" w:rsidR="00187BE9" w:rsidRPr="00D20BE7" w:rsidRDefault="00187BE9" w:rsidP="00187BE9">
            <w:pPr>
              <w:rPr>
                <w:sz w:val="18"/>
              </w:rPr>
            </w:pPr>
            <w:r w:rsidRPr="003513AE">
              <w:rPr>
                <w:rFonts w:cs="Arial"/>
                <w:color w:val="000000" w:themeColor="text1"/>
                <w:sz w:val="18"/>
              </w:rPr>
              <w:t>NA.</w:t>
            </w:r>
          </w:p>
        </w:tc>
        <w:tc>
          <w:tcPr>
            <w:tcW w:w="1386" w:type="dxa"/>
          </w:tcPr>
          <w:p w14:paraId="4B557B4B" w14:textId="77777777" w:rsidR="00187BE9" w:rsidRPr="008D2226" w:rsidRDefault="00187BE9" w:rsidP="00187BE9">
            <w:pPr>
              <w:rPr>
                <w:sz w:val="18"/>
              </w:rPr>
            </w:pPr>
            <w:r w:rsidRPr="003513AE">
              <w:rPr>
                <w:rFonts w:cs="Arial"/>
                <w:color w:val="000000" w:themeColor="text1"/>
                <w:sz w:val="18"/>
              </w:rPr>
              <w:t>NA.</w:t>
            </w:r>
          </w:p>
        </w:tc>
      </w:tr>
      <w:tr w:rsidR="00E2700F" w:rsidRPr="003F473D" w14:paraId="1ED38371" w14:textId="77777777" w:rsidTr="0049254E">
        <w:trPr>
          <w:trHeight w:val="143"/>
        </w:trPr>
        <w:tc>
          <w:tcPr>
            <w:tcW w:w="1885" w:type="dxa"/>
            <w:noWrap/>
          </w:tcPr>
          <w:p w14:paraId="0FB66E2E" w14:textId="0FC5C8A1" w:rsidR="00E2700F" w:rsidRPr="00246A19" w:rsidRDefault="00E2700F" w:rsidP="00E2700F">
            <w:pPr>
              <w:overflowPunct/>
              <w:autoSpaceDE/>
              <w:autoSpaceDN/>
              <w:adjustRightInd/>
              <w:textAlignment w:val="auto"/>
              <w:rPr>
                <w:rFonts w:cs="Arial"/>
                <w:color w:val="000000" w:themeColor="text1"/>
                <w:sz w:val="18"/>
              </w:rPr>
            </w:pPr>
            <w:proofErr w:type="spellStart"/>
            <w:r>
              <w:rPr>
                <w:rFonts w:cs="Arial"/>
                <w:color w:val="000000" w:themeColor="text1"/>
                <w:sz w:val="18"/>
              </w:rPr>
              <w:t>Clear_EMMC_Data_Rsp</w:t>
            </w:r>
            <w:proofErr w:type="spellEnd"/>
          </w:p>
        </w:tc>
        <w:tc>
          <w:tcPr>
            <w:tcW w:w="2070" w:type="dxa"/>
          </w:tcPr>
          <w:p w14:paraId="64ADA137" w14:textId="38DD821F" w:rsidR="00E2700F" w:rsidRPr="00246A19" w:rsidRDefault="00E2700F" w:rsidP="00E2700F">
            <w:pPr>
              <w:rPr>
                <w:rFonts w:cs="Arial"/>
                <w:color w:val="000000" w:themeColor="text1"/>
                <w:sz w:val="18"/>
              </w:rPr>
            </w:pPr>
            <w:r>
              <w:rPr>
                <w:rFonts w:cs="Arial"/>
                <w:color w:val="000000" w:themeColor="text1"/>
                <w:sz w:val="18"/>
              </w:rPr>
              <w:t>Clear Data Response</w:t>
            </w:r>
          </w:p>
        </w:tc>
        <w:tc>
          <w:tcPr>
            <w:tcW w:w="3510" w:type="dxa"/>
          </w:tcPr>
          <w:p w14:paraId="1A2B1AD0" w14:textId="77777777" w:rsidR="00E2700F" w:rsidRDefault="00E2700F" w:rsidP="00E2700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IDCM_</w:t>
            </w:r>
            <w:r w:rsidRPr="00E25072">
              <w:rPr>
                <w:rFonts w:cs="Arial"/>
                <w:color w:val="000000" w:themeColor="text1"/>
                <w:sz w:val="18"/>
              </w:rPr>
              <w:t>BackDoorRsp</w:t>
            </w:r>
            <w:r w:rsidRPr="00DA7E7A">
              <w:rPr>
                <w:rFonts w:cs="Arial"/>
                <w:color w:val="000000" w:themeColor="text1"/>
                <w:sz w:val="18"/>
              </w:rPr>
              <w:t>_Enum</w:t>
            </w:r>
            <w:proofErr w:type="spellEnd"/>
            <w:r w:rsidRPr="00E25072">
              <w:rPr>
                <w:rFonts w:cs="Arial"/>
                <w:color w:val="000000" w:themeColor="text1"/>
                <w:sz w:val="18"/>
              </w:rPr>
              <w:t xml:space="preserve"> </w:t>
            </w:r>
            <w:r w:rsidRPr="00B32106">
              <w:rPr>
                <w:rFonts w:cs="Arial"/>
                <w:color w:val="000000" w:themeColor="text1"/>
                <w:sz w:val="18"/>
              </w:rPr>
              <w:t>[Type:0x</w:t>
            </w:r>
            <w:r>
              <w:rPr>
                <w:rFonts w:cs="Arial"/>
                <w:color w:val="000000" w:themeColor="text1"/>
                <w:sz w:val="18"/>
              </w:rPr>
              <w:t>09</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73BFB0C9" w14:textId="41C24C36" w:rsidR="00E2700F" w:rsidRPr="00D20BE7" w:rsidRDefault="00E2700F" w:rsidP="00E2700F">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2</w:t>
            </w:r>
          </w:p>
        </w:tc>
        <w:tc>
          <w:tcPr>
            <w:tcW w:w="1350" w:type="dxa"/>
          </w:tcPr>
          <w:p w14:paraId="1BEE161E" w14:textId="1CCB5F16" w:rsidR="00E2700F" w:rsidRPr="00D20BE7" w:rsidRDefault="00E2700F" w:rsidP="00E2700F">
            <w:pPr>
              <w:rPr>
                <w:sz w:val="18"/>
              </w:rPr>
            </w:pPr>
            <w:r w:rsidRPr="003513AE">
              <w:rPr>
                <w:rFonts w:cs="Arial"/>
                <w:color w:val="000000" w:themeColor="text1"/>
                <w:sz w:val="18"/>
              </w:rPr>
              <w:t>NA.</w:t>
            </w:r>
          </w:p>
        </w:tc>
        <w:tc>
          <w:tcPr>
            <w:tcW w:w="1386" w:type="dxa"/>
          </w:tcPr>
          <w:p w14:paraId="17D3438F" w14:textId="410B9341" w:rsidR="00E2700F" w:rsidRPr="008D2226" w:rsidRDefault="00E2700F" w:rsidP="00E2700F">
            <w:pPr>
              <w:rPr>
                <w:sz w:val="18"/>
              </w:rPr>
            </w:pPr>
            <w:r w:rsidRPr="003513AE">
              <w:rPr>
                <w:rFonts w:cs="Arial"/>
                <w:color w:val="000000" w:themeColor="text1"/>
                <w:sz w:val="18"/>
              </w:rPr>
              <w:t>NA.</w:t>
            </w:r>
          </w:p>
        </w:tc>
      </w:tr>
      <w:tr w:rsidR="00E2700F" w:rsidRPr="003F473D" w14:paraId="6C3F4D3E" w14:textId="77777777" w:rsidTr="0049254E">
        <w:trPr>
          <w:trHeight w:val="143"/>
        </w:trPr>
        <w:tc>
          <w:tcPr>
            <w:tcW w:w="1885" w:type="dxa"/>
            <w:noWrap/>
          </w:tcPr>
          <w:p w14:paraId="33664C42" w14:textId="31AE882E" w:rsidR="00E2700F" w:rsidRPr="00246A19" w:rsidRDefault="00E2700F" w:rsidP="00E2700F">
            <w:pPr>
              <w:overflowPunct/>
              <w:autoSpaceDE/>
              <w:autoSpaceDN/>
              <w:adjustRightInd/>
              <w:textAlignment w:val="auto"/>
              <w:rPr>
                <w:rFonts w:cs="Arial"/>
                <w:color w:val="000000" w:themeColor="text1"/>
                <w:sz w:val="18"/>
              </w:rPr>
            </w:pPr>
            <w:proofErr w:type="spellStart"/>
            <w:r>
              <w:rPr>
                <w:rFonts w:cs="Arial"/>
                <w:color w:val="000000" w:themeColor="text1"/>
                <w:sz w:val="18"/>
              </w:rPr>
              <w:t>Veh_Monitor_Timer_Change_Rsp</w:t>
            </w:r>
            <w:proofErr w:type="spellEnd"/>
          </w:p>
        </w:tc>
        <w:tc>
          <w:tcPr>
            <w:tcW w:w="2070" w:type="dxa"/>
          </w:tcPr>
          <w:p w14:paraId="76886161" w14:textId="3559158F" w:rsidR="00E2700F" w:rsidRPr="00246A19" w:rsidRDefault="00E2700F" w:rsidP="00E2700F">
            <w:pPr>
              <w:rPr>
                <w:rFonts w:cs="Arial"/>
                <w:color w:val="000000" w:themeColor="text1"/>
                <w:sz w:val="18"/>
              </w:rPr>
            </w:pPr>
            <w:proofErr w:type="spellStart"/>
            <w:r>
              <w:rPr>
                <w:rFonts w:cs="Arial"/>
                <w:color w:val="000000" w:themeColor="text1"/>
                <w:sz w:val="18"/>
              </w:rPr>
              <w:t>Veh_Monitor</w:t>
            </w:r>
            <w:proofErr w:type="spellEnd"/>
            <w:r>
              <w:rPr>
                <w:rFonts w:cs="Arial"/>
                <w:color w:val="000000" w:themeColor="text1"/>
                <w:sz w:val="18"/>
              </w:rPr>
              <w:t xml:space="preserve"> Timer Response</w:t>
            </w:r>
          </w:p>
        </w:tc>
        <w:tc>
          <w:tcPr>
            <w:tcW w:w="3510" w:type="dxa"/>
          </w:tcPr>
          <w:p w14:paraId="41FC347A" w14:textId="77777777" w:rsidR="00E2700F" w:rsidRDefault="00E2700F" w:rsidP="00E2700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IDCM_</w:t>
            </w:r>
            <w:r w:rsidRPr="00E25072">
              <w:rPr>
                <w:rFonts w:cs="Arial"/>
                <w:color w:val="000000" w:themeColor="text1"/>
                <w:sz w:val="18"/>
              </w:rPr>
              <w:t>BackDoorRsp</w:t>
            </w:r>
            <w:r w:rsidRPr="00DA7E7A">
              <w:rPr>
                <w:rFonts w:cs="Arial"/>
                <w:color w:val="000000" w:themeColor="text1"/>
                <w:sz w:val="18"/>
              </w:rPr>
              <w:t>_Enum</w:t>
            </w:r>
            <w:proofErr w:type="spellEnd"/>
            <w:r w:rsidRPr="00E25072">
              <w:rPr>
                <w:rFonts w:cs="Arial"/>
                <w:color w:val="000000" w:themeColor="text1"/>
                <w:sz w:val="18"/>
              </w:rPr>
              <w:t xml:space="preserve"> </w:t>
            </w:r>
            <w:r w:rsidRPr="00B32106">
              <w:rPr>
                <w:rFonts w:cs="Arial"/>
                <w:color w:val="000000" w:themeColor="text1"/>
                <w:sz w:val="18"/>
              </w:rPr>
              <w:t>[Type:0x</w:t>
            </w:r>
            <w:r>
              <w:rPr>
                <w:rFonts w:cs="Arial"/>
                <w:color w:val="000000" w:themeColor="text1"/>
                <w:sz w:val="18"/>
              </w:rPr>
              <w:t>09</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2AE92601" w14:textId="53FEA0A0" w:rsidR="00E2700F" w:rsidRPr="00D20BE7" w:rsidRDefault="00E2700F" w:rsidP="00E2700F">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3</w:t>
            </w:r>
          </w:p>
        </w:tc>
        <w:tc>
          <w:tcPr>
            <w:tcW w:w="1350" w:type="dxa"/>
          </w:tcPr>
          <w:p w14:paraId="4D63C908" w14:textId="741CEA4B" w:rsidR="00E2700F" w:rsidRPr="00D20BE7" w:rsidRDefault="00E2700F" w:rsidP="00E2700F">
            <w:pPr>
              <w:rPr>
                <w:sz w:val="18"/>
              </w:rPr>
            </w:pPr>
            <w:r w:rsidRPr="003513AE">
              <w:rPr>
                <w:rFonts w:cs="Arial"/>
                <w:color w:val="000000" w:themeColor="text1"/>
                <w:sz w:val="18"/>
              </w:rPr>
              <w:t>NA.</w:t>
            </w:r>
          </w:p>
        </w:tc>
        <w:tc>
          <w:tcPr>
            <w:tcW w:w="1386" w:type="dxa"/>
          </w:tcPr>
          <w:p w14:paraId="08241B7D" w14:textId="14553C9B" w:rsidR="00E2700F" w:rsidRPr="008D2226" w:rsidRDefault="00E2700F" w:rsidP="00E2700F">
            <w:pPr>
              <w:rPr>
                <w:sz w:val="18"/>
              </w:rPr>
            </w:pPr>
            <w:r w:rsidRPr="003513AE">
              <w:rPr>
                <w:rFonts w:cs="Arial"/>
                <w:color w:val="000000" w:themeColor="text1"/>
                <w:sz w:val="18"/>
              </w:rPr>
              <w:t>NA.</w:t>
            </w:r>
          </w:p>
        </w:tc>
      </w:tr>
      <w:tr w:rsidR="00E2700F" w:rsidRPr="003F473D" w14:paraId="7645AA92" w14:textId="77777777" w:rsidTr="0049254E">
        <w:trPr>
          <w:trHeight w:val="143"/>
        </w:trPr>
        <w:tc>
          <w:tcPr>
            <w:tcW w:w="1885" w:type="dxa"/>
            <w:noWrap/>
          </w:tcPr>
          <w:p w14:paraId="538344A0" w14:textId="0FAB0F53" w:rsidR="00E2700F" w:rsidRPr="00246A19" w:rsidRDefault="00E2700F" w:rsidP="00E2700F">
            <w:pPr>
              <w:overflowPunct/>
              <w:autoSpaceDE/>
              <w:autoSpaceDN/>
              <w:adjustRightInd/>
              <w:textAlignment w:val="auto"/>
              <w:rPr>
                <w:rFonts w:cs="Arial"/>
                <w:color w:val="000000" w:themeColor="text1"/>
                <w:sz w:val="18"/>
              </w:rPr>
            </w:pPr>
            <w:proofErr w:type="spellStart"/>
            <w:r>
              <w:rPr>
                <w:rFonts w:cs="Arial"/>
                <w:color w:val="000000" w:themeColor="text1"/>
                <w:sz w:val="18"/>
              </w:rPr>
              <w:t>Veh_Monitor_Counter_Change_Rsp</w:t>
            </w:r>
            <w:proofErr w:type="spellEnd"/>
          </w:p>
        </w:tc>
        <w:tc>
          <w:tcPr>
            <w:tcW w:w="2070" w:type="dxa"/>
          </w:tcPr>
          <w:p w14:paraId="6DEC86C3" w14:textId="5EA14A4E" w:rsidR="00E2700F" w:rsidRPr="00246A19" w:rsidRDefault="00E2700F" w:rsidP="00E2700F">
            <w:pPr>
              <w:rPr>
                <w:rFonts w:cs="Arial"/>
                <w:color w:val="000000" w:themeColor="text1"/>
                <w:sz w:val="18"/>
              </w:rPr>
            </w:pPr>
            <w:proofErr w:type="spellStart"/>
            <w:r>
              <w:rPr>
                <w:rFonts w:cs="Arial"/>
                <w:color w:val="000000" w:themeColor="text1"/>
                <w:sz w:val="18"/>
              </w:rPr>
              <w:t>Veh_Monitor</w:t>
            </w:r>
            <w:proofErr w:type="spellEnd"/>
            <w:r>
              <w:rPr>
                <w:rFonts w:cs="Arial"/>
                <w:color w:val="000000" w:themeColor="text1"/>
                <w:sz w:val="18"/>
              </w:rPr>
              <w:t xml:space="preserve"> Counter Response</w:t>
            </w:r>
          </w:p>
        </w:tc>
        <w:tc>
          <w:tcPr>
            <w:tcW w:w="3510" w:type="dxa"/>
          </w:tcPr>
          <w:p w14:paraId="60D48735" w14:textId="77777777" w:rsidR="00E2700F" w:rsidRDefault="00E2700F" w:rsidP="00E2700F">
            <w:pPr>
              <w:rPr>
                <w:rFonts w:cs="Arial"/>
                <w:color w:val="000000" w:themeColor="text1"/>
                <w:sz w:val="18"/>
              </w:rPr>
            </w:pPr>
            <w:r w:rsidRPr="00AB54E4">
              <w:rPr>
                <w:rFonts w:cs="Arial"/>
                <w:b/>
                <w:bCs/>
                <w:color w:val="000000" w:themeColor="text1"/>
                <w:sz w:val="18"/>
              </w:rPr>
              <w:t>UART msg</w:t>
            </w:r>
            <w:r w:rsidRPr="00976C4A">
              <w:rPr>
                <w:rFonts w:cs="Arial"/>
                <w:color w:val="000000" w:themeColor="text1"/>
                <w:sz w:val="18"/>
              </w:rPr>
              <w:t>:</w:t>
            </w:r>
            <w:r>
              <w:rPr>
                <w:rFonts w:cs="Arial"/>
                <w:color w:val="000000" w:themeColor="text1"/>
                <w:sz w:val="18"/>
              </w:rPr>
              <w:t xml:space="preserve"> </w:t>
            </w:r>
            <w:proofErr w:type="spellStart"/>
            <w:r w:rsidRPr="00DA7E7A">
              <w:rPr>
                <w:rFonts w:cs="Arial"/>
                <w:color w:val="000000" w:themeColor="text1"/>
                <w:sz w:val="18"/>
              </w:rPr>
              <w:t>IDCM_</w:t>
            </w:r>
            <w:r w:rsidRPr="00E25072">
              <w:rPr>
                <w:rFonts w:cs="Arial"/>
                <w:color w:val="000000" w:themeColor="text1"/>
                <w:sz w:val="18"/>
              </w:rPr>
              <w:t>BackDoorRsp</w:t>
            </w:r>
            <w:r w:rsidRPr="00DA7E7A">
              <w:rPr>
                <w:rFonts w:cs="Arial"/>
                <w:color w:val="000000" w:themeColor="text1"/>
                <w:sz w:val="18"/>
              </w:rPr>
              <w:t>_Enum</w:t>
            </w:r>
            <w:proofErr w:type="spellEnd"/>
            <w:r w:rsidRPr="00E25072">
              <w:rPr>
                <w:rFonts w:cs="Arial"/>
                <w:color w:val="000000" w:themeColor="text1"/>
                <w:sz w:val="18"/>
              </w:rPr>
              <w:t xml:space="preserve"> </w:t>
            </w:r>
            <w:r w:rsidRPr="00B32106">
              <w:rPr>
                <w:rFonts w:cs="Arial"/>
                <w:color w:val="000000" w:themeColor="text1"/>
                <w:sz w:val="18"/>
              </w:rPr>
              <w:t>[Type:0x</w:t>
            </w:r>
            <w:r>
              <w:rPr>
                <w:rFonts w:cs="Arial"/>
                <w:color w:val="000000" w:themeColor="text1"/>
                <w:sz w:val="18"/>
              </w:rPr>
              <w:t>09</w:t>
            </w:r>
            <w:r w:rsidRPr="00B32106">
              <w:rPr>
                <w:rFonts w:cs="Arial"/>
                <w:color w:val="000000" w:themeColor="text1"/>
                <w:sz w:val="18"/>
              </w:rPr>
              <w:t>]</w:t>
            </w:r>
            <w:r>
              <w:rPr>
                <w:rFonts w:cs="Arial"/>
                <w:color w:val="000000" w:themeColor="text1"/>
                <w:sz w:val="18"/>
              </w:rPr>
              <w:t xml:space="preserve"> </w:t>
            </w:r>
            <w:r w:rsidRPr="00B32106">
              <w:rPr>
                <w:rFonts w:cs="Arial"/>
                <w:color w:val="000000" w:themeColor="text1"/>
                <w:sz w:val="18"/>
              </w:rPr>
              <w:t>[Subtype:0x0</w:t>
            </w:r>
            <w:r>
              <w:rPr>
                <w:rFonts w:cs="Arial"/>
                <w:color w:val="000000" w:themeColor="text1"/>
                <w:sz w:val="18"/>
              </w:rPr>
              <w:t>1</w:t>
            </w:r>
            <w:r w:rsidRPr="00B32106">
              <w:rPr>
                <w:rFonts w:cs="Arial"/>
                <w:color w:val="000000" w:themeColor="text1"/>
                <w:sz w:val="18"/>
              </w:rPr>
              <w:t>]</w:t>
            </w:r>
          </w:p>
          <w:p w14:paraId="24CF0AB5" w14:textId="3EDBD1CC" w:rsidR="00E2700F" w:rsidRPr="00D20BE7" w:rsidRDefault="00E2700F" w:rsidP="00E2700F">
            <w:pPr>
              <w:rPr>
                <w:sz w:val="18"/>
              </w:rPr>
            </w:pPr>
            <w:r w:rsidRPr="00AB54E4">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Pr>
                <w:rFonts w:cs="Arial"/>
                <w:color w:val="000000" w:themeColor="text1"/>
                <w:sz w:val="18"/>
              </w:rPr>
              <w:t>4</w:t>
            </w:r>
          </w:p>
        </w:tc>
        <w:tc>
          <w:tcPr>
            <w:tcW w:w="1350" w:type="dxa"/>
          </w:tcPr>
          <w:p w14:paraId="35DA97EC" w14:textId="2502B571" w:rsidR="00E2700F" w:rsidRPr="00D20BE7" w:rsidRDefault="00E2700F" w:rsidP="00E2700F">
            <w:pPr>
              <w:rPr>
                <w:sz w:val="18"/>
              </w:rPr>
            </w:pPr>
            <w:r w:rsidRPr="003513AE">
              <w:rPr>
                <w:rFonts w:cs="Arial"/>
                <w:color w:val="000000" w:themeColor="text1"/>
                <w:sz w:val="18"/>
              </w:rPr>
              <w:t>NA.</w:t>
            </w:r>
          </w:p>
        </w:tc>
        <w:tc>
          <w:tcPr>
            <w:tcW w:w="1386" w:type="dxa"/>
          </w:tcPr>
          <w:p w14:paraId="1E030E3B" w14:textId="73F76D30" w:rsidR="00E2700F" w:rsidRPr="008D2226" w:rsidRDefault="00E2700F" w:rsidP="00E2700F">
            <w:pPr>
              <w:rPr>
                <w:sz w:val="18"/>
              </w:rPr>
            </w:pPr>
            <w:r w:rsidRPr="003513AE">
              <w:rPr>
                <w:rFonts w:cs="Arial"/>
                <w:color w:val="000000" w:themeColor="text1"/>
                <w:sz w:val="18"/>
              </w:rPr>
              <w:t>NA.</w:t>
            </w:r>
          </w:p>
        </w:tc>
      </w:tr>
      <w:tr w:rsidR="001B484C" w:rsidRPr="003F473D" w14:paraId="0ED2405F" w14:textId="77777777" w:rsidTr="0049254E">
        <w:trPr>
          <w:trHeight w:val="143"/>
        </w:trPr>
        <w:tc>
          <w:tcPr>
            <w:tcW w:w="1885" w:type="dxa"/>
            <w:noWrap/>
          </w:tcPr>
          <w:p w14:paraId="6FFE34D9" w14:textId="0C042109" w:rsidR="001B484C" w:rsidRDefault="001433D9" w:rsidP="001B484C">
            <w:pPr>
              <w:overflowPunct/>
              <w:autoSpaceDE/>
              <w:autoSpaceDN/>
              <w:adjustRightInd/>
              <w:textAlignment w:val="auto"/>
              <w:rPr>
                <w:rFonts w:cs="Arial"/>
                <w:color w:val="000000" w:themeColor="text1"/>
                <w:sz w:val="18"/>
              </w:rPr>
            </w:pPr>
            <w:proofErr w:type="spellStart"/>
            <w:r>
              <w:rPr>
                <w:rFonts w:cs="Arial"/>
                <w:color w:val="000000" w:themeColor="text1"/>
                <w:sz w:val="18"/>
                <w:lang w:eastAsia="zh-CN"/>
              </w:rPr>
              <w:t>Engineering_Mode</w:t>
            </w:r>
            <w:proofErr w:type="spellEnd"/>
          </w:p>
        </w:tc>
        <w:tc>
          <w:tcPr>
            <w:tcW w:w="2070" w:type="dxa"/>
          </w:tcPr>
          <w:p w14:paraId="063E69B6" w14:textId="1D3B6B8C" w:rsidR="001B484C" w:rsidRDefault="009B7A39" w:rsidP="001B484C">
            <w:pPr>
              <w:rPr>
                <w:rFonts w:cs="Arial"/>
                <w:color w:val="000000" w:themeColor="text1"/>
                <w:sz w:val="18"/>
              </w:rPr>
            </w:pPr>
            <w:r>
              <w:rPr>
                <w:rFonts w:cs="Arial"/>
                <w:color w:val="000000" w:themeColor="text1"/>
                <w:sz w:val="18"/>
                <w:lang w:eastAsia="zh-CN"/>
              </w:rPr>
              <w:t>E</w:t>
            </w:r>
            <w:r>
              <w:rPr>
                <w:rFonts w:cs="Arial" w:hint="eastAsia"/>
                <w:color w:val="000000" w:themeColor="text1"/>
                <w:sz w:val="18"/>
                <w:lang w:eastAsia="zh-CN"/>
              </w:rPr>
              <w:t>ngi</w:t>
            </w:r>
            <w:r>
              <w:rPr>
                <w:rFonts w:cs="Arial"/>
                <w:color w:val="000000" w:themeColor="text1"/>
                <w:sz w:val="18"/>
                <w:lang w:eastAsia="zh-CN"/>
              </w:rPr>
              <w:t>neering Mode</w:t>
            </w:r>
            <w:r w:rsidR="001B484C" w:rsidRPr="00102E78">
              <w:rPr>
                <w:rFonts w:cs="Arial"/>
                <w:color w:val="000000" w:themeColor="text1"/>
                <w:sz w:val="18"/>
                <w:lang w:eastAsia="zh-CN"/>
              </w:rPr>
              <w:t xml:space="preserve"> Status</w:t>
            </w:r>
          </w:p>
        </w:tc>
        <w:tc>
          <w:tcPr>
            <w:tcW w:w="3510" w:type="dxa"/>
          </w:tcPr>
          <w:p w14:paraId="23732256" w14:textId="77777777" w:rsidR="001B484C" w:rsidRDefault="001B484C" w:rsidP="001B484C">
            <w:pPr>
              <w:rPr>
                <w:rFonts w:cs="Arial"/>
                <w:sz w:val="18"/>
                <w:szCs w:val="22"/>
              </w:rPr>
            </w:pPr>
            <w:r w:rsidRPr="004467AA">
              <w:rPr>
                <w:rFonts w:cs="Arial"/>
                <w:b/>
                <w:bCs/>
                <w:sz w:val="18"/>
                <w:szCs w:val="22"/>
              </w:rPr>
              <w:t>UART msg</w:t>
            </w:r>
            <w:r w:rsidRPr="00976C4A">
              <w:rPr>
                <w:rFonts w:cs="Arial"/>
                <w:sz w:val="18"/>
                <w:szCs w:val="22"/>
              </w:rPr>
              <w:t>:</w:t>
            </w:r>
            <w:r>
              <w:rPr>
                <w:rFonts w:cs="Arial"/>
                <w:sz w:val="18"/>
                <w:szCs w:val="22"/>
              </w:rPr>
              <w:t xml:space="preserve"> </w:t>
            </w:r>
            <w:proofErr w:type="spellStart"/>
            <w:r w:rsidRPr="00B32106">
              <w:rPr>
                <w:rFonts w:cs="Arial"/>
                <w:sz w:val="18"/>
                <w:szCs w:val="22"/>
              </w:rPr>
              <w:t>IDCM_H</w:t>
            </w:r>
            <w:r w:rsidRPr="00B32106">
              <w:rPr>
                <w:rFonts w:cs="Arial" w:hint="eastAsia"/>
                <w:sz w:val="18"/>
                <w:szCs w:val="22"/>
              </w:rPr>
              <w:t>eart</w:t>
            </w:r>
            <w:r w:rsidRPr="00B32106">
              <w:rPr>
                <w:rFonts w:cs="Arial"/>
                <w:sz w:val="18"/>
                <w:szCs w:val="22"/>
              </w:rPr>
              <w:t>beat_</w:t>
            </w:r>
            <w:r>
              <w:rPr>
                <w:rFonts w:cs="Arial"/>
                <w:sz w:val="18"/>
                <w:szCs w:val="22"/>
              </w:rPr>
              <w:t>Int</w:t>
            </w:r>
            <w:proofErr w:type="spellEnd"/>
            <w:r>
              <w:rPr>
                <w:rFonts w:cs="Arial"/>
                <w:sz w:val="18"/>
                <w:szCs w:val="22"/>
              </w:rPr>
              <w:t xml:space="preserve"> </w:t>
            </w:r>
            <w:r w:rsidRPr="00B32106">
              <w:rPr>
                <w:rFonts w:cs="Arial"/>
                <w:sz w:val="18"/>
                <w:szCs w:val="22"/>
              </w:rPr>
              <w:t>[Type:0x01]</w:t>
            </w:r>
            <w:r>
              <w:rPr>
                <w:rFonts w:cs="Arial"/>
                <w:sz w:val="18"/>
                <w:szCs w:val="22"/>
              </w:rPr>
              <w:t xml:space="preserve"> </w:t>
            </w:r>
            <w:r w:rsidRPr="00B32106">
              <w:rPr>
                <w:rFonts w:cs="Arial"/>
                <w:sz w:val="18"/>
                <w:szCs w:val="22"/>
              </w:rPr>
              <w:t>[Subtype:0x01]</w:t>
            </w:r>
            <w:r>
              <w:rPr>
                <w:rFonts w:cs="Arial"/>
                <w:sz w:val="18"/>
                <w:szCs w:val="22"/>
              </w:rPr>
              <w:t xml:space="preserve"> </w:t>
            </w:r>
          </w:p>
          <w:p w14:paraId="236A2EC8" w14:textId="1D64F00E" w:rsidR="001B484C" w:rsidRPr="00AB54E4" w:rsidRDefault="001B484C" w:rsidP="001B484C">
            <w:pPr>
              <w:rPr>
                <w:rFonts w:cs="Arial"/>
                <w:b/>
                <w:bCs/>
                <w:color w:val="000000" w:themeColor="text1"/>
                <w:sz w:val="18"/>
              </w:rPr>
            </w:pPr>
            <w:r w:rsidRPr="004467AA">
              <w:rPr>
                <w:rFonts w:cs="Arial"/>
                <w:b/>
                <w:bCs/>
                <w:color w:val="000000" w:themeColor="text1"/>
                <w:sz w:val="18"/>
              </w:rPr>
              <w:t>Data ID</w:t>
            </w:r>
            <w:r>
              <w:rPr>
                <w:rFonts w:cs="Arial"/>
                <w:color w:val="000000" w:themeColor="text1"/>
                <w:sz w:val="18"/>
              </w:rPr>
              <w:t xml:space="preserve">: </w:t>
            </w:r>
            <w:r w:rsidRPr="00B32106">
              <w:rPr>
                <w:rFonts w:cs="Arial"/>
                <w:color w:val="000000" w:themeColor="text1"/>
                <w:sz w:val="18"/>
              </w:rPr>
              <w:t>#</w:t>
            </w:r>
            <w:r w:rsidR="001433D9">
              <w:rPr>
                <w:rFonts w:cs="Arial"/>
                <w:color w:val="000000" w:themeColor="text1"/>
                <w:sz w:val="18"/>
              </w:rPr>
              <w:t>4</w:t>
            </w:r>
          </w:p>
        </w:tc>
        <w:tc>
          <w:tcPr>
            <w:tcW w:w="1350" w:type="dxa"/>
          </w:tcPr>
          <w:p w14:paraId="3B9162F5" w14:textId="768D4E1A" w:rsidR="001B484C" w:rsidRPr="003513AE" w:rsidRDefault="001B484C" w:rsidP="001B484C">
            <w:pPr>
              <w:rPr>
                <w:rFonts w:cs="Arial"/>
                <w:color w:val="000000" w:themeColor="text1"/>
                <w:sz w:val="18"/>
              </w:rPr>
            </w:pPr>
            <w:r w:rsidRPr="003513AE">
              <w:rPr>
                <w:rFonts w:cs="Arial"/>
                <w:color w:val="000000" w:themeColor="text1"/>
                <w:sz w:val="18"/>
              </w:rPr>
              <w:t>NA.</w:t>
            </w:r>
          </w:p>
        </w:tc>
        <w:tc>
          <w:tcPr>
            <w:tcW w:w="1386" w:type="dxa"/>
          </w:tcPr>
          <w:p w14:paraId="538E229A" w14:textId="25FA3EDF" w:rsidR="001B484C" w:rsidRPr="003513AE" w:rsidRDefault="001B484C" w:rsidP="001B484C">
            <w:pPr>
              <w:rPr>
                <w:rFonts w:cs="Arial"/>
                <w:color w:val="000000" w:themeColor="text1"/>
                <w:sz w:val="18"/>
              </w:rPr>
            </w:pPr>
            <w:r w:rsidRPr="003513AE">
              <w:rPr>
                <w:rFonts w:cs="Arial"/>
                <w:color w:val="000000" w:themeColor="text1"/>
                <w:sz w:val="18"/>
              </w:rPr>
              <w:t>NA.</w:t>
            </w:r>
          </w:p>
        </w:tc>
      </w:tr>
      <w:tr w:rsidR="001B484C" w:rsidRPr="003F473D" w14:paraId="1408A3EF" w14:textId="77777777" w:rsidTr="0049254E">
        <w:trPr>
          <w:trHeight w:val="143"/>
        </w:trPr>
        <w:tc>
          <w:tcPr>
            <w:tcW w:w="1885" w:type="dxa"/>
            <w:noWrap/>
          </w:tcPr>
          <w:p w14:paraId="08F3531D" w14:textId="77777777" w:rsidR="001B484C" w:rsidRPr="00246A19" w:rsidRDefault="001B484C" w:rsidP="001B484C">
            <w:pPr>
              <w:overflowPunct/>
              <w:autoSpaceDE/>
              <w:autoSpaceDN/>
              <w:adjustRightInd/>
              <w:textAlignment w:val="auto"/>
              <w:rPr>
                <w:rFonts w:cs="Arial"/>
                <w:color w:val="000000" w:themeColor="text1"/>
                <w:sz w:val="18"/>
              </w:rPr>
            </w:pPr>
          </w:p>
        </w:tc>
        <w:tc>
          <w:tcPr>
            <w:tcW w:w="2070" w:type="dxa"/>
          </w:tcPr>
          <w:p w14:paraId="79C840F2" w14:textId="77777777" w:rsidR="001B484C" w:rsidRPr="00246A19" w:rsidRDefault="001B484C" w:rsidP="001B484C">
            <w:pPr>
              <w:rPr>
                <w:rFonts w:cs="Arial"/>
                <w:color w:val="000000" w:themeColor="text1"/>
                <w:sz w:val="18"/>
              </w:rPr>
            </w:pPr>
          </w:p>
        </w:tc>
        <w:tc>
          <w:tcPr>
            <w:tcW w:w="3510" w:type="dxa"/>
          </w:tcPr>
          <w:p w14:paraId="127073B6" w14:textId="77777777" w:rsidR="001B484C" w:rsidRPr="00D20BE7" w:rsidRDefault="001B484C" w:rsidP="001B484C">
            <w:pPr>
              <w:rPr>
                <w:sz w:val="18"/>
              </w:rPr>
            </w:pPr>
          </w:p>
        </w:tc>
        <w:tc>
          <w:tcPr>
            <w:tcW w:w="1350" w:type="dxa"/>
          </w:tcPr>
          <w:p w14:paraId="7F13C0E4" w14:textId="77777777" w:rsidR="001B484C" w:rsidRPr="00D20BE7" w:rsidRDefault="001B484C" w:rsidP="001B484C">
            <w:pPr>
              <w:rPr>
                <w:sz w:val="18"/>
              </w:rPr>
            </w:pPr>
          </w:p>
        </w:tc>
        <w:tc>
          <w:tcPr>
            <w:tcW w:w="1386" w:type="dxa"/>
          </w:tcPr>
          <w:p w14:paraId="33DBD860" w14:textId="77777777" w:rsidR="001B484C" w:rsidRPr="008D2226" w:rsidRDefault="001B484C" w:rsidP="001B484C">
            <w:pPr>
              <w:rPr>
                <w:sz w:val="18"/>
              </w:rPr>
            </w:pPr>
          </w:p>
        </w:tc>
      </w:tr>
    </w:tbl>
    <w:p w14:paraId="2A85BF1F" w14:textId="69822321" w:rsidR="008B45D8" w:rsidRPr="00702453" w:rsidRDefault="008B45D8" w:rsidP="008B45D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24</w:t>
      </w:r>
      <w:r>
        <w:rPr>
          <w:noProof/>
        </w:rPr>
        <w:fldChar w:fldCharType="end"/>
      </w:r>
      <w:r w:rsidRPr="00702453">
        <w:t xml:space="preserve">: </w:t>
      </w:r>
      <w:r>
        <w:t xml:space="preserve">Output Signal mappings of Function </w:t>
      </w:r>
      <w:r w:rsidR="00093F18">
        <w:rPr>
          <w:lang w:val="en-GB"/>
        </w:rPr>
        <w:t>DVR Backdoor Comman</w:t>
      </w:r>
      <w:r w:rsidR="002B49BF">
        <w:rPr>
          <w:rFonts w:hint="eastAsia"/>
          <w:lang w:val="en-GB" w:eastAsia="zh-CN"/>
        </w:rPr>
        <w:t>d</w:t>
      </w:r>
    </w:p>
    <w:p w14:paraId="6801E40C" w14:textId="77777777" w:rsidR="008B45D8" w:rsidRPr="00612064" w:rsidRDefault="008B45D8" w:rsidP="008B45D8">
      <w:pPr>
        <w:spacing w:before="20"/>
        <w:rPr>
          <w:vanish/>
        </w:rPr>
      </w:pPr>
    </w:p>
    <w:p w14:paraId="2B968DC2" w14:textId="77777777" w:rsidR="008B45D8" w:rsidRDefault="008B45D8" w:rsidP="008B45D8">
      <w:pPr>
        <w:pStyle w:val="Heading6"/>
      </w:pPr>
      <w:bookmarkStart w:id="354" w:name="_Toc122965591"/>
      <w:r>
        <w:t>Parameters</w:t>
      </w:r>
      <w:bookmarkEnd w:id="354"/>
    </w:p>
    <w:p w14:paraId="49C90672" w14:textId="77777777" w:rsidR="008B45D8" w:rsidRPr="0069522E" w:rsidRDefault="008B45D8" w:rsidP="008B45D8">
      <w:r>
        <w:t>NA.</w:t>
      </w:r>
    </w:p>
    <w:p w14:paraId="40091B61" w14:textId="77777777" w:rsidR="008B45D8" w:rsidRDefault="008B45D8" w:rsidP="008B45D8">
      <w:pPr>
        <w:pStyle w:val="Heading6"/>
      </w:pPr>
      <w:bookmarkStart w:id="355" w:name="_Toc122965592"/>
      <w:r>
        <w:t>Interface</w:t>
      </w:r>
      <w:r w:rsidRPr="003E2313">
        <w:t xml:space="preserve"> Requirements</w:t>
      </w:r>
      <w:bookmarkEnd w:id="355"/>
    </w:p>
    <w:p w14:paraId="386C3B85" w14:textId="77777777" w:rsidR="008B45D8" w:rsidRPr="00177AA8" w:rsidRDefault="008B45D8" w:rsidP="008B45D8">
      <w:r>
        <w:rPr>
          <w:rFonts w:cs="Arial"/>
          <w:sz w:val="18"/>
          <w:szCs w:val="22"/>
        </w:rPr>
        <w:t>Refer to DVR UART protocol.</w:t>
      </w:r>
    </w:p>
    <w:p w14:paraId="2B342AA5" w14:textId="77777777" w:rsidR="008B45D8" w:rsidRDefault="008B45D8" w:rsidP="008B45D8">
      <w:pPr>
        <w:pStyle w:val="Heading5"/>
        <w:rPr>
          <w:lang w:val="en-GB"/>
        </w:rPr>
      </w:pPr>
      <w:bookmarkStart w:id="356" w:name="_Toc122965593"/>
      <w:r>
        <w:rPr>
          <w:lang w:val="en-GB"/>
        </w:rPr>
        <w:t>Function Requirements</w:t>
      </w:r>
      <w:bookmarkEnd w:id="356"/>
    </w:p>
    <w:p w14:paraId="51409120" w14:textId="0C07E9BD" w:rsidR="008B45D8" w:rsidRDefault="00A35B26" w:rsidP="008B45D8">
      <w:pPr>
        <w:pStyle w:val="Heading6"/>
        <w:rPr>
          <w:lang w:val="en-GB"/>
        </w:rPr>
      </w:pPr>
      <w:bookmarkStart w:id="357" w:name="_Toc122965594"/>
      <w:r>
        <w:rPr>
          <w:lang w:val="en-GB"/>
        </w:rPr>
        <w:t>Engineering Mode Control</w:t>
      </w:r>
      <w:bookmarkEnd w:id="357"/>
    </w:p>
    <w:p w14:paraId="48960CA3" w14:textId="59CE0D09" w:rsidR="00B63618" w:rsidRDefault="00A43267" w:rsidP="008B45D8">
      <w:pPr>
        <w:rPr>
          <w:lang w:val="en-GB"/>
        </w:rPr>
      </w:pPr>
      <w:r>
        <w:rPr>
          <w:lang w:val="en-GB"/>
        </w:rPr>
        <w:t>DVR Engineering Mode definition:</w:t>
      </w:r>
    </w:p>
    <w:p w14:paraId="50D6E750" w14:textId="3BDFB326" w:rsidR="00A43267" w:rsidRPr="00C00DFC" w:rsidRDefault="00A43267" w:rsidP="00A43267">
      <w:pPr>
        <w:pStyle w:val="ListParagraph"/>
        <w:numPr>
          <w:ilvl w:val="0"/>
          <w:numId w:val="46"/>
        </w:numPr>
        <w:rPr>
          <w:rFonts w:ascii="Arial" w:hAnsi="Arial"/>
        </w:rPr>
      </w:pPr>
      <w:r w:rsidRPr="00C00DFC">
        <w:rPr>
          <w:rFonts w:ascii="Arial" w:hAnsi="Arial"/>
        </w:rPr>
        <w:t xml:space="preserve">In this mode, IDCM </w:t>
      </w:r>
      <w:r w:rsidR="00000F34">
        <w:rPr>
          <w:rFonts w:ascii="Arial" w:hAnsi="Arial"/>
        </w:rPr>
        <w:t>should not support any video recording function, and it’s mainly used at Ford plant.</w:t>
      </w:r>
    </w:p>
    <w:p w14:paraId="1CCB5DC8" w14:textId="77777777" w:rsidR="00A43267" w:rsidRDefault="00A43267" w:rsidP="008B45D8">
      <w:pPr>
        <w:rPr>
          <w:lang w:val="en-GB"/>
        </w:rPr>
      </w:pPr>
    </w:p>
    <w:p w14:paraId="350C5D1B" w14:textId="1D27BC74" w:rsidR="008B45D8" w:rsidRDefault="008B45D8" w:rsidP="008B45D8">
      <w:r>
        <w:t>APIM shall send below msg to IDCM</w:t>
      </w:r>
      <w:r w:rsidR="00000F34">
        <w:t xml:space="preserve"> to enable </w:t>
      </w:r>
      <w:r w:rsidR="00000F34">
        <w:rPr>
          <w:lang w:val="en-GB"/>
        </w:rPr>
        <w:t>Engineering Mode</w:t>
      </w:r>
      <w:r>
        <w:t>:</w:t>
      </w:r>
    </w:p>
    <w:p w14:paraId="365C9E8A" w14:textId="2663B3EC" w:rsidR="008B45D8" w:rsidRPr="00536B33" w:rsidRDefault="00A77C2D" w:rsidP="008B45D8">
      <w:pPr>
        <w:pStyle w:val="ListParagraph"/>
        <w:numPr>
          <w:ilvl w:val="0"/>
          <w:numId w:val="16"/>
        </w:numPr>
        <w:rPr>
          <w:rFonts w:ascii="Arial" w:hAnsi="Arial"/>
          <w:i/>
          <w:iCs/>
        </w:rPr>
      </w:pPr>
      <w:r>
        <w:rPr>
          <w:rFonts w:ascii="Arial" w:hAnsi="Arial"/>
          <w:i/>
          <w:iCs/>
        </w:rPr>
        <w:t>Engineering Mode Request</w:t>
      </w:r>
      <w:r w:rsidR="008B45D8" w:rsidRPr="00536B33">
        <w:rPr>
          <w:rFonts w:ascii="Arial" w:hAnsi="Arial"/>
          <w:i/>
          <w:iCs/>
        </w:rPr>
        <w:t xml:space="preserve"> == </w:t>
      </w:r>
      <w:r>
        <w:rPr>
          <w:rFonts w:ascii="Arial" w:hAnsi="Arial"/>
          <w:i/>
          <w:iCs/>
        </w:rPr>
        <w:t>Enable</w:t>
      </w:r>
    </w:p>
    <w:p w14:paraId="1A3AE3C9" w14:textId="65170393" w:rsidR="008B45D8" w:rsidRDefault="008B45D8" w:rsidP="008B45D8">
      <w:r>
        <w:t xml:space="preserve">IDCM should </w:t>
      </w:r>
      <w:r w:rsidR="005C212E">
        <w:t xml:space="preserve">enter </w:t>
      </w:r>
      <w:r w:rsidR="005C212E">
        <w:rPr>
          <w:lang w:val="en-GB"/>
        </w:rPr>
        <w:t xml:space="preserve">Engineering Mode </w:t>
      </w:r>
      <w:r w:rsidR="005C212E">
        <w:rPr>
          <w:lang w:val="en-GB"/>
        </w:rPr>
        <w:t xml:space="preserve">and </w:t>
      </w:r>
      <w:r>
        <w:t>response below msg:</w:t>
      </w:r>
    </w:p>
    <w:p w14:paraId="5E7A642B" w14:textId="11DE084B" w:rsidR="00933093" w:rsidRPr="00536B33" w:rsidRDefault="00933093" w:rsidP="00933093">
      <w:pPr>
        <w:pStyle w:val="ListParagraph"/>
        <w:numPr>
          <w:ilvl w:val="0"/>
          <w:numId w:val="23"/>
        </w:numPr>
        <w:rPr>
          <w:rFonts w:ascii="Arial" w:hAnsi="Arial"/>
          <w:i/>
          <w:iCs/>
        </w:rPr>
      </w:pPr>
      <w:r>
        <w:rPr>
          <w:rFonts w:ascii="Arial" w:hAnsi="Arial"/>
          <w:i/>
          <w:iCs/>
        </w:rPr>
        <w:t xml:space="preserve">Engineering Mode </w:t>
      </w:r>
      <w:r w:rsidR="006410B7">
        <w:rPr>
          <w:rFonts w:ascii="Arial" w:hAnsi="Arial"/>
          <w:i/>
          <w:iCs/>
        </w:rPr>
        <w:t>Response</w:t>
      </w:r>
      <w:r w:rsidRPr="00536B33">
        <w:rPr>
          <w:rFonts w:ascii="Arial" w:hAnsi="Arial"/>
          <w:i/>
          <w:iCs/>
        </w:rPr>
        <w:t xml:space="preserve"> == </w:t>
      </w:r>
      <w:r>
        <w:rPr>
          <w:rFonts w:ascii="Arial" w:hAnsi="Arial"/>
          <w:i/>
          <w:iCs/>
        </w:rPr>
        <w:t>Enable</w:t>
      </w:r>
    </w:p>
    <w:p w14:paraId="5998DCB9" w14:textId="4BBDDC3A" w:rsidR="0058160D" w:rsidRPr="008B7AF3" w:rsidRDefault="006410B7" w:rsidP="008B7AF3">
      <w:pPr>
        <w:pStyle w:val="ListParagraph"/>
        <w:numPr>
          <w:ilvl w:val="0"/>
          <w:numId w:val="23"/>
        </w:numPr>
        <w:rPr>
          <w:rFonts w:ascii="Arial" w:hAnsi="Arial"/>
          <w:i/>
          <w:iCs/>
        </w:rPr>
      </w:pPr>
      <w:r>
        <w:rPr>
          <w:rFonts w:ascii="Arial" w:hAnsi="Arial"/>
          <w:i/>
          <w:iCs/>
        </w:rPr>
        <w:t xml:space="preserve">Engineering Mode </w:t>
      </w:r>
      <w:r w:rsidR="008B45D8">
        <w:rPr>
          <w:rFonts w:ascii="Arial" w:hAnsi="Arial"/>
          <w:i/>
          <w:iCs/>
        </w:rPr>
        <w:t>Status</w:t>
      </w:r>
      <w:r w:rsidR="008B45D8" w:rsidRPr="004E4CB2">
        <w:rPr>
          <w:rFonts w:ascii="Arial" w:hAnsi="Arial"/>
          <w:i/>
          <w:iCs/>
        </w:rPr>
        <w:t xml:space="preserve"> </w:t>
      </w:r>
      <w:r w:rsidR="008B45D8" w:rsidRPr="0052388B">
        <w:rPr>
          <w:rFonts w:ascii="Arial" w:hAnsi="Arial"/>
          <w:i/>
          <w:iCs/>
        </w:rPr>
        <w:t xml:space="preserve">== </w:t>
      </w:r>
      <w:r>
        <w:rPr>
          <w:rFonts w:ascii="Arial" w:hAnsi="Arial"/>
          <w:i/>
          <w:iCs/>
        </w:rPr>
        <w:t>Enabled</w:t>
      </w:r>
    </w:p>
    <w:p w14:paraId="6D434278" w14:textId="6104FBAC" w:rsidR="00A35B26" w:rsidRDefault="00A86B49" w:rsidP="00A35B26">
      <w:pPr>
        <w:pStyle w:val="Heading6"/>
        <w:rPr>
          <w:lang w:val="en-GB"/>
        </w:rPr>
      </w:pPr>
      <w:bookmarkStart w:id="358" w:name="_Toc122965595"/>
      <w:r>
        <w:rPr>
          <w:lang w:val="en-GB"/>
        </w:rPr>
        <w:t>Clear DVR Data</w:t>
      </w:r>
      <w:r w:rsidR="00A35B26">
        <w:rPr>
          <w:lang w:val="en-GB"/>
        </w:rPr>
        <w:t xml:space="preserve"> Control</w:t>
      </w:r>
      <w:bookmarkEnd w:id="358"/>
    </w:p>
    <w:p w14:paraId="3267CA42" w14:textId="7290E483" w:rsidR="008B7AF3" w:rsidRDefault="00753E68" w:rsidP="008B7AF3">
      <w:r>
        <w:t xml:space="preserve">When Ford engineer or dealer wants to clear the data saved in IDCM eMMC, </w:t>
      </w:r>
      <w:r w:rsidR="008B7AF3">
        <w:t>APIM shall send below msg to IDCM:</w:t>
      </w:r>
    </w:p>
    <w:p w14:paraId="52C71D31" w14:textId="7BA2A1BE" w:rsidR="008B7AF3" w:rsidRPr="00536B33" w:rsidRDefault="00083466" w:rsidP="008B7AF3">
      <w:pPr>
        <w:pStyle w:val="ListParagraph"/>
        <w:numPr>
          <w:ilvl w:val="0"/>
          <w:numId w:val="16"/>
        </w:numPr>
        <w:rPr>
          <w:rFonts w:ascii="Arial" w:hAnsi="Arial"/>
          <w:i/>
          <w:iCs/>
        </w:rPr>
      </w:pPr>
      <w:r>
        <w:rPr>
          <w:rFonts w:ascii="Arial" w:hAnsi="Arial"/>
          <w:i/>
          <w:iCs/>
        </w:rPr>
        <w:t>Clear Data Request</w:t>
      </w:r>
      <w:r w:rsidR="008B7AF3" w:rsidRPr="00536B33">
        <w:rPr>
          <w:rFonts w:ascii="Arial" w:hAnsi="Arial"/>
          <w:i/>
          <w:iCs/>
        </w:rPr>
        <w:t xml:space="preserve"> == </w:t>
      </w:r>
      <w:r w:rsidR="003D0861">
        <w:rPr>
          <w:rFonts w:ascii="Arial" w:hAnsi="Arial"/>
          <w:i/>
          <w:iCs/>
        </w:rPr>
        <w:t>Request</w:t>
      </w:r>
    </w:p>
    <w:p w14:paraId="3BB7CB20" w14:textId="7DC58E80" w:rsidR="008B7AF3" w:rsidRDefault="008B7AF3" w:rsidP="008B7AF3">
      <w:r>
        <w:t xml:space="preserve">IDCM should </w:t>
      </w:r>
      <w:r w:rsidR="00593CF7">
        <w:t>clear the data</w:t>
      </w:r>
      <w:r>
        <w:rPr>
          <w:lang w:val="en-GB"/>
        </w:rPr>
        <w:t xml:space="preserve"> and </w:t>
      </w:r>
      <w:r>
        <w:t>response below msg:</w:t>
      </w:r>
    </w:p>
    <w:p w14:paraId="14F85ACD" w14:textId="6BA2EC63" w:rsidR="008B7AF3" w:rsidRPr="00536B33" w:rsidRDefault="00083466" w:rsidP="008B7AF3">
      <w:pPr>
        <w:pStyle w:val="ListParagraph"/>
        <w:numPr>
          <w:ilvl w:val="0"/>
          <w:numId w:val="23"/>
        </w:numPr>
        <w:rPr>
          <w:rFonts w:ascii="Arial" w:hAnsi="Arial"/>
          <w:i/>
          <w:iCs/>
        </w:rPr>
      </w:pPr>
      <w:r>
        <w:rPr>
          <w:rFonts w:ascii="Arial" w:hAnsi="Arial"/>
          <w:i/>
          <w:iCs/>
        </w:rPr>
        <w:t xml:space="preserve">Clear Data </w:t>
      </w:r>
      <w:r w:rsidR="008B7AF3">
        <w:rPr>
          <w:rFonts w:ascii="Arial" w:hAnsi="Arial"/>
          <w:i/>
          <w:iCs/>
        </w:rPr>
        <w:t>Response</w:t>
      </w:r>
      <w:r w:rsidR="008B7AF3" w:rsidRPr="00536B33">
        <w:rPr>
          <w:rFonts w:ascii="Arial" w:hAnsi="Arial"/>
          <w:i/>
          <w:iCs/>
        </w:rPr>
        <w:t xml:space="preserve"> == </w:t>
      </w:r>
      <w:r w:rsidR="003D0861">
        <w:rPr>
          <w:rFonts w:ascii="Arial" w:hAnsi="Arial"/>
          <w:i/>
          <w:iCs/>
        </w:rPr>
        <w:t>Succeed</w:t>
      </w:r>
    </w:p>
    <w:p w14:paraId="1C4B9B53" w14:textId="7C54269D" w:rsidR="00A35B26" w:rsidRDefault="00A86B49" w:rsidP="00A35B26">
      <w:pPr>
        <w:pStyle w:val="Heading6"/>
        <w:rPr>
          <w:lang w:val="en-GB"/>
        </w:rPr>
      </w:pPr>
      <w:bookmarkStart w:id="359" w:name="_Toc122965596"/>
      <w:r>
        <w:rPr>
          <w:lang w:val="en-GB"/>
        </w:rPr>
        <w:t>Change Vehicle Monitor Timer</w:t>
      </w:r>
      <w:r w:rsidR="004605E7">
        <w:rPr>
          <w:lang w:val="en-GB"/>
        </w:rPr>
        <w:t xml:space="preserve"> &amp; Counter</w:t>
      </w:r>
      <w:bookmarkEnd w:id="359"/>
    </w:p>
    <w:p w14:paraId="60FA45ED" w14:textId="5C029C56" w:rsidR="002A0F6B" w:rsidRDefault="002A0F6B" w:rsidP="002A0F6B">
      <w:r>
        <w:t xml:space="preserve">When Ford engineer </w:t>
      </w:r>
      <w:r w:rsidR="00D01D89">
        <w:t>wants to change the vehicle monitor duration</w:t>
      </w:r>
      <w:r w:rsidR="000D6941">
        <w:t xml:space="preserve"> via APIM M2 config</w:t>
      </w:r>
      <w:r>
        <w:t>, APIM shall send below msg to IDCM:</w:t>
      </w:r>
    </w:p>
    <w:p w14:paraId="7C5979B9" w14:textId="5BB921D1" w:rsidR="002A0F6B" w:rsidRDefault="00B01134" w:rsidP="002A0F6B">
      <w:pPr>
        <w:pStyle w:val="ListParagraph"/>
        <w:numPr>
          <w:ilvl w:val="0"/>
          <w:numId w:val="16"/>
        </w:numPr>
        <w:rPr>
          <w:rFonts w:ascii="Arial" w:hAnsi="Arial"/>
          <w:i/>
          <w:iCs/>
        </w:rPr>
      </w:pPr>
      <w:proofErr w:type="spellStart"/>
      <w:r>
        <w:rPr>
          <w:rFonts w:ascii="Arial" w:hAnsi="Arial"/>
          <w:i/>
          <w:iCs/>
        </w:rPr>
        <w:t>Veh_Monitor</w:t>
      </w:r>
      <w:proofErr w:type="spellEnd"/>
      <w:r>
        <w:rPr>
          <w:rFonts w:ascii="Arial" w:hAnsi="Arial"/>
          <w:i/>
          <w:iCs/>
        </w:rPr>
        <w:t xml:space="preserve"> Timer Request</w:t>
      </w:r>
      <w:r w:rsidR="002A0F6B" w:rsidRPr="00536B33">
        <w:rPr>
          <w:rFonts w:ascii="Arial" w:hAnsi="Arial"/>
          <w:i/>
          <w:iCs/>
        </w:rPr>
        <w:t xml:space="preserve"> == </w:t>
      </w:r>
      <w:r>
        <w:rPr>
          <w:rFonts w:ascii="Arial" w:hAnsi="Arial"/>
          <w:i/>
          <w:iCs/>
        </w:rPr>
        <w:t>“New vehicle monitor days value”</w:t>
      </w:r>
    </w:p>
    <w:p w14:paraId="63509903" w14:textId="02A213AA" w:rsidR="00A55842" w:rsidRPr="00536B33" w:rsidRDefault="00B01134" w:rsidP="002A0F6B">
      <w:pPr>
        <w:pStyle w:val="ListParagraph"/>
        <w:numPr>
          <w:ilvl w:val="0"/>
          <w:numId w:val="16"/>
        </w:numPr>
        <w:rPr>
          <w:rFonts w:ascii="Arial" w:hAnsi="Arial"/>
          <w:i/>
          <w:iCs/>
        </w:rPr>
      </w:pPr>
      <w:proofErr w:type="spellStart"/>
      <w:r>
        <w:rPr>
          <w:rFonts w:ascii="Arial" w:hAnsi="Arial"/>
          <w:i/>
          <w:iCs/>
        </w:rPr>
        <w:t>Veh_Monitor</w:t>
      </w:r>
      <w:proofErr w:type="spellEnd"/>
      <w:r>
        <w:rPr>
          <w:rFonts w:ascii="Arial" w:hAnsi="Arial"/>
          <w:i/>
          <w:iCs/>
        </w:rPr>
        <w:t xml:space="preserve"> Counter Request == “</w:t>
      </w:r>
      <w:r>
        <w:rPr>
          <w:rFonts w:ascii="Arial" w:hAnsi="Arial"/>
          <w:i/>
          <w:iCs/>
        </w:rPr>
        <w:t xml:space="preserve">New vehicle monitor </w:t>
      </w:r>
      <w:r>
        <w:rPr>
          <w:rFonts w:ascii="Arial" w:hAnsi="Arial"/>
          <w:i/>
          <w:iCs/>
        </w:rPr>
        <w:t>video counter</w:t>
      </w:r>
      <w:r>
        <w:rPr>
          <w:rFonts w:ascii="Arial" w:hAnsi="Arial"/>
          <w:i/>
          <w:iCs/>
        </w:rPr>
        <w:t xml:space="preserve"> value</w:t>
      </w:r>
      <w:r>
        <w:rPr>
          <w:rFonts w:ascii="Arial" w:hAnsi="Arial"/>
          <w:i/>
          <w:iCs/>
        </w:rPr>
        <w:t>”</w:t>
      </w:r>
    </w:p>
    <w:p w14:paraId="0F9FAC3D" w14:textId="3CBE26B7" w:rsidR="002A0F6B" w:rsidRDefault="002A0F6B" w:rsidP="002A0F6B">
      <w:r>
        <w:lastRenderedPageBreak/>
        <w:t xml:space="preserve">IDCM should </w:t>
      </w:r>
      <w:r w:rsidR="00AB368A">
        <w:t>change the value</w:t>
      </w:r>
      <w:r>
        <w:rPr>
          <w:lang w:val="en-GB"/>
        </w:rPr>
        <w:t xml:space="preserve"> and </w:t>
      </w:r>
      <w:r>
        <w:t>response below msg:</w:t>
      </w:r>
    </w:p>
    <w:p w14:paraId="5B25B5F9" w14:textId="164FC9C6" w:rsidR="00540E54" w:rsidRDefault="00540E54" w:rsidP="00540E54">
      <w:pPr>
        <w:pStyle w:val="ListParagraph"/>
        <w:numPr>
          <w:ilvl w:val="0"/>
          <w:numId w:val="16"/>
        </w:numPr>
        <w:rPr>
          <w:rFonts w:ascii="Arial" w:hAnsi="Arial"/>
          <w:i/>
          <w:iCs/>
        </w:rPr>
      </w:pPr>
      <w:proofErr w:type="spellStart"/>
      <w:r>
        <w:rPr>
          <w:rFonts w:ascii="Arial" w:hAnsi="Arial"/>
          <w:i/>
          <w:iCs/>
        </w:rPr>
        <w:t>Veh_Monitor</w:t>
      </w:r>
      <w:proofErr w:type="spellEnd"/>
      <w:r>
        <w:rPr>
          <w:rFonts w:ascii="Arial" w:hAnsi="Arial"/>
          <w:i/>
          <w:iCs/>
        </w:rPr>
        <w:t xml:space="preserve"> Timer </w:t>
      </w:r>
      <w:r w:rsidR="00070626">
        <w:rPr>
          <w:rFonts w:ascii="Arial" w:hAnsi="Arial"/>
          <w:i/>
          <w:iCs/>
        </w:rPr>
        <w:t>Response</w:t>
      </w:r>
      <w:r w:rsidRPr="00536B33">
        <w:rPr>
          <w:rFonts w:ascii="Arial" w:hAnsi="Arial"/>
          <w:i/>
          <w:iCs/>
        </w:rPr>
        <w:t xml:space="preserve"> == </w:t>
      </w:r>
      <w:r>
        <w:rPr>
          <w:rFonts w:ascii="Arial" w:hAnsi="Arial"/>
          <w:i/>
          <w:iCs/>
        </w:rPr>
        <w:t>“New vehicle monitor days value”</w:t>
      </w:r>
    </w:p>
    <w:p w14:paraId="50C2F9E8" w14:textId="35FA3621" w:rsidR="00540E54" w:rsidRPr="00536B33" w:rsidRDefault="00540E54" w:rsidP="00540E54">
      <w:pPr>
        <w:pStyle w:val="ListParagraph"/>
        <w:numPr>
          <w:ilvl w:val="0"/>
          <w:numId w:val="16"/>
        </w:numPr>
        <w:rPr>
          <w:rFonts w:ascii="Arial" w:hAnsi="Arial"/>
          <w:i/>
          <w:iCs/>
        </w:rPr>
      </w:pPr>
      <w:proofErr w:type="spellStart"/>
      <w:r>
        <w:rPr>
          <w:rFonts w:ascii="Arial" w:hAnsi="Arial"/>
          <w:i/>
          <w:iCs/>
        </w:rPr>
        <w:t>Veh_Monitor</w:t>
      </w:r>
      <w:proofErr w:type="spellEnd"/>
      <w:r>
        <w:rPr>
          <w:rFonts w:ascii="Arial" w:hAnsi="Arial"/>
          <w:i/>
          <w:iCs/>
        </w:rPr>
        <w:t xml:space="preserve"> Counter </w:t>
      </w:r>
      <w:r w:rsidR="00070626">
        <w:rPr>
          <w:rFonts w:ascii="Arial" w:hAnsi="Arial"/>
          <w:i/>
          <w:iCs/>
        </w:rPr>
        <w:t>Response</w:t>
      </w:r>
      <w:r w:rsidR="00070626" w:rsidRPr="00536B33">
        <w:rPr>
          <w:rFonts w:ascii="Arial" w:hAnsi="Arial"/>
          <w:i/>
          <w:iCs/>
        </w:rPr>
        <w:t xml:space="preserve"> </w:t>
      </w:r>
      <w:r>
        <w:rPr>
          <w:rFonts w:ascii="Arial" w:hAnsi="Arial"/>
          <w:i/>
          <w:iCs/>
        </w:rPr>
        <w:t>== “New vehicle monitor video counter value”</w:t>
      </w:r>
    </w:p>
    <w:p w14:paraId="7818A764" w14:textId="55CEFC1A" w:rsidR="00222BAA" w:rsidRDefault="00BF7FB0" w:rsidP="00222BAA">
      <w:pPr>
        <w:pStyle w:val="Heading3"/>
        <w:rPr>
          <w:szCs w:val="20"/>
          <w:lang w:val="en-GB"/>
        </w:rPr>
      </w:pPr>
      <w:bookmarkStart w:id="360" w:name="_Toc122965597"/>
      <w:r>
        <w:rPr>
          <w:szCs w:val="20"/>
          <w:lang w:val="en-GB"/>
        </w:rPr>
        <w:t>APP</w:t>
      </w:r>
      <w:r w:rsidR="00926886">
        <w:rPr>
          <w:szCs w:val="20"/>
          <w:lang w:val="en-GB"/>
        </w:rPr>
        <w:t xml:space="preserve"> </w:t>
      </w:r>
      <w:r>
        <w:rPr>
          <w:szCs w:val="20"/>
          <w:lang w:val="en-GB"/>
        </w:rPr>
        <w:t>–</w:t>
      </w:r>
      <w:r w:rsidR="00926886">
        <w:rPr>
          <w:szCs w:val="20"/>
          <w:lang w:val="en-GB"/>
        </w:rPr>
        <w:t xml:space="preserve"> DVR</w:t>
      </w:r>
      <w:r>
        <w:rPr>
          <w:szCs w:val="20"/>
          <w:lang w:val="en-GB"/>
        </w:rPr>
        <w:t>O</w:t>
      </w:r>
      <w:r>
        <w:rPr>
          <w:rFonts w:hint="eastAsia"/>
          <w:szCs w:val="20"/>
          <w:lang w:val="en-GB" w:eastAsia="zh-CN"/>
        </w:rPr>
        <w:t>ff</w:t>
      </w:r>
      <w:r>
        <w:rPr>
          <w:szCs w:val="20"/>
          <w:lang w:val="en-GB"/>
        </w:rPr>
        <w:t>boardClient</w:t>
      </w:r>
      <w:bookmarkEnd w:id="360"/>
    </w:p>
    <w:p w14:paraId="2B565B51" w14:textId="2FB969CB" w:rsidR="00284507" w:rsidRDefault="00D2594C" w:rsidP="00284507">
      <w:pPr>
        <w:pStyle w:val="Heading4"/>
        <w:rPr>
          <w:lang w:val="en-GB"/>
        </w:rPr>
      </w:pPr>
      <w:bookmarkStart w:id="361" w:name="_Toc122965598"/>
      <w:r>
        <w:rPr>
          <w:lang w:val="en-GB"/>
        </w:rPr>
        <w:t xml:space="preserve">Technology Function </w:t>
      </w:r>
      <w:r w:rsidR="00A510FC">
        <w:rPr>
          <w:lang w:val="en-GB"/>
        </w:rPr>
        <w:t>Video Liveview</w:t>
      </w:r>
      <w:bookmarkEnd w:id="361"/>
    </w:p>
    <w:p w14:paraId="771C5E25" w14:textId="1B267EE0" w:rsidR="00284507" w:rsidRPr="00284507" w:rsidRDefault="00284507" w:rsidP="00284507">
      <w:pPr>
        <w:rPr>
          <w:lang w:val="en-GB"/>
        </w:rPr>
      </w:pPr>
      <w:r>
        <w:rPr>
          <w:lang w:val="en-GB"/>
        </w:rPr>
        <w:t>TBD</w:t>
      </w:r>
    </w:p>
    <w:p w14:paraId="54792B37" w14:textId="2EDE05E8" w:rsidR="00D2594C" w:rsidRDefault="00D2594C" w:rsidP="00D2594C">
      <w:pPr>
        <w:pStyle w:val="Heading4"/>
        <w:rPr>
          <w:lang w:val="en-GB"/>
        </w:rPr>
      </w:pPr>
      <w:bookmarkStart w:id="362" w:name="_Toc122965599"/>
      <w:r>
        <w:rPr>
          <w:lang w:val="en-GB"/>
        </w:rPr>
        <w:t xml:space="preserve">Technology Function </w:t>
      </w:r>
      <w:r w:rsidR="00A510FC">
        <w:rPr>
          <w:lang w:val="en-GB"/>
        </w:rPr>
        <w:t>Data Playback</w:t>
      </w:r>
      <w:bookmarkEnd w:id="362"/>
    </w:p>
    <w:p w14:paraId="16956768" w14:textId="3CC15A79" w:rsidR="00284507" w:rsidRPr="00284507" w:rsidRDefault="00284507" w:rsidP="00284507">
      <w:pPr>
        <w:rPr>
          <w:lang w:val="en-GB"/>
        </w:rPr>
      </w:pPr>
      <w:r>
        <w:rPr>
          <w:lang w:val="en-GB"/>
        </w:rPr>
        <w:t>TBD</w:t>
      </w:r>
    </w:p>
    <w:p w14:paraId="477BCD43" w14:textId="24C88120" w:rsidR="00D2594C" w:rsidRDefault="00D2594C" w:rsidP="00D2594C">
      <w:pPr>
        <w:pStyle w:val="Heading4"/>
        <w:rPr>
          <w:lang w:val="en-GB"/>
        </w:rPr>
      </w:pPr>
      <w:bookmarkStart w:id="363" w:name="_Toc122965600"/>
      <w:r>
        <w:rPr>
          <w:lang w:val="en-GB"/>
        </w:rPr>
        <w:t xml:space="preserve">Technology Function </w:t>
      </w:r>
      <w:r w:rsidR="00A510FC">
        <w:rPr>
          <w:lang w:val="en-GB"/>
        </w:rPr>
        <w:t>Data Copy to Smartphone</w:t>
      </w:r>
      <w:bookmarkEnd w:id="363"/>
    </w:p>
    <w:p w14:paraId="3B0E62C5" w14:textId="7C5F3A27" w:rsidR="00284507" w:rsidRPr="00284507" w:rsidRDefault="00284507" w:rsidP="00284507">
      <w:pPr>
        <w:rPr>
          <w:lang w:val="en-GB"/>
        </w:rPr>
      </w:pPr>
      <w:r>
        <w:rPr>
          <w:lang w:val="en-GB"/>
        </w:rPr>
        <w:t>TBD</w:t>
      </w:r>
    </w:p>
    <w:p w14:paraId="64DAAB80" w14:textId="77777777" w:rsidR="0045021E" w:rsidRPr="00B16542" w:rsidRDefault="0045021E" w:rsidP="0008696C">
      <w:pPr>
        <w:pStyle w:val="Heading2"/>
      </w:pPr>
      <w:bookmarkStart w:id="364" w:name="_Toc422994386"/>
      <w:bookmarkStart w:id="365" w:name="_Toc481143824"/>
      <w:bookmarkStart w:id="366" w:name="_Ref531347950"/>
      <w:bookmarkStart w:id="367" w:name="_Toc122965601"/>
      <w:bookmarkEnd w:id="112"/>
      <w:bookmarkEnd w:id="139"/>
      <w:r w:rsidRPr="00B16542">
        <w:t xml:space="preserve">Requirements on </w:t>
      </w:r>
      <w:bookmarkEnd w:id="364"/>
      <w:r w:rsidR="009500E6" w:rsidRPr="00B16542">
        <w:t>Connections</w:t>
      </w:r>
      <w:bookmarkEnd w:id="365"/>
      <w:bookmarkEnd w:id="366"/>
      <w:bookmarkEnd w:id="367"/>
    </w:p>
    <w:p w14:paraId="33F2373A" w14:textId="77777777" w:rsidR="00B35528" w:rsidRPr="00912020" w:rsidRDefault="00912020" w:rsidP="00912020">
      <w:pPr>
        <w:pStyle w:val="Heading3"/>
        <w:rPr>
          <w:lang w:val="en-GB"/>
        </w:rPr>
      </w:pPr>
      <w:bookmarkStart w:id="368" w:name="_Toc122965602"/>
      <w:r w:rsidRPr="00912020">
        <w:rPr>
          <w:lang w:val="en-GB"/>
        </w:rPr>
        <w:t>Networks</w:t>
      </w:r>
      <w:bookmarkEnd w:id="368"/>
    </w:p>
    <w:p w14:paraId="6E3D6ADC" w14:textId="77777777" w:rsidR="00B66169" w:rsidRDefault="00EF361C" w:rsidP="00912020">
      <w:pPr>
        <w:pStyle w:val="Heading4"/>
        <w:rPr>
          <w:lang w:val="en-GB"/>
        </w:rPr>
      </w:pPr>
      <w:bookmarkStart w:id="369" w:name="_Toc481143825"/>
      <w:bookmarkStart w:id="370" w:name="_Toc422994387"/>
      <w:bookmarkStart w:id="371" w:name="_Toc122965603"/>
      <w:r>
        <w:rPr>
          <w:lang w:val="en-GB"/>
        </w:rPr>
        <w:t>“</w:t>
      </w:r>
      <w:r w:rsidR="009500E6">
        <w:rPr>
          <w:lang w:val="en-GB"/>
        </w:rPr>
        <w:t>CAN</w:t>
      </w:r>
      <w:bookmarkEnd w:id="369"/>
      <w:r>
        <w:rPr>
          <w:lang w:val="en-GB"/>
        </w:rPr>
        <w:t xml:space="preserve"> Bus xxx</w:t>
      </w:r>
      <w:r w:rsidR="00912020">
        <w:rPr>
          <w:lang w:val="en-GB"/>
        </w:rPr>
        <w:t>”</w:t>
      </w:r>
      <w:bookmarkEnd w:id="371"/>
    </w:p>
    <w:p w14:paraId="448B635C" w14:textId="22592B6B" w:rsidR="00E80752" w:rsidRPr="00E93775" w:rsidRDefault="00A5352B" w:rsidP="00912020">
      <w:pPr>
        <w:shd w:val="clear" w:color="auto" w:fill="D6E3BC" w:themeFill="accent3" w:themeFillTint="66"/>
        <w:rPr>
          <w:i/>
          <w:color w:val="808080" w:themeColor="background1" w:themeShade="80"/>
        </w:rPr>
      </w:pPr>
      <w:r>
        <w:rPr>
          <w:b/>
          <w:i/>
          <w:color w:val="808080" w:themeColor="background1" w:themeShade="80"/>
          <w:lang w:val="en-GB"/>
        </w:rPr>
        <w:t>NA.</w:t>
      </w:r>
    </w:p>
    <w:p w14:paraId="326FA7D3" w14:textId="77777777" w:rsidR="00B66169" w:rsidRPr="00B66169" w:rsidRDefault="00B66169" w:rsidP="00912020">
      <w:pPr>
        <w:pStyle w:val="Heading5"/>
        <w:rPr>
          <w:lang w:val="en-GB"/>
        </w:rPr>
      </w:pPr>
      <w:bookmarkStart w:id="372" w:name="_Toc380050580"/>
      <w:bookmarkStart w:id="373" w:name="_Toc122965604"/>
      <w:r w:rsidRPr="00B66169">
        <w:rPr>
          <w:lang w:val="en-GB"/>
        </w:rPr>
        <w:t>Protocol Requirements</w:t>
      </w:r>
      <w:bookmarkEnd w:id="372"/>
      <w:bookmarkEnd w:id="373"/>
    </w:p>
    <w:p w14:paraId="0086169C" w14:textId="391B42B1" w:rsidR="00FE14A5" w:rsidRDefault="008D1B63" w:rsidP="00912020">
      <w:pPr>
        <w:shd w:val="clear" w:color="auto" w:fill="D6E3BC" w:themeFill="accent3" w:themeFillTint="66"/>
        <w:rPr>
          <w:rStyle w:val="SubtleEmphasis"/>
        </w:rPr>
      </w:pPr>
      <w:r>
        <w:rPr>
          <w:rStyle w:val="SubtleEmphasis"/>
          <w:b/>
        </w:rPr>
        <w:t>NA.</w:t>
      </w:r>
    </w:p>
    <w:p w14:paraId="331E00B1" w14:textId="77777777" w:rsidR="00B66169" w:rsidRDefault="00B66169" w:rsidP="00912020"/>
    <w:p w14:paraId="210D4B9D" w14:textId="77777777" w:rsidR="009500E6" w:rsidRPr="00BB29B2" w:rsidRDefault="009500E6" w:rsidP="00912020">
      <w:pPr>
        <w:pStyle w:val="Heading5"/>
        <w:rPr>
          <w:lang w:val="en-GB"/>
        </w:rPr>
      </w:pPr>
      <w:bookmarkStart w:id="374" w:name="_Toc380050579"/>
      <w:bookmarkStart w:id="375" w:name="_Toc122965605"/>
      <w:r w:rsidRPr="00BB29B2">
        <w:rPr>
          <w:lang w:val="en-GB"/>
        </w:rPr>
        <w:t>Electrical Requirements</w:t>
      </w:r>
      <w:bookmarkEnd w:id="374"/>
      <w:bookmarkEnd w:id="375"/>
    </w:p>
    <w:p w14:paraId="161A85B1" w14:textId="2379BCBB" w:rsidR="00FE14A5" w:rsidRPr="00815977" w:rsidRDefault="008D1B63" w:rsidP="00C13EAA">
      <w:pPr>
        <w:shd w:val="clear" w:color="auto" w:fill="D6E3BC" w:themeFill="accent3" w:themeFillTint="66"/>
        <w:rPr>
          <w:rStyle w:val="SubtleEmphasis"/>
        </w:rPr>
      </w:pPr>
      <w:r>
        <w:rPr>
          <w:rStyle w:val="SubtleEmphasis"/>
          <w:b/>
        </w:rPr>
        <w:t>NA.</w:t>
      </w:r>
    </w:p>
    <w:p w14:paraId="12878340" w14:textId="77777777" w:rsidR="009500E6" w:rsidRDefault="009500E6" w:rsidP="00B66169"/>
    <w:p w14:paraId="73C2E2F6" w14:textId="77777777" w:rsidR="00253651" w:rsidRDefault="00912020" w:rsidP="00912020">
      <w:pPr>
        <w:pStyle w:val="Heading4"/>
        <w:rPr>
          <w:lang w:val="en-GB"/>
        </w:rPr>
      </w:pPr>
      <w:bookmarkStart w:id="376" w:name="_Toc481143826"/>
      <w:bookmarkStart w:id="377" w:name="_Toc122965606"/>
      <w:r>
        <w:rPr>
          <w:lang w:val="en-GB"/>
        </w:rPr>
        <w:t>“</w:t>
      </w:r>
      <w:bookmarkEnd w:id="376"/>
      <w:r w:rsidR="00EF361C">
        <w:rPr>
          <w:lang w:val="en-GB"/>
        </w:rPr>
        <w:t>LIN Bus xxx</w:t>
      </w:r>
      <w:r>
        <w:rPr>
          <w:lang w:val="en-GB"/>
        </w:rPr>
        <w:t>”</w:t>
      </w:r>
      <w:bookmarkEnd w:id="377"/>
    </w:p>
    <w:p w14:paraId="41CDED39" w14:textId="26DD419A" w:rsidR="00E80752" w:rsidRPr="00E93775" w:rsidRDefault="008D1B63" w:rsidP="00912020">
      <w:pPr>
        <w:shd w:val="clear" w:color="auto" w:fill="D6E3BC" w:themeFill="accent3" w:themeFillTint="66"/>
        <w:rPr>
          <w:i/>
          <w:color w:val="808080" w:themeColor="background1" w:themeShade="80"/>
        </w:rPr>
      </w:pPr>
      <w:r>
        <w:rPr>
          <w:rStyle w:val="SubtleEmphasis"/>
          <w:b/>
        </w:rPr>
        <w:t>NA.</w:t>
      </w:r>
    </w:p>
    <w:p w14:paraId="14126F63" w14:textId="77777777" w:rsidR="0014103A" w:rsidRPr="00BB29B2" w:rsidRDefault="0014103A" w:rsidP="00912020">
      <w:pPr>
        <w:pStyle w:val="Heading5"/>
        <w:rPr>
          <w:lang w:val="en-GB"/>
        </w:rPr>
      </w:pPr>
      <w:bookmarkStart w:id="378" w:name="_Toc122965607"/>
      <w:r w:rsidRPr="00BB29B2">
        <w:rPr>
          <w:lang w:val="en-GB"/>
        </w:rPr>
        <w:t>Protocol Requirements</w:t>
      </w:r>
      <w:bookmarkEnd w:id="378"/>
    </w:p>
    <w:p w14:paraId="2247EDFA" w14:textId="77777777" w:rsidR="0014103A" w:rsidRDefault="0014103A" w:rsidP="00912020"/>
    <w:p w14:paraId="3C814E76" w14:textId="77777777" w:rsidR="00C95248" w:rsidRPr="00BB29B2" w:rsidRDefault="00C95248" w:rsidP="00912020">
      <w:pPr>
        <w:pStyle w:val="Heading6"/>
      </w:pPr>
      <w:bookmarkStart w:id="379" w:name="_Toc122965608"/>
      <w:r w:rsidRPr="00BB29B2">
        <w:t>Schedule Table</w:t>
      </w:r>
      <w:bookmarkEnd w:id="379"/>
    </w:p>
    <w:p w14:paraId="47ABD903" w14:textId="230FA87F" w:rsidR="00FE14A5" w:rsidRPr="006B0165" w:rsidRDefault="008D1B63" w:rsidP="00912020">
      <w:pPr>
        <w:shd w:val="clear" w:color="auto" w:fill="D6E3BC" w:themeFill="accent3" w:themeFillTint="66"/>
        <w:rPr>
          <w:i/>
          <w:color w:val="808080" w:themeColor="background1" w:themeShade="80"/>
        </w:rPr>
      </w:pPr>
      <w:r>
        <w:rPr>
          <w:b/>
          <w:i/>
          <w:color w:val="808080" w:themeColor="background1" w:themeShade="80"/>
        </w:rPr>
        <w:t>NA.</w:t>
      </w:r>
    </w:p>
    <w:p w14:paraId="26B12142" w14:textId="77777777" w:rsidR="00C95248" w:rsidRPr="008D3AB8" w:rsidRDefault="00C95248" w:rsidP="00912020"/>
    <w:p w14:paraId="74559A4B" w14:textId="77777777" w:rsidR="0014103A" w:rsidRPr="0008696C" w:rsidRDefault="0014103A" w:rsidP="00912020">
      <w:pPr>
        <w:pStyle w:val="Heading5"/>
        <w:rPr>
          <w:sz w:val="20"/>
          <w:lang w:val="en-GB"/>
        </w:rPr>
      </w:pPr>
      <w:bookmarkStart w:id="380" w:name="_Toc122965609"/>
      <w:r w:rsidRPr="00BB29B2">
        <w:rPr>
          <w:lang w:val="en-GB"/>
        </w:rPr>
        <w:t>Electrical Requirements</w:t>
      </w:r>
      <w:bookmarkEnd w:id="380"/>
    </w:p>
    <w:p w14:paraId="130D2DBA" w14:textId="160DD5CA" w:rsidR="00087325" w:rsidRPr="006B0165" w:rsidRDefault="008D1B63" w:rsidP="00087325">
      <w:pPr>
        <w:shd w:val="clear" w:color="auto" w:fill="D6E3BC" w:themeFill="accent3" w:themeFillTint="66"/>
        <w:rPr>
          <w:i/>
          <w:color w:val="808080" w:themeColor="background1" w:themeShade="80"/>
        </w:rPr>
      </w:pPr>
      <w:r>
        <w:rPr>
          <w:b/>
          <w:i/>
          <w:color w:val="808080" w:themeColor="background1" w:themeShade="80"/>
        </w:rPr>
        <w:t>NA.</w:t>
      </w:r>
    </w:p>
    <w:p w14:paraId="7BA0036C" w14:textId="77777777" w:rsidR="0014103A" w:rsidRDefault="0014103A" w:rsidP="0014103A"/>
    <w:p w14:paraId="44B031AE" w14:textId="77777777" w:rsidR="007905C0" w:rsidRDefault="00912020" w:rsidP="00912020">
      <w:pPr>
        <w:pStyle w:val="Heading4"/>
        <w:rPr>
          <w:lang w:val="en-GB"/>
        </w:rPr>
      </w:pPr>
      <w:bookmarkStart w:id="381" w:name="_Toc481143827"/>
      <w:bookmarkStart w:id="382" w:name="_Toc122965610"/>
      <w:r>
        <w:rPr>
          <w:lang w:val="en-GB"/>
        </w:rPr>
        <w:t>“</w:t>
      </w:r>
      <w:r w:rsidR="007905C0" w:rsidRPr="00BB29B2">
        <w:rPr>
          <w:lang w:val="en-GB"/>
        </w:rPr>
        <w:t>Ethernet</w:t>
      </w:r>
      <w:bookmarkEnd w:id="381"/>
      <w:r w:rsidR="00EF361C">
        <w:rPr>
          <w:lang w:val="en-GB"/>
        </w:rPr>
        <w:t xml:space="preserve"> xxx</w:t>
      </w:r>
      <w:r>
        <w:rPr>
          <w:lang w:val="en-GB"/>
        </w:rPr>
        <w:t>”</w:t>
      </w:r>
      <w:bookmarkEnd w:id="382"/>
    </w:p>
    <w:p w14:paraId="6F02B458" w14:textId="492497B9" w:rsidR="00087325" w:rsidRPr="008918CD" w:rsidRDefault="008D1B63" w:rsidP="008918CD">
      <w:pPr>
        <w:shd w:val="clear" w:color="auto" w:fill="D6E3BC" w:themeFill="accent3" w:themeFillTint="66"/>
        <w:rPr>
          <w:rStyle w:val="Hyperlink"/>
        </w:rPr>
      </w:pPr>
      <w:r>
        <w:rPr>
          <w:b/>
          <w:i/>
          <w:color w:val="808080" w:themeColor="background1" w:themeShade="80"/>
        </w:rPr>
        <w:t>NA.</w:t>
      </w:r>
    </w:p>
    <w:p w14:paraId="55CD8436" w14:textId="77777777" w:rsidR="006C5D58" w:rsidRDefault="0010502A" w:rsidP="006C5D58">
      <w:pPr>
        <w:pStyle w:val="Heading3"/>
      </w:pPr>
      <w:bookmarkStart w:id="383" w:name="_Toc122965611"/>
      <w:r>
        <w:t>HW I/</w:t>
      </w:r>
      <w:proofErr w:type="spellStart"/>
      <w:r>
        <w:t>Os</w:t>
      </w:r>
      <w:bookmarkEnd w:id="383"/>
      <w:proofErr w:type="spellEnd"/>
    </w:p>
    <w:p w14:paraId="508D2DDD" w14:textId="394F9121" w:rsidR="00C84695" w:rsidRPr="003225C9" w:rsidRDefault="00C84695" w:rsidP="00C84695">
      <w:r>
        <w:t>POC interface over FPD-Link will support DVR(IDCM) power management, the detail pin definition should follow APIM HW design.</w:t>
      </w:r>
    </w:p>
    <w:p w14:paraId="249AF0CC" w14:textId="77777777" w:rsidR="00EF361C" w:rsidRDefault="00EF361C" w:rsidP="00EF361C">
      <w:pPr>
        <w:pStyle w:val="Heading4"/>
        <w:rPr>
          <w:lang w:val="en-GB"/>
        </w:rPr>
      </w:pPr>
      <w:bookmarkStart w:id="384" w:name="_Toc122965612"/>
      <w:r>
        <w:rPr>
          <w:lang w:val="en-GB"/>
        </w:rPr>
        <w:t>“HW I/O xxx”</w:t>
      </w:r>
      <w:bookmarkEnd w:id="384"/>
    </w:p>
    <w:p w14:paraId="6714786E" w14:textId="323C2089" w:rsidR="006C5D58" w:rsidRPr="003225C9" w:rsidRDefault="006C5D58" w:rsidP="006C5D58"/>
    <w:p w14:paraId="175D0841" w14:textId="77777777" w:rsidR="0045021E" w:rsidRPr="00B16542" w:rsidRDefault="0045021E" w:rsidP="00922BF9">
      <w:pPr>
        <w:pStyle w:val="Heading2"/>
      </w:pPr>
      <w:bookmarkStart w:id="385" w:name="_Signal_4"/>
      <w:bookmarkStart w:id="386" w:name="_Toc422994394"/>
      <w:bookmarkStart w:id="387" w:name="_Toc481143831"/>
      <w:bookmarkStart w:id="388" w:name="_Toc122965613"/>
      <w:bookmarkEnd w:id="370"/>
      <w:bookmarkEnd w:id="385"/>
      <w:r w:rsidRPr="00B16542">
        <w:lastRenderedPageBreak/>
        <w:t>Requirements on Development Process</w:t>
      </w:r>
      <w:bookmarkEnd w:id="386"/>
      <w:bookmarkEnd w:id="387"/>
      <w:bookmarkEnd w:id="388"/>
    </w:p>
    <w:p w14:paraId="6712557E"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389" w:name="_Toc215652170"/>
      <w:bookmarkStart w:id="390" w:name="_Toc423616411"/>
      <w:bookmarkStart w:id="391" w:name="_Toc481143832"/>
      <w:bookmarkStart w:id="392" w:name="_Toc423616456"/>
      <w:bookmarkStart w:id="393" w:name="_Toc122965614"/>
      <w:r w:rsidRPr="00BB29B2">
        <w:rPr>
          <w:lang w:val="en-GB"/>
        </w:rPr>
        <w:lastRenderedPageBreak/>
        <w:t xml:space="preserve">Open </w:t>
      </w:r>
      <w:bookmarkEnd w:id="389"/>
      <w:bookmarkEnd w:id="390"/>
      <w:r w:rsidR="007B2CCE" w:rsidRPr="00BB29B2">
        <w:rPr>
          <w:lang w:val="en-GB"/>
        </w:rPr>
        <w:t>Concerns</w:t>
      </w:r>
      <w:bookmarkEnd w:id="391"/>
      <w:bookmarkEnd w:id="393"/>
    </w:p>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CA082B" w14:paraId="6C541D97" w14:textId="77777777" w:rsidTr="00C96BC7">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C8E752" w14:textId="77777777" w:rsidR="00CA082B" w:rsidRDefault="00CA082B" w:rsidP="007F5085">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EE9C4" w14:textId="77777777" w:rsidR="00CA082B" w:rsidRDefault="007B2CCE" w:rsidP="007F5085">
            <w:pPr>
              <w:pStyle w:val="Caption"/>
              <w:rPr>
                <w:lang w:val="en-GB"/>
              </w:rPr>
            </w:pPr>
            <w:r>
              <w:rPr>
                <w:lang w:val="en-GB"/>
              </w:rPr>
              <w:t>Concern</w:t>
            </w:r>
            <w:r w:rsidR="00CA082B">
              <w:rPr>
                <w:lang w:val="en-GB"/>
              </w:rPr>
              <w:t xml:space="preserve">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43AC7CB" w14:textId="77777777" w:rsidR="00CA082B" w:rsidRDefault="00CA082B" w:rsidP="007F5085">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E0F6414" w14:textId="77777777" w:rsidR="00CA082B" w:rsidRDefault="00CA082B" w:rsidP="007F5085">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F7F28FC" w14:textId="77777777" w:rsidR="00CA082B" w:rsidRDefault="00CA082B" w:rsidP="007F5085">
            <w:pPr>
              <w:pStyle w:val="Caption"/>
              <w:rPr>
                <w:lang w:val="en-GB"/>
              </w:rPr>
            </w:pPr>
            <w:r>
              <w:rPr>
                <w:lang w:val="en-GB"/>
              </w:rPr>
              <w:t>Solution</w:t>
            </w:r>
          </w:p>
        </w:tc>
      </w:tr>
      <w:tr w:rsidR="00CA082B" w14:paraId="7EFA0DCA"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72002615" w14:textId="77777777" w:rsidR="00CA082B" w:rsidRDefault="00CA082B" w:rsidP="007F5085">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0AC1FA21" w14:textId="67A3FC2B" w:rsidR="00CA082B" w:rsidRDefault="00031CE6" w:rsidP="007F5085">
            <w:r w:rsidRPr="009E3B7C">
              <w:rPr>
                <w:rFonts w:cs="Arial"/>
                <w:lang w:val="en-GB"/>
              </w:rPr>
              <w:t xml:space="preserve">How to </w:t>
            </w:r>
            <w:r w:rsidR="00B61747">
              <w:rPr>
                <w:rFonts w:cs="Arial"/>
                <w:lang w:val="en-GB"/>
              </w:rPr>
              <w:t>support IDCM diagnostic? What event should be record via APIM diagnostic?</w:t>
            </w:r>
          </w:p>
        </w:tc>
        <w:tc>
          <w:tcPr>
            <w:tcW w:w="1843" w:type="dxa"/>
            <w:tcBorders>
              <w:top w:val="single" w:sz="4" w:space="0" w:color="auto"/>
              <w:left w:val="single" w:sz="4" w:space="0" w:color="auto"/>
              <w:bottom w:val="single" w:sz="4" w:space="0" w:color="auto"/>
              <w:right w:val="single" w:sz="4" w:space="0" w:color="auto"/>
            </w:tcBorders>
          </w:tcPr>
          <w:p w14:paraId="4EA57943"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3D29DECD" w14:textId="77777777" w:rsidR="00CA082B" w:rsidRDefault="00031CE6" w:rsidP="007F5085">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0A5521B0" w14:textId="5958F1C0" w:rsidR="00CA082B" w:rsidRDefault="00B61747" w:rsidP="007F5085">
            <w:r>
              <w:rPr>
                <w:rFonts w:cs="Arial"/>
              </w:rPr>
              <w:t>TBD</w:t>
            </w:r>
          </w:p>
        </w:tc>
      </w:tr>
      <w:tr w:rsidR="00B61747" w14:paraId="7171548F" w14:textId="77777777" w:rsidTr="00F21C8A">
        <w:tc>
          <w:tcPr>
            <w:tcW w:w="851" w:type="dxa"/>
            <w:tcBorders>
              <w:top w:val="single" w:sz="4" w:space="0" w:color="auto"/>
              <w:left w:val="single" w:sz="4" w:space="0" w:color="auto"/>
              <w:bottom w:val="single" w:sz="4" w:space="0" w:color="auto"/>
              <w:right w:val="single" w:sz="4" w:space="0" w:color="auto"/>
            </w:tcBorders>
            <w:hideMark/>
          </w:tcPr>
          <w:p w14:paraId="59EFE8B4" w14:textId="77777777" w:rsidR="00B61747" w:rsidRDefault="00B61747" w:rsidP="00B61747">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63BF3800" w14:textId="17C2C36F" w:rsidR="00B61747" w:rsidRDefault="00B61747" w:rsidP="00B61747">
            <w:r w:rsidRPr="009E3B7C">
              <w:rPr>
                <w:rFonts w:cs="Arial"/>
                <w:lang w:val="en-GB"/>
              </w:rPr>
              <w:t xml:space="preserve">How to </w:t>
            </w:r>
            <w:r>
              <w:rPr>
                <w:rFonts w:cs="Arial"/>
                <w:lang w:val="en-GB"/>
              </w:rPr>
              <w:t xml:space="preserve">support IDCM </w:t>
            </w:r>
            <w:r w:rsidR="00ED38BB">
              <w:rPr>
                <w:rFonts w:cs="Arial"/>
                <w:lang w:val="en-GB"/>
              </w:rPr>
              <w:t>SWDL</w:t>
            </w:r>
            <w:r w:rsidR="00715CB1">
              <w:rPr>
                <w:rFonts w:cs="Arial"/>
                <w:lang w:val="en-GB"/>
              </w:rPr>
              <w:t xml:space="preserve"> via APIM</w:t>
            </w:r>
            <w:r>
              <w:rPr>
                <w:rFonts w:cs="Arial"/>
                <w:lang w:val="en-GB"/>
              </w:rPr>
              <w:t xml:space="preserve">? </w:t>
            </w:r>
            <w:r w:rsidR="00ED38BB">
              <w:rPr>
                <w:rFonts w:cs="Arial"/>
                <w:lang w:val="en-GB"/>
              </w:rPr>
              <w:t>Will need to support OTA via APIM?</w:t>
            </w:r>
          </w:p>
        </w:tc>
        <w:tc>
          <w:tcPr>
            <w:tcW w:w="1843" w:type="dxa"/>
            <w:tcBorders>
              <w:top w:val="single" w:sz="4" w:space="0" w:color="auto"/>
              <w:left w:val="single" w:sz="4" w:space="0" w:color="auto"/>
              <w:bottom w:val="single" w:sz="4" w:space="0" w:color="auto"/>
              <w:right w:val="single" w:sz="4" w:space="0" w:color="auto"/>
            </w:tcBorders>
          </w:tcPr>
          <w:p w14:paraId="39D44672" w14:textId="77777777" w:rsidR="00B61747" w:rsidRDefault="00B61747" w:rsidP="00B61747">
            <w:pPr>
              <w:pStyle w:val="BodyText"/>
            </w:pPr>
          </w:p>
        </w:tc>
        <w:tc>
          <w:tcPr>
            <w:tcW w:w="1134" w:type="dxa"/>
            <w:tcBorders>
              <w:top w:val="single" w:sz="4" w:space="0" w:color="auto"/>
              <w:left w:val="single" w:sz="4" w:space="0" w:color="auto"/>
              <w:bottom w:val="single" w:sz="4" w:space="0" w:color="auto"/>
              <w:right w:val="single" w:sz="4" w:space="0" w:color="auto"/>
            </w:tcBorders>
          </w:tcPr>
          <w:p w14:paraId="1F9F5337" w14:textId="5FFF459D" w:rsidR="00B61747" w:rsidRDefault="00B61747" w:rsidP="00B61747">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E48299D" w14:textId="5F1E7F96" w:rsidR="00B61747" w:rsidRDefault="00B61747" w:rsidP="00B61747">
            <w:r>
              <w:rPr>
                <w:rFonts w:cs="Arial"/>
              </w:rPr>
              <w:t>TBD</w:t>
            </w:r>
          </w:p>
        </w:tc>
      </w:tr>
      <w:tr w:rsidR="00B61747" w14:paraId="3BBA7C10" w14:textId="77777777" w:rsidTr="00F21C8A">
        <w:tc>
          <w:tcPr>
            <w:tcW w:w="851" w:type="dxa"/>
            <w:tcBorders>
              <w:top w:val="single" w:sz="4" w:space="0" w:color="auto"/>
              <w:left w:val="single" w:sz="4" w:space="0" w:color="auto"/>
              <w:bottom w:val="single" w:sz="4" w:space="0" w:color="auto"/>
              <w:right w:val="single" w:sz="4" w:space="0" w:color="auto"/>
            </w:tcBorders>
          </w:tcPr>
          <w:p w14:paraId="23C5DAB3" w14:textId="77777777" w:rsidR="00B61747" w:rsidRDefault="00B61747" w:rsidP="00B61747">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7863DC77" w14:textId="6BC459D4" w:rsidR="00B61747" w:rsidRPr="0008696C" w:rsidRDefault="00B61747" w:rsidP="00B61747">
            <w:pPr>
              <w:rPr>
                <w:lang w:val="en-GB"/>
              </w:rPr>
            </w:pPr>
            <w:r w:rsidRPr="009E3B7C">
              <w:rPr>
                <w:rFonts w:cs="Arial"/>
                <w:lang w:val="en-GB"/>
              </w:rPr>
              <w:t xml:space="preserve">How to </w:t>
            </w:r>
            <w:r>
              <w:rPr>
                <w:rFonts w:cs="Arial"/>
                <w:lang w:val="en-GB"/>
              </w:rPr>
              <w:t xml:space="preserve">support </w:t>
            </w:r>
            <w:r w:rsidR="00607861">
              <w:rPr>
                <w:rFonts w:cs="Arial"/>
                <w:lang w:val="en-GB"/>
              </w:rPr>
              <w:t>DVR data analytics? What event should be record?</w:t>
            </w:r>
          </w:p>
        </w:tc>
        <w:tc>
          <w:tcPr>
            <w:tcW w:w="1843" w:type="dxa"/>
            <w:tcBorders>
              <w:top w:val="single" w:sz="4" w:space="0" w:color="auto"/>
              <w:left w:val="single" w:sz="4" w:space="0" w:color="auto"/>
              <w:bottom w:val="single" w:sz="4" w:space="0" w:color="auto"/>
              <w:right w:val="single" w:sz="4" w:space="0" w:color="auto"/>
            </w:tcBorders>
          </w:tcPr>
          <w:p w14:paraId="2A0DC076" w14:textId="77777777" w:rsidR="00B61747" w:rsidRDefault="00B61747" w:rsidP="00B61747">
            <w:pPr>
              <w:pStyle w:val="BodyText"/>
            </w:pPr>
          </w:p>
        </w:tc>
        <w:tc>
          <w:tcPr>
            <w:tcW w:w="1134" w:type="dxa"/>
            <w:tcBorders>
              <w:top w:val="single" w:sz="4" w:space="0" w:color="auto"/>
              <w:left w:val="single" w:sz="4" w:space="0" w:color="auto"/>
              <w:bottom w:val="single" w:sz="4" w:space="0" w:color="auto"/>
              <w:right w:val="single" w:sz="4" w:space="0" w:color="auto"/>
            </w:tcBorders>
          </w:tcPr>
          <w:p w14:paraId="6C9D32D3" w14:textId="294407BE" w:rsidR="00B61747" w:rsidRPr="0008696C" w:rsidRDefault="00B61747" w:rsidP="00B61747">
            <w:pPr>
              <w:rPr>
                <w:lang w:val="en-GB"/>
              </w:rPr>
            </w:pPr>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65B3BF30" w14:textId="31E9CA15" w:rsidR="00B61747" w:rsidRDefault="00B61747" w:rsidP="00B61747">
            <w:r>
              <w:rPr>
                <w:rFonts w:cs="Arial"/>
              </w:rPr>
              <w:t>TBD</w:t>
            </w:r>
          </w:p>
        </w:tc>
      </w:tr>
      <w:tr w:rsidR="00CA082B" w14:paraId="53BAE9CD" w14:textId="77777777" w:rsidTr="00F21C8A">
        <w:tc>
          <w:tcPr>
            <w:tcW w:w="851" w:type="dxa"/>
            <w:tcBorders>
              <w:top w:val="single" w:sz="4" w:space="0" w:color="auto"/>
              <w:left w:val="single" w:sz="4" w:space="0" w:color="auto"/>
              <w:bottom w:val="single" w:sz="4" w:space="0" w:color="auto"/>
              <w:right w:val="single" w:sz="4" w:space="0" w:color="auto"/>
            </w:tcBorders>
          </w:tcPr>
          <w:p w14:paraId="7C3653AA" w14:textId="77777777" w:rsidR="00CA082B" w:rsidRDefault="00031CE6" w:rsidP="007F5085">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4B34A980" w14:textId="77777777" w:rsidR="00CA082B" w:rsidRPr="0008696C" w:rsidRDefault="00CA082B" w:rsidP="007F5085">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3E57805F" w14:textId="77777777" w:rsidR="00CA082B" w:rsidRDefault="00CA082B" w:rsidP="007F5085">
            <w:pPr>
              <w:pStyle w:val="BodyText"/>
            </w:pPr>
          </w:p>
        </w:tc>
        <w:tc>
          <w:tcPr>
            <w:tcW w:w="1134" w:type="dxa"/>
            <w:tcBorders>
              <w:top w:val="single" w:sz="4" w:space="0" w:color="auto"/>
              <w:left w:val="single" w:sz="4" w:space="0" w:color="auto"/>
              <w:bottom w:val="single" w:sz="4" w:space="0" w:color="auto"/>
              <w:right w:val="single" w:sz="4" w:space="0" w:color="auto"/>
            </w:tcBorders>
          </w:tcPr>
          <w:p w14:paraId="3DE4936E" w14:textId="77777777" w:rsidR="00CA082B" w:rsidRPr="0008696C" w:rsidRDefault="00CA082B" w:rsidP="007F5085">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04F8B16A" w14:textId="77777777" w:rsidR="00CA082B" w:rsidRDefault="00CA082B" w:rsidP="007F5085"/>
        </w:tc>
      </w:tr>
    </w:tbl>
    <w:p w14:paraId="44A84373" w14:textId="0C382B26" w:rsidR="00CA082B" w:rsidRPr="00B36D98" w:rsidRDefault="002C569F" w:rsidP="002C569F">
      <w:pPr>
        <w:pStyle w:val="Caption"/>
        <w:rPr>
          <w:lang w:val="en-GB"/>
        </w:rPr>
      </w:pPr>
      <w:bookmarkStart w:id="394" w:name="_Toc468813035"/>
      <w:bookmarkStart w:id="395" w:name="_Toc471490047"/>
      <w:bookmarkStart w:id="396" w:name="_Toc520108491"/>
      <w:bookmarkStart w:id="397" w:name="_Toc115792415"/>
      <w:r>
        <w:t xml:space="preserve">Table </w:t>
      </w:r>
      <w:r w:rsidR="00A378CF">
        <w:rPr>
          <w:noProof/>
        </w:rPr>
        <w:fldChar w:fldCharType="begin"/>
      </w:r>
      <w:r w:rsidR="00A378CF">
        <w:rPr>
          <w:noProof/>
        </w:rPr>
        <w:instrText xml:space="preserve"> STYLEREF 1 \s </w:instrText>
      </w:r>
      <w:r w:rsidR="00A378CF">
        <w:rPr>
          <w:noProof/>
        </w:rPr>
        <w:fldChar w:fldCharType="separate"/>
      </w:r>
      <w:r w:rsidR="000515C0">
        <w:rPr>
          <w:noProof/>
        </w:rPr>
        <w:t>6</w:t>
      </w:r>
      <w:r w:rsidR="00A378CF">
        <w:rPr>
          <w:noProof/>
        </w:rPr>
        <w:fldChar w:fldCharType="end"/>
      </w:r>
      <w:r w:rsidR="009530F7">
        <w:noBreakHyphen/>
      </w:r>
      <w:r w:rsidR="00A378CF">
        <w:rPr>
          <w:noProof/>
        </w:rPr>
        <w:fldChar w:fldCharType="begin"/>
      </w:r>
      <w:r w:rsidR="00A378CF">
        <w:rPr>
          <w:noProof/>
        </w:rPr>
        <w:instrText xml:space="preserve"> SEQ Table \* ARABIC \s 1 </w:instrText>
      </w:r>
      <w:r w:rsidR="00A378CF">
        <w:rPr>
          <w:noProof/>
        </w:rPr>
        <w:fldChar w:fldCharType="separate"/>
      </w:r>
      <w:r w:rsidR="000515C0">
        <w:rPr>
          <w:noProof/>
        </w:rPr>
        <w:t>1</w:t>
      </w:r>
      <w:r w:rsidR="00A378CF">
        <w:rPr>
          <w:noProof/>
        </w:rPr>
        <w:fldChar w:fldCharType="end"/>
      </w:r>
      <w:r>
        <w:t>: Open Concerns</w:t>
      </w:r>
      <w:bookmarkEnd w:id="394"/>
      <w:bookmarkEnd w:id="395"/>
      <w:bookmarkEnd w:id="396"/>
      <w:bookmarkEnd w:id="397"/>
    </w:p>
    <w:p w14:paraId="063074CA" w14:textId="77777777" w:rsidR="00CA082B" w:rsidRPr="00BB29B2" w:rsidRDefault="00CA082B" w:rsidP="00BB29B2">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398" w:name="_Toc423616410"/>
      <w:bookmarkStart w:id="399" w:name="_Toc481143833"/>
      <w:bookmarkStart w:id="400" w:name="_Toc422994348"/>
      <w:bookmarkStart w:id="401" w:name="_Toc122965615"/>
      <w:r w:rsidRPr="00BB29B2">
        <w:rPr>
          <w:lang w:val="en-GB"/>
        </w:rPr>
        <w:lastRenderedPageBreak/>
        <w:t>Revision History</w:t>
      </w:r>
      <w:bookmarkEnd w:id="398"/>
      <w:bookmarkEnd w:id="399"/>
      <w:bookmarkEnd w:id="401"/>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BA684E" w:rsidRPr="005D5B0A" w14:paraId="5CB9D482" w14:textId="77777777" w:rsidTr="00C96BC7">
        <w:tc>
          <w:tcPr>
            <w:tcW w:w="1163" w:type="dxa"/>
            <w:shd w:val="clear" w:color="auto" w:fill="D9D9D9" w:themeFill="background1" w:themeFillShade="D9"/>
            <w:hideMark/>
          </w:tcPr>
          <w:p w14:paraId="0BFD0CFA" w14:textId="77777777" w:rsidR="00BA684E" w:rsidRPr="005D5B0A" w:rsidRDefault="00BA684E" w:rsidP="00BA684E">
            <w:pPr>
              <w:pStyle w:val="Caption"/>
            </w:pPr>
            <w:r w:rsidRPr="005D5B0A">
              <w:rPr>
                <w:lang w:val="en-GB"/>
              </w:rPr>
              <w:t>Rev</w:t>
            </w:r>
            <w:proofErr w:type="spellStart"/>
            <w:r w:rsidRPr="005D5B0A">
              <w:t>ision</w:t>
            </w:r>
            <w:proofErr w:type="spellEnd"/>
          </w:p>
        </w:tc>
        <w:tc>
          <w:tcPr>
            <w:tcW w:w="994" w:type="dxa"/>
            <w:shd w:val="clear" w:color="auto" w:fill="D9D9D9" w:themeFill="background1" w:themeFillShade="D9"/>
            <w:hideMark/>
          </w:tcPr>
          <w:p w14:paraId="05E79104" w14:textId="77777777" w:rsidR="00BA684E" w:rsidRPr="005D5B0A" w:rsidRDefault="00BA684E" w:rsidP="007F5085">
            <w:pPr>
              <w:pStyle w:val="Caption"/>
              <w:rPr>
                <w:lang w:val="en-GB"/>
              </w:rPr>
            </w:pPr>
            <w:r w:rsidRPr="005D5B0A">
              <w:rPr>
                <w:lang w:val="en-GB"/>
              </w:rPr>
              <w:t>Date</w:t>
            </w:r>
          </w:p>
        </w:tc>
        <w:tc>
          <w:tcPr>
            <w:tcW w:w="5101" w:type="dxa"/>
            <w:shd w:val="clear" w:color="auto" w:fill="D9D9D9" w:themeFill="background1" w:themeFillShade="D9"/>
            <w:hideMark/>
          </w:tcPr>
          <w:p w14:paraId="1FB2F0CA" w14:textId="77777777" w:rsidR="00BA684E" w:rsidRPr="005D5B0A" w:rsidRDefault="00BA684E" w:rsidP="007F5085">
            <w:pPr>
              <w:pStyle w:val="Caption"/>
              <w:rPr>
                <w:lang w:val="en-GB"/>
              </w:rPr>
            </w:pPr>
            <w:r w:rsidRPr="005D5B0A">
              <w:rPr>
                <w:lang w:val="en-GB"/>
              </w:rPr>
              <w:t>Description</w:t>
            </w:r>
          </w:p>
        </w:tc>
        <w:tc>
          <w:tcPr>
            <w:tcW w:w="1276" w:type="dxa"/>
            <w:shd w:val="clear" w:color="auto" w:fill="D9D9D9" w:themeFill="background1" w:themeFillShade="D9"/>
            <w:hideMark/>
          </w:tcPr>
          <w:p w14:paraId="2ECC40E9" w14:textId="77777777" w:rsidR="00BA684E" w:rsidRPr="005D5B0A" w:rsidRDefault="00BA684E" w:rsidP="007F5085">
            <w:pPr>
              <w:pStyle w:val="Caption"/>
              <w:rPr>
                <w:lang w:val="en-GB"/>
              </w:rPr>
            </w:pPr>
            <w:r w:rsidRPr="005D5B0A">
              <w:rPr>
                <w:lang w:val="en-GB"/>
              </w:rPr>
              <w:t>Approved by</w:t>
            </w:r>
          </w:p>
        </w:tc>
        <w:tc>
          <w:tcPr>
            <w:tcW w:w="1667" w:type="dxa"/>
            <w:shd w:val="clear" w:color="auto" w:fill="D9D9D9" w:themeFill="background1" w:themeFillShade="D9"/>
            <w:hideMark/>
          </w:tcPr>
          <w:p w14:paraId="6CE30814" w14:textId="77777777" w:rsidR="00BA684E" w:rsidRPr="005D5B0A" w:rsidRDefault="00BA684E" w:rsidP="007F5085">
            <w:pPr>
              <w:pStyle w:val="Caption"/>
              <w:rPr>
                <w:lang w:val="en-GB"/>
              </w:rPr>
            </w:pPr>
            <w:r w:rsidRPr="005D5B0A">
              <w:rPr>
                <w:lang w:val="en-GB"/>
              </w:rPr>
              <w:t>Responsible</w:t>
            </w:r>
          </w:p>
        </w:tc>
      </w:tr>
      <w:tr w:rsidR="00BA684E" w:rsidRPr="005D5B0A" w14:paraId="02F52B98" w14:textId="77777777" w:rsidTr="00C96BC7">
        <w:tc>
          <w:tcPr>
            <w:tcW w:w="1163" w:type="dxa"/>
            <w:hideMark/>
          </w:tcPr>
          <w:p w14:paraId="601A7922" w14:textId="77777777" w:rsidR="00BA684E" w:rsidRPr="005D5B0A" w:rsidRDefault="00BA684E" w:rsidP="007F5085">
            <w:pPr>
              <w:jc w:val="center"/>
              <w:rPr>
                <w:snapToGrid w:val="0"/>
              </w:rPr>
            </w:pPr>
            <w:r w:rsidRPr="005D5B0A">
              <w:rPr>
                <w:snapToGrid w:val="0"/>
              </w:rPr>
              <w:t>A</w:t>
            </w:r>
          </w:p>
        </w:tc>
        <w:tc>
          <w:tcPr>
            <w:tcW w:w="994" w:type="dxa"/>
          </w:tcPr>
          <w:p w14:paraId="72A5FB7E" w14:textId="77777777" w:rsidR="00BA684E" w:rsidRPr="005D5B0A" w:rsidRDefault="00BA684E" w:rsidP="007F5085">
            <w:pPr>
              <w:jc w:val="center"/>
              <w:rPr>
                <w:snapToGrid w:val="0"/>
              </w:rPr>
            </w:pPr>
          </w:p>
        </w:tc>
        <w:tc>
          <w:tcPr>
            <w:tcW w:w="5101" w:type="dxa"/>
            <w:hideMark/>
          </w:tcPr>
          <w:p w14:paraId="64AE116C" w14:textId="77777777" w:rsidR="00BA684E" w:rsidRPr="005D5B0A" w:rsidRDefault="00BA684E" w:rsidP="007F5085">
            <w:pPr>
              <w:pStyle w:val="Header"/>
              <w:rPr>
                <w:snapToGrid w:val="0"/>
              </w:rPr>
            </w:pPr>
            <w:r w:rsidRPr="005D5B0A">
              <w:rPr>
                <w:snapToGrid w:val="0"/>
              </w:rPr>
              <w:t>Initial version</w:t>
            </w:r>
          </w:p>
        </w:tc>
        <w:tc>
          <w:tcPr>
            <w:tcW w:w="1276" w:type="dxa"/>
          </w:tcPr>
          <w:p w14:paraId="04DF57CC" w14:textId="77777777" w:rsidR="00BA684E" w:rsidRPr="005D5B0A" w:rsidRDefault="00BA684E" w:rsidP="007F5085">
            <w:pPr>
              <w:rPr>
                <w:snapToGrid w:val="0"/>
              </w:rPr>
            </w:pPr>
          </w:p>
        </w:tc>
        <w:tc>
          <w:tcPr>
            <w:tcW w:w="1667" w:type="dxa"/>
            <w:hideMark/>
          </w:tcPr>
          <w:p w14:paraId="0737CE62" w14:textId="4E08C40B" w:rsidR="00BA684E" w:rsidRPr="005D5B0A" w:rsidRDefault="00B54FA2" w:rsidP="007F5085">
            <w:pPr>
              <w:rPr>
                <w:snapToGrid w:val="0"/>
              </w:rPr>
            </w:pPr>
            <w:r>
              <w:rPr>
                <w:snapToGrid w:val="0"/>
              </w:rPr>
              <w:t>YNIU6</w:t>
            </w:r>
          </w:p>
        </w:tc>
      </w:tr>
      <w:tr w:rsidR="00BA684E" w:rsidRPr="005D5B0A" w14:paraId="3576EDA6" w14:textId="77777777" w:rsidTr="00C96BC7">
        <w:tc>
          <w:tcPr>
            <w:tcW w:w="1163" w:type="dxa"/>
          </w:tcPr>
          <w:p w14:paraId="12961D38" w14:textId="77777777" w:rsidR="00BA684E" w:rsidRPr="005D5B0A" w:rsidRDefault="00BA684E" w:rsidP="007F5085">
            <w:pPr>
              <w:jc w:val="center"/>
              <w:rPr>
                <w:snapToGrid w:val="0"/>
              </w:rPr>
            </w:pPr>
          </w:p>
        </w:tc>
        <w:tc>
          <w:tcPr>
            <w:tcW w:w="994" w:type="dxa"/>
          </w:tcPr>
          <w:p w14:paraId="23EBAD43" w14:textId="77777777" w:rsidR="00BA684E" w:rsidRPr="005D5B0A" w:rsidRDefault="00BA684E" w:rsidP="007F5085">
            <w:pPr>
              <w:jc w:val="center"/>
              <w:rPr>
                <w:snapToGrid w:val="0"/>
              </w:rPr>
            </w:pPr>
          </w:p>
        </w:tc>
        <w:tc>
          <w:tcPr>
            <w:tcW w:w="5101" w:type="dxa"/>
          </w:tcPr>
          <w:p w14:paraId="2362AB7F" w14:textId="77777777" w:rsidR="00BA684E" w:rsidRPr="005D5B0A" w:rsidRDefault="00BA684E" w:rsidP="007F5085">
            <w:pPr>
              <w:pStyle w:val="Header"/>
              <w:rPr>
                <w:snapToGrid w:val="0"/>
              </w:rPr>
            </w:pPr>
          </w:p>
        </w:tc>
        <w:tc>
          <w:tcPr>
            <w:tcW w:w="1276" w:type="dxa"/>
          </w:tcPr>
          <w:p w14:paraId="1B59FDE8" w14:textId="77777777" w:rsidR="00BA684E" w:rsidRPr="005D5B0A" w:rsidRDefault="00BA684E" w:rsidP="007F5085">
            <w:pPr>
              <w:rPr>
                <w:snapToGrid w:val="0"/>
              </w:rPr>
            </w:pPr>
          </w:p>
        </w:tc>
        <w:tc>
          <w:tcPr>
            <w:tcW w:w="1667" w:type="dxa"/>
          </w:tcPr>
          <w:p w14:paraId="666E6DCB" w14:textId="77777777" w:rsidR="00BA684E" w:rsidRPr="005D5B0A" w:rsidRDefault="00BA684E" w:rsidP="007F5085">
            <w:pPr>
              <w:rPr>
                <w:snapToGrid w:val="0"/>
              </w:rPr>
            </w:pPr>
          </w:p>
        </w:tc>
      </w:tr>
    </w:tbl>
    <w:p w14:paraId="2E87B82C" w14:textId="77777777" w:rsidR="00CA082B" w:rsidRPr="00F4766E" w:rsidRDefault="00CA082B" w:rsidP="00CA082B">
      <w:pPr>
        <w:pStyle w:val="Heading2"/>
        <w:rPr>
          <w:vanish/>
        </w:rPr>
      </w:pPr>
      <w:r w:rsidRPr="00F4766E">
        <w:rPr>
          <w:vanish/>
        </w:rPr>
        <w:t>Template Revisions</w:t>
      </w:r>
      <w:bookmarkStart w:id="402" w:name="_Toc426532436"/>
      <w:bookmarkStart w:id="403" w:name="_Toc446402368"/>
      <w:bookmarkStart w:id="404" w:name="_Toc446425676"/>
      <w:bookmarkStart w:id="405" w:name="_Toc451775260"/>
      <w:bookmarkStart w:id="406" w:name="_Toc455752516"/>
      <w:bookmarkStart w:id="407" w:name="_Toc456346098"/>
      <w:bookmarkStart w:id="408" w:name="_Toc460940913"/>
      <w:bookmarkStart w:id="409" w:name="_Toc462743835"/>
      <w:bookmarkStart w:id="410" w:name="_Toc462744059"/>
      <w:bookmarkStart w:id="411" w:name="_Toc462744254"/>
      <w:bookmarkStart w:id="412" w:name="_Toc471489767"/>
      <w:bookmarkStart w:id="413" w:name="_Toc471489845"/>
      <w:bookmarkStart w:id="414" w:name="_Toc471490161"/>
      <w:bookmarkStart w:id="415" w:name="_Toc472077557"/>
      <w:bookmarkStart w:id="416" w:name="_Toc472077929"/>
      <w:bookmarkStart w:id="417" w:name="_Toc472080300"/>
      <w:bookmarkStart w:id="418" w:name="_Toc472490846"/>
      <w:bookmarkStart w:id="419" w:name="_Toc472695880"/>
      <w:bookmarkStart w:id="420" w:name="_Toc472696449"/>
      <w:bookmarkStart w:id="421" w:name="_Toc473705155"/>
      <w:bookmarkStart w:id="422" w:name="_Toc481143834"/>
      <w:bookmarkStart w:id="423" w:name="_Toc473894793"/>
      <w:bookmarkStart w:id="424" w:name="_Toc473895357"/>
      <w:bookmarkStart w:id="425" w:name="_Toc482085285"/>
      <w:bookmarkStart w:id="426" w:name="_Toc482085343"/>
      <w:bookmarkStart w:id="427" w:name="_Toc488828527"/>
      <w:bookmarkStart w:id="428" w:name="_Toc488828585"/>
      <w:bookmarkStart w:id="429" w:name="_Toc488842677"/>
      <w:bookmarkStart w:id="430" w:name="_Toc488842868"/>
      <w:bookmarkStart w:id="431" w:name="_Toc488842996"/>
      <w:bookmarkStart w:id="432" w:name="_Toc492467814"/>
      <w:bookmarkStart w:id="433" w:name="_Toc492467906"/>
      <w:bookmarkStart w:id="434" w:name="_Toc495419623"/>
      <w:bookmarkStart w:id="435" w:name="_Toc495419793"/>
      <w:bookmarkStart w:id="436" w:name="_Toc495501362"/>
      <w:bookmarkStart w:id="437" w:name="_Toc495501740"/>
      <w:bookmarkStart w:id="438" w:name="_Toc495501837"/>
      <w:bookmarkStart w:id="439" w:name="_Toc495570271"/>
      <w:bookmarkStart w:id="440" w:name="_Toc495575622"/>
      <w:bookmarkStart w:id="441" w:name="_Toc498099617"/>
      <w:bookmarkStart w:id="442" w:name="_Toc498341580"/>
      <w:bookmarkStart w:id="443" w:name="_Toc498414151"/>
      <w:bookmarkStart w:id="444" w:name="_Toc499221208"/>
      <w:bookmarkStart w:id="445" w:name="_Toc499554719"/>
      <w:bookmarkStart w:id="446" w:name="_Toc499656451"/>
      <w:bookmarkStart w:id="447" w:name="_Toc518288164"/>
      <w:bookmarkStart w:id="448" w:name="_Toc518288312"/>
      <w:bookmarkStart w:id="449" w:name="_Toc520106256"/>
      <w:bookmarkStart w:id="450" w:name="_Toc520108456"/>
      <w:bookmarkStart w:id="451" w:name="_Toc520201040"/>
      <w:bookmarkStart w:id="452" w:name="_Toc520203506"/>
      <w:bookmarkStart w:id="453" w:name="_Toc520203718"/>
      <w:bookmarkStart w:id="454" w:name="_Toc520204233"/>
      <w:bookmarkStart w:id="455" w:name="_Toc521190452"/>
      <w:bookmarkStart w:id="456" w:name="_Toc534371528"/>
      <w:bookmarkStart w:id="457" w:name="_Toc534373706"/>
      <w:bookmarkStart w:id="458" w:name="_Toc536013176"/>
      <w:bookmarkStart w:id="459" w:name="_Toc536016076"/>
      <w:bookmarkStart w:id="460" w:name="_Toc536800583"/>
      <w:bookmarkStart w:id="461" w:name="_Toc258763"/>
      <w:bookmarkStart w:id="462" w:name="_Toc259756"/>
      <w:bookmarkStart w:id="463" w:name="_Toc1128357"/>
      <w:bookmarkStart w:id="464" w:name="_Toc3562956"/>
      <w:bookmarkStart w:id="465" w:name="_Toc5830375"/>
      <w:bookmarkStart w:id="466" w:name="_Toc5869713"/>
      <w:bookmarkStart w:id="467" w:name="_Toc10186525"/>
      <w:bookmarkStart w:id="468" w:name="_Toc10204809"/>
      <w:bookmarkStart w:id="469" w:name="_Toc10206190"/>
      <w:bookmarkStart w:id="470" w:name="_Toc10215745"/>
      <w:bookmarkStart w:id="471" w:name="_Toc12638433"/>
      <w:bookmarkStart w:id="472" w:name="_Toc12639481"/>
      <w:bookmarkStart w:id="473" w:name="_Toc12868707"/>
      <w:bookmarkStart w:id="474" w:name="_Toc12959293"/>
      <w:bookmarkStart w:id="475" w:name="_Toc12962660"/>
      <w:bookmarkStart w:id="476" w:name="_Toc19091536"/>
      <w:bookmarkStart w:id="477" w:name="_Toc21524595"/>
      <w:bookmarkStart w:id="478" w:name="_Toc21531625"/>
      <w:bookmarkStart w:id="479" w:name="_Toc22917805"/>
      <w:bookmarkStart w:id="480" w:name="_Toc22917932"/>
      <w:bookmarkStart w:id="481" w:name="_Toc23857197"/>
      <w:bookmarkStart w:id="482" w:name="_Toc23857323"/>
      <w:bookmarkStart w:id="483" w:name="_Toc23857736"/>
      <w:bookmarkStart w:id="484" w:name="_Toc23858554"/>
      <w:bookmarkStart w:id="485" w:name="_Toc23863524"/>
      <w:bookmarkStart w:id="486" w:name="_Toc23967856"/>
      <w:bookmarkStart w:id="487" w:name="_Toc26362094"/>
      <w:bookmarkStart w:id="488" w:name="_Toc26371778"/>
      <w:bookmarkStart w:id="489" w:name="_Toc26437961"/>
      <w:bookmarkStart w:id="490" w:name="_Toc29286885"/>
      <w:bookmarkStart w:id="491" w:name="_Toc29293079"/>
      <w:bookmarkStart w:id="492" w:name="_Toc29294596"/>
      <w:bookmarkStart w:id="493" w:name="_Toc32412031"/>
      <w:bookmarkStart w:id="494" w:name="_Toc32419149"/>
      <w:bookmarkStart w:id="495" w:name="_Toc34409275"/>
      <w:bookmarkStart w:id="496" w:name="_Toc34638479"/>
      <w:bookmarkStart w:id="497" w:name="_Toc34641783"/>
      <w:bookmarkStart w:id="498" w:name="_Toc34668754"/>
      <w:bookmarkStart w:id="499" w:name="_Toc34913822"/>
      <w:bookmarkStart w:id="500" w:name="_Toc34990598"/>
      <w:bookmarkStart w:id="501" w:name="_Toc35000629"/>
      <w:bookmarkStart w:id="502" w:name="_Toc115792357"/>
      <w:bookmarkStart w:id="503" w:name="_Toc122965616"/>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p>
    <w:p w14:paraId="27B132AC" w14:textId="77777777" w:rsidR="00CA082B" w:rsidRPr="00A30716" w:rsidRDefault="00216DEC" w:rsidP="00A30716">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53F1BD49" w14:textId="77777777" w:rsidR="00CA082B" w:rsidRPr="00EB5501" w:rsidRDefault="00CA082B" w:rsidP="00CA082B"/>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CA082B" w:rsidRPr="005D5B0A" w14:paraId="50AEB1F6" w14:textId="77777777" w:rsidTr="0048586B">
        <w:trPr>
          <w:hidden/>
        </w:trPr>
        <w:tc>
          <w:tcPr>
            <w:tcW w:w="993" w:type="dxa"/>
            <w:shd w:val="clear" w:color="auto" w:fill="D9D9D9" w:themeFill="background1" w:themeFillShade="D9"/>
          </w:tcPr>
          <w:p w14:paraId="7BF77A53" w14:textId="77777777" w:rsidR="00CA082B" w:rsidRPr="005D5B0A" w:rsidRDefault="00CA082B" w:rsidP="007F5085">
            <w:pPr>
              <w:pStyle w:val="Caption"/>
              <w:rPr>
                <w:vanish/>
                <w:lang w:val="en-GB"/>
              </w:rPr>
            </w:pPr>
            <w:r w:rsidRPr="005D5B0A">
              <w:rPr>
                <w:vanish/>
                <w:lang w:val="en-GB"/>
              </w:rPr>
              <w:t>Version</w:t>
            </w:r>
          </w:p>
        </w:tc>
        <w:tc>
          <w:tcPr>
            <w:tcW w:w="850" w:type="dxa"/>
            <w:shd w:val="clear" w:color="auto" w:fill="D9D9D9" w:themeFill="background1" w:themeFillShade="D9"/>
          </w:tcPr>
          <w:p w14:paraId="601CB611" w14:textId="77777777" w:rsidR="00CA082B" w:rsidRPr="005D5B0A" w:rsidRDefault="00CA082B" w:rsidP="007F5085">
            <w:pPr>
              <w:pStyle w:val="Caption"/>
              <w:rPr>
                <w:vanish/>
                <w:lang w:val="en-GB"/>
              </w:rPr>
            </w:pPr>
            <w:r w:rsidRPr="005D5B0A">
              <w:rPr>
                <w:vanish/>
                <w:lang w:val="en-GB"/>
              </w:rPr>
              <w:t>Rev.</w:t>
            </w:r>
          </w:p>
          <w:p w14:paraId="48818404" w14:textId="77777777" w:rsidR="00CA082B" w:rsidRPr="005D5B0A" w:rsidRDefault="00CA082B" w:rsidP="007F5085">
            <w:pPr>
              <w:jc w:val="center"/>
              <w:rPr>
                <w:vanish/>
              </w:rPr>
            </w:pPr>
          </w:p>
        </w:tc>
        <w:tc>
          <w:tcPr>
            <w:tcW w:w="993" w:type="dxa"/>
            <w:shd w:val="clear" w:color="auto" w:fill="D9D9D9" w:themeFill="background1" w:themeFillShade="D9"/>
          </w:tcPr>
          <w:p w14:paraId="2BB25F20" w14:textId="77777777" w:rsidR="00CA082B" w:rsidRPr="005D5B0A" w:rsidRDefault="00CA082B" w:rsidP="007F5085">
            <w:pPr>
              <w:pStyle w:val="Caption"/>
              <w:rPr>
                <w:vanish/>
                <w:lang w:val="en-GB"/>
              </w:rPr>
            </w:pPr>
            <w:r w:rsidRPr="005D5B0A">
              <w:rPr>
                <w:vanish/>
                <w:lang w:val="en-GB"/>
              </w:rPr>
              <w:t>Date</w:t>
            </w:r>
          </w:p>
        </w:tc>
        <w:tc>
          <w:tcPr>
            <w:tcW w:w="5669" w:type="dxa"/>
            <w:shd w:val="clear" w:color="auto" w:fill="D9D9D9" w:themeFill="background1" w:themeFillShade="D9"/>
          </w:tcPr>
          <w:p w14:paraId="74F82803" w14:textId="77777777" w:rsidR="00CA082B" w:rsidRPr="005D5B0A" w:rsidRDefault="00CA082B" w:rsidP="007F5085">
            <w:pPr>
              <w:pStyle w:val="Caption"/>
              <w:rPr>
                <w:vanish/>
                <w:lang w:val="en-GB"/>
              </w:rPr>
            </w:pPr>
            <w:r w:rsidRPr="005D5B0A">
              <w:rPr>
                <w:vanish/>
                <w:lang w:val="en-GB"/>
              </w:rPr>
              <w:t>Description</w:t>
            </w:r>
          </w:p>
        </w:tc>
        <w:tc>
          <w:tcPr>
            <w:tcW w:w="1696" w:type="dxa"/>
            <w:shd w:val="clear" w:color="auto" w:fill="D9D9D9" w:themeFill="background1" w:themeFillShade="D9"/>
          </w:tcPr>
          <w:p w14:paraId="6F23EFAD" w14:textId="77777777" w:rsidR="00CA082B" w:rsidRPr="005D5B0A" w:rsidRDefault="00CA082B" w:rsidP="007F5085">
            <w:pPr>
              <w:pStyle w:val="Caption"/>
              <w:rPr>
                <w:vanish/>
                <w:lang w:val="en-GB"/>
              </w:rPr>
            </w:pPr>
            <w:r w:rsidRPr="005D5B0A">
              <w:rPr>
                <w:vanish/>
                <w:lang w:val="en-GB"/>
              </w:rPr>
              <w:t>Responsible</w:t>
            </w:r>
          </w:p>
        </w:tc>
      </w:tr>
      <w:tr w:rsidR="00CA082B" w:rsidRPr="005D5B0A" w14:paraId="5C9BB415" w14:textId="77777777" w:rsidTr="0048586B">
        <w:trPr>
          <w:hidden/>
        </w:trPr>
        <w:tc>
          <w:tcPr>
            <w:tcW w:w="993" w:type="dxa"/>
          </w:tcPr>
          <w:p w14:paraId="58EE1CC8" w14:textId="77777777" w:rsidR="00CA082B" w:rsidRPr="005D5B0A" w:rsidRDefault="00126E7B" w:rsidP="007F5085">
            <w:pPr>
              <w:jc w:val="center"/>
              <w:rPr>
                <w:snapToGrid w:val="0"/>
                <w:vanish/>
              </w:rPr>
            </w:pPr>
            <w:r w:rsidRPr="005D5B0A">
              <w:rPr>
                <w:snapToGrid w:val="0"/>
                <w:vanish/>
              </w:rPr>
              <w:t>0</w:t>
            </w:r>
          </w:p>
        </w:tc>
        <w:tc>
          <w:tcPr>
            <w:tcW w:w="850" w:type="dxa"/>
          </w:tcPr>
          <w:p w14:paraId="41D30C82" w14:textId="77777777" w:rsidR="00CA082B" w:rsidRPr="005D5B0A" w:rsidRDefault="00126E7B" w:rsidP="007F5085">
            <w:pPr>
              <w:jc w:val="center"/>
              <w:rPr>
                <w:snapToGrid w:val="0"/>
                <w:vanish/>
              </w:rPr>
            </w:pPr>
            <w:r w:rsidRPr="005D5B0A">
              <w:rPr>
                <w:snapToGrid w:val="0"/>
                <w:vanish/>
              </w:rPr>
              <w:t>2</w:t>
            </w:r>
          </w:p>
        </w:tc>
        <w:tc>
          <w:tcPr>
            <w:tcW w:w="993" w:type="dxa"/>
          </w:tcPr>
          <w:p w14:paraId="5893A7A0" w14:textId="77777777" w:rsidR="00CA082B" w:rsidRPr="005D5B0A" w:rsidRDefault="00CA082B" w:rsidP="007F5085">
            <w:pPr>
              <w:jc w:val="center"/>
              <w:rPr>
                <w:snapToGrid w:val="0"/>
                <w:vanish/>
              </w:rPr>
            </w:pPr>
            <w:r w:rsidRPr="005D5B0A">
              <w:rPr>
                <w:snapToGrid w:val="0"/>
                <w:vanish/>
              </w:rPr>
              <w:t>2015-08-05</w:t>
            </w:r>
          </w:p>
        </w:tc>
        <w:tc>
          <w:tcPr>
            <w:tcW w:w="5669" w:type="dxa"/>
          </w:tcPr>
          <w:p w14:paraId="33927B25" w14:textId="77777777" w:rsidR="00CA082B" w:rsidRPr="005D5B0A" w:rsidRDefault="00CA082B" w:rsidP="002E1278">
            <w:pPr>
              <w:pStyle w:val="Header"/>
              <w:numPr>
                <w:ilvl w:val="0"/>
                <w:numId w:val="7"/>
              </w:numPr>
              <w:ind w:left="458"/>
              <w:rPr>
                <w:rFonts w:cs="Arial"/>
                <w:snapToGrid w:val="0"/>
                <w:vanish/>
              </w:rPr>
            </w:pPr>
            <w:r w:rsidRPr="005D5B0A">
              <w:rPr>
                <w:rFonts w:cs="Arial"/>
                <w:snapToGrid w:val="0"/>
                <w:vanish/>
              </w:rPr>
              <w:t>TOC corrected</w:t>
            </w:r>
          </w:p>
          <w:p w14:paraId="158B0200" w14:textId="77777777" w:rsidR="00CA082B" w:rsidRPr="005D5B0A" w:rsidRDefault="00CA082B" w:rsidP="002E1278">
            <w:pPr>
              <w:pStyle w:val="Header"/>
              <w:numPr>
                <w:ilvl w:val="0"/>
                <w:numId w:val="7"/>
              </w:numPr>
              <w:ind w:left="458"/>
              <w:rPr>
                <w:rFonts w:cs="Arial"/>
                <w:snapToGrid w:val="0"/>
                <w:vanish/>
              </w:rPr>
            </w:pPr>
            <w:r w:rsidRPr="005D5B0A">
              <w:rPr>
                <w:rFonts w:cs="Arial"/>
                <w:snapToGrid w:val="0"/>
                <w:vanish/>
              </w:rPr>
              <w:t>Document Properties adapted to match needs of VBA macros</w:t>
            </w:r>
          </w:p>
        </w:tc>
        <w:tc>
          <w:tcPr>
            <w:tcW w:w="1696" w:type="dxa"/>
          </w:tcPr>
          <w:p w14:paraId="10D87F63" w14:textId="77777777" w:rsidR="00CA082B" w:rsidRPr="005D5B0A" w:rsidRDefault="00CA082B" w:rsidP="007F5085">
            <w:pPr>
              <w:rPr>
                <w:snapToGrid w:val="0"/>
                <w:vanish/>
              </w:rPr>
            </w:pPr>
            <w:r w:rsidRPr="005D5B0A">
              <w:rPr>
                <w:snapToGrid w:val="0"/>
                <w:vanish/>
              </w:rPr>
              <w:t>Awegman1</w:t>
            </w:r>
          </w:p>
        </w:tc>
      </w:tr>
      <w:tr w:rsidR="00CA082B" w:rsidRPr="005D5B0A" w14:paraId="3862E40C" w14:textId="77777777" w:rsidTr="0048586B">
        <w:trPr>
          <w:hidden/>
        </w:trPr>
        <w:tc>
          <w:tcPr>
            <w:tcW w:w="993" w:type="dxa"/>
          </w:tcPr>
          <w:p w14:paraId="5C586F88" w14:textId="77777777" w:rsidR="00CA082B" w:rsidRPr="005D5B0A" w:rsidRDefault="00126E7B" w:rsidP="007F5085">
            <w:pPr>
              <w:jc w:val="center"/>
              <w:rPr>
                <w:snapToGrid w:val="0"/>
                <w:vanish/>
              </w:rPr>
            </w:pPr>
            <w:r w:rsidRPr="005D5B0A">
              <w:rPr>
                <w:snapToGrid w:val="0"/>
                <w:vanish/>
              </w:rPr>
              <w:t>1</w:t>
            </w:r>
          </w:p>
        </w:tc>
        <w:tc>
          <w:tcPr>
            <w:tcW w:w="850" w:type="dxa"/>
          </w:tcPr>
          <w:p w14:paraId="47BB8F72" w14:textId="77777777" w:rsidR="00CA082B" w:rsidRPr="005D5B0A" w:rsidRDefault="00126E7B" w:rsidP="007F5085">
            <w:pPr>
              <w:jc w:val="center"/>
              <w:rPr>
                <w:snapToGrid w:val="0"/>
                <w:vanish/>
              </w:rPr>
            </w:pPr>
            <w:r w:rsidRPr="005D5B0A">
              <w:rPr>
                <w:snapToGrid w:val="0"/>
                <w:vanish/>
              </w:rPr>
              <w:t>0</w:t>
            </w:r>
          </w:p>
        </w:tc>
        <w:tc>
          <w:tcPr>
            <w:tcW w:w="993" w:type="dxa"/>
          </w:tcPr>
          <w:p w14:paraId="017AD67E" w14:textId="77777777" w:rsidR="00CA082B" w:rsidRPr="005D5B0A" w:rsidRDefault="00CA082B" w:rsidP="007F5085">
            <w:pPr>
              <w:jc w:val="center"/>
              <w:rPr>
                <w:snapToGrid w:val="0"/>
                <w:vanish/>
              </w:rPr>
            </w:pPr>
            <w:r w:rsidRPr="005D5B0A">
              <w:rPr>
                <w:snapToGrid w:val="0"/>
                <w:vanish/>
              </w:rPr>
              <w:t>2015-11-16</w:t>
            </w:r>
          </w:p>
        </w:tc>
        <w:tc>
          <w:tcPr>
            <w:tcW w:w="5669" w:type="dxa"/>
          </w:tcPr>
          <w:p w14:paraId="60835D96" w14:textId="77777777" w:rsidR="00CA082B" w:rsidRPr="005D5B0A" w:rsidRDefault="00CA082B" w:rsidP="002E1278">
            <w:pPr>
              <w:pStyle w:val="Header"/>
              <w:numPr>
                <w:ilvl w:val="0"/>
                <w:numId w:val="7"/>
              </w:numPr>
              <w:ind w:left="458"/>
              <w:rPr>
                <w:rFonts w:cs="Arial"/>
                <w:snapToGrid w:val="0"/>
                <w:vanish/>
              </w:rPr>
            </w:pPr>
            <w:r w:rsidRPr="005D5B0A">
              <w:rPr>
                <w:rFonts w:cs="Arial"/>
                <w:snapToGrid w:val="0"/>
                <w:vanish/>
              </w:rPr>
              <w:t>Revision History moved to chapter 7</w:t>
            </w:r>
          </w:p>
          <w:p w14:paraId="2AAA3E14" w14:textId="77777777" w:rsidR="00CA082B" w:rsidRPr="005D5B0A" w:rsidRDefault="00CA082B" w:rsidP="002E1278">
            <w:pPr>
              <w:pStyle w:val="Header"/>
              <w:numPr>
                <w:ilvl w:val="0"/>
                <w:numId w:val="7"/>
              </w:numPr>
              <w:ind w:left="458"/>
              <w:rPr>
                <w:rFonts w:cs="Arial"/>
                <w:snapToGrid w:val="0"/>
                <w:vanish/>
              </w:rPr>
            </w:pPr>
            <w:r w:rsidRPr="005D5B0A">
              <w:rPr>
                <w:rFonts w:cs="Arial"/>
                <w:snapToGrid w:val="0"/>
                <w:vanish/>
              </w:rPr>
              <w:t>Table-Styles removed</w:t>
            </w:r>
          </w:p>
        </w:tc>
        <w:tc>
          <w:tcPr>
            <w:tcW w:w="1696" w:type="dxa"/>
          </w:tcPr>
          <w:p w14:paraId="601C4A7F" w14:textId="77777777" w:rsidR="00CA082B" w:rsidRPr="005D5B0A" w:rsidRDefault="00CA082B" w:rsidP="007F5085">
            <w:pPr>
              <w:rPr>
                <w:snapToGrid w:val="0"/>
                <w:vanish/>
              </w:rPr>
            </w:pPr>
            <w:r w:rsidRPr="005D5B0A">
              <w:rPr>
                <w:snapToGrid w:val="0"/>
                <w:vanish/>
              </w:rPr>
              <w:t>Awegman1</w:t>
            </w:r>
          </w:p>
        </w:tc>
      </w:tr>
      <w:tr w:rsidR="00CA183E" w:rsidRPr="005D5B0A" w14:paraId="3C468DC5" w14:textId="77777777" w:rsidTr="0048586B">
        <w:trPr>
          <w:hidden/>
        </w:trPr>
        <w:tc>
          <w:tcPr>
            <w:tcW w:w="993" w:type="dxa"/>
          </w:tcPr>
          <w:p w14:paraId="44D36824" w14:textId="77777777" w:rsidR="00CA183E" w:rsidRPr="005D5B0A" w:rsidRDefault="00126E7B" w:rsidP="007F5085">
            <w:pPr>
              <w:jc w:val="center"/>
              <w:rPr>
                <w:snapToGrid w:val="0"/>
                <w:vanish/>
              </w:rPr>
            </w:pPr>
            <w:r w:rsidRPr="005D5B0A">
              <w:rPr>
                <w:snapToGrid w:val="0"/>
                <w:vanish/>
              </w:rPr>
              <w:t>1</w:t>
            </w:r>
          </w:p>
        </w:tc>
        <w:tc>
          <w:tcPr>
            <w:tcW w:w="850" w:type="dxa"/>
          </w:tcPr>
          <w:p w14:paraId="7D4F075D" w14:textId="77777777" w:rsidR="00CA183E" w:rsidRPr="005D5B0A" w:rsidRDefault="00126E7B" w:rsidP="007F5085">
            <w:pPr>
              <w:jc w:val="center"/>
              <w:rPr>
                <w:snapToGrid w:val="0"/>
                <w:vanish/>
              </w:rPr>
            </w:pPr>
            <w:r w:rsidRPr="005D5B0A">
              <w:rPr>
                <w:snapToGrid w:val="0"/>
                <w:vanish/>
              </w:rPr>
              <w:t>1</w:t>
            </w:r>
          </w:p>
        </w:tc>
        <w:tc>
          <w:tcPr>
            <w:tcW w:w="993" w:type="dxa"/>
          </w:tcPr>
          <w:p w14:paraId="5BDA7644" w14:textId="77777777" w:rsidR="00CA183E" w:rsidRPr="005D5B0A" w:rsidRDefault="00CA183E" w:rsidP="00CA183E">
            <w:pPr>
              <w:jc w:val="center"/>
              <w:rPr>
                <w:snapToGrid w:val="0"/>
                <w:vanish/>
              </w:rPr>
            </w:pPr>
            <w:r w:rsidRPr="005D5B0A">
              <w:rPr>
                <w:snapToGrid w:val="0"/>
                <w:vanish/>
              </w:rPr>
              <w:t>2016-03-02</w:t>
            </w:r>
          </w:p>
        </w:tc>
        <w:tc>
          <w:tcPr>
            <w:tcW w:w="5669" w:type="dxa"/>
          </w:tcPr>
          <w:p w14:paraId="66F7F5BA" w14:textId="77777777" w:rsidR="00CA183E" w:rsidRPr="005D5B0A" w:rsidRDefault="00CA183E" w:rsidP="002E1278">
            <w:pPr>
              <w:pStyle w:val="Header"/>
              <w:numPr>
                <w:ilvl w:val="0"/>
                <w:numId w:val="7"/>
              </w:numPr>
              <w:ind w:left="458"/>
              <w:rPr>
                <w:rFonts w:cs="Arial"/>
                <w:snapToGrid w:val="0"/>
                <w:vanish/>
              </w:rPr>
            </w:pPr>
            <w:r w:rsidRPr="005D5B0A">
              <w:rPr>
                <w:rFonts w:cs="Arial"/>
                <w:snapToGrid w:val="0"/>
                <w:vanish/>
              </w:rPr>
              <w:t>Rework according to PCL example</w:t>
            </w:r>
          </w:p>
        </w:tc>
        <w:tc>
          <w:tcPr>
            <w:tcW w:w="1696" w:type="dxa"/>
          </w:tcPr>
          <w:p w14:paraId="519AD768" w14:textId="77777777" w:rsidR="00CA183E" w:rsidRPr="005D5B0A" w:rsidRDefault="00CA183E" w:rsidP="007F5085">
            <w:pPr>
              <w:rPr>
                <w:snapToGrid w:val="0"/>
                <w:vanish/>
              </w:rPr>
            </w:pPr>
            <w:r w:rsidRPr="005D5B0A">
              <w:rPr>
                <w:snapToGrid w:val="0"/>
                <w:vanish/>
              </w:rPr>
              <w:t>Jbaden1</w:t>
            </w:r>
          </w:p>
        </w:tc>
      </w:tr>
      <w:tr w:rsidR="00126E7B" w:rsidRPr="005D5B0A" w14:paraId="2E33D397" w14:textId="77777777" w:rsidTr="0048586B">
        <w:trPr>
          <w:hidden/>
        </w:trPr>
        <w:tc>
          <w:tcPr>
            <w:tcW w:w="993" w:type="dxa"/>
          </w:tcPr>
          <w:p w14:paraId="79B98200" w14:textId="77777777" w:rsidR="00126E7B" w:rsidRPr="005D5B0A" w:rsidRDefault="00126E7B" w:rsidP="007F5085">
            <w:pPr>
              <w:jc w:val="center"/>
              <w:rPr>
                <w:snapToGrid w:val="0"/>
                <w:vanish/>
              </w:rPr>
            </w:pPr>
            <w:r w:rsidRPr="005D5B0A">
              <w:rPr>
                <w:snapToGrid w:val="0"/>
                <w:vanish/>
              </w:rPr>
              <w:t>1</w:t>
            </w:r>
          </w:p>
        </w:tc>
        <w:tc>
          <w:tcPr>
            <w:tcW w:w="850" w:type="dxa"/>
          </w:tcPr>
          <w:p w14:paraId="5CBD261F" w14:textId="77777777" w:rsidR="00126E7B" w:rsidRPr="005D5B0A" w:rsidRDefault="00126E7B" w:rsidP="007F5085">
            <w:pPr>
              <w:jc w:val="center"/>
              <w:rPr>
                <w:snapToGrid w:val="0"/>
                <w:vanish/>
              </w:rPr>
            </w:pPr>
            <w:r w:rsidRPr="005D5B0A">
              <w:rPr>
                <w:snapToGrid w:val="0"/>
                <w:vanish/>
              </w:rPr>
              <w:t>2</w:t>
            </w:r>
          </w:p>
        </w:tc>
        <w:tc>
          <w:tcPr>
            <w:tcW w:w="993" w:type="dxa"/>
          </w:tcPr>
          <w:p w14:paraId="5F6C514C" w14:textId="77777777" w:rsidR="00126E7B" w:rsidRPr="005D5B0A" w:rsidRDefault="00126E7B" w:rsidP="00126E7B">
            <w:pPr>
              <w:jc w:val="center"/>
              <w:rPr>
                <w:snapToGrid w:val="0"/>
                <w:vanish/>
              </w:rPr>
            </w:pPr>
            <w:r w:rsidRPr="005D5B0A">
              <w:rPr>
                <w:snapToGrid w:val="0"/>
                <w:vanish/>
              </w:rPr>
              <w:t>2016-03-22</w:t>
            </w:r>
          </w:p>
        </w:tc>
        <w:tc>
          <w:tcPr>
            <w:tcW w:w="5669" w:type="dxa"/>
          </w:tcPr>
          <w:p w14:paraId="5977A8E0" w14:textId="77777777" w:rsidR="00126E7B" w:rsidRPr="005D5B0A" w:rsidRDefault="00126E7B" w:rsidP="002E1278">
            <w:pPr>
              <w:pStyle w:val="Header"/>
              <w:numPr>
                <w:ilvl w:val="0"/>
                <w:numId w:val="7"/>
              </w:numPr>
              <w:ind w:left="458"/>
              <w:rPr>
                <w:rFonts w:cs="Arial"/>
                <w:snapToGrid w:val="0"/>
                <w:vanish/>
              </w:rPr>
            </w:pPr>
            <w:r w:rsidRPr="005D5B0A">
              <w:rPr>
                <w:rFonts w:cs="Arial"/>
                <w:snapToGrid w:val="0"/>
                <w:vanish/>
              </w:rPr>
              <w:t>V1.3: Footer formating corrected (Issue 19)</w:t>
            </w:r>
          </w:p>
          <w:p w14:paraId="5E96722A" w14:textId="77777777" w:rsidR="00126E7B" w:rsidRPr="005D5B0A" w:rsidRDefault="00E0458F" w:rsidP="002E1278">
            <w:pPr>
              <w:pStyle w:val="Header"/>
              <w:numPr>
                <w:ilvl w:val="0"/>
                <w:numId w:val="7"/>
              </w:numPr>
              <w:ind w:left="458"/>
              <w:rPr>
                <w:rFonts w:cs="Arial"/>
                <w:snapToGrid w:val="0"/>
                <w:vanish/>
              </w:rPr>
            </w:pPr>
            <w:r w:rsidRPr="005D5B0A">
              <w:rPr>
                <w:rFonts w:cs="Arial"/>
                <w:snapToGrid w:val="0"/>
                <w:vanish/>
              </w:rPr>
              <w:t>“</w:t>
            </w:r>
            <w:r w:rsidR="00126E7B" w:rsidRPr="005D5B0A">
              <w:rPr>
                <w:rFonts w:cs="Arial"/>
                <w:snapToGrid w:val="0"/>
                <w:vanish/>
              </w:rPr>
              <w:t>Constraints</w:t>
            </w:r>
            <w:r w:rsidRPr="005D5B0A">
              <w:rPr>
                <w:rFonts w:cs="Arial"/>
                <w:snapToGrid w:val="0"/>
                <w:vanish/>
              </w:rPr>
              <w:t>”</w:t>
            </w:r>
            <w:r w:rsidR="00126E7B" w:rsidRPr="005D5B0A">
              <w:rPr>
                <w:rFonts w:cs="Arial"/>
                <w:snapToGrid w:val="0"/>
                <w:vanish/>
              </w:rPr>
              <w:t xml:space="preserve"> chapter renamed to </w:t>
            </w:r>
            <w:r w:rsidRPr="005D5B0A">
              <w:rPr>
                <w:rFonts w:cs="Arial"/>
                <w:snapToGrid w:val="0"/>
                <w:vanish/>
              </w:rPr>
              <w:t>“</w:t>
            </w:r>
            <w:r w:rsidR="00126E7B" w:rsidRPr="005D5B0A">
              <w:rPr>
                <w:rFonts w:cs="Arial"/>
                <w:snapToGrid w:val="0"/>
                <w:vanish/>
              </w:rPr>
              <w:t>Input Requirements</w:t>
            </w:r>
            <w:r w:rsidRPr="005D5B0A">
              <w:rPr>
                <w:rFonts w:cs="Arial"/>
                <w:snapToGrid w:val="0"/>
                <w:vanish/>
              </w:rPr>
              <w:t>”</w:t>
            </w:r>
            <w:r w:rsidR="00126E7B" w:rsidRPr="005D5B0A">
              <w:rPr>
                <w:rFonts w:cs="Arial"/>
                <w:snapToGrid w:val="0"/>
                <w:vanish/>
              </w:rPr>
              <w:t xml:space="preserve"> (Issue 20)</w:t>
            </w:r>
          </w:p>
        </w:tc>
        <w:tc>
          <w:tcPr>
            <w:tcW w:w="1696" w:type="dxa"/>
          </w:tcPr>
          <w:p w14:paraId="4CA69876" w14:textId="77777777" w:rsidR="00126E7B" w:rsidRPr="005D5B0A" w:rsidRDefault="00126E7B" w:rsidP="007F5085">
            <w:pPr>
              <w:rPr>
                <w:snapToGrid w:val="0"/>
                <w:vanish/>
              </w:rPr>
            </w:pPr>
            <w:r w:rsidRPr="005D5B0A">
              <w:rPr>
                <w:snapToGrid w:val="0"/>
                <w:vanish/>
              </w:rPr>
              <w:t>Jbaden1</w:t>
            </w:r>
          </w:p>
        </w:tc>
      </w:tr>
      <w:tr w:rsidR="00F60A3A" w:rsidRPr="005D5B0A" w14:paraId="3DEA10D8" w14:textId="77777777" w:rsidTr="0048586B">
        <w:trPr>
          <w:hidden/>
        </w:trPr>
        <w:tc>
          <w:tcPr>
            <w:tcW w:w="993" w:type="dxa"/>
          </w:tcPr>
          <w:p w14:paraId="154910D7" w14:textId="77777777" w:rsidR="00F60A3A" w:rsidRPr="005D5B0A" w:rsidRDefault="00F60A3A" w:rsidP="007F5085">
            <w:pPr>
              <w:jc w:val="center"/>
              <w:rPr>
                <w:snapToGrid w:val="0"/>
                <w:vanish/>
              </w:rPr>
            </w:pPr>
            <w:r w:rsidRPr="005D5B0A">
              <w:rPr>
                <w:snapToGrid w:val="0"/>
                <w:vanish/>
              </w:rPr>
              <w:t>1</w:t>
            </w:r>
          </w:p>
        </w:tc>
        <w:tc>
          <w:tcPr>
            <w:tcW w:w="850" w:type="dxa"/>
          </w:tcPr>
          <w:p w14:paraId="2F17B870" w14:textId="77777777" w:rsidR="00F60A3A" w:rsidRPr="005D5B0A" w:rsidRDefault="00F60A3A" w:rsidP="007F5085">
            <w:pPr>
              <w:jc w:val="center"/>
              <w:rPr>
                <w:snapToGrid w:val="0"/>
                <w:vanish/>
              </w:rPr>
            </w:pPr>
            <w:r w:rsidRPr="005D5B0A">
              <w:rPr>
                <w:snapToGrid w:val="0"/>
                <w:vanish/>
              </w:rPr>
              <w:t>3</w:t>
            </w:r>
          </w:p>
        </w:tc>
        <w:tc>
          <w:tcPr>
            <w:tcW w:w="993" w:type="dxa"/>
          </w:tcPr>
          <w:p w14:paraId="3C0B5A3C" w14:textId="77777777" w:rsidR="00F60A3A" w:rsidRPr="005D5B0A" w:rsidRDefault="00F60A3A" w:rsidP="00F60A3A">
            <w:pPr>
              <w:jc w:val="center"/>
              <w:rPr>
                <w:snapToGrid w:val="0"/>
                <w:vanish/>
              </w:rPr>
            </w:pPr>
            <w:r w:rsidRPr="005D5B0A">
              <w:rPr>
                <w:snapToGrid w:val="0"/>
                <w:vanish/>
              </w:rPr>
              <w:t>2016-04-20</w:t>
            </w:r>
          </w:p>
        </w:tc>
        <w:tc>
          <w:tcPr>
            <w:tcW w:w="5669" w:type="dxa"/>
          </w:tcPr>
          <w:p w14:paraId="1A917675" w14:textId="77777777" w:rsidR="00F60A3A" w:rsidRPr="005D5B0A" w:rsidRDefault="00F60A3A" w:rsidP="002E1278">
            <w:pPr>
              <w:pStyle w:val="Header"/>
              <w:numPr>
                <w:ilvl w:val="0"/>
                <w:numId w:val="7"/>
              </w:numPr>
              <w:ind w:left="458"/>
              <w:rPr>
                <w:rFonts w:cs="Arial"/>
                <w:snapToGrid w:val="0"/>
                <w:vanish/>
              </w:rPr>
            </w:pPr>
            <w:r w:rsidRPr="005D5B0A">
              <w:rPr>
                <w:rFonts w:cs="Arial"/>
                <w:snapToGrid w:val="0"/>
                <w:vanish/>
              </w:rPr>
              <w:t>Broken Wiki links repaired</w:t>
            </w:r>
          </w:p>
        </w:tc>
        <w:tc>
          <w:tcPr>
            <w:tcW w:w="1696" w:type="dxa"/>
          </w:tcPr>
          <w:p w14:paraId="597A24FE" w14:textId="77777777" w:rsidR="00F60A3A" w:rsidRPr="005D5B0A" w:rsidRDefault="00F60A3A" w:rsidP="007F5085">
            <w:pPr>
              <w:rPr>
                <w:snapToGrid w:val="0"/>
                <w:vanish/>
              </w:rPr>
            </w:pPr>
            <w:r w:rsidRPr="005D5B0A">
              <w:rPr>
                <w:snapToGrid w:val="0"/>
                <w:vanish/>
              </w:rPr>
              <w:t>Jbaden1</w:t>
            </w:r>
          </w:p>
        </w:tc>
      </w:tr>
      <w:tr w:rsidR="00AE77FA" w:rsidRPr="005D5B0A" w14:paraId="245BD790" w14:textId="77777777" w:rsidTr="0048586B">
        <w:trPr>
          <w:hidden/>
        </w:trPr>
        <w:tc>
          <w:tcPr>
            <w:tcW w:w="993" w:type="dxa"/>
          </w:tcPr>
          <w:p w14:paraId="57950FE0" w14:textId="77777777" w:rsidR="00AE77FA" w:rsidRPr="005D5B0A" w:rsidRDefault="00AE77FA" w:rsidP="00AE77FA">
            <w:pPr>
              <w:jc w:val="center"/>
              <w:rPr>
                <w:snapToGrid w:val="0"/>
                <w:vanish/>
              </w:rPr>
            </w:pPr>
            <w:r w:rsidRPr="005D5B0A">
              <w:rPr>
                <w:snapToGrid w:val="0"/>
                <w:vanish/>
              </w:rPr>
              <w:t>2</w:t>
            </w:r>
          </w:p>
        </w:tc>
        <w:tc>
          <w:tcPr>
            <w:tcW w:w="850" w:type="dxa"/>
          </w:tcPr>
          <w:p w14:paraId="0C8EE350" w14:textId="77777777" w:rsidR="00AE77FA" w:rsidRPr="005D5B0A" w:rsidRDefault="00AE77FA" w:rsidP="007F5085">
            <w:pPr>
              <w:jc w:val="center"/>
              <w:rPr>
                <w:snapToGrid w:val="0"/>
                <w:vanish/>
              </w:rPr>
            </w:pPr>
            <w:r w:rsidRPr="005D5B0A">
              <w:rPr>
                <w:snapToGrid w:val="0"/>
                <w:vanish/>
              </w:rPr>
              <w:t>0</w:t>
            </w:r>
          </w:p>
        </w:tc>
        <w:tc>
          <w:tcPr>
            <w:tcW w:w="993" w:type="dxa"/>
          </w:tcPr>
          <w:p w14:paraId="60B32CDB" w14:textId="77777777" w:rsidR="00AE77FA" w:rsidRPr="005D5B0A" w:rsidRDefault="00AE77FA" w:rsidP="00AE77FA">
            <w:pPr>
              <w:jc w:val="center"/>
              <w:rPr>
                <w:snapToGrid w:val="0"/>
                <w:vanish/>
              </w:rPr>
            </w:pPr>
            <w:r w:rsidRPr="005D5B0A">
              <w:rPr>
                <w:snapToGrid w:val="0"/>
                <w:vanish/>
              </w:rPr>
              <w:t>2016-05-23</w:t>
            </w:r>
          </w:p>
        </w:tc>
        <w:tc>
          <w:tcPr>
            <w:tcW w:w="5669" w:type="dxa"/>
          </w:tcPr>
          <w:p w14:paraId="54CCC19F" w14:textId="77777777" w:rsidR="00AE77FA" w:rsidRPr="005D5B0A" w:rsidRDefault="00AE77FA" w:rsidP="002E1278">
            <w:pPr>
              <w:pStyle w:val="Header"/>
              <w:numPr>
                <w:ilvl w:val="0"/>
                <w:numId w:val="7"/>
              </w:numPr>
              <w:ind w:left="458"/>
              <w:rPr>
                <w:rFonts w:cs="Arial"/>
                <w:snapToGrid w:val="0"/>
                <w:vanish/>
              </w:rPr>
            </w:pPr>
            <w:r w:rsidRPr="005D5B0A">
              <w:rPr>
                <w:rFonts w:cs="Arial"/>
                <w:snapToGrid w:val="0"/>
                <w:vanish/>
              </w:rPr>
              <w:t>Prepared for Specification_Macros.dotm v2.0</w:t>
            </w:r>
          </w:p>
          <w:p w14:paraId="4E2CD876" w14:textId="77777777" w:rsidR="00AE77FA" w:rsidRPr="005D5B0A" w:rsidRDefault="00AE77FA" w:rsidP="002E1278">
            <w:pPr>
              <w:pStyle w:val="Header"/>
              <w:numPr>
                <w:ilvl w:val="0"/>
                <w:numId w:val="7"/>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29790FB2" w14:textId="77777777" w:rsidR="00AE77FA" w:rsidRPr="005D5B0A" w:rsidRDefault="00AE77FA" w:rsidP="007F5085">
            <w:pPr>
              <w:rPr>
                <w:snapToGrid w:val="0"/>
                <w:vanish/>
              </w:rPr>
            </w:pPr>
            <w:r w:rsidRPr="005D5B0A">
              <w:rPr>
                <w:snapToGrid w:val="0"/>
                <w:vanish/>
              </w:rPr>
              <w:t>Jbaden1</w:t>
            </w:r>
          </w:p>
        </w:tc>
      </w:tr>
      <w:tr w:rsidR="00CD0E8E" w:rsidRPr="005D5B0A" w14:paraId="13D42FE1" w14:textId="77777777" w:rsidTr="0048586B">
        <w:trPr>
          <w:hidden/>
        </w:trPr>
        <w:tc>
          <w:tcPr>
            <w:tcW w:w="993" w:type="dxa"/>
          </w:tcPr>
          <w:p w14:paraId="7269761E" w14:textId="77777777" w:rsidR="00CD0E8E" w:rsidRPr="005D5B0A" w:rsidRDefault="00CD0E8E" w:rsidP="00AE77FA">
            <w:pPr>
              <w:jc w:val="center"/>
              <w:rPr>
                <w:snapToGrid w:val="0"/>
                <w:vanish/>
              </w:rPr>
            </w:pPr>
            <w:r w:rsidRPr="005D5B0A">
              <w:rPr>
                <w:snapToGrid w:val="0"/>
                <w:vanish/>
              </w:rPr>
              <w:t>2</w:t>
            </w:r>
          </w:p>
        </w:tc>
        <w:tc>
          <w:tcPr>
            <w:tcW w:w="850" w:type="dxa"/>
          </w:tcPr>
          <w:p w14:paraId="52E54FB0" w14:textId="77777777" w:rsidR="00CD0E8E" w:rsidRPr="005D5B0A" w:rsidRDefault="00CD0E8E" w:rsidP="007F5085">
            <w:pPr>
              <w:jc w:val="center"/>
              <w:rPr>
                <w:snapToGrid w:val="0"/>
                <w:vanish/>
              </w:rPr>
            </w:pPr>
            <w:r w:rsidRPr="005D5B0A">
              <w:rPr>
                <w:snapToGrid w:val="0"/>
                <w:vanish/>
              </w:rPr>
              <w:t>1</w:t>
            </w:r>
          </w:p>
        </w:tc>
        <w:tc>
          <w:tcPr>
            <w:tcW w:w="993" w:type="dxa"/>
          </w:tcPr>
          <w:p w14:paraId="422EF744" w14:textId="77777777" w:rsidR="00CD0E8E" w:rsidRPr="005D5B0A" w:rsidRDefault="00CD0E8E" w:rsidP="00CD0E8E">
            <w:pPr>
              <w:jc w:val="center"/>
              <w:rPr>
                <w:snapToGrid w:val="0"/>
                <w:vanish/>
              </w:rPr>
            </w:pPr>
            <w:r w:rsidRPr="005D5B0A">
              <w:rPr>
                <w:snapToGrid w:val="0"/>
                <w:vanish/>
              </w:rPr>
              <w:t>2016-07-08</w:t>
            </w:r>
          </w:p>
        </w:tc>
        <w:tc>
          <w:tcPr>
            <w:tcW w:w="5669" w:type="dxa"/>
          </w:tcPr>
          <w:p w14:paraId="1ED0CDDD" w14:textId="77777777" w:rsidR="00CF6AB9" w:rsidRPr="005D5B0A" w:rsidRDefault="00CD0E8E" w:rsidP="002E1278">
            <w:pPr>
              <w:pStyle w:val="Header"/>
              <w:numPr>
                <w:ilvl w:val="0"/>
                <w:numId w:val="7"/>
              </w:numPr>
              <w:ind w:left="458"/>
              <w:rPr>
                <w:rFonts w:cs="Arial"/>
                <w:snapToGrid w:val="0"/>
                <w:vanish/>
              </w:rPr>
            </w:pPr>
            <w:r w:rsidRPr="005D5B0A">
              <w:rPr>
                <w:rFonts w:cs="Arial"/>
                <w:snapToGrid w:val="0"/>
                <w:vanish/>
              </w:rPr>
              <w:t>Template version added to footer</w:t>
            </w:r>
          </w:p>
        </w:tc>
        <w:tc>
          <w:tcPr>
            <w:tcW w:w="1696" w:type="dxa"/>
          </w:tcPr>
          <w:p w14:paraId="4B7648D0" w14:textId="77777777" w:rsidR="00CD0E8E" w:rsidRPr="005D5B0A" w:rsidRDefault="00CD0E8E" w:rsidP="007F5085">
            <w:pPr>
              <w:rPr>
                <w:snapToGrid w:val="0"/>
                <w:vanish/>
              </w:rPr>
            </w:pPr>
            <w:r w:rsidRPr="005D5B0A">
              <w:rPr>
                <w:snapToGrid w:val="0"/>
                <w:vanish/>
              </w:rPr>
              <w:t>Jbaden1</w:t>
            </w:r>
          </w:p>
        </w:tc>
      </w:tr>
      <w:tr w:rsidR="00CF6AB9" w:rsidRPr="005D5B0A" w14:paraId="5292D987" w14:textId="77777777" w:rsidTr="0048586B">
        <w:trPr>
          <w:hidden/>
        </w:trPr>
        <w:tc>
          <w:tcPr>
            <w:tcW w:w="993" w:type="dxa"/>
          </w:tcPr>
          <w:p w14:paraId="4E3D75D2" w14:textId="77777777" w:rsidR="00CF6AB9" w:rsidRPr="005D5B0A" w:rsidRDefault="00CF6AB9" w:rsidP="00AE77FA">
            <w:pPr>
              <w:jc w:val="center"/>
              <w:rPr>
                <w:snapToGrid w:val="0"/>
                <w:vanish/>
              </w:rPr>
            </w:pPr>
            <w:r w:rsidRPr="005D5B0A">
              <w:rPr>
                <w:snapToGrid w:val="0"/>
                <w:vanish/>
              </w:rPr>
              <w:t>2</w:t>
            </w:r>
          </w:p>
        </w:tc>
        <w:tc>
          <w:tcPr>
            <w:tcW w:w="850" w:type="dxa"/>
          </w:tcPr>
          <w:p w14:paraId="26DDE423" w14:textId="77777777" w:rsidR="00CF6AB9" w:rsidRPr="005D5B0A" w:rsidRDefault="00CF6AB9" w:rsidP="007F5085">
            <w:pPr>
              <w:jc w:val="center"/>
              <w:rPr>
                <w:snapToGrid w:val="0"/>
                <w:vanish/>
              </w:rPr>
            </w:pPr>
            <w:r w:rsidRPr="005D5B0A">
              <w:rPr>
                <w:snapToGrid w:val="0"/>
                <w:vanish/>
              </w:rPr>
              <w:t>2</w:t>
            </w:r>
          </w:p>
        </w:tc>
        <w:tc>
          <w:tcPr>
            <w:tcW w:w="993" w:type="dxa"/>
          </w:tcPr>
          <w:p w14:paraId="2985ED4E" w14:textId="77777777" w:rsidR="00CF6AB9" w:rsidRPr="005D5B0A" w:rsidRDefault="00CF6AB9" w:rsidP="00CF6AB9">
            <w:pPr>
              <w:jc w:val="center"/>
              <w:rPr>
                <w:snapToGrid w:val="0"/>
                <w:vanish/>
              </w:rPr>
            </w:pPr>
            <w:r w:rsidRPr="005D5B0A">
              <w:rPr>
                <w:snapToGrid w:val="0"/>
                <w:vanish/>
              </w:rPr>
              <w:t>2016-07-15</w:t>
            </w:r>
          </w:p>
        </w:tc>
        <w:tc>
          <w:tcPr>
            <w:tcW w:w="5669" w:type="dxa"/>
          </w:tcPr>
          <w:p w14:paraId="11ED93F8" w14:textId="77777777" w:rsidR="00CF6AB9" w:rsidRPr="005D5B0A" w:rsidRDefault="00CF6AB9" w:rsidP="002E1278">
            <w:pPr>
              <w:pStyle w:val="Header"/>
              <w:numPr>
                <w:ilvl w:val="0"/>
                <w:numId w:val="7"/>
              </w:numPr>
              <w:ind w:left="458"/>
              <w:rPr>
                <w:rFonts w:cs="Arial"/>
                <w:snapToGrid w:val="0"/>
                <w:vanish/>
              </w:rPr>
            </w:pPr>
            <w:r w:rsidRPr="005D5B0A">
              <w:rPr>
                <w:rFonts w:cs="Arial"/>
                <w:snapToGrid w:val="0"/>
                <w:vanish/>
              </w:rPr>
              <w:t>Sample SysML diagrams added</w:t>
            </w:r>
          </w:p>
          <w:p w14:paraId="62524145" w14:textId="77777777" w:rsidR="00CF6AB9" w:rsidRPr="005D5B0A" w:rsidRDefault="00CF6AB9" w:rsidP="002E1278">
            <w:pPr>
              <w:pStyle w:val="Header"/>
              <w:numPr>
                <w:ilvl w:val="0"/>
                <w:numId w:val="7"/>
              </w:numPr>
              <w:ind w:left="458"/>
              <w:rPr>
                <w:rFonts w:cs="Arial"/>
                <w:snapToGrid w:val="0"/>
                <w:vanish/>
              </w:rPr>
            </w:pPr>
            <w:r w:rsidRPr="005D5B0A">
              <w:rPr>
                <w:rFonts w:cs="Arial"/>
                <w:snapToGrid w:val="0"/>
                <w:vanish/>
              </w:rPr>
              <w:t>Data Dictionary reworked</w:t>
            </w:r>
          </w:p>
          <w:p w14:paraId="089EEC68" w14:textId="77777777" w:rsidR="00CF6AB9" w:rsidRPr="005D5B0A" w:rsidRDefault="00CF6AB9" w:rsidP="002E1278">
            <w:pPr>
              <w:pStyle w:val="Header"/>
              <w:numPr>
                <w:ilvl w:val="0"/>
                <w:numId w:val="7"/>
              </w:numPr>
              <w:ind w:left="458"/>
              <w:rPr>
                <w:rFonts w:cs="Arial"/>
                <w:snapToGrid w:val="0"/>
                <w:vanish/>
              </w:rPr>
            </w:pPr>
            <w:r w:rsidRPr="005D5B0A">
              <w:rPr>
                <w:rFonts w:cs="Arial"/>
                <w:snapToGrid w:val="0"/>
                <w:vanish/>
              </w:rPr>
              <w:t>Alignment with relevant sections in SRD templated</w:t>
            </w:r>
          </w:p>
        </w:tc>
        <w:tc>
          <w:tcPr>
            <w:tcW w:w="1696" w:type="dxa"/>
          </w:tcPr>
          <w:p w14:paraId="53DFFA51" w14:textId="77777777" w:rsidR="00CF6AB9" w:rsidRPr="005D5B0A" w:rsidRDefault="00CF6AB9" w:rsidP="007F5085">
            <w:pPr>
              <w:rPr>
                <w:snapToGrid w:val="0"/>
                <w:vanish/>
              </w:rPr>
            </w:pPr>
            <w:r w:rsidRPr="005D5B0A">
              <w:rPr>
                <w:snapToGrid w:val="0"/>
                <w:vanish/>
              </w:rPr>
              <w:t>Jbaden1</w:t>
            </w:r>
          </w:p>
        </w:tc>
      </w:tr>
      <w:tr w:rsidR="005F1631" w:rsidRPr="005D5B0A" w14:paraId="40FF5B0C" w14:textId="77777777" w:rsidTr="0048586B">
        <w:trPr>
          <w:hidden/>
        </w:trPr>
        <w:tc>
          <w:tcPr>
            <w:tcW w:w="993" w:type="dxa"/>
          </w:tcPr>
          <w:p w14:paraId="66B003A8" w14:textId="77777777" w:rsidR="005F1631" w:rsidRPr="005D5B0A" w:rsidRDefault="005F1631" w:rsidP="00AE77FA">
            <w:pPr>
              <w:jc w:val="center"/>
              <w:rPr>
                <w:snapToGrid w:val="0"/>
                <w:vanish/>
              </w:rPr>
            </w:pPr>
            <w:r w:rsidRPr="005D5B0A">
              <w:rPr>
                <w:snapToGrid w:val="0"/>
                <w:vanish/>
              </w:rPr>
              <w:t>3</w:t>
            </w:r>
          </w:p>
        </w:tc>
        <w:tc>
          <w:tcPr>
            <w:tcW w:w="850" w:type="dxa"/>
          </w:tcPr>
          <w:p w14:paraId="0989284A" w14:textId="77777777" w:rsidR="005F1631" w:rsidRPr="005D5B0A" w:rsidRDefault="005F1631" w:rsidP="007F5085">
            <w:pPr>
              <w:jc w:val="center"/>
              <w:rPr>
                <w:snapToGrid w:val="0"/>
                <w:vanish/>
              </w:rPr>
            </w:pPr>
            <w:r w:rsidRPr="005D5B0A">
              <w:rPr>
                <w:snapToGrid w:val="0"/>
                <w:vanish/>
              </w:rPr>
              <w:t>0</w:t>
            </w:r>
          </w:p>
        </w:tc>
        <w:tc>
          <w:tcPr>
            <w:tcW w:w="993" w:type="dxa"/>
          </w:tcPr>
          <w:p w14:paraId="6DDB53B4" w14:textId="77777777" w:rsidR="005F1631" w:rsidRPr="005D5B0A" w:rsidRDefault="005F1631" w:rsidP="00CF6AB9">
            <w:pPr>
              <w:jc w:val="center"/>
              <w:rPr>
                <w:snapToGrid w:val="0"/>
                <w:vanish/>
              </w:rPr>
            </w:pPr>
            <w:r w:rsidRPr="005D5B0A">
              <w:rPr>
                <w:snapToGrid w:val="0"/>
                <w:vanish/>
              </w:rPr>
              <w:t>2016-09-05</w:t>
            </w:r>
          </w:p>
        </w:tc>
        <w:tc>
          <w:tcPr>
            <w:tcW w:w="5669" w:type="dxa"/>
          </w:tcPr>
          <w:p w14:paraId="122722C5" w14:textId="77777777" w:rsidR="005F1631" w:rsidRPr="005D5B0A" w:rsidRDefault="005F1631" w:rsidP="002E1278">
            <w:pPr>
              <w:pStyle w:val="Header"/>
              <w:numPr>
                <w:ilvl w:val="0"/>
                <w:numId w:val="7"/>
              </w:numPr>
              <w:ind w:left="458"/>
              <w:rPr>
                <w:snapToGrid w:val="0"/>
                <w:vanish/>
              </w:rPr>
            </w:pPr>
            <w:r w:rsidRPr="005D5B0A">
              <w:rPr>
                <w:snapToGrid w:val="0"/>
                <w:vanish/>
              </w:rPr>
              <w:t>Lessons learned from IPRB incorporated</w:t>
            </w:r>
          </w:p>
        </w:tc>
        <w:tc>
          <w:tcPr>
            <w:tcW w:w="1696" w:type="dxa"/>
          </w:tcPr>
          <w:p w14:paraId="026D9525" w14:textId="77777777" w:rsidR="005F1631" w:rsidRPr="005D5B0A" w:rsidRDefault="005F1631" w:rsidP="007F5085">
            <w:pPr>
              <w:rPr>
                <w:snapToGrid w:val="0"/>
                <w:vanish/>
              </w:rPr>
            </w:pPr>
            <w:r w:rsidRPr="005D5B0A">
              <w:rPr>
                <w:snapToGrid w:val="0"/>
                <w:vanish/>
              </w:rPr>
              <w:t>Jbaden1</w:t>
            </w:r>
          </w:p>
        </w:tc>
      </w:tr>
      <w:tr w:rsidR="00E0458F" w:rsidRPr="005D5B0A" w14:paraId="4E66D270" w14:textId="77777777" w:rsidTr="0048586B">
        <w:trPr>
          <w:hidden/>
        </w:trPr>
        <w:tc>
          <w:tcPr>
            <w:tcW w:w="993" w:type="dxa"/>
          </w:tcPr>
          <w:p w14:paraId="1F54B474" w14:textId="77777777" w:rsidR="00E0458F" w:rsidRPr="005D5B0A" w:rsidRDefault="00E0458F" w:rsidP="00AE77FA">
            <w:pPr>
              <w:jc w:val="center"/>
              <w:rPr>
                <w:snapToGrid w:val="0"/>
                <w:vanish/>
              </w:rPr>
            </w:pPr>
            <w:r w:rsidRPr="005D5B0A">
              <w:rPr>
                <w:snapToGrid w:val="0"/>
                <w:vanish/>
              </w:rPr>
              <w:t>4</w:t>
            </w:r>
          </w:p>
        </w:tc>
        <w:tc>
          <w:tcPr>
            <w:tcW w:w="850" w:type="dxa"/>
          </w:tcPr>
          <w:p w14:paraId="0F9B8F80" w14:textId="77777777" w:rsidR="00E0458F" w:rsidRPr="005D5B0A" w:rsidRDefault="00E0458F" w:rsidP="007F5085">
            <w:pPr>
              <w:jc w:val="center"/>
              <w:rPr>
                <w:snapToGrid w:val="0"/>
                <w:vanish/>
              </w:rPr>
            </w:pPr>
            <w:r w:rsidRPr="005D5B0A">
              <w:rPr>
                <w:snapToGrid w:val="0"/>
                <w:vanish/>
              </w:rPr>
              <w:t>0</w:t>
            </w:r>
          </w:p>
        </w:tc>
        <w:tc>
          <w:tcPr>
            <w:tcW w:w="993" w:type="dxa"/>
          </w:tcPr>
          <w:p w14:paraId="5DDCCE4E" w14:textId="77777777" w:rsidR="00E0458F" w:rsidRPr="005D5B0A" w:rsidRDefault="00E0458F" w:rsidP="00E0458F">
            <w:pPr>
              <w:jc w:val="center"/>
              <w:rPr>
                <w:snapToGrid w:val="0"/>
                <w:vanish/>
              </w:rPr>
            </w:pPr>
            <w:r w:rsidRPr="005D5B0A">
              <w:rPr>
                <w:snapToGrid w:val="0"/>
                <w:vanish/>
              </w:rPr>
              <w:t>2016-09-27</w:t>
            </w:r>
          </w:p>
        </w:tc>
        <w:tc>
          <w:tcPr>
            <w:tcW w:w="5669" w:type="dxa"/>
          </w:tcPr>
          <w:p w14:paraId="7AE37800" w14:textId="77777777" w:rsidR="00E0458F" w:rsidRPr="005D5B0A" w:rsidRDefault="00E0458F" w:rsidP="002E1278">
            <w:pPr>
              <w:pStyle w:val="Header"/>
              <w:numPr>
                <w:ilvl w:val="0"/>
                <w:numId w:val="7"/>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037F86E6" w14:textId="77777777" w:rsidR="00E0458F" w:rsidRPr="005D5B0A" w:rsidRDefault="00E0458F" w:rsidP="007F5085">
            <w:pPr>
              <w:rPr>
                <w:snapToGrid w:val="0"/>
                <w:vanish/>
              </w:rPr>
            </w:pPr>
            <w:r w:rsidRPr="005D5B0A">
              <w:rPr>
                <w:snapToGrid w:val="0"/>
                <w:vanish/>
              </w:rPr>
              <w:t>Jbaden1</w:t>
            </w:r>
          </w:p>
        </w:tc>
      </w:tr>
      <w:tr w:rsidR="00224551" w:rsidRPr="005D5B0A" w14:paraId="363AAC6F" w14:textId="77777777" w:rsidTr="0048586B">
        <w:trPr>
          <w:hidden/>
        </w:trPr>
        <w:tc>
          <w:tcPr>
            <w:tcW w:w="993" w:type="dxa"/>
          </w:tcPr>
          <w:p w14:paraId="59A3E4F5" w14:textId="77777777" w:rsidR="00224551" w:rsidRPr="005D5B0A" w:rsidRDefault="00224551" w:rsidP="00AE77FA">
            <w:pPr>
              <w:jc w:val="center"/>
              <w:rPr>
                <w:snapToGrid w:val="0"/>
                <w:vanish/>
              </w:rPr>
            </w:pPr>
            <w:r w:rsidRPr="005D5B0A">
              <w:rPr>
                <w:snapToGrid w:val="0"/>
                <w:vanish/>
              </w:rPr>
              <w:t>4</w:t>
            </w:r>
          </w:p>
        </w:tc>
        <w:tc>
          <w:tcPr>
            <w:tcW w:w="850" w:type="dxa"/>
          </w:tcPr>
          <w:p w14:paraId="7F9375C6" w14:textId="77777777" w:rsidR="00224551" w:rsidRPr="005D5B0A" w:rsidRDefault="00224551" w:rsidP="007F5085">
            <w:pPr>
              <w:jc w:val="center"/>
              <w:rPr>
                <w:snapToGrid w:val="0"/>
                <w:vanish/>
              </w:rPr>
            </w:pPr>
            <w:r w:rsidRPr="005D5B0A">
              <w:rPr>
                <w:snapToGrid w:val="0"/>
                <w:vanish/>
              </w:rPr>
              <w:t>1</w:t>
            </w:r>
          </w:p>
        </w:tc>
        <w:tc>
          <w:tcPr>
            <w:tcW w:w="993" w:type="dxa"/>
          </w:tcPr>
          <w:p w14:paraId="571A26E9" w14:textId="77777777" w:rsidR="00224551" w:rsidRPr="005D5B0A" w:rsidRDefault="00224551" w:rsidP="00E0458F">
            <w:pPr>
              <w:jc w:val="center"/>
              <w:rPr>
                <w:snapToGrid w:val="0"/>
                <w:vanish/>
              </w:rPr>
            </w:pPr>
            <w:r w:rsidRPr="005D5B0A">
              <w:rPr>
                <w:snapToGrid w:val="0"/>
                <w:vanish/>
              </w:rPr>
              <w:t>2016-11-04</w:t>
            </w:r>
          </w:p>
        </w:tc>
        <w:tc>
          <w:tcPr>
            <w:tcW w:w="5669" w:type="dxa"/>
          </w:tcPr>
          <w:p w14:paraId="2153ADC2" w14:textId="77777777" w:rsidR="00224551" w:rsidRPr="005D5B0A" w:rsidRDefault="00224551" w:rsidP="002E1278">
            <w:pPr>
              <w:pStyle w:val="Header"/>
              <w:numPr>
                <w:ilvl w:val="0"/>
                <w:numId w:val="7"/>
              </w:numPr>
              <w:ind w:left="458"/>
              <w:rPr>
                <w:snapToGrid w:val="0"/>
                <w:vanish/>
              </w:rPr>
            </w:pPr>
            <w:r w:rsidRPr="005D5B0A">
              <w:rPr>
                <w:rFonts w:cs="Arial"/>
                <w:snapToGrid w:val="0"/>
                <w:vanish/>
              </w:rPr>
              <w:t>Chapters “Purpose” and “Scope” reworked.</w:t>
            </w:r>
          </w:p>
        </w:tc>
        <w:tc>
          <w:tcPr>
            <w:tcW w:w="1696" w:type="dxa"/>
          </w:tcPr>
          <w:p w14:paraId="223DC1A5" w14:textId="77777777" w:rsidR="00224551" w:rsidRPr="005D5B0A" w:rsidRDefault="00224551" w:rsidP="007F5085">
            <w:pPr>
              <w:rPr>
                <w:snapToGrid w:val="0"/>
                <w:vanish/>
              </w:rPr>
            </w:pPr>
            <w:r w:rsidRPr="005D5B0A">
              <w:rPr>
                <w:snapToGrid w:val="0"/>
                <w:vanish/>
              </w:rPr>
              <w:t>Jbaden1</w:t>
            </w:r>
          </w:p>
        </w:tc>
      </w:tr>
      <w:tr w:rsidR="004F3920" w:rsidRPr="005D5B0A" w14:paraId="7C6542D1" w14:textId="77777777" w:rsidTr="0048586B">
        <w:trPr>
          <w:hidden/>
        </w:trPr>
        <w:tc>
          <w:tcPr>
            <w:tcW w:w="993" w:type="dxa"/>
          </w:tcPr>
          <w:p w14:paraId="03F601D5" w14:textId="77777777" w:rsidR="004F3920" w:rsidRPr="005D5B0A" w:rsidRDefault="004F3920" w:rsidP="00AE77FA">
            <w:pPr>
              <w:jc w:val="center"/>
              <w:rPr>
                <w:snapToGrid w:val="0"/>
                <w:vanish/>
              </w:rPr>
            </w:pPr>
            <w:r w:rsidRPr="005D5B0A">
              <w:rPr>
                <w:snapToGrid w:val="0"/>
                <w:vanish/>
              </w:rPr>
              <w:t>4</w:t>
            </w:r>
          </w:p>
        </w:tc>
        <w:tc>
          <w:tcPr>
            <w:tcW w:w="850" w:type="dxa"/>
          </w:tcPr>
          <w:p w14:paraId="0FB10440" w14:textId="77777777" w:rsidR="004F3920" w:rsidRPr="005D5B0A" w:rsidRDefault="004F3920" w:rsidP="007F5085">
            <w:pPr>
              <w:jc w:val="center"/>
              <w:rPr>
                <w:snapToGrid w:val="0"/>
                <w:vanish/>
              </w:rPr>
            </w:pPr>
            <w:r w:rsidRPr="005D5B0A">
              <w:rPr>
                <w:snapToGrid w:val="0"/>
                <w:vanish/>
              </w:rPr>
              <w:t>1</w:t>
            </w:r>
          </w:p>
        </w:tc>
        <w:tc>
          <w:tcPr>
            <w:tcW w:w="993" w:type="dxa"/>
          </w:tcPr>
          <w:p w14:paraId="14FCC3C0" w14:textId="77777777" w:rsidR="004F3920" w:rsidRPr="005D5B0A" w:rsidRDefault="004F3920" w:rsidP="004F3920">
            <w:pPr>
              <w:jc w:val="center"/>
              <w:rPr>
                <w:snapToGrid w:val="0"/>
                <w:vanish/>
              </w:rPr>
            </w:pPr>
            <w:r w:rsidRPr="005D5B0A">
              <w:rPr>
                <w:snapToGrid w:val="0"/>
                <w:vanish/>
              </w:rPr>
              <w:t>2016-11-10</w:t>
            </w:r>
          </w:p>
        </w:tc>
        <w:tc>
          <w:tcPr>
            <w:tcW w:w="5669" w:type="dxa"/>
          </w:tcPr>
          <w:p w14:paraId="3FEE4E94" w14:textId="77777777" w:rsidR="004F3920" w:rsidRPr="005D5B0A" w:rsidRDefault="004F3920" w:rsidP="002E1278">
            <w:pPr>
              <w:pStyle w:val="Header"/>
              <w:numPr>
                <w:ilvl w:val="0"/>
                <w:numId w:val="7"/>
              </w:numPr>
              <w:ind w:left="458"/>
              <w:rPr>
                <w:rFonts w:cs="Arial"/>
                <w:snapToGrid w:val="0"/>
                <w:vanish/>
              </w:rPr>
            </w:pPr>
            <w:r w:rsidRPr="005D5B0A">
              <w:rPr>
                <w:rFonts w:cs="Arial"/>
                <w:snapToGrid w:val="0"/>
                <w:vanish/>
              </w:rPr>
              <w:t>Subsection for “Logical Service Interfaces” added.</w:t>
            </w:r>
          </w:p>
        </w:tc>
        <w:tc>
          <w:tcPr>
            <w:tcW w:w="1696" w:type="dxa"/>
          </w:tcPr>
          <w:p w14:paraId="34495597" w14:textId="77777777" w:rsidR="004F3920" w:rsidRPr="005D5B0A" w:rsidRDefault="004F3920" w:rsidP="007F5085">
            <w:pPr>
              <w:rPr>
                <w:snapToGrid w:val="0"/>
                <w:vanish/>
              </w:rPr>
            </w:pPr>
            <w:r w:rsidRPr="005D5B0A">
              <w:rPr>
                <w:snapToGrid w:val="0"/>
                <w:vanish/>
              </w:rPr>
              <w:t>Jbaden1</w:t>
            </w:r>
          </w:p>
        </w:tc>
      </w:tr>
      <w:tr w:rsidR="006C700C" w:rsidRPr="005D5B0A" w14:paraId="7BB91ACC" w14:textId="77777777" w:rsidTr="0048586B">
        <w:trPr>
          <w:hidden/>
        </w:trPr>
        <w:tc>
          <w:tcPr>
            <w:tcW w:w="993" w:type="dxa"/>
          </w:tcPr>
          <w:p w14:paraId="53C13845" w14:textId="77777777" w:rsidR="006C700C" w:rsidRPr="005D5B0A" w:rsidRDefault="006C700C" w:rsidP="006C700C">
            <w:pPr>
              <w:jc w:val="center"/>
              <w:rPr>
                <w:snapToGrid w:val="0"/>
                <w:vanish/>
              </w:rPr>
            </w:pPr>
            <w:r w:rsidRPr="005D5B0A">
              <w:rPr>
                <w:snapToGrid w:val="0"/>
                <w:vanish/>
              </w:rPr>
              <w:t>5</w:t>
            </w:r>
          </w:p>
        </w:tc>
        <w:tc>
          <w:tcPr>
            <w:tcW w:w="850" w:type="dxa"/>
          </w:tcPr>
          <w:p w14:paraId="3698A215" w14:textId="77777777" w:rsidR="006C700C" w:rsidRPr="005D5B0A" w:rsidRDefault="006C700C" w:rsidP="007F5085">
            <w:pPr>
              <w:jc w:val="center"/>
              <w:rPr>
                <w:snapToGrid w:val="0"/>
                <w:vanish/>
              </w:rPr>
            </w:pPr>
            <w:r w:rsidRPr="005D5B0A">
              <w:rPr>
                <w:snapToGrid w:val="0"/>
                <w:vanish/>
              </w:rPr>
              <w:t>0</w:t>
            </w:r>
          </w:p>
        </w:tc>
        <w:tc>
          <w:tcPr>
            <w:tcW w:w="993" w:type="dxa"/>
          </w:tcPr>
          <w:p w14:paraId="188ED281" w14:textId="77777777" w:rsidR="006C700C" w:rsidRPr="005D5B0A" w:rsidRDefault="006C700C" w:rsidP="00BB37AC">
            <w:pPr>
              <w:jc w:val="center"/>
              <w:rPr>
                <w:snapToGrid w:val="0"/>
                <w:vanish/>
              </w:rPr>
            </w:pPr>
            <w:r w:rsidRPr="005D5B0A">
              <w:rPr>
                <w:snapToGrid w:val="0"/>
                <w:vanish/>
              </w:rPr>
              <w:t>2017-01-</w:t>
            </w:r>
            <w:r w:rsidR="00BB37AC" w:rsidRPr="005D5B0A">
              <w:rPr>
                <w:snapToGrid w:val="0"/>
                <w:vanish/>
              </w:rPr>
              <w:t>1</w:t>
            </w:r>
            <w:r w:rsidRPr="005D5B0A">
              <w:rPr>
                <w:snapToGrid w:val="0"/>
                <w:vanish/>
              </w:rPr>
              <w:t>3</w:t>
            </w:r>
          </w:p>
        </w:tc>
        <w:tc>
          <w:tcPr>
            <w:tcW w:w="5669" w:type="dxa"/>
          </w:tcPr>
          <w:p w14:paraId="3A2E4E4B" w14:textId="77777777" w:rsidR="006C700C" w:rsidRPr="005D5B0A" w:rsidRDefault="006C700C" w:rsidP="002E1278">
            <w:pPr>
              <w:pStyle w:val="Header"/>
              <w:numPr>
                <w:ilvl w:val="0"/>
                <w:numId w:val="7"/>
              </w:numPr>
              <w:ind w:left="458"/>
              <w:rPr>
                <w:rFonts w:cs="Arial"/>
                <w:snapToGrid w:val="0"/>
                <w:vanish/>
              </w:rPr>
            </w:pPr>
            <w:r w:rsidRPr="005D5B0A">
              <w:rPr>
                <w:rFonts w:cs="Arial"/>
                <w:snapToGrid w:val="0"/>
                <w:vanish/>
              </w:rPr>
              <w:t>Meta data updated for specification macros, version 3.1</w:t>
            </w:r>
          </w:p>
          <w:p w14:paraId="1D7E6C43" w14:textId="77777777" w:rsidR="006C700C" w:rsidRPr="005D5B0A" w:rsidRDefault="006C700C" w:rsidP="002E1278">
            <w:pPr>
              <w:pStyle w:val="Header"/>
              <w:numPr>
                <w:ilvl w:val="0"/>
                <w:numId w:val="7"/>
              </w:numPr>
              <w:ind w:left="458"/>
              <w:rPr>
                <w:rFonts w:cs="Arial"/>
                <w:snapToGrid w:val="0"/>
                <w:vanish/>
              </w:rPr>
            </w:pPr>
            <w:r w:rsidRPr="005D5B0A">
              <w:rPr>
                <w:rFonts w:cs="Arial"/>
                <w:snapToGrid w:val="0"/>
                <w:vanish/>
              </w:rPr>
              <w:t>SW Unit chapter removed for the time being</w:t>
            </w:r>
          </w:p>
          <w:p w14:paraId="160C1817" w14:textId="77777777" w:rsidR="006C700C" w:rsidRPr="005D5B0A" w:rsidRDefault="006C700C" w:rsidP="002E1278">
            <w:pPr>
              <w:pStyle w:val="Header"/>
              <w:numPr>
                <w:ilvl w:val="0"/>
                <w:numId w:val="7"/>
              </w:numPr>
              <w:ind w:left="458"/>
              <w:rPr>
                <w:rFonts w:cs="Arial"/>
                <w:snapToGrid w:val="0"/>
                <w:vanish/>
              </w:rPr>
            </w:pPr>
            <w:r w:rsidRPr="005D5B0A">
              <w:rPr>
                <w:rFonts w:cs="Arial"/>
                <w:snapToGrid w:val="0"/>
                <w:vanish/>
              </w:rPr>
              <w:t>Green boxes added for user hints</w:t>
            </w:r>
          </w:p>
        </w:tc>
        <w:tc>
          <w:tcPr>
            <w:tcW w:w="1696" w:type="dxa"/>
          </w:tcPr>
          <w:p w14:paraId="6904E459" w14:textId="77777777" w:rsidR="006C700C" w:rsidRPr="005D5B0A" w:rsidRDefault="006C700C" w:rsidP="007F5085">
            <w:pPr>
              <w:rPr>
                <w:snapToGrid w:val="0"/>
                <w:vanish/>
              </w:rPr>
            </w:pPr>
            <w:r w:rsidRPr="005D5B0A">
              <w:rPr>
                <w:snapToGrid w:val="0"/>
                <w:vanish/>
              </w:rPr>
              <w:t>Jbaden1</w:t>
            </w:r>
          </w:p>
        </w:tc>
      </w:tr>
      <w:tr w:rsidR="00127754" w:rsidRPr="005D5B0A" w14:paraId="019EDF31" w14:textId="77777777" w:rsidTr="0048586B">
        <w:trPr>
          <w:hidden/>
        </w:trPr>
        <w:tc>
          <w:tcPr>
            <w:tcW w:w="993" w:type="dxa"/>
          </w:tcPr>
          <w:p w14:paraId="0745F69B" w14:textId="77777777" w:rsidR="00127754" w:rsidRPr="005D5B0A" w:rsidRDefault="00127754" w:rsidP="004E35C8">
            <w:pPr>
              <w:jc w:val="center"/>
              <w:rPr>
                <w:snapToGrid w:val="0"/>
                <w:vanish/>
              </w:rPr>
            </w:pPr>
            <w:r w:rsidRPr="005D5B0A">
              <w:rPr>
                <w:snapToGrid w:val="0"/>
                <w:vanish/>
              </w:rPr>
              <w:t>5</w:t>
            </w:r>
          </w:p>
        </w:tc>
        <w:tc>
          <w:tcPr>
            <w:tcW w:w="850" w:type="dxa"/>
          </w:tcPr>
          <w:p w14:paraId="22123A67" w14:textId="77777777" w:rsidR="00127754" w:rsidRPr="005D5B0A" w:rsidRDefault="00127754" w:rsidP="004E35C8">
            <w:pPr>
              <w:jc w:val="center"/>
              <w:rPr>
                <w:snapToGrid w:val="0"/>
                <w:vanish/>
              </w:rPr>
            </w:pPr>
            <w:r w:rsidRPr="005D5B0A">
              <w:rPr>
                <w:snapToGrid w:val="0"/>
                <w:vanish/>
              </w:rPr>
              <w:t>1</w:t>
            </w:r>
          </w:p>
        </w:tc>
        <w:tc>
          <w:tcPr>
            <w:tcW w:w="993" w:type="dxa"/>
          </w:tcPr>
          <w:p w14:paraId="30574DB2" w14:textId="77777777" w:rsidR="00127754" w:rsidRPr="005D5B0A" w:rsidRDefault="00127754" w:rsidP="00127754">
            <w:pPr>
              <w:jc w:val="center"/>
              <w:rPr>
                <w:snapToGrid w:val="0"/>
                <w:vanish/>
              </w:rPr>
            </w:pPr>
            <w:r w:rsidRPr="005D5B0A">
              <w:rPr>
                <w:snapToGrid w:val="0"/>
                <w:vanish/>
              </w:rPr>
              <w:t>2017-01-18</w:t>
            </w:r>
          </w:p>
        </w:tc>
        <w:tc>
          <w:tcPr>
            <w:tcW w:w="5669" w:type="dxa"/>
          </w:tcPr>
          <w:p w14:paraId="204C7C0F" w14:textId="77777777" w:rsidR="00127754" w:rsidRPr="005D5B0A" w:rsidRDefault="00127754" w:rsidP="002E1278">
            <w:pPr>
              <w:pStyle w:val="Header"/>
              <w:numPr>
                <w:ilvl w:val="0"/>
                <w:numId w:val="7"/>
              </w:numPr>
              <w:ind w:left="458"/>
              <w:rPr>
                <w:rFonts w:cs="Arial"/>
                <w:snapToGrid w:val="0"/>
                <w:vanish/>
              </w:rPr>
            </w:pPr>
            <w:r w:rsidRPr="005D5B0A">
              <w:rPr>
                <w:rFonts w:cs="Arial"/>
                <w:snapToGrid w:val="0"/>
                <w:vanish/>
              </w:rPr>
              <w:t>Minor editorial changes (e.g. hyperlinks highlighted in comments)</w:t>
            </w:r>
          </w:p>
        </w:tc>
        <w:tc>
          <w:tcPr>
            <w:tcW w:w="1696" w:type="dxa"/>
          </w:tcPr>
          <w:p w14:paraId="31400F7C" w14:textId="77777777" w:rsidR="00127754" w:rsidRPr="005D5B0A" w:rsidRDefault="00127754" w:rsidP="004E35C8">
            <w:pPr>
              <w:rPr>
                <w:snapToGrid w:val="0"/>
                <w:vanish/>
              </w:rPr>
            </w:pPr>
            <w:r w:rsidRPr="005D5B0A">
              <w:rPr>
                <w:snapToGrid w:val="0"/>
                <w:vanish/>
              </w:rPr>
              <w:t>Jbaden1</w:t>
            </w:r>
          </w:p>
        </w:tc>
      </w:tr>
      <w:tr w:rsidR="009707D4" w:rsidRPr="005D5B0A" w14:paraId="381A2867" w14:textId="77777777" w:rsidTr="0048586B">
        <w:trPr>
          <w:hidden/>
        </w:trPr>
        <w:tc>
          <w:tcPr>
            <w:tcW w:w="993" w:type="dxa"/>
          </w:tcPr>
          <w:p w14:paraId="46E517CB" w14:textId="77777777" w:rsidR="009707D4" w:rsidRPr="005D5B0A" w:rsidRDefault="009707D4" w:rsidP="004E35C8">
            <w:pPr>
              <w:jc w:val="center"/>
              <w:rPr>
                <w:snapToGrid w:val="0"/>
                <w:vanish/>
              </w:rPr>
            </w:pPr>
            <w:r w:rsidRPr="005D5B0A">
              <w:rPr>
                <w:snapToGrid w:val="0"/>
                <w:vanish/>
              </w:rPr>
              <w:t>5</w:t>
            </w:r>
          </w:p>
        </w:tc>
        <w:tc>
          <w:tcPr>
            <w:tcW w:w="850" w:type="dxa"/>
          </w:tcPr>
          <w:p w14:paraId="5DCE9B0A" w14:textId="77777777" w:rsidR="009707D4" w:rsidRPr="005D5B0A" w:rsidRDefault="009707D4" w:rsidP="00350417">
            <w:pPr>
              <w:jc w:val="center"/>
              <w:rPr>
                <w:snapToGrid w:val="0"/>
                <w:vanish/>
              </w:rPr>
            </w:pPr>
            <w:r w:rsidRPr="005D5B0A">
              <w:rPr>
                <w:snapToGrid w:val="0"/>
                <w:vanish/>
              </w:rPr>
              <w:t>1</w:t>
            </w:r>
            <w:r w:rsidR="00350417" w:rsidRPr="005D5B0A">
              <w:rPr>
                <w:snapToGrid w:val="0"/>
                <w:vanish/>
              </w:rPr>
              <w:t>b</w:t>
            </w:r>
          </w:p>
        </w:tc>
        <w:tc>
          <w:tcPr>
            <w:tcW w:w="993" w:type="dxa"/>
          </w:tcPr>
          <w:p w14:paraId="5A1EC132" w14:textId="77777777" w:rsidR="009707D4" w:rsidRPr="005D5B0A" w:rsidRDefault="009707D4" w:rsidP="00127754">
            <w:pPr>
              <w:jc w:val="center"/>
              <w:rPr>
                <w:snapToGrid w:val="0"/>
                <w:vanish/>
              </w:rPr>
            </w:pPr>
            <w:r w:rsidRPr="005D5B0A">
              <w:rPr>
                <w:snapToGrid w:val="0"/>
                <w:vanish/>
              </w:rPr>
              <w:t>2017-01-20</w:t>
            </w:r>
          </w:p>
        </w:tc>
        <w:tc>
          <w:tcPr>
            <w:tcW w:w="5669" w:type="dxa"/>
          </w:tcPr>
          <w:p w14:paraId="68E690F3" w14:textId="77777777" w:rsidR="009707D4" w:rsidRPr="005D5B0A" w:rsidRDefault="009707D4" w:rsidP="002E1278">
            <w:pPr>
              <w:pStyle w:val="Header"/>
              <w:numPr>
                <w:ilvl w:val="0"/>
                <w:numId w:val="7"/>
              </w:numPr>
              <w:ind w:left="458"/>
              <w:rPr>
                <w:rFonts w:cs="Arial"/>
                <w:snapToGrid w:val="0"/>
                <w:vanish/>
              </w:rPr>
            </w:pPr>
            <w:r w:rsidRPr="005D5B0A">
              <w:rPr>
                <w:rFonts w:cs="Arial"/>
                <w:snapToGrid w:val="0"/>
                <w:vanish/>
              </w:rPr>
              <w:t>Some editorial corrections</w:t>
            </w:r>
          </w:p>
          <w:p w14:paraId="7053A8CB" w14:textId="77777777" w:rsidR="009707D4" w:rsidRPr="005D5B0A" w:rsidRDefault="009707D4" w:rsidP="002E1278">
            <w:pPr>
              <w:pStyle w:val="Header"/>
              <w:numPr>
                <w:ilvl w:val="0"/>
                <w:numId w:val="7"/>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547F70E0" w14:textId="77777777" w:rsidR="009707D4" w:rsidRPr="005D5B0A" w:rsidRDefault="009707D4" w:rsidP="004E35C8">
            <w:pPr>
              <w:rPr>
                <w:snapToGrid w:val="0"/>
                <w:vanish/>
              </w:rPr>
            </w:pPr>
            <w:r w:rsidRPr="005D5B0A">
              <w:rPr>
                <w:snapToGrid w:val="0"/>
                <w:vanish/>
              </w:rPr>
              <w:t>Jbaden1</w:t>
            </w:r>
          </w:p>
        </w:tc>
      </w:tr>
      <w:tr w:rsidR="00AB33D8" w:rsidRPr="005D5B0A" w14:paraId="0EE6783C" w14:textId="77777777" w:rsidTr="0048586B">
        <w:trPr>
          <w:hidden/>
        </w:trPr>
        <w:tc>
          <w:tcPr>
            <w:tcW w:w="993" w:type="dxa"/>
          </w:tcPr>
          <w:p w14:paraId="5E8CC7E4" w14:textId="77777777" w:rsidR="00AB33D8" w:rsidRPr="005D5B0A" w:rsidRDefault="00AB33D8" w:rsidP="004E35C8">
            <w:pPr>
              <w:jc w:val="center"/>
              <w:rPr>
                <w:snapToGrid w:val="0"/>
                <w:vanish/>
              </w:rPr>
            </w:pPr>
            <w:r w:rsidRPr="005D5B0A">
              <w:rPr>
                <w:snapToGrid w:val="0"/>
                <w:vanish/>
              </w:rPr>
              <w:t>6</w:t>
            </w:r>
          </w:p>
        </w:tc>
        <w:tc>
          <w:tcPr>
            <w:tcW w:w="850" w:type="dxa"/>
          </w:tcPr>
          <w:p w14:paraId="59DD52D0" w14:textId="77777777" w:rsidR="00AB33D8" w:rsidRPr="005D5B0A" w:rsidRDefault="00AB33D8" w:rsidP="00350417">
            <w:pPr>
              <w:jc w:val="center"/>
              <w:rPr>
                <w:snapToGrid w:val="0"/>
                <w:vanish/>
              </w:rPr>
            </w:pPr>
            <w:r w:rsidRPr="005D5B0A">
              <w:rPr>
                <w:snapToGrid w:val="0"/>
                <w:vanish/>
              </w:rPr>
              <w:t>0</w:t>
            </w:r>
          </w:p>
        </w:tc>
        <w:tc>
          <w:tcPr>
            <w:tcW w:w="993" w:type="dxa"/>
          </w:tcPr>
          <w:p w14:paraId="1ABEDF5D" w14:textId="77777777" w:rsidR="00AB33D8" w:rsidRPr="005D5B0A" w:rsidRDefault="00DC2810" w:rsidP="00127754">
            <w:pPr>
              <w:jc w:val="center"/>
              <w:rPr>
                <w:snapToGrid w:val="0"/>
                <w:vanish/>
              </w:rPr>
            </w:pPr>
            <w:r w:rsidRPr="005D5B0A">
              <w:rPr>
                <w:rFonts w:cs="Arial"/>
                <w:snapToGrid w:val="0"/>
                <w:vanish/>
              </w:rPr>
              <w:t>2018-07-24</w:t>
            </w:r>
          </w:p>
        </w:tc>
        <w:tc>
          <w:tcPr>
            <w:tcW w:w="5669" w:type="dxa"/>
          </w:tcPr>
          <w:p w14:paraId="278BB88C" w14:textId="77777777" w:rsidR="00DC2810" w:rsidRPr="005D5B0A" w:rsidRDefault="00DC2810" w:rsidP="002E1278">
            <w:pPr>
              <w:pStyle w:val="Header"/>
              <w:numPr>
                <w:ilvl w:val="0"/>
                <w:numId w:val="7"/>
              </w:numPr>
              <w:ind w:left="345"/>
              <w:rPr>
                <w:rFonts w:cs="Arial"/>
                <w:snapToGrid w:val="0"/>
                <w:vanish/>
              </w:rPr>
            </w:pPr>
            <w:r w:rsidRPr="005D5B0A">
              <w:rPr>
                <w:rFonts w:cs="Arial"/>
                <w:snapToGrid w:val="0"/>
                <w:vanish/>
              </w:rPr>
              <w:t>CR53:</w:t>
            </w:r>
          </w:p>
          <w:p w14:paraId="36338A75" w14:textId="77777777" w:rsidR="00DC2810" w:rsidRPr="005D5B0A" w:rsidRDefault="00DC2810" w:rsidP="002E1278">
            <w:pPr>
              <w:pStyle w:val="Header"/>
              <w:numPr>
                <w:ilvl w:val="0"/>
                <w:numId w:val="7"/>
              </w:numPr>
              <w:rPr>
                <w:rFonts w:cs="Arial"/>
                <w:snapToGrid w:val="0"/>
                <w:vanish/>
              </w:rPr>
            </w:pPr>
            <w:r w:rsidRPr="005D5B0A">
              <w:rPr>
                <w:rFonts w:cs="Arial"/>
                <w:snapToGrid w:val="0"/>
                <w:vanish/>
              </w:rPr>
              <w:t>Add new cover sheet</w:t>
            </w:r>
          </w:p>
          <w:p w14:paraId="72537BCC" w14:textId="77777777" w:rsidR="00DC2810" w:rsidRPr="005D5B0A" w:rsidRDefault="00DC2810" w:rsidP="002E1278">
            <w:pPr>
              <w:pStyle w:val="Header"/>
              <w:numPr>
                <w:ilvl w:val="0"/>
                <w:numId w:val="7"/>
              </w:numPr>
              <w:rPr>
                <w:rFonts w:cs="Arial"/>
                <w:snapToGrid w:val="0"/>
                <w:vanish/>
              </w:rPr>
            </w:pPr>
            <w:r w:rsidRPr="005D5B0A">
              <w:rPr>
                <w:rFonts w:cs="Arial"/>
                <w:snapToGrid w:val="0"/>
                <w:vanish/>
              </w:rPr>
              <w:t>Add disclaimer section</w:t>
            </w:r>
          </w:p>
          <w:p w14:paraId="07C14463" w14:textId="77777777" w:rsidR="00DC2810" w:rsidRPr="005D5B0A" w:rsidRDefault="00DC2810" w:rsidP="002E1278">
            <w:pPr>
              <w:pStyle w:val="Header"/>
              <w:numPr>
                <w:ilvl w:val="0"/>
                <w:numId w:val="7"/>
              </w:numPr>
              <w:rPr>
                <w:rFonts w:cs="Arial"/>
                <w:snapToGrid w:val="0"/>
                <w:vanish/>
              </w:rPr>
            </w:pPr>
            <w:r w:rsidRPr="005D5B0A">
              <w:rPr>
                <w:rFonts w:cs="Arial"/>
                <w:snapToGrid w:val="0"/>
                <w:vanish/>
              </w:rPr>
              <w:t>Add the following meta-data to the doc properties for the the new cover sheet</w:t>
            </w:r>
          </w:p>
          <w:p w14:paraId="1C69466F"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DocGis1ItemNumber</w:t>
            </w:r>
          </w:p>
          <w:p w14:paraId="0DBFDA35"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DocGis2Classification</w:t>
            </w:r>
          </w:p>
          <w:p w14:paraId="1422DA7B"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DocType</w:t>
            </w:r>
          </w:p>
          <w:p w14:paraId="18244F24"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DocStatus</w:t>
            </w:r>
          </w:p>
          <w:p w14:paraId="43FCE33B"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DocIssueDate</w:t>
            </w:r>
          </w:p>
          <w:p w14:paraId="57A62F64" w14:textId="77777777" w:rsidR="00DC2810" w:rsidRPr="005D5B0A" w:rsidRDefault="00DC2810" w:rsidP="002E1278">
            <w:pPr>
              <w:pStyle w:val="Header"/>
              <w:numPr>
                <w:ilvl w:val="1"/>
                <w:numId w:val="7"/>
              </w:numPr>
              <w:rPr>
                <w:rFonts w:cs="Arial"/>
                <w:snapToGrid w:val="0"/>
                <w:vanish/>
              </w:rPr>
            </w:pPr>
            <w:r w:rsidRPr="005D5B0A">
              <w:rPr>
                <w:rFonts w:cs="Arial"/>
                <w:snapToGrid w:val="0"/>
                <w:vanish/>
              </w:rPr>
              <w:t>DocReleaseDate</w:t>
            </w:r>
          </w:p>
          <w:p w14:paraId="1D74EAD1" w14:textId="77777777" w:rsidR="00AB33D8" w:rsidRPr="005D5B0A" w:rsidRDefault="00DC2810" w:rsidP="002E1278">
            <w:pPr>
              <w:pStyle w:val="Header"/>
              <w:numPr>
                <w:ilvl w:val="0"/>
                <w:numId w:val="7"/>
              </w:numPr>
              <w:ind w:left="345"/>
              <w:rPr>
                <w:rFonts w:cs="Arial"/>
                <w:snapToGrid w:val="0"/>
                <w:vanish/>
              </w:rPr>
            </w:pPr>
            <w:r w:rsidRPr="005D5B0A">
              <w:rPr>
                <w:rFonts w:cs="Arial"/>
                <w:snapToGrid w:val="0"/>
                <w:vanish/>
              </w:rPr>
              <w:t>CR63: Update FuSa sharepoint references in templates</w:t>
            </w:r>
          </w:p>
        </w:tc>
        <w:tc>
          <w:tcPr>
            <w:tcW w:w="1696" w:type="dxa"/>
          </w:tcPr>
          <w:p w14:paraId="29612573" w14:textId="77777777" w:rsidR="00AB33D8" w:rsidRPr="005D5B0A" w:rsidRDefault="00AB33D8" w:rsidP="004E35C8">
            <w:pPr>
              <w:rPr>
                <w:snapToGrid w:val="0"/>
                <w:vanish/>
              </w:rPr>
            </w:pPr>
            <w:r w:rsidRPr="005D5B0A">
              <w:rPr>
                <w:snapToGrid w:val="0"/>
                <w:vanish/>
              </w:rPr>
              <w:t>Jbaden1</w:t>
            </w:r>
          </w:p>
        </w:tc>
      </w:tr>
      <w:tr w:rsidR="00F309BE" w:rsidRPr="005D5B0A" w14:paraId="763C7004" w14:textId="77777777" w:rsidTr="0048586B">
        <w:trPr>
          <w:hidden/>
        </w:trPr>
        <w:tc>
          <w:tcPr>
            <w:tcW w:w="993" w:type="dxa"/>
          </w:tcPr>
          <w:p w14:paraId="3A9F45E7" w14:textId="77777777" w:rsidR="00F309BE" w:rsidRPr="005D5B0A" w:rsidRDefault="00F309BE" w:rsidP="00F309BE">
            <w:pPr>
              <w:jc w:val="center"/>
              <w:rPr>
                <w:snapToGrid w:val="0"/>
                <w:vanish/>
              </w:rPr>
            </w:pPr>
            <w:r w:rsidRPr="005D5B0A">
              <w:rPr>
                <w:snapToGrid w:val="0"/>
                <w:vanish/>
              </w:rPr>
              <w:t>6</w:t>
            </w:r>
          </w:p>
        </w:tc>
        <w:tc>
          <w:tcPr>
            <w:tcW w:w="850" w:type="dxa"/>
          </w:tcPr>
          <w:p w14:paraId="0B4979ED" w14:textId="77777777" w:rsidR="00F309BE" w:rsidRPr="005D5B0A" w:rsidRDefault="00F309BE" w:rsidP="00F309BE">
            <w:pPr>
              <w:jc w:val="center"/>
              <w:rPr>
                <w:snapToGrid w:val="0"/>
                <w:vanish/>
              </w:rPr>
            </w:pPr>
            <w:r w:rsidRPr="005D5B0A">
              <w:rPr>
                <w:snapToGrid w:val="0"/>
                <w:vanish/>
              </w:rPr>
              <w:t>0</w:t>
            </w:r>
          </w:p>
        </w:tc>
        <w:tc>
          <w:tcPr>
            <w:tcW w:w="993" w:type="dxa"/>
          </w:tcPr>
          <w:p w14:paraId="1CD725C2" w14:textId="77777777" w:rsidR="00F309BE" w:rsidRPr="005D5B0A" w:rsidRDefault="00F309BE" w:rsidP="00F309BE">
            <w:pPr>
              <w:jc w:val="center"/>
              <w:rPr>
                <w:rFonts w:cs="Arial"/>
                <w:snapToGrid w:val="0"/>
                <w:vanish/>
              </w:rPr>
            </w:pPr>
            <w:r w:rsidRPr="005D5B0A">
              <w:rPr>
                <w:rFonts w:cs="Arial"/>
                <w:snapToGrid w:val="0"/>
                <w:vanish/>
              </w:rPr>
              <w:t>2018-08-06</w:t>
            </w:r>
          </w:p>
        </w:tc>
        <w:tc>
          <w:tcPr>
            <w:tcW w:w="5669" w:type="dxa"/>
          </w:tcPr>
          <w:p w14:paraId="04D040D9" w14:textId="77777777" w:rsidR="00F309BE" w:rsidRPr="005D5B0A" w:rsidRDefault="00F309BE" w:rsidP="002E1278">
            <w:pPr>
              <w:pStyle w:val="Header"/>
              <w:numPr>
                <w:ilvl w:val="0"/>
                <w:numId w:val="7"/>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44546F3E" w14:textId="77777777" w:rsidR="00F309BE" w:rsidRPr="005D5B0A" w:rsidRDefault="00F309BE" w:rsidP="00F309BE">
            <w:pPr>
              <w:rPr>
                <w:snapToGrid w:val="0"/>
                <w:vanish/>
              </w:rPr>
            </w:pPr>
            <w:r w:rsidRPr="005D5B0A">
              <w:rPr>
                <w:snapToGrid w:val="0"/>
                <w:vanish/>
              </w:rPr>
              <w:t>Jbaden1</w:t>
            </w:r>
          </w:p>
        </w:tc>
      </w:tr>
      <w:tr w:rsidR="002A2011" w:rsidRPr="005D5B0A" w14:paraId="36A284F9" w14:textId="77777777" w:rsidTr="0048586B">
        <w:trPr>
          <w:hidden/>
        </w:trPr>
        <w:tc>
          <w:tcPr>
            <w:tcW w:w="993" w:type="dxa"/>
          </w:tcPr>
          <w:p w14:paraId="07A24922" w14:textId="77777777" w:rsidR="002A2011" w:rsidRPr="005D5B0A" w:rsidRDefault="002A2011" w:rsidP="004E35C8">
            <w:pPr>
              <w:jc w:val="center"/>
              <w:rPr>
                <w:snapToGrid w:val="0"/>
                <w:vanish/>
              </w:rPr>
            </w:pPr>
            <w:r w:rsidRPr="005D5B0A">
              <w:rPr>
                <w:snapToGrid w:val="0"/>
                <w:vanish/>
              </w:rPr>
              <w:t>6</w:t>
            </w:r>
          </w:p>
        </w:tc>
        <w:tc>
          <w:tcPr>
            <w:tcW w:w="850" w:type="dxa"/>
          </w:tcPr>
          <w:p w14:paraId="77DC649B" w14:textId="77777777" w:rsidR="002A2011" w:rsidRPr="005D5B0A" w:rsidRDefault="002A2011" w:rsidP="004E35C8">
            <w:pPr>
              <w:jc w:val="center"/>
              <w:rPr>
                <w:snapToGrid w:val="0"/>
                <w:vanish/>
              </w:rPr>
            </w:pPr>
            <w:r w:rsidRPr="005D5B0A">
              <w:rPr>
                <w:snapToGrid w:val="0"/>
                <w:vanish/>
              </w:rPr>
              <w:t>0</w:t>
            </w:r>
          </w:p>
        </w:tc>
        <w:tc>
          <w:tcPr>
            <w:tcW w:w="993" w:type="dxa"/>
          </w:tcPr>
          <w:p w14:paraId="5D0C848B" w14:textId="77777777" w:rsidR="002A2011" w:rsidRPr="005D5B0A" w:rsidRDefault="002A2011" w:rsidP="004E35C8">
            <w:pPr>
              <w:jc w:val="center"/>
              <w:rPr>
                <w:rFonts w:cs="Arial"/>
                <w:snapToGrid w:val="0"/>
                <w:vanish/>
              </w:rPr>
            </w:pPr>
            <w:r w:rsidRPr="005D5B0A">
              <w:rPr>
                <w:rFonts w:cs="Arial"/>
                <w:snapToGrid w:val="0"/>
                <w:vanish/>
              </w:rPr>
              <w:t>2018-09-28</w:t>
            </w:r>
          </w:p>
        </w:tc>
        <w:tc>
          <w:tcPr>
            <w:tcW w:w="5669" w:type="dxa"/>
          </w:tcPr>
          <w:p w14:paraId="4445BA9D" w14:textId="77777777" w:rsidR="002A2011" w:rsidRPr="005D5B0A" w:rsidRDefault="002A2011" w:rsidP="002E1278">
            <w:pPr>
              <w:pStyle w:val="Header"/>
              <w:numPr>
                <w:ilvl w:val="0"/>
                <w:numId w:val="7"/>
              </w:numPr>
              <w:ind w:left="453"/>
              <w:rPr>
                <w:rFonts w:cs="Arial"/>
                <w:snapToGrid w:val="0"/>
                <w:vanish/>
              </w:rPr>
            </w:pPr>
            <w:r w:rsidRPr="005D5B0A">
              <w:rPr>
                <w:rFonts w:cs="Arial"/>
                <w:snapToGrid w:val="0"/>
                <w:vanish/>
              </w:rPr>
              <w:t>Broken links to RE Wiki repaired</w:t>
            </w:r>
          </w:p>
        </w:tc>
        <w:tc>
          <w:tcPr>
            <w:tcW w:w="1696" w:type="dxa"/>
          </w:tcPr>
          <w:p w14:paraId="4214E503" w14:textId="77777777" w:rsidR="002A2011" w:rsidRPr="005D5B0A" w:rsidRDefault="002A2011" w:rsidP="004E35C8">
            <w:pPr>
              <w:rPr>
                <w:snapToGrid w:val="0"/>
                <w:vanish/>
              </w:rPr>
            </w:pPr>
            <w:r w:rsidRPr="005D5B0A">
              <w:rPr>
                <w:snapToGrid w:val="0"/>
                <w:vanish/>
              </w:rPr>
              <w:t>Jbaden1</w:t>
            </w:r>
          </w:p>
        </w:tc>
      </w:tr>
      <w:tr w:rsidR="00D723E8" w:rsidRPr="005D5B0A" w14:paraId="2254EB00" w14:textId="77777777" w:rsidTr="0048586B">
        <w:trPr>
          <w:hidden/>
        </w:trPr>
        <w:tc>
          <w:tcPr>
            <w:tcW w:w="993" w:type="dxa"/>
          </w:tcPr>
          <w:p w14:paraId="13D418FB" w14:textId="77777777" w:rsidR="00D723E8" w:rsidRPr="005D5B0A" w:rsidRDefault="00D723E8" w:rsidP="004E35C8">
            <w:pPr>
              <w:jc w:val="center"/>
              <w:rPr>
                <w:snapToGrid w:val="0"/>
                <w:vanish/>
              </w:rPr>
            </w:pPr>
            <w:r w:rsidRPr="005D5B0A">
              <w:rPr>
                <w:snapToGrid w:val="0"/>
                <w:vanish/>
              </w:rPr>
              <w:t>6</w:t>
            </w:r>
          </w:p>
        </w:tc>
        <w:tc>
          <w:tcPr>
            <w:tcW w:w="850" w:type="dxa"/>
          </w:tcPr>
          <w:p w14:paraId="4ACF0477" w14:textId="77777777" w:rsidR="00D723E8" w:rsidRPr="005D5B0A" w:rsidRDefault="00D723E8" w:rsidP="004E35C8">
            <w:pPr>
              <w:jc w:val="center"/>
              <w:rPr>
                <w:snapToGrid w:val="0"/>
                <w:vanish/>
              </w:rPr>
            </w:pPr>
            <w:r w:rsidRPr="005D5B0A">
              <w:rPr>
                <w:snapToGrid w:val="0"/>
                <w:vanish/>
              </w:rPr>
              <w:t>0</w:t>
            </w:r>
          </w:p>
        </w:tc>
        <w:tc>
          <w:tcPr>
            <w:tcW w:w="993" w:type="dxa"/>
          </w:tcPr>
          <w:p w14:paraId="02EB1450" w14:textId="77777777" w:rsidR="00D723E8" w:rsidRPr="005D5B0A" w:rsidRDefault="00D723E8" w:rsidP="004E35C8">
            <w:pPr>
              <w:jc w:val="center"/>
              <w:rPr>
                <w:rFonts w:cs="Arial"/>
                <w:snapToGrid w:val="0"/>
                <w:vanish/>
              </w:rPr>
            </w:pPr>
            <w:r w:rsidRPr="005D5B0A">
              <w:rPr>
                <w:rFonts w:cs="Arial"/>
                <w:snapToGrid w:val="0"/>
                <w:vanish/>
              </w:rPr>
              <w:t>2018-10-31</w:t>
            </w:r>
          </w:p>
        </w:tc>
        <w:tc>
          <w:tcPr>
            <w:tcW w:w="5669" w:type="dxa"/>
          </w:tcPr>
          <w:p w14:paraId="0F76F4B1" w14:textId="77777777" w:rsidR="00D723E8" w:rsidRPr="005D5B0A" w:rsidRDefault="00D723E8" w:rsidP="002E1278">
            <w:pPr>
              <w:pStyle w:val="Header"/>
              <w:numPr>
                <w:ilvl w:val="0"/>
                <w:numId w:val="7"/>
              </w:numPr>
              <w:ind w:left="453"/>
              <w:rPr>
                <w:rFonts w:cs="Arial"/>
                <w:snapToGrid w:val="0"/>
                <w:vanish/>
              </w:rPr>
            </w:pPr>
            <w:r w:rsidRPr="005D5B0A">
              <w:rPr>
                <w:rFonts w:cs="Arial"/>
                <w:snapToGrid w:val="0"/>
                <w:vanish/>
              </w:rPr>
              <w:t>Minor corrections on cover sheet and in footer to be more GIS compliant and VSEM aligned</w:t>
            </w:r>
          </w:p>
          <w:p w14:paraId="6195E38C" w14:textId="77777777" w:rsidR="00D723E8" w:rsidRPr="005D5B0A" w:rsidRDefault="00D723E8" w:rsidP="002E1278">
            <w:pPr>
              <w:pStyle w:val="Header"/>
              <w:numPr>
                <w:ilvl w:val="0"/>
                <w:numId w:val="7"/>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4E475A02" w14:textId="77777777" w:rsidR="00D723E8" w:rsidRPr="005D5B0A" w:rsidRDefault="00D723E8" w:rsidP="004E35C8">
            <w:pPr>
              <w:rPr>
                <w:snapToGrid w:val="0"/>
                <w:vanish/>
              </w:rPr>
            </w:pPr>
            <w:r w:rsidRPr="005D5B0A">
              <w:rPr>
                <w:snapToGrid w:val="0"/>
                <w:vanish/>
              </w:rPr>
              <w:t>Jbaden1</w:t>
            </w:r>
          </w:p>
        </w:tc>
      </w:tr>
      <w:tr w:rsidR="003B7ACC" w:rsidRPr="005D5B0A" w14:paraId="7C4ADB61" w14:textId="77777777" w:rsidTr="0048586B">
        <w:trPr>
          <w:hidden/>
        </w:trPr>
        <w:tc>
          <w:tcPr>
            <w:tcW w:w="993" w:type="dxa"/>
          </w:tcPr>
          <w:p w14:paraId="2EC82489" w14:textId="77777777" w:rsidR="003B7ACC" w:rsidRPr="005D5B0A" w:rsidRDefault="003B7ACC" w:rsidP="003B7ACC">
            <w:pPr>
              <w:jc w:val="center"/>
              <w:rPr>
                <w:snapToGrid w:val="0"/>
                <w:vanish/>
              </w:rPr>
            </w:pPr>
            <w:r w:rsidRPr="005D5B0A">
              <w:rPr>
                <w:snapToGrid w:val="0"/>
                <w:vanish/>
              </w:rPr>
              <w:t>6</w:t>
            </w:r>
          </w:p>
        </w:tc>
        <w:tc>
          <w:tcPr>
            <w:tcW w:w="850" w:type="dxa"/>
          </w:tcPr>
          <w:p w14:paraId="4F2E64D3" w14:textId="77777777" w:rsidR="003B7ACC" w:rsidRPr="005D5B0A" w:rsidRDefault="003B7ACC" w:rsidP="003B7ACC">
            <w:pPr>
              <w:jc w:val="center"/>
              <w:rPr>
                <w:snapToGrid w:val="0"/>
                <w:vanish/>
              </w:rPr>
            </w:pPr>
            <w:r w:rsidRPr="005D5B0A">
              <w:rPr>
                <w:snapToGrid w:val="0"/>
                <w:vanish/>
              </w:rPr>
              <w:t>0</w:t>
            </w:r>
          </w:p>
        </w:tc>
        <w:tc>
          <w:tcPr>
            <w:tcW w:w="993" w:type="dxa"/>
          </w:tcPr>
          <w:p w14:paraId="41DED050" w14:textId="77777777" w:rsidR="003B7ACC" w:rsidRPr="005D5B0A" w:rsidRDefault="003B7ACC" w:rsidP="003B7ACC">
            <w:pPr>
              <w:jc w:val="center"/>
              <w:rPr>
                <w:rFonts w:cs="Arial"/>
                <w:snapToGrid w:val="0"/>
                <w:vanish/>
              </w:rPr>
            </w:pPr>
            <w:r w:rsidRPr="005D5B0A">
              <w:rPr>
                <w:rFonts w:cs="Arial"/>
                <w:snapToGrid w:val="0"/>
                <w:vanish/>
              </w:rPr>
              <w:t>2018-11-30</w:t>
            </w:r>
          </w:p>
        </w:tc>
        <w:tc>
          <w:tcPr>
            <w:tcW w:w="5669" w:type="dxa"/>
          </w:tcPr>
          <w:p w14:paraId="1BEA68DA" w14:textId="77777777" w:rsidR="003B7ACC" w:rsidRPr="005D5B0A" w:rsidRDefault="003B7ACC" w:rsidP="002E1278">
            <w:pPr>
              <w:pStyle w:val="Header"/>
              <w:numPr>
                <w:ilvl w:val="0"/>
                <w:numId w:val="7"/>
              </w:numPr>
              <w:ind w:left="453"/>
              <w:rPr>
                <w:rFonts w:cs="Arial"/>
                <w:snapToGrid w:val="0"/>
                <w:vanish/>
              </w:rPr>
            </w:pPr>
            <w:r w:rsidRPr="005D5B0A">
              <w:rPr>
                <w:rFonts w:cs="Arial"/>
                <w:snapToGrid w:val="0"/>
                <w:vanish/>
              </w:rPr>
              <w:t>Update of Functional Safety sections after review by Functional Safety Team</w:t>
            </w:r>
          </w:p>
          <w:p w14:paraId="0AC53A3B" w14:textId="77777777" w:rsidR="00BA5362" w:rsidRPr="005D5B0A" w:rsidRDefault="00BA5362" w:rsidP="002E1278">
            <w:pPr>
              <w:pStyle w:val="Header"/>
              <w:numPr>
                <w:ilvl w:val="0"/>
                <w:numId w:val="7"/>
              </w:numPr>
              <w:ind w:left="453"/>
              <w:rPr>
                <w:rFonts w:cs="Arial"/>
                <w:snapToGrid w:val="0"/>
                <w:vanish/>
              </w:rPr>
            </w:pPr>
            <w:r w:rsidRPr="005D5B0A">
              <w:rPr>
                <w:rFonts w:cs="Arial"/>
                <w:snapToGrid w:val="0"/>
                <w:vanish/>
              </w:rPr>
              <w:t>Initial support for variant handling</w:t>
            </w:r>
          </w:p>
        </w:tc>
        <w:tc>
          <w:tcPr>
            <w:tcW w:w="1696" w:type="dxa"/>
          </w:tcPr>
          <w:p w14:paraId="4B57A467" w14:textId="77777777" w:rsidR="003B7ACC" w:rsidRPr="005D5B0A" w:rsidRDefault="003B7ACC" w:rsidP="003B7ACC">
            <w:pPr>
              <w:rPr>
                <w:snapToGrid w:val="0"/>
                <w:vanish/>
              </w:rPr>
            </w:pPr>
            <w:r w:rsidRPr="005D5B0A">
              <w:rPr>
                <w:snapToGrid w:val="0"/>
                <w:vanish/>
              </w:rPr>
              <w:t>Jbaden1</w:t>
            </w:r>
          </w:p>
        </w:tc>
      </w:tr>
      <w:tr w:rsidR="00164612" w:rsidRPr="005D5B0A" w14:paraId="4D3FD177" w14:textId="77777777" w:rsidTr="0048586B">
        <w:trPr>
          <w:hidden/>
        </w:trPr>
        <w:tc>
          <w:tcPr>
            <w:tcW w:w="993" w:type="dxa"/>
          </w:tcPr>
          <w:p w14:paraId="5ECF21E1" w14:textId="77777777" w:rsidR="00164612" w:rsidRPr="005D5B0A" w:rsidRDefault="00164612" w:rsidP="00164612">
            <w:pPr>
              <w:jc w:val="center"/>
              <w:rPr>
                <w:snapToGrid w:val="0"/>
                <w:vanish/>
              </w:rPr>
            </w:pPr>
            <w:r w:rsidRPr="005D5B0A">
              <w:rPr>
                <w:snapToGrid w:val="0"/>
                <w:vanish/>
              </w:rPr>
              <w:t>6</w:t>
            </w:r>
          </w:p>
        </w:tc>
        <w:tc>
          <w:tcPr>
            <w:tcW w:w="850" w:type="dxa"/>
          </w:tcPr>
          <w:p w14:paraId="4B53A881" w14:textId="77777777" w:rsidR="00164612" w:rsidRPr="005D5B0A" w:rsidRDefault="00164612" w:rsidP="00164612">
            <w:pPr>
              <w:jc w:val="center"/>
              <w:rPr>
                <w:snapToGrid w:val="0"/>
                <w:vanish/>
              </w:rPr>
            </w:pPr>
            <w:r w:rsidRPr="005D5B0A">
              <w:rPr>
                <w:snapToGrid w:val="0"/>
                <w:vanish/>
              </w:rPr>
              <w:t>0</w:t>
            </w:r>
          </w:p>
        </w:tc>
        <w:tc>
          <w:tcPr>
            <w:tcW w:w="993" w:type="dxa"/>
          </w:tcPr>
          <w:p w14:paraId="637428B0" w14:textId="77777777" w:rsidR="00164612" w:rsidRPr="005D5B0A" w:rsidRDefault="00164612" w:rsidP="00164612">
            <w:pPr>
              <w:jc w:val="center"/>
              <w:rPr>
                <w:rFonts w:cs="Arial"/>
                <w:snapToGrid w:val="0"/>
                <w:vanish/>
              </w:rPr>
            </w:pPr>
            <w:r w:rsidRPr="005D5B0A">
              <w:rPr>
                <w:snapToGrid w:val="0"/>
                <w:vanish/>
              </w:rPr>
              <w:t>2018-12-01</w:t>
            </w:r>
          </w:p>
        </w:tc>
        <w:tc>
          <w:tcPr>
            <w:tcW w:w="5669" w:type="dxa"/>
          </w:tcPr>
          <w:p w14:paraId="7A49E13E" w14:textId="77777777" w:rsidR="00164612" w:rsidRPr="005D5B0A" w:rsidRDefault="00164612" w:rsidP="002E1278">
            <w:pPr>
              <w:pStyle w:val="Header"/>
              <w:numPr>
                <w:ilvl w:val="0"/>
                <w:numId w:val="7"/>
              </w:numPr>
              <w:ind w:left="453"/>
              <w:rPr>
                <w:rFonts w:cs="Arial"/>
                <w:snapToGrid w:val="0"/>
                <w:vanish/>
              </w:rPr>
            </w:pPr>
            <w:r w:rsidRPr="005D5B0A">
              <w:rPr>
                <w:rFonts w:cs="Arial"/>
                <w:snapToGrid w:val="0"/>
                <w:vanish/>
              </w:rPr>
              <w:t>Variant condition fields added consistently</w:t>
            </w:r>
          </w:p>
          <w:p w14:paraId="7F530AA5" w14:textId="77777777" w:rsidR="00164612" w:rsidRPr="005D5B0A" w:rsidRDefault="00164612" w:rsidP="002E1278">
            <w:pPr>
              <w:pStyle w:val="Header"/>
              <w:numPr>
                <w:ilvl w:val="0"/>
                <w:numId w:val="7"/>
              </w:numPr>
              <w:ind w:left="453"/>
              <w:rPr>
                <w:rFonts w:cs="Arial"/>
                <w:snapToGrid w:val="0"/>
                <w:vanish/>
              </w:rPr>
            </w:pPr>
            <w:r w:rsidRPr="005D5B0A">
              <w:rPr>
                <w:rFonts w:cs="Arial"/>
                <w:snapToGrid w:val="0"/>
                <w:vanish/>
              </w:rPr>
              <w:t>Links updated</w:t>
            </w:r>
          </w:p>
        </w:tc>
        <w:tc>
          <w:tcPr>
            <w:tcW w:w="1696" w:type="dxa"/>
          </w:tcPr>
          <w:p w14:paraId="2FCC575A" w14:textId="77777777" w:rsidR="00164612" w:rsidRPr="005D5B0A" w:rsidRDefault="00164612" w:rsidP="00164612">
            <w:pPr>
              <w:rPr>
                <w:snapToGrid w:val="0"/>
                <w:vanish/>
              </w:rPr>
            </w:pPr>
            <w:r w:rsidRPr="005D5B0A">
              <w:rPr>
                <w:snapToGrid w:val="0"/>
                <w:vanish/>
              </w:rPr>
              <w:t>Jbaden1</w:t>
            </w:r>
          </w:p>
        </w:tc>
      </w:tr>
      <w:tr w:rsidR="008D115F" w:rsidRPr="005D5B0A" w14:paraId="4B5E121D" w14:textId="77777777" w:rsidTr="0048586B">
        <w:trPr>
          <w:hidden/>
        </w:trPr>
        <w:tc>
          <w:tcPr>
            <w:tcW w:w="993" w:type="dxa"/>
          </w:tcPr>
          <w:p w14:paraId="24539DCB" w14:textId="77777777" w:rsidR="008D115F" w:rsidRPr="005D5B0A" w:rsidRDefault="008D115F" w:rsidP="008606DB">
            <w:pPr>
              <w:jc w:val="center"/>
              <w:rPr>
                <w:snapToGrid w:val="0"/>
                <w:vanish/>
              </w:rPr>
            </w:pPr>
            <w:r w:rsidRPr="005D5B0A">
              <w:rPr>
                <w:snapToGrid w:val="0"/>
                <w:vanish/>
              </w:rPr>
              <w:t>6</w:t>
            </w:r>
          </w:p>
        </w:tc>
        <w:tc>
          <w:tcPr>
            <w:tcW w:w="850" w:type="dxa"/>
          </w:tcPr>
          <w:p w14:paraId="36D94D3D" w14:textId="77777777" w:rsidR="008D115F" w:rsidRPr="005D5B0A" w:rsidRDefault="008D115F" w:rsidP="008606DB">
            <w:pPr>
              <w:jc w:val="center"/>
              <w:rPr>
                <w:snapToGrid w:val="0"/>
                <w:vanish/>
              </w:rPr>
            </w:pPr>
            <w:r w:rsidRPr="005D5B0A">
              <w:rPr>
                <w:snapToGrid w:val="0"/>
                <w:vanish/>
              </w:rPr>
              <w:t>0</w:t>
            </w:r>
          </w:p>
        </w:tc>
        <w:tc>
          <w:tcPr>
            <w:tcW w:w="993" w:type="dxa"/>
          </w:tcPr>
          <w:p w14:paraId="4974E47E" w14:textId="77777777" w:rsidR="008D115F" w:rsidRPr="005D5B0A" w:rsidRDefault="008D115F" w:rsidP="008D115F">
            <w:pPr>
              <w:jc w:val="center"/>
              <w:rPr>
                <w:snapToGrid w:val="0"/>
                <w:vanish/>
              </w:rPr>
            </w:pPr>
            <w:r w:rsidRPr="005D5B0A">
              <w:rPr>
                <w:snapToGrid w:val="0"/>
                <w:vanish/>
              </w:rPr>
              <w:t>2018-12-11</w:t>
            </w:r>
          </w:p>
        </w:tc>
        <w:tc>
          <w:tcPr>
            <w:tcW w:w="5669" w:type="dxa"/>
          </w:tcPr>
          <w:p w14:paraId="246E8C9E" w14:textId="77777777" w:rsidR="008D115F" w:rsidRPr="005D5B0A" w:rsidRDefault="008D115F" w:rsidP="002E1278">
            <w:pPr>
              <w:pStyle w:val="Header"/>
              <w:numPr>
                <w:ilvl w:val="0"/>
                <w:numId w:val="7"/>
              </w:numPr>
              <w:ind w:left="453"/>
              <w:rPr>
                <w:rFonts w:cs="Arial"/>
                <w:snapToGrid w:val="0"/>
                <w:vanish/>
              </w:rPr>
            </w:pPr>
            <w:r w:rsidRPr="005D5B0A">
              <w:rPr>
                <w:rFonts w:cs="Arial"/>
                <w:snapToGrid w:val="0"/>
                <w:vanish/>
              </w:rPr>
              <w:t>Variant condition fields removed from mapping/allocation tables</w:t>
            </w:r>
          </w:p>
          <w:p w14:paraId="401550E1" w14:textId="77777777" w:rsidR="00925950" w:rsidRPr="005D5B0A" w:rsidRDefault="00925950" w:rsidP="002E1278">
            <w:pPr>
              <w:pStyle w:val="Header"/>
              <w:numPr>
                <w:ilvl w:val="0"/>
                <w:numId w:val="7"/>
              </w:numPr>
              <w:ind w:left="453"/>
              <w:rPr>
                <w:rFonts w:cs="Arial"/>
                <w:snapToGrid w:val="0"/>
                <w:vanish/>
              </w:rPr>
            </w:pPr>
            <w:r w:rsidRPr="005D5B0A">
              <w:rPr>
                <w:rFonts w:cs="Arial"/>
                <w:snapToGrid w:val="0"/>
                <w:vanish/>
              </w:rPr>
              <w:t>Mapping tables simplified</w:t>
            </w:r>
          </w:p>
          <w:p w14:paraId="0CCCAC85" w14:textId="77777777" w:rsidR="00925950" w:rsidRPr="005D5B0A" w:rsidRDefault="00925950" w:rsidP="002E1278">
            <w:pPr>
              <w:pStyle w:val="Header"/>
              <w:numPr>
                <w:ilvl w:val="0"/>
                <w:numId w:val="7"/>
              </w:numPr>
              <w:ind w:left="453"/>
              <w:rPr>
                <w:rFonts w:cs="Arial"/>
                <w:snapToGrid w:val="0"/>
                <w:vanish/>
              </w:rPr>
            </w:pPr>
            <w:r w:rsidRPr="005D5B0A">
              <w:rPr>
                <w:rFonts w:cs="Arial"/>
                <w:snapToGrid w:val="0"/>
                <w:vanish/>
              </w:rPr>
              <w:t>Explanatory text for “Variants” sections revised</w:t>
            </w:r>
          </w:p>
        </w:tc>
        <w:tc>
          <w:tcPr>
            <w:tcW w:w="1696" w:type="dxa"/>
          </w:tcPr>
          <w:p w14:paraId="2303298F" w14:textId="77777777" w:rsidR="008D115F" w:rsidRPr="005D5B0A" w:rsidRDefault="008D115F" w:rsidP="008606DB">
            <w:pPr>
              <w:rPr>
                <w:snapToGrid w:val="0"/>
                <w:vanish/>
              </w:rPr>
            </w:pPr>
            <w:r w:rsidRPr="005D5B0A">
              <w:rPr>
                <w:snapToGrid w:val="0"/>
                <w:vanish/>
              </w:rPr>
              <w:t>Jbaden1</w:t>
            </w:r>
          </w:p>
        </w:tc>
      </w:tr>
      <w:tr w:rsidR="006356FB" w:rsidRPr="005D5B0A" w14:paraId="13507B67" w14:textId="77777777" w:rsidTr="0048586B">
        <w:trPr>
          <w:hidden/>
        </w:trPr>
        <w:tc>
          <w:tcPr>
            <w:tcW w:w="993" w:type="dxa"/>
          </w:tcPr>
          <w:p w14:paraId="72E9C118" w14:textId="77777777" w:rsidR="006356FB" w:rsidRPr="005D5B0A" w:rsidRDefault="006356FB" w:rsidP="006356FB">
            <w:pPr>
              <w:jc w:val="center"/>
              <w:rPr>
                <w:snapToGrid w:val="0"/>
                <w:vanish/>
              </w:rPr>
            </w:pPr>
            <w:r w:rsidRPr="005D5B0A">
              <w:rPr>
                <w:snapToGrid w:val="0"/>
                <w:vanish/>
              </w:rPr>
              <w:t>6</w:t>
            </w:r>
          </w:p>
        </w:tc>
        <w:tc>
          <w:tcPr>
            <w:tcW w:w="850" w:type="dxa"/>
          </w:tcPr>
          <w:p w14:paraId="0CA19867" w14:textId="77777777" w:rsidR="006356FB" w:rsidRPr="005D5B0A" w:rsidRDefault="00304A9D" w:rsidP="006356FB">
            <w:pPr>
              <w:jc w:val="center"/>
              <w:rPr>
                <w:snapToGrid w:val="0"/>
                <w:vanish/>
              </w:rPr>
            </w:pPr>
            <w:r w:rsidRPr="005D5B0A">
              <w:rPr>
                <w:snapToGrid w:val="0"/>
                <w:vanish/>
              </w:rPr>
              <w:t>0a</w:t>
            </w:r>
          </w:p>
        </w:tc>
        <w:tc>
          <w:tcPr>
            <w:tcW w:w="993" w:type="dxa"/>
          </w:tcPr>
          <w:p w14:paraId="2E606370" w14:textId="77777777" w:rsidR="006356FB" w:rsidRPr="005D5B0A" w:rsidRDefault="005C3712" w:rsidP="00C128DD">
            <w:pPr>
              <w:jc w:val="center"/>
              <w:rPr>
                <w:snapToGrid w:val="0"/>
                <w:vanish/>
              </w:rPr>
            </w:pPr>
            <w:r w:rsidRPr="005D5B0A">
              <w:rPr>
                <w:snapToGrid w:val="0"/>
                <w:vanish/>
              </w:rPr>
              <w:t>2019</w:t>
            </w:r>
            <w:r w:rsidR="006356FB" w:rsidRPr="005D5B0A">
              <w:rPr>
                <w:snapToGrid w:val="0"/>
                <w:vanish/>
              </w:rPr>
              <w:t>-</w:t>
            </w:r>
            <w:r w:rsidRPr="005D5B0A">
              <w:rPr>
                <w:snapToGrid w:val="0"/>
                <w:vanish/>
              </w:rPr>
              <w:t>0</w:t>
            </w:r>
            <w:r w:rsidR="006356FB" w:rsidRPr="005D5B0A">
              <w:rPr>
                <w:snapToGrid w:val="0"/>
                <w:vanish/>
              </w:rPr>
              <w:t>1-</w:t>
            </w:r>
            <w:r w:rsidRPr="005D5B0A">
              <w:rPr>
                <w:snapToGrid w:val="0"/>
                <w:vanish/>
              </w:rPr>
              <w:t>0</w:t>
            </w:r>
            <w:r w:rsidR="00C128DD" w:rsidRPr="005D5B0A">
              <w:rPr>
                <w:snapToGrid w:val="0"/>
                <w:vanish/>
              </w:rPr>
              <w:t>4</w:t>
            </w:r>
          </w:p>
        </w:tc>
        <w:tc>
          <w:tcPr>
            <w:tcW w:w="5669" w:type="dxa"/>
          </w:tcPr>
          <w:p w14:paraId="42D3861F" w14:textId="77777777" w:rsidR="006356FB" w:rsidRPr="005D5B0A" w:rsidRDefault="006356FB" w:rsidP="002E1278">
            <w:pPr>
              <w:pStyle w:val="Header"/>
              <w:numPr>
                <w:ilvl w:val="0"/>
                <w:numId w:val="7"/>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47CD2336" w14:textId="77777777" w:rsidR="00304A9D" w:rsidRPr="005D5B0A" w:rsidRDefault="00304A9D" w:rsidP="002E1278">
            <w:pPr>
              <w:pStyle w:val="Header"/>
              <w:numPr>
                <w:ilvl w:val="0"/>
                <w:numId w:val="7"/>
              </w:numPr>
              <w:ind w:left="453"/>
              <w:rPr>
                <w:rFonts w:cs="Arial"/>
                <w:snapToGrid w:val="0"/>
                <w:vanish/>
              </w:rPr>
            </w:pPr>
            <w:r w:rsidRPr="005D5B0A">
              <w:rPr>
                <w:rFonts w:cs="Arial"/>
                <w:snapToGrid w:val="0"/>
                <w:vanish/>
              </w:rPr>
              <w:t>E/E Connection table got another column for allocated messages</w:t>
            </w:r>
          </w:p>
          <w:p w14:paraId="23CCA131" w14:textId="77777777" w:rsidR="008D3BF9" w:rsidRPr="005D5B0A" w:rsidRDefault="008D3BF9" w:rsidP="002E1278">
            <w:pPr>
              <w:pStyle w:val="Header"/>
              <w:numPr>
                <w:ilvl w:val="0"/>
                <w:numId w:val="7"/>
              </w:numPr>
              <w:ind w:left="453"/>
              <w:rPr>
                <w:rFonts w:cs="Arial"/>
                <w:snapToGrid w:val="0"/>
                <w:vanish/>
              </w:rPr>
            </w:pPr>
            <w:r w:rsidRPr="005D5B0A">
              <w:rPr>
                <w:rFonts w:cs="Arial"/>
                <w:snapToGrid w:val="0"/>
                <w:vanish/>
              </w:rPr>
              <w:t>Naming conventions for Implemented Functions corrected (FncName_CmpName instead of FncName_on_CmpName)</w:t>
            </w:r>
          </w:p>
          <w:p w14:paraId="7C508EB8" w14:textId="77777777" w:rsidR="00643C80" w:rsidRPr="005D5B0A" w:rsidRDefault="00643C80" w:rsidP="002E1278">
            <w:pPr>
              <w:pStyle w:val="Header"/>
              <w:numPr>
                <w:ilvl w:val="0"/>
                <w:numId w:val="7"/>
              </w:numPr>
              <w:ind w:left="453"/>
              <w:rPr>
                <w:rFonts w:cs="Arial"/>
                <w:snapToGrid w:val="0"/>
                <w:vanish/>
              </w:rPr>
            </w:pPr>
            <w:r w:rsidRPr="005D5B0A">
              <w:rPr>
                <w:rFonts w:cs="Arial"/>
                <w:snapToGrid w:val="0"/>
                <w:vanish/>
              </w:rPr>
              <w:t>Editorial corrections on the cover sheet</w:t>
            </w:r>
          </w:p>
          <w:p w14:paraId="39801258" w14:textId="77777777" w:rsidR="00E05985" w:rsidRPr="005D5B0A" w:rsidRDefault="00E05985" w:rsidP="002E1278">
            <w:pPr>
              <w:pStyle w:val="Header"/>
              <w:numPr>
                <w:ilvl w:val="0"/>
                <w:numId w:val="7"/>
              </w:numPr>
              <w:ind w:left="453"/>
              <w:rPr>
                <w:rFonts w:cs="Arial"/>
                <w:snapToGrid w:val="0"/>
                <w:vanish/>
              </w:rPr>
            </w:pPr>
            <w:r w:rsidRPr="005D5B0A">
              <w:rPr>
                <w:rFonts w:cs="Arial"/>
                <w:snapToGrid w:val="0"/>
                <w:vanish/>
              </w:rPr>
              <w:t>Explanatory text added to “Ethernet” section in chapter “Requirements on Connections”</w:t>
            </w:r>
          </w:p>
          <w:p w14:paraId="014C8A39" w14:textId="77777777" w:rsidR="00C128DD" w:rsidRPr="005D5B0A" w:rsidRDefault="00C128DD" w:rsidP="002E1278">
            <w:pPr>
              <w:pStyle w:val="Header"/>
              <w:numPr>
                <w:ilvl w:val="0"/>
                <w:numId w:val="7"/>
              </w:numPr>
              <w:ind w:left="453"/>
              <w:rPr>
                <w:rFonts w:cs="Arial"/>
                <w:snapToGrid w:val="0"/>
                <w:vanish/>
              </w:rPr>
            </w:pPr>
            <w:r w:rsidRPr="005D5B0A">
              <w:rPr>
                <w:rFonts w:cs="Arial"/>
                <w:snapToGrid w:val="0"/>
                <w:vanish/>
              </w:rPr>
              <w:t>AIS templates updated. Linked to Wiki page</w:t>
            </w:r>
          </w:p>
        </w:tc>
        <w:tc>
          <w:tcPr>
            <w:tcW w:w="1696" w:type="dxa"/>
          </w:tcPr>
          <w:p w14:paraId="705F4E6C" w14:textId="77777777" w:rsidR="006356FB" w:rsidRPr="005D5B0A" w:rsidRDefault="006356FB" w:rsidP="006356FB">
            <w:pPr>
              <w:rPr>
                <w:snapToGrid w:val="0"/>
                <w:vanish/>
              </w:rPr>
            </w:pPr>
            <w:r w:rsidRPr="005D5B0A">
              <w:rPr>
                <w:snapToGrid w:val="0"/>
                <w:vanish/>
              </w:rPr>
              <w:t>Jbaden1</w:t>
            </w:r>
          </w:p>
        </w:tc>
      </w:tr>
      <w:tr w:rsidR="00C63931" w:rsidRPr="005D5B0A" w14:paraId="2F60D40B" w14:textId="77777777" w:rsidTr="0048586B">
        <w:trPr>
          <w:hidden/>
        </w:trPr>
        <w:tc>
          <w:tcPr>
            <w:tcW w:w="993" w:type="dxa"/>
          </w:tcPr>
          <w:p w14:paraId="119AC84E" w14:textId="77777777" w:rsidR="00C63931" w:rsidRPr="005D5B0A" w:rsidRDefault="00C63931" w:rsidP="00C63931">
            <w:pPr>
              <w:jc w:val="center"/>
              <w:rPr>
                <w:snapToGrid w:val="0"/>
                <w:vanish/>
              </w:rPr>
            </w:pPr>
            <w:r w:rsidRPr="005D5B0A">
              <w:rPr>
                <w:snapToGrid w:val="0"/>
                <w:vanish/>
              </w:rPr>
              <w:t>6</w:t>
            </w:r>
          </w:p>
        </w:tc>
        <w:tc>
          <w:tcPr>
            <w:tcW w:w="850" w:type="dxa"/>
          </w:tcPr>
          <w:p w14:paraId="7A03206A" w14:textId="77777777" w:rsidR="00C63931" w:rsidRPr="005D5B0A" w:rsidRDefault="00C63931" w:rsidP="00C63931">
            <w:pPr>
              <w:jc w:val="center"/>
              <w:rPr>
                <w:snapToGrid w:val="0"/>
                <w:vanish/>
              </w:rPr>
            </w:pPr>
            <w:r w:rsidRPr="005D5B0A">
              <w:rPr>
                <w:snapToGrid w:val="0"/>
                <w:vanish/>
              </w:rPr>
              <w:t>0a</w:t>
            </w:r>
          </w:p>
        </w:tc>
        <w:tc>
          <w:tcPr>
            <w:tcW w:w="993" w:type="dxa"/>
          </w:tcPr>
          <w:p w14:paraId="64FF78AB" w14:textId="77777777" w:rsidR="00C63931" w:rsidRPr="005D5B0A" w:rsidRDefault="00C63931" w:rsidP="00C63931">
            <w:pPr>
              <w:jc w:val="center"/>
              <w:rPr>
                <w:snapToGrid w:val="0"/>
                <w:vanish/>
              </w:rPr>
            </w:pPr>
            <w:r w:rsidRPr="005D5B0A">
              <w:rPr>
                <w:snapToGrid w:val="0"/>
                <w:vanish/>
              </w:rPr>
              <w:t>2019-01-04</w:t>
            </w:r>
          </w:p>
        </w:tc>
        <w:tc>
          <w:tcPr>
            <w:tcW w:w="5669" w:type="dxa"/>
          </w:tcPr>
          <w:p w14:paraId="37C52332" w14:textId="77777777" w:rsidR="00C63931" w:rsidRPr="005D5B0A" w:rsidRDefault="00C63931" w:rsidP="002E1278">
            <w:pPr>
              <w:pStyle w:val="Header"/>
              <w:numPr>
                <w:ilvl w:val="0"/>
                <w:numId w:val="7"/>
              </w:numPr>
              <w:ind w:left="453"/>
              <w:rPr>
                <w:rFonts w:cs="Arial"/>
                <w:snapToGrid w:val="0"/>
                <w:vanish/>
              </w:rPr>
            </w:pPr>
            <w:r w:rsidRPr="005D5B0A">
              <w:rPr>
                <w:rFonts w:cs="Arial"/>
                <w:snapToGrid w:val="0"/>
                <w:vanish/>
              </w:rPr>
              <w:t>Minor restructuring in FuSa chapter – after aligning with ECU Functional Spec</w:t>
            </w:r>
          </w:p>
          <w:p w14:paraId="20E3FE4C" w14:textId="77777777" w:rsidR="00540C12" w:rsidRPr="005D5B0A" w:rsidRDefault="00540C12" w:rsidP="002E1278">
            <w:pPr>
              <w:pStyle w:val="Header"/>
              <w:numPr>
                <w:ilvl w:val="0"/>
                <w:numId w:val="7"/>
              </w:numPr>
              <w:ind w:left="453"/>
              <w:rPr>
                <w:rFonts w:cs="Arial"/>
                <w:snapToGrid w:val="0"/>
                <w:vanish/>
              </w:rPr>
            </w:pPr>
            <w:r w:rsidRPr="005D5B0A">
              <w:rPr>
                <w:rFonts w:cs="Arial"/>
                <w:snapToGrid w:val="0"/>
                <w:vanish/>
              </w:rPr>
              <w:t xml:space="preserve">Bugfix: table </w:t>
            </w:r>
            <w:r w:rsidR="006062B3" w:rsidRPr="005D5B0A">
              <w:rPr>
                <w:rFonts w:cs="Arial"/>
                <w:snapToGrid w:val="0"/>
                <w:vanish/>
              </w:rPr>
              <w:t>13</w:t>
            </w:r>
            <w:r w:rsidRPr="005D5B0A">
              <w:rPr>
                <w:rFonts w:cs="Arial"/>
                <w:snapToGrid w:val="0"/>
                <w:vanish/>
              </w:rPr>
              <w:t xml:space="preserve"> renamed from FTTI table to FHT table, includes a bug fix: each FSR is allocated to only one ECU/component</w:t>
            </w:r>
          </w:p>
        </w:tc>
        <w:tc>
          <w:tcPr>
            <w:tcW w:w="1696" w:type="dxa"/>
          </w:tcPr>
          <w:p w14:paraId="659F67DF" w14:textId="77777777" w:rsidR="00C63931" w:rsidRPr="005D5B0A" w:rsidRDefault="00C63931" w:rsidP="00C63931">
            <w:pPr>
              <w:rPr>
                <w:snapToGrid w:val="0"/>
                <w:vanish/>
              </w:rPr>
            </w:pPr>
            <w:r w:rsidRPr="005D5B0A">
              <w:rPr>
                <w:snapToGrid w:val="0"/>
                <w:vanish/>
              </w:rPr>
              <w:t>Jbaden1</w:t>
            </w:r>
          </w:p>
        </w:tc>
      </w:tr>
      <w:tr w:rsidR="00D92F70" w:rsidRPr="005D5B0A" w14:paraId="24B4AEA7" w14:textId="77777777" w:rsidTr="0048586B">
        <w:trPr>
          <w:hidden/>
        </w:trPr>
        <w:tc>
          <w:tcPr>
            <w:tcW w:w="993" w:type="dxa"/>
          </w:tcPr>
          <w:p w14:paraId="30B37167" w14:textId="77777777" w:rsidR="00D92F70" w:rsidRPr="005D5B0A" w:rsidRDefault="00D92F70" w:rsidP="00D92F70">
            <w:pPr>
              <w:jc w:val="center"/>
              <w:rPr>
                <w:snapToGrid w:val="0"/>
                <w:vanish/>
              </w:rPr>
            </w:pPr>
            <w:r w:rsidRPr="005D5B0A">
              <w:rPr>
                <w:snapToGrid w:val="0"/>
                <w:vanish/>
              </w:rPr>
              <w:t>6</w:t>
            </w:r>
          </w:p>
        </w:tc>
        <w:tc>
          <w:tcPr>
            <w:tcW w:w="850" w:type="dxa"/>
          </w:tcPr>
          <w:p w14:paraId="6F125A3A" w14:textId="77777777" w:rsidR="00D92F70" w:rsidRPr="005D5B0A" w:rsidRDefault="00D92F70" w:rsidP="00D92F70">
            <w:pPr>
              <w:jc w:val="center"/>
              <w:rPr>
                <w:snapToGrid w:val="0"/>
                <w:vanish/>
              </w:rPr>
            </w:pPr>
            <w:r w:rsidRPr="005D5B0A">
              <w:rPr>
                <w:snapToGrid w:val="0"/>
                <w:vanish/>
              </w:rPr>
              <w:t>0b</w:t>
            </w:r>
          </w:p>
        </w:tc>
        <w:tc>
          <w:tcPr>
            <w:tcW w:w="993" w:type="dxa"/>
          </w:tcPr>
          <w:p w14:paraId="2E1C4CCC" w14:textId="77777777" w:rsidR="00D92F70" w:rsidRPr="005D5B0A" w:rsidRDefault="00D92F70" w:rsidP="00D92F70">
            <w:pPr>
              <w:jc w:val="center"/>
              <w:rPr>
                <w:snapToGrid w:val="0"/>
                <w:vanish/>
              </w:rPr>
            </w:pPr>
            <w:r w:rsidRPr="005D5B0A">
              <w:rPr>
                <w:snapToGrid w:val="0"/>
                <w:vanish/>
              </w:rPr>
              <w:t>2019-02-04</w:t>
            </w:r>
          </w:p>
        </w:tc>
        <w:tc>
          <w:tcPr>
            <w:tcW w:w="5669" w:type="dxa"/>
          </w:tcPr>
          <w:p w14:paraId="0EBAECFA" w14:textId="77777777" w:rsidR="00D92F70" w:rsidRPr="005D5B0A" w:rsidRDefault="00D92F70" w:rsidP="002E1278">
            <w:pPr>
              <w:pStyle w:val="Header"/>
              <w:numPr>
                <w:ilvl w:val="0"/>
                <w:numId w:val="7"/>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3421F582" w14:textId="77777777" w:rsidR="00D92F70" w:rsidRPr="005D5B0A" w:rsidRDefault="00D92F70" w:rsidP="002E1278">
            <w:pPr>
              <w:pStyle w:val="Header"/>
              <w:numPr>
                <w:ilvl w:val="0"/>
                <w:numId w:val="7"/>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15D44908" w14:textId="77777777" w:rsidR="00D92F70" w:rsidRPr="005D5B0A" w:rsidRDefault="00D92F70" w:rsidP="002E1278">
            <w:pPr>
              <w:pStyle w:val="Header"/>
              <w:numPr>
                <w:ilvl w:val="0"/>
                <w:numId w:val="7"/>
              </w:numPr>
              <w:ind w:left="489" w:hanging="425"/>
              <w:rPr>
                <w:rFonts w:cs="Arial"/>
                <w:snapToGrid w:val="0"/>
                <w:vanish/>
              </w:rPr>
            </w:pPr>
            <w:r w:rsidRPr="005D5B0A">
              <w:rPr>
                <w:rFonts w:cs="Arial"/>
                <w:snapToGrid w:val="0"/>
                <w:vanish/>
              </w:rPr>
              <w:t xml:space="preserve">Change: Chapter “ECU Specific Requirements” </w:t>
            </w:r>
            <w:r w:rsidR="00C61267" w:rsidRPr="005D5B0A">
              <w:rPr>
                <w:rFonts w:cs="Arial"/>
                <w:snapToGrid w:val="0"/>
                <w:vanish/>
              </w:rPr>
              <w:t xml:space="preserve">renamed to “Component Specific Requirements” </w:t>
            </w:r>
            <w:r w:rsidRPr="005D5B0A">
              <w:rPr>
                <w:rFonts w:cs="Arial"/>
                <w:snapToGrid w:val="0"/>
                <w:vanish/>
              </w:rPr>
              <w:t>in chapter “Implemented Function xxx”. Table “Requirements not cascaded” renamed to “</w:t>
            </w:r>
            <w:r w:rsidR="00C61267" w:rsidRPr="005D5B0A">
              <w:rPr>
                <w:rFonts w:cs="Arial"/>
                <w:snapToGrid w:val="0"/>
                <w:vanish/>
              </w:rPr>
              <w:t>Component</w:t>
            </w:r>
            <w:r w:rsidRPr="005D5B0A">
              <w:rPr>
                <w:rFonts w:cs="Arial"/>
                <w:snapToGrid w:val="0"/>
                <w:vanish/>
              </w:rPr>
              <w:t xml:space="preserve"> Specific Requirements” and refined to describe changes from Logical Function requirements set more formally. This is also to help during VSEM import to identify those requirements of the Logical Function which cannot be simply carried over to the ECU.</w:t>
            </w:r>
          </w:p>
          <w:p w14:paraId="0C02725B" w14:textId="77777777" w:rsidR="002A4DA5" w:rsidRPr="005D5B0A" w:rsidRDefault="00D92F70" w:rsidP="002E1278">
            <w:pPr>
              <w:pStyle w:val="Header"/>
              <w:numPr>
                <w:ilvl w:val="0"/>
                <w:numId w:val="7"/>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54E9B43F" w14:textId="77777777" w:rsidR="00D92F70" w:rsidRPr="005D5B0A" w:rsidRDefault="00D92F70" w:rsidP="00D92F70">
            <w:pPr>
              <w:rPr>
                <w:snapToGrid w:val="0"/>
                <w:vanish/>
              </w:rPr>
            </w:pPr>
            <w:r w:rsidRPr="005D5B0A">
              <w:rPr>
                <w:snapToGrid w:val="0"/>
                <w:vanish/>
              </w:rPr>
              <w:t>Jbaden1</w:t>
            </w:r>
          </w:p>
        </w:tc>
      </w:tr>
      <w:tr w:rsidR="00E80F65" w:rsidRPr="005D5B0A" w14:paraId="13023800" w14:textId="77777777" w:rsidTr="0048586B">
        <w:trPr>
          <w:hidden/>
        </w:trPr>
        <w:tc>
          <w:tcPr>
            <w:tcW w:w="993" w:type="dxa"/>
          </w:tcPr>
          <w:p w14:paraId="429D075F" w14:textId="77777777" w:rsidR="00E80F65" w:rsidRPr="005D5B0A" w:rsidRDefault="00E80F65" w:rsidP="00E80F65">
            <w:pPr>
              <w:jc w:val="center"/>
              <w:rPr>
                <w:snapToGrid w:val="0"/>
                <w:vanish/>
              </w:rPr>
            </w:pPr>
            <w:r w:rsidRPr="005D5B0A">
              <w:rPr>
                <w:snapToGrid w:val="0"/>
                <w:vanish/>
              </w:rPr>
              <w:t>6</w:t>
            </w:r>
          </w:p>
        </w:tc>
        <w:tc>
          <w:tcPr>
            <w:tcW w:w="850" w:type="dxa"/>
          </w:tcPr>
          <w:p w14:paraId="1D30A506" w14:textId="77777777" w:rsidR="00E80F65" w:rsidRPr="005D5B0A" w:rsidRDefault="00E80F65" w:rsidP="00ED4329">
            <w:pPr>
              <w:jc w:val="center"/>
              <w:rPr>
                <w:snapToGrid w:val="0"/>
                <w:vanish/>
              </w:rPr>
            </w:pPr>
            <w:r w:rsidRPr="005D5B0A">
              <w:rPr>
                <w:snapToGrid w:val="0"/>
                <w:vanish/>
              </w:rPr>
              <w:t>0</w:t>
            </w:r>
            <w:r w:rsidR="00ED4329" w:rsidRPr="005D5B0A">
              <w:rPr>
                <w:snapToGrid w:val="0"/>
                <w:vanish/>
              </w:rPr>
              <w:t>c</w:t>
            </w:r>
          </w:p>
        </w:tc>
        <w:tc>
          <w:tcPr>
            <w:tcW w:w="993" w:type="dxa"/>
          </w:tcPr>
          <w:p w14:paraId="6E37A507" w14:textId="77777777" w:rsidR="00E80F65" w:rsidRPr="005D5B0A" w:rsidRDefault="00E80F65" w:rsidP="00E80F65">
            <w:pPr>
              <w:jc w:val="center"/>
              <w:rPr>
                <w:snapToGrid w:val="0"/>
                <w:vanish/>
              </w:rPr>
            </w:pPr>
            <w:r w:rsidRPr="005D5B0A">
              <w:rPr>
                <w:snapToGrid w:val="0"/>
                <w:vanish/>
              </w:rPr>
              <w:t>2019-02-05</w:t>
            </w:r>
          </w:p>
        </w:tc>
        <w:tc>
          <w:tcPr>
            <w:tcW w:w="5669" w:type="dxa"/>
          </w:tcPr>
          <w:p w14:paraId="67C2F32E" w14:textId="77777777" w:rsidR="00E80F65" w:rsidRPr="005D5B0A" w:rsidRDefault="00E80F65" w:rsidP="002E1278">
            <w:pPr>
              <w:pStyle w:val="Header"/>
              <w:numPr>
                <w:ilvl w:val="0"/>
                <w:numId w:val="7"/>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3CF80C72" w14:textId="77777777" w:rsidR="00E80F65" w:rsidRPr="005D5B0A" w:rsidRDefault="00E80F65" w:rsidP="00E80F65">
            <w:pPr>
              <w:rPr>
                <w:snapToGrid w:val="0"/>
                <w:vanish/>
              </w:rPr>
            </w:pPr>
            <w:r w:rsidRPr="005D5B0A">
              <w:rPr>
                <w:snapToGrid w:val="0"/>
                <w:vanish/>
              </w:rPr>
              <w:t>Jbaden1</w:t>
            </w:r>
          </w:p>
        </w:tc>
      </w:tr>
      <w:tr w:rsidR="00213147" w:rsidRPr="005D5B0A" w14:paraId="392149E6" w14:textId="77777777" w:rsidTr="0048586B">
        <w:trPr>
          <w:hidden/>
        </w:trPr>
        <w:tc>
          <w:tcPr>
            <w:tcW w:w="993" w:type="dxa"/>
          </w:tcPr>
          <w:p w14:paraId="572B0F85" w14:textId="77777777" w:rsidR="00213147" w:rsidRPr="005D5B0A" w:rsidRDefault="00213147" w:rsidP="0071216D">
            <w:pPr>
              <w:jc w:val="center"/>
              <w:rPr>
                <w:snapToGrid w:val="0"/>
                <w:vanish/>
              </w:rPr>
            </w:pPr>
            <w:r w:rsidRPr="005D5B0A">
              <w:rPr>
                <w:snapToGrid w:val="0"/>
                <w:vanish/>
              </w:rPr>
              <w:t>6</w:t>
            </w:r>
          </w:p>
        </w:tc>
        <w:tc>
          <w:tcPr>
            <w:tcW w:w="850" w:type="dxa"/>
          </w:tcPr>
          <w:p w14:paraId="29FF5203" w14:textId="77777777" w:rsidR="00213147" w:rsidRPr="005D5B0A" w:rsidRDefault="00213147" w:rsidP="0071216D">
            <w:pPr>
              <w:jc w:val="center"/>
              <w:rPr>
                <w:snapToGrid w:val="0"/>
                <w:vanish/>
              </w:rPr>
            </w:pPr>
            <w:r w:rsidRPr="005D5B0A">
              <w:rPr>
                <w:snapToGrid w:val="0"/>
                <w:vanish/>
              </w:rPr>
              <w:t>0c</w:t>
            </w:r>
          </w:p>
        </w:tc>
        <w:tc>
          <w:tcPr>
            <w:tcW w:w="993" w:type="dxa"/>
          </w:tcPr>
          <w:p w14:paraId="42F9F7C2" w14:textId="77777777" w:rsidR="00213147" w:rsidRPr="005D5B0A" w:rsidRDefault="00213147" w:rsidP="0071216D">
            <w:pPr>
              <w:jc w:val="center"/>
              <w:rPr>
                <w:snapToGrid w:val="0"/>
                <w:vanish/>
              </w:rPr>
            </w:pPr>
            <w:r w:rsidRPr="005D5B0A">
              <w:rPr>
                <w:snapToGrid w:val="0"/>
                <w:vanish/>
              </w:rPr>
              <w:t>2019-02-20</w:t>
            </w:r>
          </w:p>
        </w:tc>
        <w:tc>
          <w:tcPr>
            <w:tcW w:w="5669" w:type="dxa"/>
          </w:tcPr>
          <w:p w14:paraId="0AA2AFF0" w14:textId="77777777" w:rsidR="00213147" w:rsidRPr="005D5B0A" w:rsidRDefault="00213147" w:rsidP="002E1278">
            <w:pPr>
              <w:pStyle w:val="Header"/>
              <w:numPr>
                <w:ilvl w:val="0"/>
                <w:numId w:val="7"/>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1E44313A" w14:textId="77777777" w:rsidR="00213147" w:rsidRPr="005D5B0A" w:rsidRDefault="00213147" w:rsidP="0071216D">
            <w:pPr>
              <w:rPr>
                <w:snapToGrid w:val="0"/>
                <w:vanish/>
              </w:rPr>
            </w:pPr>
            <w:r w:rsidRPr="005D5B0A">
              <w:rPr>
                <w:snapToGrid w:val="0"/>
                <w:vanish/>
              </w:rPr>
              <w:t>Jbaden1</w:t>
            </w:r>
          </w:p>
        </w:tc>
      </w:tr>
      <w:tr w:rsidR="00ED4329" w:rsidRPr="005D5B0A" w14:paraId="10988055" w14:textId="77777777" w:rsidTr="0048586B">
        <w:trPr>
          <w:hidden/>
        </w:trPr>
        <w:tc>
          <w:tcPr>
            <w:tcW w:w="993" w:type="dxa"/>
          </w:tcPr>
          <w:p w14:paraId="4D1CCF80" w14:textId="77777777" w:rsidR="00ED4329" w:rsidRPr="005D5B0A" w:rsidRDefault="00ED4329" w:rsidP="00ED4329">
            <w:pPr>
              <w:jc w:val="center"/>
              <w:rPr>
                <w:snapToGrid w:val="0"/>
                <w:vanish/>
              </w:rPr>
            </w:pPr>
            <w:r w:rsidRPr="005D5B0A">
              <w:rPr>
                <w:snapToGrid w:val="0"/>
                <w:vanish/>
              </w:rPr>
              <w:t>6</w:t>
            </w:r>
          </w:p>
        </w:tc>
        <w:tc>
          <w:tcPr>
            <w:tcW w:w="850" w:type="dxa"/>
          </w:tcPr>
          <w:p w14:paraId="65513E42" w14:textId="77777777" w:rsidR="00ED4329" w:rsidRPr="005D5B0A" w:rsidRDefault="000F7963" w:rsidP="00ED4329">
            <w:pPr>
              <w:jc w:val="center"/>
              <w:rPr>
                <w:snapToGrid w:val="0"/>
                <w:vanish/>
              </w:rPr>
            </w:pPr>
            <w:r>
              <w:rPr>
                <w:snapToGrid w:val="0"/>
                <w:vanish/>
              </w:rPr>
              <w:t>1a</w:t>
            </w:r>
          </w:p>
        </w:tc>
        <w:tc>
          <w:tcPr>
            <w:tcW w:w="993" w:type="dxa"/>
          </w:tcPr>
          <w:p w14:paraId="78CE653B" w14:textId="77777777" w:rsidR="00ED4329" w:rsidRPr="005D5B0A" w:rsidRDefault="00ED4329" w:rsidP="00ED4329">
            <w:pPr>
              <w:jc w:val="center"/>
              <w:rPr>
                <w:snapToGrid w:val="0"/>
                <w:vanish/>
              </w:rPr>
            </w:pPr>
            <w:r w:rsidRPr="005D5B0A">
              <w:rPr>
                <w:snapToGrid w:val="0"/>
                <w:vanish/>
              </w:rPr>
              <w:t>2019-02-05</w:t>
            </w:r>
          </w:p>
        </w:tc>
        <w:tc>
          <w:tcPr>
            <w:tcW w:w="5669" w:type="dxa"/>
          </w:tcPr>
          <w:p w14:paraId="210E80EC" w14:textId="77777777" w:rsidR="0096212C" w:rsidRPr="005D5B0A" w:rsidRDefault="0096212C" w:rsidP="0096212C">
            <w:pPr>
              <w:pStyle w:val="Header"/>
              <w:rPr>
                <w:rFonts w:cs="Arial"/>
                <w:snapToGrid w:val="0"/>
                <w:vanish/>
              </w:rPr>
            </w:pPr>
            <w:r w:rsidRPr="005D5B0A">
              <w:rPr>
                <w:rFonts w:cs="Arial"/>
                <w:snapToGrid w:val="0"/>
                <w:vanish/>
              </w:rPr>
              <w:t>Functional Safety related changes:</w:t>
            </w:r>
          </w:p>
          <w:p w14:paraId="44749435" w14:textId="77777777" w:rsidR="00ED4329" w:rsidRPr="005D5B0A" w:rsidRDefault="00ED4329" w:rsidP="002E1278">
            <w:pPr>
              <w:pStyle w:val="Header"/>
              <w:numPr>
                <w:ilvl w:val="0"/>
                <w:numId w:val="7"/>
              </w:numPr>
              <w:ind w:left="489" w:hanging="425"/>
              <w:rPr>
                <w:rFonts w:cs="Arial"/>
                <w:snapToGrid w:val="0"/>
                <w:vanish/>
              </w:rPr>
            </w:pPr>
            <w:r w:rsidRPr="005D5B0A">
              <w:rPr>
                <w:rFonts w:cs="Arial"/>
                <w:snapToGrid w:val="0"/>
                <w:vanish/>
              </w:rPr>
              <w:t>Table “Architectural Redundancy Summary” updated</w:t>
            </w:r>
          </w:p>
          <w:p w14:paraId="4766911E" w14:textId="77777777" w:rsidR="00ED4329" w:rsidRPr="005D5B0A" w:rsidRDefault="00ED4329" w:rsidP="002E1278">
            <w:pPr>
              <w:pStyle w:val="Header"/>
              <w:numPr>
                <w:ilvl w:val="0"/>
                <w:numId w:val="7"/>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44D9F9E6" w14:textId="77777777" w:rsidR="00ED4329" w:rsidRPr="005D5B0A" w:rsidRDefault="00ED4329" w:rsidP="002E1278">
            <w:pPr>
              <w:pStyle w:val="Header"/>
              <w:numPr>
                <w:ilvl w:val="0"/>
                <w:numId w:val="7"/>
              </w:numPr>
              <w:ind w:left="489" w:hanging="425"/>
              <w:rPr>
                <w:rFonts w:cs="Arial"/>
                <w:snapToGrid w:val="0"/>
                <w:vanish/>
              </w:rPr>
            </w:pPr>
            <w:r w:rsidRPr="005D5B0A">
              <w:rPr>
                <w:rFonts w:cs="Arial"/>
                <w:snapToGrid w:val="0"/>
                <w:vanish/>
              </w:rPr>
              <w:t>Fault Tolerant Time Summary section added to Functional Safety chapter</w:t>
            </w:r>
          </w:p>
          <w:p w14:paraId="7954C9C3" w14:textId="77777777" w:rsidR="0096212C" w:rsidRPr="005D5B0A" w:rsidRDefault="0096212C" w:rsidP="002E1278">
            <w:pPr>
              <w:pStyle w:val="Header"/>
              <w:numPr>
                <w:ilvl w:val="0"/>
                <w:numId w:val="7"/>
              </w:numPr>
              <w:ind w:left="489" w:hanging="425"/>
              <w:rPr>
                <w:rFonts w:cs="Arial"/>
                <w:snapToGrid w:val="0"/>
                <w:vanish/>
              </w:rPr>
            </w:pPr>
            <w:r w:rsidRPr="005D5B0A">
              <w:rPr>
                <w:rFonts w:cs="Arial"/>
                <w:snapToGrid w:val="0"/>
                <w:vanish/>
              </w:rPr>
              <w:t>Chapter “HW Metrics” added</w:t>
            </w:r>
          </w:p>
        </w:tc>
        <w:tc>
          <w:tcPr>
            <w:tcW w:w="1696" w:type="dxa"/>
          </w:tcPr>
          <w:p w14:paraId="44CD3C8B" w14:textId="77777777" w:rsidR="00ED4329" w:rsidRPr="005D5B0A" w:rsidRDefault="00ED4329" w:rsidP="00ED4329">
            <w:pPr>
              <w:rPr>
                <w:snapToGrid w:val="0"/>
                <w:vanish/>
              </w:rPr>
            </w:pPr>
            <w:r w:rsidRPr="005D5B0A">
              <w:rPr>
                <w:snapToGrid w:val="0"/>
                <w:vanish/>
              </w:rPr>
              <w:t>Jbaden1</w:t>
            </w:r>
          </w:p>
        </w:tc>
      </w:tr>
      <w:tr w:rsidR="00816655" w:rsidRPr="005D5B0A" w14:paraId="3B46E700" w14:textId="77777777" w:rsidTr="0048586B">
        <w:trPr>
          <w:hidden/>
        </w:trPr>
        <w:tc>
          <w:tcPr>
            <w:tcW w:w="993" w:type="dxa"/>
          </w:tcPr>
          <w:p w14:paraId="457FFC91" w14:textId="77777777" w:rsidR="00816655" w:rsidRPr="005D5B0A" w:rsidRDefault="00816655" w:rsidP="00816655">
            <w:pPr>
              <w:jc w:val="center"/>
              <w:rPr>
                <w:snapToGrid w:val="0"/>
                <w:vanish/>
              </w:rPr>
            </w:pPr>
            <w:r w:rsidRPr="005D5B0A">
              <w:rPr>
                <w:snapToGrid w:val="0"/>
                <w:vanish/>
              </w:rPr>
              <w:t>6</w:t>
            </w:r>
          </w:p>
        </w:tc>
        <w:tc>
          <w:tcPr>
            <w:tcW w:w="850" w:type="dxa"/>
          </w:tcPr>
          <w:p w14:paraId="5A092FA6" w14:textId="77777777" w:rsidR="00816655" w:rsidRPr="005D5B0A" w:rsidRDefault="000F7963" w:rsidP="00816655">
            <w:pPr>
              <w:jc w:val="center"/>
              <w:rPr>
                <w:snapToGrid w:val="0"/>
                <w:vanish/>
              </w:rPr>
            </w:pPr>
            <w:r>
              <w:rPr>
                <w:snapToGrid w:val="0"/>
                <w:vanish/>
              </w:rPr>
              <w:t>1a</w:t>
            </w:r>
          </w:p>
        </w:tc>
        <w:tc>
          <w:tcPr>
            <w:tcW w:w="993" w:type="dxa"/>
          </w:tcPr>
          <w:p w14:paraId="2D75DF81" w14:textId="77777777" w:rsidR="00816655" w:rsidRPr="005D5B0A" w:rsidRDefault="00816655" w:rsidP="00816655">
            <w:pPr>
              <w:jc w:val="center"/>
              <w:rPr>
                <w:snapToGrid w:val="0"/>
                <w:vanish/>
              </w:rPr>
            </w:pPr>
            <w:r w:rsidRPr="005D5B0A">
              <w:rPr>
                <w:snapToGrid w:val="0"/>
                <w:vanish/>
              </w:rPr>
              <w:t>2019-04-02</w:t>
            </w:r>
          </w:p>
        </w:tc>
        <w:tc>
          <w:tcPr>
            <w:tcW w:w="5669" w:type="dxa"/>
          </w:tcPr>
          <w:p w14:paraId="1E0C166E" w14:textId="77777777" w:rsidR="003E2050" w:rsidRPr="005D5B0A" w:rsidRDefault="00816655" w:rsidP="00816655">
            <w:pPr>
              <w:pStyle w:val="Header"/>
              <w:rPr>
                <w:vanish/>
              </w:rPr>
            </w:pPr>
            <w:r w:rsidRPr="005D5B0A">
              <w:rPr>
                <w:vanish/>
              </w:rPr>
              <w:t>Headings of “Architectural Redundancy Summary” table clarified</w:t>
            </w:r>
          </w:p>
        </w:tc>
        <w:tc>
          <w:tcPr>
            <w:tcW w:w="1696" w:type="dxa"/>
          </w:tcPr>
          <w:p w14:paraId="50C54723" w14:textId="77777777" w:rsidR="00816655" w:rsidRPr="005D5B0A" w:rsidRDefault="00816655" w:rsidP="00816655">
            <w:pPr>
              <w:rPr>
                <w:snapToGrid w:val="0"/>
                <w:vanish/>
              </w:rPr>
            </w:pPr>
            <w:r w:rsidRPr="005D5B0A">
              <w:rPr>
                <w:snapToGrid w:val="0"/>
                <w:vanish/>
              </w:rPr>
              <w:t>Jbaden1</w:t>
            </w:r>
          </w:p>
        </w:tc>
      </w:tr>
      <w:tr w:rsidR="00443B50" w:rsidRPr="005D5B0A" w14:paraId="18CABC85" w14:textId="77777777" w:rsidTr="0048586B">
        <w:trPr>
          <w:hidden/>
        </w:trPr>
        <w:tc>
          <w:tcPr>
            <w:tcW w:w="993" w:type="dxa"/>
          </w:tcPr>
          <w:p w14:paraId="2A18CA4F" w14:textId="77777777" w:rsidR="00443B50" w:rsidRPr="005D5B0A" w:rsidRDefault="00443B50" w:rsidP="00443B50">
            <w:pPr>
              <w:jc w:val="center"/>
              <w:rPr>
                <w:snapToGrid w:val="0"/>
                <w:vanish/>
              </w:rPr>
            </w:pPr>
            <w:r w:rsidRPr="005D5B0A">
              <w:rPr>
                <w:snapToGrid w:val="0"/>
                <w:vanish/>
              </w:rPr>
              <w:t>6</w:t>
            </w:r>
          </w:p>
        </w:tc>
        <w:tc>
          <w:tcPr>
            <w:tcW w:w="850" w:type="dxa"/>
          </w:tcPr>
          <w:p w14:paraId="14161457" w14:textId="77777777" w:rsidR="00443B50" w:rsidRPr="005D5B0A" w:rsidRDefault="000F7963" w:rsidP="00443B50">
            <w:pPr>
              <w:jc w:val="center"/>
              <w:rPr>
                <w:snapToGrid w:val="0"/>
                <w:vanish/>
              </w:rPr>
            </w:pPr>
            <w:r>
              <w:rPr>
                <w:snapToGrid w:val="0"/>
                <w:vanish/>
              </w:rPr>
              <w:t>1a</w:t>
            </w:r>
          </w:p>
        </w:tc>
        <w:tc>
          <w:tcPr>
            <w:tcW w:w="993" w:type="dxa"/>
          </w:tcPr>
          <w:p w14:paraId="2E1706B4" w14:textId="77777777" w:rsidR="00443B50" w:rsidRPr="005D5B0A" w:rsidRDefault="00443B50" w:rsidP="00443B50">
            <w:pPr>
              <w:jc w:val="center"/>
              <w:rPr>
                <w:snapToGrid w:val="0"/>
                <w:vanish/>
              </w:rPr>
            </w:pPr>
            <w:r w:rsidRPr="005D5B0A">
              <w:rPr>
                <w:snapToGrid w:val="0"/>
                <w:vanish/>
              </w:rPr>
              <w:t>2019-04-10</w:t>
            </w:r>
          </w:p>
        </w:tc>
        <w:tc>
          <w:tcPr>
            <w:tcW w:w="5669" w:type="dxa"/>
          </w:tcPr>
          <w:p w14:paraId="4468EA9A" w14:textId="77777777" w:rsidR="00443B50" w:rsidRPr="005D5B0A" w:rsidRDefault="00443B50" w:rsidP="002E1278">
            <w:pPr>
              <w:pStyle w:val="Header"/>
              <w:numPr>
                <w:ilvl w:val="0"/>
                <w:numId w:val="11"/>
              </w:numPr>
              <w:rPr>
                <w:vanish/>
              </w:rPr>
            </w:pPr>
            <w:r w:rsidRPr="005D5B0A">
              <w:rPr>
                <w:vanish/>
              </w:rPr>
              <w:t>ASIL Decomposition table moved from Function Spec into the Feature Implementation Spec (ASIL Decomposition of Technical Safety Requirements)</w:t>
            </w:r>
          </w:p>
          <w:p w14:paraId="07FCED2A" w14:textId="77777777" w:rsidR="00443B50" w:rsidRPr="005D5B0A" w:rsidRDefault="007A58A8" w:rsidP="002E1278">
            <w:pPr>
              <w:pStyle w:val="Header"/>
              <w:numPr>
                <w:ilvl w:val="0"/>
                <w:numId w:val="11"/>
              </w:numPr>
              <w:rPr>
                <w:vanish/>
              </w:rPr>
            </w:pPr>
            <w:r w:rsidRPr="005D5B0A">
              <w:rPr>
                <w:vanish/>
              </w:rPr>
              <w:t xml:space="preserve">2 alternative versions of the </w:t>
            </w:r>
            <w:r w:rsidR="00443B50" w:rsidRPr="005D5B0A">
              <w:rPr>
                <w:vanish/>
              </w:rPr>
              <w:t>Function Allocation Table (</w:t>
            </w:r>
            <w:r w:rsidRPr="005D5B0A">
              <w:rPr>
                <w:vanish/>
              </w:rPr>
              <w:t xml:space="preserve">Standard variant vs. </w:t>
            </w:r>
            <w:r w:rsidR="00443B50" w:rsidRPr="005D5B0A">
              <w:rPr>
                <w:vanish/>
              </w:rPr>
              <w:t>Functional Safety</w:t>
            </w:r>
            <w:r w:rsidRPr="005D5B0A">
              <w:rPr>
                <w:vanish/>
              </w:rPr>
              <w:t xml:space="preserve"> variant</w:t>
            </w:r>
            <w:r w:rsidR="00443B50" w:rsidRPr="005D5B0A">
              <w:rPr>
                <w:vanish/>
              </w:rPr>
              <w:t xml:space="preserve">) </w:t>
            </w:r>
            <w:r w:rsidRPr="005D5B0A">
              <w:rPr>
                <w:vanish/>
              </w:rPr>
              <w:t>placed next to each other.</w:t>
            </w:r>
          </w:p>
        </w:tc>
        <w:tc>
          <w:tcPr>
            <w:tcW w:w="1696" w:type="dxa"/>
          </w:tcPr>
          <w:p w14:paraId="0D232839" w14:textId="77777777" w:rsidR="00443B50" w:rsidRPr="005D5B0A" w:rsidRDefault="00443B50" w:rsidP="00443B50">
            <w:pPr>
              <w:rPr>
                <w:snapToGrid w:val="0"/>
                <w:vanish/>
              </w:rPr>
            </w:pPr>
            <w:r w:rsidRPr="005D5B0A">
              <w:rPr>
                <w:snapToGrid w:val="0"/>
                <w:vanish/>
              </w:rPr>
              <w:t>Jbaden1</w:t>
            </w:r>
          </w:p>
        </w:tc>
      </w:tr>
      <w:tr w:rsidR="00BC5BEE" w:rsidRPr="005D5B0A" w14:paraId="3D9CBEE9" w14:textId="77777777" w:rsidTr="0048586B">
        <w:trPr>
          <w:hidden/>
        </w:trPr>
        <w:tc>
          <w:tcPr>
            <w:tcW w:w="993" w:type="dxa"/>
          </w:tcPr>
          <w:p w14:paraId="34AEFB6E" w14:textId="77777777" w:rsidR="00BC5BEE" w:rsidRPr="005D5B0A" w:rsidRDefault="00BC5BEE" w:rsidP="0071216D">
            <w:pPr>
              <w:jc w:val="center"/>
              <w:rPr>
                <w:snapToGrid w:val="0"/>
                <w:vanish/>
              </w:rPr>
            </w:pPr>
            <w:r w:rsidRPr="005D5B0A">
              <w:rPr>
                <w:snapToGrid w:val="0"/>
                <w:vanish/>
              </w:rPr>
              <w:t>6</w:t>
            </w:r>
          </w:p>
        </w:tc>
        <w:tc>
          <w:tcPr>
            <w:tcW w:w="850" w:type="dxa"/>
          </w:tcPr>
          <w:p w14:paraId="37F07EE2" w14:textId="77777777" w:rsidR="00BC5BEE" w:rsidRPr="005D5B0A" w:rsidRDefault="000F7963" w:rsidP="0071216D">
            <w:pPr>
              <w:jc w:val="center"/>
              <w:rPr>
                <w:snapToGrid w:val="0"/>
                <w:vanish/>
              </w:rPr>
            </w:pPr>
            <w:r>
              <w:rPr>
                <w:snapToGrid w:val="0"/>
                <w:vanish/>
              </w:rPr>
              <w:t>1a</w:t>
            </w:r>
          </w:p>
        </w:tc>
        <w:tc>
          <w:tcPr>
            <w:tcW w:w="993" w:type="dxa"/>
          </w:tcPr>
          <w:p w14:paraId="2040685D" w14:textId="77777777" w:rsidR="00BC5BEE" w:rsidRPr="005D5B0A" w:rsidRDefault="00BC5BEE" w:rsidP="00BC5BEE">
            <w:pPr>
              <w:jc w:val="center"/>
              <w:rPr>
                <w:snapToGrid w:val="0"/>
                <w:vanish/>
              </w:rPr>
            </w:pPr>
            <w:r w:rsidRPr="005D5B0A">
              <w:rPr>
                <w:snapToGrid w:val="0"/>
                <w:vanish/>
              </w:rPr>
              <w:t>2019-05-31</w:t>
            </w:r>
          </w:p>
        </w:tc>
        <w:tc>
          <w:tcPr>
            <w:tcW w:w="5669" w:type="dxa"/>
          </w:tcPr>
          <w:p w14:paraId="61F07D77" w14:textId="77777777" w:rsidR="00BC5BEE" w:rsidRPr="005D5B0A" w:rsidRDefault="00BC5BEE" w:rsidP="002E1278">
            <w:pPr>
              <w:pStyle w:val="Header"/>
              <w:numPr>
                <w:ilvl w:val="0"/>
                <w:numId w:val="11"/>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620A3B95" w14:textId="77777777" w:rsidR="00BC5BEE" w:rsidRPr="005D5B0A" w:rsidRDefault="00BC5BEE" w:rsidP="0071216D">
            <w:pPr>
              <w:rPr>
                <w:snapToGrid w:val="0"/>
                <w:vanish/>
              </w:rPr>
            </w:pPr>
            <w:r w:rsidRPr="005D5B0A">
              <w:rPr>
                <w:snapToGrid w:val="0"/>
                <w:vanish/>
              </w:rPr>
              <w:t>Jbaden1</w:t>
            </w:r>
          </w:p>
        </w:tc>
      </w:tr>
      <w:tr w:rsidR="00194C9E" w:rsidRPr="005D5B0A" w14:paraId="2DC9500A" w14:textId="77777777" w:rsidTr="0048586B">
        <w:trPr>
          <w:hidden/>
        </w:trPr>
        <w:tc>
          <w:tcPr>
            <w:tcW w:w="993" w:type="dxa"/>
          </w:tcPr>
          <w:p w14:paraId="4154CD2E" w14:textId="77777777" w:rsidR="00194C9E" w:rsidRPr="005D5B0A" w:rsidRDefault="00194C9E" w:rsidP="00194C9E">
            <w:pPr>
              <w:jc w:val="center"/>
              <w:rPr>
                <w:snapToGrid w:val="0"/>
                <w:vanish/>
              </w:rPr>
            </w:pPr>
            <w:r w:rsidRPr="005D5B0A">
              <w:rPr>
                <w:snapToGrid w:val="0"/>
                <w:vanish/>
              </w:rPr>
              <w:t>6</w:t>
            </w:r>
          </w:p>
        </w:tc>
        <w:tc>
          <w:tcPr>
            <w:tcW w:w="850" w:type="dxa"/>
          </w:tcPr>
          <w:p w14:paraId="6D50440F" w14:textId="77777777" w:rsidR="00194C9E" w:rsidRPr="005D5B0A" w:rsidRDefault="000F7963" w:rsidP="00194C9E">
            <w:pPr>
              <w:jc w:val="center"/>
              <w:rPr>
                <w:snapToGrid w:val="0"/>
                <w:vanish/>
              </w:rPr>
            </w:pPr>
            <w:r>
              <w:rPr>
                <w:snapToGrid w:val="0"/>
                <w:vanish/>
              </w:rPr>
              <w:t>1a</w:t>
            </w:r>
          </w:p>
        </w:tc>
        <w:tc>
          <w:tcPr>
            <w:tcW w:w="993" w:type="dxa"/>
          </w:tcPr>
          <w:p w14:paraId="3B4FF84C" w14:textId="77777777" w:rsidR="00194C9E" w:rsidRPr="005D5B0A" w:rsidRDefault="00194C9E" w:rsidP="00194C9E">
            <w:pPr>
              <w:jc w:val="center"/>
              <w:rPr>
                <w:snapToGrid w:val="0"/>
                <w:vanish/>
              </w:rPr>
            </w:pPr>
            <w:r w:rsidRPr="005D5B0A">
              <w:rPr>
                <w:snapToGrid w:val="0"/>
                <w:vanish/>
              </w:rPr>
              <w:t>2019-05-31</w:t>
            </w:r>
          </w:p>
        </w:tc>
        <w:tc>
          <w:tcPr>
            <w:tcW w:w="5669" w:type="dxa"/>
          </w:tcPr>
          <w:p w14:paraId="05F55767" w14:textId="77777777" w:rsidR="00194C9E" w:rsidRPr="005D5B0A" w:rsidRDefault="00194C9E" w:rsidP="002E1278">
            <w:pPr>
              <w:pStyle w:val="Header"/>
              <w:numPr>
                <w:ilvl w:val="0"/>
                <w:numId w:val="11"/>
              </w:numPr>
              <w:rPr>
                <w:vanish/>
              </w:rPr>
            </w:pPr>
            <w:r w:rsidRPr="005D5B0A">
              <w:rPr>
                <w:vanish/>
              </w:rPr>
              <w:t>“Input Requirement” section reworked (symmetrically to all other templates).</w:t>
            </w:r>
          </w:p>
          <w:p w14:paraId="3026AB17" w14:textId="77777777" w:rsidR="00194C9E" w:rsidRPr="005D5B0A" w:rsidRDefault="00AE66EB" w:rsidP="002E1278">
            <w:pPr>
              <w:pStyle w:val="Header"/>
              <w:numPr>
                <w:ilvl w:val="0"/>
                <w:numId w:val="11"/>
              </w:numPr>
              <w:rPr>
                <w:vanish/>
              </w:rPr>
            </w:pPr>
            <w:r w:rsidRPr="005D5B0A">
              <w:rPr>
                <w:vanish/>
              </w:rPr>
              <w:t>Sections “Functional Flows for FTTI xyz” and “Fault Tolerant Time Summary” removed, because guidance is not available yet.</w:t>
            </w:r>
          </w:p>
          <w:p w14:paraId="567E4C53" w14:textId="77777777" w:rsidR="00194C9E" w:rsidRPr="005D5B0A" w:rsidRDefault="00194C9E" w:rsidP="002E1278">
            <w:pPr>
              <w:pStyle w:val="Header"/>
              <w:numPr>
                <w:ilvl w:val="0"/>
                <w:numId w:val="11"/>
              </w:numPr>
              <w:rPr>
                <w:vanish/>
              </w:rPr>
            </w:pPr>
            <w:r w:rsidRPr="005D5B0A">
              <w:rPr>
                <w:vanish/>
              </w:rPr>
              <w:t>“Reference” and “Glossary” section moved back to introduction, i.e., to the very beginning of the document (such that also section 2 can already rely on it)</w:t>
            </w:r>
            <w:r w:rsidR="00716D27" w:rsidRPr="005D5B0A">
              <w:rPr>
                <w:vanish/>
              </w:rPr>
              <w:t>.</w:t>
            </w:r>
          </w:p>
          <w:p w14:paraId="4642E41E" w14:textId="77777777" w:rsidR="00716D27" w:rsidRPr="005D5B0A" w:rsidRDefault="00716D27" w:rsidP="002E1278">
            <w:pPr>
              <w:pStyle w:val="Header"/>
              <w:numPr>
                <w:ilvl w:val="0"/>
                <w:numId w:val="11"/>
              </w:numPr>
              <w:rPr>
                <w:vanish/>
              </w:rPr>
            </w:pPr>
            <w:r w:rsidRPr="005D5B0A">
              <w:rPr>
                <w:vanish/>
              </w:rPr>
              <w:t xml:space="preserve">Some </w:t>
            </w:r>
            <w:r w:rsidR="00AF6B76" w:rsidRPr="005D5B0A">
              <w:rPr>
                <w:vanish/>
              </w:rPr>
              <w:t>mostly</w:t>
            </w:r>
            <w:r w:rsidRPr="005D5B0A">
              <w:rPr>
                <w:vanish/>
              </w:rPr>
              <w:t xml:space="preserve"> </w:t>
            </w:r>
            <w:r w:rsidR="00AF6B76" w:rsidRPr="005D5B0A">
              <w:rPr>
                <w:vanish/>
              </w:rPr>
              <w:t>editorial changes</w:t>
            </w:r>
            <w:r w:rsidRPr="005D5B0A">
              <w:rPr>
                <w:vanish/>
              </w:rPr>
              <w:t xml:space="preserve"> per request from FuSa</w:t>
            </w:r>
            <w:r w:rsidR="00AF6B76" w:rsidRPr="005D5B0A">
              <w:rPr>
                <w:vanish/>
              </w:rPr>
              <w:t xml:space="preserve"> team</w:t>
            </w:r>
            <w:r w:rsidRPr="005D5B0A">
              <w:rPr>
                <w:vanish/>
              </w:rPr>
              <w:t>.</w:t>
            </w:r>
          </w:p>
        </w:tc>
        <w:tc>
          <w:tcPr>
            <w:tcW w:w="1696" w:type="dxa"/>
          </w:tcPr>
          <w:p w14:paraId="0F36362F" w14:textId="77777777" w:rsidR="00194C9E" w:rsidRPr="005D5B0A" w:rsidRDefault="00194C9E" w:rsidP="00194C9E">
            <w:pPr>
              <w:rPr>
                <w:snapToGrid w:val="0"/>
                <w:vanish/>
              </w:rPr>
            </w:pPr>
            <w:r w:rsidRPr="005D5B0A">
              <w:rPr>
                <w:snapToGrid w:val="0"/>
                <w:vanish/>
              </w:rPr>
              <w:t>Jbaden1</w:t>
            </w:r>
          </w:p>
        </w:tc>
      </w:tr>
      <w:tr w:rsidR="00296DB4" w:rsidRPr="005D5B0A" w14:paraId="234A79D1" w14:textId="77777777" w:rsidTr="0048586B">
        <w:trPr>
          <w:hidden/>
        </w:trPr>
        <w:tc>
          <w:tcPr>
            <w:tcW w:w="993" w:type="dxa"/>
          </w:tcPr>
          <w:p w14:paraId="1F10547F" w14:textId="77777777" w:rsidR="00296DB4" w:rsidRPr="005D5B0A" w:rsidRDefault="00296DB4" w:rsidP="0071216D">
            <w:pPr>
              <w:jc w:val="center"/>
              <w:rPr>
                <w:snapToGrid w:val="0"/>
                <w:vanish/>
              </w:rPr>
            </w:pPr>
            <w:r w:rsidRPr="005D5B0A">
              <w:rPr>
                <w:snapToGrid w:val="0"/>
                <w:vanish/>
              </w:rPr>
              <w:t>6</w:t>
            </w:r>
          </w:p>
        </w:tc>
        <w:tc>
          <w:tcPr>
            <w:tcW w:w="850" w:type="dxa"/>
          </w:tcPr>
          <w:p w14:paraId="50863CD7" w14:textId="77777777" w:rsidR="00296DB4" w:rsidRPr="005D5B0A" w:rsidRDefault="000F7963" w:rsidP="00296DB4">
            <w:pPr>
              <w:jc w:val="center"/>
              <w:rPr>
                <w:snapToGrid w:val="0"/>
                <w:vanish/>
              </w:rPr>
            </w:pPr>
            <w:r>
              <w:rPr>
                <w:snapToGrid w:val="0"/>
                <w:vanish/>
              </w:rPr>
              <w:t>1a</w:t>
            </w:r>
          </w:p>
        </w:tc>
        <w:tc>
          <w:tcPr>
            <w:tcW w:w="993" w:type="dxa"/>
          </w:tcPr>
          <w:p w14:paraId="48D8E07E" w14:textId="77777777" w:rsidR="00296DB4" w:rsidRPr="005D5B0A" w:rsidRDefault="00296DB4" w:rsidP="0071216D">
            <w:pPr>
              <w:jc w:val="center"/>
              <w:rPr>
                <w:snapToGrid w:val="0"/>
                <w:vanish/>
              </w:rPr>
            </w:pPr>
            <w:r w:rsidRPr="005D5B0A">
              <w:rPr>
                <w:snapToGrid w:val="0"/>
                <w:vanish/>
              </w:rPr>
              <w:t>2019-07-02</w:t>
            </w:r>
          </w:p>
        </w:tc>
        <w:tc>
          <w:tcPr>
            <w:tcW w:w="5669" w:type="dxa"/>
          </w:tcPr>
          <w:p w14:paraId="43291A30" w14:textId="77777777" w:rsidR="00296DB4" w:rsidRPr="005D5B0A" w:rsidRDefault="00296DB4" w:rsidP="002E1278">
            <w:pPr>
              <w:pStyle w:val="Header"/>
              <w:numPr>
                <w:ilvl w:val="0"/>
                <w:numId w:val="7"/>
              </w:numPr>
              <w:ind w:left="429"/>
              <w:textAlignment w:val="auto"/>
              <w:rPr>
                <w:vanish/>
              </w:rPr>
            </w:pPr>
            <w:r w:rsidRPr="005D5B0A">
              <w:rPr>
                <w:vanish/>
              </w:rPr>
              <w:t>"Important" box added on cover sheet which points to the macros</w:t>
            </w:r>
          </w:p>
          <w:p w14:paraId="1ADE8A2B" w14:textId="77777777" w:rsidR="00B676CD" w:rsidRPr="005D5B0A" w:rsidRDefault="00B676CD" w:rsidP="002E1278">
            <w:pPr>
              <w:pStyle w:val="Header"/>
              <w:numPr>
                <w:ilvl w:val="0"/>
                <w:numId w:val="7"/>
              </w:numPr>
              <w:ind w:left="429"/>
              <w:textAlignment w:val="auto"/>
              <w:rPr>
                <w:vanish/>
              </w:rPr>
            </w:pPr>
            <w:r w:rsidRPr="005D5B0A">
              <w:rPr>
                <w:vanish/>
              </w:rPr>
              <w:t>“Input Requirements” section renamed to Input Information (after discussion with FuSa team)</w:t>
            </w:r>
          </w:p>
        </w:tc>
        <w:tc>
          <w:tcPr>
            <w:tcW w:w="1696" w:type="dxa"/>
          </w:tcPr>
          <w:p w14:paraId="66674838" w14:textId="77777777" w:rsidR="00296DB4" w:rsidRPr="005D5B0A" w:rsidRDefault="00296DB4" w:rsidP="0071216D">
            <w:pPr>
              <w:rPr>
                <w:snapToGrid w:val="0"/>
                <w:vanish/>
              </w:rPr>
            </w:pPr>
            <w:r w:rsidRPr="005D5B0A">
              <w:rPr>
                <w:snapToGrid w:val="0"/>
                <w:vanish/>
              </w:rPr>
              <w:t>Jbaden1</w:t>
            </w:r>
          </w:p>
        </w:tc>
      </w:tr>
      <w:tr w:rsidR="003731FC" w:rsidRPr="005D5B0A" w14:paraId="045A7559" w14:textId="77777777" w:rsidTr="0048586B">
        <w:trPr>
          <w:hidden/>
        </w:trPr>
        <w:tc>
          <w:tcPr>
            <w:tcW w:w="993" w:type="dxa"/>
          </w:tcPr>
          <w:p w14:paraId="7B3008DC" w14:textId="77777777" w:rsidR="003731FC" w:rsidRPr="005D5B0A" w:rsidRDefault="003731FC" w:rsidP="003731FC">
            <w:pPr>
              <w:jc w:val="center"/>
              <w:rPr>
                <w:snapToGrid w:val="0"/>
                <w:vanish/>
              </w:rPr>
            </w:pPr>
            <w:r w:rsidRPr="005D5B0A">
              <w:rPr>
                <w:snapToGrid w:val="0"/>
                <w:vanish/>
              </w:rPr>
              <w:t>6</w:t>
            </w:r>
          </w:p>
        </w:tc>
        <w:tc>
          <w:tcPr>
            <w:tcW w:w="850" w:type="dxa"/>
          </w:tcPr>
          <w:p w14:paraId="7CD0DA20" w14:textId="77777777" w:rsidR="003731FC" w:rsidRPr="005D5B0A" w:rsidRDefault="000F7963" w:rsidP="003731FC">
            <w:pPr>
              <w:jc w:val="center"/>
              <w:rPr>
                <w:snapToGrid w:val="0"/>
                <w:vanish/>
              </w:rPr>
            </w:pPr>
            <w:r>
              <w:rPr>
                <w:snapToGrid w:val="0"/>
                <w:vanish/>
              </w:rPr>
              <w:t>1a</w:t>
            </w:r>
          </w:p>
        </w:tc>
        <w:tc>
          <w:tcPr>
            <w:tcW w:w="993" w:type="dxa"/>
          </w:tcPr>
          <w:p w14:paraId="734D07B7" w14:textId="77777777" w:rsidR="003731FC" w:rsidRPr="005D5B0A" w:rsidRDefault="003731FC" w:rsidP="003731FC">
            <w:pPr>
              <w:jc w:val="center"/>
              <w:rPr>
                <w:snapToGrid w:val="0"/>
                <w:vanish/>
              </w:rPr>
            </w:pPr>
            <w:r w:rsidRPr="005D5B0A">
              <w:rPr>
                <w:snapToGrid w:val="0"/>
                <w:vanish/>
              </w:rPr>
              <w:t>2019-07-17</w:t>
            </w:r>
          </w:p>
        </w:tc>
        <w:tc>
          <w:tcPr>
            <w:tcW w:w="5669" w:type="dxa"/>
          </w:tcPr>
          <w:p w14:paraId="6D2DEEB0" w14:textId="77777777" w:rsidR="003731FC" w:rsidRPr="005D5B0A" w:rsidRDefault="003731FC" w:rsidP="002E1278">
            <w:pPr>
              <w:pStyle w:val="Header"/>
              <w:numPr>
                <w:ilvl w:val="0"/>
                <w:numId w:val="7"/>
              </w:numPr>
              <w:ind w:left="429"/>
              <w:textAlignment w:val="auto"/>
              <w:rPr>
                <w:vanish/>
              </w:rPr>
            </w:pPr>
            <w:r w:rsidRPr="005D5B0A">
              <w:rPr>
                <w:vanish/>
              </w:rPr>
              <w:t>Chapter “Message List” removed from CAN and LIN specific chapters of section “Requirements on Connections”</w:t>
            </w:r>
          </w:p>
        </w:tc>
        <w:tc>
          <w:tcPr>
            <w:tcW w:w="1696" w:type="dxa"/>
          </w:tcPr>
          <w:p w14:paraId="162AD5D8" w14:textId="77777777" w:rsidR="003731FC" w:rsidRPr="005D5B0A" w:rsidRDefault="003731FC" w:rsidP="003731FC">
            <w:pPr>
              <w:rPr>
                <w:snapToGrid w:val="0"/>
                <w:vanish/>
              </w:rPr>
            </w:pPr>
            <w:r w:rsidRPr="005D5B0A">
              <w:rPr>
                <w:snapToGrid w:val="0"/>
                <w:vanish/>
              </w:rPr>
              <w:t>Jbaden1</w:t>
            </w:r>
          </w:p>
        </w:tc>
      </w:tr>
      <w:tr w:rsidR="00E340BE" w:rsidRPr="005D5B0A" w14:paraId="085EE6F9" w14:textId="77777777" w:rsidTr="0048586B">
        <w:trPr>
          <w:hidden/>
        </w:trPr>
        <w:tc>
          <w:tcPr>
            <w:tcW w:w="993" w:type="dxa"/>
          </w:tcPr>
          <w:p w14:paraId="1D547B73" w14:textId="77777777" w:rsidR="00E340BE" w:rsidRPr="005D5B0A" w:rsidRDefault="00E340BE" w:rsidP="00E340BE">
            <w:pPr>
              <w:jc w:val="center"/>
              <w:rPr>
                <w:snapToGrid w:val="0"/>
                <w:vanish/>
              </w:rPr>
            </w:pPr>
            <w:r w:rsidRPr="005D5B0A">
              <w:rPr>
                <w:snapToGrid w:val="0"/>
                <w:vanish/>
              </w:rPr>
              <w:t>6</w:t>
            </w:r>
          </w:p>
        </w:tc>
        <w:tc>
          <w:tcPr>
            <w:tcW w:w="850" w:type="dxa"/>
          </w:tcPr>
          <w:p w14:paraId="4D10B362" w14:textId="77777777" w:rsidR="00E340BE" w:rsidRPr="005D5B0A" w:rsidRDefault="000F7963" w:rsidP="00E340BE">
            <w:pPr>
              <w:jc w:val="center"/>
              <w:rPr>
                <w:snapToGrid w:val="0"/>
                <w:vanish/>
              </w:rPr>
            </w:pPr>
            <w:r>
              <w:rPr>
                <w:snapToGrid w:val="0"/>
                <w:vanish/>
              </w:rPr>
              <w:t>1a</w:t>
            </w:r>
          </w:p>
        </w:tc>
        <w:tc>
          <w:tcPr>
            <w:tcW w:w="993" w:type="dxa"/>
          </w:tcPr>
          <w:p w14:paraId="14BE90D1" w14:textId="77777777" w:rsidR="00E340BE" w:rsidRPr="005D5B0A" w:rsidRDefault="00E340BE" w:rsidP="00E340BE">
            <w:pPr>
              <w:jc w:val="center"/>
              <w:rPr>
                <w:snapToGrid w:val="0"/>
                <w:vanish/>
              </w:rPr>
            </w:pPr>
            <w:r w:rsidRPr="005D5B0A">
              <w:rPr>
                <w:snapToGrid w:val="0"/>
                <w:vanish/>
              </w:rPr>
              <w:t>2019-10-08</w:t>
            </w:r>
          </w:p>
        </w:tc>
        <w:tc>
          <w:tcPr>
            <w:tcW w:w="5669" w:type="dxa"/>
          </w:tcPr>
          <w:p w14:paraId="6DC67013" w14:textId="77777777" w:rsidR="00E340BE" w:rsidRPr="005D5B0A" w:rsidRDefault="00E340BE" w:rsidP="002E1278">
            <w:pPr>
              <w:pStyle w:val="Header"/>
              <w:numPr>
                <w:ilvl w:val="0"/>
                <w:numId w:val="7"/>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70C6740C" w14:textId="77777777" w:rsidR="00E340BE" w:rsidRPr="005D5B0A" w:rsidRDefault="00E340BE" w:rsidP="00E340BE">
            <w:pPr>
              <w:rPr>
                <w:snapToGrid w:val="0"/>
                <w:vanish/>
              </w:rPr>
            </w:pPr>
            <w:r w:rsidRPr="005D5B0A">
              <w:rPr>
                <w:snapToGrid w:val="0"/>
                <w:vanish/>
              </w:rPr>
              <w:t>Jbaden1</w:t>
            </w:r>
          </w:p>
        </w:tc>
      </w:tr>
      <w:tr w:rsidR="009219A2" w:rsidRPr="005D5B0A" w14:paraId="1963B572" w14:textId="77777777" w:rsidTr="0048586B">
        <w:trPr>
          <w:hidden/>
        </w:trPr>
        <w:tc>
          <w:tcPr>
            <w:tcW w:w="993" w:type="dxa"/>
          </w:tcPr>
          <w:p w14:paraId="3BCFA69D" w14:textId="77777777" w:rsidR="009219A2" w:rsidRPr="005D5B0A" w:rsidRDefault="009219A2" w:rsidP="009219A2">
            <w:pPr>
              <w:jc w:val="center"/>
              <w:rPr>
                <w:snapToGrid w:val="0"/>
                <w:vanish/>
              </w:rPr>
            </w:pPr>
            <w:r w:rsidRPr="005D5B0A">
              <w:rPr>
                <w:snapToGrid w:val="0"/>
                <w:vanish/>
              </w:rPr>
              <w:t>6</w:t>
            </w:r>
          </w:p>
        </w:tc>
        <w:tc>
          <w:tcPr>
            <w:tcW w:w="850" w:type="dxa"/>
          </w:tcPr>
          <w:p w14:paraId="2837ABCE" w14:textId="77777777" w:rsidR="009219A2" w:rsidRPr="005D5B0A" w:rsidRDefault="000F7963" w:rsidP="009219A2">
            <w:pPr>
              <w:jc w:val="center"/>
              <w:rPr>
                <w:snapToGrid w:val="0"/>
                <w:vanish/>
              </w:rPr>
            </w:pPr>
            <w:r>
              <w:rPr>
                <w:snapToGrid w:val="0"/>
                <w:vanish/>
              </w:rPr>
              <w:t>1a</w:t>
            </w:r>
          </w:p>
        </w:tc>
        <w:tc>
          <w:tcPr>
            <w:tcW w:w="993" w:type="dxa"/>
          </w:tcPr>
          <w:p w14:paraId="7AC6BE59" w14:textId="77777777" w:rsidR="009219A2" w:rsidRPr="005D5B0A" w:rsidRDefault="009219A2" w:rsidP="009219A2">
            <w:pPr>
              <w:jc w:val="center"/>
              <w:rPr>
                <w:snapToGrid w:val="0"/>
                <w:vanish/>
              </w:rPr>
            </w:pPr>
            <w:r w:rsidRPr="005D5B0A">
              <w:rPr>
                <w:snapToGrid w:val="0"/>
                <w:vanish/>
              </w:rPr>
              <w:t>2019-10-09</w:t>
            </w:r>
          </w:p>
        </w:tc>
        <w:tc>
          <w:tcPr>
            <w:tcW w:w="5669" w:type="dxa"/>
          </w:tcPr>
          <w:p w14:paraId="3581453C" w14:textId="77777777" w:rsidR="009219A2" w:rsidRPr="005D5B0A" w:rsidRDefault="009219A2" w:rsidP="002E1278">
            <w:pPr>
              <w:pStyle w:val="Header"/>
              <w:numPr>
                <w:ilvl w:val="0"/>
                <w:numId w:val="7"/>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3B49CDAA" w14:textId="77777777" w:rsidR="009219A2" w:rsidRPr="005D5B0A" w:rsidRDefault="009219A2" w:rsidP="009219A2">
            <w:pPr>
              <w:rPr>
                <w:snapToGrid w:val="0"/>
                <w:vanish/>
              </w:rPr>
            </w:pPr>
            <w:r w:rsidRPr="005D5B0A">
              <w:rPr>
                <w:snapToGrid w:val="0"/>
                <w:vanish/>
              </w:rPr>
              <w:t>Jbaden1</w:t>
            </w:r>
          </w:p>
        </w:tc>
      </w:tr>
      <w:tr w:rsidR="00FB6266" w:rsidRPr="005D5B0A" w14:paraId="7223C3EB" w14:textId="77777777" w:rsidTr="0048586B">
        <w:trPr>
          <w:hidden/>
        </w:trPr>
        <w:tc>
          <w:tcPr>
            <w:tcW w:w="993" w:type="dxa"/>
          </w:tcPr>
          <w:p w14:paraId="2134A338" w14:textId="77777777" w:rsidR="00FB6266" w:rsidRPr="005D5B0A" w:rsidRDefault="00FB6266" w:rsidP="00FB6266">
            <w:pPr>
              <w:jc w:val="center"/>
              <w:rPr>
                <w:snapToGrid w:val="0"/>
                <w:vanish/>
              </w:rPr>
            </w:pPr>
            <w:r w:rsidRPr="005D5B0A">
              <w:rPr>
                <w:snapToGrid w:val="0"/>
                <w:vanish/>
              </w:rPr>
              <w:t>6</w:t>
            </w:r>
          </w:p>
        </w:tc>
        <w:tc>
          <w:tcPr>
            <w:tcW w:w="850" w:type="dxa"/>
          </w:tcPr>
          <w:p w14:paraId="7B6655C9" w14:textId="77777777" w:rsidR="00FB6266" w:rsidRPr="005D5B0A" w:rsidRDefault="000F7963" w:rsidP="00FB6266">
            <w:pPr>
              <w:jc w:val="center"/>
              <w:rPr>
                <w:snapToGrid w:val="0"/>
                <w:vanish/>
              </w:rPr>
            </w:pPr>
            <w:r>
              <w:rPr>
                <w:snapToGrid w:val="0"/>
                <w:vanish/>
              </w:rPr>
              <w:t>1a</w:t>
            </w:r>
          </w:p>
        </w:tc>
        <w:tc>
          <w:tcPr>
            <w:tcW w:w="993" w:type="dxa"/>
          </w:tcPr>
          <w:p w14:paraId="1FF5F3F0" w14:textId="77777777" w:rsidR="00FB6266" w:rsidRPr="005D5B0A" w:rsidRDefault="00FB6266" w:rsidP="00FB6266">
            <w:pPr>
              <w:jc w:val="center"/>
              <w:rPr>
                <w:snapToGrid w:val="0"/>
                <w:vanish/>
              </w:rPr>
            </w:pPr>
            <w:r w:rsidRPr="005D5B0A">
              <w:rPr>
                <w:snapToGrid w:val="0"/>
                <w:vanish/>
              </w:rPr>
              <w:t>2019-10-25</w:t>
            </w:r>
          </w:p>
        </w:tc>
        <w:tc>
          <w:tcPr>
            <w:tcW w:w="5669" w:type="dxa"/>
          </w:tcPr>
          <w:p w14:paraId="399BF1AA" w14:textId="77777777" w:rsidR="00FB6266" w:rsidRPr="005D5B0A" w:rsidRDefault="00FB6266" w:rsidP="002E1278">
            <w:pPr>
              <w:pStyle w:val="Header"/>
              <w:numPr>
                <w:ilvl w:val="0"/>
                <w:numId w:val="7"/>
              </w:numPr>
              <w:ind w:left="429"/>
              <w:textAlignment w:val="auto"/>
              <w:rPr>
                <w:vanish/>
              </w:rPr>
            </w:pPr>
            <w:r w:rsidRPr="005D5B0A">
              <w:rPr>
                <w:vanish/>
              </w:rPr>
              <w:t xml:space="preserve">Minor updates for HW </w:t>
            </w:r>
            <w:r w:rsidR="00870C97" w:rsidRPr="005D5B0A">
              <w:rPr>
                <w:vanish/>
              </w:rPr>
              <w:t>IOs</w:t>
            </w:r>
            <w:r w:rsidRPr="005D5B0A">
              <w:rPr>
                <w:vanish/>
              </w:rPr>
              <w:t>/Signals</w:t>
            </w:r>
          </w:p>
          <w:p w14:paraId="2E92D86E" w14:textId="77777777" w:rsidR="00870C97" w:rsidRPr="005D5B0A" w:rsidRDefault="00870C97" w:rsidP="002E1278">
            <w:pPr>
              <w:pStyle w:val="Header"/>
              <w:numPr>
                <w:ilvl w:val="0"/>
                <w:numId w:val="7"/>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5285CD59" w14:textId="77777777" w:rsidR="00FB6266" w:rsidRPr="005D5B0A" w:rsidRDefault="00FB6266" w:rsidP="00FB6266">
            <w:pPr>
              <w:rPr>
                <w:snapToGrid w:val="0"/>
                <w:vanish/>
              </w:rPr>
            </w:pPr>
            <w:r w:rsidRPr="005D5B0A">
              <w:rPr>
                <w:snapToGrid w:val="0"/>
                <w:vanish/>
              </w:rPr>
              <w:t>Jbaden1</w:t>
            </w:r>
          </w:p>
        </w:tc>
      </w:tr>
      <w:tr w:rsidR="0075468B" w:rsidRPr="005D5B0A" w14:paraId="4F540A78" w14:textId="77777777" w:rsidTr="0048586B">
        <w:trPr>
          <w:hidden/>
        </w:trPr>
        <w:tc>
          <w:tcPr>
            <w:tcW w:w="993" w:type="dxa"/>
          </w:tcPr>
          <w:p w14:paraId="6120007C" w14:textId="77777777" w:rsidR="0075468B" w:rsidRPr="005D5B0A" w:rsidRDefault="0075468B" w:rsidP="00485EBD">
            <w:pPr>
              <w:jc w:val="center"/>
              <w:rPr>
                <w:snapToGrid w:val="0"/>
                <w:vanish/>
              </w:rPr>
            </w:pPr>
            <w:r w:rsidRPr="005D5B0A">
              <w:rPr>
                <w:snapToGrid w:val="0"/>
                <w:vanish/>
              </w:rPr>
              <w:t>6</w:t>
            </w:r>
          </w:p>
        </w:tc>
        <w:tc>
          <w:tcPr>
            <w:tcW w:w="850" w:type="dxa"/>
          </w:tcPr>
          <w:p w14:paraId="23BF8777" w14:textId="77777777" w:rsidR="0075468B" w:rsidRPr="005D5B0A" w:rsidRDefault="000F7963" w:rsidP="00485EBD">
            <w:pPr>
              <w:jc w:val="center"/>
              <w:rPr>
                <w:snapToGrid w:val="0"/>
                <w:vanish/>
              </w:rPr>
            </w:pPr>
            <w:r>
              <w:rPr>
                <w:snapToGrid w:val="0"/>
                <w:vanish/>
              </w:rPr>
              <w:t>1a</w:t>
            </w:r>
          </w:p>
        </w:tc>
        <w:tc>
          <w:tcPr>
            <w:tcW w:w="993" w:type="dxa"/>
          </w:tcPr>
          <w:p w14:paraId="05BCA1B9" w14:textId="77777777" w:rsidR="0075468B" w:rsidRPr="005D5B0A" w:rsidRDefault="0075468B" w:rsidP="00485EBD">
            <w:pPr>
              <w:jc w:val="center"/>
              <w:rPr>
                <w:snapToGrid w:val="0"/>
                <w:vanish/>
              </w:rPr>
            </w:pPr>
            <w:r w:rsidRPr="005D5B0A">
              <w:rPr>
                <w:snapToGrid w:val="0"/>
                <w:vanish/>
              </w:rPr>
              <w:t>2019-05-11</w:t>
            </w:r>
          </w:p>
        </w:tc>
        <w:tc>
          <w:tcPr>
            <w:tcW w:w="5669" w:type="dxa"/>
          </w:tcPr>
          <w:p w14:paraId="3094E03E" w14:textId="77777777" w:rsidR="0075468B" w:rsidRPr="005D5B0A" w:rsidRDefault="0075468B" w:rsidP="002E1278">
            <w:pPr>
              <w:pStyle w:val="Header"/>
              <w:numPr>
                <w:ilvl w:val="0"/>
                <w:numId w:val="7"/>
              </w:numPr>
              <w:ind w:left="429"/>
              <w:textAlignment w:val="auto"/>
              <w:rPr>
                <w:vanish/>
              </w:rPr>
            </w:pPr>
            <w:r w:rsidRPr="005D5B0A">
              <w:rPr>
                <w:vanish/>
              </w:rPr>
              <w:t xml:space="preserve">Copyright notice shortened and moved to cover sheet and added to footer (to be compliant </w:t>
            </w:r>
            <w:hyperlink r:id="rId67" w:history="1">
              <w:r w:rsidRPr="005D5B0A">
                <w:rPr>
                  <w:rStyle w:val="Hyperlink"/>
                  <w:vanish/>
                </w:rPr>
                <w:t>with Ford copyright guidelines</w:t>
              </w:r>
            </w:hyperlink>
            <w:r w:rsidRPr="005D5B0A">
              <w:rPr>
                <w:vanish/>
              </w:rPr>
              <w:t>)</w:t>
            </w:r>
          </w:p>
          <w:p w14:paraId="5A6B808A" w14:textId="77777777" w:rsidR="0075468B" w:rsidRPr="005D5B0A" w:rsidRDefault="0075468B" w:rsidP="002E1278">
            <w:pPr>
              <w:pStyle w:val="Header"/>
              <w:numPr>
                <w:ilvl w:val="0"/>
                <w:numId w:val="7"/>
              </w:numPr>
              <w:ind w:left="429"/>
              <w:textAlignment w:val="auto"/>
              <w:rPr>
                <w:vanish/>
              </w:rPr>
            </w:pPr>
            <w:r w:rsidRPr="005D5B0A">
              <w:rPr>
                <w:vanish/>
              </w:rPr>
              <w:t>Term “Disclaimer” no longer used for what is actually only a copyright notice</w:t>
            </w:r>
          </w:p>
        </w:tc>
        <w:tc>
          <w:tcPr>
            <w:tcW w:w="1696" w:type="dxa"/>
          </w:tcPr>
          <w:p w14:paraId="692F1C0D" w14:textId="77777777" w:rsidR="0075468B" w:rsidRPr="005D5B0A" w:rsidRDefault="0075468B" w:rsidP="00485EBD">
            <w:pPr>
              <w:rPr>
                <w:snapToGrid w:val="0"/>
                <w:vanish/>
              </w:rPr>
            </w:pPr>
            <w:r w:rsidRPr="005D5B0A">
              <w:rPr>
                <w:snapToGrid w:val="0"/>
                <w:vanish/>
              </w:rPr>
              <w:t>Jbaden1</w:t>
            </w:r>
          </w:p>
        </w:tc>
      </w:tr>
      <w:tr w:rsidR="00254121" w:rsidRPr="005D5B0A" w14:paraId="312A71D7" w14:textId="77777777" w:rsidTr="0048586B">
        <w:trPr>
          <w:hidden/>
        </w:trPr>
        <w:tc>
          <w:tcPr>
            <w:tcW w:w="993" w:type="dxa"/>
          </w:tcPr>
          <w:p w14:paraId="66227F13" w14:textId="77777777" w:rsidR="00254121" w:rsidRPr="005D5B0A" w:rsidRDefault="00254121" w:rsidP="00254121">
            <w:pPr>
              <w:jc w:val="center"/>
              <w:rPr>
                <w:snapToGrid w:val="0"/>
                <w:vanish/>
              </w:rPr>
            </w:pPr>
            <w:r w:rsidRPr="005D5B0A">
              <w:rPr>
                <w:snapToGrid w:val="0"/>
                <w:vanish/>
              </w:rPr>
              <w:t>6</w:t>
            </w:r>
          </w:p>
        </w:tc>
        <w:tc>
          <w:tcPr>
            <w:tcW w:w="850" w:type="dxa"/>
          </w:tcPr>
          <w:p w14:paraId="5471E1CE" w14:textId="77777777" w:rsidR="00254121" w:rsidRPr="005D5B0A" w:rsidRDefault="000F7963" w:rsidP="00254121">
            <w:pPr>
              <w:jc w:val="center"/>
              <w:rPr>
                <w:snapToGrid w:val="0"/>
                <w:vanish/>
              </w:rPr>
            </w:pPr>
            <w:r>
              <w:rPr>
                <w:snapToGrid w:val="0"/>
                <w:vanish/>
              </w:rPr>
              <w:t>1a</w:t>
            </w:r>
          </w:p>
        </w:tc>
        <w:tc>
          <w:tcPr>
            <w:tcW w:w="993" w:type="dxa"/>
          </w:tcPr>
          <w:p w14:paraId="2FF076E0" w14:textId="77777777" w:rsidR="00254121" w:rsidRPr="005D5B0A" w:rsidRDefault="00254121" w:rsidP="00254121">
            <w:pPr>
              <w:jc w:val="center"/>
              <w:rPr>
                <w:snapToGrid w:val="0"/>
                <w:vanish/>
              </w:rPr>
            </w:pPr>
            <w:r w:rsidRPr="005D5B0A">
              <w:rPr>
                <w:snapToGrid w:val="0"/>
                <w:vanish/>
              </w:rPr>
              <w:t>2019-22-11</w:t>
            </w:r>
          </w:p>
        </w:tc>
        <w:tc>
          <w:tcPr>
            <w:tcW w:w="5669" w:type="dxa"/>
          </w:tcPr>
          <w:p w14:paraId="370D3D73" w14:textId="77777777" w:rsidR="00254121" w:rsidRPr="005D5B0A" w:rsidRDefault="00254121" w:rsidP="002E1278">
            <w:pPr>
              <w:pStyle w:val="Header"/>
              <w:numPr>
                <w:ilvl w:val="0"/>
                <w:numId w:val="7"/>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11FB48F6" w14:textId="77777777" w:rsidR="00254121" w:rsidRPr="005D5B0A" w:rsidRDefault="00254121" w:rsidP="002E1278">
            <w:pPr>
              <w:pStyle w:val="Header"/>
              <w:numPr>
                <w:ilvl w:val="0"/>
                <w:numId w:val="7"/>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702AB338" w14:textId="77777777" w:rsidR="00254121" w:rsidRPr="005D5B0A" w:rsidRDefault="00254121" w:rsidP="00254121">
            <w:pPr>
              <w:rPr>
                <w:snapToGrid w:val="0"/>
                <w:vanish/>
              </w:rPr>
            </w:pPr>
            <w:r w:rsidRPr="005D5B0A">
              <w:rPr>
                <w:snapToGrid w:val="0"/>
                <w:vanish/>
              </w:rPr>
              <w:t>Jbaden1</w:t>
            </w:r>
          </w:p>
        </w:tc>
      </w:tr>
      <w:tr w:rsidR="00366B3B" w:rsidRPr="005D5B0A" w14:paraId="47D4B1BC" w14:textId="77777777" w:rsidTr="0048586B">
        <w:trPr>
          <w:hidden/>
        </w:trPr>
        <w:tc>
          <w:tcPr>
            <w:tcW w:w="993" w:type="dxa"/>
          </w:tcPr>
          <w:p w14:paraId="445E20BE" w14:textId="77777777" w:rsidR="00366B3B" w:rsidRPr="005D5B0A" w:rsidRDefault="00366B3B" w:rsidP="00366B3B">
            <w:pPr>
              <w:jc w:val="center"/>
              <w:rPr>
                <w:snapToGrid w:val="0"/>
                <w:vanish/>
              </w:rPr>
            </w:pPr>
            <w:r w:rsidRPr="005D5B0A">
              <w:rPr>
                <w:snapToGrid w:val="0"/>
                <w:vanish/>
              </w:rPr>
              <w:t>6</w:t>
            </w:r>
          </w:p>
        </w:tc>
        <w:tc>
          <w:tcPr>
            <w:tcW w:w="850" w:type="dxa"/>
          </w:tcPr>
          <w:p w14:paraId="6A1AF87B" w14:textId="77777777" w:rsidR="00366B3B" w:rsidRPr="005D5B0A" w:rsidRDefault="000F7963" w:rsidP="00366B3B">
            <w:pPr>
              <w:jc w:val="center"/>
              <w:rPr>
                <w:snapToGrid w:val="0"/>
                <w:vanish/>
              </w:rPr>
            </w:pPr>
            <w:r>
              <w:rPr>
                <w:snapToGrid w:val="0"/>
                <w:vanish/>
              </w:rPr>
              <w:t>1a</w:t>
            </w:r>
          </w:p>
        </w:tc>
        <w:tc>
          <w:tcPr>
            <w:tcW w:w="993" w:type="dxa"/>
          </w:tcPr>
          <w:p w14:paraId="27BB7042" w14:textId="77777777" w:rsidR="00366B3B" w:rsidRPr="005D5B0A" w:rsidRDefault="00366B3B" w:rsidP="00366B3B">
            <w:pPr>
              <w:jc w:val="center"/>
              <w:rPr>
                <w:snapToGrid w:val="0"/>
                <w:vanish/>
              </w:rPr>
            </w:pPr>
            <w:r w:rsidRPr="005D5B0A">
              <w:rPr>
                <w:snapToGrid w:val="0"/>
                <w:vanish/>
              </w:rPr>
              <w:t>2019-12-05</w:t>
            </w:r>
          </w:p>
        </w:tc>
        <w:tc>
          <w:tcPr>
            <w:tcW w:w="5669" w:type="dxa"/>
          </w:tcPr>
          <w:p w14:paraId="5CCE6B31" w14:textId="77777777" w:rsidR="00366B3B" w:rsidRPr="005D5B0A" w:rsidRDefault="00366B3B" w:rsidP="002E1278">
            <w:pPr>
              <w:pStyle w:val="Header"/>
              <w:numPr>
                <w:ilvl w:val="0"/>
                <w:numId w:val="7"/>
              </w:numPr>
              <w:ind w:left="429"/>
              <w:textAlignment w:val="auto"/>
              <w:rPr>
                <w:rFonts w:cs="Arial"/>
                <w:snapToGrid w:val="0"/>
                <w:vanish/>
              </w:rPr>
            </w:pPr>
            <w:r w:rsidRPr="005D5B0A">
              <w:rPr>
                <w:rFonts w:cs="Arial"/>
                <w:snapToGrid w:val="0"/>
                <w:vanish/>
              </w:rPr>
              <w:t>Upstream Documents section added to “Input Requirements/Documents” table</w:t>
            </w:r>
          </w:p>
          <w:p w14:paraId="75F3211F" w14:textId="77777777" w:rsidR="00366B3B" w:rsidRPr="005D5B0A" w:rsidRDefault="00366B3B" w:rsidP="002E1278">
            <w:pPr>
              <w:pStyle w:val="Header"/>
              <w:numPr>
                <w:ilvl w:val="0"/>
                <w:numId w:val="7"/>
              </w:numPr>
              <w:ind w:left="429"/>
              <w:textAlignment w:val="auto"/>
              <w:rPr>
                <w:vanish/>
              </w:rPr>
            </w:pPr>
            <w:r w:rsidRPr="005D5B0A">
              <w:rPr>
                <w:rFonts w:cs="Arial"/>
                <w:snapToGrid w:val="0"/>
                <w:vanish/>
              </w:rPr>
              <w:t>Custom style table formatting removed</w:t>
            </w:r>
          </w:p>
        </w:tc>
        <w:tc>
          <w:tcPr>
            <w:tcW w:w="1696" w:type="dxa"/>
          </w:tcPr>
          <w:p w14:paraId="0B4A98CD" w14:textId="77777777" w:rsidR="00366B3B" w:rsidRPr="005D5B0A" w:rsidRDefault="00366B3B" w:rsidP="00366B3B">
            <w:pPr>
              <w:rPr>
                <w:snapToGrid w:val="0"/>
                <w:vanish/>
              </w:rPr>
            </w:pPr>
            <w:r w:rsidRPr="005D5B0A">
              <w:rPr>
                <w:snapToGrid w:val="0"/>
                <w:vanish/>
              </w:rPr>
              <w:t>Jbaden1</w:t>
            </w:r>
          </w:p>
        </w:tc>
      </w:tr>
      <w:tr w:rsidR="00E40BD5" w:rsidRPr="005D5B0A" w14:paraId="745B130C" w14:textId="77777777" w:rsidTr="0048586B">
        <w:trPr>
          <w:hidden/>
        </w:trPr>
        <w:tc>
          <w:tcPr>
            <w:tcW w:w="993" w:type="dxa"/>
          </w:tcPr>
          <w:p w14:paraId="45B35B27" w14:textId="77777777" w:rsidR="00E40BD5" w:rsidRDefault="00E40BD5" w:rsidP="00E40BD5">
            <w:pPr>
              <w:jc w:val="center"/>
              <w:rPr>
                <w:snapToGrid w:val="0"/>
                <w:vanish/>
              </w:rPr>
            </w:pPr>
            <w:r>
              <w:rPr>
                <w:snapToGrid w:val="0"/>
                <w:vanish/>
              </w:rPr>
              <w:t>6</w:t>
            </w:r>
          </w:p>
        </w:tc>
        <w:tc>
          <w:tcPr>
            <w:tcW w:w="850" w:type="dxa"/>
          </w:tcPr>
          <w:p w14:paraId="0CBCC98D" w14:textId="77777777" w:rsidR="00E40BD5" w:rsidRDefault="000F7963" w:rsidP="00E40BD5">
            <w:pPr>
              <w:jc w:val="center"/>
              <w:rPr>
                <w:snapToGrid w:val="0"/>
                <w:vanish/>
              </w:rPr>
            </w:pPr>
            <w:r>
              <w:rPr>
                <w:snapToGrid w:val="0"/>
                <w:vanish/>
              </w:rPr>
              <w:t>1a</w:t>
            </w:r>
          </w:p>
        </w:tc>
        <w:tc>
          <w:tcPr>
            <w:tcW w:w="993" w:type="dxa"/>
          </w:tcPr>
          <w:p w14:paraId="418CECA8" w14:textId="77777777" w:rsidR="00E40BD5" w:rsidRDefault="00E40BD5" w:rsidP="00E40BD5">
            <w:pPr>
              <w:jc w:val="center"/>
              <w:rPr>
                <w:snapToGrid w:val="0"/>
                <w:vanish/>
              </w:rPr>
            </w:pPr>
            <w:r>
              <w:rPr>
                <w:snapToGrid w:val="0"/>
                <w:vanish/>
              </w:rPr>
              <w:t>2020-01-07</w:t>
            </w:r>
          </w:p>
        </w:tc>
        <w:tc>
          <w:tcPr>
            <w:tcW w:w="5669" w:type="dxa"/>
          </w:tcPr>
          <w:p w14:paraId="565FB8FB" w14:textId="77777777" w:rsidR="00E40BD5" w:rsidRDefault="00E40BD5" w:rsidP="002E1278">
            <w:pPr>
              <w:pStyle w:val="Header"/>
              <w:numPr>
                <w:ilvl w:val="0"/>
                <w:numId w:val="7"/>
              </w:numPr>
              <w:ind w:left="429"/>
              <w:textAlignment w:val="auto"/>
              <w:rPr>
                <w:rFonts w:cs="Arial"/>
                <w:snapToGrid w:val="0"/>
                <w:vanish/>
              </w:rPr>
            </w:pPr>
            <w:r>
              <w:rPr>
                <w:rFonts w:cs="Arial"/>
                <w:snapToGrid w:val="0"/>
                <w:vanish/>
              </w:rPr>
              <w:t>Some fine tuning for naming conve</w:t>
            </w:r>
            <w:r w:rsidR="000746B5">
              <w:rPr>
                <w:rFonts w:cs="Arial"/>
                <w:snapToGrid w:val="0"/>
                <w:vanish/>
              </w:rPr>
              <w:t>n</w:t>
            </w:r>
            <w:r>
              <w:rPr>
                <w:rFonts w:cs="Arial"/>
                <w:snapToGrid w:val="0"/>
                <w:vanish/>
              </w:rPr>
              <w:t>tions of E/E components and connections.</w:t>
            </w:r>
          </w:p>
          <w:p w14:paraId="314847C1" w14:textId="77777777" w:rsidR="000746B5" w:rsidRDefault="000746B5" w:rsidP="002E1278">
            <w:pPr>
              <w:pStyle w:val="Header"/>
              <w:numPr>
                <w:ilvl w:val="0"/>
                <w:numId w:val="7"/>
              </w:numPr>
              <w:ind w:left="429"/>
              <w:textAlignment w:val="auto"/>
              <w:rPr>
                <w:rFonts w:cs="Arial"/>
                <w:snapToGrid w:val="0"/>
                <w:vanish/>
              </w:rPr>
            </w:pPr>
            <w:r>
              <w:rPr>
                <w:rFonts w:cs="Arial"/>
                <w:snapToGrid w:val="0"/>
                <w:vanish/>
              </w:rPr>
              <w:t>List of HW I/O signal types reduced to RF-A, RF-D, D, A, Networked and PWM.</w:t>
            </w:r>
          </w:p>
          <w:p w14:paraId="3CF59766" w14:textId="77777777" w:rsidR="000746B5" w:rsidRDefault="000746B5" w:rsidP="002E1278">
            <w:pPr>
              <w:pStyle w:val="Header"/>
              <w:numPr>
                <w:ilvl w:val="0"/>
                <w:numId w:val="7"/>
              </w:numPr>
              <w:ind w:left="429"/>
              <w:textAlignment w:val="auto"/>
              <w:rPr>
                <w:rFonts w:cs="Arial"/>
                <w:snapToGrid w:val="0"/>
                <w:vanish/>
              </w:rPr>
            </w:pPr>
            <w:r>
              <w:rPr>
                <w:rFonts w:cs="Arial"/>
                <w:snapToGrid w:val="0"/>
                <w:vanish/>
              </w:rPr>
              <w:t>Protocol column added to the E/E connection table</w:t>
            </w:r>
          </w:p>
        </w:tc>
        <w:tc>
          <w:tcPr>
            <w:tcW w:w="1696" w:type="dxa"/>
          </w:tcPr>
          <w:p w14:paraId="34BDE731" w14:textId="77777777" w:rsidR="00E40BD5" w:rsidRDefault="000746B5" w:rsidP="00E40BD5">
            <w:pPr>
              <w:rPr>
                <w:snapToGrid w:val="0"/>
                <w:vanish/>
              </w:rPr>
            </w:pPr>
            <w:r>
              <w:rPr>
                <w:snapToGrid w:val="0"/>
                <w:vanish/>
              </w:rPr>
              <w:t>Jbaden1</w:t>
            </w:r>
          </w:p>
        </w:tc>
      </w:tr>
      <w:tr w:rsidR="00BE04E8" w:rsidRPr="005D5B0A" w14:paraId="107C9C69" w14:textId="77777777" w:rsidTr="0048586B">
        <w:trPr>
          <w:hidden/>
        </w:trPr>
        <w:tc>
          <w:tcPr>
            <w:tcW w:w="993" w:type="dxa"/>
          </w:tcPr>
          <w:p w14:paraId="64F6A1CD" w14:textId="77777777" w:rsidR="00BE04E8" w:rsidRPr="00BE04E8" w:rsidRDefault="00BE04E8" w:rsidP="00BE04E8">
            <w:pPr>
              <w:jc w:val="center"/>
              <w:rPr>
                <w:snapToGrid w:val="0"/>
                <w:vanish/>
              </w:rPr>
            </w:pPr>
            <w:r w:rsidRPr="00BE04E8">
              <w:rPr>
                <w:snapToGrid w:val="0"/>
                <w:vanish/>
              </w:rPr>
              <w:t>6</w:t>
            </w:r>
          </w:p>
        </w:tc>
        <w:tc>
          <w:tcPr>
            <w:tcW w:w="850" w:type="dxa"/>
          </w:tcPr>
          <w:p w14:paraId="64AA2BC8" w14:textId="77777777" w:rsidR="00BE04E8" w:rsidRPr="00BE04E8" w:rsidRDefault="000F7963" w:rsidP="00BE04E8">
            <w:pPr>
              <w:jc w:val="center"/>
              <w:rPr>
                <w:snapToGrid w:val="0"/>
                <w:vanish/>
              </w:rPr>
            </w:pPr>
            <w:r>
              <w:rPr>
                <w:snapToGrid w:val="0"/>
                <w:vanish/>
              </w:rPr>
              <w:t>1a</w:t>
            </w:r>
          </w:p>
        </w:tc>
        <w:tc>
          <w:tcPr>
            <w:tcW w:w="993" w:type="dxa"/>
          </w:tcPr>
          <w:p w14:paraId="6F5E9097" w14:textId="77777777" w:rsidR="00BE04E8" w:rsidRPr="00BE04E8" w:rsidRDefault="00BE04E8" w:rsidP="00BE04E8">
            <w:pPr>
              <w:jc w:val="center"/>
              <w:rPr>
                <w:snapToGrid w:val="0"/>
                <w:vanish/>
              </w:rPr>
            </w:pPr>
            <w:r w:rsidRPr="00BE04E8">
              <w:rPr>
                <w:snapToGrid w:val="0"/>
                <w:vanish/>
              </w:rPr>
              <w:t>2020-01-07</w:t>
            </w:r>
          </w:p>
        </w:tc>
        <w:tc>
          <w:tcPr>
            <w:tcW w:w="5669" w:type="dxa"/>
          </w:tcPr>
          <w:p w14:paraId="19DDD124" w14:textId="77777777" w:rsidR="00BE04E8" w:rsidRPr="00BE04E8" w:rsidRDefault="00C8614F" w:rsidP="002E1278">
            <w:pPr>
              <w:pStyle w:val="Header"/>
              <w:numPr>
                <w:ilvl w:val="0"/>
                <w:numId w:val="7"/>
              </w:numPr>
              <w:ind w:left="429"/>
              <w:textAlignment w:val="auto"/>
              <w:rPr>
                <w:rFonts w:cs="Arial"/>
                <w:snapToGrid w:val="0"/>
                <w:vanish/>
              </w:rPr>
            </w:pPr>
            <w:r>
              <w:rPr>
                <w:rFonts w:cs="Arial"/>
                <w:snapToGrid w:val="0"/>
                <w:vanish/>
              </w:rPr>
              <w:t>“</w:t>
            </w:r>
            <w:r w:rsidR="00BE04E8" w:rsidRPr="00BE04E8">
              <w:rPr>
                <w:rFonts w:cs="Arial"/>
                <w:snapToGrid w:val="0"/>
                <w:vanish/>
              </w:rPr>
              <w:t>HW Metric</w:t>
            </w:r>
            <w:r>
              <w:rPr>
                <w:rFonts w:cs="Arial"/>
                <w:snapToGrid w:val="0"/>
                <w:vanish/>
              </w:rPr>
              <w:t>”</w:t>
            </w:r>
            <w:r w:rsidR="00BE04E8" w:rsidRPr="00BE04E8">
              <w:rPr>
                <w:rFonts w:cs="Arial"/>
                <w:snapToGrid w:val="0"/>
                <w:vanish/>
              </w:rPr>
              <w:t xml:space="preserve"> and </w:t>
            </w:r>
            <w:r>
              <w:rPr>
                <w:rFonts w:cs="Arial"/>
                <w:snapToGrid w:val="0"/>
                <w:vanish/>
              </w:rPr>
              <w:t>“</w:t>
            </w:r>
            <w:r w:rsidR="00BE04E8" w:rsidRPr="00BE04E8">
              <w:rPr>
                <w:rFonts w:cs="Arial"/>
                <w:snapToGrid w:val="0"/>
                <w:vanish/>
              </w:rPr>
              <w:t>Architecture Redundancy Summary</w:t>
            </w:r>
            <w:r>
              <w:rPr>
                <w:rFonts w:cs="Arial"/>
                <w:snapToGrid w:val="0"/>
                <w:vanish/>
              </w:rPr>
              <w:t>” sections</w:t>
            </w:r>
            <w:r w:rsidR="00BE04E8" w:rsidRPr="00BE04E8">
              <w:rPr>
                <w:rFonts w:cs="Arial"/>
                <w:snapToGrid w:val="0"/>
                <w:vanish/>
              </w:rPr>
              <w:t xml:space="preserve"> removed per request from the Functional Architecture Team (based on Governance Board decision </w:t>
            </w:r>
            <w:hyperlink r:id="rId68" w:history="1">
              <w:r w:rsidR="00BE04E8" w:rsidRPr="00BE04E8">
                <w:rPr>
                  <w:rStyle w:val="Hyperlink"/>
                  <w:rFonts w:cs="Arial"/>
                  <w:snapToGrid w:val="0"/>
                  <w:vanish/>
                </w:rPr>
                <w:t>FSTGB-97</w:t>
              </w:r>
            </w:hyperlink>
            <w:r w:rsidR="00BE04E8" w:rsidRPr="00BE04E8">
              <w:rPr>
                <w:rFonts w:cs="Arial"/>
                <w:snapToGrid w:val="0"/>
                <w:vanish/>
              </w:rPr>
              <w:t>)</w:t>
            </w:r>
          </w:p>
          <w:p w14:paraId="6DAD1549" w14:textId="77777777" w:rsidR="00BE04E8" w:rsidRPr="00BE04E8" w:rsidRDefault="00BE04E8" w:rsidP="002E1278">
            <w:pPr>
              <w:pStyle w:val="Header"/>
              <w:numPr>
                <w:ilvl w:val="0"/>
                <w:numId w:val="7"/>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24168F1A" w14:textId="77777777" w:rsidR="00BE04E8" w:rsidRDefault="00BE04E8" w:rsidP="00BE04E8">
            <w:pPr>
              <w:rPr>
                <w:snapToGrid w:val="0"/>
                <w:vanish/>
              </w:rPr>
            </w:pPr>
            <w:r>
              <w:rPr>
                <w:snapToGrid w:val="0"/>
                <w:vanish/>
              </w:rPr>
              <w:t>Jbaden1</w:t>
            </w:r>
          </w:p>
        </w:tc>
      </w:tr>
      <w:tr w:rsidR="00494A78" w:rsidRPr="005D5B0A" w14:paraId="06080501" w14:textId="77777777" w:rsidTr="0048586B">
        <w:trPr>
          <w:hidden/>
        </w:trPr>
        <w:tc>
          <w:tcPr>
            <w:tcW w:w="993" w:type="dxa"/>
          </w:tcPr>
          <w:p w14:paraId="178911F5" w14:textId="77777777" w:rsidR="00494A78" w:rsidRPr="00BE04E8" w:rsidRDefault="00494A78" w:rsidP="00494A78">
            <w:pPr>
              <w:jc w:val="center"/>
              <w:rPr>
                <w:snapToGrid w:val="0"/>
                <w:vanish/>
              </w:rPr>
            </w:pPr>
            <w:r w:rsidRPr="00BE04E8">
              <w:rPr>
                <w:snapToGrid w:val="0"/>
                <w:vanish/>
              </w:rPr>
              <w:t>6</w:t>
            </w:r>
          </w:p>
        </w:tc>
        <w:tc>
          <w:tcPr>
            <w:tcW w:w="850" w:type="dxa"/>
          </w:tcPr>
          <w:p w14:paraId="0082A51F" w14:textId="77777777" w:rsidR="00494A78" w:rsidRPr="00BE04E8" w:rsidRDefault="000F7963" w:rsidP="00494A78">
            <w:pPr>
              <w:jc w:val="center"/>
              <w:rPr>
                <w:snapToGrid w:val="0"/>
                <w:vanish/>
              </w:rPr>
            </w:pPr>
            <w:r>
              <w:rPr>
                <w:snapToGrid w:val="0"/>
                <w:vanish/>
              </w:rPr>
              <w:t>1a</w:t>
            </w:r>
          </w:p>
        </w:tc>
        <w:tc>
          <w:tcPr>
            <w:tcW w:w="993" w:type="dxa"/>
          </w:tcPr>
          <w:p w14:paraId="2F0543D2" w14:textId="77777777" w:rsidR="00494A78" w:rsidRPr="00BE04E8" w:rsidRDefault="00494A78" w:rsidP="00494A78">
            <w:pPr>
              <w:jc w:val="center"/>
              <w:rPr>
                <w:snapToGrid w:val="0"/>
                <w:vanish/>
              </w:rPr>
            </w:pPr>
            <w:r w:rsidRPr="00BE04E8">
              <w:rPr>
                <w:snapToGrid w:val="0"/>
                <w:vanish/>
              </w:rPr>
              <w:t>2020-01-07</w:t>
            </w:r>
          </w:p>
        </w:tc>
        <w:tc>
          <w:tcPr>
            <w:tcW w:w="5669" w:type="dxa"/>
          </w:tcPr>
          <w:p w14:paraId="7807938C" w14:textId="77777777" w:rsidR="00494A78" w:rsidRDefault="00494A78" w:rsidP="002E1278">
            <w:pPr>
              <w:pStyle w:val="Header"/>
              <w:numPr>
                <w:ilvl w:val="0"/>
                <w:numId w:val="7"/>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55B45968" w14:textId="77777777" w:rsidR="00494A78" w:rsidRDefault="00494A78" w:rsidP="002E1278">
            <w:pPr>
              <w:pStyle w:val="Header"/>
              <w:numPr>
                <w:ilvl w:val="0"/>
                <w:numId w:val="7"/>
              </w:numPr>
              <w:ind w:left="429"/>
              <w:textAlignment w:val="auto"/>
              <w:rPr>
                <w:rFonts w:cs="Arial"/>
                <w:snapToGrid w:val="0"/>
                <w:vanish/>
              </w:rPr>
            </w:pPr>
            <w:r>
              <w:rPr>
                <w:rFonts w:cs="Arial"/>
                <w:snapToGrid w:val="0"/>
                <w:vanish/>
              </w:rPr>
              <w:t>Page Header: no longer in bold letters</w:t>
            </w:r>
          </w:p>
        </w:tc>
        <w:tc>
          <w:tcPr>
            <w:tcW w:w="1696" w:type="dxa"/>
          </w:tcPr>
          <w:p w14:paraId="02D6D077" w14:textId="77777777" w:rsidR="00494A78" w:rsidRDefault="00494A78" w:rsidP="00494A78">
            <w:pPr>
              <w:rPr>
                <w:snapToGrid w:val="0"/>
                <w:vanish/>
              </w:rPr>
            </w:pPr>
            <w:r>
              <w:rPr>
                <w:snapToGrid w:val="0"/>
                <w:vanish/>
              </w:rPr>
              <w:t>Jbaden1</w:t>
            </w:r>
          </w:p>
        </w:tc>
      </w:tr>
      <w:tr w:rsidR="00196E2F" w:rsidRPr="005D5B0A" w14:paraId="41668EBF" w14:textId="77777777" w:rsidTr="0048586B">
        <w:trPr>
          <w:hidden/>
        </w:trPr>
        <w:tc>
          <w:tcPr>
            <w:tcW w:w="993" w:type="dxa"/>
          </w:tcPr>
          <w:p w14:paraId="7CB4AB70" w14:textId="77777777" w:rsidR="00196E2F" w:rsidRPr="00DC33EF" w:rsidRDefault="00196E2F" w:rsidP="00196E2F">
            <w:pPr>
              <w:jc w:val="center"/>
              <w:rPr>
                <w:snapToGrid w:val="0"/>
                <w:vanish/>
              </w:rPr>
            </w:pPr>
            <w:r w:rsidRPr="00DC33EF">
              <w:rPr>
                <w:snapToGrid w:val="0"/>
                <w:vanish/>
              </w:rPr>
              <w:t>6</w:t>
            </w:r>
          </w:p>
        </w:tc>
        <w:tc>
          <w:tcPr>
            <w:tcW w:w="850" w:type="dxa"/>
          </w:tcPr>
          <w:p w14:paraId="3A21E1BD" w14:textId="77777777" w:rsidR="00196E2F" w:rsidRPr="00DC33EF" w:rsidRDefault="00196E2F" w:rsidP="00196E2F">
            <w:pPr>
              <w:jc w:val="center"/>
              <w:rPr>
                <w:snapToGrid w:val="0"/>
                <w:vanish/>
              </w:rPr>
            </w:pPr>
            <w:r w:rsidRPr="00DC33EF">
              <w:rPr>
                <w:snapToGrid w:val="0"/>
                <w:vanish/>
              </w:rPr>
              <w:t>1a</w:t>
            </w:r>
          </w:p>
        </w:tc>
        <w:tc>
          <w:tcPr>
            <w:tcW w:w="993" w:type="dxa"/>
          </w:tcPr>
          <w:p w14:paraId="40DDD62B" w14:textId="77777777" w:rsidR="00196E2F" w:rsidRPr="00DC33EF" w:rsidRDefault="00196E2F" w:rsidP="00196E2F">
            <w:pPr>
              <w:jc w:val="center"/>
              <w:rPr>
                <w:snapToGrid w:val="0"/>
                <w:vanish/>
              </w:rPr>
            </w:pPr>
            <w:r w:rsidRPr="00DC33EF">
              <w:rPr>
                <w:snapToGrid w:val="0"/>
                <w:vanish/>
              </w:rPr>
              <w:t>2020-03-09</w:t>
            </w:r>
          </w:p>
        </w:tc>
        <w:tc>
          <w:tcPr>
            <w:tcW w:w="5669" w:type="dxa"/>
          </w:tcPr>
          <w:p w14:paraId="196E068A" w14:textId="77777777" w:rsidR="00196E2F" w:rsidRPr="00DC33EF" w:rsidRDefault="00196E2F" w:rsidP="002E1278">
            <w:pPr>
              <w:pStyle w:val="Header"/>
              <w:numPr>
                <w:ilvl w:val="0"/>
                <w:numId w:val="7"/>
              </w:numPr>
              <w:ind w:left="429"/>
              <w:textAlignment w:val="auto"/>
              <w:rPr>
                <w:snapToGrid w:val="0"/>
                <w:vanish/>
              </w:rPr>
            </w:pPr>
            <w:r w:rsidRPr="00DC33EF">
              <w:rPr>
                <w:snapToGrid w:val="0"/>
                <w:vanish/>
              </w:rPr>
              <w:t>Missing doc property “LatestSigMappingID” and “LatestAisInterfaceID” added</w:t>
            </w:r>
          </w:p>
          <w:p w14:paraId="2CFDAA96" w14:textId="77777777" w:rsidR="00196E2F" w:rsidRPr="00DC33EF" w:rsidRDefault="00196E2F" w:rsidP="002E1278">
            <w:pPr>
              <w:pStyle w:val="Header"/>
              <w:numPr>
                <w:ilvl w:val="0"/>
                <w:numId w:val="7"/>
              </w:numPr>
              <w:ind w:left="429"/>
              <w:textAlignment w:val="auto"/>
              <w:rPr>
                <w:snapToGrid w:val="0"/>
                <w:vanish/>
              </w:rPr>
            </w:pPr>
            <w:r w:rsidRPr="00DC33EF">
              <w:rPr>
                <w:snapToGrid w:val="0"/>
                <w:vanish/>
              </w:rPr>
              <w:t>doc property “CopyrightDate” re-formatted to text and copyright date field in footer corrected</w:t>
            </w:r>
          </w:p>
          <w:p w14:paraId="1A85F6CA" w14:textId="77777777" w:rsidR="00196E2F" w:rsidRPr="00DC33EF" w:rsidRDefault="00196E2F" w:rsidP="002E1278">
            <w:pPr>
              <w:pStyle w:val="Header"/>
              <w:numPr>
                <w:ilvl w:val="0"/>
                <w:numId w:val="7"/>
              </w:numPr>
              <w:ind w:left="429"/>
              <w:textAlignment w:val="auto"/>
              <w:rPr>
                <w:snapToGrid w:val="0"/>
                <w:vanish/>
              </w:rPr>
            </w:pPr>
            <w:r w:rsidRPr="00DC33EF">
              <w:rPr>
                <w:snapToGrid w:val="0"/>
                <w:vanish/>
              </w:rPr>
              <w:t>Version numbering re-initialized as 0.1</w:t>
            </w:r>
          </w:p>
          <w:p w14:paraId="20596300" w14:textId="77777777" w:rsidR="00196E2F" w:rsidRPr="00DC33EF" w:rsidRDefault="00196E2F" w:rsidP="002E1278">
            <w:pPr>
              <w:pStyle w:val="Header"/>
              <w:numPr>
                <w:ilvl w:val="0"/>
                <w:numId w:val="7"/>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2037B2A5" w14:textId="77777777" w:rsidR="003A64B0" w:rsidRPr="00DC33EF" w:rsidRDefault="003A64B0" w:rsidP="002E1278">
            <w:pPr>
              <w:pStyle w:val="Header"/>
              <w:numPr>
                <w:ilvl w:val="0"/>
                <w:numId w:val="7"/>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13CD2DE6" w14:textId="77777777" w:rsidR="00196E2F" w:rsidRPr="00DC33EF" w:rsidRDefault="00196E2F" w:rsidP="00196E2F">
            <w:pPr>
              <w:rPr>
                <w:snapToGrid w:val="0"/>
                <w:vanish/>
              </w:rPr>
            </w:pPr>
            <w:r w:rsidRPr="00DC33EF">
              <w:rPr>
                <w:snapToGrid w:val="0"/>
                <w:vanish/>
              </w:rPr>
              <w:t>Jbaden1</w:t>
            </w:r>
          </w:p>
        </w:tc>
      </w:tr>
      <w:tr w:rsidR="003309AB" w:rsidRPr="005D5B0A" w14:paraId="12DBC31E" w14:textId="77777777" w:rsidTr="0048586B">
        <w:trPr>
          <w:hidden/>
        </w:trPr>
        <w:tc>
          <w:tcPr>
            <w:tcW w:w="993" w:type="dxa"/>
          </w:tcPr>
          <w:p w14:paraId="167F0616" w14:textId="77777777" w:rsidR="003309AB" w:rsidRPr="00DC33EF" w:rsidRDefault="003309AB" w:rsidP="003309AB">
            <w:pPr>
              <w:jc w:val="center"/>
              <w:rPr>
                <w:snapToGrid w:val="0"/>
                <w:vanish/>
              </w:rPr>
            </w:pPr>
            <w:r w:rsidRPr="00DC33EF">
              <w:rPr>
                <w:snapToGrid w:val="0"/>
                <w:vanish/>
              </w:rPr>
              <w:t>6</w:t>
            </w:r>
          </w:p>
        </w:tc>
        <w:tc>
          <w:tcPr>
            <w:tcW w:w="850" w:type="dxa"/>
          </w:tcPr>
          <w:p w14:paraId="22194586" w14:textId="77777777" w:rsidR="003309AB" w:rsidRPr="00DC33EF" w:rsidRDefault="003309AB" w:rsidP="003309AB">
            <w:pPr>
              <w:jc w:val="center"/>
              <w:rPr>
                <w:snapToGrid w:val="0"/>
                <w:vanish/>
              </w:rPr>
            </w:pPr>
            <w:r w:rsidRPr="00DC33EF">
              <w:rPr>
                <w:snapToGrid w:val="0"/>
                <w:vanish/>
              </w:rPr>
              <w:t>1a</w:t>
            </w:r>
          </w:p>
        </w:tc>
        <w:tc>
          <w:tcPr>
            <w:tcW w:w="993" w:type="dxa"/>
          </w:tcPr>
          <w:p w14:paraId="3E8CDCC1" w14:textId="77777777" w:rsidR="003309AB" w:rsidRPr="00DC33EF" w:rsidRDefault="003309AB" w:rsidP="003309AB">
            <w:pPr>
              <w:jc w:val="center"/>
              <w:rPr>
                <w:snapToGrid w:val="0"/>
                <w:vanish/>
              </w:rPr>
            </w:pPr>
            <w:r w:rsidRPr="00DC33EF">
              <w:rPr>
                <w:snapToGrid w:val="0"/>
                <w:vanish/>
              </w:rPr>
              <w:t>2020-03-11</w:t>
            </w:r>
          </w:p>
        </w:tc>
        <w:tc>
          <w:tcPr>
            <w:tcW w:w="5669" w:type="dxa"/>
          </w:tcPr>
          <w:p w14:paraId="3CFD9EFF" w14:textId="77777777" w:rsidR="003309AB" w:rsidRPr="00DC33EF" w:rsidRDefault="003309AB" w:rsidP="002E1278">
            <w:pPr>
              <w:pStyle w:val="Header"/>
              <w:numPr>
                <w:ilvl w:val="0"/>
                <w:numId w:val="7"/>
              </w:numPr>
              <w:ind w:left="429"/>
              <w:textAlignment w:val="auto"/>
              <w:rPr>
                <w:snapToGrid w:val="0"/>
                <w:vanish/>
              </w:rPr>
            </w:pPr>
            <w:r w:rsidRPr="00DC33EF">
              <w:rPr>
                <w:snapToGrid w:val="0"/>
                <w:vanish/>
              </w:rPr>
              <w:t>“Mapping” table removed from template. Has been migrated to macro.</w:t>
            </w:r>
          </w:p>
        </w:tc>
        <w:tc>
          <w:tcPr>
            <w:tcW w:w="1696" w:type="dxa"/>
          </w:tcPr>
          <w:p w14:paraId="68C97008" w14:textId="77777777" w:rsidR="003309AB" w:rsidRPr="00DC33EF" w:rsidRDefault="003309AB" w:rsidP="003309AB">
            <w:pPr>
              <w:rPr>
                <w:snapToGrid w:val="0"/>
                <w:vanish/>
              </w:rPr>
            </w:pPr>
            <w:r w:rsidRPr="00DC33EF">
              <w:rPr>
                <w:snapToGrid w:val="0"/>
                <w:vanish/>
              </w:rPr>
              <w:t>Jbaden1</w:t>
            </w:r>
          </w:p>
        </w:tc>
      </w:tr>
      <w:tr w:rsidR="0048586B" w14:paraId="17EA100A" w14:textId="77777777" w:rsidTr="0048586B">
        <w:tblPrEx>
          <w:tblLook w:val="04A0" w:firstRow="1" w:lastRow="0" w:firstColumn="1" w:lastColumn="0" w:noHBand="0" w:noVBand="1"/>
        </w:tblPrEx>
        <w:trPr>
          <w:hidden/>
        </w:trPr>
        <w:tc>
          <w:tcPr>
            <w:tcW w:w="993" w:type="dxa"/>
            <w:hideMark/>
          </w:tcPr>
          <w:p w14:paraId="13D91212" w14:textId="77777777" w:rsidR="0048586B" w:rsidRPr="00DC33EF" w:rsidRDefault="0048586B">
            <w:pPr>
              <w:jc w:val="center"/>
              <w:rPr>
                <w:snapToGrid w:val="0"/>
                <w:vanish/>
              </w:rPr>
            </w:pPr>
            <w:r w:rsidRPr="00DC33EF">
              <w:rPr>
                <w:snapToGrid w:val="0"/>
                <w:vanish/>
              </w:rPr>
              <w:t>6</w:t>
            </w:r>
          </w:p>
        </w:tc>
        <w:tc>
          <w:tcPr>
            <w:tcW w:w="850" w:type="dxa"/>
            <w:hideMark/>
          </w:tcPr>
          <w:p w14:paraId="0996EA8C" w14:textId="77777777" w:rsidR="0048586B" w:rsidRPr="00DC33EF" w:rsidRDefault="0048586B">
            <w:pPr>
              <w:jc w:val="center"/>
              <w:rPr>
                <w:snapToGrid w:val="0"/>
                <w:vanish/>
              </w:rPr>
            </w:pPr>
            <w:r w:rsidRPr="00DC33EF">
              <w:rPr>
                <w:snapToGrid w:val="0"/>
                <w:vanish/>
              </w:rPr>
              <w:t>1a</w:t>
            </w:r>
          </w:p>
        </w:tc>
        <w:tc>
          <w:tcPr>
            <w:tcW w:w="993" w:type="dxa"/>
            <w:hideMark/>
          </w:tcPr>
          <w:p w14:paraId="7DB0C490" w14:textId="77777777" w:rsidR="0048586B" w:rsidRPr="00DC33EF" w:rsidRDefault="0048586B">
            <w:pPr>
              <w:jc w:val="center"/>
              <w:rPr>
                <w:snapToGrid w:val="0"/>
                <w:vanish/>
              </w:rPr>
            </w:pPr>
            <w:r w:rsidRPr="00DC33EF">
              <w:rPr>
                <w:snapToGrid w:val="0"/>
                <w:vanish/>
              </w:rPr>
              <w:t>2020-03-13</w:t>
            </w:r>
          </w:p>
        </w:tc>
        <w:tc>
          <w:tcPr>
            <w:tcW w:w="5669" w:type="dxa"/>
            <w:hideMark/>
          </w:tcPr>
          <w:p w14:paraId="0171C200" w14:textId="77777777" w:rsidR="0048586B" w:rsidRPr="00DC33EF" w:rsidRDefault="0048586B" w:rsidP="002E1278">
            <w:pPr>
              <w:pStyle w:val="Header"/>
              <w:numPr>
                <w:ilvl w:val="0"/>
                <w:numId w:val="13"/>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042C2CE1" w14:textId="77777777" w:rsidR="0095557F" w:rsidRPr="00DC33EF" w:rsidRDefault="0095557F" w:rsidP="002E1278">
            <w:pPr>
              <w:pStyle w:val="Header"/>
              <w:numPr>
                <w:ilvl w:val="0"/>
                <w:numId w:val="13"/>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DC27408" w14:textId="77777777" w:rsidR="0048586B" w:rsidRPr="00DC33EF" w:rsidRDefault="0048586B">
            <w:pPr>
              <w:rPr>
                <w:snapToGrid w:val="0"/>
                <w:vanish/>
              </w:rPr>
            </w:pPr>
            <w:r w:rsidRPr="00DC33EF">
              <w:rPr>
                <w:snapToGrid w:val="0"/>
                <w:vanish/>
              </w:rPr>
              <w:t>Jbaden1</w:t>
            </w:r>
          </w:p>
        </w:tc>
      </w:tr>
    </w:tbl>
    <w:p w14:paraId="0975FB82" w14:textId="77777777" w:rsidR="00CA082B" w:rsidRDefault="00CA082B" w:rsidP="00CA082B"/>
    <w:p w14:paraId="0E3E57F9" w14:textId="77777777" w:rsidR="00664CE1" w:rsidRPr="00BC3C56" w:rsidRDefault="00664CE1" w:rsidP="00664CE1">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504" w:name="_Toc481143835"/>
      <w:bookmarkStart w:id="505" w:name="_Toc122965617"/>
      <w:bookmarkEnd w:id="400"/>
      <w:r w:rsidRPr="00BC3C56">
        <w:rPr>
          <w:lang w:val="en-GB"/>
        </w:rPr>
        <w:lastRenderedPageBreak/>
        <w:t>Appendix</w:t>
      </w:r>
      <w:bookmarkEnd w:id="392"/>
      <w:bookmarkEnd w:id="504"/>
      <w:bookmarkEnd w:id="505"/>
    </w:p>
    <w:p w14:paraId="08C1ADF6" w14:textId="77777777" w:rsidR="001D74AD" w:rsidRPr="00BC3C56" w:rsidRDefault="001D74AD" w:rsidP="001D74AD">
      <w:pPr>
        <w:pStyle w:val="Heading2"/>
        <w:tabs>
          <w:tab w:val="clear" w:pos="709"/>
        </w:tabs>
        <w:rPr>
          <w:lang w:val="en-GB"/>
        </w:rPr>
      </w:pPr>
      <w:bookmarkStart w:id="506" w:name="_Data_Dictionary"/>
      <w:bookmarkStart w:id="507" w:name="_Ref472492871"/>
      <w:bookmarkStart w:id="508" w:name="_Ref472500838"/>
      <w:bookmarkStart w:id="509" w:name="_Ref472500851"/>
      <w:bookmarkStart w:id="510" w:name="_Ref473230598"/>
      <w:bookmarkStart w:id="511" w:name="_Ref473230612"/>
      <w:bookmarkStart w:id="512" w:name="_Toc481143836"/>
      <w:bookmarkStart w:id="513" w:name="_Ref495419194"/>
      <w:bookmarkStart w:id="514" w:name="_Toc521202117"/>
      <w:bookmarkStart w:id="515" w:name="_Toc122965618"/>
      <w:bookmarkEnd w:id="506"/>
      <w:r w:rsidRPr="00BC3C56">
        <w:rPr>
          <w:lang w:val="en-GB"/>
        </w:rPr>
        <w:t>Data Dictionary</w:t>
      </w:r>
      <w:bookmarkEnd w:id="507"/>
      <w:bookmarkEnd w:id="508"/>
      <w:bookmarkEnd w:id="509"/>
      <w:bookmarkEnd w:id="510"/>
      <w:bookmarkEnd w:id="511"/>
      <w:bookmarkEnd w:id="512"/>
      <w:bookmarkEnd w:id="513"/>
      <w:bookmarkEnd w:id="514"/>
      <w:bookmarkEnd w:id="515"/>
    </w:p>
    <w:p w14:paraId="093B5E92" w14:textId="77777777" w:rsidR="001D74AD" w:rsidRPr="00BC3C56" w:rsidRDefault="001D74AD" w:rsidP="001D74AD">
      <w:pPr>
        <w:pStyle w:val="Heading3"/>
        <w:rPr>
          <w:lang w:val="en-GB"/>
        </w:rPr>
      </w:pPr>
      <w:bookmarkStart w:id="516" w:name="_Toc481143837"/>
      <w:bookmarkStart w:id="517" w:name="_Toc521202118"/>
      <w:bookmarkStart w:id="518" w:name="_Ref531349226"/>
      <w:bookmarkStart w:id="519" w:name="_Ref531361340"/>
      <w:bookmarkStart w:id="520" w:name="_Ref536800500"/>
      <w:bookmarkStart w:id="521" w:name="_Toc122965619"/>
      <w:r w:rsidRPr="00BC3C56">
        <w:rPr>
          <w:lang w:val="en-GB"/>
        </w:rPr>
        <w:t>Logical Signals</w:t>
      </w:r>
      <w:bookmarkEnd w:id="516"/>
      <w:bookmarkEnd w:id="517"/>
      <w:bookmarkEnd w:id="518"/>
      <w:bookmarkEnd w:id="519"/>
      <w:bookmarkEnd w:id="520"/>
      <w:bookmarkEnd w:id="521"/>
    </w:p>
    <w:p w14:paraId="45A7B89B"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Signals are managed in VSEM in the </w:t>
      </w:r>
      <w:hyperlink r:id="rId69" w:history="1">
        <w:r w:rsidRPr="007E1FB2">
          <w:rPr>
            <w:rStyle w:val="Hyperlink"/>
            <w:rFonts w:cs="Arial"/>
            <w:i/>
          </w:rPr>
          <w:t>RE Data Dictionary</w:t>
        </w:r>
      </w:hyperlink>
      <w:r>
        <w:rPr>
          <w:rStyle w:val="SubtleEmphasis"/>
          <w:rFonts w:cs="Arial"/>
        </w:rPr>
        <w:t>.</w:t>
      </w:r>
    </w:p>
    <w:p w14:paraId="4E61DEEC"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0" w:history="1">
        <w:r w:rsidRPr="004A0EC9">
          <w:rPr>
            <w:rStyle w:val="Hyperlink"/>
            <w:rFonts w:cs="Arial"/>
            <w:i/>
          </w:rPr>
          <w:t>RE Wiki – Adding a Logical Signal or Parameter</w:t>
        </w:r>
      </w:hyperlink>
    </w:p>
    <w:p w14:paraId="1BB1E658" w14:textId="77777777" w:rsidR="00571B85" w:rsidRDefault="00571B85" w:rsidP="00C24B6F">
      <w:pPr>
        <w:shd w:val="clear" w:color="auto" w:fill="D6E3BC" w:themeFill="accent3" w:themeFillTint="66"/>
        <w:rPr>
          <w:rStyle w:val="SubtleEmphasis"/>
        </w:rPr>
      </w:pPr>
      <w:r w:rsidRPr="000525A2">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Signal”</w:t>
      </w:r>
      <w:r w:rsidRPr="00347A88">
        <w:rPr>
          <w:rStyle w:val="SubtleEmphasis"/>
        </w:rPr>
        <w:t xml:space="preserve"> as type)</w:t>
      </w:r>
    </w:p>
    <w:p w14:paraId="12DE72F2" w14:textId="77777777" w:rsidR="001D74AD" w:rsidRDefault="001D74AD" w:rsidP="001D74AD"/>
    <w:p w14:paraId="7AEC717F" w14:textId="77777777" w:rsidR="001D74AD" w:rsidRPr="00BC3C56" w:rsidRDefault="001D74AD" w:rsidP="001D74AD">
      <w:pPr>
        <w:pStyle w:val="Heading3"/>
        <w:rPr>
          <w:lang w:val="en-GB"/>
        </w:rPr>
      </w:pPr>
      <w:bookmarkStart w:id="522" w:name="_Toc481143838"/>
      <w:bookmarkStart w:id="523" w:name="_Toc521202119"/>
      <w:bookmarkStart w:id="524" w:name="_Ref531349233"/>
      <w:bookmarkStart w:id="525" w:name="_Ref531349737"/>
      <w:bookmarkStart w:id="526" w:name="_Toc122965620"/>
      <w:r w:rsidRPr="00BC3C56">
        <w:rPr>
          <w:lang w:val="en-GB"/>
        </w:rPr>
        <w:t>Logical Parameters</w:t>
      </w:r>
      <w:bookmarkEnd w:id="522"/>
      <w:bookmarkEnd w:id="523"/>
      <w:bookmarkEnd w:id="524"/>
      <w:bookmarkEnd w:id="525"/>
      <w:bookmarkEnd w:id="526"/>
    </w:p>
    <w:p w14:paraId="5BCB0F32" w14:textId="77777777" w:rsidR="00571B85" w:rsidRDefault="00571B85" w:rsidP="00C24B6F">
      <w:pPr>
        <w:shd w:val="clear" w:color="auto" w:fill="D6E3BC" w:themeFill="accent3" w:themeFillTint="66"/>
        <w:rPr>
          <w:rStyle w:val="SubtleEmphasis"/>
          <w:rFonts w:cs="Arial"/>
        </w:rPr>
      </w:pPr>
      <w:r w:rsidRPr="000525A2">
        <w:rPr>
          <w:rStyle w:val="SubtleEmphasis"/>
          <w:b/>
        </w:rPr>
        <w:t>#Hint:</w:t>
      </w:r>
      <w:r>
        <w:rPr>
          <w:rStyle w:val="SubtleEmphasis"/>
        </w:rPr>
        <w:t xml:space="preserve"> Logical Parameters are managed in VSEM in the </w:t>
      </w:r>
      <w:hyperlink r:id="rId71" w:history="1">
        <w:r w:rsidRPr="007E1FB2">
          <w:rPr>
            <w:rStyle w:val="Hyperlink"/>
            <w:rFonts w:cs="Arial"/>
            <w:i/>
          </w:rPr>
          <w:t>RE Data Dictionary</w:t>
        </w:r>
      </w:hyperlink>
      <w:r>
        <w:rPr>
          <w:rStyle w:val="SubtleEmphasis"/>
          <w:rFonts w:cs="Arial"/>
        </w:rPr>
        <w:t>.</w:t>
      </w:r>
    </w:p>
    <w:p w14:paraId="1812C6F6"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2" w:history="1">
        <w:r w:rsidRPr="004A0EC9">
          <w:rPr>
            <w:rStyle w:val="Hyperlink"/>
            <w:rFonts w:cs="Arial"/>
            <w:i/>
          </w:rPr>
          <w:t>RE Wiki – Adding a Logical Signal or Parameter</w:t>
        </w:r>
      </w:hyperlink>
    </w:p>
    <w:p w14:paraId="23677E05"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Logical Parameter”</w:t>
      </w:r>
      <w:r w:rsidRPr="00347A88">
        <w:rPr>
          <w:rStyle w:val="SubtleEmphasis"/>
        </w:rPr>
        <w:t xml:space="preserve"> as type)</w:t>
      </w:r>
    </w:p>
    <w:p w14:paraId="545A5790" w14:textId="77777777" w:rsidR="001D74AD" w:rsidRDefault="001D74AD" w:rsidP="001D74AD"/>
    <w:p w14:paraId="28DE0FAC" w14:textId="77777777" w:rsidR="001D74AD" w:rsidRPr="00BC3C56" w:rsidRDefault="001D74AD" w:rsidP="001D74AD">
      <w:pPr>
        <w:pStyle w:val="Heading3"/>
        <w:rPr>
          <w:szCs w:val="24"/>
        </w:rPr>
      </w:pPr>
      <w:bookmarkStart w:id="527" w:name="_Mappings"/>
      <w:bookmarkStart w:id="528" w:name="_Technical_Signals"/>
      <w:bookmarkStart w:id="529" w:name="_Toc481143839"/>
      <w:bookmarkStart w:id="530" w:name="_Toc521202124"/>
      <w:bookmarkStart w:id="531" w:name="_Ref531349428"/>
      <w:bookmarkStart w:id="532" w:name="_Ref532377976"/>
      <w:bookmarkStart w:id="533" w:name="_Ref536800501"/>
      <w:bookmarkStart w:id="534" w:name="_Toc122965621"/>
      <w:bookmarkEnd w:id="527"/>
      <w:bookmarkEnd w:id="528"/>
      <w:r w:rsidRPr="00BC3C56">
        <w:rPr>
          <w:szCs w:val="24"/>
        </w:rPr>
        <w:t>Technical Signals</w:t>
      </w:r>
      <w:bookmarkEnd w:id="529"/>
      <w:bookmarkEnd w:id="530"/>
      <w:bookmarkEnd w:id="531"/>
      <w:bookmarkEnd w:id="532"/>
      <w:bookmarkEnd w:id="533"/>
      <w:bookmarkEnd w:id="534"/>
    </w:p>
    <w:p w14:paraId="6A0C0396" w14:textId="77777777" w:rsidR="00571B85" w:rsidRDefault="00571B85" w:rsidP="00C24B6F">
      <w:pPr>
        <w:shd w:val="clear" w:color="auto" w:fill="D6E3BC" w:themeFill="accent3" w:themeFillTint="66"/>
        <w:rPr>
          <w:rStyle w:val="SubtleEmphasis"/>
        </w:rPr>
      </w:pPr>
      <w:r w:rsidRPr="000525A2">
        <w:rPr>
          <w:rStyle w:val="SubtleEmphasis"/>
          <w:b/>
        </w:rPr>
        <w:t>#Hint:</w:t>
      </w:r>
      <w:r>
        <w:rPr>
          <w:rStyle w:val="SubtleEmphasis"/>
          <w:b/>
        </w:rPr>
        <w:t xml:space="preserve"> </w:t>
      </w:r>
      <w:r w:rsidRPr="00BE3E98">
        <w:rPr>
          <w:rStyle w:val="SubtleEmphasis"/>
        </w:rPr>
        <w:t xml:space="preserve">This section lists all GSDB + GDT + SW signals relevant for the </w:t>
      </w:r>
      <w:r>
        <w:rPr>
          <w:rStyle w:val="SubtleEmphasis"/>
        </w:rPr>
        <w:t>feature deployment.</w:t>
      </w:r>
    </w:p>
    <w:p w14:paraId="69F283FB" w14:textId="77777777" w:rsidR="00571B85" w:rsidRPr="009E3B7C" w:rsidRDefault="00571B8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3"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17BE2301" w14:textId="77777777" w:rsidR="00571B85" w:rsidRDefault="00571B8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Technical Signal”</w:t>
      </w:r>
      <w:r w:rsidRPr="00347A88">
        <w:rPr>
          <w:rStyle w:val="SubtleEmphasis"/>
        </w:rPr>
        <w:t xml:space="preserve"> as type)</w:t>
      </w:r>
    </w:p>
    <w:p w14:paraId="7451A9A3" w14:textId="77777777" w:rsidR="001D74AD" w:rsidRDefault="001D74AD" w:rsidP="001D74AD">
      <w:pPr>
        <w:rPr>
          <w:rFonts w:cs="Arial"/>
          <w:color w:val="000000" w:themeColor="text1"/>
        </w:rPr>
      </w:pPr>
    </w:p>
    <w:p w14:paraId="7BE5CEF8" w14:textId="77777777" w:rsidR="006C5D58" w:rsidRPr="009E3B7C" w:rsidRDefault="006C5D58" w:rsidP="006C5D58">
      <w:pPr>
        <w:pStyle w:val="Heading4"/>
      </w:pPr>
      <w:bookmarkStart w:id="535" w:name="_Toc122965622"/>
      <w:r>
        <w:t>GSDB Signals</w:t>
      </w:r>
      <w:bookmarkEnd w:id="535"/>
    </w:p>
    <w:p w14:paraId="3A41EA91" w14:textId="77777777" w:rsidR="006C5D58" w:rsidRPr="009E3B7C"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signals, which should go to the GSDB in VSEM, but do not exist in the GSDB in VSEM </w:t>
      </w:r>
      <w:proofErr w:type="gramStart"/>
      <w:r>
        <w:rPr>
          <w:rStyle w:val="SubtleEmphasis"/>
          <w:rFonts w:cs="Arial"/>
        </w:rPr>
        <w:t>yet, but</w:t>
      </w:r>
      <w:proofErr w:type="gramEnd"/>
      <w:r>
        <w:rPr>
          <w:rStyle w:val="SubtleEmphasis"/>
          <w:rFonts w:cs="Arial"/>
        </w:rPr>
        <w:t xml:space="preserve"> are or will be requested for the GSDB. Those would go temporarily to this section in the </w:t>
      </w:r>
      <w:hyperlink r:id="rId74" w:history="1">
        <w:r w:rsidRPr="007E1FB2">
          <w:rPr>
            <w:rStyle w:val="Hyperlink"/>
            <w:rFonts w:cs="Arial"/>
            <w:i/>
          </w:rPr>
          <w:t>RE Data Dictionary</w:t>
        </w:r>
      </w:hyperlink>
      <w:r>
        <w:rPr>
          <w:rStyle w:val="SubtleEmphasis"/>
          <w:rFonts w:cs="Arial"/>
        </w:rPr>
        <w:t xml:space="preserve"> </w:t>
      </w:r>
      <w:r w:rsidRPr="00BB4F88">
        <w:rPr>
          <w:rStyle w:val="SubtleEmphasis"/>
          <w:rFonts w:cs="Arial"/>
        </w:rPr>
        <w:t xml:space="preserve">in VSEM. </w:t>
      </w:r>
    </w:p>
    <w:p w14:paraId="0DD09ADD" w14:textId="77777777" w:rsidR="006C5D58" w:rsidRPr="009E3B7C" w:rsidRDefault="006C5D58" w:rsidP="006C5D58">
      <w:pPr>
        <w:rPr>
          <w:rFonts w:cs="Arial"/>
        </w:rPr>
      </w:pPr>
    </w:p>
    <w:p w14:paraId="16D1D020" w14:textId="77777777" w:rsidR="006C5D58" w:rsidRDefault="00CC3C14" w:rsidP="006C5D58">
      <w:pPr>
        <w:pStyle w:val="Heading4"/>
      </w:pPr>
      <w:bookmarkStart w:id="536" w:name="_Toc122965623"/>
      <w:r>
        <w:t xml:space="preserve">HW </w:t>
      </w:r>
      <w:r w:rsidR="0010502A">
        <w:t>I/</w:t>
      </w:r>
      <w:proofErr w:type="spellStart"/>
      <w:r w:rsidR="0010502A">
        <w:t>Os</w:t>
      </w:r>
      <w:bookmarkEnd w:id="536"/>
      <w:proofErr w:type="spellEnd"/>
    </w:p>
    <w:p w14:paraId="0A2A2C2D" w14:textId="77777777" w:rsidR="006C5D58" w:rsidRPr="0022778E" w:rsidRDefault="006C5D58" w:rsidP="006C5D58"/>
    <w:p w14:paraId="0EED77F1" w14:textId="77777777" w:rsidR="006C5D58" w:rsidRPr="0010502A" w:rsidRDefault="006C5D58" w:rsidP="00C24B6F">
      <w:pPr>
        <w:shd w:val="clear" w:color="auto" w:fill="D6E3BC" w:themeFill="accent3" w:themeFillTint="66"/>
        <w:rPr>
          <w:rStyle w:val="SubtleEmphasis"/>
        </w:rPr>
      </w:pPr>
      <w:r w:rsidRPr="009E3B7C">
        <w:rPr>
          <w:rStyle w:val="SubtleEmphasis"/>
          <w:rFonts w:cs="Arial"/>
          <w:b/>
        </w:rPr>
        <w:t>#Hint:</w:t>
      </w:r>
      <w:r w:rsidRPr="007E1FB2">
        <w:rPr>
          <w:rStyle w:val="SubtleEmphasis"/>
          <w:rFonts w:cs="Arial"/>
        </w:rPr>
        <w:t xml:space="preserve"> </w:t>
      </w:r>
      <w:r w:rsidRPr="00E62F50">
        <w:rPr>
          <w:rStyle w:val="SubtleEmphasis"/>
        </w:rPr>
        <w:t xml:space="preserve">This chapter lists signals, which will be mapped to hardwired </w:t>
      </w:r>
      <w:r w:rsidR="0010502A">
        <w:rPr>
          <w:rStyle w:val="SubtleEmphasis"/>
        </w:rPr>
        <w:t>I/</w:t>
      </w:r>
      <w:proofErr w:type="spellStart"/>
      <w:r w:rsidR="0010502A">
        <w:rPr>
          <w:rStyle w:val="SubtleEmphasis"/>
        </w:rPr>
        <w:t>Os</w:t>
      </w:r>
      <w:proofErr w:type="spellEnd"/>
      <w:r w:rsidR="0010502A">
        <w:rPr>
          <w:rStyle w:val="SubtleEmphasis"/>
        </w:rPr>
        <w:t>. Those get typically refer to VSEM EDAS signals (or input/output signals of device transmittals in VSEM GDT)</w:t>
      </w:r>
      <w:r w:rsidRPr="00BD3515">
        <w:rPr>
          <w:rStyle w:val="SubtleEmphasis"/>
        </w:rPr>
        <w:t>.</w:t>
      </w:r>
    </w:p>
    <w:p w14:paraId="471F17DD" w14:textId="77777777" w:rsidR="006C5D58" w:rsidRDefault="006C5D58" w:rsidP="006C5D58"/>
    <w:p w14:paraId="0EE365C9" w14:textId="77777777" w:rsidR="006C5D58" w:rsidRDefault="006C5D58" w:rsidP="006C5D58">
      <w:pPr>
        <w:pStyle w:val="Heading4"/>
      </w:pPr>
      <w:bookmarkStart w:id="537" w:name="_Toc122965624"/>
      <w:r>
        <w:t>Diagnostic Interfaces</w:t>
      </w:r>
      <w:bookmarkEnd w:id="537"/>
    </w:p>
    <w:p w14:paraId="44C48418" w14:textId="77777777" w:rsidR="006C5D58" w:rsidRPr="0007520E" w:rsidRDefault="006C5D58" w:rsidP="006C5D58"/>
    <w:p w14:paraId="420C6FC6" w14:textId="21ECA27F" w:rsidR="006C5D58" w:rsidRDefault="006C5D58" w:rsidP="00C24B6F">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Diagnostic Interfaces (DTCs and DIDs), which get mapped to Logical </w:t>
      </w:r>
      <w:r w:rsidR="009E68F5">
        <w:rPr>
          <w:rStyle w:val="SubtleEmphasis"/>
          <w:rFonts w:cs="Arial"/>
        </w:rPr>
        <w:t>Parameters</w:t>
      </w:r>
      <w:r>
        <w:rPr>
          <w:rStyle w:val="SubtleEmphasis"/>
          <w:rFonts w:cs="Arial"/>
        </w:rPr>
        <w:t xml:space="preserve"> in context of the </w:t>
      </w:r>
      <w:r w:rsidR="0095557F">
        <w:rPr>
          <w:rStyle w:val="SubtleEmphasis"/>
          <w:rFonts w:cs="Arial"/>
        </w:rPr>
        <w:t>Technology</w:t>
      </w:r>
      <w:r>
        <w:rPr>
          <w:rStyle w:val="SubtleEmphasis"/>
          <w:rFonts w:cs="Arial"/>
        </w:rPr>
        <w:t xml:space="preserve"> Functions in chapter </w:t>
      </w:r>
      <w:r w:rsidR="00FE14A5" w:rsidRPr="00BD3515">
        <w:rPr>
          <w:rStyle w:val="SubtleEmphasis"/>
          <w:rFonts w:cs="Arial"/>
        </w:rPr>
        <w:t>“</w:t>
      </w:r>
      <w:r w:rsidR="009E68F5" w:rsidRPr="009E68F5">
        <w:rPr>
          <w:rStyle w:val="SubtleEmphasis"/>
          <w:color w:val="0000FF"/>
        </w:rPr>
        <w:fldChar w:fldCharType="begin"/>
      </w:r>
      <w:r w:rsidR="009E68F5" w:rsidRPr="009E68F5">
        <w:rPr>
          <w:rStyle w:val="SubtleEmphasis"/>
          <w:color w:val="0000FF"/>
        </w:rPr>
        <w:instrText xml:space="preserve"> REF _Ref531361235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0515C0" w:rsidRPr="000515C0">
        <w:rPr>
          <w:rStyle w:val="SubtleEmphasis"/>
          <w:color w:val="0000FF"/>
        </w:rPr>
        <w:t>Parameters</w:t>
      </w:r>
      <w:r w:rsidR="009E68F5" w:rsidRPr="009E68F5">
        <w:rPr>
          <w:rStyle w:val="SubtleEmphasis"/>
          <w:color w:val="0000FF"/>
        </w:rPr>
        <w:fldChar w:fldCharType="end"/>
      </w:r>
      <w:r>
        <w:rPr>
          <w:rStyle w:val="SubtleEmphasis"/>
          <w:rFonts w:cs="Arial"/>
        </w:rPr>
        <w:t>”</w:t>
      </w:r>
      <w:r w:rsidR="009E68F5">
        <w:rPr>
          <w:rStyle w:val="SubtleEmphasis"/>
          <w:rFonts w:cs="Arial"/>
        </w:rPr>
        <w:t xml:space="preserve"> of </w:t>
      </w:r>
      <w:r w:rsidR="009E68F5" w:rsidRPr="009E68F5">
        <w:rPr>
          <w:rStyle w:val="SubtleEmphasis"/>
          <w:rFonts w:cs="Arial"/>
        </w:rPr>
        <w:t>the</w:t>
      </w:r>
      <w:r w:rsidR="009E68F5" w:rsidRPr="009E68F5">
        <w:rPr>
          <w:rStyle w:val="SubtleEmphasis"/>
          <w:color w:val="0000FF"/>
        </w:rPr>
        <w:t xml:space="preserve"> </w:t>
      </w:r>
      <w:r w:rsidR="009E68F5" w:rsidRPr="009E68F5">
        <w:rPr>
          <w:rStyle w:val="SubtleEmphasis"/>
          <w:color w:val="0000FF"/>
        </w:rPr>
        <w:fldChar w:fldCharType="begin"/>
      </w:r>
      <w:r w:rsidR="009E68F5" w:rsidRPr="009E68F5">
        <w:rPr>
          <w:rStyle w:val="SubtleEmphasis"/>
          <w:color w:val="0000FF"/>
        </w:rPr>
        <w:instrText xml:space="preserve"> REF _Ref531361236 \h </w:instrText>
      </w:r>
      <w:r w:rsidR="009E68F5">
        <w:rPr>
          <w:rStyle w:val="SubtleEmphasis"/>
          <w:color w:val="0000FF"/>
        </w:rPr>
        <w:instrText xml:space="preserve"> \* MERGEFORMAT </w:instrText>
      </w:r>
      <w:r w:rsidR="009E68F5" w:rsidRPr="009E68F5">
        <w:rPr>
          <w:rStyle w:val="SubtleEmphasis"/>
          <w:color w:val="0000FF"/>
        </w:rPr>
      </w:r>
      <w:r w:rsidR="009E68F5" w:rsidRPr="009E68F5">
        <w:rPr>
          <w:rStyle w:val="SubtleEmphasis"/>
          <w:color w:val="0000FF"/>
        </w:rPr>
        <w:fldChar w:fldCharType="separate"/>
      </w:r>
      <w:r w:rsidR="000515C0" w:rsidRPr="000515C0">
        <w:rPr>
          <w:rStyle w:val="SubtleEmphasis"/>
          <w:color w:val="0000FF"/>
        </w:rPr>
        <w:t>Function Interfaces</w:t>
      </w:r>
      <w:r w:rsidR="009E68F5" w:rsidRPr="009E68F5">
        <w:rPr>
          <w:rStyle w:val="SubtleEmphasis"/>
          <w:color w:val="0000FF"/>
        </w:rPr>
        <w:fldChar w:fldCharType="end"/>
      </w:r>
      <w:r>
        <w:rPr>
          <w:rStyle w:val="SubtleEmphasis"/>
          <w:rFonts w:cs="Arial"/>
        </w:rPr>
        <w:t>. Those DTC/DID names should match the names in the</w:t>
      </w:r>
      <w:r w:rsidRPr="001D21DC">
        <w:rPr>
          <w:rStyle w:val="SubtleEmphasis"/>
          <w:rFonts w:cs="Arial"/>
        </w:rPr>
        <w:t xml:space="preserve"> diagnostics specification (Part 2)</w:t>
      </w:r>
      <w:r>
        <w:rPr>
          <w:rStyle w:val="SubtleEmphasis"/>
          <w:rFonts w:cs="Arial"/>
        </w:rPr>
        <w:t xml:space="preserve">. </w:t>
      </w:r>
    </w:p>
    <w:p w14:paraId="7228DDB6" w14:textId="77777777" w:rsidR="006C5D58" w:rsidRPr="005A3A16" w:rsidRDefault="005A3A16" w:rsidP="00C24B6F">
      <w:pPr>
        <w:shd w:val="clear" w:color="auto" w:fill="D6E3BC" w:themeFill="accent3" w:themeFillTint="66"/>
        <w:rPr>
          <w:rStyle w:val="SubtleEmphasis"/>
          <w:rFonts w:cs="Arial"/>
        </w:rPr>
      </w:pPr>
      <w:r w:rsidRPr="00B00BC4">
        <w:rPr>
          <w:rStyle w:val="SubtleEmphasis"/>
          <w:b/>
        </w:rPr>
        <w:t>#</w:t>
      </w:r>
      <w:r>
        <w:rPr>
          <w:rStyle w:val="SubtleEmphasis"/>
          <w:b/>
        </w:rPr>
        <w:t>ToDo</w:t>
      </w:r>
      <w:r w:rsidRPr="005A3A16">
        <w:rPr>
          <w:rStyle w:val="SubtleEmphasis"/>
          <w:rFonts w:cs="Arial"/>
          <w:b/>
        </w:rPr>
        <w:t xml:space="preserve">: </w:t>
      </w:r>
      <w:r w:rsidRPr="005A3A16">
        <w:rPr>
          <w:rStyle w:val="SubtleEmphasis"/>
          <w:rFonts w:cs="Arial"/>
        </w:rPr>
        <w:t>Currently the template below is just a proposal</w:t>
      </w:r>
      <w:r w:rsidR="006C5D58">
        <w:rPr>
          <w:rStyle w:val="SubtleEmphasis"/>
        </w:rPr>
        <w:t>.</w:t>
      </w:r>
      <w:r>
        <w:rPr>
          <w:rStyle w:val="SubtleEmphasis"/>
        </w:rPr>
        <w:t xml:space="preserve"> A macro still needs to be created</w:t>
      </w:r>
    </w:p>
    <w:p w14:paraId="24CE86B4" w14:textId="77777777" w:rsidR="006C5D58" w:rsidRPr="00A7743A" w:rsidRDefault="006C5D58" w:rsidP="006C5D58"/>
    <w:p w14:paraId="22127D56" w14:textId="77777777" w:rsidR="006C5D58" w:rsidRDefault="006C5D58" w:rsidP="006C5D58">
      <w:pPr>
        <w:pStyle w:val="Heading5"/>
      </w:pPr>
      <w:bookmarkStart w:id="538" w:name="_Toc122965625"/>
      <w:r>
        <w:t>DTCs</w:t>
      </w:r>
      <w:bookmarkEnd w:id="538"/>
    </w:p>
    <w:p w14:paraId="3A5F0CD5" w14:textId="77777777" w:rsidR="006C5D58" w:rsidRDefault="006C5D58" w:rsidP="006C5D58"/>
    <w:p w14:paraId="6B7C10E2" w14:textId="77777777" w:rsidR="006C5D58" w:rsidRPr="009E3B7C" w:rsidRDefault="006C5D58" w:rsidP="006C5D58">
      <w:pPr>
        <w:pStyle w:val="RERequirement"/>
        <w:shd w:val="clear" w:color="auto" w:fill="F2F2F2" w:themeFill="background1" w:themeFillShade="F2"/>
        <w:rPr>
          <w:rFonts w:ascii="Arial" w:hAnsi="Arial" w:cs="Arial"/>
          <w:sz w:val="20"/>
        </w:rPr>
      </w:pPr>
      <w:bookmarkStart w:id="539" w:name="_Toc530489343"/>
      <w:r w:rsidRPr="009E3B7C">
        <w:rPr>
          <w:rFonts w:ascii="Arial" w:hAnsi="Arial" w:cs="Arial"/>
          <w:sz w:val="20"/>
        </w:rPr>
        <w:t>###</w:t>
      </w:r>
      <w:r>
        <w:rPr>
          <w:rFonts w:ascii="Arial" w:hAnsi="Arial" w:cs="Arial"/>
          <w:sz w:val="20"/>
        </w:rPr>
        <w:t>&lt;DTC</w:t>
      </w:r>
      <w:r w:rsidRPr="009E3B7C">
        <w:rPr>
          <w:rFonts w:ascii="Arial" w:hAnsi="Arial" w:cs="Arial"/>
          <w:sz w:val="20"/>
        </w:rPr>
        <w:t>_</w:t>
      </w:r>
      <w:r>
        <w:rPr>
          <w:rFonts w:ascii="Arial" w:hAnsi="Arial" w:cs="Arial"/>
          <w:sz w:val="20"/>
        </w:rPr>
        <w:t>&lt;ID&gt;&gt;</w:t>
      </w:r>
      <w:r w:rsidRPr="009E3B7C">
        <w:rPr>
          <w:rFonts w:ascii="Arial" w:hAnsi="Arial" w:cs="Arial"/>
          <w:sz w:val="20"/>
        </w:rPr>
        <w:t xml:space="preserve">### </w:t>
      </w:r>
      <w:r>
        <w:rPr>
          <w:rFonts w:ascii="Arial" w:hAnsi="Arial" w:cs="Arial"/>
          <w:sz w:val="20"/>
        </w:rPr>
        <w:t>&lt;DTC Name&gt;</w:t>
      </w:r>
      <w:bookmarkEnd w:id="539"/>
    </w:p>
    <w:p w14:paraId="11A08F36" w14:textId="77777777" w:rsidR="006C5D58" w:rsidRDefault="006C5D58" w:rsidP="006C5D58">
      <w:pPr>
        <w:rPr>
          <w:rFonts w:cs="Arial"/>
          <w:color w:val="000000" w:themeColor="text1"/>
        </w:rPr>
      </w:pPr>
      <w:r>
        <w:rPr>
          <w:rFonts w:cs="Arial"/>
          <w:color w:val="000000" w:themeColor="text1"/>
        </w:rPr>
        <w:t>&lt;Some Description of the DTC.</w:t>
      </w:r>
    </w:p>
    <w:p w14:paraId="57A2CDAD" w14:textId="77777777" w:rsidR="006C5D58" w:rsidRPr="00F64E8D" w:rsidRDefault="006C5D58" w:rsidP="006C5D58">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1BB9557E" w14:textId="77777777" w:rsidR="006C5D58" w:rsidRPr="009E3B7C" w:rsidRDefault="006C5D58" w:rsidP="006C5D58">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30118EFA" w14:textId="77777777" w:rsidR="006C5D58" w:rsidRDefault="006C5D58" w:rsidP="006C5D58">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6C5D58" w:rsidRPr="00AC7603" w14:paraId="2205EDC4"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2CA6DC3F"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185C250C" w14:textId="77777777" w:rsidR="006C5D58" w:rsidRPr="00AC7603" w:rsidRDefault="006C5D58" w:rsidP="004E35C8">
            <w:pPr>
              <w:ind w:left="3"/>
              <w:rPr>
                <w:rFonts w:eastAsiaTheme="minorHAnsi" w:cs="Arial"/>
                <w:color w:val="000000" w:themeColor="text1"/>
                <w:szCs w:val="22"/>
              </w:rPr>
            </w:pPr>
          </w:p>
        </w:tc>
      </w:tr>
      <w:tr w:rsidR="006C5D58" w:rsidRPr="00AC7603" w14:paraId="259B4778"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87F38B7"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3AFAD62" w14:textId="77777777" w:rsidR="006C5D58" w:rsidRPr="00AC7603" w:rsidRDefault="006C5D58" w:rsidP="004E35C8">
            <w:pPr>
              <w:ind w:left="3"/>
              <w:rPr>
                <w:rFonts w:eastAsiaTheme="minorHAnsi" w:cs="Arial"/>
                <w:color w:val="000000" w:themeColor="text1"/>
                <w:szCs w:val="22"/>
              </w:rPr>
            </w:pPr>
          </w:p>
        </w:tc>
      </w:tr>
      <w:tr w:rsidR="006C5D58" w:rsidRPr="00AC7603" w14:paraId="42F0A6D0"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51118947" w14:textId="77777777" w:rsidR="006C5D58" w:rsidRPr="00E01AE4" w:rsidRDefault="006C5D58" w:rsidP="004E35C8">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8CC5BF6" w14:textId="77777777" w:rsidR="006C5D58" w:rsidRDefault="006C5D58" w:rsidP="004E35C8">
            <w:pPr>
              <w:ind w:left="3"/>
              <w:rPr>
                <w:rFonts w:eastAsiaTheme="minorHAnsi" w:cs="Arial"/>
                <w:color w:val="000000" w:themeColor="text1"/>
                <w:szCs w:val="22"/>
              </w:rPr>
            </w:pPr>
          </w:p>
        </w:tc>
      </w:tr>
      <w:tr w:rsidR="006C5D58" w:rsidRPr="00AC7603" w14:paraId="33823DAD"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253C471E" w14:textId="77777777" w:rsidR="006C5D58" w:rsidRPr="00E01AE4" w:rsidRDefault="006C5D58" w:rsidP="004E35C8">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480FD4D" w14:textId="77777777" w:rsidR="006C5D58" w:rsidRDefault="006C5D58" w:rsidP="004E35C8">
            <w:pPr>
              <w:ind w:left="3"/>
              <w:rPr>
                <w:rFonts w:eastAsiaTheme="minorHAnsi" w:cs="Arial"/>
                <w:color w:val="000000" w:themeColor="text1"/>
                <w:szCs w:val="22"/>
              </w:rPr>
            </w:pPr>
          </w:p>
        </w:tc>
      </w:tr>
      <w:tr w:rsidR="006C5D58" w:rsidRPr="00AC7603" w14:paraId="18F3F2B5"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2684F35C" w14:textId="77777777" w:rsidR="006C5D58" w:rsidRPr="00E01AE4" w:rsidRDefault="006C5D58" w:rsidP="004E35C8">
            <w:pPr>
              <w:spacing w:line="276" w:lineRule="auto"/>
              <w:rPr>
                <w:rFonts w:cs="Arial"/>
                <w:b/>
                <w:bCs/>
                <w:lang w:val="en-GB"/>
              </w:rPr>
            </w:pPr>
            <w:proofErr w:type="spellStart"/>
            <w:r w:rsidRPr="00E01AE4">
              <w:rPr>
                <w:b/>
              </w:rPr>
              <w:lastRenderedPageBreak/>
              <w:t>FailureTypeBytes</w:t>
            </w:r>
            <w:proofErr w:type="spellEnd"/>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5578DE45" w14:textId="77777777" w:rsidR="006C5D58" w:rsidRDefault="006C5D58" w:rsidP="004E35C8">
            <w:pPr>
              <w:ind w:left="3"/>
              <w:rPr>
                <w:rFonts w:eastAsiaTheme="minorHAnsi" w:cs="Arial"/>
                <w:color w:val="000000" w:themeColor="text1"/>
                <w:szCs w:val="22"/>
              </w:rPr>
            </w:pPr>
          </w:p>
        </w:tc>
      </w:tr>
      <w:tr w:rsidR="006C5D58" w:rsidRPr="00AC7603" w14:paraId="1BA5E95C" w14:textId="77777777" w:rsidTr="00C96BC7">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61B2C3F9" w14:textId="77777777" w:rsidR="006C5D58" w:rsidRPr="00E01AE4" w:rsidRDefault="006C5D58" w:rsidP="004E35C8">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22150678" w14:textId="77777777" w:rsidR="006C5D58" w:rsidRDefault="006C5D58" w:rsidP="004E35C8">
            <w:pPr>
              <w:ind w:left="3"/>
              <w:rPr>
                <w:rFonts w:eastAsiaTheme="minorHAnsi" w:cs="Arial"/>
                <w:color w:val="000000" w:themeColor="text1"/>
                <w:szCs w:val="22"/>
              </w:rPr>
            </w:pPr>
          </w:p>
        </w:tc>
      </w:tr>
      <w:tr w:rsidR="006C5D58" w:rsidRPr="00AC7603" w14:paraId="1FD9FE35" w14:textId="77777777" w:rsidTr="00C96BC7">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46F63800" w14:textId="77777777" w:rsidR="006C5D58" w:rsidRPr="00E01AE4" w:rsidRDefault="006C5D58" w:rsidP="004E35C8">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ECF4013" w14:textId="77777777" w:rsidR="006C5D58" w:rsidRDefault="006C5D58" w:rsidP="004E35C8">
            <w:pPr>
              <w:ind w:left="3"/>
              <w:rPr>
                <w:rFonts w:eastAsiaTheme="minorHAnsi" w:cs="Arial"/>
                <w:color w:val="000000" w:themeColor="text1"/>
                <w:szCs w:val="22"/>
              </w:rPr>
            </w:pPr>
          </w:p>
        </w:tc>
      </w:tr>
    </w:tbl>
    <w:p w14:paraId="08FA00E9" w14:textId="77777777" w:rsidR="006C5D58" w:rsidRPr="009E3B7C" w:rsidRDefault="006C5D58" w:rsidP="006C5D58">
      <w:pPr>
        <w:rPr>
          <w:rFonts w:cs="Arial"/>
          <w:color w:val="000000" w:themeColor="text1"/>
        </w:rPr>
      </w:pPr>
    </w:p>
    <w:p w14:paraId="7A01B352" w14:textId="77777777" w:rsidR="006C5D58" w:rsidRDefault="006C5D58" w:rsidP="006C5D58">
      <w:pPr>
        <w:pStyle w:val="Heading5"/>
      </w:pPr>
      <w:bookmarkStart w:id="540" w:name="_Toc122965626"/>
      <w:r>
        <w:t>DIDs</w:t>
      </w:r>
      <w:bookmarkEnd w:id="540"/>
    </w:p>
    <w:p w14:paraId="2E495856" w14:textId="77777777" w:rsidR="002C03DA" w:rsidRDefault="006C5D58" w:rsidP="00C24B6F">
      <w:pPr>
        <w:shd w:val="clear" w:color="auto" w:fill="D6E3BC" w:themeFill="accent3" w:themeFillTint="66"/>
        <w:rPr>
          <w:rStyle w:val="SubtleEmphasis"/>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diagnostic DID which </w:t>
      </w:r>
      <w:r w:rsidR="002C03DA">
        <w:rPr>
          <w:rStyle w:val="SubtleEmphasis"/>
        </w:rPr>
        <w:t xml:space="preserve">Technical </w:t>
      </w:r>
      <w:r>
        <w:rPr>
          <w:rStyle w:val="SubtleEmphasis"/>
        </w:rPr>
        <w:t>Parameters</w:t>
      </w:r>
      <w:r w:rsidR="002C03DA">
        <w:rPr>
          <w:rStyle w:val="SubtleEmphasis"/>
        </w:rPr>
        <w:t xml:space="preserve"> get mapped to</w:t>
      </w:r>
      <w:r>
        <w:rPr>
          <w:rStyle w:val="SubtleEmphasis"/>
        </w:rPr>
        <w:t xml:space="preserve">. </w:t>
      </w:r>
    </w:p>
    <w:p w14:paraId="4ECEA558" w14:textId="77777777" w:rsidR="006C5D58" w:rsidRDefault="002C03DA" w:rsidP="00C24B6F">
      <w:pPr>
        <w:shd w:val="clear" w:color="auto" w:fill="D6E3BC" w:themeFill="accent3" w:themeFillTint="66"/>
        <w:rPr>
          <w:rStyle w:val="SubtleEmphasis"/>
        </w:rPr>
      </w:pPr>
      <w:r w:rsidRPr="002C03DA">
        <w:rPr>
          <w:rStyle w:val="SubtleEmphasis"/>
          <w:b/>
        </w:rPr>
        <w:t>#Todo</w:t>
      </w:r>
      <w:r>
        <w:rPr>
          <w:rStyle w:val="SubtleEmphasis"/>
        </w:rPr>
        <w:t>: A proper template derived from the Part 2 spec still needs to be created.</w:t>
      </w:r>
    </w:p>
    <w:p w14:paraId="68AA1375" w14:textId="77777777" w:rsidR="006C5D58" w:rsidRDefault="006C5D58" w:rsidP="006C5D58">
      <w:pPr>
        <w:overflowPunct/>
        <w:autoSpaceDE/>
        <w:autoSpaceDN/>
        <w:adjustRightInd/>
        <w:textAlignment w:val="auto"/>
      </w:pPr>
    </w:p>
    <w:p w14:paraId="5FB95E52" w14:textId="77777777" w:rsidR="001D74AD" w:rsidRDefault="001D74AD" w:rsidP="001D74AD">
      <w:pPr>
        <w:pStyle w:val="Heading3"/>
      </w:pPr>
      <w:bookmarkStart w:id="541" w:name="_Toc481143840"/>
      <w:bookmarkStart w:id="542" w:name="_Toc521202125"/>
      <w:bookmarkStart w:id="543" w:name="_Ref531349759"/>
      <w:bookmarkStart w:id="544" w:name="_Ref532377979"/>
      <w:bookmarkStart w:id="545" w:name="_Ref532377991"/>
      <w:bookmarkStart w:id="546" w:name="_Toc122965627"/>
      <w:r w:rsidRPr="00BC3C56">
        <w:t>Technical Parameters</w:t>
      </w:r>
      <w:bookmarkEnd w:id="541"/>
      <w:bookmarkEnd w:id="542"/>
      <w:bookmarkEnd w:id="543"/>
      <w:bookmarkEnd w:id="544"/>
      <w:bookmarkEnd w:id="545"/>
      <w:bookmarkEnd w:id="546"/>
    </w:p>
    <w:p w14:paraId="6564626D" w14:textId="77777777" w:rsidR="00FE14A5" w:rsidRDefault="00FE14A5" w:rsidP="00C24B6F">
      <w:pPr>
        <w:shd w:val="clear" w:color="auto" w:fill="D6E3BC" w:themeFill="accent3" w:themeFillTint="66"/>
        <w:rPr>
          <w:rStyle w:val="SubtleEmphasis"/>
        </w:rPr>
      </w:pPr>
      <w:r>
        <w:rPr>
          <w:rStyle w:val="SubtleEmphasis"/>
          <w:b/>
        </w:rPr>
        <w:t>#</w:t>
      </w:r>
      <w:r w:rsidRPr="00B00BC4">
        <w:rPr>
          <w:rStyle w:val="SubtleEmphasis"/>
          <w:b/>
        </w:rPr>
        <w:t>Hint:</w:t>
      </w:r>
      <w:r>
        <w:rPr>
          <w:rStyle w:val="SubtleEmphasis"/>
          <w:b/>
        </w:rPr>
        <w:t xml:space="preserve"> </w:t>
      </w:r>
      <w:r w:rsidRPr="00BE3E98">
        <w:rPr>
          <w:rStyle w:val="SubtleEmphasis"/>
        </w:rPr>
        <w:t xml:space="preserve">This section lists all </w:t>
      </w:r>
      <w:r>
        <w:rPr>
          <w:rStyle w:val="SubtleEmphasis"/>
        </w:rPr>
        <w:t>Method 2, Method 3 and calibration parameters</w:t>
      </w:r>
      <w:r w:rsidRPr="00BE3E98">
        <w:rPr>
          <w:rStyle w:val="SubtleEmphasis"/>
        </w:rPr>
        <w:t xml:space="preserve"> relevant for the feature deployment.</w:t>
      </w:r>
    </w:p>
    <w:p w14:paraId="5720EC5A" w14:textId="77777777" w:rsidR="00FE14A5" w:rsidRPr="009E3B7C" w:rsidRDefault="00FE14A5" w:rsidP="00C24B6F">
      <w:pPr>
        <w:shd w:val="clear" w:color="auto" w:fill="D6E3BC" w:themeFill="accent3" w:themeFillTint="66"/>
        <w:rPr>
          <w:rStyle w:val="SubtleEmphasis"/>
          <w:rFonts w:cs="Arial"/>
        </w:rPr>
      </w:pPr>
      <w:r w:rsidRPr="004A0EC9">
        <w:rPr>
          <w:rStyle w:val="SubtleEmphasis"/>
          <w:rFonts w:cs="Arial"/>
          <w:b/>
        </w:rPr>
        <w:t>#Link</w:t>
      </w:r>
      <w:r>
        <w:rPr>
          <w:rStyle w:val="SubtleEmphasis"/>
          <w:rFonts w:cs="Arial"/>
        </w:rPr>
        <w:t xml:space="preserve">: </w:t>
      </w:r>
      <w:hyperlink r:id="rId75" w:history="1">
        <w:r w:rsidRPr="004A0EC9">
          <w:rPr>
            <w:rStyle w:val="Hyperlink"/>
            <w:rFonts w:cs="Arial"/>
            <w:i/>
          </w:rPr>
          <w:t xml:space="preserve">RE Wiki – Adding a </w:t>
        </w:r>
        <w:r>
          <w:rPr>
            <w:rStyle w:val="Hyperlink"/>
            <w:rFonts w:cs="Arial"/>
            <w:i/>
          </w:rPr>
          <w:t>Technical</w:t>
        </w:r>
        <w:r w:rsidRPr="004A0EC9">
          <w:rPr>
            <w:rStyle w:val="Hyperlink"/>
            <w:rFonts w:cs="Arial"/>
            <w:i/>
          </w:rPr>
          <w:t xml:space="preserve"> Signal or Parameter</w:t>
        </w:r>
      </w:hyperlink>
    </w:p>
    <w:p w14:paraId="25182318" w14:textId="77777777" w:rsidR="00FE14A5" w:rsidRDefault="00FE14A5" w:rsidP="00C24B6F">
      <w:pPr>
        <w:shd w:val="clear" w:color="auto" w:fill="D6E3BC" w:themeFill="accent3" w:themeFillTint="66"/>
        <w:rPr>
          <w:rStyle w:val="SubtleEmphasis"/>
        </w:rPr>
      </w:pPr>
      <w:r w:rsidRPr="00B00BC4">
        <w:rPr>
          <w:rStyle w:val="SubtleEmphasis"/>
          <w:b/>
        </w:rPr>
        <w:t>#Macro:</w:t>
      </w:r>
      <w:r w:rsidRPr="00347A88">
        <w:rPr>
          <w:rStyle w:val="SubtleEmphasis"/>
        </w:rPr>
        <w:t xml:space="preserve"> </w:t>
      </w:r>
      <w:hyperlink r:id="rId76" w:anchor="HowtousetheSpecificationTemplates-AddNewRequirement" w:history="1">
        <w:r w:rsidRPr="00B570B1">
          <w:rPr>
            <w:rStyle w:val="SubtleEmphasis"/>
          </w:rPr>
          <w:t>Add Ins -&gt; Add Requirement macro</w:t>
        </w:r>
      </w:hyperlink>
      <w:r w:rsidRPr="00B570B1">
        <w:rPr>
          <w:rStyle w:val="SubtleEmphasis"/>
        </w:rPr>
        <w:t xml:space="preserve"> (select “</w:t>
      </w:r>
      <w:r>
        <w:rPr>
          <w:rStyle w:val="SubtleEmphasis"/>
        </w:rPr>
        <w:t>Technical Parameter”</w:t>
      </w:r>
      <w:r w:rsidRPr="00347A88">
        <w:rPr>
          <w:rStyle w:val="SubtleEmphasis"/>
        </w:rPr>
        <w:t xml:space="preserve"> as type)</w:t>
      </w:r>
    </w:p>
    <w:p w14:paraId="2A0726DD" w14:textId="77777777" w:rsidR="00FE14A5" w:rsidRDefault="00FE14A5" w:rsidP="00FE14A5"/>
    <w:p w14:paraId="6F6AA946" w14:textId="77777777" w:rsidR="00FE14A5" w:rsidRDefault="00FE14A5" w:rsidP="00FE14A5">
      <w:pPr>
        <w:pStyle w:val="Heading3"/>
      </w:pPr>
      <w:bookmarkStart w:id="547" w:name="_Ref529785662"/>
      <w:bookmarkStart w:id="548" w:name="_Toc530489317"/>
      <w:bookmarkStart w:id="549" w:name="_Toc122965628"/>
      <w:r>
        <w:t>Mappings</w:t>
      </w:r>
      <w:bookmarkEnd w:id="547"/>
      <w:bookmarkEnd w:id="548"/>
      <w:bookmarkEnd w:id="549"/>
    </w:p>
    <w:p w14:paraId="69ECDD16" w14:textId="77777777" w:rsidR="00B85D0F" w:rsidRDefault="00FE14A5" w:rsidP="00C24B6F">
      <w:pPr>
        <w:shd w:val="clear" w:color="auto" w:fill="D6E3BC" w:themeFill="accent3" w:themeFillTint="66"/>
        <w:rPr>
          <w:rStyle w:val="SubtleEmphasis"/>
          <w:rFonts w:cs="Arial"/>
        </w:rPr>
      </w:pPr>
      <w:r w:rsidRPr="00723DD0">
        <w:rPr>
          <w:rStyle w:val="SubtleEmphasis"/>
          <w:b/>
        </w:rPr>
        <w:t>#Hint</w:t>
      </w:r>
      <w:r w:rsidRPr="00BE3E98">
        <w:rPr>
          <w:rStyle w:val="SubtleEmphasis"/>
        </w:rPr>
        <w:t>:</w:t>
      </w:r>
      <w:r w:rsidRPr="00723DD0">
        <w:t xml:space="preserve"> </w:t>
      </w:r>
      <w:r w:rsidRPr="004D2C5C">
        <w:rPr>
          <w:rStyle w:val="SubtleEmphasis"/>
        </w:rPr>
        <w:t>This section</w:t>
      </w:r>
      <w:r>
        <w:rPr>
          <w:rStyle w:val="SubtleEmphasis"/>
        </w:rPr>
        <w:t xml:space="preserve"> lists mapping objects for Logical Signals / Parameters to their </w:t>
      </w:r>
      <w:r w:rsidRPr="00BE3E98">
        <w:rPr>
          <w:rStyle w:val="SubtleEmphasis"/>
        </w:rPr>
        <w:t xml:space="preserve">GSDB + GDT + SW </w:t>
      </w:r>
      <w:r>
        <w:rPr>
          <w:rStyle w:val="SubtleEmphasis"/>
        </w:rPr>
        <w:t xml:space="preserve">counterparts (1:N mapping is supported). Mapping objects are managed in VSEM in the </w:t>
      </w:r>
      <w:hyperlink r:id="rId77" w:history="1">
        <w:r w:rsidRPr="007E1FB2">
          <w:rPr>
            <w:rStyle w:val="Hyperlink"/>
            <w:rFonts w:cs="Arial"/>
            <w:i/>
          </w:rPr>
          <w:t>RE Data Dictionary</w:t>
        </w:r>
      </w:hyperlink>
      <w:r>
        <w:rPr>
          <w:rStyle w:val="SubtleEmphasis"/>
          <w:rFonts w:cs="Arial"/>
        </w:rPr>
        <w:t>.</w:t>
      </w:r>
    </w:p>
    <w:p w14:paraId="3EEA7C2B" w14:textId="77777777" w:rsidR="00FE14A5" w:rsidRDefault="00FE14A5" w:rsidP="00C24B6F">
      <w:pPr>
        <w:shd w:val="clear" w:color="auto" w:fill="D6E3BC" w:themeFill="accent3" w:themeFillTint="66"/>
        <w:rPr>
          <w:rStyle w:val="Hyperlink"/>
        </w:rPr>
      </w:pPr>
      <w:r w:rsidRPr="005E2008">
        <w:rPr>
          <w:rStyle w:val="SubtleEmphasis"/>
          <w:b/>
        </w:rPr>
        <w:t xml:space="preserve">#Link: </w:t>
      </w:r>
      <w:hyperlink r:id="rId78" w:history="1">
        <w:r w:rsidRPr="005E2008">
          <w:rPr>
            <w:rStyle w:val="Hyperlink"/>
          </w:rPr>
          <w:t xml:space="preserve">RE Wiki – Adding a </w:t>
        </w:r>
        <w:r>
          <w:rPr>
            <w:rStyle w:val="Hyperlink"/>
          </w:rPr>
          <w:t>Signal or Parameter Mapping</w:t>
        </w:r>
      </w:hyperlink>
    </w:p>
    <w:p w14:paraId="44AA5C08" w14:textId="77777777" w:rsidR="003309AB" w:rsidRDefault="003309AB" w:rsidP="003309AB">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 xml:space="preserve">“Mapping” </w:t>
      </w:r>
      <w:r w:rsidRPr="00347A88">
        <w:rPr>
          <w:rStyle w:val="SubtleEmphasis"/>
        </w:rPr>
        <w:t>as type)</w:t>
      </w:r>
    </w:p>
    <w:p w14:paraId="569973A6" w14:textId="77777777" w:rsidR="00FE14A5" w:rsidRDefault="00FE14A5" w:rsidP="00FE14A5">
      <w:pPr>
        <w:overflowPunct/>
        <w:autoSpaceDE/>
        <w:autoSpaceDN/>
        <w:adjustRightInd/>
        <w:textAlignment w:val="auto"/>
      </w:pPr>
    </w:p>
    <w:p w14:paraId="57F691DA" w14:textId="77777777" w:rsidR="003309AB" w:rsidRDefault="003309AB" w:rsidP="00FE14A5">
      <w:pPr>
        <w:overflowPunct/>
        <w:autoSpaceDE/>
        <w:autoSpaceDN/>
        <w:adjustRightInd/>
        <w:textAlignment w:val="auto"/>
      </w:pPr>
    </w:p>
    <w:p w14:paraId="29463D46" w14:textId="77777777" w:rsidR="00213147" w:rsidRDefault="00213147" w:rsidP="00213147">
      <w:pPr>
        <w:pStyle w:val="Heading3"/>
        <w:rPr>
          <w:szCs w:val="20"/>
        </w:rPr>
      </w:pPr>
      <w:bookmarkStart w:id="550" w:name="_Toc521190463"/>
      <w:bookmarkStart w:id="551" w:name="_Ref528756922"/>
      <w:bookmarkStart w:id="552" w:name="_Ref528756927"/>
      <w:bookmarkStart w:id="553" w:name="_Toc531345417"/>
      <w:bookmarkStart w:id="554" w:name="_Ref531349648"/>
      <w:bookmarkStart w:id="555" w:name="_Ref536800499"/>
      <w:bookmarkStart w:id="556" w:name="_Toc1554322"/>
      <w:bookmarkStart w:id="557" w:name="_Toc122965629"/>
      <w:r w:rsidRPr="00BC3C56">
        <w:rPr>
          <w:szCs w:val="20"/>
        </w:rPr>
        <w:t>Technical Interfaces</w:t>
      </w:r>
      <w:bookmarkEnd w:id="550"/>
      <w:bookmarkEnd w:id="551"/>
      <w:bookmarkEnd w:id="552"/>
      <w:bookmarkEnd w:id="553"/>
      <w:bookmarkEnd w:id="554"/>
      <w:bookmarkEnd w:id="555"/>
      <w:bookmarkEnd w:id="556"/>
      <w:bookmarkEnd w:id="557"/>
    </w:p>
    <w:p w14:paraId="13C53C32" w14:textId="7D71D911" w:rsidR="00213147" w:rsidRDefault="00652EB1" w:rsidP="00213147">
      <w:pPr>
        <w:rPr>
          <w:rFonts w:cs="Arial"/>
          <w:color w:val="000000" w:themeColor="text1"/>
        </w:rPr>
      </w:pPr>
      <w:r>
        <w:rPr>
          <w:rFonts w:cs="Arial"/>
          <w:color w:val="000000" w:themeColor="text1"/>
        </w:rPr>
        <w:t>Defines in DVR UART protocol spec.</w:t>
      </w:r>
    </w:p>
    <w:p w14:paraId="10A2F866" w14:textId="77777777" w:rsidR="00213147" w:rsidRDefault="00213147" w:rsidP="00213147">
      <w:pPr>
        <w:pStyle w:val="Heading4"/>
      </w:pPr>
      <w:bookmarkStart w:id="558" w:name="_Ref529372031"/>
      <w:bookmarkStart w:id="559" w:name="_Toc536800448"/>
      <w:bookmarkStart w:id="560" w:name="_Toc1554323"/>
      <w:bookmarkStart w:id="561" w:name="_Toc122965630"/>
      <w:r>
        <w:t>AIS Interfaces</w:t>
      </w:r>
      <w:bookmarkEnd w:id="558"/>
      <w:bookmarkEnd w:id="559"/>
      <w:bookmarkEnd w:id="560"/>
      <w:bookmarkEnd w:id="561"/>
    </w:p>
    <w:p w14:paraId="5720174D" w14:textId="77777777" w:rsidR="00213147" w:rsidRDefault="00213147" w:rsidP="00213147">
      <w:pPr>
        <w:shd w:val="clear" w:color="auto" w:fill="D6E3BC" w:themeFill="accent3" w:themeFillTint="66"/>
        <w:rPr>
          <w:rStyle w:val="SubtleEmphasis"/>
          <w:rFonts w:cs="Arial"/>
        </w:rPr>
      </w:pPr>
      <w:bookmarkStart w:id="562" w:name="_Toc521190464"/>
      <w:bookmarkStart w:id="563" w:name="_Toc536800449"/>
      <w:r w:rsidRPr="009E3B7C">
        <w:rPr>
          <w:rStyle w:val="SubtleEmphasis"/>
          <w:rFonts w:cs="Arial"/>
          <w:b/>
        </w:rPr>
        <w:t>#Hint:</w:t>
      </w:r>
      <w:r w:rsidRPr="007E1FB2">
        <w:rPr>
          <w:rStyle w:val="SubtleEmphasis"/>
          <w:rFonts w:cs="Arial"/>
        </w:rPr>
        <w:t xml:space="preserve"> </w:t>
      </w:r>
      <w:r>
        <w:rPr>
          <w:rStyle w:val="SubtleEmphasis"/>
          <w:rFonts w:cs="Arial"/>
        </w:rPr>
        <w:t xml:space="preserve">This chapter lists the AIS </w:t>
      </w:r>
      <w:r w:rsidR="008655BB">
        <w:rPr>
          <w:rStyle w:val="SubtleEmphasis"/>
          <w:rFonts w:cs="Arial"/>
        </w:rPr>
        <w:t xml:space="preserve">subscriber and publisher </w:t>
      </w:r>
      <w:r>
        <w:rPr>
          <w:rStyle w:val="SubtleEmphasis"/>
          <w:rFonts w:cs="Arial"/>
        </w:rPr>
        <w:t xml:space="preserve">interface objects (managed in VSEM), which are needed to deploy the feature to the E/E architecture. If AIS interfaces do not yet exist in VSEM, those may temporarily be managed as a workaround in the </w:t>
      </w:r>
      <w:hyperlink r:id="rId79" w:history="1">
        <w:r w:rsidRPr="00B22739">
          <w:rPr>
            <w:rStyle w:val="Hyperlink"/>
            <w:rFonts w:cs="Arial"/>
            <w:i/>
          </w:rPr>
          <w:t>RE Data Dictionary</w:t>
        </w:r>
      </w:hyperlink>
      <w:r>
        <w:rPr>
          <w:rStyle w:val="SubtleEmphasis"/>
          <w:rFonts w:cs="Arial"/>
        </w:rPr>
        <w:t>.</w:t>
      </w:r>
    </w:p>
    <w:p w14:paraId="052AD24C" w14:textId="77777777" w:rsidR="00213147" w:rsidRDefault="00213147" w:rsidP="00D44448">
      <w:pPr>
        <w:shd w:val="clear" w:color="auto" w:fill="D6E3BC" w:themeFill="accent3" w:themeFillTint="66"/>
        <w:ind w:left="720" w:hanging="720"/>
        <w:rPr>
          <w:rStyle w:val="Hyperlink"/>
        </w:rPr>
      </w:pPr>
      <w:r w:rsidRPr="003E5346">
        <w:rPr>
          <w:rStyle w:val="SubtleEmphasis"/>
          <w:b/>
        </w:rPr>
        <w:t>#Link:</w:t>
      </w:r>
      <w:r>
        <w:rPr>
          <w:rStyle w:val="SubtleEmphasis"/>
        </w:rPr>
        <w:tab/>
      </w:r>
      <w:hyperlink r:id="rId80" w:history="1">
        <w:r w:rsidR="00D44448" w:rsidRPr="00D44448">
          <w:rPr>
            <w:rStyle w:val="Hyperlink"/>
          </w:rPr>
          <w:t>System Engineering Portal – AIS Release 3.2</w:t>
        </w:r>
      </w:hyperlink>
      <w:r w:rsidR="00D44448">
        <w:rPr>
          <w:rStyle w:val="SubtleEmphasis"/>
        </w:rPr>
        <w:br/>
      </w:r>
      <w:hyperlink r:id="rId81" w:anchor="AddingaTechnicalInterface-AisInterfaces" w:history="1">
        <w:r w:rsidRPr="00AB016F">
          <w:rPr>
            <w:rStyle w:val="Hyperlink"/>
          </w:rPr>
          <w:t>RE Wiki - AIS Interfaces</w:t>
        </w:r>
      </w:hyperlink>
    </w:p>
    <w:p w14:paraId="56D2619C" w14:textId="77777777" w:rsidR="00213147" w:rsidRDefault="00B374CE" w:rsidP="00213147">
      <w:pPr>
        <w:shd w:val="clear" w:color="auto" w:fill="D6E3BC" w:themeFill="accent3" w:themeFillTint="66"/>
        <w:ind w:firstLine="720"/>
        <w:rPr>
          <w:rStyle w:val="Hyperlink"/>
          <w:i/>
        </w:rPr>
      </w:pPr>
      <w:hyperlink r:id="rId82" w:history="1">
        <w:r w:rsidR="00213147" w:rsidRPr="003E5346">
          <w:rPr>
            <w:rStyle w:val="Hyperlink"/>
            <w:i/>
          </w:rPr>
          <w:t>Publisher Interface AIS in VSEM</w:t>
        </w:r>
      </w:hyperlink>
      <w:r w:rsidR="00213147">
        <w:rPr>
          <w:rStyle w:val="Hyperlink"/>
          <w:i/>
        </w:rPr>
        <w:t xml:space="preserve"> </w:t>
      </w:r>
    </w:p>
    <w:p w14:paraId="5FF779C2" w14:textId="77777777" w:rsidR="00213147" w:rsidRDefault="00B374CE" w:rsidP="00213147">
      <w:pPr>
        <w:shd w:val="clear" w:color="auto" w:fill="D6E3BC" w:themeFill="accent3" w:themeFillTint="66"/>
        <w:ind w:firstLine="720"/>
        <w:rPr>
          <w:rStyle w:val="Hyperlink"/>
          <w:i/>
        </w:rPr>
      </w:pPr>
      <w:hyperlink r:id="rId83" w:history="1">
        <w:r w:rsidR="00213147">
          <w:rPr>
            <w:rStyle w:val="Hyperlink"/>
            <w:i/>
          </w:rPr>
          <w:t>Subscrib</w:t>
        </w:r>
        <w:r w:rsidR="00213147" w:rsidRPr="003E5346">
          <w:rPr>
            <w:rStyle w:val="Hyperlink"/>
            <w:i/>
          </w:rPr>
          <w:t>er Interface AIS in VSEM</w:t>
        </w:r>
      </w:hyperlink>
    </w:p>
    <w:p w14:paraId="3406EA62" w14:textId="77777777" w:rsidR="00213147" w:rsidRDefault="00213147" w:rsidP="00213147">
      <w:pPr>
        <w:shd w:val="clear" w:color="auto" w:fill="D6E3BC" w:themeFill="accent3" w:themeFillTint="66"/>
        <w:rPr>
          <w:rStyle w:val="Hyperlink"/>
        </w:rPr>
      </w:pPr>
    </w:p>
    <w:p w14:paraId="085A8274" w14:textId="77777777" w:rsidR="000F7963" w:rsidRDefault="000F7963" w:rsidP="000F7963">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4A0EC9">
        <w:rPr>
          <w:rStyle w:val="SubtleEmphasis"/>
        </w:rPr>
        <w:t>Add Ins -&gt; Add Requirement macro</w:t>
      </w:r>
      <w:r w:rsidRPr="00347A88">
        <w:rPr>
          <w:rStyle w:val="SubtleEmphasis"/>
        </w:rPr>
        <w:t xml:space="preserve"> (select </w:t>
      </w:r>
      <w:r>
        <w:rPr>
          <w:rStyle w:val="SubtleEmphasis"/>
        </w:rPr>
        <w:t>“</w:t>
      </w:r>
      <w:r w:rsidR="008655BB">
        <w:rPr>
          <w:rStyle w:val="SubtleEmphasis"/>
        </w:rPr>
        <w:t>AIS Subscriber If</w:t>
      </w:r>
      <w:r>
        <w:rPr>
          <w:rStyle w:val="SubtleEmphasis"/>
        </w:rPr>
        <w:t>”</w:t>
      </w:r>
      <w:r w:rsidR="008655BB">
        <w:rPr>
          <w:rStyle w:val="SubtleEmphasis"/>
        </w:rPr>
        <w:t xml:space="preserve"> or “AIS Publisher If</w:t>
      </w:r>
      <w:r w:rsidR="003309AB">
        <w:rPr>
          <w:rStyle w:val="SubtleEmphasis"/>
        </w:rPr>
        <w:t>”</w:t>
      </w:r>
      <w:r w:rsidRPr="00347A88">
        <w:rPr>
          <w:rStyle w:val="SubtleEmphasis"/>
        </w:rPr>
        <w:t xml:space="preserve"> as type)</w:t>
      </w:r>
    </w:p>
    <w:p w14:paraId="134B4F3F" w14:textId="77777777" w:rsidR="00213147" w:rsidRDefault="00213147" w:rsidP="00925A5C">
      <w:pPr>
        <w:pStyle w:val="Heading5"/>
      </w:pPr>
      <w:bookmarkStart w:id="564" w:name="_Toc1554324"/>
      <w:bookmarkStart w:id="565" w:name="_Toc122965631"/>
      <w:r w:rsidRPr="00532AF2">
        <w:t>Publisher Interfaces</w:t>
      </w:r>
      <w:bookmarkEnd w:id="562"/>
      <w:bookmarkEnd w:id="563"/>
      <w:bookmarkEnd w:id="564"/>
      <w:bookmarkEnd w:id="565"/>
    </w:p>
    <w:p w14:paraId="4B2BD2B7" w14:textId="77777777" w:rsidR="00213147" w:rsidRPr="00A57D05" w:rsidRDefault="00213147" w:rsidP="00213147"/>
    <w:p w14:paraId="6B3FA479" w14:textId="77777777" w:rsidR="00213147" w:rsidRDefault="00213147" w:rsidP="00925A5C">
      <w:pPr>
        <w:pStyle w:val="Heading5"/>
      </w:pPr>
      <w:bookmarkStart w:id="566" w:name="_Toc521190465"/>
      <w:bookmarkStart w:id="567" w:name="_Toc536800450"/>
      <w:bookmarkStart w:id="568" w:name="_Toc1554325"/>
      <w:bookmarkStart w:id="569" w:name="_Toc122965632"/>
      <w:r w:rsidRPr="00BC3C56">
        <w:t>Subscriber Interfaces</w:t>
      </w:r>
      <w:bookmarkEnd w:id="566"/>
      <w:bookmarkEnd w:id="567"/>
      <w:bookmarkEnd w:id="568"/>
      <w:bookmarkEnd w:id="569"/>
    </w:p>
    <w:p w14:paraId="0395A8AD" w14:textId="77777777" w:rsidR="00F35C59" w:rsidRDefault="00F35C59" w:rsidP="00F35C59">
      <w:bookmarkStart w:id="570" w:name="_Hlk29288916"/>
    </w:p>
    <w:p w14:paraId="1F74ABEC" w14:textId="77777777" w:rsidR="00FE14A5" w:rsidRDefault="00FE14A5" w:rsidP="00FE14A5">
      <w:pPr>
        <w:pStyle w:val="Heading4"/>
      </w:pPr>
      <w:bookmarkStart w:id="571" w:name="_Toc481143841"/>
      <w:bookmarkStart w:id="572" w:name="_Toc521190470"/>
      <w:bookmarkStart w:id="573" w:name="_Toc531345421"/>
      <w:bookmarkStart w:id="574" w:name="_Toc122965633"/>
      <w:bookmarkEnd w:id="570"/>
      <w:r>
        <w:t>AUTOSAR Ports</w:t>
      </w:r>
      <w:bookmarkEnd w:id="574"/>
    </w:p>
    <w:p w14:paraId="59F4439E" w14:textId="04477664" w:rsidR="00B71712" w:rsidRPr="009E3B7C" w:rsidRDefault="005C2A38" w:rsidP="00B71712">
      <w:pPr>
        <w:shd w:val="clear" w:color="auto" w:fill="D6E3BC" w:themeFill="accent3" w:themeFillTint="66"/>
        <w:rPr>
          <w:rStyle w:val="SubtleEmphasis"/>
          <w:rFonts w:cs="Arial"/>
        </w:rPr>
      </w:pPr>
      <w:r>
        <w:rPr>
          <w:rStyle w:val="SubtleEmphasis"/>
          <w:rFonts w:cs="Arial"/>
          <w:b/>
        </w:rPr>
        <w:t>NA.</w:t>
      </w:r>
    </w:p>
    <w:p w14:paraId="0AD2D7CC" w14:textId="77777777" w:rsidR="00FE14A5" w:rsidRDefault="00FE14A5" w:rsidP="00B71712">
      <w:pPr>
        <w:pStyle w:val="BlockText"/>
        <w:ind w:left="0" w:firstLine="0"/>
      </w:pPr>
    </w:p>
    <w:p w14:paraId="55AD66F4" w14:textId="77777777" w:rsidR="00FE14A5" w:rsidRDefault="00FE14A5" w:rsidP="00FE14A5">
      <w:pPr>
        <w:pStyle w:val="Heading3"/>
      </w:pPr>
      <w:bookmarkStart w:id="575" w:name="_Ref529372314"/>
      <w:bookmarkStart w:id="576" w:name="_Toc530489319"/>
      <w:bookmarkStart w:id="577" w:name="_Toc122965634"/>
      <w:r>
        <w:t>Messages</w:t>
      </w:r>
      <w:bookmarkEnd w:id="575"/>
      <w:bookmarkEnd w:id="576"/>
      <w:r w:rsidR="00B71712">
        <w:t>/APIs</w:t>
      </w:r>
      <w:bookmarkEnd w:id="577"/>
    </w:p>
    <w:p w14:paraId="7853812B" w14:textId="77777777" w:rsidR="00FE14A5" w:rsidRPr="00AA48C6" w:rsidRDefault="00FE14A5" w:rsidP="00FE14A5">
      <w:pPr>
        <w:pStyle w:val="Heading4"/>
        <w:tabs>
          <w:tab w:val="clear" w:pos="992"/>
          <w:tab w:val="left" w:pos="1134"/>
        </w:tabs>
      </w:pPr>
      <w:bookmarkStart w:id="578" w:name="_Ref529372307"/>
      <w:bookmarkStart w:id="579" w:name="_Toc122965635"/>
      <w:r>
        <w:t>CAN</w:t>
      </w:r>
      <w:bookmarkEnd w:id="578"/>
      <w:r>
        <w:t xml:space="preserve"> Bus “&lt;Bus Name&gt;”</w:t>
      </w:r>
      <w:bookmarkEnd w:id="579"/>
    </w:p>
    <w:p w14:paraId="368F495B" w14:textId="77777777" w:rsidR="00FE14A5" w:rsidRPr="009E3B7C" w:rsidRDefault="00FE14A5" w:rsidP="00C82906">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section gives the relevant extract from the </w:t>
      </w:r>
      <w:hyperlink r:id="rId84" w:history="1">
        <w:r w:rsidRPr="006C43CA">
          <w:rPr>
            <w:rStyle w:val="Hyperlink"/>
            <w:rFonts w:cs="Arial"/>
          </w:rPr>
          <w:t xml:space="preserve">Central Message Database </w:t>
        </w:r>
        <w:r>
          <w:rPr>
            <w:rStyle w:val="Hyperlink"/>
            <w:rFonts w:cs="Arial"/>
          </w:rPr>
          <w:t xml:space="preserve">(CMDB) </w:t>
        </w:r>
        <w:r w:rsidRPr="006C43CA">
          <w:rPr>
            <w:rStyle w:val="Hyperlink"/>
            <w:rFonts w:cs="Arial"/>
          </w:rPr>
          <w:t>in VSEM</w:t>
        </w:r>
      </w:hyperlink>
      <w:r>
        <w:rPr>
          <w:rStyle w:val="SubtleEmphasis"/>
          <w:rFonts w:cs="Arial"/>
        </w:rPr>
        <w:t xml:space="preserve"> </w:t>
      </w:r>
      <w:r w:rsidRPr="009E3B7C">
        <w:rPr>
          <w:rStyle w:val="SubtleEmphasis"/>
          <w:rFonts w:cs="Arial"/>
        </w:rPr>
        <w:t>.</w:t>
      </w:r>
    </w:p>
    <w:p w14:paraId="31FDEFEA" w14:textId="77777777" w:rsidR="00496876" w:rsidRDefault="00496876" w:rsidP="00FE14A5"/>
    <w:p w14:paraId="75E9C543" w14:textId="77777777" w:rsidR="00FE14A5" w:rsidRPr="009E3B7C" w:rsidRDefault="00FE14A5" w:rsidP="00FE14A5">
      <w:pPr>
        <w:pStyle w:val="RETechSignal"/>
        <w:shd w:val="clear" w:color="auto" w:fill="F2F2F2" w:themeFill="background1" w:themeFillShade="F2"/>
        <w:rPr>
          <w:rFonts w:ascii="Arial" w:hAnsi="Arial" w:cs="Arial"/>
          <w:sz w:val="20"/>
        </w:rPr>
      </w:pPr>
      <w:r w:rsidRPr="009E3B7C">
        <w:rPr>
          <w:rFonts w:ascii="Arial" w:hAnsi="Arial" w:cs="Arial"/>
          <w:sz w:val="20"/>
        </w:rPr>
        <w:t>###</w:t>
      </w:r>
      <w:r>
        <w:rPr>
          <w:rFonts w:ascii="Arial" w:hAnsi="Arial" w:cs="Arial"/>
          <w:sz w:val="20"/>
        </w:rPr>
        <w:t>&lt;</w:t>
      </w:r>
      <w:r w:rsidRPr="009E3B7C">
        <w:rPr>
          <w:rFonts w:ascii="Arial" w:hAnsi="Arial" w:cs="Arial"/>
          <w:sz w:val="20"/>
        </w:rPr>
        <w:t>MSG_</w:t>
      </w:r>
      <w:r>
        <w:rPr>
          <w:rFonts w:ascii="Arial" w:hAnsi="Arial" w:cs="Arial"/>
          <w:sz w:val="20"/>
        </w:rPr>
        <w:t>MessageID</w:t>
      </w:r>
      <w:r w:rsidRPr="009E3B7C">
        <w:rPr>
          <w:rFonts w:ascii="Arial" w:hAnsi="Arial" w:cs="Arial"/>
          <w:sz w:val="20"/>
        </w:rPr>
        <w:t xml:space="preserve">### </w:t>
      </w:r>
      <w:proofErr w:type="spellStart"/>
      <w:r>
        <w:rPr>
          <w:rFonts w:ascii="Arial" w:hAnsi="Arial" w:cs="Arial"/>
          <w:sz w:val="20"/>
        </w:rPr>
        <w:t>MessageName</w:t>
      </w:r>
      <w:proofErr w:type="spellEnd"/>
    </w:p>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5C37B5" w:rsidRPr="00427709" w14:paraId="631CB5CD" w14:textId="77777777" w:rsidTr="00C96BC7">
        <w:trPr>
          <w:trHeight w:val="166"/>
        </w:trPr>
        <w:tc>
          <w:tcPr>
            <w:tcW w:w="1163" w:type="dxa"/>
            <w:shd w:val="clear" w:color="auto" w:fill="D9D9D9" w:themeFill="background1" w:themeFillShade="D9"/>
          </w:tcPr>
          <w:p w14:paraId="244192B4"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lastRenderedPageBreak/>
              <w:t>CAN ID</w:t>
            </w:r>
          </w:p>
        </w:tc>
        <w:tc>
          <w:tcPr>
            <w:tcW w:w="1530" w:type="dxa"/>
            <w:shd w:val="clear" w:color="auto" w:fill="D9D9D9" w:themeFill="background1" w:themeFillShade="D9"/>
          </w:tcPr>
          <w:p w14:paraId="02A5C482"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2C705CC9"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6DA44F47"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538259D7"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4ABD8178" w14:textId="77777777" w:rsidR="005C37B5" w:rsidRPr="00C96BC7" w:rsidRDefault="005C37B5" w:rsidP="00835651">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5C37B5" w:rsidRPr="00427709" w14:paraId="069C770E" w14:textId="77777777" w:rsidTr="00C96BC7">
        <w:trPr>
          <w:trHeight w:val="233"/>
        </w:trPr>
        <w:tc>
          <w:tcPr>
            <w:tcW w:w="1163" w:type="dxa"/>
            <w:vMerge w:val="restart"/>
          </w:tcPr>
          <w:p w14:paraId="5F77782D" w14:textId="77777777" w:rsidR="005C37B5" w:rsidRPr="00427709" w:rsidRDefault="005C37B5" w:rsidP="00427709">
            <w:pPr>
              <w:spacing w:before="100" w:beforeAutospacing="1"/>
              <w:rPr>
                <w:rFonts w:cs="Arial"/>
                <w:color w:val="333333"/>
                <w:sz w:val="14"/>
                <w:szCs w:val="21"/>
                <w:lang w:eastAsia="de-DE"/>
              </w:rPr>
            </w:pPr>
          </w:p>
        </w:tc>
        <w:tc>
          <w:tcPr>
            <w:tcW w:w="1530" w:type="dxa"/>
            <w:vMerge w:val="restart"/>
          </w:tcPr>
          <w:p w14:paraId="054A361C" w14:textId="77777777" w:rsidR="005C37B5" w:rsidRPr="00427709" w:rsidRDefault="005C37B5" w:rsidP="00427709">
            <w:pPr>
              <w:spacing w:before="100" w:beforeAutospacing="1"/>
              <w:rPr>
                <w:rFonts w:cs="Arial"/>
                <w:color w:val="333333"/>
                <w:sz w:val="14"/>
                <w:szCs w:val="21"/>
                <w:lang w:eastAsia="de-DE"/>
              </w:rPr>
            </w:pPr>
          </w:p>
        </w:tc>
        <w:tc>
          <w:tcPr>
            <w:tcW w:w="900" w:type="dxa"/>
            <w:vMerge w:val="restart"/>
          </w:tcPr>
          <w:p w14:paraId="0B0A88E5"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2E327FED" w14:textId="77777777" w:rsidR="005C37B5" w:rsidRPr="00427709" w:rsidRDefault="005C37B5" w:rsidP="00427709">
            <w:pPr>
              <w:spacing w:before="100" w:beforeAutospacing="1"/>
              <w:rPr>
                <w:rFonts w:cs="Arial"/>
                <w:color w:val="333333"/>
                <w:sz w:val="14"/>
                <w:szCs w:val="21"/>
                <w:lang w:eastAsia="de-DE"/>
              </w:rPr>
            </w:pPr>
          </w:p>
        </w:tc>
        <w:tc>
          <w:tcPr>
            <w:tcW w:w="1819" w:type="dxa"/>
            <w:vMerge w:val="restart"/>
          </w:tcPr>
          <w:p w14:paraId="62626C8E" w14:textId="77777777" w:rsidR="005C37B5" w:rsidRPr="00427709" w:rsidRDefault="005C37B5" w:rsidP="00427709">
            <w:pPr>
              <w:spacing w:before="100" w:beforeAutospacing="1"/>
              <w:rPr>
                <w:color w:val="333333"/>
                <w:sz w:val="14"/>
                <w:szCs w:val="21"/>
                <w:lang w:eastAsia="de-DE"/>
              </w:rPr>
            </w:pPr>
          </w:p>
        </w:tc>
        <w:tc>
          <w:tcPr>
            <w:tcW w:w="1843" w:type="dxa"/>
            <w:vMerge w:val="restart"/>
          </w:tcPr>
          <w:p w14:paraId="74EB6C08"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44A148B5" w14:textId="77777777" w:rsidTr="00C96BC7">
        <w:trPr>
          <w:trHeight w:val="232"/>
        </w:trPr>
        <w:tc>
          <w:tcPr>
            <w:tcW w:w="1163" w:type="dxa"/>
            <w:vMerge/>
          </w:tcPr>
          <w:p w14:paraId="3B900936"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1FBE2E24"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5DFCE688"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4A24C5E0"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7FC7ED60"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33EA7543"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59C2D4C5" w14:textId="77777777" w:rsidTr="00C96BC7">
        <w:trPr>
          <w:trHeight w:val="232"/>
        </w:trPr>
        <w:tc>
          <w:tcPr>
            <w:tcW w:w="1163" w:type="dxa"/>
            <w:vMerge/>
          </w:tcPr>
          <w:p w14:paraId="7A6F1886"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130CC58B"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6C031885"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4DD09AE8"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56D38208"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0B305F40" w14:textId="77777777" w:rsidR="005C37B5" w:rsidRPr="00427709" w:rsidRDefault="005C37B5" w:rsidP="00427709">
            <w:pPr>
              <w:spacing w:before="100" w:beforeAutospacing="1"/>
              <w:rPr>
                <w:rFonts w:cs="Arial"/>
                <w:color w:val="333333"/>
                <w:sz w:val="14"/>
                <w:szCs w:val="21"/>
                <w:lang w:eastAsia="de-DE"/>
              </w:rPr>
            </w:pPr>
          </w:p>
        </w:tc>
      </w:tr>
      <w:tr w:rsidR="005C37B5" w:rsidRPr="00427709" w14:paraId="0B28F270" w14:textId="77777777" w:rsidTr="00C96BC7">
        <w:trPr>
          <w:trHeight w:val="232"/>
        </w:trPr>
        <w:tc>
          <w:tcPr>
            <w:tcW w:w="1163" w:type="dxa"/>
            <w:vMerge/>
          </w:tcPr>
          <w:p w14:paraId="22695E16" w14:textId="77777777" w:rsidR="005C37B5" w:rsidRPr="00427709" w:rsidRDefault="005C37B5" w:rsidP="00427709">
            <w:pPr>
              <w:spacing w:before="100" w:beforeAutospacing="1"/>
              <w:rPr>
                <w:rFonts w:cs="Arial"/>
                <w:color w:val="333333"/>
                <w:sz w:val="14"/>
                <w:szCs w:val="21"/>
                <w:lang w:eastAsia="de-DE"/>
              </w:rPr>
            </w:pPr>
          </w:p>
        </w:tc>
        <w:tc>
          <w:tcPr>
            <w:tcW w:w="1530" w:type="dxa"/>
            <w:vMerge/>
          </w:tcPr>
          <w:p w14:paraId="3F4B47A3" w14:textId="77777777" w:rsidR="005C37B5" w:rsidRPr="00427709" w:rsidRDefault="005C37B5" w:rsidP="00427709">
            <w:pPr>
              <w:spacing w:before="100" w:beforeAutospacing="1"/>
              <w:rPr>
                <w:rFonts w:cs="Arial"/>
                <w:color w:val="333333"/>
                <w:sz w:val="14"/>
                <w:szCs w:val="21"/>
                <w:lang w:eastAsia="de-DE"/>
              </w:rPr>
            </w:pPr>
          </w:p>
        </w:tc>
        <w:tc>
          <w:tcPr>
            <w:tcW w:w="900" w:type="dxa"/>
            <w:vMerge/>
          </w:tcPr>
          <w:p w14:paraId="4608034B" w14:textId="77777777" w:rsidR="005C37B5" w:rsidRPr="00427709" w:rsidRDefault="005C37B5" w:rsidP="00427709">
            <w:pPr>
              <w:spacing w:before="100" w:beforeAutospacing="1"/>
              <w:rPr>
                <w:rFonts w:cs="Arial"/>
                <w:color w:val="333333"/>
                <w:sz w:val="14"/>
                <w:szCs w:val="21"/>
                <w:lang w:eastAsia="de-DE"/>
              </w:rPr>
            </w:pPr>
          </w:p>
        </w:tc>
        <w:tc>
          <w:tcPr>
            <w:tcW w:w="2957" w:type="dxa"/>
          </w:tcPr>
          <w:p w14:paraId="3C732E3C" w14:textId="77777777" w:rsidR="005C37B5" w:rsidRPr="00427709" w:rsidRDefault="005C37B5" w:rsidP="00427709">
            <w:pPr>
              <w:spacing w:before="100" w:beforeAutospacing="1"/>
              <w:rPr>
                <w:rFonts w:cs="Arial"/>
                <w:color w:val="333333"/>
                <w:sz w:val="14"/>
                <w:szCs w:val="21"/>
                <w:lang w:eastAsia="de-DE"/>
              </w:rPr>
            </w:pPr>
          </w:p>
        </w:tc>
        <w:tc>
          <w:tcPr>
            <w:tcW w:w="1819" w:type="dxa"/>
            <w:vMerge/>
          </w:tcPr>
          <w:p w14:paraId="29C19368" w14:textId="77777777" w:rsidR="005C37B5" w:rsidRPr="00427709" w:rsidRDefault="005C37B5" w:rsidP="00427709">
            <w:pPr>
              <w:spacing w:before="100" w:beforeAutospacing="1"/>
              <w:rPr>
                <w:rFonts w:cs="Arial"/>
                <w:color w:val="333333"/>
                <w:sz w:val="14"/>
                <w:szCs w:val="21"/>
                <w:lang w:eastAsia="de-DE"/>
              </w:rPr>
            </w:pPr>
          </w:p>
        </w:tc>
        <w:tc>
          <w:tcPr>
            <w:tcW w:w="1843" w:type="dxa"/>
            <w:vMerge/>
          </w:tcPr>
          <w:p w14:paraId="0240CDEF" w14:textId="77777777" w:rsidR="005C37B5" w:rsidRPr="00427709" w:rsidRDefault="005C37B5" w:rsidP="00427709">
            <w:pPr>
              <w:spacing w:before="100" w:beforeAutospacing="1"/>
              <w:rPr>
                <w:rFonts w:cs="Arial"/>
                <w:color w:val="333333"/>
                <w:sz w:val="14"/>
                <w:szCs w:val="21"/>
                <w:lang w:eastAsia="de-DE"/>
              </w:rPr>
            </w:pPr>
          </w:p>
        </w:tc>
      </w:tr>
    </w:tbl>
    <w:p w14:paraId="3CE97766" w14:textId="77777777" w:rsidR="00FE14A5" w:rsidRPr="00427709" w:rsidRDefault="00FE14A5" w:rsidP="00427709"/>
    <w:p w14:paraId="6396642D" w14:textId="77777777" w:rsidR="00FE14A5" w:rsidRPr="00AA48C6" w:rsidRDefault="00FE14A5" w:rsidP="00FE14A5">
      <w:pPr>
        <w:pStyle w:val="Heading4"/>
        <w:tabs>
          <w:tab w:val="clear" w:pos="992"/>
          <w:tab w:val="left" w:pos="1134"/>
        </w:tabs>
      </w:pPr>
      <w:bookmarkStart w:id="580" w:name="_Toc122965636"/>
      <w:r>
        <w:t>LIN Bus “&lt;Bus Name&gt;”</w:t>
      </w:r>
      <w:bookmarkEnd w:id="580"/>
    </w:p>
    <w:p w14:paraId="1B8E04FE" w14:textId="77777777" w:rsidR="00FE14A5" w:rsidRDefault="00FE14A5" w:rsidP="00FE14A5"/>
    <w:p w14:paraId="3262344E" w14:textId="77777777" w:rsidR="00B71712" w:rsidRDefault="00B71712" w:rsidP="00F53A34">
      <w:pPr>
        <w:pStyle w:val="Heading4"/>
      </w:pPr>
      <w:bookmarkStart w:id="581" w:name="_Ref21531342"/>
      <w:bookmarkStart w:id="582" w:name="_Ref21531676"/>
      <w:bookmarkStart w:id="583" w:name="_Ref22737477"/>
      <w:bookmarkStart w:id="584" w:name="_Hlk25066769"/>
      <w:bookmarkStart w:id="585" w:name="_Toc122965637"/>
      <w:r>
        <w:t>AUTOSAR Interfaces</w:t>
      </w:r>
      <w:bookmarkEnd w:id="585"/>
    </w:p>
    <w:p w14:paraId="7C7D585E" w14:textId="77777777" w:rsidR="00B71712" w:rsidRPr="009E3B7C" w:rsidRDefault="00B71712" w:rsidP="00B71712">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Those AUTOSAR Classic (Sender/Receiver and Client/Server) Interfaces, which are used by the feature but not managed in a central repository yet, should be listed here.</w:t>
      </w:r>
    </w:p>
    <w:p w14:paraId="6FB40BA7" w14:textId="77777777" w:rsidR="00B71712" w:rsidRPr="00B71712" w:rsidRDefault="00B71712" w:rsidP="00B71712"/>
    <w:p w14:paraId="692FE918" w14:textId="77777777" w:rsidR="00F53A34" w:rsidRDefault="00B569CB" w:rsidP="00F53A34">
      <w:pPr>
        <w:pStyle w:val="Heading4"/>
      </w:pPr>
      <w:bookmarkStart w:id="586" w:name="_Toc122965638"/>
      <w:r>
        <w:t xml:space="preserve">SOA </w:t>
      </w:r>
      <w:r w:rsidR="00F53A34">
        <w:t xml:space="preserve">Service </w:t>
      </w:r>
      <w:bookmarkEnd w:id="581"/>
      <w:bookmarkEnd w:id="582"/>
      <w:bookmarkEnd w:id="583"/>
      <w:r w:rsidR="00B71712">
        <w:t>Contracts</w:t>
      </w:r>
      <w:bookmarkEnd w:id="584"/>
      <w:bookmarkEnd w:id="586"/>
    </w:p>
    <w:p w14:paraId="6E0E3F6B" w14:textId="77777777" w:rsidR="00F53A34" w:rsidRDefault="00F53A34" w:rsidP="00F53A34">
      <w:pPr>
        <w:shd w:val="clear" w:color="auto" w:fill="D6E3BC" w:themeFill="accent3" w:themeFillTint="66"/>
        <w:rPr>
          <w:rStyle w:val="SubtleEmphasis"/>
          <w:rFonts w:cs="Arial"/>
        </w:rPr>
      </w:pPr>
      <w:r w:rsidRPr="009E3B7C">
        <w:rPr>
          <w:rStyle w:val="SubtleEmphasis"/>
          <w:rFonts w:cs="Arial"/>
          <w:b/>
        </w:rPr>
        <w:t>#Hint:</w:t>
      </w:r>
      <w:r w:rsidRPr="007E1FB2">
        <w:rPr>
          <w:rStyle w:val="SubtleEmphasis"/>
          <w:rFonts w:cs="Arial"/>
        </w:rPr>
        <w:t xml:space="preserve"> </w:t>
      </w:r>
      <w:r>
        <w:rPr>
          <w:rStyle w:val="SubtleEmphasis"/>
          <w:rFonts w:cs="Arial"/>
        </w:rPr>
        <w:t xml:space="preserve">This part of the Data Dictionary lists </w:t>
      </w:r>
      <w:r w:rsidR="00B569CB">
        <w:rPr>
          <w:rStyle w:val="SubtleEmphasis"/>
          <w:rFonts w:cs="Arial"/>
        </w:rPr>
        <w:t xml:space="preserve">Service </w:t>
      </w:r>
      <w:r>
        <w:rPr>
          <w:rStyle w:val="SubtleEmphasis"/>
          <w:rFonts w:cs="Arial"/>
        </w:rPr>
        <w:t xml:space="preserve">APIs/MQTT messages and embedded data elements, which are used for the Service Oriented Architecture (SOA). If those APIs/MQTT messages already exist e.g. in the </w:t>
      </w:r>
      <w:hyperlink r:id="rId85" w:history="1">
        <w:r w:rsidRPr="001824DD">
          <w:rPr>
            <w:rStyle w:val="Hyperlink"/>
            <w:rFonts w:cs="Arial"/>
            <w:i/>
          </w:rPr>
          <w:t>Central SW Service Catalog</w:t>
        </w:r>
      </w:hyperlink>
      <w:r>
        <w:rPr>
          <w:rStyle w:val="SubtleEmphasis"/>
        </w:rPr>
        <w:t xml:space="preserve">, simply add a reference to those </w:t>
      </w:r>
      <w:r>
        <w:rPr>
          <w:rStyle w:val="SubtleEmphasis"/>
          <w:rFonts w:cs="Arial"/>
        </w:rPr>
        <w:t>yet.</w:t>
      </w:r>
    </w:p>
    <w:p w14:paraId="33A3D5D2" w14:textId="77777777" w:rsidR="00F53A34" w:rsidRDefault="00F53A34" w:rsidP="00F53A34">
      <w:pPr>
        <w:shd w:val="clear" w:color="auto" w:fill="D6E3BC" w:themeFill="accent3" w:themeFillTint="66"/>
        <w:rPr>
          <w:rStyle w:val="SubtleEmphasis"/>
          <w:rFonts w:cs="Arial"/>
        </w:rPr>
      </w:pPr>
    </w:p>
    <w:p w14:paraId="2F4EAD23" w14:textId="77777777" w:rsidR="00F53A34" w:rsidRPr="001824DD" w:rsidRDefault="00F53A34" w:rsidP="00F53A34">
      <w:pPr>
        <w:shd w:val="clear" w:color="auto" w:fill="D6E3BC" w:themeFill="accent3" w:themeFillTint="66"/>
        <w:rPr>
          <w:rStyle w:val="SubtleEmphasis"/>
          <w:rFonts w:cs="Arial"/>
        </w:rPr>
      </w:pPr>
      <w:r w:rsidRPr="001824DD">
        <w:rPr>
          <w:rStyle w:val="SubtleEmphasis"/>
          <w:rFonts w:cs="Arial"/>
        </w:rPr>
        <w:t xml:space="preserve">Information on FNV2 </w:t>
      </w:r>
      <w:r>
        <w:rPr>
          <w:rStyle w:val="SubtleEmphasis"/>
          <w:rFonts w:cs="Arial"/>
        </w:rPr>
        <w:t xml:space="preserve">SOA </w:t>
      </w:r>
      <w:r w:rsidRPr="001824DD">
        <w:rPr>
          <w:rStyle w:val="SubtleEmphasis"/>
          <w:rFonts w:cs="Arial"/>
        </w:rPr>
        <w:t xml:space="preserve">can be found in the ECG wiki page </w:t>
      </w:r>
    </w:p>
    <w:p w14:paraId="7854D501" w14:textId="77777777" w:rsidR="00F53A34" w:rsidRPr="001824DD" w:rsidRDefault="00F53A34" w:rsidP="002E1278">
      <w:pPr>
        <w:pStyle w:val="ListParagraph"/>
        <w:numPr>
          <w:ilvl w:val="0"/>
          <w:numId w:val="12"/>
        </w:numPr>
        <w:shd w:val="clear" w:color="auto" w:fill="D6E3BC" w:themeFill="accent3" w:themeFillTint="66"/>
        <w:rPr>
          <w:rStyle w:val="Hyperlink"/>
          <w:rFonts w:ascii="Arial" w:hAnsi="Arial" w:cs="Arial"/>
          <w:i/>
        </w:rPr>
      </w:pPr>
      <w:r>
        <w:rPr>
          <w:rStyle w:val="SubtleEmphasis"/>
          <w:rFonts w:ascii="Arial" w:hAnsi="Arial" w:cs="Arial"/>
        </w:rPr>
        <w:t xml:space="preserve">MQTT </w:t>
      </w:r>
      <w:r w:rsidRPr="001824DD">
        <w:rPr>
          <w:rStyle w:val="SubtleEmphasis"/>
          <w:rFonts w:ascii="Arial" w:hAnsi="Arial" w:cs="Arial"/>
        </w:rPr>
        <w:t xml:space="preserve">Topic Naming:  </w:t>
      </w:r>
      <w:hyperlink r:id="rId86" w:history="1">
        <w:r w:rsidRPr="001824DD">
          <w:rPr>
            <w:rStyle w:val="Hyperlink"/>
            <w:rFonts w:ascii="Arial" w:hAnsi="Arial" w:cs="Arial"/>
            <w:i/>
          </w:rPr>
          <w:t>FNV2-SOA: MQTT Topic and Message Structure</w:t>
        </w:r>
      </w:hyperlink>
    </w:p>
    <w:p w14:paraId="697C7787" w14:textId="77777777" w:rsidR="00F53A34" w:rsidRPr="001824DD" w:rsidRDefault="00F53A34" w:rsidP="002E1278">
      <w:pPr>
        <w:pStyle w:val="ListParagraph"/>
        <w:numPr>
          <w:ilvl w:val="0"/>
          <w:numId w:val="12"/>
        </w:numPr>
        <w:shd w:val="clear" w:color="auto" w:fill="D6E3BC" w:themeFill="accent3" w:themeFillTint="66"/>
        <w:rPr>
          <w:rStyle w:val="Hyperlink"/>
          <w:rFonts w:ascii="Arial" w:hAnsi="Arial" w:cs="Arial"/>
          <w:i/>
          <w:iCs/>
          <w:color w:val="808080" w:themeColor="text1" w:themeTint="7F"/>
          <w:u w:val="none"/>
        </w:rPr>
      </w:pPr>
      <w:r w:rsidRPr="001824DD">
        <w:rPr>
          <w:rStyle w:val="SubtleEmphasis"/>
          <w:rFonts w:ascii="Arial" w:hAnsi="Arial" w:cs="Arial"/>
        </w:rPr>
        <w:t xml:space="preserve">message syntax and proper naming can be found </w:t>
      </w:r>
      <w:hyperlink r:id="rId87" w:history="1">
        <w:r w:rsidRPr="001824DD">
          <w:rPr>
            <w:rStyle w:val="Hyperlink"/>
            <w:rFonts w:ascii="Arial" w:hAnsi="Arial" w:cs="Arial"/>
            <w:i/>
          </w:rPr>
          <w:t xml:space="preserve">SOA API Messaging Guidelines </w:t>
        </w:r>
      </w:hyperlink>
    </w:p>
    <w:p w14:paraId="67027319" w14:textId="77777777" w:rsidR="00F53A34" w:rsidRPr="001824DD" w:rsidRDefault="00F53A34" w:rsidP="00F53A34">
      <w:pPr>
        <w:shd w:val="clear" w:color="auto" w:fill="D6E3BC" w:themeFill="accent3" w:themeFillTint="66"/>
        <w:rPr>
          <w:rStyle w:val="SubtleEmphasis"/>
          <w:rFonts w:cs="Arial"/>
        </w:rPr>
      </w:pPr>
      <w:r>
        <w:rPr>
          <w:rStyle w:val="SubtleEmphasis"/>
          <w:rFonts w:cs="Arial"/>
        </w:rPr>
        <w:t xml:space="preserve">For examples what to fill into the table fields below refer to </w:t>
      </w:r>
      <w:hyperlink r:id="rId88" w:history="1">
        <w:r w:rsidRPr="001824DD">
          <w:rPr>
            <w:rStyle w:val="Hyperlink"/>
            <w:rFonts w:cs="Arial"/>
            <w:i/>
          </w:rPr>
          <w:t>Central SW Service Catalog</w:t>
        </w:r>
      </w:hyperlink>
    </w:p>
    <w:p w14:paraId="640665FD" w14:textId="77777777" w:rsidR="00F53A34" w:rsidRDefault="00F53A34" w:rsidP="00F53A34">
      <w:pPr>
        <w:rPr>
          <w:rFonts w:cs="Arial"/>
        </w:rPr>
      </w:pPr>
    </w:p>
    <w:p w14:paraId="648387EE" w14:textId="77777777" w:rsidR="00F53A34" w:rsidRPr="009E3B7C" w:rsidRDefault="00F53A34" w:rsidP="00F53A34">
      <w:pPr>
        <w:pStyle w:val="RETechSignal"/>
        <w:shd w:val="clear" w:color="auto" w:fill="F2F2F2" w:themeFill="background1" w:themeFillShade="F2"/>
        <w:rPr>
          <w:rFonts w:ascii="Arial" w:hAnsi="Arial" w:cs="Arial"/>
          <w:sz w:val="20"/>
        </w:rPr>
      </w:pPr>
      <w:bookmarkStart w:id="587" w:name="_Hlk25061720"/>
      <w:r w:rsidRPr="009E3B7C">
        <w:rPr>
          <w:rFonts w:ascii="Arial" w:hAnsi="Arial" w:cs="Arial"/>
          <w:sz w:val="20"/>
        </w:rPr>
        <w:t>###</w:t>
      </w:r>
      <w:r>
        <w:rPr>
          <w:rFonts w:ascii="Arial" w:hAnsi="Arial" w:cs="Arial"/>
          <w:sz w:val="20"/>
        </w:rPr>
        <w:t>&lt;</w:t>
      </w:r>
      <w:r w:rsidR="00AF1B0F">
        <w:rPr>
          <w:rFonts w:ascii="Arial" w:hAnsi="Arial" w:cs="Arial"/>
          <w:sz w:val="20"/>
        </w:rPr>
        <w:t>Service</w:t>
      </w:r>
      <w:r w:rsidR="00B71712">
        <w:rPr>
          <w:rFonts w:ascii="Arial" w:hAnsi="Arial" w:cs="Arial"/>
          <w:sz w:val="20"/>
        </w:rPr>
        <w:t>ContractI</w:t>
      </w:r>
      <w:r>
        <w:rPr>
          <w:rFonts w:ascii="Arial" w:hAnsi="Arial" w:cs="Arial"/>
          <w:sz w:val="20"/>
        </w:rPr>
        <w:t>D</w:t>
      </w:r>
      <w:r w:rsidR="00AF1B0F">
        <w:rPr>
          <w:rFonts w:ascii="Arial" w:hAnsi="Arial" w:cs="Arial"/>
          <w:sz w:val="20"/>
        </w:rPr>
        <w:t>&gt;</w:t>
      </w:r>
      <w:r w:rsidRPr="009E3B7C">
        <w:rPr>
          <w:rFonts w:ascii="Arial" w:hAnsi="Arial" w:cs="Arial"/>
          <w:sz w:val="20"/>
        </w:rPr>
        <w:t xml:space="preserve">### </w:t>
      </w:r>
      <w:r w:rsidR="00AF1B0F">
        <w:rPr>
          <w:rFonts w:ascii="Arial" w:hAnsi="Arial" w:cs="Arial"/>
          <w:sz w:val="20"/>
        </w:rPr>
        <w:t xml:space="preserve">Service </w:t>
      </w:r>
      <w:r w:rsidR="00B71712">
        <w:rPr>
          <w:rFonts w:ascii="Arial" w:hAnsi="Arial" w:cs="Arial"/>
          <w:sz w:val="20"/>
        </w:rPr>
        <w:t>Contract</w:t>
      </w:r>
      <w:r w:rsidR="00AF1B0F">
        <w:rPr>
          <w:rFonts w:ascii="Arial" w:hAnsi="Arial" w:cs="Arial"/>
          <w:sz w:val="20"/>
        </w:rPr>
        <w:t xml:space="preserve"> Name</w:t>
      </w:r>
    </w:p>
    <w:p w14:paraId="25029A51" w14:textId="77777777" w:rsidR="00F53A34" w:rsidRDefault="00F53A34" w:rsidP="00F53A34">
      <w:pPr>
        <w:rPr>
          <w:rFonts w:cs="Arial"/>
        </w:rPr>
      </w:pPr>
      <w:r>
        <w:rPr>
          <w:rFonts w:cs="Arial"/>
        </w:rPr>
        <w:t>&lt;</w:t>
      </w:r>
      <w:r w:rsidR="00B71712">
        <w:rPr>
          <w:rFonts w:cs="Arial"/>
        </w:rPr>
        <w:t>Service contract</w:t>
      </w:r>
      <w:r>
        <w:rPr>
          <w:rFonts w:cs="Arial"/>
        </w:rPr>
        <w:t xml:space="preserve"> </w:t>
      </w:r>
      <w:r w:rsidR="00AF1B0F">
        <w:rPr>
          <w:rFonts w:cs="Arial"/>
        </w:rPr>
        <w:t>p</w:t>
      </w:r>
      <w:r>
        <w:rPr>
          <w:rFonts w:cs="Arial"/>
        </w:rPr>
        <w:t>urpose</w:t>
      </w:r>
      <w:r w:rsidR="00AF1B0F">
        <w:rPr>
          <w:rFonts w:cs="Arial"/>
        </w:rPr>
        <w:t>/behavior</w:t>
      </w:r>
      <w:r>
        <w:rPr>
          <w:rFonts w:cs="Arial"/>
        </w:rPr>
        <w:t>&gt;</w:t>
      </w:r>
    </w:p>
    <w:p w14:paraId="6FE6DBA2" w14:textId="77777777" w:rsidR="00F53A34" w:rsidRDefault="00F53A34" w:rsidP="00F53A34">
      <w:pPr>
        <w:rPr>
          <w:rFonts w:cs="Arial"/>
        </w:rPr>
      </w:pPr>
    </w:p>
    <w:tbl>
      <w:tblPr>
        <w:tblStyle w:val="TableGrid"/>
        <w:tblW w:w="5014" w:type="pct"/>
        <w:tblLayout w:type="fixed"/>
        <w:tblLook w:val="0620" w:firstRow="1" w:lastRow="0" w:firstColumn="0" w:lastColumn="0" w:noHBand="1" w:noVBand="1"/>
      </w:tblPr>
      <w:tblGrid>
        <w:gridCol w:w="1271"/>
        <w:gridCol w:w="1184"/>
        <w:gridCol w:w="2218"/>
        <w:gridCol w:w="3201"/>
        <w:gridCol w:w="2327"/>
      </w:tblGrid>
      <w:tr w:rsidR="00F53A34" w:rsidRPr="00C0260E" w14:paraId="2705BF5D" w14:textId="77777777" w:rsidTr="00C96BC7">
        <w:trPr>
          <w:trHeight w:val="625"/>
        </w:trPr>
        <w:tc>
          <w:tcPr>
            <w:tcW w:w="1271" w:type="dxa"/>
            <w:shd w:val="clear" w:color="auto" w:fill="D9D9D9" w:themeFill="background1" w:themeFillShade="D9"/>
            <w:hideMark/>
          </w:tcPr>
          <w:p w14:paraId="0684B743"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2C773DEA"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758EF2CD"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0805968A" w14:textId="77777777" w:rsidR="00F53A34" w:rsidRPr="00C96BC7" w:rsidRDefault="00F53A34" w:rsidP="004A4B72">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596CED8B"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42E1DD4A" w14:textId="77777777" w:rsidR="00F53A34" w:rsidRPr="00C96BC7" w:rsidRDefault="00F53A34" w:rsidP="004A4B72">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6DF33A05" w14:textId="77777777" w:rsidR="00F53A34" w:rsidRPr="00C96BC7" w:rsidRDefault="00F53A34" w:rsidP="004A4B72">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F53A34" w:rsidRPr="00C0260E" w14:paraId="283F3A17" w14:textId="77777777" w:rsidTr="00C96BC7">
        <w:sdt>
          <w:sdtPr>
            <w:rPr>
              <w:rFonts w:cs="Arial"/>
              <w:color w:val="333333"/>
              <w:szCs w:val="21"/>
              <w:lang w:val="de-DE" w:eastAsia="de-DE"/>
            </w:rPr>
            <w:alias w:val="Messaging Pattern"/>
            <w:tag w:val="Messaging Pattern"/>
            <w:id w:val="-424110215"/>
            <w:placeholder>
              <w:docPart w:val="F5DA9EB1AA374DCB8E35C0495AE61E0B"/>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228B1BD8" w14:textId="77777777" w:rsidR="00F53A34" w:rsidRPr="00C96BC7" w:rsidRDefault="00F53A34" w:rsidP="004A4B72">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4DB7E4C4" w14:textId="77777777" w:rsidR="00F53A34" w:rsidRPr="00C96BC7" w:rsidRDefault="00F53A34" w:rsidP="004A4B72">
            <w:pPr>
              <w:spacing w:before="100" w:beforeAutospacing="1"/>
              <w:rPr>
                <w:rFonts w:cs="Arial"/>
                <w:color w:val="333333"/>
                <w:szCs w:val="21"/>
                <w:lang w:val="de-DE" w:eastAsia="de-DE"/>
              </w:rPr>
            </w:pPr>
          </w:p>
        </w:tc>
        <w:tc>
          <w:tcPr>
            <w:tcW w:w="2218" w:type="dxa"/>
          </w:tcPr>
          <w:p w14:paraId="22D00EFE"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 xml:space="preserve">GBP </w:t>
            </w:r>
            <w:r w:rsidR="00F53A34" w:rsidRPr="00C96BC7">
              <w:rPr>
                <w:rFonts w:cs="Arial"/>
                <w:color w:val="333333"/>
                <w:szCs w:val="21"/>
                <w:lang w:eastAsia="de-DE"/>
              </w:rPr>
              <w:t xml:space="preserve">Data element </w:t>
            </w:r>
            <w:r w:rsidRPr="00C96BC7">
              <w:rPr>
                <w:rFonts w:cs="Arial"/>
                <w:color w:val="333333"/>
                <w:szCs w:val="21"/>
                <w:lang w:eastAsia="de-DE"/>
              </w:rPr>
              <w:t xml:space="preserve">/ CAN Signal </w:t>
            </w:r>
            <w:r w:rsidR="00F53A34" w:rsidRPr="00C96BC7">
              <w:rPr>
                <w:rFonts w:cs="Arial"/>
                <w:color w:val="333333"/>
                <w:szCs w:val="21"/>
                <w:lang w:eastAsia="de-DE"/>
              </w:rPr>
              <w:t>name 1</w:t>
            </w:r>
          </w:p>
        </w:tc>
        <w:tc>
          <w:tcPr>
            <w:tcW w:w="3201" w:type="dxa"/>
          </w:tcPr>
          <w:p w14:paraId="22DBED4F"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6A2BAAAA" w14:textId="77777777" w:rsidR="00F53A34" w:rsidRPr="00C96BC7" w:rsidRDefault="00F53A34" w:rsidP="004A4B72">
            <w:pPr>
              <w:spacing w:before="100" w:beforeAutospacing="1"/>
              <w:rPr>
                <w:rFonts w:cs="Arial"/>
                <w:color w:val="333333"/>
                <w:szCs w:val="21"/>
                <w:lang w:eastAsia="de-DE"/>
              </w:rPr>
            </w:pPr>
          </w:p>
        </w:tc>
      </w:tr>
      <w:tr w:rsidR="00F53A34" w:rsidRPr="00C0260E" w14:paraId="247EFF69" w14:textId="77777777" w:rsidTr="00C96BC7">
        <w:tc>
          <w:tcPr>
            <w:tcW w:w="1271" w:type="dxa"/>
            <w:vMerge/>
          </w:tcPr>
          <w:p w14:paraId="1CA44146"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6468E7C1" w14:textId="77777777" w:rsidR="00F53A34" w:rsidRPr="00C96BC7" w:rsidRDefault="00F53A34" w:rsidP="004A4B72">
            <w:pPr>
              <w:spacing w:before="150"/>
              <w:rPr>
                <w:rFonts w:cs="Arial"/>
                <w:color w:val="333333"/>
                <w:szCs w:val="21"/>
                <w:lang w:eastAsia="de-DE"/>
              </w:rPr>
            </w:pPr>
          </w:p>
        </w:tc>
        <w:tc>
          <w:tcPr>
            <w:tcW w:w="2218" w:type="dxa"/>
          </w:tcPr>
          <w:p w14:paraId="278FC256" w14:textId="77777777" w:rsidR="00F53A34" w:rsidRPr="00C96BC7" w:rsidRDefault="00F53A34" w:rsidP="004A4B72">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511F344F" w14:textId="77777777" w:rsidR="00F53A34" w:rsidRPr="00C96BC7" w:rsidRDefault="00F53A34" w:rsidP="004A4B72">
            <w:pPr>
              <w:spacing w:before="100" w:beforeAutospacing="1"/>
              <w:rPr>
                <w:rFonts w:cs="Arial"/>
                <w:color w:val="333333"/>
                <w:szCs w:val="21"/>
                <w:lang w:val="de-DE" w:eastAsia="de-DE"/>
              </w:rPr>
            </w:pPr>
          </w:p>
        </w:tc>
        <w:tc>
          <w:tcPr>
            <w:tcW w:w="2327" w:type="dxa"/>
          </w:tcPr>
          <w:p w14:paraId="35269716" w14:textId="77777777" w:rsidR="00F53A34" w:rsidRPr="00C96BC7" w:rsidRDefault="00F53A34" w:rsidP="004A4B72">
            <w:pPr>
              <w:overflowPunct/>
              <w:autoSpaceDE/>
              <w:autoSpaceDN/>
              <w:adjustRightInd/>
              <w:spacing w:before="100" w:beforeAutospacing="1"/>
              <w:textAlignment w:val="auto"/>
              <w:rPr>
                <w:rFonts w:cs="Arial"/>
                <w:color w:val="333333"/>
                <w:szCs w:val="21"/>
                <w:lang w:val="de-DE" w:eastAsia="de-DE"/>
              </w:rPr>
            </w:pPr>
          </w:p>
        </w:tc>
      </w:tr>
      <w:tr w:rsidR="00F53A34" w:rsidRPr="00C0260E" w14:paraId="7505EA1C" w14:textId="77777777" w:rsidTr="00C96BC7">
        <w:tc>
          <w:tcPr>
            <w:tcW w:w="1271" w:type="dxa"/>
            <w:vMerge/>
          </w:tcPr>
          <w:p w14:paraId="37191F82" w14:textId="77777777" w:rsidR="00F53A34" w:rsidRPr="00C96BC7" w:rsidRDefault="00F53A34" w:rsidP="004A4B72">
            <w:pPr>
              <w:overflowPunct/>
              <w:autoSpaceDE/>
              <w:autoSpaceDN/>
              <w:adjustRightInd/>
              <w:textAlignment w:val="auto"/>
              <w:rPr>
                <w:rFonts w:cs="Arial"/>
                <w:color w:val="333333"/>
                <w:szCs w:val="21"/>
                <w:lang w:eastAsia="de-DE"/>
              </w:rPr>
            </w:pPr>
          </w:p>
        </w:tc>
        <w:tc>
          <w:tcPr>
            <w:tcW w:w="1184" w:type="dxa"/>
            <w:vMerge/>
          </w:tcPr>
          <w:p w14:paraId="59DA9930" w14:textId="77777777" w:rsidR="00F53A34" w:rsidRPr="00C96BC7" w:rsidRDefault="00F53A34" w:rsidP="004A4B72">
            <w:pPr>
              <w:spacing w:before="150"/>
              <w:rPr>
                <w:rFonts w:cs="Arial"/>
                <w:color w:val="333333"/>
                <w:szCs w:val="21"/>
                <w:lang w:eastAsia="de-DE"/>
              </w:rPr>
            </w:pPr>
          </w:p>
        </w:tc>
        <w:tc>
          <w:tcPr>
            <w:tcW w:w="2218" w:type="dxa"/>
          </w:tcPr>
          <w:p w14:paraId="3233B3E9" w14:textId="77777777" w:rsidR="00F53A34" w:rsidRPr="00C96BC7" w:rsidRDefault="00835651" w:rsidP="004A4B72">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0489B396" w14:textId="77777777" w:rsidR="00F53A34" w:rsidRPr="00C96BC7" w:rsidRDefault="00F53A34" w:rsidP="004A4B72">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31BB2EFA" w14:textId="77777777" w:rsidR="00F53A34" w:rsidRPr="00C96BC7" w:rsidRDefault="00F53A34" w:rsidP="004A4B72">
            <w:pPr>
              <w:overflowPunct/>
              <w:autoSpaceDE/>
              <w:autoSpaceDN/>
              <w:adjustRightInd/>
              <w:spacing w:before="100" w:beforeAutospacing="1"/>
              <w:textAlignment w:val="auto"/>
              <w:rPr>
                <w:rFonts w:cs="Arial"/>
                <w:color w:val="333333"/>
                <w:szCs w:val="21"/>
                <w:lang w:eastAsia="de-DE"/>
              </w:rPr>
            </w:pPr>
          </w:p>
        </w:tc>
      </w:tr>
    </w:tbl>
    <w:p w14:paraId="7EF32456" w14:textId="77777777" w:rsidR="00F53A34" w:rsidRPr="00016962" w:rsidRDefault="00F53A34" w:rsidP="00FE14A5"/>
    <w:p w14:paraId="50C5F44C" w14:textId="77777777" w:rsidR="00FE14A5" w:rsidRPr="00BC3C56" w:rsidRDefault="00140572" w:rsidP="00FE14A5">
      <w:pPr>
        <w:pStyle w:val="Heading3"/>
      </w:pPr>
      <w:bookmarkStart w:id="588" w:name="_Toc122965639"/>
      <w:bookmarkEnd w:id="587"/>
      <w:r>
        <w:t>Encoding</w:t>
      </w:r>
      <w:r w:rsidR="00FE14A5" w:rsidRPr="00BC3C56">
        <w:t xml:space="preserve"> Types</w:t>
      </w:r>
      <w:bookmarkEnd w:id="571"/>
      <w:bookmarkEnd w:id="572"/>
      <w:bookmarkEnd w:id="573"/>
      <w:bookmarkEnd w:id="588"/>
    </w:p>
    <w:p w14:paraId="5539E797" w14:textId="77777777" w:rsidR="00FE14A5" w:rsidRDefault="00FE14A5" w:rsidP="00C82906">
      <w:pPr>
        <w:shd w:val="clear" w:color="auto" w:fill="D6E3BC" w:themeFill="accent3" w:themeFillTint="66"/>
        <w:rPr>
          <w:rStyle w:val="SubtleEmphasis"/>
        </w:rPr>
      </w:pPr>
      <w:r w:rsidRPr="00F169AF">
        <w:rPr>
          <w:rStyle w:val="SubtleEmphasis"/>
          <w:b/>
        </w:rPr>
        <w:t>#Link:</w:t>
      </w:r>
      <w:r>
        <w:rPr>
          <w:rStyle w:val="SubtleEmphasis"/>
        </w:rPr>
        <w:t xml:space="preserve"> </w:t>
      </w:r>
      <w:hyperlink r:id="rId89" w:history="1">
        <w:r w:rsidRPr="00F169AF">
          <w:rPr>
            <w:rStyle w:val="Hyperlink"/>
            <w:i/>
          </w:rPr>
          <w:t>RE Wiki – Adding Encoding Types</w:t>
        </w:r>
      </w:hyperlink>
    </w:p>
    <w:p w14:paraId="29767FD9" w14:textId="77777777" w:rsidR="00FE14A5" w:rsidRDefault="00FE14A5" w:rsidP="00C82906">
      <w:pPr>
        <w:shd w:val="clear" w:color="auto" w:fill="D6E3BC" w:themeFill="accent3" w:themeFillTint="66"/>
        <w:rPr>
          <w:rStyle w:val="SubtleEmphasis"/>
        </w:rPr>
      </w:pPr>
      <w:r w:rsidRPr="00B00BC4">
        <w:rPr>
          <w:rStyle w:val="SubtleEmphasis"/>
          <w:b/>
        </w:rPr>
        <w:t>#Macro:</w:t>
      </w:r>
      <w:r w:rsidRPr="00347A88">
        <w:rPr>
          <w:rStyle w:val="SubtleEmphasis"/>
        </w:rPr>
        <w:t xml:space="preserve"> </w:t>
      </w:r>
      <w:r w:rsidRPr="00F169AF">
        <w:rPr>
          <w:rStyle w:val="SubtleEmphasis"/>
        </w:rPr>
        <w:t>Add Ins -&gt; Add Requirement macro</w:t>
      </w:r>
      <w:r w:rsidRPr="00347A88">
        <w:rPr>
          <w:rStyle w:val="SubtleEmphasis"/>
        </w:rPr>
        <w:t xml:space="preserve"> (select “</w:t>
      </w:r>
      <w:r w:rsidR="00140572">
        <w:rPr>
          <w:rStyle w:val="SubtleEmphasis"/>
        </w:rPr>
        <w:t>Encoding</w:t>
      </w:r>
      <w:r>
        <w:rPr>
          <w:rStyle w:val="SubtleEmphasis"/>
        </w:rPr>
        <w:t xml:space="preserve"> Type”</w:t>
      </w:r>
      <w:r w:rsidRPr="00347A88">
        <w:rPr>
          <w:rStyle w:val="SubtleEmphasis"/>
        </w:rPr>
        <w:t xml:space="preserve"> as type)</w:t>
      </w:r>
    </w:p>
    <w:p w14:paraId="42136234" w14:textId="77777777" w:rsidR="001D74AD" w:rsidRPr="009E3B7C" w:rsidRDefault="001D74AD" w:rsidP="001D74AD">
      <w:pPr>
        <w:rPr>
          <w:rFonts w:cs="Arial"/>
        </w:rPr>
      </w:pPr>
    </w:p>
    <w:p w14:paraId="7CAB2B78" w14:textId="77777777" w:rsidR="00601485" w:rsidRDefault="00601485">
      <w:pPr>
        <w:overflowPunct/>
        <w:autoSpaceDE/>
        <w:autoSpaceDN/>
        <w:adjustRightInd/>
        <w:textAlignment w:val="auto"/>
        <w:rPr>
          <w:rFonts w:cs="Arial"/>
        </w:rPr>
      </w:pPr>
      <w:r>
        <w:rPr>
          <w:rFonts w:cs="Arial"/>
        </w:rPr>
        <w:br w:type="page"/>
      </w:r>
    </w:p>
    <w:p w14:paraId="4DAF9ED7" w14:textId="77777777" w:rsidR="003142BF" w:rsidRDefault="003142BF" w:rsidP="009E02ED">
      <w:pPr>
        <w:rPr>
          <w:rFonts w:cs="Arial"/>
        </w:rPr>
      </w:pPr>
    </w:p>
    <w:p w14:paraId="656D8EDF" w14:textId="77777777" w:rsidR="00601485" w:rsidRPr="00A56C52" w:rsidRDefault="00601485" w:rsidP="00601485">
      <w:pPr>
        <w:spacing w:before="1440"/>
        <w:jc w:val="center"/>
        <w:rPr>
          <w:sz w:val="32"/>
        </w:rPr>
      </w:pPr>
      <w:r w:rsidRPr="00A56C52">
        <w:rPr>
          <w:sz w:val="32"/>
        </w:rPr>
        <w:t>Document ends here.</w:t>
      </w:r>
    </w:p>
    <w:sectPr w:rsidR="00601485" w:rsidRPr="00A56C52" w:rsidSect="003D5A66">
      <w:headerReference w:type="default" r:id="rId90"/>
      <w:pgSz w:w="11907" w:h="16840" w:code="9"/>
      <w:pgMar w:top="822" w:right="862" w:bottom="709"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10" w:author="Yunpeng Niu (Y.)" w:date="2022-12-23T18:08:00Z" w:initials="NK(">
    <w:p w14:paraId="1C1DE8E9" w14:textId="1C3A4CEB" w:rsidR="009E11A8" w:rsidRDefault="009E11A8">
      <w:pPr>
        <w:pStyle w:val="CommentText"/>
        <w:rPr>
          <w:lang w:eastAsia="zh-CN"/>
        </w:rPr>
      </w:pPr>
      <w:r>
        <w:rPr>
          <w:rStyle w:val="CommentReference"/>
        </w:rPr>
        <w:annotationRef/>
      </w:r>
      <w:r>
        <w:rPr>
          <w:rFonts w:hint="eastAsia"/>
          <w:lang w:eastAsia="zh-CN"/>
        </w:rPr>
        <w:t>如果用户设置的时间小于</w:t>
      </w:r>
      <w:r>
        <w:rPr>
          <w:rFonts w:hint="eastAsia"/>
          <w:lang w:eastAsia="zh-CN"/>
        </w:rPr>
        <w:t>2</w:t>
      </w:r>
      <w:r>
        <w:rPr>
          <w:lang w:eastAsia="zh-CN"/>
        </w:rPr>
        <w:t>000</w:t>
      </w:r>
      <w:r>
        <w:rPr>
          <w:rFonts w:hint="eastAsia"/>
          <w:lang w:eastAsia="zh-CN"/>
        </w:rPr>
        <w:t>年，是否可以发送给</w:t>
      </w:r>
      <w:r>
        <w:rPr>
          <w:rFonts w:hint="eastAsia"/>
          <w:lang w:eastAsia="zh-CN"/>
        </w:rPr>
        <w:t>I</w:t>
      </w:r>
      <w:r>
        <w:rPr>
          <w:lang w:eastAsia="zh-CN"/>
        </w:rPr>
        <w:t>DCM</w:t>
      </w:r>
      <w:r>
        <w:rPr>
          <w:rFonts w:hint="eastAsia"/>
          <w:lang w:eastAsia="zh-CN"/>
        </w:rPr>
        <w:t>？</w:t>
      </w:r>
    </w:p>
  </w:comment>
  <w:comment w:id="240" w:author="Yunpeng Niu (Y.)" w:date="2022-12-23T21:03:00Z" w:initials="NK(">
    <w:p w14:paraId="08E4CCB7" w14:textId="53F0ED71" w:rsidR="00EE3934" w:rsidRDefault="00EE3934">
      <w:pPr>
        <w:pStyle w:val="CommentText"/>
        <w:rPr>
          <w:lang w:eastAsia="zh-CN"/>
        </w:rPr>
      </w:pPr>
      <w:r>
        <w:rPr>
          <w:rStyle w:val="CommentReference"/>
        </w:rPr>
        <w:annotationRef/>
      </w:r>
      <w:r>
        <w:rPr>
          <w:rFonts w:hint="eastAsia"/>
          <w:lang w:eastAsia="zh-CN"/>
        </w:rPr>
        <w:t>暂时没有执行失败的分支设计</w:t>
      </w:r>
    </w:p>
  </w:comment>
  <w:comment w:id="242" w:author="Yunpeng Niu (Y.)" w:date="2022-12-23T21:03:00Z" w:initials="NK(">
    <w:p w14:paraId="2367BAED" w14:textId="77777777" w:rsidR="00DF5A35" w:rsidRDefault="00DF5A35" w:rsidP="00DF5A35">
      <w:pPr>
        <w:pStyle w:val="CommentText"/>
        <w:rPr>
          <w:lang w:eastAsia="zh-CN"/>
        </w:rPr>
      </w:pPr>
      <w:r>
        <w:rPr>
          <w:rStyle w:val="CommentReference"/>
        </w:rPr>
        <w:annotationRef/>
      </w:r>
      <w:r>
        <w:rPr>
          <w:rFonts w:hint="eastAsia"/>
          <w:lang w:eastAsia="zh-CN"/>
        </w:rPr>
        <w:t>暂时没有执行失败的分支设计</w:t>
      </w:r>
    </w:p>
  </w:comment>
  <w:comment w:id="244" w:author="Yunpeng Niu (Y.)" w:date="2022-12-23T21:03:00Z" w:initials="NK(">
    <w:p w14:paraId="6D970B2F" w14:textId="77777777" w:rsidR="00F82607" w:rsidRDefault="00F82607" w:rsidP="00F82607">
      <w:pPr>
        <w:pStyle w:val="CommentText"/>
        <w:rPr>
          <w:lang w:eastAsia="zh-CN"/>
        </w:rPr>
      </w:pPr>
      <w:r>
        <w:rPr>
          <w:rStyle w:val="CommentReference"/>
        </w:rPr>
        <w:annotationRef/>
      </w:r>
      <w:r>
        <w:rPr>
          <w:rFonts w:hint="eastAsia"/>
          <w:lang w:eastAsia="zh-CN"/>
        </w:rPr>
        <w:t>暂时没有执行失败的分支设计</w:t>
      </w:r>
    </w:p>
  </w:comment>
  <w:comment w:id="262" w:author="Yunpeng Niu (Y.)" w:date="2022-12-23T21:03:00Z" w:initials="NK(">
    <w:p w14:paraId="1088468D" w14:textId="77777777" w:rsidR="004C0E29" w:rsidRDefault="004C0E29" w:rsidP="004C0E29">
      <w:pPr>
        <w:pStyle w:val="CommentText"/>
        <w:rPr>
          <w:lang w:eastAsia="zh-CN"/>
        </w:rPr>
      </w:pPr>
      <w:r>
        <w:rPr>
          <w:rStyle w:val="CommentReference"/>
        </w:rPr>
        <w:annotationRef/>
      </w:r>
      <w:r>
        <w:rPr>
          <w:rFonts w:hint="eastAsia"/>
          <w:lang w:eastAsia="zh-CN"/>
        </w:rPr>
        <w:t>暂时没有执行失败的分支设计</w:t>
      </w:r>
    </w:p>
  </w:comment>
  <w:comment w:id="264" w:author="Yunpeng Niu (Y.)" w:date="2022-12-23T21:03:00Z" w:initials="NK(">
    <w:p w14:paraId="4F724E9E" w14:textId="77777777" w:rsidR="007C760E" w:rsidRDefault="007C760E" w:rsidP="007C760E">
      <w:pPr>
        <w:pStyle w:val="CommentText"/>
        <w:rPr>
          <w:lang w:eastAsia="zh-CN"/>
        </w:rPr>
      </w:pPr>
      <w:r>
        <w:rPr>
          <w:rStyle w:val="CommentReference"/>
        </w:rPr>
        <w:annotationRef/>
      </w:r>
      <w:r>
        <w:rPr>
          <w:rFonts w:hint="eastAsia"/>
          <w:lang w:eastAsia="zh-CN"/>
        </w:rPr>
        <w:t>暂时没有执行失败的分支设计</w:t>
      </w:r>
    </w:p>
  </w:comment>
  <w:comment w:id="277" w:author="Yunpeng Niu (Y.)" w:date="2022-12-23T21:03:00Z" w:initials="NK(">
    <w:p w14:paraId="65937DFB" w14:textId="77777777" w:rsidR="00F57B09" w:rsidRDefault="00F57B09" w:rsidP="00F57B09">
      <w:pPr>
        <w:pStyle w:val="CommentText"/>
        <w:rPr>
          <w:lang w:eastAsia="zh-CN"/>
        </w:rPr>
      </w:pPr>
      <w:r>
        <w:rPr>
          <w:rStyle w:val="CommentReference"/>
        </w:rPr>
        <w:annotationRef/>
      </w:r>
      <w:r>
        <w:rPr>
          <w:rFonts w:hint="eastAsia"/>
          <w:lang w:eastAsia="zh-CN"/>
        </w:rPr>
        <w:t>暂时没有执行失败的分支设计</w:t>
      </w:r>
    </w:p>
  </w:comment>
  <w:comment w:id="279" w:author="Yunpeng Niu (Y.)" w:date="2022-12-23T21:03:00Z" w:initials="NK(">
    <w:p w14:paraId="6654FBAB" w14:textId="77777777" w:rsidR="00F57B09" w:rsidRDefault="00F57B09" w:rsidP="00F57B09">
      <w:pPr>
        <w:pStyle w:val="CommentText"/>
        <w:rPr>
          <w:lang w:eastAsia="zh-CN"/>
        </w:rPr>
      </w:pPr>
      <w:r>
        <w:rPr>
          <w:rStyle w:val="CommentReference"/>
        </w:rPr>
        <w:annotationRef/>
      </w:r>
      <w:r>
        <w:rPr>
          <w:rFonts w:hint="eastAsia"/>
          <w:lang w:eastAsia="zh-CN"/>
        </w:rPr>
        <w:t>暂时没有执行失败的分支设计</w:t>
      </w:r>
    </w:p>
  </w:comment>
  <w:comment w:id="291" w:author="Yunpeng Niu (Y.)" w:date="2022-12-24T23:39:00Z" w:initials="NK(">
    <w:p w14:paraId="105DE43C" w14:textId="51262CF9" w:rsidR="00760DDA" w:rsidRDefault="00760DDA">
      <w:pPr>
        <w:pStyle w:val="CommentText"/>
        <w:rPr>
          <w:lang w:eastAsia="zh-CN"/>
        </w:rPr>
      </w:pPr>
      <w:r>
        <w:rPr>
          <w:rStyle w:val="CommentReference"/>
        </w:rPr>
        <w:annotationRef/>
      </w:r>
      <w:r>
        <w:rPr>
          <w:rFonts w:hint="eastAsia"/>
          <w:lang w:eastAsia="zh-CN"/>
        </w:rPr>
        <w:t>此条根据实际联调状态，为</w:t>
      </w:r>
      <w:r>
        <w:rPr>
          <w:rFonts w:hint="eastAsia"/>
          <w:lang w:eastAsia="zh-CN"/>
        </w:rPr>
        <w:t>Opti</w:t>
      </w:r>
      <w:r w:rsidR="008D5F3E">
        <w:rPr>
          <w:rFonts w:hint="eastAsia"/>
          <w:lang w:eastAsia="zh-CN"/>
        </w:rPr>
        <w:t>o</w:t>
      </w:r>
      <w:r>
        <w:rPr>
          <w:rFonts w:hint="eastAsia"/>
          <w:lang w:eastAsia="zh-CN"/>
        </w:rPr>
        <w:t>n</w:t>
      </w:r>
      <w:r>
        <w:rPr>
          <w:lang w:eastAsia="zh-CN"/>
        </w:rPr>
        <w:t>al</w:t>
      </w:r>
      <w:r>
        <w:rPr>
          <w:rFonts w:hint="eastAsia"/>
          <w:lang w:eastAsia="zh-CN"/>
        </w:rPr>
        <w:t>设计</w:t>
      </w:r>
    </w:p>
  </w:comment>
  <w:comment w:id="292" w:author="Yunpeng Niu (Y.)" w:date="2022-12-24T23:48:00Z" w:initials="NK(">
    <w:p w14:paraId="5ADDE167" w14:textId="43F436C5" w:rsidR="00B50D50" w:rsidRDefault="00B50D50">
      <w:pPr>
        <w:pStyle w:val="CommentText"/>
        <w:rPr>
          <w:lang w:eastAsia="zh-CN"/>
        </w:rPr>
      </w:pPr>
      <w:r>
        <w:rPr>
          <w:rStyle w:val="CommentReference"/>
        </w:rPr>
        <w:annotationRef/>
      </w:r>
      <w:r w:rsidR="00C70C6D">
        <w:rPr>
          <w:rFonts w:ascii="Microsoft YaHei" w:eastAsia="Microsoft YaHei" w:hAnsi="Microsoft YaHei" w:cs="Calibri" w:hint="eastAsia"/>
          <w:sz w:val="22"/>
          <w:szCs w:val="22"/>
          <w:lang w:eastAsia="zh-CN"/>
        </w:rPr>
        <w:t>此处</w:t>
      </w:r>
      <w:r w:rsidR="00870A49">
        <w:rPr>
          <w:rFonts w:ascii="Microsoft YaHei" w:eastAsia="Microsoft YaHei" w:hAnsi="Microsoft YaHei" w:cs="Calibri" w:hint="eastAsia"/>
          <w:sz w:val="22"/>
          <w:szCs w:val="22"/>
          <w:lang w:eastAsia="zh-CN"/>
        </w:rPr>
        <w:t>应先</w:t>
      </w:r>
      <w:r>
        <w:rPr>
          <w:rFonts w:ascii="Microsoft YaHei" w:eastAsia="Microsoft YaHei" w:hAnsi="Microsoft YaHei" w:cs="Calibri" w:hint="eastAsia"/>
          <w:sz w:val="22"/>
          <w:szCs w:val="22"/>
          <w:lang w:eastAsia="zh-CN"/>
        </w:rPr>
        <w:t>进入播放页面，再判定是否P</w:t>
      </w:r>
      <w:r>
        <w:rPr>
          <w:rFonts w:ascii="Microsoft YaHei" w:eastAsia="Microsoft YaHei" w:hAnsi="Microsoft YaHei" w:cs="Calibri" w:hint="eastAsia"/>
          <w:sz w:val="22"/>
          <w:szCs w:val="22"/>
          <w:lang w:eastAsia="zh-CN"/>
        </w:rPr>
        <w:t>档，做相应保护</w:t>
      </w:r>
    </w:p>
  </w:comment>
  <w:comment w:id="296" w:author="Yunpeng Niu (Y.)" w:date="2022-12-25T00:20:00Z" w:initials="NK(">
    <w:p w14:paraId="68B90B1F" w14:textId="35A61D5C" w:rsidR="007B6AE2" w:rsidRDefault="007B6AE2">
      <w:pPr>
        <w:pStyle w:val="CommentText"/>
        <w:rPr>
          <w:lang w:eastAsia="zh-CN"/>
        </w:rPr>
      </w:pPr>
      <w:r>
        <w:rPr>
          <w:rStyle w:val="CommentReference"/>
        </w:rPr>
        <w:annotationRef/>
      </w:r>
      <w:r>
        <w:rPr>
          <w:rFonts w:hint="eastAsia"/>
          <w:lang w:eastAsia="zh-CN"/>
        </w:rPr>
        <w:t>此处更新上一个和下一个的</w:t>
      </w:r>
      <w:r>
        <w:rPr>
          <w:rFonts w:hint="eastAsia"/>
          <w:lang w:eastAsia="zh-CN"/>
        </w:rPr>
        <w:t>b</w:t>
      </w:r>
      <w:r>
        <w:rPr>
          <w:lang w:eastAsia="zh-CN"/>
        </w:rPr>
        <w:t>utton</w:t>
      </w:r>
      <w:r>
        <w:rPr>
          <w:rFonts w:hint="eastAsia"/>
          <w:lang w:eastAsia="zh-CN"/>
        </w:rPr>
        <w:t>又</w:t>
      </w:r>
      <w:r>
        <w:rPr>
          <w:rFonts w:hint="eastAsia"/>
          <w:lang w:eastAsia="zh-CN"/>
        </w:rPr>
        <w:t>I</w:t>
      </w:r>
      <w:r>
        <w:rPr>
          <w:lang w:eastAsia="zh-CN"/>
        </w:rPr>
        <w:t>DCM</w:t>
      </w:r>
      <w:r>
        <w:rPr>
          <w:rFonts w:hint="eastAsia"/>
          <w:lang w:eastAsia="zh-CN"/>
        </w:rPr>
        <w:t>实现，考虑到文件夹顶和底部的特殊</w:t>
      </w:r>
      <w:r>
        <w:rPr>
          <w:rFonts w:hint="eastAsia"/>
          <w:lang w:eastAsia="zh-CN"/>
        </w:rPr>
        <w:t>b</w:t>
      </w:r>
      <w:r>
        <w:rPr>
          <w:lang w:eastAsia="zh-CN"/>
        </w:rPr>
        <w:t>utton</w:t>
      </w:r>
      <w:r>
        <w:rPr>
          <w:rFonts w:hint="eastAsia"/>
          <w:lang w:eastAsia="zh-CN"/>
        </w:rPr>
        <w:t>置灰处理。</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C1DE8E9" w15:done="0"/>
  <w15:commentEx w15:paraId="08E4CCB7" w15:done="0"/>
  <w15:commentEx w15:paraId="2367BAED" w15:done="0"/>
  <w15:commentEx w15:paraId="6D970B2F" w15:done="0"/>
  <w15:commentEx w15:paraId="1088468D" w15:done="0"/>
  <w15:commentEx w15:paraId="4F724E9E" w15:done="0"/>
  <w15:commentEx w15:paraId="65937DFB" w15:done="0"/>
  <w15:commentEx w15:paraId="6654FBAB" w15:done="0"/>
  <w15:commentEx w15:paraId="105DE43C" w15:done="0"/>
  <w15:commentEx w15:paraId="5ADDE167" w15:done="0"/>
  <w15:commentEx w15:paraId="68B90B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06D04" w16cex:dateUtc="2022-12-23T10:08:00Z"/>
  <w16cex:commentExtensible w16cex:durableId="27509608" w16cex:dateUtc="2022-12-23T13:03:00Z"/>
  <w16cex:commentExtensible w16cex:durableId="2750A061" w16cex:dateUtc="2022-12-23T13:03:00Z"/>
  <w16cex:commentExtensible w16cex:durableId="2750A137" w16cex:dateUtc="2022-12-23T13:03:00Z"/>
  <w16cex:commentExtensible w16cex:durableId="2751A2B3" w16cex:dateUtc="2022-12-23T13:03:00Z"/>
  <w16cex:commentExtensible w16cex:durableId="2751B056" w16cex:dateUtc="2022-12-23T13:03:00Z"/>
  <w16cex:commentExtensible w16cex:durableId="2751B927" w16cex:dateUtc="2022-12-23T13:03:00Z"/>
  <w16cex:commentExtensible w16cex:durableId="2751B926" w16cex:dateUtc="2022-12-23T13:03:00Z"/>
  <w16cex:commentExtensible w16cex:durableId="27520C2A" w16cex:dateUtc="2022-12-24T15:39:00Z"/>
  <w16cex:commentExtensible w16cex:durableId="27520E5B" w16cex:dateUtc="2022-12-24T15:48:00Z"/>
  <w16cex:commentExtensible w16cex:durableId="275215D7" w16cex:dateUtc="2022-12-24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C1DE8E9" w16cid:durableId="27506D04"/>
  <w16cid:commentId w16cid:paraId="08E4CCB7" w16cid:durableId="27509608"/>
  <w16cid:commentId w16cid:paraId="2367BAED" w16cid:durableId="2750A061"/>
  <w16cid:commentId w16cid:paraId="6D970B2F" w16cid:durableId="2750A137"/>
  <w16cid:commentId w16cid:paraId="1088468D" w16cid:durableId="2751A2B3"/>
  <w16cid:commentId w16cid:paraId="4F724E9E" w16cid:durableId="2751B056"/>
  <w16cid:commentId w16cid:paraId="65937DFB" w16cid:durableId="2751B927"/>
  <w16cid:commentId w16cid:paraId="6654FBAB" w16cid:durableId="2751B926"/>
  <w16cid:commentId w16cid:paraId="105DE43C" w16cid:durableId="27520C2A"/>
  <w16cid:commentId w16cid:paraId="5ADDE167" w16cid:durableId="27520E5B"/>
  <w16cid:commentId w16cid:paraId="68B90B1F" w16cid:durableId="275215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7C6A5" w14:textId="77777777" w:rsidR="00B374CE" w:rsidRDefault="00B374CE">
      <w:r>
        <w:separator/>
      </w:r>
    </w:p>
    <w:p w14:paraId="6F7C8C6B" w14:textId="77777777" w:rsidR="00B374CE" w:rsidRDefault="00B374CE"/>
  </w:endnote>
  <w:endnote w:type="continuationSeparator" w:id="0">
    <w:p w14:paraId="31B0B753" w14:textId="77777777" w:rsidR="00B374CE" w:rsidRDefault="00B374CE">
      <w:r>
        <w:continuationSeparator/>
      </w:r>
    </w:p>
    <w:p w14:paraId="6375CB0F" w14:textId="77777777" w:rsidR="00B374CE" w:rsidRDefault="00B374CE"/>
  </w:endnote>
  <w:endnote w:type="continuationNotice" w:id="1">
    <w:p w14:paraId="33853F73" w14:textId="77777777" w:rsidR="00B374CE" w:rsidRDefault="00B374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100F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BF0E4" w14:textId="4B8514A0" w:rsidR="001B1E3C" w:rsidRPr="004D7C06" w:rsidRDefault="001B1E3C"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sidR="007F7922">
      <w:rPr>
        <w:rFonts w:ascii="Arial" w:hAnsi="Arial" w:cs="Arial"/>
        <w:i/>
        <w:color w:val="auto"/>
      </w:rPr>
      <w:t>YNIU6</w:t>
    </w:r>
    <w:r>
      <w:rPr>
        <w:rFonts w:ascii="Arial" w:hAnsi="Arial" w:cs="Arial"/>
        <w:i/>
        <w:color w:val="auto"/>
      </w:rPr>
      <w:ptab w:relativeTo="margin" w:alignment="center" w:leader="none"/>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sidRPr="004814C3">
      <w:rPr>
        <w:rFonts w:cs="Arial"/>
        <w:i/>
      </w:rPr>
      <w:t>2</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sidRPr="004814C3">
      <w:rPr>
        <w:rFonts w:cs="Arial"/>
        <w:i/>
      </w:rPr>
      <w:t>38</w:t>
    </w:r>
    <w:r w:rsidRPr="00A94C23">
      <w:rPr>
        <w:rFonts w:ascii="Arial" w:hAnsi="Arial" w:cs="Arial"/>
        <w:i/>
        <w:color w:val="auto"/>
        <w:lang w:val="de-DE"/>
      </w:rPr>
      <w:fldChar w:fldCharType="end"/>
    </w:r>
    <w:r>
      <w:rPr>
        <w:rFonts w:ascii="Arial" w:hAnsi="Arial" w:cs="Arial"/>
        <w:i/>
        <w:color w:val="auto"/>
      </w:rPr>
      <w:tab/>
      <w:t xml:space="preserve">Document ID: </w:t>
    </w:r>
    <w:r w:rsidR="007F7922">
      <w:rPr>
        <w:rFonts w:ascii="Arial" w:hAnsi="Arial" w:cs="Arial"/>
        <w:i/>
        <w:color w:val="auto"/>
      </w:rPr>
      <w:t>featureimplementationspecification</w:t>
    </w:r>
  </w:p>
  <w:p w14:paraId="46050E87" w14:textId="592693CA" w:rsidR="001B1E3C" w:rsidRPr="004D7C06" w:rsidRDefault="001B1E3C"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rPr>
        <w:rFonts w:ascii="Arial" w:hAnsi="Arial" w:cs="Arial"/>
        <w:i/>
        <w:color w:val="auto"/>
      </w:rPr>
      <w:fldChar w:fldCharType="begin"/>
    </w:r>
    <w:r>
      <w:rPr>
        <w:rFonts w:ascii="Arial" w:hAnsi="Arial" w:cs="Arial"/>
        <w:i/>
        <w:color w:val="auto"/>
      </w:rPr>
      <w:instrText xml:space="preserve"> DOCPROPERTY  DocGis1ItemNumber  </w:instrText>
    </w:r>
    <w:r>
      <w:rPr>
        <w:rFonts w:ascii="Arial" w:hAnsi="Arial" w:cs="Arial"/>
        <w:i/>
        <w:color w:val="auto"/>
      </w:rPr>
      <w:fldChar w:fldCharType="separate"/>
    </w:r>
    <w:r w:rsidR="000515C0">
      <w:rPr>
        <w:rFonts w:ascii="Arial" w:hAnsi="Arial" w:cs="Arial"/>
        <w:i/>
        <w:color w:val="auto"/>
      </w:rPr>
      <w:t>27.60/35</w:t>
    </w:r>
    <w:r>
      <w:rPr>
        <w:rFonts w:ascii="Arial" w:hAnsi="Arial" w:cs="Arial"/>
        <w:i/>
        <w:color w:val="auto"/>
      </w:rPr>
      <w:fldChar w:fldCharType="end"/>
    </w:r>
    <w:r w:rsidRPr="004D7C06">
      <w:rPr>
        <w:rFonts w:ascii="Arial" w:hAnsi="Arial" w:cs="Arial"/>
        <w:i/>
        <w:color w:val="auto"/>
      </w:rPr>
      <w:tab/>
      <w:t xml:space="preserve">Date Issued: </w:t>
    </w:r>
    <w:r>
      <w:rPr>
        <w:rFonts w:ascii="Arial" w:hAnsi="Arial" w:cs="Arial"/>
        <w:i/>
        <w:color w:val="auto"/>
      </w:rPr>
      <w:fldChar w:fldCharType="begin"/>
    </w:r>
    <w:r>
      <w:rPr>
        <w:rFonts w:ascii="Arial" w:hAnsi="Arial" w:cs="Arial"/>
        <w:i/>
        <w:color w:val="auto"/>
      </w:rPr>
      <w:instrText xml:space="preserve"> DOCPROPERTY  DocIssueDate   </w:instrText>
    </w:r>
    <w:r>
      <w:rPr>
        <w:rFonts w:ascii="Arial" w:hAnsi="Arial" w:cs="Arial"/>
        <w:i/>
        <w:color w:val="auto"/>
      </w:rPr>
      <w:fldChar w:fldCharType="separate"/>
    </w:r>
    <w:r w:rsidR="000515C0">
      <w:rPr>
        <w:rFonts w:ascii="Arial" w:hAnsi="Arial" w:cs="Arial"/>
        <w:i/>
        <w:color w:val="auto"/>
      </w:rPr>
      <w:t>yyyy/mm/dd</w:t>
    </w:r>
    <w:r>
      <w:rPr>
        <w:rFonts w:ascii="Arial" w:hAnsi="Arial" w:cs="Arial"/>
        <w:i/>
        <w:color w:val="auto"/>
      </w:rPr>
      <w:fldChar w:fldCharType="end"/>
    </w:r>
    <w:r w:rsidR="007F7922">
      <w:rPr>
        <w:rFonts w:ascii="Arial" w:hAnsi="Arial" w:cs="Arial"/>
        <w:i/>
        <w:color w:val="auto"/>
      </w:rPr>
      <w:t>02</w:t>
    </w:r>
  </w:p>
  <w:p w14:paraId="4B0B379F" w14:textId="3DC9AC6E" w:rsidR="001B1E3C" w:rsidRPr="00A160D7" w:rsidRDefault="001B1E3C"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w:instrText>
    </w:r>
    <w:r>
      <w:rPr>
        <w:rFonts w:ascii="Arial" w:hAnsi="Arial" w:cs="Arial"/>
        <w:i/>
        <w:color w:val="auto"/>
      </w:rPr>
      <w:fldChar w:fldCharType="separate"/>
    </w:r>
    <w:r w:rsidR="000515C0">
      <w:rPr>
        <w:rFonts w:ascii="Arial" w:hAnsi="Arial" w:cs="Arial"/>
        <w:i/>
        <w:color w:val="auto"/>
      </w:rPr>
      <w:t>Confidential</w:t>
    </w:r>
    <w:r>
      <w:rPr>
        <w:rFonts w:ascii="Arial" w:hAnsi="Arial" w:cs="Arial"/>
        <w:i/>
        <w:color w:val="auto"/>
      </w:rPr>
      <w:fldChar w:fldCharType="end"/>
    </w:r>
    <w:r>
      <w:rPr>
        <w:rFonts w:ascii="Arial" w:hAnsi="Arial" w:cs="Arial"/>
        <w:i/>
        <w:color w:val="auto"/>
      </w:rPr>
      <w:ptab w:relativeTo="margin" w:alignment="center" w:leader="none"/>
    </w:r>
    <w:r w:rsidRPr="004814C3">
      <w:rPr>
        <w:rFonts w:ascii="Arial" w:hAnsi="Arial" w:cs="Arial"/>
        <w:i/>
        <w:color w:val="auto"/>
      </w:rPr>
      <w:t>Copyright</w:t>
    </w:r>
    <w:r>
      <w:rPr>
        <w:rFonts w:ascii="Arial" w:hAnsi="Arial" w:cs="Arial"/>
        <w:i/>
        <w:color w:val="auto"/>
      </w:rPr>
      <w:t xml:space="preserve"> </w:t>
    </w:r>
    <w:r w:rsidRPr="00502463">
      <w:rPr>
        <w:rFonts w:ascii="Arial" w:hAnsi="Arial" w:cs="Arial"/>
        <w:i/>
        <w:color w:val="auto"/>
      </w:rPr>
      <w:t>©</w:t>
    </w:r>
    <w:r w:rsidR="007F7922">
      <w:rPr>
        <w:rFonts w:ascii="Arial" w:hAnsi="Arial" w:cs="Arial"/>
        <w:i/>
        <w:color w:val="auto"/>
      </w:rPr>
      <w:t>2021</w:t>
    </w:r>
    <w:r w:rsidRPr="004814C3">
      <w:rPr>
        <w:rFonts w:ascii="Arial" w:hAnsi="Arial" w:cs="Arial"/>
        <w:i/>
        <w:color w:val="auto"/>
      </w:rPr>
      <w:t>, Ford Motor Company</w:t>
    </w:r>
    <w:r>
      <w:rPr>
        <w:rFonts w:ascii="Arial" w:hAnsi="Arial" w:cs="Arial"/>
        <w:i/>
        <w:color w:val="auto"/>
      </w:rPr>
      <w:t xml:space="preserve"> </w:t>
    </w:r>
    <w:r>
      <w:rPr>
        <w:rFonts w:ascii="Arial" w:hAnsi="Arial" w:cs="Arial"/>
        <w:i/>
        <w:color w:val="auto"/>
      </w:rPr>
      <w:ptab w:relativeTo="margin" w:alignment="right" w:leader="none"/>
    </w:r>
    <w:r>
      <w:rPr>
        <w:rFonts w:ascii="Arial" w:hAnsi="Arial" w:cs="Arial"/>
        <w:i/>
        <w:color w:val="auto"/>
      </w:rPr>
      <w:t>Date</w:t>
    </w:r>
    <w:r w:rsidRPr="008C4B6C">
      <w:rPr>
        <w:rFonts w:ascii="Arial" w:hAnsi="Arial" w:cs="Arial"/>
        <w:i/>
        <w:color w:val="auto"/>
      </w:rPr>
      <w:t xml:space="preserve"> Revised: </w:t>
    </w:r>
    <w:r>
      <w:rPr>
        <w:rFonts w:ascii="Arial" w:hAnsi="Arial" w:cs="Arial"/>
        <w:i/>
        <w:color w:val="auto"/>
      </w:rPr>
      <w:fldChar w:fldCharType="begin"/>
    </w:r>
    <w:r>
      <w:rPr>
        <w:rFonts w:ascii="Arial" w:hAnsi="Arial" w:cs="Arial"/>
        <w:i/>
        <w:color w:val="auto"/>
      </w:rPr>
      <w:instrText xml:space="preserve"> DOCPROPERTY  DocRevisionDate   </w:instrText>
    </w:r>
    <w:r>
      <w:rPr>
        <w:rFonts w:ascii="Arial" w:hAnsi="Arial" w:cs="Arial"/>
        <w:i/>
        <w:color w:val="auto"/>
      </w:rPr>
      <w:fldChar w:fldCharType="separate"/>
    </w:r>
    <w:r w:rsidR="000515C0">
      <w:rPr>
        <w:rFonts w:ascii="Arial" w:hAnsi="Arial" w:cs="Arial"/>
        <w:i/>
        <w:color w:val="auto"/>
      </w:rPr>
      <w:t>yyyy/mm/dd</w:t>
    </w:r>
    <w:r>
      <w:rPr>
        <w:rFonts w:ascii="Arial" w:hAnsi="Arial" w:cs="Arial"/>
        <w:i/>
        <w:color w:val="auto"/>
      </w:rPr>
      <w:fldChar w:fldCharType="end"/>
    </w:r>
    <w:r w:rsidR="007F7922">
      <w:rPr>
        <w:rFonts w:ascii="Arial" w:hAnsi="Arial" w:cs="Arial"/>
        <w:i/>
        <w:color w:val="auto"/>
      </w:rP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03BC98" w14:textId="77777777" w:rsidR="00B374CE" w:rsidRDefault="00B374CE">
      <w:r>
        <w:separator/>
      </w:r>
    </w:p>
    <w:p w14:paraId="5166EE42" w14:textId="77777777" w:rsidR="00B374CE" w:rsidRDefault="00B374CE"/>
  </w:footnote>
  <w:footnote w:type="continuationSeparator" w:id="0">
    <w:p w14:paraId="4A405EE7" w14:textId="77777777" w:rsidR="00B374CE" w:rsidRDefault="00B374CE">
      <w:r>
        <w:continuationSeparator/>
      </w:r>
    </w:p>
    <w:p w14:paraId="22859837" w14:textId="77777777" w:rsidR="00B374CE" w:rsidRDefault="00B374CE"/>
  </w:footnote>
  <w:footnote w:type="continuationNotice" w:id="1">
    <w:p w14:paraId="33990849" w14:textId="77777777" w:rsidR="00B374CE" w:rsidRDefault="00B374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9860" w14:textId="77777777" w:rsidR="001B1E3C" w:rsidRDefault="001B1E3C" w:rsidP="004204E5">
    <w:pPr>
      <w:ind w:left="-142"/>
      <w:jc w:val="center"/>
      <w:rPr>
        <w:rFonts w:cs="Arial"/>
        <w:b/>
        <w:sz w:val="32"/>
        <w:szCs w:val="32"/>
      </w:rPr>
    </w:pPr>
    <w:r>
      <w:rPr>
        <w:b/>
        <w:noProof/>
        <w:sz w:val="32"/>
        <w:szCs w:val="32"/>
      </w:rPr>
      <w:drawing>
        <wp:anchor distT="0" distB="0" distL="114300" distR="114300" simplePos="0" relativeHeight="251657216" behindDoc="1" locked="0" layoutInCell="1" allowOverlap="1" wp14:anchorId="7025A157" wp14:editId="6EAB7ABE">
          <wp:simplePos x="0" y="0"/>
          <wp:positionH relativeFrom="column">
            <wp:align>left</wp:align>
          </wp:positionH>
          <wp:positionV relativeFrom="paragraph">
            <wp:posOffset>-33655</wp:posOffset>
          </wp:positionV>
          <wp:extent cx="1217295" cy="608965"/>
          <wp:effectExtent l="0" t="0" r="1905" b="635"/>
          <wp:wrapNone/>
          <wp:docPr id="1" name="Picture 1"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Pr>
        <w:b/>
        <w:noProof/>
        <w:sz w:val="32"/>
        <w:szCs w:val="32"/>
      </w:rPr>
      <w:t>Feature Charter</w:t>
    </w:r>
    <w:r>
      <w:rPr>
        <w:rFonts w:cs="Arial"/>
        <w:b/>
        <w:sz w:val="32"/>
        <w:szCs w:val="32"/>
      </w:rPr>
      <w:t xml:space="preserve"> Document</w:t>
    </w:r>
  </w:p>
  <w:p w14:paraId="22805865" w14:textId="77777777" w:rsidR="001B1E3C" w:rsidRDefault="001B1E3C"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263BC" w14:textId="07C5F9AE" w:rsidR="001B1E3C" w:rsidRPr="0013340B" w:rsidRDefault="001B1E3C" w:rsidP="00A620D8">
    <w:pPr>
      <w:pStyle w:val="Header"/>
      <w:jc w:val="center"/>
      <w:rPr>
        <w:sz w:val="32"/>
        <w:szCs w:val="32"/>
      </w:rPr>
    </w:pPr>
    <w:r w:rsidRPr="0013340B">
      <w:rPr>
        <w:noProof/>
        <w:sz w:val="36"/>
        <w:szCs w:val="36"/>
        <w:highlight w:val="yellow"/>
      </w:rPr>
      <w:drawing>
        <wp:anchor distT="0" distB="0" distL="114300" distR="114300" simplePos="0" relativeHeight="251663360" behindDoc="1" locked="0" layoutInCell="1" allowOverlap="1" wp14:anchorId="4390B9D8" wp14:editId="22365FD3">
          <wp:simplePos x="0" y="0"/>
          <wp:positionH relativeFrom="column">
            <wp:posOffset>-17720</wp:posOffset>
          </wp:positionH>
          <wp:positionV relativeFrom="paragraph">
            <wp:posOffset>-122866</wp:posOffset>
          </wp:positionV>
          <wp:extent cx="1217295" cy="608965"/>
          <wp:effectExtent l="0" t="0" r="1905" b="635"/>
          <wp:wrapNone/>
          <wp:docPr id="6" name="Picture 6"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13340B">
      <w:rPr>
        <w:rFonts w:cs="Arial"/>
        <w:sz w:val="32"/>
        <w:szCs w:val="32"/>
      </w:rPr>
      <w:fldChar w:fldCharType="begin"/>
    </w:r>
    <w:r w:rsidRPr="0013340B">
      <w:rPr>
        <w:rFonts w:cs="Arial"/>
        <w:sz w:val="32"/>
        <w:szCs w:val="32"/>
      </w:rPr>
      <w:instrText xml:space="preserve"> DOCPROPERTY  DocType  \* MERGEFORMAT </w:instrText>
    </w:r>
    <w:r w:rsidRPr="0013340B">
      <w:rPr>
        <w:rFonts w:cs="Arial"/>
        <w:sz w:val="32"/>
        <w:szCs w:val="32"/>
      </w:rPr>
      <w:fldChar w:fldCharType="separate"/>
    </w:r>
    <w:r w:rsidR="000515C0">
      <w:rPr>
        <w:rFonts w:cs="Arial"/>
        <w:sz w:val="32"/>
        <w:szCs w:val="32"/>
      </w:rPr>
      <w:t>Feature Implementation Specification (FIS)</w:t>
    </w:r>
    <w:r w:rsidRPr="0013340B">
      <w:rPr>
        <w:rFonts w:cs="Arial"/>
        <w:sz w:val="32"/>
        <w:szCs w:val="32"/>
      </w:rPr>
      <w:fldChar w:fldCharType="end"/>
    </w:r>
  </w:p>
  <w:p w14:paraId="27D8E47C" w14:textId="77777777" w:rsidR="001B1E3C" w:rsidRPr="001D3D36" w:rsidRDefault="001B1E3C" w:rsidP="00B96097">
    <w:pPr>
      <w:pStyle w:val="Header"/>
      <w:jc w:val="center"/>
      <w:rPr>
        <w:b/>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0E54" w14:textId="4203B656" w:rsidR="001B1E3C" w:rsidRPr="00D93DA1" w:rsidRDefault="001B1E3C" w:rsidP="0088389C">
    <w:pPr>
      <w:jc w:val="center"/>
      <w:rPr>
        <w:rFonts w:cs="Arial"/>
        <w:sz w:val="22"/>
        <w:szCs w:val="22"/>
      </w:rPr>
    </w:pPr>
    <w:r w:rsidRPr="00D93DA1">
      <w:rPr>
        <w:rFonts w:cs="Arial"/>
        <w:noProof/>
        <w:sz w:val="22"/>
        <w:szCs w:val="22"/>
      </w:rPr>
      <w:drawing>
        <wp:anchor distT="0" distB="0" distL="114300" distR="114300" simplePos="0" relativeHeight="251658752" behindDoc="1" locked="0" layoutInCell="1" allowOverlap="1" wp14:anchorId="1B06D8A7" wp14:editId="70B23E94">
          <wp:simplePos x="0" y="0"/>
          <wp:positionH relativeFrom="column">
            <wp:posOffset>-40640</wp:posOffset>
          </wp:positionH>
          <wp:positionV relativeFrom="paragraph">
            <wp:posOffset>-96682</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3DA1">
      <w:rPr>
        <w:rFonts w:cs="Arial"/>
        <w:sz w:val="22"/>
        <w:szCs w:val="22"/>
      </w:rPr>
      <w:fldChar w:fldCharType="begin"/>
    </w:r>
    <w:r w:rsidRPr="00D93DA1">
      <w:rPr>
        <w:rFonts w:cs="Arial"/>
        <w:sz w:val="22"/>
        <w:szCs w:val="22"/>
      </w:rPr>
      <w:instrText xml:space="preserve"> DOCPROPERTY  DocType  \* MERGEFORMAT </w:instrText>
    </w:r>
    <w:r w:rsidRPr="00D93DA1">
      <w:rPr>
        <w:rFonts w:cs="Arial"/>
        <w:sz w:val="22"/>
        <w:szCs w:val="22"/>
      </w:rPr>
      <w:fldChar w:fldCharType="separate"/>
    </w:r>
    <w:r w:rsidR="000515C0">
      <w:rPr>
        <w:rFonts w:cs="Arial"/>
        <w:sz w:val="22"/>
        <w:szCs w:val="22"/>
      </w:rPr>
      <w:t>Feature Implementation Specification (FIS)</w:t>
    </w:r>
    <w:r w:rsidRPr="00D93DA1">
      <w:rPr>
        <w:rFonts w:cs="Arial"/>
        <w:sz w:val="22"/>
        <w:szCs w:val="22"/>
      </w:rPr>
      <w:fldChar w:fldCharType="end"/>
    </w:r>
  </w:p>
  <w:p w14:paraId="2DF37293" w14:textId="7B868420" w:rsidR="001B1E3C" w:rsidRPr="00D93DA1" w:rsidRDefault="00F16541" w:rsidP="00F16541">
    <w:pPr>
      <w:jc w:val="center"/>
      <w:rPr>
        <w:rFonts w:cs="Arial"/>
        <w:sz w:val="28"/>
        <w:szCs w:val="28"/>
      </w:rPr>
    </w:pPr>
    <w:r>
      <w:rPr>
        <w:rFonts w:cs="Arial"/>
        <w:sz w:val="28"/>
        <w:szCs w:val="28"/>
      </w:rPr>
      <w:t>F006930-DriveVideoRecord-YNIU6</w:t>
    </w:r>
  </w:p>
  <w:p w14:paraId="6F7F44DF" w14:textId="77777777" w:rsidR="001B1E3C" w:rsidRPr="001F16A4" w:rsidRDefault="001B1E3C" w:rsidP="0008696C">
    <w:pPr>
      <w:pBdr>
        <w:bottom w:val="single" w:sz="4" w:space="1" w:color="auto"/>
      </w:pBdr>
      <w:rPr>
        <w:rFonts w:cs="Arial"/>
      </w:rPr>
    </w:pPr>
  </w:p>
  <w:p w14:paraId="00820631" w14:textId="77777777" w:rsidR="001B1E3C" w:rsidRPr="00F96466" w:rsidRDefault="001B1E3C"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7879AB"/>
    <w:multiLevelType w:val="hybridMultilevel"/>
    <w:tmpl w:val="C36EE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B04081"/>
    <w:multiLevelType w:val="hybridMultilevel"/>
    <w:tmpl w:val="A9A472F0"/>
    <w:lvl w:ilvl="0" w:tplc="0409000B">
      <w:start w:val="1"/>
      <w:numFmt w:val="bullet"/>
      <w:lvlText w:val=""/>
      <w:lvlJc w:val="left"/>
      <w:pPr>
        <w:ind w:left="360" w:hanging="360"/>
      </w:pPr>
      <w:rPr>
        <w:rFonts w:ascii="Wingdings" w:hAnsi="Wingding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4" w15:restartNumberingAfterBreak="0">
    <w:nsid w:val="0BCC306B"/>
    <w:multiLevelType w:val="hybridMultilevel"/>
    <w:tmpl w:val="7BD41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D44FA"/>
    <w:multiLevelType w:val="hybridMultilevel"/>
    <w:tmpl w:val="DDEEAB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C3291A"/>
    <w:multiLevelType w:val="hybridMultilevel"/>
    <w:tmpl w:val="FA9A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A38EC"/>
    <w:multiLevelType w:val="hybridMultilevel"/>
    <w:tmpl w:val="EBA4A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6BF42F5"/>
    <w:multiLevelType w:val="hybridMultilevel"/>
    <w:tmpl w:val="EFAA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0A1D19"/>
    <w:multiLevelType w:val="hybridMultilevel"/>
    <w:tmpl w:val="AE1C14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150178"/>
    <w:multiLevelType w:val="hybridMultilevel"/>
    <w:tmpl w:val="2E947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3A76F9"/>
    <w:multiLevelType w:val="hybridMultilevel"/>
    <w:tmpl w:val="085038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743DF7"/>
    <w:multiLevelType w:val="hybridMultilevel"/>
    <w:tmpl w:val="F092A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4C0472"/>
    <w:multiLevelType w:val="hybridMultilevel"/>
    <w:tmpl w:val="6624E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6B7434"/>
    <w:multiLevelType w:val="hybridMultilevel"/>
    <w:tmpl w:val="2AE05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5C5024B"/>
    <w:multiLevelType w:val="hybridMultilevel"/>
    <w:tmpl w:val="329295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270B8B"/>
    <w:multiLevelType w:val="hybridMultilevel"/>
    <w:tmpl w:val="FC84DE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0" w15:restartNumberingAfterBreak="0">
    <w:nsid w:val="41482C06"/>
    <w:multiLevelType w:val="hybridMultilevel"/>
    <w:tmpl w:val="59A6A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93151F"/>
    <w:multiLevelType w:val="hybridMultilevel"/>
    <w:tmpl w:val="6660F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15:restartNumberingAfterBreak="0">
    <w:nsid w:val="4A671CF9"/>
    <w:multiLevelType w:val="hybridMultilevel"/>
    <w:tmpl w:val="7EF0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FC86AF3"/>
    <w:multiLevelType w:val="hybridMultilevel"/>
    <w:tmpl w:val="D3F854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3400689"/>
    <w:multiLevelType w:val="hybridMultilevel"/>
    <w:tmpl w:val="AC50F6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854D9C"/>
    <w:multiLevelType w:val="hybridMultilevel"/>
    <w:tmpl w:val="193EA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D91261"/>
    <w:multiLevelType w:val="hybridMultilevel"/>
    <w:tmpl w:val="89006B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4F137D"/>
    <w:multiLevelType w:val="hybridMultilevel"/>
    <w:tmpl w:val="45184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F7134B0"/>
    <w:multiLevelType w:val="hybridMultilevel"/>
    <w:tmpl w:val="FEC6781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0486A75"/>
    <w:multiLevelType w:val="hybridMultilevel"/>
    <w:tmpl w:val="5EC8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524991"/>
    <w:multiLevelType w:val="hybridMultilevel"/>
    <w:tmpl w:val="C2EA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54CD3"/>
    <w:multiLevelType w:val="hybridMultilevel"/>
    <w:tmpl w:val="4BBA9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5" w15:restartNumberingAfterBreak="0">
    <w:nsid w:val="6D505780"/>
    <w:multiLevelType w:val="hybridMultilevel"/>
    <w:tmpl w:val="2E28062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F404457"/>
    <w:multiLevelType w:val="hybridMultilevel"/>
    <w:tmpl w:val="AC50F6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0D314C5"/>
    <w:multiLevelType w:val="hybridMultilevel"/>
    <w:tmpl w:val="1674D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093BF7"/>
    <w:multiLevelType w:val="hybridMultilevel"/>
    <w:tmpl w:val="AC68B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C82699"/>
    <w:multiLevelType w:val="multilevel"/>
    <w:tmpl w:val="20E41D26"/>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8506" w:firstLine="0"/>
      </w:pPr>
      <w:rPr>
        <w:rFonts w:ascii="Arial" w:hAnsi="Arial" w:cs="Times New Roman" w:hint="default"/>
        <w:i w:val="0"/>
        <w:sz w:val="24"/>
        <w:u w:val="none"/>
      </w:rPr>
    </w:lvl>
    <w:lvl w:ilvl="4">
      <w:start w:val="1"/>
      <w:numFmt w:val="decimal"/>
      <w:pStyle w:val="Heading5"/>
      <w:lvlText w:val="%1.%2.%3.%4.%5"/>
      <w:lvlJc w:val="left"/>
      <w:pPr>
        <w:ind w:left="0" w:firstLine="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40" w15:restartNumberingAfterBreak="0">
    <w:nsid w:val="77E02836"/>
    <w:multiLevelType w:val="hybridMultilevel"/>
    <w:tmpl w:val="6E6A6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1341AB"/>
    <w:multiLevelType w:val="hybridMultilevel"/>
    <w:tmpl w:val="AC50F6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2451D0"/>
    <w:multiLevelType w:val="hybridMultilevel"/>
    <w:tmpl w:val="BA4A28F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16"/>
  </w:num>
  <w:num w:numId="4">
    <w:abstractNumId w:val="19"/>
  </w:num>
  <w:num w:numId="5">
    <w:abstractNumId w:val="39"/>
  </w:num>
  <w:num w:numId="6">
    <w:abstractNumId w:val="43"/>
  </w:num>
  <w:num w:numId="7">
    <w:abstractNumId w:val="15"/>
  </w:num>
  <w:num w:numId="8">
    <w:abstractNumId w:val="34"/>
  </w:num>
  <w:num w:numId="9">
    <w:abstractNumId w:val="3"/>
  </w:num>
  <w:num w:numId="10">
    <w:abstractNumId w:val="42"/>
  </w:num>
  <w:num w:numId="11">
    <w:abstractNumId w:val="24"/>
  </w:num>
  <w:num w:numId="12">
    <w:abstractNumId w:val="0"/>
  </w:num>
  <w:num w:numId="13">
    <w:abstractNumId w:val="15"/>
  </w:num>
  <w:num w:numId="14">
    <w:abstractNumId w:val="1"/>
  </w:num>
  <w:num w:numId="15">
    <w:abstractNumId w:val="40"/>
  </w:num>
  <w:num w:numId="16">
    <w:abstractNumId w:val="33"/>
  </w:num>
  <w:num w:numId="17">
    <w:abstractNumId w:val="27"/>
  </w:num>
  <w:num w:numId="18">
    <w:abstractNumId w:val="29"/>
  </w:num>
  <w:num w:numId="19">
    <w:abstractNumId w:val="41"/>
  </w:num>
  <w:num w:numId="20">
    <w:abstractNumId w:val="2"/>
  </w:num>
  <w:num w:numId="21">
    <w:abstractNumId w:val="26"/>
  </w:num>
  <w:num w:numId="22">
    <w:abstractNumId w:val="36"/>
  </w:num>
  <w:num w:numId="23">
    <w:abstractNumId w:val="4"/>
  </w:num>
  <w:num w:numId="24">
    <w:abstractNumId w:val="10"/>
  </w:num>
  <w:num w:numId="25">
    <w:abstractNumId w:val="37"/>
  </w:num>
  <w:num w:numId="26">
    <w:abstractNumId w:val="30"/>
  </w:num>
  <w:num w:numId="27">
    <w:abstractNumId w:val="35"/>
  </w:num>
  <w:num w:numId="28">
    <w:abstractNumId w:val="20"/>
  </w:num>
  <w:num w:numId="29">
    <w:abstractNumId w:val="38"/>
  </w:num>
  <w:num w:numId="30">
    <w:abstractNumId w:val="5"/>
  </w:num>
  <w:num w:numId="31">
    <w:abstractNumId w:val="18"/>
  </w:num>
  <w:num w:numId="32">
    <w:abstractNumId w:val="6"/>
  </w:num>
  <w:num w:numId="33">
    <w:abstractNumId w:val="11"/>
  </w:num>
  <w:num w:numId="34">
    <w:abstractNumId w:val="9"/>
  </w:num>
  <w:num w:numId="35">
    <w:abstractNumId w:val="31"/>
  </w:num>
  <w:num w:numId="36">
    <w:abstractNumId w:val="32"/>
  </w:num>
  <w:num w:numId="37">
    <w:abstractNumId w:val="21"/>
  </w:num>
  <w:num w:numId="38">
    <w:abstractNumId w:val="25"/>
  </w:num>
  <w:num w:numId="39">
    <w:abstractNumId w:val="28"/>
  </w:num>
  <w:num w:numId="40">
    <w:abstractNumId w:val="23"/>
  </w:num>
  <w:num w:numId="41">
    <w:abstractNumId w:val="14"/>
  </w:num>
  <w:num w:numId="42">
    <w:abstractNumId w:val="12"/>
  </w:num>
  <w:num w:numId="43">
    <w:abstractNumId w:val="17"/>
  </w:num>
  <w:num w:numId="44">
    <w:abstractNumId w:val="7"/>
  </w:num>
  <w:num w:numId="45">
    <w:abstractNumId w:val="44"/>
  </w:num>
  <w:num w:numId="46">
    <w:abstractNumId w:val="13"/>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peng Niu (Y.)">
    <w15:presenceInfo w15:providerId="AD" w15:userId="S::YNIU6@ford.com::fbb3678e-99d7-4918-be44-9456fdc6b8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CDD"/>
    <w:rsid w:val="00000805"/>
    <w:rsid w:val="00000A99"/>
    <w:rsid w:val="00000D58"/>
    <w:rsid w:val="00000E16"/>
    <w:rsid w:val="00000F34"/>
    <w:rsid w:val="0000178B"/>
    <w:rsid w:val="000017F4"/>
    <w:rsid w:val="000019FE"/>
    <w:rsid w:val="00001A86"/>
    <w:rsid w:val="00002294"/>
    <w:rsid w:val="000024CF"/>
    <w:rsid w:val="00002BED"/>
    <w:rsid w:val="00002F28"/>
    <w:rsid w:val="00002F85"/>
    <w:rsid w:val="00002FED"/>
    <w:rsid w:val="0000302C"/>
    <w:rsid w:val="00003103"/>
    <w:rsid w:val="0000312E"/>
    <w:rsid w:val="00003F11"/>
    <w:rsid w:val="00004196"/>
    <w:rsid w:val="000050C3"/>
    <w:rsid w:val="00005193"/>
    <w:rsid w:val="0000539B"/>
    <w:rsid w:val="000053A0"/>
    <w:rsid w:val="000054A2"/>
    <w:rsid w:val="00005A92"/>
    <w:rsid w:val="0000612E"/>
    <w:rsid w:val="0000676F"/>
    <w:rsid w:val="0000714C"/>
    <w:rsid w:val="00007E89"/>
    <w:rsid w:val="0001035C"/>
    <w:rsid w:val="000104BD"/>
    <w:rsid w:val="0001135F"/>
    <w:rsid w:val="00011592"/>
    <w:rsid w:val="00012A3D"/>
    <w:rsid w:val="00012C33"/>
    <w:rsid w:val="0001368C"/>
    <w:rsid w:val="00013769"/>
    <w:rsid w:val="00013980"/>
    <w:rsid w:val="00014134"/>
    <w:rsid w:val="00014199"/>
    <w:rsid w:val="00014948"/>
    <w:rsid w:val="00014EE7"/>
    <w:rsid w:val="0001533E"/>
    <w:rsid w:val="0001547D"/>
    <w:rsid w:val="00015750"/>
    <w:rsid w:val="0001637E"/>
    <w:rsid w:val="00016B24"/>
    <w:rsid w:val="00016F9E"/>
    <w:rsid w:val="00017054"/>
    <w:rsid w:val="00017055"/>
    <w:rsid w:val="00017175"/>
    <w:rsid w:val="00017452"/>
    <w:rsid w:val="000174DC"/>
    <w:rsid w:val="00017877"/>
    <w:rsid w:val="000179B5"/>
    <w:rsid w:val="00017ADB"/>
    <w:rsid w:val="0002039B"/>
    <w:rsid w:val="000208C7"/>
    <w:rsid w:val="00020934"/>
    <w:rsid w:val="00020B93"/>
    <w:rsid w:val="00020F0C"/>
    <w:rsid w:val="00021409"/>
    <w:rsid w:val="000218B4"/>
    <w:rsid w:val="000222F4"/>
    <w:rsid w:val="00022685"/>
    <w:rsid w:val="00022E19"/>
    <w:rsid w:val="0002310F"/>
    <w:rsid w:val="000236F1"/>
    <w:rsid w:val="00023BE4"/>
    <w:rsid w:val="00023F55"/>
    <w:rsid w:val="00024137"/>
    <w:rsid w:val="00024464"/>
    <w:rsid w:val="000245F2"/>
    <w:rsid w:val="00024A17"/>
    <w:rsid w:val="000251F3"/>
    <w:rsid w:val="00025658"/>
    <w:rsid w:val="000256E5"/>
    <w:rsid w:val="00026128"/>
    <w:rsid w:val="000262E8"/>
    <w:rsid w:val="00026652"/>
    <w:rsid w:val="00026B97"/>
    <w:rsid w:val="00026CB8"/>
    <w:rsid w:val="000273A7"/>
    <w:rsid w:val="00027465"/>
    <w:rsid w:val="00027484"/>
    <w:rsid w:val="00027A8E"/>
    <w:rsid w:val="000311F5"/>
    <w:rsid w:val="00031CE6"/>
    <w:rsid w:val="0003206F"/>
    <w:rsid w:val="00032160"/>
    <w:rsid w:val="000326EC"/>
    <w:rsid w:val="000334D6"/>
    <w:rsid w:val="00034BE4"/>
    <w:rsid w:val="00034CC8"/>
    <w:rsid w:val="00035148"/>
    <w:rsid w:val="00035A30"/>
    <w:rsid w:val="00035C57"/>
    <w:rsid w:val="00036209"/>
    <w:rsid w:val="0003693A"/>
    <w:rsid w:val="00036948"/>
    <w:rsid w:val="000369C5"/>
    <w:rsid w:val="00036D31"/>
    <w:rsid w:val="00036DFC"/>
    <w:rsid w:val="00037570"/>
    <w:rsid w:val="00037929"/>
    <w:rsid w:val="00041462"/>
    <w:rsid w:val="00041B73"/>
    <w:rsid w:val="00042139"/>
    <w:rsid w:val="00042229"/>
    <w:rsid w:val="000426EC"/>
    <w:rsid w:val="00042A25"/>
    <w:rsid w:val="00042A58"/>
    <w:rsid w:val="00042D80"/>
    <w:rsid w:val="00042FE7"/>
    <w:rsid w:val="0004342B"/>
    <w:rsid w:val="0004382F"/>
    <w:rsid w:val="00043962"/>
    <w:rsid w:val="00043A8C"/>
    <w:rsid w:val="0004428B"/>
    <w:rsid w:val="000443E7"/>
    <w:rsid w:val="00044424"/>
    <w:rsid w:val="0004460C"/>
    <w:rsid w:val="00044A9C"/>
    <w:rsid w:val="00044DC6"/>
    <w:rsid w:val="00044E5A"/>
    <w:rsid w:val="00045083"/>
    <w:rsid w:val="00045382"/>
    <w:rsid w:val="000455DF"/>
    <w:rsid w:val="000456B2"/>
    <w:rsid w:val="00045755"/>
    <w:rsid w:val="0004581D"/>
    <w:rsid w:val="00045FBB"/>
    <w:rsid w:val="00046607"/>
    <w:rsid w:val="00046A35"/>
    <w:rsid w:val="0004743B"/>
    <w:rsid w:val="00047550"/>
    <w:rsid w:val="0004758A"/>
    <w:rsid w:val="00047820"/>
    <w:rsid w:val="000479FF"/>
    <w:rsid w:val="00047FA0"/>
    <w:rsid w:val="000508CD"/>
    <w:rsid w:val="000508F5"/>
    <w:rsid w:val="000510F8"/>
    <w:rsid w:val="00051462"/>
    <w:rsid w:val="000515C0"/>
    <w:rsid w:val="00052354"/>
    <w:rsid w:val="00052500"/>
    <w:rsid w:val="0005287D"/>
    <w:rsid w:val="00052D05"/>
    <w:rsid w:val="00052DF7"/>
    <w:rsid w:val="0005319C"/>
    <w:rsid w:val="00053504"/>
    <w:rsid w:val="00053BF9"/>
    <w:rsid w:val="00053F3C"/>
    <w:rsid w:val="00054595"/>
    <w:rsid w:val="0005460A"/>
    <w:rsid w:val="00054796"/>
    <w:rsid w:val="00054AF8"/>
    <w:rsid w:val="00054D6D"/>
    <w:rsid w:val="000557A6"/>
    <w:rsid w:val="00055C92"/>
    <w:rsid w:val="00056388"/>
    <w:rsid w:val="0005681C"/>
    <w:rsid w:val="00056A00"/>
    <w:rsid w:val="00056F04"/>
    <w:rsid w:val="00057AD3"/>
    <w:rsid w:val="00057D40"/>
    <w:rsid w:val="00060AA5"/>
    <w:rsid w:val="00060AC1"/>
    <w:rsid w:val="00061059"/>
    <w:rsid w:val="000612AB"/>
    <w:rsid w:val="0006194D"/>
    <w:rsid w:val="00061C08"/>
    <w:rsid w:val="00062055"/>
    <w:rsid w:val="0006245B"/>
    <w:rsid w:val="00062620"/>
    <w:rsid w:val="000627AC"/>
    <w:rsid w:val="0006354D"/>
    <w:rsid w:val="00063723"/>
    <w:rsid w:val="00064E6E"/>
    <w:rsid w:val="00065084"/>
    <w:rsid w:val="00065410"/>
    <w:rsid w:val="000655A7"/>
    <w:rsid w:val="00065F10"/>
    <w:rsid w:val="00066428"/>
    <w:rsid w:val="00066ACD"/>
    <w:rsid w:val="00066E54"/>
    <w:rsid w:val="000670B8"/>
    <w:rsid w:val="00067768"/>
    <w:rsid w:val="000679B4"/>
    <w:rsid w:val="00070626"/>
    <w:rsid w:val="000709E6"/>
    <w:rsid w:val="00070A15"/>
    <w:rsid w:val="00070E1D"/>
    <w:rsid w:val="000712AC"/>
    <w:rsid w:val="00071ADB"/>
    <w:rsid w:val="00071BC2"/>
    <w:rsid w:val="00071BDB"/>
    <w:rsid w:val="00071D03"/>
    <w:rsid w:val="00071E18"/>
    <w:rsid w:val="000720C3"/>
    <w:rsid w:val="0007215E"/>
    <w:rsid w:val="000722CB"/>
    <w:rsid w:val="0007270B"/>
    <w:rsid w:val="00072A78"/>
    <w:rsid w:val="00073C7A"/>
    <w:rsid w:val="00073DA4"/>
    <w:rsid w:val="000746B5"/>
    <w:rsid w:val="00074750"/>
    <w:rsid w:val="00074782"/>
    <w:rsid w:val="00074F24"/>
    <w:rsid w:val="00075216"/>
    <w:rsid w:val="00075343"/>
    <w:rsid w:val="00075F88"/>
    <w:rsid w:val="00076352"/>
    <w:rsid w:val="000766E8"/>
    <w:rsid w:val="00076749"/>
    <w:rsid w:val="00076B48"/>
    <w:rsid w:val="000771B5"/>
    <w:rsid w:val="0007751C"/>
    <w:rsid w:val="00077FA9"/>
    <w:rsid w:val="000808AA"/>
    <w:rsid w:val="00080A32"/>
    <w:rsid w:val="00080AF3"/>
    <w:rsid w:val="00080D3D"/>
    <w:rsid w:val="000811B3"/>
    <w:rsid w:val="000812FD"/>
    <w:rsid w:val="00081FE3"/>
    <w:rsid w:val="000821C4"/>
    <w:rsid w:val="00082212"/>
    <w:rsid w:val="00082661"/>
    <w:rsid w:val="0008281D"/>
    <w:rsid w:val="00082B37"/>
    <w:rsid w:val="00083466"/>
    <w:rsid w:val="0008379F"/>
    <w:rsid w:val="00083CDE"/>
    <w:rsid w:val="00083F90"/>
    <w:rsid w:val="000847B9"/>
    <w:rsid w:val="00084E40"/>
    <w:rsid w:val="00085282"/>
    <w:rsid w:val="00085638"/>
    <w:rsid w:val="000857B5"/>
    <w:rsid w:val="00085F59"/>
    <w:rsid w:val="00086393"/>
    <w:rsid w:val="0008696C"/>
    <w:rsid w:val="00086B39"/>
    <w:rsid w:val="00087325"/>
    <w:rsid w:val="000878D0"/>
    <w:rsid w:val="00087955"/>
    <w:rsid w:val="00087C75"/>
    <w:rsid w:val="0009043F"/>
    <w:rsid w:val="00090538"/>
    <w:rsid w:val="00090C70"/>
    <w:rsid w:val="00090D79"/>
    <w:rsid w:val="00090D80"/>
    <w:rsid w:val="00090DA5"/>
    <w:rsid w:val="000918A5"/>
    <w:rsid w:val="00091A70"/>
    <w:rsid w:val="00091D49"/>
    <w:rsid w:val="00092094"/>
    <w:rsid w:val="00092119"/>
    <w:rsid w:val="000924DC"/>
    <w:rsid w:val="00092515"/>
    <w:rsid w:val="000926C3"/>
    <w:rsid w:val="0009327C"/>
    <w:rsid w:val="00093D75"/>
    <w:rsid w:val="00093F18"/>
    <w:rsid w:val="00094431"/>
    <w:rsid w:val="00094FE9"/>
    <w:rsid w:val="00095195"/>
    <w:rsid w:val="00095AD3"/>
    <w:rsid w:val="00095D20"/>
    <w:rsid w:val="00096F61"/>
    <w:rsid w:val="000970F1"/>
    <w:rsid w:val="0009740D"/>
    <w:rsid w:val="00097637"/>
    <w:rsid w:val="000977BD"/>
    <w:rsid w:val="00097FEF"/>
    <w:rsid w:val="000A0113"/>
    <w:rsid w:val="000A0A1A"/>
    <w:rsid w:val="000A13E9"/>
    <w:rsid w:val="000A17BF"/>
    <w:rsid w:val="000A1B9F"/>
    <w:rsid w:val="000A2466"/>
    <w:rsid w:val="000A2C0C"/>
    <w:rsid w:val="000A37A9"/>
    <w:rsid w:val="000A3A65"/>
    <w:rsid w:val="000A3B7C"/>
    <w:rsid w:val="000A3BD6"/>
    <w:rsid w:val="000A3E69"/>
    <w:rsid w:val="000A3EA4"/>
    <w:rsid w:val="000A45F9"/>
    <w:rsid w:val="000A5632"/>
    <w:rsid w:val="000A633B"/>
    <w:rsid w:val="000A66D1"/>
    <w:rsid w:val="000A68E1"/>
    <w:rsid w:val="000A7D1B"/>
    <w:rsid w:val="000A7D1D"/>
    <w:rsid w:val="000A7D3B"/>
    <w:rsid w:val="000A7EA5"/>
    <w:rsid w:val="000B06B1"/>
    <w:rsid w:val="000B0CB9"/>
    <w:rsid w:val="000B0F54"/>
    <w:rsid w:val="000B116C"/>
    <w:rsid w:val="000B12A5"/>
    <w:rsid w:val="000B1515"/>
    <w:rsid w:val="000B16A4"/>
    <w:rsid w:val="000B17A7"/>
    <w:rsid w:val="000B1B4A"/>
    <w:rsid w:val="000B1CE7"/>
    <w:rsid w:val="000B20D0"/>
    <w:rsid w:val="000B2108"/>
    <w:rsid w:val="000B24DD"/>
    <w:rsid w:val="000B2533"/>
    <w:rsid w:val="000B26D4"/>
    <w:rsid w:val="000B2B54"/>
    <w:rsid w:val="000B2B5D"/>
    <w:rsid w:val="000B39B6"/>
    <w:rsid w:val="000B3CAD"/>
    <w:rsid w:val="000B3D5E"/>
    <w:rsid w:val="000B3E32"/>
    <w:rsid w:val="000B4024"/>
    <w:rsid w:val="000B436A"/>
    <w:rsid w:val="000B4B27"/>
    <w:rsid w:val="000B521F"/>
    <w:rsid w:val="000B65BB"/>
    <w:rsid w:val="000B6641"/>
    <w:rsid w:val="000B66B1"/>
    <w:rsid w:val="000B6CAB"/>
    <w:rsid w:val="000B6FF2"/>
    <w:rsid w:val="000C061E"/>
    <w:rsid w:val="000C06E1"/>
    <w:rsid w:val="000C0934"/>
    <w:rsid w:val="000C0EB9"/>
    <w:rsid w:val="000C0FC5"/>
    <w:rsid w:val="000C11E9"/>
    <w:rsid w:val="000C13B7"/>
    <w:rsid w:val="000C1483"/>
    <w:rsid w:val="000C1714"/>
    <w:rsid w:val="000C1EE1"/>
    <w:rsid w:val="000C259C"/>
    <w:rsid w:val="000C27F8"/>
    <w:rsid w:val="000C35A4"/>
    <w:rsid w:val="000C3622"/>
    <w:rsid w:val="000C375C"/>
    <w:rsid w:val="000C412A"/>
    <w:rsid w:val="000C43A6"/>
    <w:rsid w:val="000C46DE"/>
    <w:rsid w:val="000C4AE7"/>
    <w:rsid w:val="000C5593"/>
    <w:rsid w:val="000C568B"/>
    <w:rsid w:val="000C5882"/>
    <w:rsid w:val="000C59CC"/>
    <w:rsid w:val="000C6A5D"/>
    <w:rsid w:val="000C6D56"/>
    <w:rsid w:val="000C6EE8"/>
    <w:rsid w:val="000D01EE"/>
    <w:rsid w:val="000D089D"/>
    <w:rsid w:val="000D0D89"/>
    <w:rsid w:val="000D1C09"/>
    <w:rsid w:val="000D1DCF"/>
    <w:rsid w:val="000D2101"/>
    <w:rsid w:val="000D2AC9"/>
    <w:rsid w:val="000D2B16"/>
    <w:rsid w:val="000D3193"/>
    <w:rsid w:val="000D347E"/>
    <w:rsid w:val="000D38BD"/>
    <w:rsid w:val="000D3D81"/>
    <w:rsid w:val="000D3E2E"/>
    <w:rsid w:val="000D48B1"/>
    <w:rsid w:val="000D4FEC"/>
    <w:rsid w:val="000D57A1"/>
    <w:rsid w:val="000D5B99"/>
    <w:rsid w:val="000D5C8C"/>
    <w:rsid w:val="000D5F06"/>
    <w:rsid w:val="000D5FE6"/>
    <w:rsid w:val="000D65D2"/>
    <w:rsid w:val="000D6941"/>
    <w:rsid w:val="000D6AA2"/>
    <w:rsid w:val="000D7576"/>
    <w:rsid w:val="000D7A74"/>
    <w:rsid w:val="000D7B27"/>
    <w:rsid w:val="000D7BD3"/>
    <w:rsid w:val="000D7F31"/>
    <w:rsid w:val="000E03B2"/>
    <w:rsid w:val="000E0B34"/>
    <w:rsid w:val="000E2939"/>
    <w:rsid w:val="000E2BFA"/>
    <w:rsid w:val="000E35BE"/>
    <w:rsid w:val="000E382B"/>
    <w:rsid w:val="000E386F"/>
    <w:rsid w:val="000E3C00"/>
    <w:rsid w:val="000E3F7C"/>
    <w:rsid w:val="000E3FCD"/>
    <w:rsid w:val="000E42BB"/>
    <w:rsid w:val="000E43EF"/>
    <w:rsid w:val="000E4693"/>
    <w:rsid w:val="000E477A"/>
    <w:rsid w:val="000E50DF"/>
    <w:rsid w:val="000E52A5"/>
    <w:rsid w:val="000E57F4"/>
    <w:rsid w:val="000E5ABB"/>
    <w:rsid w:val="000E65C2"/>
    <w:rsid w:val="000E6A4C"/>
    <w:rsid w:val="000E6DBF"/>
    <w:rsid w:val="000E710F"/>
    <w:rsid w:val="000E78AF"/>
    <w:rsid w:val="000E7E2E"/>
    <w:rsid w:val="000F02D4"/>
    <w:rsid w:val="000F0757"/>
    <w:rsid w:val="000F0B10"/>
    <w:rsid w:val="000F0F92"/>
    <w:rsid w:val="000F13FF"/>
    <w:rsid w:val="000F142F"/>
    <w:rsid w:val="000F144F"/>
    <w:rsid w:val="000F188B"/>
    <w:rsid w:val="000F21A7"/>
    <w:rsid w:val="000F2E8F"/>
    <w:rsid w:val="000F31DC"/>
    <w:rsid w:val="000F34AF"/>
    <w:rsid w:val="000F3582"/>
    <w:rsid w:val="000F40FD"/>
    <w:rsid w:val="000F49B3"/>
    <w:rsid w:val="000F502A"/>
    <w:rsid w:val="000F5098"/>
    <w:rsid w:val="000F51F5"/>
    <w:rsid w:val="000F555A"/>
    <w:rsid w:val="000F55F5"/>
    <w:rsid w:val="000F5E11"/>
    <w:rsid w:val="000F5F3E"/>
    <w:rsid w:val="000F65D8"/>
    <w:rsid w:val="000F6669"/>
    <w:rsid w:val="000F684B"/>
    <w:rsid w:val="000F6C5F"/>
    <w:rsid w:val="000F70A2"/>
    <w:rsid w:val="000F7963"/>
    <w:rsid w:val="000F7B7D"/>
    <w:rsid w:val="000F7D0A"/>
    <w:rsid w:val="0010050A"/>
    <w:rsid w:val="001017E1"/>
    <w:rsid w:val="00101986"/>
    <w:rsid w:val="00101D9A"/>
    <w:rsid w:val="001020CC"/>
    <w:rsid w:val="001027B7"/>
    <w:rsid w:val="001027E1"/>
    <w:rsid w:val="00102802"/>
    <w:rsid w:val="00102947"/>
    <w:rsid w:val="00102A93"/>
    <w:rsid w:val="00102BA5"/>
    <w:rsid w:val="00102E78"/>
    <w:rsid w:val="00103139"/>
    <w:rsid w:val="001032FD"/>
    <w:rsid w:val="00103314"/>
    <w:rsid w:val="00103333"/>
    <w:rsid w:val="00103770"/>
    <w:rsid w:val="00103A3A"/>
    <w:rsid w:val="00103A72"/>
    <w:rsid w:val="00103D06"/>
    <w:rsid w:val="00103FAD"/>
    <w:rsid w:val="00104854"/>
    <w:rsid w:val="00104931"/>
    <w:rsid w:val="0010502A"/>
    <w:rsid w:val="00105143"/>
    <w:rsid w:val="00105879"/>
    <w:rsid w:val="00105F2D"/>
    <w:rsid w:val="00105F7F"/>
    <w:rsid w:val="00107824"/>
    <w:rsid w:val="00107AC0"/>
    <w:rsid w:val="0011078B"/>
    <w:rsid w:val="00110BFE"/>
    <w:rsid w:val="00110C68"/>
    <w:rsid w:val="00111116"/>
    <w:rsid w:val="00111401"/>
    <w:rsid w:val="00111511"/>
    <w:rsid w:val="001118C1"/>
    <w:rsid w:val="00111972"/>
    <w:rsid w:val="00112069"/>
    <w:rsid w:val="00112455"/>
    <w:rsid w:val="00112467"/>
    <w:rsid w:val="001128A7"/>
    <w:rsid w:val="001129D2"/>
    <w:rsid w:val="001137BC"/>
    <w:rsid w:val="00113A70"/>
    <w:rsid w:val="00113FC0"/>
    <w:rsid w:val="00114114"/>
    <w:rsid w:val="00114598"/>
    <w:rsid w:val="00114719"/>
    <w:rsid w:val="00114FBE"/>
    <w:rsid w:val="0011526C"/>
    <w:rsid w:val="001154F1"/>
    <w:rsid w:val="00116A17"/>
    <w:rsid w:val="001171E7"/>
    <w:rsid w:val="00117632"/>
    <w:rsid w:val="001176AE"/>
    <w:rsid w:val="0011794C"/>
    <w:rsid w:val="001202FE"/>
    <w:rsid w:val="00120CBC"/>
    <w:rsid w:val="001210DE"/>
    <w:rsid w:val="001214CE"/>
    <w:rsid w:val="001218B8"/>
    <w:rsid w:val="001221C3"/>
    <w:rsid w:val="0012265D"/>
    <w:rsid w:val="001226FA"/>
    <w:rsid w:val="00122B4B"/>
    <w:rsid w:val="00123421"/>
    <w:rsid w:val="001237EF"/>
    <w:rsid w:val="001239C5"/>
    <w:rsid w:val="00124257"/>
    <w:rsid w:val="001242FF"/>
    <w:rsid w:val="001245FA"/>
    <w:rsid w:val="0012526A"/>
    <w:rsid w:val="00125551"/>
    <w:rsid w:val="00125E59"/>
    <w:rsid w:val="00126041"/>
    <w:rsid w:val="00126248"/>
    <w:rsid w:val="001264F4"/>
    <w:rsid w:val="0012690E"/>
    <w:rsid w:val="00126922"/>
    <w:rsid w:val="00126E7B"/>
    <w:rsid w:val="001274DE"/>
    <w:rsid w:val="00127754"/>
    <w:rsid w:val="001278BB"/>
    <w:rsid w:val="0013053E"/>
    <w:rsid w:val="00130779"/>
    <w:rsid w:val="00130813"/>
    <w:rsid w:val="001315A7"/>
    <w:rsid w:val="001319B8"/>
    <w:rsid w:val="001321BD"/>
    <w:rsid w:val="00132ACA"/>
    <w:rsid w:val="0013340B"/>
    <w:rsid w:val="0013378B"/>
    <w:rsid w:val="0013436B"/>
    <w:rsid w:val="00135115"/>
    <w:rsid w:val="00135152"/>
    <w:rsid w:val="0013549C"/>
    <w:rsid w:val="001358C9"/>
    <w:rsid w:val="001359B5"/>
    <w:rsid w:val="00135C47"/>
    <w:rsid w:val="00135DB5"/>
    <w:rsid w:val="0013656E"/>
    <w:rsid w:val="00136915"/>
    <w:rsid w:val="0013723E"/>
    <w:rsid w:val="001376E7"/>
    <w:rsid w:val="00137900"/>
    <w:rsid w:val="00137E0E"/>
    <w:rsid w:val="001400C0"/>
    <w:rsid w:val="001403E9"/>
    <w:rsid w:val="00140572"/>
    <w:rsid w:val="001409F4"/>
    <w:rsid w:val="0014103A"/>
    <w:rsid w:val="00141C19"/>
    <w:rsid w:val="00141E82"/>
    <w:rsid w:val="00141F2A"/>
    <w:rsid w:val="00142032"/>
    <w:rsid w:val="001424E5"/>
    <w:rsid w:val="001427B2"/>
    <w:rsid w:val="00142F26"/>
    <w:rsid w:val="001433D9"/>
    <w:rsid w:val="001435C8"/>
    <w:rsid w:val="00143A08"/>
    <w:rsid w:val="00143BFD"/>
    <w:rsid w:val="00143F87"/>
    <w:rsid w:val="00144939"/>
    <w:rsid w:val="00144A76"/>
    <w:rsid w:val="00144D69"/>
    <w:rsid w:val="001453E4"/>
    <w:rsid w:val="00145EFF"/>
    <w:rsid w:val="001462D9"/>
    <w:rsid w:val="001467C0"/>
    <w:rsid w:val="00146953"/>
    <w:rsid w:val="00146CA1"/>
    <w:rsid w:val="00146EE7"/>
    <w:rsid w:val="001471E4"/>
    <w:rsid w:val="0014758A"/>
    <w:rsid w:val="001476FF"/>
    <w:rsid w:val="00147A10"/>
    <w:rsid w:val="00147C9B"/>
    <w:rsid w:val="00147ED0"/>
    <w:rsid w:val="00150750"/>
    <w:rsid w:val="001515DC"/>
    <w:rsid w:val="00151987"/>
    <w:rsid w:val="001519CE"/>
    <w:rsid w:val="00151D6D"/>
    <w:rsid w:val="00151FC2"/>
    <w:rsid w:val="00152185"/>
    <w:rsid w:val="001523D3"/>
    <w:rsid w:val="00152D69"/>
    <w:rsid w:val="0015366F"/>
    <w:rsid w:val="00153735"/>
    <w:rsid w:val="00153C45"/>
    <w:rsid w:val="00153E40"/>
    <w:rsid w:val="00154140"/>
    <w:rsid w:val="00154338"/>
    <w:rsid w:val="001544DD"/>
    <w:rsid w:val="0015542D"/>
    <w:rsid w:val="00155B6A"/>
    <w:rsid w:val="00155F75"/>
    <w:rsid w:val="0015607B"/>
    <w:rsid w:val="00156239"/>
    <w:rsid w:val="00156326"/>
    <w:rsid w:val="001564EE"/>
    <w:rsid w:val="00156801"/>
    <w:rsid w:val="001577A5"/>
    <w:rsid w:val="001579A6"/>
    <w:rsid w:val="00157C8E"/>
    <w:rsid w:val="00160442"/>
    <w:rsid w:val="0016049B"/>
    <w:rsid w:val="001605AB"/>
    <w:rsid w:val="001607A4"/>
    <w:rsid w:val="0016133B"/>
    <w:rsid w:val="00161364"/>
    <w:rsid w:val="001618FD"/>
    <w:rsid w:val="00161D89"/>
    <w:rsid w:val="00161DE0"/>
    <w:rsid w:val="00161E29"/>
    <w:rsid w:val="00161E36"/>
    <w:rsid w:val="00162B37"/>
    <w:rsid w:val="00163026"/>
    <w:rsid w:val="0016335F"/>
    <w:rsid w:val="00163AD3"/>
    <w:rsid w:val="001641A0"/>
    <w:rsid w:val="00164612"/>
    <w:rsid w:val="001650E4"/>
    <w:rsid w:val="001656A2"/>
    <w:rsid w:val="001657E0"/>
    <w:rsid w:val="00165B1D"/>
    <w:rsid w:val="00165BB1"/>
    <w:rsid w:val="00165CA2"/>
    <w:rsid w:val="001663F6"/>
    <w:rsid w:val="00166F85"/>
    <w:rsid w:val="0016740C"/>
    <w:rsid w:val="0016760A"/>
    <w:rsid w:val="00167AE9"/>
    <w:rsid w:val="0017067E"/>
    <w:rsid w:val="00170999"/>
    <w:rsid w:val="00170E04"/>
    <w:rsid w:val="00170F54"/>
    <w:rsid w:val="00171FDF"/>
    <w:rsid w:val="00172807"/>
    <w:rsid w:val="001728A6"/>
    <w:rsid w:val="001728E0"/>
    <w:rsid w:val="00173493"/>
    <w:rsid w:val="00174220"/>
    <w:rsid w:val="00174659"/>
    <w:rsid w:val="0017481A"/>
    <w:rsid w:val="00174DFC"/>
    <w:rsid w:val="00174E2E"/>
    <w:rsid w:val="0017513E"/>
    <w:rsid w:val="0017520F"/>
    <w:rsid w:val="00175FB4"/>
    <w:rsid w:val="001768A2"/>
    <w:rsid w:val="00176E7A"/>
    <w:rsid w:val="00177AA8"/>
    <w:rsid w:val="00177EBD"/>
    <w:rsid w:val="00177FAD"/>
    <w:rsid w:val="00180DEB"/>
    <w:rsid w:val="00181848"/>
    <w:rsid w:val="00181963"/>
    <w:rsid w:val="00181A6D"/>
    <w:rsid w:val="00181EA0"/>
    <w:rsid w:val="001821A6"/>
    <w:rsid w:val="001824DD"/>
    <w:rsid w:val="00182E23"/>
    <w:rsid w:val="0018357A"/>
    <w:rsid w:val="00183640"/>
    <w:rsid w:val="00183657"/>
    <w:rsid w:val="00184010"/>
    <w:rsid w:val="00184575"/>
    <w:rsid w:val="001846FF"/>
    <w:rsid w:val="00184C4B"/>
    <w:rsid w:val="00184F76"/>
    <w:rsid w:val="0018532F"/>
    <w:rsid w:val="00185A35"/>
    <w:rsid w:val="001867AA"/>
    <w:rsid w:val="00186D1C"/>
    <w:rsid w:val="001874E1"/>
    <w:rsid w:val="00187AEC"/>
    <w:rsid w:val="00187B69"/>
    <w:rsid w:val="00187BE9"/>
    <w:rsid w:val="0019011A"/>
    <w:rsid w:val="0019040C"/>
    <w:rsid w:val="00190FF2"/>
    <w:rsid w:val="001912EC"/>
    <w:rsid w:val="0019173C"/>
    <w:rsid w:val="001917BF"/>
    <w:rsid w:val="00191F34"/>
    <w:rsid w:val="00191F8B"/>
    <w:rsid w:val="00192444"/>
    <w:rsid w:val="00192556"/>
    <w:rsid w:val="001925E5"/>
    <w:rsid w:val="00192912"/>
    <w:rsid w:val="00193262"/>
    <w:rsid w:val="001935D7"/>
    <w:rsid w:val="00193A2D"/>
    <w:rsid w:val="00193CCC"/>
    <w:rsid w:val="00194AD9"/>
    <w:rsid w:val="00194B68"/>
    <w:rsid w:val="00194C9E"/>
    <w:rsid w:val="00194CF6"/>
    <w:rsid w:val="001950B6"/>
    <w:rsid w:val="00195234"/>
    <w:rsid w:val="001954A3"/>
    <w:rsid w:val="00195757"/>
    <w:rsid w:val="00195910"/>
    <w:rsid w:val="00195922"/>
    <w:rsid w:val="001959B6"/>
    <w:rsid w:val="00195B27"/>
    <w:rsid w:val="00195FE3"/>
    <w:rsid w:val="001963D7"/>
    <w:rsid w:val="001966AD"/>
    <w:rsid w:val="00196AB0"/>
    <w:rsid w:val="00196E2F"/>
    <w:rsid w:val="001970A0"/>
    <w:rsid w:val="001A0530"/>
    <w:rsid w:val="001A0BA5"/>
    <w:rsid w:val="001A0FBB"/>
    <w:rsid w:val="001A1404"/>
    <w:rsid w:val="001A17E2"/>
    <w:rsid w:val="001A1DC8"/>
    <w:rsid w:val="001A22D2"/>
    <w:rsid w:val="001A2473"/>
    <w:rsid w:val="001A25FB"/>
    <w:rsid w:val="001A271D"/>
    <w:rsid w:val="001A3059"/>
    <w:rsid w:val="001A33B5"/>
    <w:rsid w:val="001A3420"/>
    <w:rsid w:val="001A3764"/>
    <w:rsid w:val="001A3C7E"/>
    <w:rsid w:val="001A3E07"/>
    <w:rsid w:val="001A3E7A"/>
    <w:rsid w:val="001A40E4"/>
    <w:rsid w:val="001A44BD"/>
    <w:rsid w:val="001A472D"/>
    <w:rsid w:val="001A4C15"/>
    <w:rsid w:val="001A4E8C"/>
    <w:rsid w:val="001A50C8"/>
    <w:rsid w:val="001A5A71"/>
    <w:rsid w:val="001A5A8E"/>
    <w:rsid w:val="001A5FD7"/>
    <w:rsid w:val="001A6310"/>
    <w:rsid w:val="001A67FF"/>
    <w:rsid w:val="001A6D3B"/>
    <w:rsid w:val="001A7C05"/>
    <w:rsid w:val="001B000B"/>
    <w:rsid w:val="001B0031"/>
    <w:rsid w:val="001B0243"/>
    <w:rsid w:val="001B0323"/>
    <w:rsid w:val="001B03C9"/>
    <w:rsid w:val="001B058C"/>
    <w:rsid w:val="001B0780"/>
    <w:rsid w:val="001B0A6A"/>
    <w:rsid w:val="001B0EB6"/>
    <w:rsid w:val="001B1395"/>
    <w:rsid w:val="001B15E6"/>
    <w:rsid w:val="001B1663"/>
    <w:rsid w:val="001B179D"/>
    <w:rsid w:val="001B1E3C"/>
    <w:rsid w:val="001B1EAA"/>
    <w:rsid w:val="001B23C8"/>
    <w:rsid w:val="001B27A5"/>
    <w:rsid w:val="001B2A6A"/>
    <w:rsid w:val="001B2B80"/>
    <w:rsid w:val="001B2C52"/>
    <w:rsid w:val="001B2D19"/>
    <w:rsid w:val="001B2DB6"/>
    <w:rsid w:val="001B2E45"/>
    <w:rsid w:val="001B317D"/>
    <w:rsid w:val="001B319E"/>
    <w:rsid w:val="001B3548"/>
    <w:rsid w:val="001B368F"/>
    <w:rsid w:val="001B484C"/>
    <w:rsid w:val="001B49D2"/>
    <w:rsid w:val="001B4EA5"/>
    <w:rsid w:val="001B5B3C"/>
    <w:rsid w:val="001B605E"/>
    <w:rsid w:val="001B61A1"/>
    <w:rsid w:val="001B6238"/>
    <w:rsid w:val="001B639A"/>
    <w:rsid w:val="001B6F78"/>
    <w:rsid w:val="001B700E"/>
    <w:rsid w:val="001B76EF"/>
    <w:rsid w:val="001B78D7"/>
    <w:rsid w:val="001B79F8"/>
    <w:rsid w:val="001C00A0"/>
    <w:rsid w:val="001C028B"/>
    <w:rsid w:val="001C05BA"/>
    <w:rsid w:val="001C0A46"/>
    <w:rsid w:val="001C1397"/>
    <w:rsid w:val="001C153B"/>
    <w:rsid w:val="001C17FF"/>
    <w:rsid w:val="001C19CC"/>
    <w:rsid w:val="001C19DD"/>
    <w:rsid w:val="001C1ED9"/>
    <w:rsid w:val="001C1F1D"/>
    <w:rsid w:val="001C3815"/>
    <w:rsid w:val="001C4100"/>
    <w:rsid w:val="001C50EC"/>
    <w:rsid w:val="001C59DD"/>
    <w:rsid w:val="001C5E26"/>
    <w:rsid w:val="001C5EC5"/>
    <w:rsid w:val="001C6478"/>
    <w:rsid w:val="001C6941"/>
    <w:rsid w:val="001C72FE"/>
    <w:rsid w:val="001C750C"/>
    <w:rsid w:val="001C7523"/>
    <w:rsid w:val="001C75A8"/>
    <w:rsid w:val="001C7D03"/>
    <w:rsid w:val="001D01A2"/>
    <w:rsid w:val="001D0250"/>
    <w:rsid w:val="001D0521"/>
    <w:rsid w:val="001D1AFF"/>
    <w:rsid w:val="001D1C02"/>
    <w:rsid w:val="001D1EB0"/>
    <w:rsid w:val="001D2071"/>
    <w:rsid w:val="001D2105"/>
    <w:rsid w:val="001D24F7"/>
    <w:rsid w:val="001D25CF"/>
    <w:rsid w:val="001D2857"/>
    <w:rsid w:val="001D28C1"/>
    <w:rsid w:val="001D32FB"/>
    <w:rsid w:val="001D3B40"/>
    <w:rsid w:val="001D3D36"/>
    <w:rsid w:val="001D41CB"/>
    <w:rsid w:val="001D531E"/>
    <w:rsid w:val="001D558C"/>
    <w:rsid w:val="001D5F37"/>
    <w:rsid w:val="001D60DB"/>
    <w:rsid w:val="001D6972"/>
    <w:rsid w:val="001D6B62"/>
    <w:rsid w:val="001D6FD8"/>
    <w:rsid w:val="001D74AD"/>
    <w:rsid w:val="001D7701"/>
    <w:rsid w:val="001D791C"/>
    <w:rsid w:val="001D79D2"/>
    <w:rsid w:val="001D7E9A"/>
    <w:rsid w:val="001E0D22"/>
    <w:rsid w:val="001E109D"/>
    <w:rsid w:val="001E131A"/>
    <w:rsid w:val="001E14FF"/>
    <w:rsid w:val="001E1594"/>
    <w:rsid w:val="001E2110"/>
    <w:rsid w:val="001E2546"/>
    <w:rsid w:val="001E2904"/>
    <w:rsid w:val="001E2B35"/>
    <w:rsid w:val="001E2FE3"/>
    <w:rsid w:val="001E3182"/>
    <w:rsid w:val="001E321F"/>
    <w:rsid w:val="001E3236"/>
    <w:rsid w:val="001E36AE"/>
    <w:rsid w:val="001E37CE"/>
    <w:rsid w:val="001E3AC8"/>
    <w:rsid w:val="001E3AFD"/>
    <w:rsid w:val="001E3F44"/>
    <w:rsid w:val="001E47BE"/>
    <w:rsid w:val="001E5646"/>
    <w:rsid w:val="001E5823"/>
    <w:rsid w:val="001E5E28"/>
    <w:rsid w:val="001E66D2"/>
    <w:rsid w:val="001E6FF5"/>
    <w:rsid w:val="001E74E8"/>
    <w:rsid w:val="001E74F3"/>
    <w:rsid w:val="001E7518"/>
    <w:rsid w:val="001E79E6"/>
    <w:rsid w:val="001E7A28"/>
    <w:rsid w:val="001E7A59"/>
    <w:rsid w:val="001E7A73"/>
    <w:rsid w:val="001F02C2"/>
    <w:rsid w:val="001F0A8B"/>
    <w:rsid w:val="001F1327"/>
    <w:rsid w:val="001F1621"/>
    <w:rsid w:val="001F16A4"/>
    <w:rsid w:val="001F1794"/>
    <w:rsid w:val="001F198C"/>
    <w:rsid w:val="001F1AE4"/>
    <w:rsid w:val="001F1F4B"/>
    <w:rsid w:val="001F2101"/>
    <w:rsid w:val="001F24A4"/>
    <w:rsid w:val="001F2891"/>
    <w:rsid w:val="001F2983"/>
    <w:rsid w:val="001F2F6F"/>
    <w:rsid w:val="001F39C6"/>
    <w:rsid w:val="001F4184"/>
    <w:rsid w:val="001F4218"/>
    <w:rsid w:val="001F43C6"/>
    <w:rsid w:val="001F5A6A"/>
    <w:rsid w:val="001F6A45"/>
    <w:rsid w:val="001F717F"/>
    <w:rsid w:val="001F74E7"/>
    <w:rsid w:val="001F7BB0"/>
    <w:rsid w:val="0020015A"/>
    <w:rsid w:val="002004C2"/>
    <w:rsid w:val="0020065C"/>
    <w:rsid w:val="00200733"/>
    <w:rsid w:val="00200CDE"/>
    <w:rsid w:val="00200D6B"/>
    <w:rsid w:val="002010CC"/>
    <w:rsid w:val="0020147A"/>
    <w:rsid w:val="0020180D"/>
    <w:rsid w:val="00201C03"/>
    <w:rsid w:val="00201C30"/>
    <w:rsid w:val="00201E22"/>
    <w:rsid w:val="00202227"/>
    <w:rsid w:val="0020227D"/>
    <w:rsid w:val="00202503"/>
    <w:rsid w:val="00202DA3"/>
    <w:rsid w:val="00202E63"/>
    <w:rsid w:val="0020338E"/>
    <w:rsid w:val="002039C6"/>
    <w:rsid w:val="00203E78"/>
    <w:rsid w:val="002041CF"/>
    <w:rsid w:val="00204370"/>
    <w:rsid w:val="00204446"/>
    <w:rsid w:val="00204C82"/>
    <w:rsid w:val="00205103"/>
    <w:rsid w:val="00205512"/>
    <w:rsid w:val="00205B6B"/>
    <w:rsid w:val="00205D5D"/>
    <w:rsid w:val="00205FD9"/>
    <w:rsid w:val="00206888"/>
    <w:rsid w:val="00206DCE"/>
    <w:rsid w:val="00207487"/>
    <w:rsid w:val="0020753F"/>
    <w:rsid w:val="0021035C"/>
    <w:rsid w:val="0021094D"/>
    <w:rsid w:val="00210CE1"/>
    <w:rsid w:val="0021125E"/>
    <w:rsid w:val="00211749"/>
    <w:rsid w:val="0021183C"/>
    <w:rsid w:val="00211DD9"/>
    <w:rsid w:val="00212A62"/>
    <w:rsid w:val="00213147"/>
    <w:rsid w:val="00213327"/>
    <w:rsid w:val="00213590"/>
    <w:rsid w:val="00213904"/>
    <w:rsid w:val="002139A3"/>
    <w:rsid w:val="00213B58"/>
    <w:rsid w:val="00213BCE"/>
    <w:rsid w:val="00213DAF"/>
    <w:rsid w:val="00214318"/>
    <w:rsid w:val="00214617"/>
    <w:rsid w:val="0021478E"/>
    <w:rsid w:val="00214818"/>
    <w:rsid w:val="00214B6A"/>
    <w:rsid w:val="00215788"/>
    <w:rsid w:val="002159E8"/>
    <w:rsid w:val="00215DDA"/>
    <w:rsid w:val="00216013"/>
    <w:rsid w:val="00216DEC"/>
    <w:rsid w:val="00216EB5"/>
    <w:rsid w:val="00216F02"/>
    <w:rsid w:val="0021724B"/>
    <w:rsid w:val="0021728A"/>
    <w:rsid w:val="00217313"/>
    <w:rsid w:val="0021782D"/>
    <w:rsid w:val="002178B6"/>
    <w:rsid w:val="00217E4B"/>
    <w:rsid w:val="002206E1"/>
    <w:rsid w:val="00220710"/>
    <w:rsid w:val="00220EF4"/>
    <w:rsid w:val="00221265"/>
    <w:rsid w:val="0022136C"/>
    <w:rsid w:val="0022147D"/>
    <w:rsid w:val="00221832"/>
    <w:rsid w:val="00222BAA"/>
    <w:rsid w:val="00223CF7"/>
    <w:rsid w:val="00223F5F"/>
    <w:rsid w:val="00224551"/>
    <w:rsid w:val="0022488A"/>
    <w:rsid w:val="00224B90"/>
    <w:rsid w:val="00225EBA"/>
    <w:rsid w:val="0022661D"/>
    <w:rsid w:val="00226729"/>
    <w:rsid w:val="00226C7C"/>
    <w:rsid w:val="00226C9B"/>
    <w:rsid w:val="00227418"/>
    <w:rsid w:val="00227BB0"/>
    <w:rsid w:val="00227C58"/>
    <w:rsid w:val="0023030E"/>
    <w:rsid w:val="00230533"/>
    <w:rsid w:val="0023080D"/>
    <w:rsid w:val="00230828"/>
    <w:rsid w:val="002321C0"/>
    <w:rsid w:val="0023236E"/>
    <w:rsid w:val="002324E6"/>
    <w:rsid w:val="002326D9"/>
    <w:rsid w:val="002327EA"/>
    <w:rsid w:val="00233029"/>
    <w:rsid w:val="002334AB"/>
    <w:rsid w:val="0023431C"/>
    <w:rsid w:val="002343E6"/>
    <w:rsid w:val="00234AD3"/>
    <w:rsid w:val="00234C66"/>
    <w:rsid w:val="0023532D"/>
    <w:rsid w:val="002355DB"/>
    <w:rsid w:val="0023577F"/>
    <w:rsid w:val="00236EFB"/>
    <w:rsid w:val="00236F85"/>
    <w:rsid w:val="0023700E"/>
    <w:rsid w:val="0023713F"/>
    <w:rsid w:val="00237A23"/>
    <w:rsid w:val="00237D86"/>
    <w:rsid w:val="00240295"/>
    <w:rsid w:val="002409F3"/>
    <w:rsid w:val="002411BF"/>
    <w:rsid w:val="002418B5"/>
    <w:rsid w:val="00242004"/>
    <w:rsid w:val="00242EB1"/>
    <w:rsid w:val="00242F50"/>
    <w:rsid w:val="00243203"/>
    <w:rsid w:val="00243F2A"/>
    <w:rsid w:val="002442EB"/>
    <w:rsid w:val="002446C0"/>
    <w:rsid w:val="00244A98"/>
    <w:rsid w:val="002452BF"/>
    <w:rsid w:val="0024559C"/>
    <w:rsid w:val="00245B7A"/>
    <w:rsid w:val="00245D76"/>
    <w:rsid w:val="00245DAF"/>
    <w:rsid w:val="0024603B"/>
    <w:rsid w:val="00246A19"/>
    <w:rsid w:val="00246CD9"/>
    <w:rsid w:val="00247845"/>
    <w:rsid w:val="002479F4"/>
    <w:rsid w:val="00247DB3"/>
    <w:rsid w:val="002500BF"/>
    <w:rsid w:val="0025016A"/>
    <w:rsid w:val="0025018F"/>
    <w:rsid w:val="0025033A"/>
    <w:rsid w:val="002505F5"/>
    <w:rsid w:val="00250BDB"/>
    <w:rsid w:val="00250F71"/>
    <w:rsid w:val="00251B1A"/>
    <w:rsid w:val="00251BFB"/>
    <w:rsid w:val="0025203C"/>
    <w:rsid w:val="0025203E"/>
    <w:rsid w:val="00252467"/>
    <w:rsid w:val="00252CA2"/>
    <w:rsid w:val="00252ED2"/>
    <w:rsid w:val="0025301D"/>
    <w:rsid w:val="0025330F"/>
    <w:rsid w:val="00253458"/>
    <w:rsid w:val="00253651"/>
    <w:rsid w:val="0025377F"/>
    <w:rsid w:val="00253801"/>
    <w:rsid w:val="00253918"/>
    <w:rsid w:val="00253F1C"/>
    <w:rsid w:val="00253F62"/>
    <w:rsid w:val="00254119"/>
    <w:rsid w:val="00254121"/>
    <w:rsid w:val="002541D2"/>
    <w:rsid w:val="002548A7"/>
    <w:rsid w:val="00254C46"/>
    <w:rsid w:val="00254C64"/>
    <w:rsid w:val="00255070"/>
    <w:rsid w:val="00255797"/>
    <w:rsid w:val="00255B95"/>
    <w:rsid w:val="00255BF4"/>
    <w:rsid w:val="002564CB"/>
    <w:rsid w:val="00256697"/>
    <w:rsid w:val="002567BE"/>
    <w:rsid w:val="00256922"/>
    <w:rsid w:val="00256C68"/>
    <w:rsid w:val="00256C74"/>
    <w:rsid w:val="0025728C"/>
    <w:rsid w:val="00257647"/>
    <w:rsid w:val="00257B22"/>
    <w:rsid w:val="00260158"/>
    <w:rsid w:val="00260E65"/>
    <w:rsid w:val="002612B4"/>
    <w:rsid w:val="00261559"/>
    <w:rsid w:val="00261583"/>
    <w:rsid w:val="002618EC"/>
    <w:rsid w:val="00263244"/>
    <w:rsid w:val="002632F9"/>
    <w:rsid w:val="0026363A"/>
    <w:rsid w:val="00263C12"/>
    <w:rsid w:val="00263E22"/>
    <w:rsid w:val="00263FB5"/>
    <w:rsid w:val="00264470"/>
    <w:rsid w:val="00264A2C"/>
    <w:rsid w:val="00265045"/>
    <w:rsid w:val="00265EA7"/>
    <w:rsid w:val="0026616D"/>
    <w:rsid w:val="00266DB7"/>
    <w:rsid w:val="00267598"/>
    <w:rsid w:val="0026773B"/>
    <w:rsid w:val="00267D6C"/>
    <w:rsid w:val="002703F6"/>
    <w:rsid w:val="0027098A"/>
    <w:rsid w:val="002713A7"/>
    <w:rsid w:val="00271B4F"/>
    <w:rsid w:val="00271E0D"/>
    <w:rsid w:val="00271FB1"/>
    <w:rsid w:val="0027218A"/>
    <w:rsid w:val="00272545"/>
    <w:rsid w:val="0027285F"/>
    <w:rsid w:val="00272D86"/>
    <w:rsid w:val="00273487"/>
    <w:rsid w:val="00273655"/>
    <w:rsid w:val="0027376F"/>
    <w:rsid w:val="00273D6E"/>
    <w:rsid w:val="00274128"/>
    <w:rsid w:val="002745CA"/>
    <w:rsid w:val="0027554A"/>
    <w:rsid w:val="00275660"/>
    <w:rsid w:val="00275B4C"/>
    <w:rsid w:val="002760DB"/>
    <w:rsid w:val="002765C4"/>
    <w:rsid w:val="0027683F"/>
    <w:rsid w:val="00276E2A"/>
    <w:rsid w:val="00276F4C"/>
    <w:rsid w:val="00277006"/>
    <w:rsid w:val="002774B4"/>
    <w:rsid w:val="00277698"/>
    <w:rsid w:val="00277FEB"/>
    <w:rsid w:val="002801D2"/>
    <w:rsid w:val="002804D1"/>
    <w:rsid w:val="00280A5F"/>
    <w:rsid w:val="0028156A"/>
    <w:rsid w:val="00281A60"/>
    <w:rsid w:val="00281B2F"/>
    <w:rsid w:val="00281C5E"/>
    <w:rsid w:val="002824C9"/>
    <w:rsid w:val="00282E38"/>
    <w:rsid w:val="00282FBA"/>
    <w:rsid w:val="0028319D"/>
    <w:rsid w:val="002833D7"/>
    <w:rsid w:val="00283611"/>
    <w:rsid w:val="002838EF"/>
    <w:rsid w:val="00284176"/>
    <w:rsid w:val="00284507"/>
    <w:rsid w:val="00284607"/>
    <w:rsid w:val="00284D7A"/>
    <w:rsid w:val="00285004"/>
    <w:rsid w:val="002851DB"/>
    <w:rsid w:val="0028524C"/>
    <w:rsid w:val="002861F5"/>
    <w:rsid w:val="002865EE"/>
    <w:rsid w:val="00286714"/>
    <w:rsid w:val="002868F1"/>
    <w:rsid w:val="0028698E"/>
    <w:rsid w:val="00286AA3"/>
    <w:rsid w:val="00287520"/>
    <w:rsid w:val="0028759E"/>
    <w:rsid w:val="00287CC2"/>
    <w:rsid w:val="00287F29"/>
    <w:rsid w:val="0029075D"/>
    <w:rsid w:val="00290BB0"/>
    <w:rsid w:val="00290EC5"/>
    <w:rsid w:val="00291426"/>
    <w:rsid w:val="0029159A"/>
    <w:rsid w:val="00292AC3"/>
    <w:rsid w:val="00292C94"/>
    <w:rsid w:val="00292EED"/>
    <w:rsid w:val="0029344F"/>
    <w:rsid w:val="00293703"/>
    <w:rsid w:val="00293910"/>
    <w:rsid w:val="00293B61"/>
    <w:rsid w:val="00293CC7"/>
    <w:rsid w:val="00293FB1"/>
    <w:rsid w:val="0029405C"/>
    <w:rsid w:val="002942CC"/>
    <w:rsid w:val="002942D6"/>
    <w:rsid w:val="00294479"/>
    <w:rsid w:val="002948C4"/>
    <w:rsid w:val="00294942"/>
    <w:rsid w:val="00295310"/>
    <w:rsid w:val="00295422"/>
    <w:rsid w:val="002954B6"/>
    <w:rsid w:val="002960A7"/>
    <w:rsid w:val="00296198"/>
    <w:rsid w:val="00296DB4"/>
    <w:rsid w:val="00296F69"/>
    <w:rsid w:val="002970A9"/>
    <w:rsid w:val="002977DF"/>
    <w:rsid w:val="002A0282"/>
    <w:rsid w:val="002A04A9"/>
    <w:rsid w:val="002A0F6B"/>
    <w:rsid w:val="002A12C4"/>
    <w:rsid w:val="002A15B4"/>
    <w:rsid w:val="002A197F"/>
    <w:rsid w:val="002A1EEE"/>
    <w:rsid w:val="002A2011"/>
    <w:rsid w:val="002A20EB"/>
    <w:rsid w:val="002A2702"/>
    <w:rsid w:val="002A2AF6"/>
    <w:rsid w:val="002A31B8"/>
    <w:rsid w:val="002A340D"/>
    <w:rsid w:val="002A3A62"/>
    <w:rsid w:val="002A3FB7"/>
    <w:rsid w:val="002A4403"/>
    <w:rsid w:val="002A449D"/>
    <w:rsid w:val="002A4DA5"/>
    <w:rsid w:val="002A4FAD"/>
    <w:rsid w:val="002A4FDE"/>
    <w:rsid w:val="002A5484"/>
    <w:rsid w:val="002A5618"/>
    <w:rsid w:val="002A6115"/>
    <w:rsid w:val="002A62AA"/>
    <w:rsid w:val="002A6A71"/>
    <w:rsid w:val="002A6E11"/>
    <w:rsid w:val="002A7642"/>
    <w:rsid w:val="002A7ABF"/>
    <w:rsid w:val="002A7F3E"/>
    <w:rsid w:val="002B1107"/>
    <w:rsid w:val="002B1564"/>
    <w:rsid w:val="002B1670"/>
    <w:rsid w:val="002B1BB3"/>
    <w:rsid w:val="002B2CD9"/>
    <w:rsid w:val="002B35B3"/>
    <w:rsid w:val="002B40B3"/>
    <w:rsid w:val="002B49BF"/>
    <w:rsid w:val="002B4C61"/>
    <w:rsid w:val="002B5227"/>
    <w:rsid w:val="002B54F1"/>
    <w:rsid w:val="002B5620"/>
    <w:rsid w:val="002B5B1E"/>
    <w:rsid w:val="002B63F1"/>
    <w:rsid w:val="002B7238"/>
    <w:rsid w:val="002B7372"/>
    <w:rsid w:val="002B7A5F"/>
    <w:rsid w:val="002B7AC4"/>
    <w:rsid w:val="002C0104"/>
    <w:rsid w:val="002C03DA"/>
    <w:rsid w:val="002C055C"/>
    <w:rsid w:val="002C0B59"/>
    <w:rsid w:val="002C0D66"/>
    <w:rsid w:val="002C158B"/>
    <w:rsid w:val="002C163D"/>
    <w:rsid w:val="002C1AB3"/>
    <w:rsid w:val="002C2134"/>
    <w:rsid w:val="002C2290"/>
    <w:rsid w:val="002C2528"/>
    <w:rsid w:val="002C2691"/>
    <w:rsid w:val="002C28C3"/>
    <w:rsid w:val="002C2C9D"/>
    <w:rsid w:val="002C3370"/>
    <w:rsid w:val="002C3848"/>
    <w:rsid w:val="002C3E58"/>
    <w:rsid w:val="002C4208"/>
    <w:rsid w:val="002C4C76"/>
    <w:rsid w:val="002C515A"/>
    <w:rsid w:val="002C55A5"/>
    <w:rsid w:val="002C569F"/>
    <w:rsid w:val="002C58C5"/>
    <w:rsid w:val="002C5DC3"/>
    <w:rsid w:val="002C640D"/>
    <w:rsid w:val="002C6922"/>
    <w:rsid w:val="002C6943"/>
    <w:rsid w:val="002C6B37"/>
    <w:rsid w:val="002C75E5"/>
    <w:rsid w:val="002D0379"/>
    <w:rsid w:val="002D1350"/>
    <w:rsid w:val="002D139D"/>
    <w:rsid w:val="002D180D"/>
    <w:rsid w:val="002D1986"/>
    <w:rsid w:val="002D1994"/>
    <w:rsid w:val="002D1D24"/>
    <w:rsid w:val="002D225B"/>
    <w:rsid w:val="002D22BD"/>
    <w:rsid w:val="002D2910"/>
    <w:rsid w:val="002D2C14"/>
    <w:rsid w:val="002D2FAE"/>
    <w:rsid w:val="002D3375"/>
    <w:rsid w:val="002D34EE"/>
    <w:rsid w:val="002D3A27"/>
    <w:rsid w:val="002D4106"/>
    <w:rsid w:val="002D484C"/>
    <w:rsid w:val="002D5025"/>
    <w:rsid w:val="002D5365"/>
    <w:rsid w:val="002D56C1"/>
    <w:rsid w:val="002D59C1"/>
    <w:rsid w:val="002D5AF4"/>
    <w:rsid w:val="002D5BD9"/>
    <w:rsid w:val="002D5CEA"/>
    <w:rsid w:val="002D5DB4"/>
    <w:rsid w:val="002D6834"/>
    <w:rsid w:val="002D6AAE"/>
    <w:rsid w:val="002D6C74"/>
    <w:rsid w:val="002D6E8F"/>
    <w:rsid w:val="002D7612"/>
    <w:rsid w:val="002D7F05"/>
    <w:rsid w:val="002E0945"/>
    <w:rsid w:val="002E0BBF"/>
    <w:rsid w:val="002E1278"/>
    <w:rsid w:val="002E12A9"/>
    <w:rsid w:val="002E1475"/>
    <w:rsid w:val="002E16EF"/>
    <w:rsid w:val="002E1B92"/>
    <w:rsid w:val="002E23A3"/>
    <w:rsid w:val="002E2588"/>
    <w:rsid w:val="002E274C"/>
    <w:rsid w:val="002E2DD0"/>
    <w:rsid w:val="002E321D"/>
    <w:rsid w:val="002E3A20"/>
    <w:rsid w:val="002E4040"/>
    <w:rsid w:val="002E42C6"/>
    <w:rsid w:val="002E5218"/>
    <w:rsid w:val="002E53FE"/>
    <w:rsid w:val="002E582F"/>
    <w:rsid w:val="002E5A05"/>
    <w:rsid w:val="002E5AD0"/>
    <w:rsid w:val="002E6483"/>
    <w:rsid w:val="002E69AA"/>
    <w:rsid w:val="002E701D"/>
    <w:rsid w:val="002E75F1"/>
    <w:rsid w:val="002E7F78"/>
    <w:rsid w:val="002F010A"/>
    <w:rsid w:val="002F0466"/>
    <w:rsid w:val="002F055D"/>
    <w:rsid w:val="002F06D1"/>
    <w:rsid w:val="002F0FE5"/>
    <w:rsid w:val="002F10EE"/>
    <w:rsid w:val="002F12FC"/>
    <w:rsid w:val="002F1BF4"/>
    <w:rsid w:val="002F22CA"/>
    <w:rsid w:val="002F294C"/>
    <w:rsid w:val="002F362A"/>
    <w:rsid w:val="002F397E"/>
    <w:rsid w:val="002F3EEA"/>
    <w:rsid w:val="002F4210"/>
    <w:rsid w:val="002F44D1"/>
    <w:rsid w:val="002F4869"/>
    <w:rsid w:val="002F497A"/>
    <w:rsid w:val="002F4A16"/>
    <w:rsid w:val="002F4BCA"/>
    <w:rsid w:val="002F52C2"/>
    <w:rsid w:val="002F54BD"/>
    <w:rsid w:val="002F5C24"/>
    <w:rsid w:val="002F6A08"/>
    <w:rsid w:val="002F6B94"/>
    <w:rsid w:val="002F720A"/>
    <w:rsid w:val="002F7392"/>
    <w:rsid w:val="002F7612"/>
    <w:rsid w:val="00300425"/>
    <w:rsid w:val="00300676"/>
    <w:rsid w:val="003007DF"/>
    <w:rsid w:val="003008F7"/>
    <w:rsid w:val="0030091A"/>
    <w:rsid w:val="00300BDA"/>
    <w:rsid w:val="00300D77"/>
    <w:rsid w:val="00301E78"/>
    <w:rsid w:val="0030271E"/>
    <w:rsid w:val="003027B6"/>
    <w:rsid w:val="00302983"/>
    <w:rsid w:val="00302DCD"/>
    <w:rsid w:val="00303401"/>
    <w:rsid w:val="00303420"/>
    <w:rsid w:val="003034E6"/>
    <w:rsid w:val="0030374C"/>
    <w:rsid w:val="0030495B"/>
    <w:rsid w:val="00304A9D"/>
    <w:rsid w:val="00304D47"/>
    <w:rsid w:val="0030537B"/>
    <w:rsid w:val="0030551F"/>
    <w:rsid w:val="003056BE"/>
    <w:rsid w:val="00305A89"/>
    <w:rsid w:val="00305E6A"/>
    <w:rsid w:val="00306CD3"/>
    <w:rsid w:val="003070ED"/>
    <w:rsid w:val="00307144"/>
    <w:rsid w:val="0030728E"/>
    <w:rsid w:val="003076BD"/>
    <w:rsid w:val="00310236"/>
    <w:rsid w:val="00310620"/>
    <w:rsid w:val="0031079C"/>
    <w:rsid w:val="00310A2B"/>
    <w:rsid w:val="00310AFA"/>
    <w:rsid w:val="00310C22"/>
    <w:rsid w:val="00311982"/>
    <w:rsid w:val="00311F13"/>
    <w:rsid w:val="0031229B"/>
    <w:rsid w:val="00312947"/>
    <w:rsid w:val="00313449"/>
    <w:rsid w:val="00313A3B"/>
    <w:rsid w:val="003142BF"/>
    <w:rsid w:val="003146B1"/>
    <w:rsid w:val="00314903"/>
    <w:rsid w:val="00314EF8"/>
    <w:rsid w:val="0031583E"/>
    <w:rsid w:val="00315AAA"/>
    <w:rsid w:val="00315BDA"/>
    <w:rsid w:val="0031608E"/>
    <w:rsid w:val="00316146"/>
    <w:rsid w:val="00316A60"/>
    <w:rsid w:val="00316AE1"/>
    <w:rsid w:val="00316D80"/>
    <w:rsid w:val="00316EB3"/>
    <w:rsid w:val="00317092"/>
    <w:rsid w:val="00317467"/>
    <w:rsid w:val="00317D56"/>
    <w:rsid w:val="003204AA"/>
    <w:rsid w:val="0032086B"/>
    <w:rsid w:val="00320B5F"/>
    <w:rsid w:val="00320EE8"/>
    <w:rsid w:val="00320F4E"/>
    <w:rsid w:val="0032152B"/>
    <w:rsid w:val="003215E1"/>
    <w:rsid w:val="0032243E"/>
    <w:rsid w:val="00322651"/>
    <w:rsid w:val="00322AB0"/>
    <w:rsid w:val="00322B93"/>
    <w:rsid w:val="003230CE"/>
    <w:rsid w:val="0032337F"/>
    <w:rsid w:val="003241CE"/>
    <w:rsid w:val="0032483E"/>
    <w:rsid w:val="00324932"/>
    <w:rsid w:val="00324BBB"/>
    <w:rsid w:val="00324D83"/>
    <w:rsid w:val="00324E07"/>
    <w:rsid w:val="00324FB8"/>
    <w:rsid w:val="0032529D"/>
    <w:rsid w:val="0032545F"/>
    <w:rsid w:val="0032570C"/>
    <w:rsid w:val="003258FF"/>
    <w:rsid w:val="00325C97"/>
    <w:rsid w:val="00325D54"/>
    <w:rsid w:val="00326C65"/>
    <w:rsid w:val="00327003"/>
    <w:rsid w:val="00327715"/>
    <w:rsid w:val="003279A5"/>
    <w:rsid w:val="00327E2F"/>
    <w:rsid w:val="0033028E"/>
    <w:rsid w:val="00330501"/>
    <w:rsid w:val="003305ED"/>
    <w:rsid w:val="00330838"/>
    <w:rsid w:val="0033091D"/>
    <w:rsid w:val="003309AB"/>
    <w:rsid w:val="00330AA6"/>
    <w:rsid w:val="00331203"/>
    <w:rsid w:val="003317B1"/>
    <w:rsid w:val="00331D52"/>
    <w:rsid w:val="00331E71"/>
    <w:rsid w:val="00332587"/>
    <w:rsid w:val="00332805"/>
    <w:rsid w:val="003331F4"/>
    <w:rsid w:val="00333677"/>
    <w:rsid w:val="0033390F"/>
    <w:rsid w:val="00333929"/>
    <w:rsid w:val="00333A0A"/>
    <w:rsid w:val="00333CC5"/>
    <w:rsid w:val="003343F8"/>
    <w:rsid w:val="003349B4"/>
    <w:rsid w:val="00334AC9"/>
    <w:rsid w:val="00334BB8"/>
    <w:rsid w:val="00334E99"/>
    <w:rsid w:val="00335181"/>
    <w:rsid w:val="00335C10"/>
    <w:rsid w:val="00336D4E"/>
    <w:rsid w:val="003374B8"/>
    <w:rsid w:val="003379A3"/>
    <w:rsid w:val="00337E3F"/>
    <w:rsid w:val="00337EE6"/>
    <w:rsid w:val="00340406"/>
    <w:rsid w:val="003408EC"/>
    <w:rsid w:val="00340D48"/>
    <w:rsid w:val="00340F0C"/>
    <w:rsid w:val="00341170"/>
    <w:rsid w:val="0034135B"/>
    <w:rsid w:val="003413AF"/>
    <w:rsid w:val="003413CA"/>
    <w:rsid w:val="00341569"/>
    <w:rsid w:val="00341656"/>
    <w:rsid w:val="0034168E"/>
    <w:rsid w:val="00341775"/>
    <w:rsid w:val="003419F1"/>
    <w:rsid w:val="003419F6"/>
    <w:rsid w:val="00341CC2"/>
    <w:rsid w:val="003428F5"/>
    <w:rsid w:val="00342D8C"/>
    <w:rsid w:val="00342EDD"/>
    <w:rsid w:val="0034314B"/>
    <w:rsid w:val="00343EB4"/>
    <w:rsid w:val="00344484"/>
    <w:rsid w:val="003446D3"/>
    <w:rsid w:val="0034486C"/>
    <w:rsid w:val="003449E9"/>
    <w:rsid w:val="00344F18"/>
    <w:rsid w:val="003459C3"/>
    <w:rsid w:val="00346122"/>
    <w:rsid w:val="00346CED"/>
    <w:rsid w:val="003476BB"/>
    <w:rsid w:val="0035020D"/>
    <w:rsid w:val="00350417"/>
    <w:rsid w:val="00350593"/>
    <w:rsid w:val="00350BFD"/>
    <w:rsid w:val="00350D6A"/>
    <w:rsid w:val="00350E7C"/>
    <w:rsid w:val="00350F76"/>
    <w:rsid w:val="0035102F"/>
    <w:rsid w:val="0035112F"/>
    <w:rsid w:val="003511CB"/>
    <w:rsid w:val="00351826"/>
    <w:rsid w:val="00351B3F"/>
    <w:rsid w:val="00351B55"/>
    <w:rsid w:val="00351F1F"/>
    <w:rsid w:val="0035252A"/>
    <w:rsid w:val="00352C90"/>
    <w:rsid w:val="00352F3E"/>
    <w:rsid w:val="0035370B"/>
    <w:rsid w:val="00353C03"/>
    <w:rsid w:val="00353CC7"/>
    <w:rsid w:val="00354B7A"/>
    <w:rsid w:val="00354D97"/>
    <w:rsid w:val="00354E70"/>
    <w:rsid w:val="00356003"/>
    <w:rsid w:val="00356BBA"/>
    <w:rsid w:val="00357251"/>
    <w:rsid w:val="00357325"/>
    <w:rsid w:val="00357384"/>
    <w:rsid w:val="00357669"/>
    <w:rsid w:val="0035771F"/>
    <w:rsid w:val="003578C5"/>
    <w:rsid w:val="00357CDE"/>
    <w:rsid w:val="00357CED"/>
    <w:rsid w:val="00357D01"/>
    <w:rsid w:val="00357F22"/>
    <w:rsid w:val="00360668"/>
    <w:rsid w:val="00361632"/>
    <w:rsid w:val="00361CC0"/>
    <w:rsid w:val="0036204D"/>
    <w:rsid w:val="0036214C"/>
    <w:rsid w:val="003621B8"/>
    <w:rsid w:val="003621E0"/>
    <w:rsid w:val="00362469"/>
    <w:rsid w:val="0036293A"/>
    <w:rsid w:val="00362A43"/>
    <w:rsid w:val="00362E83"/>
    <w:rsid w:val="00362E9D"/>
    <w:rsid w:val="00363268"/>
    <w:rsid w:val="00363847"/>
    <w:rsid w:val="003641B8"/>
    <w:rsid w:val="00364263"/>
    <w:rsid w:val="00364280"/>
    <w:rsid w:val="0036447D"/>
    <w:rsid w:val="00364A50"/>
    <w:rsid w:val="00364E64"/>
    <w:rsid w:val="003651A5"/>
    <w:rsid w:val="003654EF"/>
    <w:rsid w:val="00365B1B"/>
    <w:rsid w:val="00365F91"/>
    <w:rsid w:val="00366B3B"/>
    <w:rsid w:val="003670C9"/>
    <w:rsid w:val="00367556"/>
    <w:rsid w:val="00367892"/>
    <w:rsid w:val="00367B4B"/>
    <w:rsid w:val="0037035C"/>
    <w:rsid w:val="00370577"/>
    <w:rsid w:val="00370A05"/>
    <w:rsid w:val="00370CB3"/>
    <w:rsid w:val="00371160"/>
    <w:rsid w:val="003721B6"/>
    <w:rsid w:val="00372637"/>
    <w:rsid w:val="003726EA"/>
    <w:rsid w:val="00372872"/>
    <w:rsid w:val="0037313A"/>
    <w:rsid w:val="003731FC"/>
    <w:rsid w:val="00373FC8"/>
    <w:rsid w:val="00374A30"/>
    <w:rsid w:val="00374FA8"/>
    <w:rsid w:val="003751D8"/>
    <w:rsid w:val="003755CE"/>
    <w:rsid w:val="003758A4"/>
    <w:rsid w:val="003759B6"/>
    <w:rsid w:val="00375DF9"/>
    <w:rsid w:val="00376527"/>
    <w:rsid w:val="00376C42"/>
    <w:rsid w:val="00377132"/>
    <w:rsid w:val="00377B6E"/>
    <w:rsid w:val="00380A47"/>
    <w:rsid w:val="003811AB"/>
    <w:rsid w:val="00381516"/>
    <w:rsid w:val="00381873"/>
    <w:rsid w:val="00381AA7"/>
    <w:rsid w:val="003829C5"/>
    <w:rsid w:val="00382A58"/>
    <w:rsid w:val="00382ECD"/>
    <w:rsid w:val="00382FA8"/>
    <w:rsid w:val="00383402"/>
    <w:rsid w:val="00383893"/>
    <w:rsid w:val="003838E8"/>
    <w:rsid w:val="00383E2E"/>
    <w:rsid w:val="00384A57"/>
    <w:rsid w:val="00385120"/>
    <w:rsid w:val="00385219"/>
    <w:rsid w:val="003854BB"/>
    <w:rsid w:val="003858AE"/>
    <w:rsid w:val="00385BCF"/>
    <w:rsid w:val="00385D70"/>
    <w:rsid w:val="003860D5"/>
    <w:rsid w:val="00386268"/>
    <w:rsid w:val="0038652C"/>
    <w:rsid w:val="0038661A"/>
    <w:rsid w:val="00386A07"/>
    <w:rsid w:val="00387025"/>
    <w:rsid w:val="0038760F"/>
    <w:rsid w:val="003879B5"/>
    <w:rsid w:val="00387CBB"/>
    <w:rsid w:val="00390A83"/>
    <w:rsid w:val="00391078"/>
    <w:rsid w:val="0039118D"/>
    <w:rsid w:val="00391862"/>
    <w:rsid w:val="003921AB"/>
    <w:rsid w:val="0039297C"/>
    <w:rsid w:val="00392F06"/>
    <w:rsid w:val="003932A1"/>
    <w:rsid w:val="00393A70"/>
    <w:rsid w:val="00393C42"/>
    <w:rsid w:val="00394675"/>
    <w:rsid w:val="0039477A"/>
    <w:rsid w:val="003954AE"/>
    <w:rsid w:val="00395AAD"/>
    <w:rsid w:val="00395BA3"/>
    <w:rsid w:val="00395C71"/>
    <w:rsid w:val="003965C5"/>
    <w:rsid w:val="00396CF2"/>
    <w:rsid w:val="00397143"/>
    <w:rsid w:val="0039729E"/>
    <w:rsid w:val="0039739B"/>
    <w:rsid w:val="0039786A"/>
    <w:rsid w:val="00397F8C"/>
    <w:rsid w:val="003A04DA"/>
    <w:rsid w:val="003A0BEC"/>
    <w:rsid w:val="003A0C2E"/>
    <w:rsid w:val="003A1C25"/>
    <w:rsid w:val="003A1C60"/>
    <w:rsid w:val="003A1D6B"/>
    <w:rsid w:val="003A27F6"/>
    <w:rsid w:val="003A28DB"/>
    <w:rsid w:val="003A2C7F"/>
    <w:rsid w:val="003A311D"/>
    <w:rsid w:val="003A32A7"/>
    <w:rsid w:val="003A35B0"/>
    <w:rsid w:val="003A35F9"/>
    <w:rsid w:val="003A3A79"/>
    <w:rsid w:val="003A3CDA"/>
    <w:rsid w:val="003A3D34"/>
    <w:rsid w:val="003A3E68"/>
    <w:rsid w:val="003A4215"/>
    <w:rsid w:val="003A423E"/>
    <w:rsid w:val="003A47AE"/>
    <w:rsid w:val="003A4C5D"/>
    <w:rsid w:val="003A4D42"/>
    <w:rsid w:val="003A5198"/>
    <w:rsid w:val="003A551E"/>
    <w:rsid w:val="003A56A3"/>
    <w:rsid w:val="003A58F2"/>
    <w:rsid w:val="003A5F05"/>
    <w:rsid w:val="003A6269"/>
    <w:rsid w:val="003A62CC"/>
    <w:rsid w:val="003A64B0"/>
    <w:rsid w:val="003A6615"/>
    <w:rsid w:val="003A6680"/>
    <w:rsid w:val="003A6ABD"/>
    <w:rsid w:val="003A705C"/>
    <w:rsid w:val="003A725D"/>
    <w:rsid w:val="003A76D5"/>
    <w:rsid w:val="003A79DD"/>
    <w:rsid w:val="003A7B0A"/>
    <w:rsid w:val="003B0273"/>
    <w:rsid w:val="003B0542"/>
    <w:rsid w:val="003B0812"/>
    <w:rsid w:val="003B11D4"/>
    <w:rsid w:val="003B13D0"/>
    <w:rsid w:val="003B13E1"/>
    <w:rsid w:val="003B19EE"/>
    <w:rsid w:val="003B1EB8"/>
    <w:rsid w:val="003B1F27"/>
    <w:rsid w:val="003B1FBD"/>
    <w:rsid w:val="003B22A1"/>
    <w:rsid w:val="003B27D4"/>
    <w:rsid w:val="003B2FAD"/>
    <w:rsid w:val="003B37F0"/>
    <w:rsid w:val="003B3854"/>
    <w:rsid w:val="003B3943"/>
    <w:rsid w:val="003B4018"/>
    <w:rsid w:val="003B4026"/>
    <w:rsid w:val="003B40BE"/>
    <w:rsid w:val="003B45EB"/>
    <w:rsid w:val="003B4CF0"/>
    <w:rsid w:val="003B54BC"/>
    <w:rsid w:val="003B56A5"/>
    <w:rsid w:val="003B585C"/>
    <w:rsid w:val="003B6374"/>
    <w:rsid w:val="003B66BC"/>
    <w:rsid w:val="003B6C6C"/>
    <w:rsid w:val="003B765A"/>
    <w:rsid w:val="003B7699"/>
    <w:rsid w:val="003B7795"/>
    <w:rsid w:val="003B7A2D"/>
    <w:rsid w:val="003B7ACC"/>
    <w:rsid w:val="003C029B"/>
    <w:rsid w:val="003C030D"/>
    <w:rsid w:val="003C0558"/>
    <w:rsid w:val="003C059C"/>
    <w:rsid w:val="003C074B"/>
    <w:rsid w:val="003C0C4A"/>
    <w:rsid w:val="003C0E5C"/>
    <w:rsid w:val="003C108B"/>
    <w:rsid w:val="003C12A8"/>
    <w:rsid w:val="003C1327"/>
    <w:rsid w:val="003C144F"/>
    <w:rsid w:val="003C1812"/>
    <w:rsid w:val="003C30C8"/>
    <w:rsid w:val="003C3271"/>
    <w:rsid w:val="003C46E6"/>
    <w:rsid w:val="003C4F58"/>
    <w:rsid w:val="003C4FFA"/>
    <w:rsid w:val="003C5070"/>
    <w:rsid w:val="003C51EB"/>
    <w:rsid w:val="003C5821"/>
    <w:rsid w:val="003C58EE"/>
    <w:rsid w:val="003C5A48"/>
    <w:rsid w:val="003C5D8F"/>
    <w:rsid w:val="003C5DE5"/>
    <w:rsid w:val="003C5E75"/>
    <w:rsid w:val="003C6599"/>
    <w:rsid w:val="003C6777"/>
    <w:rsid w:val="003C67B1"/>
    <w:rsid w:val="003C6F08"/>
    <w:rsid w:val="003C6F6F"/>
    <w:rsid w:val="003C71AE"/>
    <w:rsid w:val="003C757C"/>
    <w:rsid w:val="003C787A"/>
    <w:rsid w:val="003C7973"/>
    <w:rsid w:val="003C7F44"/>
    <w:rsid w:val="003D0861"/>
    <w:rsid w:val="003D0D6A"/>
    <w:rsid w:val="003D0F97"/>
    <w:rsid w:val="003D167C"/>
    <w:rsid w:val="003D1947"/>
    <w:rsid w:val="003D1998"/>
    <w:rsid w:val="003D1D6B"/>
    <w:rsid w:val="003D2F27"/>
    <w:rsid w:val="003D3502"/>
    <w:rsid w:val="003D361A"/>
    <w:rsid w:val="003D3A12"/>
    <w:rsid w:val="003D3B31"/>
    <w:rsid w:val="003D451A"/>
    <w:rsid w:val="003D47DB"/>
    <w:rsid w:val="003D4C39"/>
    <w:rsid w:val="003D5408"/>
    <w:rsid w:val="003D5A41"/>
    <w:rsid w:val="003D5A66"/>
    <w:rsid w:val="003D5BCA"/>
    <w:rsid w:val="003D5BF1"/>
    <w:rsid w:val="003D5CCA"/>
    <w:rsid w:val="003D5D69"/>
    <w:rsid w:val="003D5E95"/>
    <w:rsid w:val="003D624E"/>
    <w:rsid w:val="003D64A9"/>
    <w:rsid w:val="003D6734"/>
    <w:rsid w:val="003D69BD"/>
    <w:rsid w:val="003D6DA7"/>
    <w:rsid w:val="003D74AB"/>
    <w:rsid w:val="003D7F57"/>
    <w:rsid w:val="003E040A"/>
    <w:rsid w:val="003E1019"/>
    <w:rsid w:val="003E1083"/>
    <w:rsid w:val="003E1166"/>
    <w:rsid w:val="003E196B"/>
    <w:rsid w:val="003E2050"/>
    <w:rsid w:val="003E2A98"/>
    <w:rsid w:val="003E2D27"/>
    <w:rsid w:val="003E2E6D"/>
    <w:rsid w:val="003E3495"/>
    <w:rsid w:val="003E3597"/>
    <w:rsid w:val="003E3704"/>
    <w:rsid w:val="003E3741"/>
    <w:rsid w:val="003E37B0"/>
    <w:rsid w:val="003E3D51"/>
    <w:rsid w:val="003E420F"/>
    <w:rsid w:val="003E45BD"/>
    <w:rsid w:val="003E4713"/>
    <w:rsid w:val="003E4763"/>
    <w:rsid w:val="003E4A2E"/>
    <w:rsid w:val="003E4B28"/>
    <w:rsid w:val="003E5A38"/>
    <w:rsid w:val="003E65FA"/>
    <w:rsid w:val="003E6A80"/>
    <w:rsid w:val="003E6C87"/>
    <w:rsid w:val="003E6D25"/>
    <w:rsid w:val="003E73C3"/>
    <w:rsid w:val="003E7518"/>
    <w:rsid w:val="003E7BB7"/>
    <w:rsid w:val="003F07EF"/>
    <w:rsid w:val="003F0C04"/>
    <w:rsid w:val="003F0D57"/>
    <w:rsid w:val="003F0DB7"/>
    <w:rsid w:val="003F0E33"/>
    <w:rsid w:val="003F1018"/>
    <w:rsid w:val="003F1091"/>
    <w:rsid w:val="003F1A35"/>
    <w:rsid w:val="003F24E1"/>
    <w:rsid w:val="003F2521"/>
    <w:rsid w:val="003F2A6C"/>
    <w:rsid w:val="003F2E10"/>
    <w:rsid w:val="003F34A8"/>
    <w:rsid w:val="003F3611"/>
    <w:rsid w:val="003F3801"/>
    <w:rsid w:val="003F4154"/>
    <w:rsid w:val="003F42DC"/>
    <w:rsid w:val="003F4409"/>
    <w:rsid w:val="003F4EA4"/>
    <w:rsid w:val="003F51FD"/>
    <w:rsid w:val="003F53E5"/>
    <w:rsid w:val="003F54D8"/>
    <w:rsid w:val="003F58CF"/>
    <w:rsid w:val="003F5D04"/>
    <w:rsid w:val="003F6C3B"/>
    <w:rsid w:val="003F733F"/>
    <w:rsid w:val="00400186"/>
    <w:rsid w:val="00400551"/>
    <w:rsid w:val="004005C1"/>
    <w:rsid w:val="00402420"/>
    <w:rsid w:val="00402C3A"/>
    <w:rsid w:val="00403C33"/>
    <w:rsid w:val="00403EA4"/>
    <w:rsid w:val="00403FBF"/>
    <w:rsid w:val="00404F5A"/>
    <w:rsid w:val="0040544D"/>
    <w:rsid w:val="004055F3"/>
    <w:rsid w:val="00405ABF"/>
    <w:rsid w:val="00405D0C"/>
    <w:rsid w:val="00405D18"/>
    <w:rsid w:val="00405DF7"/>
    <w:rsid w:val="00406477"/>
    <w:rsid w:val="0040711A"/>
    <w:rsid w:val="00407921"/>
    <w:rsid w:val="00407B52"/>
    <w:rsid w:val="00410199"/>
    <w:rsid w:val="00410632"/>
    <w:rsid w:val="00410ABF"/>
    <w:rsid w:val="00410D2B"/>
    <w:rsid w:val="004110AF"/>
    <w:rsid w:val="00411580"/>
    <w:rsid w:val="004118F2"/>
    <w:rsid w:val="00412501"/>
    <w:rsid w:val="00412E5B"/>
    <w:rsid w:val="0041518D"/>
    <w:rsid w:val="004155E2"/>
    <w:rsid w:val="004156C4"/>
    <w:rsid w:val="00415DAC"/>
    <w:rsid w:val="0041610B"/>
    <w:rsid w:val="0041611D"/>
    <w:rsid w:val="00416954"/>
    <w:rsid w:val="00416D6D"/>
    <w:rsid w:val="00417416"/>
    <w:rsid w:val="00417668"/>
    <w:rsid w:val="00417746"/>
    <w:rsid w:val="004200A7"/>
    <w:rsid w:val="004204E5"/>
    <w:rsid w:val="004209C2"/>
    <w:rsid w:val="0042163E"/>
    <w:rsid w:val="004219FC"/>
    <w:rsid w:val="00421EC8"/>
    <w:rsid w:val="00421FEC"/>
    <w:rsid w:val="00422210"/>
    <w:rsid w:val="004227A0"/>
    <w:rsid w:val="0042353F"/>
    <w:rsid w:val="00423FB5"/>
    <w:rsid w:val="0042486B"/>
    <w:rsid w:val="0042486E"/>
    <w:rsid w:val="00424A00"/>
    <w:rsid w:val="00424A51"/>
    <w:rsid w:val="004251B8"/>
    <w:rsid w:val="0042596C"/>
    <w:rsid w:val="00425BE8"/>
    <w:rsid w:val="00425F06"/>
    <w:rsid w:val="004260D0"/>
    <w:rsid w:val="00426A45"/>
    <w:rsid w:val="00426BDB"/>
    <w:rsid w:val="00427017"/>
    <w:rsid w:val="00427105"/>
    <w:rsid w:val="00427709"/>
    <w:rsid w:val="00427881"/>
    <w:rsid w:val="00430D16"/>
    <w:rsid w:val="00430E50"/>
    <w:rsid w:val="00432593"/>
    <w:rsid w:val="00432621"/>
    <w:rsid w:val="00432686"/>
    <w:rsid w:val="004329F8"/>
    <w:rsid w:val="00433218"/>
    <w:rsid w:val="0043348A"/>
    <w:rsid w:val="004335F5"/>
    <w:rsid w:val="00434DE7"/>
    <w:rsid w:val="004356EC"/>
    <w:rsid w:val="00435A41"/>
    <w:rsid w:val="004365E5"/>
    <w:rsid w:val="004366BD"/>
    <w:rsid w:val="00436B66"/>
    <w:rsid w:val="004370E8"/>
    <w:rsid w:val="0043745F"/>
    <w:rsid w:val="004377AB"/>
    <w:rsid w:val="00437928"/>
    <w:rsid w:val="004404B4"/>
    <w:rsid w:val="004405FC"/>
    <w:rsid w:val="004406E4"/>
    <w:rsid w:val="004438EA"/>
    <w:rsid w:val="00443B50"/>
    <w:rsid w:val="00444054"/>
    <w:rsid w:val="0044468A"/>
    <w:rsid w:val="00444B94"/>
    <w:rsid w:val="00444C22"/>
    <w:rsid w:val="00444C8B"/>
    <w:rsid w:val="00444CE4"/>
    <w:rsid w:val="00444FCE"/>
    <w:rsid w:val="00445361"/>
    <w:rsid w:val="0044538B"/>
    <w:rsid w:val="004456B6"/>
    <w:rsid w:val="0044609B"/>
    <w:rsid w:val="004467AA"/>
    <w:rsid w:val="004469AE"/>
    <w:rsid w:val="00447D1B"/>
    <w:rsid w:val="00450124"/>
    <w:rsid w:val="0045021E"/>
    <w:rsid w:val="004502B3"/>
    <w:rsid w:val="00450C39"/>
    <w:rsid w:val="004514FA"/>
    <w:rsid w:val="0045225F"/>
    <w:rsid w:val="00452AFB"/>
    <w:rsid w:val="00453826"/>
    <w:rsid w:val="00453999"/>
    <w:rsid w:val="00454187"/>
    <w:rsid w:val="00454268"/>
    <w:rsid w:val="004545A0"/>
    <w:rsid w:val="00454C2B"/>
    <w:rsid w:val="00454EA1"/>
    <w:rsid w:val="004550CA"/>
    <w:rsid w:val="00456101"/>
    <w:rsid w:val="00456128"/>
    <w:rsid w:val="00456157"/>
    <w:rsid w:val="004561CF"/>
    <w:rsid w:val="0045620F"/>
    <w:rsid w:val="004566C3"/>
    <w:rsid w:val="004569C2"/>
    <w:rsid w:val="00457175"/>
    <w:rsid w:val="004571F5"/>
    <w:rsid w:val="004575FA"/>
    <w:rsid w:val="00460012"/>
    <w:rsid w:val="0046004B"/>
    <w:rsid w:val="004604EF"/>
    <w:rsid w:val="004605E7"/>
    <w:rsid w:val="004609DD"/>
    <w:rsid w:val="00460C17"/>
    <w:rsid w:val="00460CFB"/>
    <w:rsid w:val="0046113F"/>
    <w:rsid w:val="00461DD3"/>
    <w:rsid w:val="00461E03"/>
    <w:rsid w:val="0046323D"/>
    <w:rsid w:val="004632F8"/>
    <w:rsid w:val="00463C31"/>
    <w:rsid w:val="00463D61"/>
    <w:rsid w:val="004642D1"/>
    <w:rsid w:val="004643A4"/>
    <w:rsid w:val="004644D0"/>
    <w:rsid w:val="004645B1"/>
    <w:rsid w:val="004645D4"/>
    <w:rsid w:val="004649D8"/>
    <w:rsid w:val="00464F91"/>
    <w:rsid w:val="00465C26"/>
    <w:rsid w:val="00465CE2"/>
    <w:rsid w:val="00465D97"/>
    <w:rsid w:val="0046605E"/>
    <w:rsid w:val="00466305"/>
    <w:rsid w:val="00466587"/>
    <w:rsid w:val="00466D06"/>
    <w:rsid w:val="00466D18"/>
    <w:rsid w:val="00467206"/>
    <w:rsid w:val="00467637"/>
    <w:rsid w:val="004676B6"/>
    <w:rsid w:val="00467ACD"/>
    <w:rsid w:val="00467B35"/>
    <w:rsid w:val="00470169"/>
    <w:rsid w:val="0047093E"/>
    <w:rsid w:val="00470997"/>
    <w:rsid w:val="00470E63"/>
    <w:rsid w:val="00471468"/>
    <w:rsid w:val="004716CB"/>
    <w:rsid w:val="0047181F"/>
    <w:rsid w:val="0047197D"/>
    <w:rsid w:val="00471DB6"/>
    <w:rsid w:val="004722C9"/>
    <w:rsid w:val="004723E4"/>
    <w:rsid w:val="00472686"/>
    <w:rsid w:val="00472922"/>
    <w:rsid w:val="00472EFE"/>
    <w:rsid w:val="0047377C"/>
    <w:rsid w:val="00473F17"/>
    <w:rsid w:val="004745A6"/>
    <w:rsid w:val="00474A10"/>
    <w:rsid w:val="00474E09"/>
    <w:rsid w:val="0047500F"/>
    <w:rsid w:val="0047509D"/>
    <w:rsid w:val="00475D75"/>
    <w:rsid w:val="004763B3"/>
    <w:rsid w:val="00476F1B"/>
    <w:rsid w:val="004771A8"/>
    <w:rsid w:val="0047731B"/>
    <w:rsid w:val="00477ABD"/>
    <w:rsid w:val="00477C4D"/>
    <w:rsid w:val="00477EAF"/>
    <w:rsid w:val="00480AB3"/>
    <w:rsid w:val="00480EC7"/>
    <w:rsid w:val="00480F18"/>
    <w:rsid w:val="004814C3"/>
    <w:rsid w:val="00481CEF"/>
    <w:rsid w:val="00481D0A"/>
    <w:rsid w:val="00481D19"/>
    <w:rsid w:val="004821DE"/>
    <w:rsid w:val="0048225D"/>
    <w:rsid w:val="0048236C"/>
    <w:rsid w:val="00482397"/>
    <w:rsid w:val="0048252D"/>
    <w:rsid w:val="004827CE"/>
    <w:rsid w:val="004836B0"/>
    <w:rsid w:val="00483A0D"/>
    <w:rsid w:val="00483B31"/>
    <w:rsid w:val="00483F3D"/>
    <w:rsid w:val="00483F6F"/>
    <w:rsid w:val="004840F3"/>
    <w:rsid w:val="00484336"/>
    <w:rsid w:val="00484966"/>
    <w:rsid w:val="00485047"/>
    <w:rsid w:val="0048510D"/>
    <w:rsid w:val="0048586B"/>
    <w:rsid w:val="00485DE9"/>
    <w:rsid w:val="00485E2B"/>
    <w:rsid w:val="00485EBD"/>
    <w:rsid w:val="0048635D"/>
    <w:rsid w:val="004865E7"/>
    <w:rsid w:val="00486986"/>
    <w:rsid w:val="00486C0B"/>
    <w:rsid w:val="00487152"/>
    <w:rsid w:val="0048745D"/>
    <w:rsid w:val="00487AAE"/>
    <w:rsid w:val="00487B6A"/>
    <w:rsid w:val="00487ED6"/>
    <w:rsid w:val="00490508"/>
    <w:rsid w:val="0049069F"/>
    <w:rsid w:val="004908C3"/>
    <w:rsid w:val="00491C1E"/>
    <w:rsid w:val="00491D68"/>
    <w:rsid w:val="004932F6"/>
    <w:rsid w:val="00493565"/>
    <w:rsid w:val="00493B9A"/>
    <w:rsid w:val="00493ECF"/>
    <w:rsid w:val="0049427E"/>
    <w:rsid w:val="00494A67"/>
    <w:rsid w:val="00494A78"/>
    <w:rsid w:val="00494E0F"/>
    <w:rsid w:val="00494E94"/>
    <w:rsid w:val="00495373"/>
    <w:rsid w:val="00495415"/>
    <w:rsid w:val="0049541E"/>
    <w:rsid w:val="00495C33"/>
    <w:rsid w:val="00495DD0"/>
    <w:rsid w:val="004960C0"/>
    <w:rsid w:val="004967EF"/>
    <w:rsid w:val="00496876"/>
    <w:rsid w:val="00496B67"/>
    <w:rsid w:val="0049704F"/>
    <w:rsid w:val="004979E8"/>
    <w:rsid w:val="00497C77"/>
    <w:rsid w:val="004A0279"/>
    <w:rsid w:val="004A09B9"/>
    <w:rsid w:val="004A0E6E"/>
    <w:rsid w:val="004A1385"/>
    <w:rsid w:val="004A161B"/>
    <w:rsid w:val="004A1AE0"/>
    <w:rsid w:val="004A28AE"/>
    <w:rsid w:val="004A3876"/>
    <w:rsid w:val="004A3DD5"/>
    <w:rsid w:val="004A408D"/>
    <w:rsid w:val="004A442C"/>
    <w:rsid w:val="004A4900"/>
    <w:rsid w:val="004A4B72"/>
    <w:rsid w:val="004A4C14"/>
    <w:rsid w:val="004A4C66"/>
    <w:rsid w:val="004A4EE3"/>
    <w:rsid w:val="004A530F"/>
    <w:rsid w:val="004A537F"/>
    <w:rsid w:val="004A5B13"/>
    <w:rsid w:val="004A5FA9"/>
    <w:rsid w:val="004A6075"/>
    <w:rsid w:val="004A6CE6"/>
    <w:rsid w:val="004A735C"/>
    <w:rsid w:val="004A7E6E"/>
    <w:rsid w:val="004B065A"/>
    <w:rsid w:val="004B09AD"/>
    <w:rsid w:val="004B09E4"/>
    <w:rsid w:val="004B0EDB"/>
    <w:rsid w:val="004B1816"/>
    <w:rsid w:val="004B1D25"/>
    <w:rsid w:val="004B1D2F"/>
    <w:rsid w:val="004B207C"/>
    <w:rsid w:val="004B232A"/>
    <w:rsid w:val="004B31CB"/>
    <w:rsid w:val="004B3CE9"/>
    <w:rsid w:val="004B3F35"/>
    <w:rsid w:val="004B4077"/>
    <w:rsid w:val="004B4093"/>
    <w:rsid w:val="004B465A"/>
    <w:rsid w:val="004B4873"/>
    <w:rsid w:val="004B4A85"/>
    <w:rsid w:val="004B4F3B"/>
    <w:rsid w:val="004B4F75"/>
    <w:rsid w:val="004B5761"/>
    <w:rsid w:val="004B586C"/>
    <w:rsid w:val="004B58C7"/>
    <w:rsid w:val="004B590A"/>
    <w:rsid w:val="004B6340"/>
    <w:rsid w:val="004B645A"/>
    <w:rsid w:val="004B66A4"/>
    <w:rsid w:val="004B6CD7"/>
    <w:rsid w:val="004B6CD9"/>
    <w:rsid w:val="004B6FAF"/>
    <w:rsid w:val="004B712E"/>
    <w:rsid w:val="004B7521"/>
    <w:rsid w:val="004B765F"/>
    <w:rsid w:val="004B7B2E"/>
    <w:rsid w:val="004C002D"/>
    <w:rsid w:val="004C0124"/>
    <w:rsid w:val="004C04AE"/>
    <w:rsid w:val="004C05C2"/>
    <w:rsid w:val="004C0796"/>
    <w:rsid w:val="004C0AD1"/>
    <w:rsid w:val="004C0AD5"/>
    <w:rsid w:val="004C0E29"/>
    <w:rsid w:val="004C161F"/>
    <w:rsid w:val="004C1C62"/>
    <w:rsid w:val="004C1EA6"/>
    <w:rsid w:val="004C2245"/>
    <w:rsid w:val="004C2EB9"/>
    <w:rsid w:val="004C30A1"/>
    <w:rsid w:val="004C317D"/>
    <w:rsid w:val="004C35D5"/>
    <w:rsid w:val="004C3703"/>
    <w:rsid w:val="004C3736"/>
    <w:rsid w:val="004C37A9"/>
    <w:rsid w:val="004C3AD2"/>
    <w:rsid w:val="004C3B2A"/>
    <w:rsid w:val="004C4356"/>
    <w:rsid w:val="004C439A"/>
    <w:rsid w:val="004C43C4"/>
    <w:rsid w:val="004C4439"/>
    <w:rsid w:val="004C46EB"/>
    <w:rsid w:val="004C471C"/>
    <w:rsid w:val="004C5134"/>
    <w:rsid w:val="004C52A2"/>
    <w:rsid w:val="004C5D7F"/>
    <w:rsid w:val="004C5FC2"/>
    <w:rsid w:val="004C5FD9"/>
    <w:rsid w:val="004C6416"/>
    <w:rsid w:val="004C6611"/>
    <w:rsid w:val="004C6B86"/>
    <w:rsid w:val="004C78B9"/>
    <w:rsid w:val="004D00C1"/>
    <w:rsid w:val="004D07B8"/>
    <w:rsid w:val="004D09AA"/>
    <w:rsid w:val="004D0BB7"/>
    <w:rsid w:val="004D0E0F"/>
    <w:rsid w:val="004D1123"/>
    <w:rsid w:val="004D12A1"/>
    <w:rsid w:val="004D1AF8"/>
    <w:rsid w:val="004D1BAB"/>
    <w:rsid w:val="004D21AC"/>
    <w:rsid w:val="004D2FC5"/>
    <w:rsid w:val="004D3589"/>
    <w:rsid w:val="004D363A"/>
    <w:rsid w:val="004D3AA8"/>
    <w:rsid w:val="004D40CF"/>
    <w:rsid w:val="004D4507"/>
    <w:rsid w:val="004D4C3B"/>
    <w:rsid w:val="004D4E4D"/>
    <w:rsid w:val="004D5060"/>
    <w:rsid w:val="004D602D"/>
    <w:rsid w:val="004D6162"/>
    <w:rsid w:val="004D6413"/>
    <w:rsid w:val="004D65A0"/>
    <w:rsid w:val="004D7254"/>
    <w:rsid w:val="004E012A"/>
    <w:rsid w:val="004E17BC"/>
    <w:rsid w:val="004E1A6D"/>
    <w:rsid w:val="004E1FDD"/>
    <w:rsid w:val="004E2067"/>
    <w:rsid w:val="004E22FA"/>
    <w:rsid w:val="004E261A"/>
    <w:rsid w:val="004E312F"/>
    <w:rsid w:val="004E33FB"/>
    <w:rsid w:val="004E35C8"/>
    <w:rsid w:val="004E38C3"/>
    <w:rsid w:val="004E4344"/>
    <w:rsid w:val="004E45AF"/>
    <w:rsid w:val="004E4CB2"/>
    <w:rsid w:val="004E4EA9"/>
    <w:rsid w:val="004E59A7"/>
    <w:rsid w:val="004E60F8"/>
    <w:rsid w:val="004E61CD"/>
    <w:rsid w:val="004E639F"/>
    <w:rsid w:val="004E6534"/>
    <w:rsid w:val="004E6C93"/>
    <w:rsid w:val="004E7595"/>
    <w:rsid w:val="004E7925"/>
    <w:rsid w:val="004E7ADC"/>
    <w:rsid w:val="004E7D2A"/>
    <w:rsid w:val="004E7E7F"/>
    <w:rsid w:val="004E7EB3"/>
    <w:rsid w:val="004E7FA4"/>
    <w:rsid w:val="004F06CE"/>
    <w:rsid w:val="004F08C8"/>
    <w:rsid w:val="004F124D"/>
    <w:rsid w:val="004F128E"/>
    <w:rsid w:val="004F1323"/>
    <w:rsid w:val="004F16CC"/>
    <w:rsid w:val="004F1719"/>
    <w:rsid w:val="004F178A"/>
    <w:rsid w:val="004F1C79"/>
    <w:rsid w:val="004F2268"/>
    <w:rsid w:val="004F2652"/>
    <w:rsid w:val="004F2ACE"/>
    <w:rsid w:val="004F3706"/>
    <w:rsid w:val="004F3920"/>
    <w:rsid w:val="004F3CE6"/>
    <w:rsid w:val="004F430C"/>
    <w:rsid w:val="004F456F"/>
    <w:rsid w:val="004F4A45"/>
    <w:rsid w:val="004F4E5B"/>
    <w:rsid w:val="004F5156"/>
    <w:rsid w:val="004F5B5D"/>
    <w:rsid w:val="004F5C79"/>
    <w:rsid w:val="004F5EA3"/>
    <w:rsid w:val="004F5ED4"/>
    <w:rsid w:val="004F616B"/>
    <w:rsid w:val="004F6941"/>
    <w:rsid w:val="004F6A68"/>
    <w:rsid w:val="004F721F"/>
    <w:rsid w:val="004F749E"/>
    <w:rsid w:val="005000E3"/>
    <w:rsid w:val="005003DA"/>
    <w:rsid w:val="005008F8"/>
    <w:rsid w:val="00502364"/>
    <w:rsid w:val="00502463"/>
    <w:rsid w:val="005034B5"/>
    <w:rsid w:val="00504131"/>
    <w:rsid w:val="00504679"/>
    <w:rsid w:val="00504AA9"/>
    <w:rsid w:val="00504B7D"/>
    <w:rsid w:val="005059BD"/>
    <w:rsid w:val="00505F84"/>
    <w:rsid w:val="005062DF"/>
    <w:rsid w:val="00506C1D"/>
    <w:rsid w:val="00506DAF"/>
    <w:rsid w:val="0051024D"/>
    <w:rsid w:val="00510F8C"/>
    <w:rsid w:val="0051100F"/>
    <w:rsid w:val="005111F3"/>
    <w:rsid w:val="00511857"/>
    <w:rsid w:val="00511990"/>
    <w:rsid w:val="005120AD"/>
    <w:rsid w:val="005127D4"/>
    <w:rsid w:val="00512949"/>
    <w:rsid w:val="00512B53"/>
    <w:rsid w:val="00512BEB"/>
    <w:rsid w:val="00512E9E"/>
    <w:rsid w:val="00512F14"/>
    <w:rsid w:val="005134D4"/>
    <w:rsid w:val="00513651"/>
    <w:rsid w:val="00513854"/>
    <w:rsid w:val="005138E3"/>
    <w:rsid w:val="00513DDF"/>
    <w:rsid w:val="00514065"/>
    <w:rsid w:val="005142C8"/>
    <w:rsid w:val="005142F7"/>
    <w:rsid w:val="00514AE6"/>
    <w:rsid w:val="00514E99"/>
    <w:rsid w:val="005155D0"/>
    <w:rsid w:val="00515AA1"/>
    <w:rsid w:val="00515F1A"/>
    <w:rsid w:val="00516388"/>
    <w:rsid w:val="00516AA6"/>
    <w:rsid w:val="00516D45"/>
    <w:rsid w:val="00516DE9"/>
    <w:rsid w:val="0051728D"/>
    <w:rsid w:val="005178F1"/>
    <w:rsid w:val="00517B91"/>
    <w:rsid w:val="00517CE1"/>
    <w:rsid w:val="00517D88"/>
    <w:rsid w:val="00520319"/>
    <w:rsid w:val="00520391"/>
    <w:rsid w:val="005206C8"/>
    <w:rsid w:val="0052115E"/>
    <w:rsid w:val="00521C4E"/>
    <w:rsid w:val="00521E4B"/>
    <w:rsid w:val="00522068"/>
    <w:rsid w:val="005222A0"/>
    <w:rsid w:val="00522310"/>
    <w:rsid w:val="0052268B"/>
    <w:rsid w:val="00522982"/>
    <w:rsid w:val="00522B66"/>
    <w:rsid w:val="0052313B"/>
    <w:rsid w:val="005232D2"/>
    <w:rsid w:val="00523632"/>
    <w:rsid w:val="0052363D"/>
    <w:rsid w:val="00523745"/>
    <w:rsid w:val="00523782"/>
    <w:rsid w:val="0052388B"/>
    <w:rsid w:val="00523B10"/>
    <w:rsid w:val="00523DD7"/>
    <w:rsid w:val="00524278"/>
    <w:rsid w:val="005242AD"/>
    <w:rsid w:val="005242DB"/>
    <w:rsid w:val="005244C2"/>
    <w:rsid w:val="00524520"/>
    <w:rsid w:val="005245CA"/>
    <w:rsid w:val="0052486B"/>
    <w:rsid w:val="005252BE"/>
    <w:rsid w:val="0052563F"/>
    <w:rsid w:val="00525787"/>
    <w:rsid w:val="00525F83"/>
    <w:rsid w:val="005274DE"/>
    <w:rsid w:val="005276FE"/>
    <w:rsid w:val="005279C7"/>
    <w:rsid w:val="00527EEB"/>
    <w:rsid w:val="00530044"/>
    <w:rsid w:val="00530320"/>
    <w:rsid w:val="00530659"/>
    <w:rsid w:val="005307A6"/>
    <w:rsid w:val="00531017"/>
    <w:rsid w:val="005311E2"/>
    <w:rsid w:val="00531353"/>
    <w:rsid w:val="005317E2"/>
    <w:rsid w:val="00531BCD"/>
    <w:rsid w:val="00531C2B"/>
    <w:rsid w:val="005320D4"/>
    <w:rsid w:val="005324F1"/>
    <w:rsid w:val="00532B1D"/>
    <w:rsid w:val="00533842"/>
    <w:rsid w:val="00533B81"/>
    <w:rsid w:val="0053435C"/>
    <w:rsid w:val="005343C4"/>
    <w:rsid w:val="00534A51"/>
    <w:rsid w:val="00534C4D"/>
    <w:rsid w:val="00535557"/>
    <w:rsid w:val="0053557F"/>
    <w:rsid w:val="005355DC"/>
    <w:rsid w:val="00535651"/>
    <w:rsid w:val="0053565E"/>
    <w:rsid w:val="005356F8"/>
    <w:rsid w:val="00535ABF"/>
    <w:rsid w:val="00535CE2"/>
    <w:rsid w:val="00536069"/>
    <w:rsid w:val="00536B33"/>
    <w:rsid w:val="00537230"/>
    <w:rsid w:val="005378C3"/>
    <w:rsid w:val="005400CF"/>
    <w:rsid w:val="00540518"/>
    <w:rsid w:val="005406E5"/>
    <w:rsid w:val="00540C12"/>
    <w:rsid w:val="00540E54"/>
    <w:rsid w:val="005410A3"/>
    <w:rsid w:val="005411E4"/>
    <w:rsid w:val="0054124E"/>
    <w:rsid w:val="0054132E"/>
    <w:rsid w:val="005413B9"/>
    <w:rsid w:val="0054180C"/>
    <w:rsid w:val="0054182C"/>
    <w:rsid w:val="00541894"/>
    <w:rsid w:val="00541EDD"/>
    <w:rsid w:val="00541F08"/>
    <w:rsid w:val="00542200"/>
    <w:rsid w:val="00542456"/>
    <w:rsid w:val="00542698"/>
    <w:rsid w:val="0054291A"/>
    <w:rsid w:val="00542994"/>
    <w:rsid w:val="00542D94"/>
    <w:rsid w:val="00542E30"/>
    <w:rsid w:val="00543013"/>
    <w:rsid w:val="0054313D"/>
    <w:rsid w:val="005431CC"/>
    <w:rsid w:val="005437C7"/>
    <w:rsid w:val="00544244"/>
    <w:rsid w:val="0054429D"/>
    <w:rsid w:val="0054436F"/>
    <w:rsid w:val="005447A3"/>
    <w:rsid w:val="00545742"/>
    <w:rsid w:val="00545814"/>
    <w:rsid w:val="00545B20"/>
    <w:rsid w:val="0054618A"/>
    <w:rsid w:val="00546457"/>
    <w:rsid w:val="005466BE"/>
    <w:rsid w:val="005466EE"/>
    <w:rsid w:val="00546ADF"/>
    <w:rsid w:val="00546ED2"/>
    <w:rsid w:val="00547823"/>
    <w:rsid w:val="00547B02"/>
    <w:rsid w:val="00547C54"/>
    <w:rsid w:val="00547DA9"/>
    <w:rsid w:val="0055030C"/>
    <w:rsid w:val="005506E6"/>
    <w:rsid w:val="005510E4"/>
    <w:rsid w:val="00551154"/>
    <w:rsid w:val="005511D7"/>
    <w:rsid w:val="0055157A"/>
    <w:rsid w:val="0055189D"/>
    <w:rsid w:val="005519AA"/>
    <w:rsid w:val="00551A12"/>
    <w:rsid w:val="00551E2D"/>
    <w:rsid w:val="00552282"/>
    <w:rsid w:val="0055234F"/>
    <w:rsid w:val="005523AB"/>
    <w:rsid w:val="005526F6"/>
    <w:rsid w:val="00552A54"/>
    <w:rsid w:val="005530F9"/>
    <w:rsid w:val="005535D9"/>
    <w:rsid w:val="005546A0"/>
    <w:rsid w:val="00554F3D"/>
    <w:rsid w:val="00554F46"/>
    <w:rsid w:val="00555100"/>
    <w:rsid w:val="005552C6"/>
    <w:rsid w:val="00555397"/>
    <w:rsid w:val="005555E6"/>
    <w:rsid w:val="00555A07"/>
    <w:rsid w:val="00555D91"/>
    <w:rsid w:val="00556159"/>
    <w:rsid w:val="0055740D"/>
    <w:rsid w:val="00557CBB"/>
    <w:rsid w:val="005606C1"/>
    <w:rsid w:val="00560A13"/>
    <w:rsid w:val="00561582"/>
    <w:rsid w:val="00561C92"/>
    <w:rsid w:val="00561F59"/>
    <w:rsid w:val="005622E8"/>
    <w:rsid w:val="0056251F"/>
    <w:rsid w:val="00562547"/>
    <w:rsid w:val="00563007"/>
    <w:rsid w:val="005630BC"/>
    <w:rsid w:val="0056383E"/>
    <w:rsid w:val="00563D4D"/>
    <w:rsid w:val="00564DDD"/>
    <w:rsid w:val="005655FD"/>
    <w:rsid w:val="00565675"/>
    <w:rsid w:val="00565E27"/>
    <w:rsid w:val="005661B5"/>
    <w:rsid w:val="00566609"/>
    <w:rsid w:val="00566847"/>
    <w:rsid w:val="005668E4"/>
    <w:rsid w:val="00566DB3"/>
    <w:rsid w:val="00566E54"/>
    <w:rsid w:val="00567121"/>
    <w:rsid w:val="00567477"/>
    <w:rsid w:val="005674FE"/>
    <w:rsid w:val="00567721"/>
    <w:rsid w:val="00567745"/>
    <w:rsid w:val="00567EE6"/>
    <w:rsid w:val="00570494"/>
    <w:rsid w:val="00570565"/>
    <w:rsid w:val="005706C7"/>
    <w:rsid w:val="005707E3"/>
    <w:rsid w:val="0057083B"/>
    <w:rsid w:val="0057142D"/>
    <w:rsid w:val="00571B85"/>
    <w:rsid w:val="00572770"/>
    <w:rsid w:val="00572F40"/>
    <w:rsid w:val="00572F97"/>
    <w:rsid w:val="00573067"/>
    <w:rsid w:val="00573207"/>
    <w:rsid w:val="00573211"/>
    <w:rsid w:val="00573791"/>
    <w:rsid w:val="00574B07"/>
    <w:rsid w:val="005754AC"/>
    <w:rsid w:val="005754FF"/>
    <w:rsid w:val="005757A4"/>
    <w:rsid w:val="005769F2"/>
    <w:rsid w:val="00576BAE"/>
    <w:rsid w:val="00576DA1"/>
    <w:rsid w:val="0057765F"/>
    <w:rsid w:val="00577ADE"/>
    <w:rsid w:val="00577C27"/>
    <w:rsid w:val="00577E3A"/>
    <w:rsid w:val="00577FFE"/>
    <w:rsid w:val="00580155"/>
    <w:rsid w:val="00580CAB"/>
    <w:rsid w:val="00581260"/>
    <w:rsid w:val="0058160D"/>
    <w:rsid w:val="00581DBE"/>
    <w:rsid w:val="0058220F"/>
    <w:rsid w:val="00582998"/>
    <w:rsid w:val="005831E7"/>
    <w:rsid w:val="00583265"/>
    <w:rsid w:val="00583AD1"/>
    <w:rsid w:val="00583E33"/>
    <w:rsid w:val="00584500"/>
    <w:rsid w:val="00584BE7"/>
    <w:rsid w:val="005850BD"/>
    <w:rsid w:val="005854CA"/>
    <w:rsid w:val="0058551D"/>
    <w:rsid w:val="005857B1"/>
    <w:rsid w:val="005857B7"/>
    <w:rsid w:val="0058580B"/>
    <w:rsid w:val="0058586F"/>
    <w:rsid w:val="00585C1C"/>
    <w:rsid w:val="00585CD0"/>
    <w:rsid w:val="0058615F"/>
    <w:rsid w:val="005872FE"/>
    <w:rsid w:val="0058793A"/>
    <w:rsid w:val="00587B72"/>
    <w:rsid w:val="0059012E"/>
    <w:rsid w:val="00590343"/>
    <w:rsid w:val="00590481"/>
    <w:rsid w:val="005907DF"/>
    <w:rsid w:val="00590EFB"/>
    <w:rsid w:val="00591F38"/>
    <w:rsid w:val="00592392"/>
    <w:rsid w:val="00592AB3"/>
    <w:rsid w:val="00593BFE"/>
    <w:rsid w:val="00593CF7"/>
    <w:rsid w:val="005945E6"/>
    <w:rsid w:val="00594A70"/>
    <w:rsid w:val="00594CFB"/>
    <w:rsid w:val="00594FDC"/>
    <w:rsid w:val="00595312"/>
    <w:rsid w:val="00595313"/>
    <w:rsid w:val="00595366"/>
    <w:rsid w:val="005958F7"/>
    <w:rsid w:val="005960F9"/>
    <w:rsid w:val="00596419"/>
    <w:rsid w:val="0059652D"/>
    <w:rsid w:val="00596893"/>
    <w:rsid w:val="00596E14"/>
    <w:rsid w:val="00596F58"/>
    <w:rsid w:val="00597836"/>
    <w:rsid w:val="00597EDB"/>
    <w:rsid w:val="005A0083"/>
    <w:rsid w:val="005A01DF"/>
    <w:rsid w:val="005A055B"/>
    <w:rsid w:val="005A0C6E"/>
    <w:rsid w:val="005A1415"/>
    <w:rsid w:val="005A18F9"/>
    <w:rsid w:val="005A1E89"/>
    <w:rsid w:val="005A221B"/>
    <w:rsid w:val="005A2E41"/>
    <w:rsid w:val="005A31A0"/>
    <w:rsid w:val="005A344A"/>
    <w:rsid w:val="005A3906"/>
    <w:rsid w:val="005A3A16"/>
    <w:rsid w:val="005A3A9C"/>
    <w:rsid w:val="005A3CAF"/>
    <w:rsid w:val="005A3D87"/>
    <w:rsid w:val="005A4118"/>
    <w:rsid w:val="005A46E0"/>
    <w:rsid w:val="005A4C35"/>
    <w:rsid w:val="005A4FF6"/>
    <w:rsid w:val="005A50ED"/>
    <w:rsid w:val="005A56F3"/>
    <w:rsid w:val="005A5B6C"/>
    <w:rsid w:val="005A5B9E"/>
    <w:rsid w:val="005A6036"/>
    <w:rsid w:val="005A671B"/>
    <w:rsid w:val="005A68A8"/>
    <w:rsid w:val="005A69C9"/>
    <w:rsid w:val="005A6C15"/>
    <w:rsid w:val="005A7AAA"/>
    <w:rsid w:val="005A7BE8"/>
    <w:rsid w:val="005B0251"/>
    <w:rsid w:val="005B02EC"/>
    <w:rsid w:val="005B03D3"/>
    <w:rsid w:val="005B05D9"/>
    <w:rsid w:val="005B0B2B"/>
    <w:rsid w:val="005B0F67"/>
    <w:rsid w:val="005B12A4"/>
    <w:rsid w:val="005B136E"/>
    <w:rsid w:val="005B15D9"/>
    <w:rsid w:val="005B20CF"/>
    <w:rsid w:val="005B2DA7"/>
    <w:rsid w:val="005B3041"/>
    <w:rsid w:val="005B312F"/>
    <w:rsid w:val="005B383A"/>
    <w:rsid w:val="005B3C0B"/>
    <w:rsid w:val="005B3CFB"/>
    <w:rsid w:val="005B3F61"/>
    <w:rsid w:val="005B4089"/>
    <w:rsid w:val="005B4158"/>
    <w:rsid w:val="005B4377"/>
    <w:rsid w:val="005B4996"/>
    <w:rsid w:val="005B4BCD"/>
    <w:rsid w:val="005B56A8"/>
    <w:rsid w:val="005B5A6F"/>
    <w:rsid w:val="005B62F8"/>
    <w:rsid w:val="005B6C6C"/>
    <w:rsid w:val="005B7F55"/>
    <w:rsid w:val="005C03F1"/>
    <w:rsid w:val="005C0DCD"/>
    <w:rsid w:val="005C154B"/>
    <w:rsid w:val="005C1C4A"/>
    <w:rsid w:val="005C212E"/>
    <w:rsid w:val="005C25DA"/>
    <w:rsid w:val="005C265E"/>
    <w:rsid w:val="005C2835"/>
    <w:rsid w:val="005C2A38"/>
    <w:rsid w:val="005C3669"/>
    <w:rsid w:val="005C3712"/>
    <w:rsid w:val="005C378E"/>
    <w:rsid w:val="005C37B5"/>
    <w:rsid w:val="005C3809"/>
    <w:rsid w:val="005C3DBA"/>
    <w:rsid w:val="005C3F87"/>
    <w:rsid w:val="005C4D2A"/>
    <w:rsid w:val="005C4E72"/>
    <w:rsid w:val="005C573E"/>
    <w:rsid w:val="005C5D64"/>
    <w:rsid w:val="005C6532"/>
    <w:rsid w:val="005C684A"/>
    <w:rsid w:val="005C6D9A"/>
    <w:rsid w:val="005C6F6B"/>
    <w:rsid w:val="005C726D"/>
    <w:rsid w:val="005D0826"/>
    <w:rsid w:val="005D0DF5"/>
    <w:rsid w:val="005D0F7E"/>
    <w:rsid w:val="005D10B4"/>
    <w:rsid w:val="005D15A2"/>
    <w:rsid w:val="005D1646"/>
    <w:rsid w:val="005D176E"/>
    <w:rsid w:val="005D1787"/>
    <w:rsid w:val="005D1A63"/>
    <w:rsid w:val="005D1F99"/>
    <w:rsid w:val="005D22CA"/>
    <w:rsid w:val="005D2548"/>
    <w:rsid w:val="005D2698"/>
    <w:rsid w:val="005D2B4C"/>
    <w:rsid w:val="005D345C"/>
    <w:rsid w:val="005D36BB"/>
    <w:rsid w:val="005D405F"/>
    <w:rsid w:val="005D4551"/>
    <w:rsid w:val="005D4646"/>
    <w:rsid w:val="005D47ED"/>
    <w:rsid w:val="005D48C4"/>
    <w:rsid w:val="005D4E38"/>
    <w:rsid w:val="005D50A4"/>
    <w:rsid w:val="005D5A1C"/>
    <w:rsid w:val="005D5ACA"/>
    <w:rsid w:val="005D5B0A"/>
    <w:rsid w:val="005D6376"/>
    <w:rsid w:val="005D63ED"/>
    <w:rsid w:val="005D6489"/>
    <w:rsid w:val="005D6D9C"/>
    <w:rsid w:val="005D6DC6"/>
    <w:rsid w:val="005D6FF7"/>
    <w:rsid w:val="005D72C8"/>
    <w:rsid w:val="005D7A46"/>
    <w:rsid w:val="005D7C52"/>
    <w:rsid w:val="005D7D92"/>
    <w:rsid w:val="005E0CED"/>
    <w:rsid w:val="005E1230"/>
    <w:rsid w:val="005E13F8"/>
    <w:rsid w:val="005E1CED"/>
    <w:rsid w:val="005E1D01"/>
    <w:rsid w:val="005E20C6"/>
    <w:rsid w:val="005E2ADE"/>
    <w:rsid w:val="005E2BCE"/>
    <w:rsid w:val="005E362A"/>
    <w:rsid w:val="005E3D3E"/>
    <w:rsid w:val="005E42E9"/>
    <w:rsid w:val="005E4345"/>
    <w:rsid w:val="005E495A"/>
    <w:rsid w:val="005E4E86"/>
    <w:rsid w:val="005E56E0"/>
    <w:rsid w:val="005E640C"/>
    <w:rsid w:val="005E642E"/>
    <w:rsid w:val="005E65F2"/>
    <w:rsid w:val="005E6DA5"/>
    <w:rsid w:val="005E7806"/>
    <w:rsid w:val="005E7C4D"/>
    <w:rsid w:val="005F0A33"/>
    <w:rsid w:val="005F0CE2"/>
    <w:rsid w:val="005F0FE6"/>
    <w:rsid w:val="005F15DF"/>
    <w:rsid w:val="005F1631"/>
    <w:rsid w:val="005F1648"/>
    <w:rsid w:val="005F1916"/>
    <w:rsid w:val="005F1A83"/>
    <w:rsid w:val="005F1C83"/>
    <w:rsid w:val="005F225E"/>
    <w:rsid w:val="005F2511"/>
    <w:rsid w:val="005F3A25"/>
    <w:rsid w:val="005F3DB9"/>
    <w:rsid w:val="005F43D1"/>
    <w:rsid w:val="005F4652"/>
    <w:rsid w:val="005F48E1"/>
    <w:rsid w:val="005F4CF3"/>
    <w:rsid w:val="005F52EA"/>
    <w:rsid w:val="005F5764"/>
    <w:rsid w:val="005F58DE"/>
    <w:rsid w:val="005F5D4B"/>
    <w:rsid w:val="005F60C1"/>
    <w:rsid w:val="005F620B"/>
    <w:rsid w:val="005F68F1"/>
    <w:rsid w:val="005F6974"/>
    <w:rsid w:val="005F6BEB"/>
    <w:rsid w:val="005F6C8D"/>
    <w:rsid w:val="005F6D5E"/>
    <w:rsid w:val="005F70B0"/>
    <w:rsid w:val="005F70BF"/>
    <w:rsid w:val="005F787E"/>
    <w:rsid w:val="005F79D4"/>
    <w:rsid w:val="0060031B"/>
    <w:rsid w:val="00600524"/>
    <w:rsid w:val="0060062B"/>
    <w:rsid w:val="006006FB"/>
    <w:rsid w:val="00601485"/>
    <w:rsid w:val="00601730"/>
    <w:rsid w:val="00601E6F"/>
    <w:rsid w:val="00601F32"/>
    <w:rsid w:val="00602053"/>
    <w:rsid w:val="00602296"/>
    <w:rsid w:val="00602744"/>
    <w:rsid w:val="006029E7"/>
    <w:rsid w:val="00602B50"/>
    <w:rsid w:val="00602B80"/>
    <w:rsid w:val="00602F3D"/>
    <w:rsid w:val="0060496B"/>
    <w:rsid w:val="00604AD3"/>
    <w:rsid w:val="0060584C"/>
    <w:rsid w:val="00605A63"/>
    <w:rsid w:val="00605CC4"/>
    <w:rsid w:val="00605DED"/>
    <w:rsid w:val="00605E81"/>
    <w:rsid w:val="006062B3"/>
    <w:rsid w:val="006066F2"/>
    <w:rsid w:val="00607861"/>
    <w:rsid w:val="00607B6B"/>
    <w:rsid w:val="00610185"/>
    <w:rsid w:val="00610355"/>
    <w:rsid w:val="0061060B"/>
    <w:rsid w:val="0061096E"/>
    <w:rsid w:val="00610C63"/>
    <w:rsid w:val="00610CBE"/>
    <w:rsid w:val="00611165"/>
    <w:rsid w:val="006119D5"/>
    <w:rsid w:val="00611E89"/>
    <w:rsid w:val="00612064"/>
    <w:rsid w:val="0061249D"/>
    <w:rsid w:val="0061252B"/>
    <w:rsid w:val="0061256B"/>
    <w:rsid w:val="00612DD0"/>
    <w:rsid w:val="006132FD"/>
    <w:rsid w:val="00613358"/>
    <w:rsid w:val="00613FC6"/>
    <w:rsid w:val="0061498F"/>
    <w:rsid w:val="00614A81"/>
    <w:rsid w:val="00614B9B"/>
    <w:rsid w:val="00615734"/>
    <w:rsid w:val="006158F5"/>
    <w:rsid w:val="00615A15"/>
    <w:rsid w:val="00615F29"/>
    <w:rsid w:val="00616343"/>
    <w:rsid w:val="006165F1"/>
    <w:rsid w:val="006166B6"/>
    <w:rsid w:val="006167C3"/>
    <w:rsid w:val="00616854"/>
    <w:rsid w:val="00616871"/>
    <w:rsid w:val="00616A8B"/>
    <w:rsid w:val="00616C60"/>
    <w:rsid w:val="00616FE2"/>
    <w:rsid w:val="006171E3"/>
    <w:rsid w:val="006172BC"/>
    <w:rsid w:val="006175CF"/>
    <w:rsid w:val="00617CC8"/>
    <w:rsid w:val="00617E16"/>
    <w:rsid w:val="00620448"/>
    <w:rsid w:val="00620659"/>
    <w:rsid w:val="00620B63"/>
    <w:rsid w:val="00620C44"/>
    <w:rsid w:val="00620EF8"/>
    <w:rsid w:val="006212D1"/>
    <w:rsid w:val="006212E0"/>
    <w:rsid w:val="006215C5"/>
    <w:rsid w:val="00621F1D"/>
    <w:rsid w:val="00622DAA"/>
    <w:rsid w:val="00622E61"/>
    <w:rsid w:val="00623460"/>
    <w:rsid w:val="0062353B"/>
    <w:rsid w:val="00623D24"/>
    <w:rsid w:val="00623FC3"/>
    <w:rsid w:val="00624542"/>
    <w:rsid w:val="006249CD"/>
    <w:rsid w:val="00625264"/>
    <w:rsid w:val="0062592B"/>
    <w:rsid w:val="00625BED"/>
    <w:rsid w:val="00626DED"/>
    <w:rsid w:val="0062710E"/>
    <w:rsid w:val="00627359"/>
    <w:rsid w:val="0062736E"/>
    <w:rsid w:val="006274C4"/>
    <w:rsid w:val="006274E9"/>
    <w:rsid w:val="006275C7"/>
    <w:rsid w:val="00627B78"/>
    <w:rsid w:val="00630A1F"/>
    <w:rsid w:val="0063120E"/>
    <w:rsid w:val="006314C5"/>
    <w:rsid w:val="006317DD"/>
    <w:rsid w:val="00632095"/>
    <w:rsid w:val="006320DA"/>
    <w:rsid w:val="00632174"/>
    <w:rsid w:val="00632531"/>
    <w:rsid w:val="00632840"/>
    <w:rsid w:val="006328D8"/>
    <w:rsid w:val="00632C58"/>
    <w:rsid w:val="0063300E"/>
    <w:rsid w:val="00633037"/>
    <w:rsid w:val="006338BD"/>
    <w:rsid w:val="00634470"/>
    <w:rsid w:val="006346E1"/>
    <w:rsid w:val="00634CB6"/>
    <w:rsid w:val="006350FD"/>
    <w:rsid w:val="006356FB"/>
    <w:rsid w:val="00635A1A"/>
    <w:rsid w:val="00635FA9"/>
    <w:rsid w:val="00636058"/>
    <w:rsid w:val="00636555"/>
    <w:rsid w:val="006365AB"/>
    <w:rsid w:val="0063697F"/>
    <w:rsid w:val="00637C84"/>
    <w:rsid w:val="00637DF4"/>
    <w:rsid w:val="00637ED5"/>
    <w:rsid w:val="00637F11"/>
    <w:rsid w:val="00637FA0"/>
    <w:rsid w:val="00640074"/>
    <w:rsid w:val="006403A3"/>
    <w:rsid w:val="006405E8"/>
    <w:rsid w:val="0064068B"/>
    <w:rsid w:val="00640985"/>
    <w:rsid w:val="0064102B"/>
    <w:rsid w:val="006410B7"/>
    <w:rsid w:val="00641107"/>
    <w:rsid w:val="00641840"/>
    <w:rsid w:val="00641CB5"/>
    <w:rsid w:val="00641EBE"/>
    <w:rsid w:val="00641F53"/>
    <w:rsid w:val="00642E82"/>
    <w:rsid w:val="006436A8"/>
    <w:rsid w:val="006437A3"/>
    <w:rsid w:val="0064395C"/>
    <w:rsid w:val="00643C80"/>
    <w:rsid w:val="00643EA1"/>
    <w:rsid w:val="00643EE2"/>
    <w:rsid w:val="0064522B"/>
    <w:rsid w:val="00645A49"/>
    <w:rsid w:val="00646473"/>
    <w:rsid w:val="006464F5"/>
    <w:rsid w:val="00646636"/>
    <w:rsid w:val="00646CE4"/>
    <w:rsid w:val="00647312"/>
    <w:rsid w:val="006473F9"/>
    <w:rsid w:val="00647553"/>
    <w:rsid w:val="00647668"/>
    <w:rsid w:val="00647941"/>
    <w:rsid w:val="00647A67"/>
    <w:rsid w:val="00647C1F"/>
    <w:rsid w:val="00650175"/>
    <w:rsid w:val="00650177"/>
    <w:rsid w:val="0065055C"/>
    <w:rsid w:val="00651AAD"/>
    <w:rsid w:val="00651B3C"/>
    <w:rsid w:val="006520B1"/>
    <w:rsid w:val="0065217A"/>
    <w:rsid w:val="00652747"/>
    <w:rsid w:val="00652A12"/>
    <w:rsid w:val="00652EB1"/>
    <w:rsid w:val="00653365"/>
    <w:rsid w:val="00653379"/>
    <w:rsid w:val="006533E5"/>
    <w:rsid w:val="006537D3"/>
    <w:rsid w:val="00653EF4"/>
    <w:rsid w:val="00653EF7"/>
    <w:rsid w:val="00654094"/>
    <w:rsid w:val="006545A5"/>
    <w:rsid w:val="006545B8"/>
    <w:rsid w:val="00654B15"/>
    <w:rsid w:val="00654DFA"/>
    <w:rsid w:val="00654FB2"/>
    <w:rsid w:val="00655116"/>
    <w:rsid w:val="006557DD"/>
    <w:rsid w:val="00655A9F"/>
    <w:rsid w:val="00655CE7"/>
    <w:rsid w:val="00656236"/>
    <w:rsid w:val="00656277"/>
    <w:rsid w:val="006568BD"/>
    <w:rsid w:val="00656A5F"/>
    <w:rsid w:val="00656A77"/>
    <w:rsid w:val="00656EC9"/>
    <w:rsid w:val="00657236"/>
    <w:rsid w:val="0065731D"/>
    <w:rsid w:val="00657AF9"/>
    <w:rsid w:val="00657F1E"/>
    <w:rsid w:val="00660981"/>
    <w:rsid w:val="00660D16"/>
    <w:rsid w:val="00661179"/>
    <w:rsid w:val="006614FF"/>
    <w:rsid w:val="00661851"/>
    <w:rsid w:val="006621A7"/>
    <w:rsid w:val="006622AE"/>
    <w:rsid w:val="006626B3"/>
    <w:rsid w:val="00662B29"/>
    <w:rsid w:val="00662F78"/>
    <w:rsid w:val="0066311C"/>
    <w:rsid w:val="0066314E"/>
    <w:rsid w:val="006631E5"/>
    <w:rsid w:val="006637BD"/>
    <w:rsid w:val="00663D40"/>
    <w:rsid w:val="00663E90"/>
    <w:rsid w:val="00663FAD"/>
    <w:rsid w:val="0066402F"/>
    <w:rsid w:val="0066414E"/>
    <w:rsid w:val="00664632"/>
    <w:rsid w:val="00664970"/>
    <w:rsid w:val="00664A73"/>
    <w:rsid w:val="00664CE1"/>
    <w:rsid w:val="00664F0C"/>
    <w:rsid w:val="00665692"/>
    <w:rsid w:val="0066571B"/>
    <w:rsid w:val="006658AA"/>
    <w:rsid w:val="006658C2"/>
    <w:rsid w:val="0066607E"/>
    <w:rsid w:val="00666686"/>
    <w:rsid w:val="006674ED"/>
    <w:rsid w:val="00667770"/>
    <w:rsid w:val="00667B33"/>
    <w:rsid w:val="00670354"/>
    <w:rsid w:val="00670926"/>
    <w:rsid w:val="00671472"/>
    <w:rsid w:val="00671B69"/>
    <w:rsid w:val="00671FF9"/>
    <w:rsid w:val="006720CC"/>
    <w:rsid w:val="006722DB"/>
    <w:rsid w:val="0067234A"/>
    <w:rsid w:val="00672886"/>
    <w:rsid w:val="00672B32"/>
    <w:rsid w:val="00672C16"/>
    <w:rsid w:val="00672CE9"/>
    <w:rsid w:val="00672E22"/>
    <w:rsid w:val="00672F36"/>
    <w:rsid w:val="006732CC"/>
    <w:rsid w:val="00673F76"/>
    <w:rsid w:val="00674558"/>
    <w:rsid w:val="00674883"/>
    <w:rsid w:val="00674966"/>
    <w:rsid w:val="00674B76"/>
    <w:rsid w:val="00675573"/>
    <w:rsid w:val="006755CF"/>
    <w:rsid w:val="00675DDC"/>
    <w:rsid w:val="0067628A"/>
    <w:rsid w:val="00676562"/>
    <w:rsid w:val="0067679C"/>
    <w:rsid w:val="00676A72"/>
    <w:rsid w:val="0067734D"/>
    <w:rsid w:val="006773FF"/>
    <w:rsid w:val="006777C3"/>
    <w:rsid w:val="00677879"/>
    <w:rsid w:val="00677A71"/>
    <w:rsid w:val="00677ACF"/>
    <w:rsid w:val="00677B2C"/>
    <w:rsid w:val="00677BA0"/>
    <w:rsid w:val="00680425"/>
    <w:rsid w:val="00680587"/>
    <w:rsid w:val="00681559"/>
    <w:rsid w:val="0068155C"/>
    <w:rsid w:val="0068186B"/>
    <w:rsid w:val="00681BE6"/>
    <w:rsid w:val="006820E1"/>
    <w:rsid w:val="0068262A"/>
    <w:rsid w:val="006829BD"/>
    <w:rsid w:val="00682C11"/>
    <w:rsid w:val="00682E97"/>
    <w:rsid w:val="00683675"/>
    <w:rsid w:val="00683AEB"/>
    <w:rsid w:val="00684CFD"/>
    <w:rsid w:val="00684D07"/>
    <w:rsid w:val="00684E7B"/>
    <w:rsid w:val="00684EE4"/>
    <w:rsid w:val="00685BB6"/>
    <w:rsid w:val="00685D89"/>
    <w:rsid w:val="006860C1"/>
    <w:rsid w:val="00687CA0"/>
    <w:rsid w:val="00687DEB"/>
    <w:rsid w:val="00691410"/>
    <w:rsid w:val="0069178D"/>
    <w:rsid w:val="006921FE"/>
    <w:rsid w:val="00693142"/>
    <w:rsid w:val="00693E33"/>
    <w:rsid w:val="00694048"/>
    <w:rsid w:val="00694190"/>
    <w:rsid w:val="0069446B"/>
    <w:rsid w:val="006944D1"/>
    <w:rsid w:val="00694E13"/>
    <w:rsid w:val="0069522E"/>
    <w:rsid w:val="00695489"/>
    <w:rsid w:val="00695583"/>
    <w:rsid w:val="006962BB"/>
    <w:rsid w:val="00696C9C"/>
    <w:rsid w:val="00696F9F"/>
    <w:rsid w:val="00697B08"/>
    <w:rsid w:val="00697B83"/>
    <w:rsid w:val="006A009C"/>
    <w:rsid w:val="006A0153"/>
    <w:rsid w:val="006A0429"/>
    <w:rsid w:val="006A0473"/>
    <w:rsid w:val="006A0749"/>
    <w:rsid w:val="006A0A4D"/>
    <w:rsid w:val="006A0AA9"/>
    <w:rsid w:val="006A107F"/>
    <w:rsid w:val="006A116D"/>
    <w:rsid w:val="006A16C8"/>
    <w:rsid w:val="006A1D82"/>
    <w:rsid w:val="006A1F4F"/>
    <w:rsid w:val="006A2B47"/>
    <w:rsid w:val="006A30A6"/>
    <w:rsid w:val="006A3694"/>
    <w:rsid w:val="006A37B0"/>
    <w:rsid w:val="006A3A9A"/>
    <w:rsid w:val="006A3E78"/>
    <w:rsid w:val="006A4141"/>
    <w:rsid w:val="006A56D9"/>
    <w:rsid w:val="006A5872"/>
    <w:rsid w:val="006A5A15"/>
    <w:rsid w:val="006A5B8A"/>
    <w:rsid w:val="006A5B8F"/>
    <w:rsid w:val="006A5F0D"/>
    <w:rsid w:val="006A601C"/>
    <w:rsid w:val="006A6409"/>
    <w:rsid w:val="006A6A9F"/>
    <w:rsid w:val="006A6F0E"/>
    <w:rsid w:val="006A7339"/>
    <w:rsid w:val="006A75E7"/>
    <w:rsid w:val="006B0289"/>
    <w:rsid w:val="006B0461"/>
    <w:rsid w:val="006B068A"/>
    <w:rsid w:val="006B10FD"/>
    <w:rsid w:val="006B141B"/>
    <w:rsid w:val="006B1446"/>
    <w:rsid w:val="006B1B9D"/>
    <w:rsid w:val="006B20E0"/>
    <w:rsid w:val="006B2656"/>
    <w:rsid w:val="006B2683"/>
    <w:rsid w:val="006B2D7B"/>
    <w:rsid w:val="006B3965"/>
    <w:rsid w:val="006B3A4B"/>
    <w:rsid w:val="006B455F"/>
    <w:rsid w:val="006B4CF0"/>
    <w:rsid w:val="006B4CF7"/>
    <w:rsid w:val="006B5013"/>
    <w:rsid w:val="006B50E1"/>
    <w:rsid w:val="006B52D9"/>
    <w:rsid w:val="006B5D19"/>
    <w:rsid w:val="006B6060"/>
    <w:rsid w:val="006B620A"/>
    <w:rsid w:val="006B637A"/>
    <w:rsid w:val="006B6541"/>
    <w:rsid w:val="006B7716"/>
    <w:rsid w:val="006B7EA1"/>
    <w:rsid w:val="006C035B"/>
    <w:rsid w:val="006C0963"/>
    <w:rsid w:val="006C0FD0"/>
    <w:rsid w:val="006C1BF0"/>
    <w:rsid w:val="006C2BE4"/>
    <w:rsid w:val="006C2BF8"/>
    <w:rsid w:val="006C3023"/>
    <w:rsid w:val="006C351B"/>
    <w:rsid w:val="006C3625"/>
    <w:rsid w:val="006C3939"/>
    <w:rsid w:val="006C3D6B"/>
    <w:rsid w:val="006C4F65"/>
    <w:rsid w:val="006C5538"/>
    <w:rsid w:val="006C556E"/>
    <w:rsid w:val="006C55AF"/>
    <w:rsid w:val="006C590D"/>
    <w:rsid w:val="006C597B"/>
    <w:rsid w:val="006C5BA8"/>
    <w:rsid w:val="006C5D58"/>
    <w:rsid w:val="006C617E"/>
    <w:rsid w:val="006C61A1"/>
    <w:rsid w:val="006C6416"/>
    <w:rsid w:val="006C7009"/>
    <w:rsid w:val="006C700C"/>
    <w:rsid w:val="006C7094"/>
    <w:rsid w:val="006C717A"/>
    <w:rsid w:val="006C76A4"/>
    <w:rsid w:val="006C7A42"/>
    <w:rsid w:val="006C7B77"/>
    <w:rsid w:val="006D020D"/>
    <w:rsid w:val="006D198A"/>
    <w:rsid w:val="006D1A3F"/>
    <w:rsid w:val="006D20F6"/>
    <w:rsid w:val="006D2224"/>
    <w:rsid w:val="006D2DC5"/>
    <w:rsid w:val="006D2E3E"/>
    <w:rsid w:val="006D3055"/>
    <w:rsid w:val="006D3229"/>
    <w:rsid w:val="006D3285"/>
    <w:rsid w:val="006D3430"/>
    <w:rsid w:val="006D392B"/>
    <w:rsid w:val="006D4121"/>
    <w:rsid w:val="006D4398"/>
    <w:rsid w:val="006D56DD"/>
    <w:rsid w:val="006D5952"/>
    <w:rsid w:val="006D5AA7"/>
    <w:rsid w:val="006D5C1A"/>
    <w:rsid w:val="006D692C"/>
    <w:rsid w:val="006D721E"/>
    <w:rsid w:val="006D7221"/>
    <w:rsid w:val="006D7233"/>
    <w:rsid w:val="006D772D"/>
    <w:rsid w:val="006D7C5E"/>
    <w:rsid w:val="006D7D06"/>
    <w:rsid w:val="006E0302"/>
    <w:rsid w:val="006E1136"/>
    <w:rsid w:val="006E118C"/>
    <w:rsid w:val="006E120D"/>
    <w:rsid w:val="006E1A18"/>
    <w:rsid w:val="006E1A67"/>
    <w:rsid w:val="006E2032"/>
    <w:rsid w:val="006E266C"/>
    <w:rsid w:val="006E35E8"/>
    <w:rsid w:val="006E3CAB"/>
    <w:rsid w:val="006E3DBD"/>
    <w:rsid w:val="006E3E35"/>
    <w:rsid w:val="006E3FD4"/>
    <w:rsid w:val="006E3FDA"/>
    <w:rsid w:val="006E407E"/>
    <w:rsid w:val="006E473D"/>
    <w:rsid w:val="006E474D"/>
    <w:rsid w:val="006E4A94"/>
    <w:rsid w:val="006E4D14"/>
    <w:rsid w:val="006E4D4C"/>
    <w:rsid w:val="006E4ED5"/>
    <w:rsid w:val="006E5191"/>
    <w:rsid w:val="006E57DE"/>
    <w:rsid w:val="006E5B7A"/>
    <w:rsid w:val="006E6322"/>
    <w:rsid w:val="006E6392"/>
    <w:rsid w:val="006E67AF"/>
    <w:rsid w:val="006E6945"/>
    <w:rsid w:val="006E6E2B"/>
    <w:rsid w:val="006E70B9"/>
    <w:rsid w:val="006E7715"/>
    <w:rsid w:val="006F0E71"/>
    <w:rsid w:val="006F1086"/>
    <w:rsid w:val="006F2083"/>
    <w:rsid w:val="006F2744"/>
    <w:rsid w:val="006F30AF"/>
    <w:rsid w:val="006F3834"/>
    <w:rsid w:val="006F3857"/>
    <w:rsid w:val="006F3FA3"/>
    <w:rsid w:val="006F43CF"/>
    <w:rsid w:val="006F4500"/>
    <w:rsid w:val="006F488B"/>
    <w:rsid w:val="006F48E1"/>
    <w:rsid w:val="006F555A"/>
    <w:rsid w:val="006F574A"/>
    <w:rsid w:val="006F60E5"/>
    <w:rsid w:val="006F642F"/>
    <w:rsid w:val="006F667B"/>
    <w:rsid w:val="006F689F"/>
    <w:rsid w:val="006F6FDC"/>
    <w:rsid w:val="006F7853"/>
    <w:rsid w:val="006F785E"/>
    <w:rsid w:val="006F7EFF"/>
    <w:rsid w:val="007007B5"/>
    <w:rsid w:val="00701100"/>
    <w:rsid w:val="00701255"/>
    <w:rsid w:val="007012AB"/>
    <w:rsid w:val="00701AD2"/>
    <w:rsid w:val="00701B80"/>
    <w:rsid w:val="00701C9F"/>
    <w:rsid w:val="00702B57"/>
    <w:rsid w:val="007039DD"/>
    <w:rsid w:val="00703A6D"/>
    <w:rsid w:val="00703DD5"/>
    <w:rsid w:val="0070410D"/>
    <w:rsid w:val="00704D45"/>
    <w:rsid w:val="00704D56"/>
    <w:rsid w:val="00704D63"/>
    <w:rsid w:val="00704EFC"/>
    <w:rsid w:val="00705279"/>
    <w:rsid w:val="007053A9"/>
    <w:rsid w:val="0070544D"/>
    <w:rsid w:val="00705467"/>
    <w:rsid w:val="0070550C"/>
    <w:rsid w:val="0070552A"/>
    <w:rsid w:val="00705B75"/>
    <w:rsid w:val="00705DAA"/>
    <w:rsid w:val="00706141"/>
    <w:rsid w:val="00706759"/>
    <w:rsid w:val="007069FD"/>
    <w:rsid w:val="007072B1"/>
    <w:rsid w:val="00707649"/>
    <w:rsid w:val="00707FBF"/>
    <w:rsid w:val="00710094"/>
    <w:rsid w:val="0071032F"/>
    <w:rsid w:val="00710545"/>
    <w:rsid w:val="007105B0"/>
    <w:rsid w:val="00710FEB"/>
    <w:rsid w:val="00711257"/>
    <w:rsid w:val="0071125A"/>
    <w:rsid w:val="00711B75"/>
    <w:rsid w:val="0071216D"/>
    <w:rsid w:val="00712859"/>
    <w:rsid w:val="00713C8C"/>
    <w:rsid w:val="00713CDA"/>
    <w:rsid w:val="00713DF2"/>
    <w:rsid w:val="007142E7"/>
    <w:rsid w:val="0071431A"/>
    <w:rsid w:val="0071567A"/>
    <w:rsid w:val="007156A8"/>
    <w:rsid w:val="007157C6"/>
    <w:rsid w:val="00715CB1"/>
    <w:rsid w:val="00715D15"/>
    <w:rsid w:val="00715EAF"/>
    <w:rsid w:val="007160AC"/>
    <w:rsid w:val="00716510"/>
    <w:rsid w:val="00716A3E"/>
    <w:rsid w:val="00716C86"/>
    <w:rsid w:val="00716D27"/>
    <w:rsid w:val="00716DA4"/>
    <w:rsid w:val="00717643"/>
    <w:rsid w:val="007179B4"/>
    <w:rsid w:val="00717D11"/>
    <w:rsid w:val="007203C6"/>
    <w:rsid w:val="00720416"/>
    <w:rsid w:val="00720977"/>
    <w:rsid w:val="00720CA5"/>
    <w:rsid w:val="00720CD2"/>
    <w:rsid w:val="0072103C"/>
    <w:rsid w:val="0072206D"/>
    <w:rsid w:val="007220E8"/>
    <w:rsid w:val="007227FA"/>
    <w:rsid w:val="00722B93"/>
    <w:rsid w:val="00723528"/>
    <w:rsid w:val="00723F04"/>
    <w:rsid w:val="00723FBE"/>
    <w:rsid w:val="00724198"/>
    <w:rsid w:val="00724563"/>
    <w:rsid w:val="00724724"/>
    <w:rsid w:val="007247C7"/>
    <w:rsid w:val="0072496E"/>
    <w:rsid w:val="00724ACB"/>
    <w:rsid w:val="00725B8C"/>
    <w:rsid w:val="00725EE5"/>
    <w:rsid w:val="00725FBC"/>
    <w:rsid w:val="007260A1"/>
    <w:rsid w:val="00727420"/>
    <w:rsid w:val="007279C2"/>
    <w:rsid w:val="00727D93"/>
    <w:rsid w:val="0073038C"/>
    <w:rsid w:val="007312EA"/>
    <w:rsid w:val="007314EA"/>
    <w:rsid w:val="00731718"/>
    <w:rsid w:val="00731F9F"/>
    <w:rsid w:val="00732985"/>
    <w:rsid w:val="007329D3"/>
    <w:rsid w:val="00732C90"/>
    <w:rsid w:val="0073323D"/>
    <w:rsid w:val="00733326"/>
    <w:rsid w:val="00733724"/>
    <w:rsid w:val="00733BA9"/>
    <w:rsid w:val="00734234"/>
    <w:rsid w:val="007347D2"/>
    <w:rsid w:val="00734BCB"/>
    <w:rsid w:val="00735145"/>
    <w:rsid w:val="007351B4"/>
    <w:rsid w:val="0073526B"/>
    <w:rsid w:val="00735807"/>
    <w:rsid w:val="00735AE5"/>
    <w:rsid w:val="007363F9"/>
    <w:rsid w:val="007365AE"/>
    <w:rsid w:val="00736850"/>
    <w:rsid w:val="007368C5"/>
    <w:rsid w:val="00736D99"/>
    <w:rsid w:val="00736EB2"/>
    <w:rsid w:val="00737A13"/>
    <w:rsid w:val="00737A6F"/>
    <w:rsid w:val="00740730"/>
    <w:rsid w:val="0074090E"/>
    <w:rsid w:val="00740AF8"/>
    <w:rsid w:val="00740CC2"/>
    <w:rsid w:val="0074193A"/>
    <w:rsid w:val="00741C33"/>
    <w:rsid w:val="00741C72"/>
    <w:rsid w:val="00742D4A"/>
    <w:rsid w:val="0074393D"/>
    <w:rsid w:val="00743DE4"/>
    <w:rsid w:val="00743F67"/>
    <w:rsid w:val="00744384"/>
    <w:rsid w:val="00744BA8"/>
    <w:rsid w:val="00744D1F"/>
    <w:rsid w:val="007456DF"/>
    <w:rsid w:val="00745932"/>
    <w:rsid w:val="00745B77"/>
    <w:rsid w:val="00746848"/>
    <w:rsid w:val="00746B24"/>
    <w:rsid w:val="00746D94"/>
    <w:rsid w:val="00747513"/>
    <w:rsid w:val="007479A3"/>
    <w:rsid w:val="0075035B"/>
    <w:rsid w:val="00750C6D"/>
    <w:rsid w:val="00750EF2"/>
    <w:rsid w:val="00751197"/>
    <w:rsid w:val="007514C3"/>
    <w:rsid w:val="00751E79"/>
    <w:rsid w:val="00751FA9"/>
    <w:rsid w:val="00752378"/>
    <w:rsid w:val="00752494"/>
    <w:rsid w:val="00752AA6"/>
    <w:rsid w:val="0075310F"/>
    <w:rsid w:val="007534E4"/>
    <w:rsid w:val="00753742"/>
    <w:rsid w:val="007537F1"/>
    <w:rsid w:val="00753E68"/>
    <w:rsid w:val="00753F77"/>
    <w:rsid w:val="007543A6"/>
    <w:rsid w:val="007544F9"/>
    <w:rsid w:val="0075468B"/>
    <w:rsid w:val="00754831"/>
    <w:rsid w:val="00754AF2"/>
    <w:rsid w:val="00755458"/>
    <w:rsid w:val="007554D2"/>
    <w:rsid w:val="00755906"/>
    <w:rsid w:val="00756F25"/>
    <w:rsid w:val="00757440"/>
    <w:rsid w:val="00757C59"/>
    <w:rsid w:val="00760DDA"/>
    <w:rsid w:val="00761478"/>
    <w:rsid w:val="00761790"/>
    <w:rsid w:val="0076218B"/>
    <w:rsid w:val="00762DDC"/>
    <w:rsid w:val="00762E3C"/>
    <w:rsid w:val="007632BF"/>
    <w:rsid w:val="00763435"/>
    <w:rsid w:val="00764C16"/>
    <w:rsid w:val="007651D8"/>
    <w:rsid w:val="007657B4"/>
    <w:rsid w:val="0076636D"/>
    <w:rsid w:val="00766860"/>
    <w:rsid w:val="00766F14"/>
    <w:rsid w:val="007674A3"/>
    <w:rsid w:val="007675D5"/>
    <w:rsid w:val="0077040E"/>
    <w:rsid w:val="007708D5"/>
    <w:rsid w:val="00770E85"/>
    <w:rsid w:val="00771199"/>
    <w:rsid w:val="0077131B"/>
    <w:rsid w:val="00771575"/>
    <w:rsid w:val="00771894"/>
    <w:rsid w:val="007720A7"/>
    <w:rsid w:val="00772335"/>
    <w:rsid w:val="00772FB3"/>
    <w:rsid w:val="007744C2"/>
    <w:rsid w:val="007745F8"/>
    <w:rsid w:val="00774613"/>
    <w:rsid w:val="007747CF"/>
    <w:rsid w:val="00774D2A"/>
    <w:rsid w:val="00774D6F"/>
    <w:rsid w:val="00775584"/>
    <w:rsid w:val="00775AEE"/>
    <w:rsid w:val="00775F90"/>
    <w:rsid w:val="007760DC"/>
    <w:rsid w:val="00776458"/>
    <w:rsid w:val="00776596"/>
    <w:rsid w:val="00776915"/>
    <w:rsid w:val="00776B36"/>
    <w:rsid w:val="00776B40"/>
    <w:rsid w:val="00776B55"/>
    <w:rsid w:val="00776D2E"/>
    <w:rsid w:val="00776D88"/>
    <w:rsid w:val="00776F80"/>
    <w:rsid w:val="0077769E"/>
    <w:rsid w:val="00777C02"/>
    <w:rsid w:val="00777CB4"/>
    <w:rsid w:val="00777EDB"/>
    <w:rsid w:val="0078008A"/>
    <w:rsid w:val="00780826"/>
    <w:rsid w:val="00780D9A"/>
    <w:rsid w:val="00781321"/>
    <w:rsid w:val="007816FB"/>
    <w:rsid w:val="00781EB1"/>
    <w:rsid w:val="007823F9"/>
    <w:rsid w:val="00782861"/>
    <w:rsid w:val="00782BCA"/>
    <w:rsid w:val="00782BD6"/>
    <w:rsid w:val="00782C45"/>
    <w:rsid w:val="00782E11"/>
    <w:rsid w:val="00782E95"/>
    <w:rsid w:val="0078317A"/>
    <w:rsid w:val="00783389"/>
    <w:rsid w:val="00784376"/>
    <w:rsid w:val="007848CC"/>
    <w:rsid w:val="00784941"/>
    <w:rsid w:val="00784960"/>
    <w:rsid w:val="00784D0A"/>
    <w:rsid w:val="0078550B"/>
    <w:rsid w:val="00785FAF"/>
    <w:rsid w:val="00786070"/>
    <w:rsid w:val="00786761"/>
    <w:rsid w:val="007867F2"/>
    <w:rsid w:val="007869C6"/>
    <w:rsid w:val="00787383"/>
    <w:rsid w:val="007873C2"/>
    <w:rsid w:val="00787E04"/>
    <w:rsid w:val="00787EA9"/>
    <w:rsid w:val="007905C0"/>
    <w:rsid w:val="00790EA7"/>
    <w:rsid w:val="00791060"/>
    <w:rsid w:val="00791422"/>
    <w:rsid w:val="007919EB"/>
    <w:rsid w:val="00791F2B"/>
    <w:rsid w:val="007920F6"/>
    <w:rsid w:val="007924B1"/>
    <w:rsid w:val="007925B1"/>
    <w:rsid w:val="00792B80"/>
    <w:rsid w:val="007932A2"/>
    <w:rsid w:val="00793369"/>
    <w:rsid w:val="00793379"/>
    <w:rsid w:val="007934B5"/>
    <w:rsid w:val="00793D77"/>
    <w:rsid w:val="0079429A"/>
    <w:rsid w:val="007943F1"/>
    <w:rsid w:val="00794BCC"/>
    <w:rsid w:val="00794EE9"/>
    <w:rsid w:val="0079557C"/>
    <w:rsid w:val="007959C2"/>
    <w:rsid w:val="00795F28"/>
    <w:rsid w:val="007965C4"/>
    <w:rsid w:val="00796773"/>
    <w:rsid w:val="007967B4"/>
    <w:rsid w:val="00797267"/>
    <w:rsid w:val="0079741A"/>
    <w:rsid w:val="007974F6"/>
    <w:rsid w:val="00797A2C"/>
    <w:rsid w:val="00797D41"/>
    <w:rsid w:val="007A18FD"/>
    <w:rsid w:val="007A1A55"/>
    <w:rsid w:val="007A253E"/>
    <w:rsid w:val="007A29C3"/>
    <w:rsid w:val="007A29E4"/>
    <w:rsid w:val="007A2F55"/>
    <w:rsid w:val="007A33DE"/>
    <w:rsid w:val="007A36B7"/>
    <w:rsid w:val="007A3C9B"/>
    <w:rsid w:val="007A3CAE"/>
    <w:rsid w:val="007A428C"/>
    <w:rsid w:val="007A46ED"/>
    <w:rsid w:val="007A4937"/>
    <w:rsid w:val="007A49CA"/>
    <w:rsid w:val="007A4BBB"/>
    <w:rsid w:val="007A50EE"/>
    <w:rsid w:val="007A5242"/>
    <w:rsid w:val="007A5326"/>
    <w:rsid w:val="007A54C5"/>
    <w:rsid w:val="007A57E0"/>
    <w:rsid w:val="007A58A8"/>
    <w:rsid w:val="007A59B1"/>
    <w:rsid w:val="007A696D"/>
    <w:rsid w:val="007B0565"/>
    <w:rsid w:val="007B09A7"/>
    <w:rsid w:val="007B1DCB"/>
    <w:rsid w:val="007B1F9C"/>
    <w:rsid w:val="007B2167"/>
    <w:rsid w:val="007B2916"/>
    <w:rsid w:val="007B2BDA"/>
    <w:rsid w:val="007B2CCE"/>
    <w:rsid w:val="007B3470"/>
    <w:rsid w:val="007B3842"/>
    <w:rsid w:val="007B39E5"/>
    <w:rsid w:val="007B3C26"/>
    <w:rsid w:val="007B3CDD"/>
    <w:rsid w:val="007B4215"/>
    <w:rsid w:val="007B45DD"/>
    <w:rsid w:val="007B4C27"/>
    <w:rsid w:val="007B4E9A"/>
    <w:rsid w:val="007B5469"/>
    <w:rsid w:val="007B54C4"/>
    <w:rsid w:val="007B5667"/>
    <w:rsid w:val="007B5C9F"/>
    <w:rsid w:val="007B64CF"/>
    <w:rsid w:val="007B6706"/>
    <w:rsid w:val="007B6AE2"/>
    <w:rsid w:val="007B6BBB"/>
    <w:rsid w:val="007B6C1D"/>
    <w:rsid w:val="007B6F97"/>
    <w:rsid w:val="007B734C"/>
    <w:rsid w:val="007B7FD0"/>
    <w:rsid w:val="007C060E"/>
    <w:rsid w:val="007C0672"/>
    <w:rsid w:val="007C120F"/>
    <w:rsid w:val="007C192E"/>
    <w:rsid w:val="007C262E"/>
    <w:rsid w:val="007C2BA8"/>
    <w:rsid w:val="007C2CB1"/>
    <w:rsid w:val="007C353C"/>
    <w:rsid w:val="007C3D11"/>
    <w:rsid w:val="007C5296"/>
    <w:rsid w:val="007C54C9"/>
    <w:rsid w:val="007C57BF"/>
    <w:rsid w:val="007C5CAC"/>
    <w:rsid w:val="007C6565"/>
    <w:rsid w:val="007C6B2F"/>
    <w:rsid w:val="007C710C"/>
    <w:rsid w:val="007C760E"/>
    <w:rsid w:val="007C7F45"/>
    <w:rsid w:val="007D0D4A"/>
    <w:rsid w:val="007D1157"/>
    <w:rsid w:val="007D11D3"/>
    <w:rsid w:val="007D17B0"/>
    <w:rsid w:val="007D19FC"/>
    <w:rsid w:val="007D1ABE"/>
    <w:rsid w:val="007D1DFC"/>
    <w:rsid w:val="007D201E"/>
    <w:rsid w:val="007D2147"/>
    <w:rsid w:val="007D2292"/>
    <w:rsid w:val="007D239E"/>
    <w:rsid w:val="007D23B6"/>
    <w:rsid w:val="007D2743"/>
    <w:rsid w:val="007D2BEE"/>
    <w:rsid w:val="007D2C41"/>
    <w:rsid w:val="007D3947"/>
    <w:rsid w:val="007D3DBB"/>
    <w:rsid w:val="007D3F41"/>
    <w:rsid w:val="007D43A8"/>
    <w:rsid w:val="007D49C0"/>
    <w:rsid w:val="007D4AD9"/>
    <w:rsid w:val="007D4FC8"/>
    <w:rsid w:val="007D5DFE"/>
    <w:rsid w:val="007D607A"/>
    <w:rsid w:val="007D6A92"/>
    <w:rsid w:val="007D6DE8"/>
    <w:rsid w:val="007D6FFD"/>
    <w:rsid w:val="007D7382"/>
    <w:rsid w:val="007D754C"/>
    <w:rsid w:val="007D75ED"/>
    <w:rsid w:val="007D773D"/>
    <w:rsid w:val="007D77AE"/>
    <w:rsid w:val="007D77B4"/>
    <w:rsid w:val="007D7A3E"/>
    <w:rsid w:val="007D7C69"/>
    <w:rsid w:val="007E07F1"/>
    <w:rsid w:val="007E0C21"/>
    <w:rsid w:val="007E1349"/>
    <w:rsid w:val="007E20C2"/>
    <w:rsid w:val="007E2103"/>
    <w:rsid w:val="007E31E9"/>
    <w:rsid w:val="007E32EF"/>
    <w:rsid w:val="007E34F0"/>
    <w:rsid w:val="007E3735"/>
    <w:rsid w:val="007E380F"/>
    <w:rsid w:val="007E4E00"/>
    <w:rsid w:val="007E5EE8"/>
    <w:rsid w:val="007E6945"/>
    <w:rsid w:val="007E6AEE"/>
    <w:rsid w:val="007E6D0C"/>
    <w:rsid w:val="007E6D42"/>
    <w:rsid w:val="007E6DD5"/>
    <w:rsid w:val="007E6F4C"/>
    <w:rsid w:val="007E7017"/>
    <w:rsid w:val="007E7354"/>
    <w:rsid w:val="007E77B3"/>
    <w:rsid w:val="007F02E6"/>
    <w:rsid w:val="007F0532"/>
    <w:rsid w:val="007F0561"/>
    <w:rsid w:val="007F0722"/>
    <w:rsid w:val="007F075B"/>
    <w:rsid w:val="007F0C29"/>
    <w:rsid w:val="007F1161"/>
    <w:rsid w:val="007F1FEB"/>
    <w:rsid w:val="007F2570"/>
    <w:rsid w:val="007F2AB9"/>
    <w:rsid w:val="007F2AE4"/>
    <w:rsid w:val="007F2D77"/>
    <w:rsid w:val="007F2DB4"/>
    <w:rsid w:val="007F37CD"/>
    <w:rsid w:val="007F3AE7"/>
    <w:rsid w:val="007F426F"/>
    <w:rsid w:val="007F45D7"/>
    <w:rsid w:val="007F46B2"/>
    <w:rsid w:val="007F49C6"/>
    <w:rsid w:val="007F4A61"/>
    <w:rsid w:val="007F4A91"/>
    <w:rsid w:val="007F4EAE"/>
    <w:rsid w:val="007F4F23"/>
    <w:rsid w:val="007F5085"/>
    <w:rsid w:val="007F5362"/>
    <w:rsid w:val="007F5772"/>
    <w:rsid w:val="007F59B7"/>
    <w:rsid w:val="007F5AC3"/>
    <w:rsid w:val="007F5F63"/>
    <w:rsid w:val="007F6011"/>
    <w:rsid w:val="007F620D"/>
    <w:rsid w:val="007F7922"/>
    <w:rsid w:val="007F7926"/>
    <w:rsid w:val="00800588"/>
    <w:rsid w:val="008010AE"/>
    <w:rsid w:val="00801122"/>
    <w:rsid w:val="00801848"/>
    <w:rsid w:val="008022D7"/>
    <w:rsid w:val="00802B40"/>
    <w:rsid w:val="00802C50"/>
    <w:rsid w:val="00802F28"/>
    <w:rsid w:val="00803CCF"/>
    <w:rsid w:val="008041E6"/>
    <w:rsid w:val="008042DF"/>
    <w:rsid w:val="0080456C"/>
    <w:rsid w:val="00804DF6"/>
    <w:rsid w:val="0080529A"/>
    <w:rsid w:val="00805F9D"/>
    <w:rsid w:val="00806BEA"/>
    <w:rsid w:val="0080708F"/>
    <w:rsid w:val="008075B8"/>
    <w:rsid w:val="0080768D"/>
    <w:rsid w:val="00807D12"/>
    <w:rsid w:val="00810136"/>
    <w:rsid w:val="00810E9D"/>
    <w:rsid w:val="00811D4D"/>
    <w:rsid w:val="00812336"/>
    <w:rsid w:val="00812539"/>
    <w:rsid w:val="00812B3C"/>
    <w:rsid w:val="00812F2A"/>
    <w:rsid w:val="00813871"/>
    <w:rsid w:val="00813A3B"/>
    <w:rsid w:val="008143E9"/>
    <w:rsid w:val="0081446D"/>
    <w:rsid w:val="00814702"/>
    <w:rsid w:val="00814743"/>
    <w:rsid w:val="00814A9D"/>
    <w:rsid w:val="008152A3"/>
    <w:rsid w:val="00815357"/>
    <w:rsid w:val="00815612"/>
    <w:rsid w:val="0081561B"/>
    <w:rsid w:val="00815BD4"/>
    <w:rsid w:val="00816655"/>
    <w:rsid w:val="0081671E"/>
    <w:rsid w:val="008168A2"/>
    <w:rsid w:val="00816C7C"/>
    <w:rsid w:val="00817003"/>
    <w:rsid w:val="00817954"/>
    <w:rsid w:val="00817E3C"/>
    <w:rsid w:val="00817EC6"/>
    <w:rsid w:val="00817FD5"/>
    <w:rsid w:val="008207B9"/>
    <w:rsid w:val="00820B65"/>
    <w:rsid w:val="00821334"/>
    <w:rsid w:val="00821CC9"/>
    <w:rsid w:val="00821F42"/>
    <w:rsid w:val="0082225E"/>
    <w:rsid w:val="00822F4B"/>
    <w:rsid w:val="00823962"/>
    <w:rsid w:val="00823C99"/>
    <w:rsid w:val="00823CE2"/>
    <w:rsid w:val="00823D87"/>
    <w:rsid w:val="00823E47"/>
    <w:rsid w:val="00823F51"/>
    <w:rsid w:val="008240FB"/>
    <w:rsid w:val="008254F0"/>
    <w:rsid w:val="00826221"/>
    <w:rsid w:val="00826656"/>
    <w:rsid w:val="00827859"/>
    <w:rsid w:val="00827B1E"/>
    <w:rsid w:val="00830247"/>
    <w:rsid w:val="00830494"/>
    <w:rsid w:val="00830FEF"/>
    <w:rsid w:val="00831309"/>
    <w:rsid w:val="008313F9"/>
    <w:rsid w:val="00832096"/>
    <w:rsid w:val="0083253C"/>
    <w:rsid w:val="00832B8C"/>
    <w:rsid w:val="00832CC1"/>
    <w:rsid w:val="00832EFF"/>
    <w:rsid w:val="0083357B"/>
    <w:rsid w:val="008339F7"/>
    <w:rsid w:val="00834662"/>
    <w:rsid w:val="00834888"/>
    <w:rsid w:val="00834AEF"/>
    <w:rsid w:val="00834D5A"/>
    <w:rsid w:val="00834DB7"/>
    <w:rsid w:val="008351B1"/>
    <w:rsid w:val="00835252"/>
    <w:rsid w:val="00835501"/>
    <w:rsid w:val="00835651"/>
    <w:rsid w:val="00835AF1"/>
    <w:rsid w:val="00835D43"/>
    <w:rsid w:val="00835FAF"/>
    <w:rsid w:val="00836118"/>
    <w:rsid w:val="00836541"/>
    <w:rsid w:val="008370B0"/>
    <w:rsid w:val="008378C4"/>
    <w:rsid w:val="00837913"/>
    <w:rsid w:val="00837A87"/>
    <w:rsid w:val="00837C3D"/>
    <w:rsid w:val="00837DDC"/>
    <w:rsid w:val="008405A3"/>
    <w:rsid w:val="0084071F"/>
    <w:rsid w:val="0084091F"/>
    <w:rsid w:val="008414FB"/>
    <w:rsid w:val="00841664"/>
    <w:rsid w:val="008418B1"/>
    <w:rsid w:val="008419EB"/>
    <w:rsid w:val="008423AE"/>
    <w:rsid w:val="0084291E"/>
    <w:rsid w:val="00842B51"/>
    <w:rsid w:val="00842B73"/>
    <w:rsid w:val="00842C9A"/>
    <w:rsid w:val="008435E0"/>
    <w:rsid w:val="00843B3A"/>
    <w:rsid w:val="00843BC4"/>
    <w:rsid w:val="00843DAE"/>
    <w:rsid w:val="00843FBE"/>
    <w:rsid w:val="008441C0"/>
    <w:rsid w:val="00844210"/>
    <w:rsid w:val="00844928"/>
    <w:rsid w:val="008452C9"/>
    <w:rsid w:val="008454AD"/>
    <w:rsid w:val="00845577"/>
    <w:rsid w:val="008459A5"/>
    <w:rsid w:val="008468FF"/>
    <w:rsid w:val="00846ABE"/>
    <w:rsid w:val="00846E04"/>
    <w:rsid w:val="00847078"/>
    <w:rsid w:val="00847158"/>
    <w:rsid w:val="00847865"/>
    <w:rsid w:val="00847C05"/>
    <w:rsid w:val="00847C87"/>
    <w:rsid w:val="0085082C"/>
    <w:rsid w:val="00850DC8"/>
    <w:rsid w:val="00851B4E"/>
    <w:rsid w:val="00851E97"/>
    <w:rsid w:val="00851FA6"/>
    <w:rsid w:val="008528EA"/>
    <w:rsid w:val="008530A3"/>
    <w:rsid w:val="008531E9"/>
    <w:rsid w:val="008532FC"/>
    <w:rsid w:val="00853721"/>
    <w:rsid w:val="00853797"/>
    <w:rsid w:val="00853CB1"/>
    <w:rsid w:val="00853D04"/>
    <w:rsid w:val="00853D1F"/>
    <w:rsid w:val="008543B7"/>
    <w:rsid w:val="008543D6"/>
    <w:rsid w:val="008543FF"/>
    <w:rsid w:val="0085459A"/>
    <w:rsid w:val="00854695"/>
    <w:rsid w:val="008547F0"/>
    <w:rsid w:val="00854A4F"/>
    <w:rsid w:val="00854CB6"/>
    <w:rsid w:val="008554A3"/>
    <w:rsid w:val="0085570B"/>
    <w:rsid w:val="008573CC"/>
    <w:rsid w:val="00857403"/>
    <w:rsid w:val="008574AE"/>
    <w:rsid w:val="00857AEB"/>
    <w:rsid w:val="008602C0"/>
    <w:rsid w:val="0086045F"/>
    <w:rsid w:val="0086066F"/>
    <w:rsid w:val="008606DB"/>
    <w:rsid w:val="00860D52"/>
    <w:rsid w:val="00860D71"/>
    <w:rsid w:val="0086103C"/>
    <w:rsid w:val="008615FF"/>
    <w:rsid w:val="00861CAE"/>
    <w:rsid w:val="008622F6"/>
    <w:rsid w:val="00862339"/>
    <w:rsid w:val="00862923"/>
    <w:rsid w:val="0086296F"/>
    <w:rsid w:val="00862F7F"/>
    <w:rsid w:val="008633AC"/>
    <w:rsid w:val="008639A2"/>
    <w:rsid w:val="00863BA3"/>
    <w:rsid w:val="00864091"/>
    <w:rsid w:val="008644C9"/>
    <w:rsid w:val="00864EF2"/>
    <w:rsid w:val="008653AD"/>
    <w:rsid w:val="008655BB"/>
    <w:rsid w:val="00865726"/>
    <w:rsid w:val="00865A14"/>
    <w:rsid w:val="00865A8D"/>
    <w:rsid w:val="00866614"/>
    <w:rsid w:val="008668AF"/>
    <w:rsid w:val="0086690E"/>
    <w:rsid w:val="00866F1D"/>
    <w:rsid w:val="00867000"/>
    <w:rsid w:val="00867978"/>
    <w:rsid w:val="00867BAA"/>
    <w:rsid w:val="00870A49"/>
    <w:rsid w:val="00870C97"/>
    <w:rsid w:val="00870E7A"/>
    <w:rsid w:val="00870EFD"/>
    <w:rsid w:val="00871280"/>
    <w:rsid w:val="008717E9"/>
    <w:rsid w:val="0087265A"/>
    <w:rsid w:val="0087278B"/>
    <w:rsid w:val="008727F4"/>
    <w:rsid w:val="00873CEB"/>
    <w:rsid w:val="00873DA2"/>
    <w:rsid w:val="008741E3"/>
    <w:rsid w:val="00874294"/>
    <w:rsid w:val="00874314"/>
    <w:rsid w:val="00874C51"/>
    <w:rsid w:val="00874E46"/>
    <w:rsid w:val="00875673"/>
    <w:rsid w:val="00875952"/>
    <w:rsid w:val="008759E4"/>
    <w:rsid w:val="00875C1A"/>
    <w:rsid w:val="00875C4E"/>
    <w:rsid w:val="00875C74"/>
    <w:rsid w:val="00875DC4"/>
    <w:rsid w:val="00875EB3"/>
    <w:rsid w:val="00876323"/>
    <w:rsid w:val="00876464"/>
    <w:rsid w:val="00876CC8"/>
    <w:rsid w:val="00876D6B"/>
    <w:rsid w:val="00876E0B"/>
    <w:rsid w:val="0087755E"/>
    <w:rsid w:val="00877F63"/>
    <w:rsid w:val="00877FCB"/>
    <w:rsid w:val="008800C6"/>
    <w:rsid w:val="00881A0A"/>
    <w:rsid w:val="00881A38"/>
    <w:rsid w:val="00882272"/>
    <w:rsid w:val="0088265E"/>
    <w:rsid w:val="008827A2"/>
    <w:rsid w:val="00883783"/>
    <w:rsid w:val="0088389C"/>
    <w:rsid w:val="008839DB"/>
    <w:rsid w:val="00884210"/>
    <w:rsid w:val="00884883"/>
    <w:rsid w:val="0088497E"/>
    <w:rsid w:val="00884E7B"/>
    <w:rsid w:val="008859B1"/>
    <w:rsid w:val="00885D27"/>
    <w:rsid w:val="00885E4A"/>
    <w:rsid w:val="00885FFE"/>
    <w:rsid w:val="00886938"/>
    <w:rsid w:val="0088704C"/>
    <w:rsid w:val="008870C3"/>
    <w:rsid w:val="00887DA9"/>
    <w:rsid w:val="008902B1"/>
    <w:rsid w:val="00890A2E"/>
    <w:rsid w:val="00891099"/>
    <w:rsid w:val="008918CD"/>
    <w:rsid w:val="00891A93"/>
    <w:rsid w:val="00891BC9"/>
    <w:rsid w:val="00891F3A"/>
    <w:rsid w:val="008920F2"/>
    <w:rsid w:val="008921DA"/>
    <w:rsid w:val="008936C7"/>
    <w:rsid w:val="008939CC"/>
    <w:rsid w:val="00893BFD"/>
    <w:rsid w:val="00894172"/>
    <w:rsid w:val="00894B0B"/>
    <w:rsid w:val="00894BB1"/>
    <w:rsid w:val="00894DEA"/>
    <w:rsid w:val="00894EC1"/>
    <w:rsid w:val="00895223"/>
    <w:rsid w:val="008955F6"/>
    <w:rsid w:val="008959D1"/>
    <w:rsid w:val="00896205"/>
    <w:rsid w:val="0089649A"/>
    <w:rsid w:val="00896559"/>
    <w:rsid w:val="00897458"/>
    <w:rsid w:val="00897567"/>
    <w:rsid w:val="00897844"/>
    <w:rsid w:val="00897A16"/>
    <w:rsid w:val="00897CA3"/>
    <w:rsid w:val="00897D39"/>
    <w:rsid w:val="008A03EA"/>
    <w:rsid w:val="008A07D5"/>
    <w:rsid w:val="008A0A3D"/>
    <w:rsid w:val="008A0AA4"/>
    <w:rsid w:val="008A11BE"/>
    <w:rsid w:val="008A120F"/>
    <w:rsid w:val="008A17DA"/>
    <w:rsid w:val="008A18F9"/>
    <w:rsid w:val="008A1F5A"/>
    <w:rsid w:val="008A269F"/>
    <w:rsid w:val="008A3099"/>
    <w:rsid w:val="008A3520"/>
    <w:rsid w:val="008A352E"/>
    <w:rsid w:val="008A357E"/>
    <w:rsid w:val="008A3869"/>
    <w:rsid w:val="008A3967"/>
    <w:rsid w:val="008A3B64"/>
    <w:rsid w:val="008A3E38"/>
    <w:rsid w:val="008A400E"/>
    <w:rsid w:val="008A4769"/>
    <w:rsid w:val="008A4E70"/>
    <w:rsid w:val="008A5F45"/>
    <w:rsid w:val="008A60D5"/>
    <w:rsid w:val="008A6204"/>
    <w:rsid w:val="008A62A1"/>
    <w:rsid w:val="008A658C"/>
    <w:rsid w:val="008A689D"/>
    <w:rsid w:val="008A6B8F"/>
    <w:rsid w:val="008A720C"/>
    <w:rsid w:val="008B03BB"/>
    <w:rsid w:val="008B04C0"/>
    <w:rsid w:val="008B06D9"/>
    <w:rsid w:val="008B09F9"/>
    <w:rsid w:val="008B0E56"/>
    <w:rsid w:val="008B124B"/>
    <w:rsid w:val="008B1270"/>
    <w:rsid w:val="008B1501"/>
    <w:rsid w:val="008B1591"/>
    <w:rsid w:val="008B16AD"/>
    <w:rsid w:val="008B1AD3"/>
    <w:rsid w:val="008B260A"/>
    <w:rsid w:val="008B27B7"/>
    <w:rsid w:val="008B2F96"/>
    <w:rsid w:val="008B32C2"/>
    <w:rsid w:val="008B32F3"/>
    <w:rsid w:val="008B368E"/>
    <w:rsid w:val="008B3A6A"/>
    <w:rsid w:val="008B3A88"/>
    <w:rsid w:val="008B3DA9"/>
    <w:rsid w:val="008B45C9"/>
    <w:rsid w:val="008B45D8"/>
    <w:rsid w:val="008B4880"/>
    <w:rsid w:val="008B4EFF"/>
    <w:rsid w:val="008B58CC"/>
    <w:rsid w:val="008B61F6"/>
    <w:rsid w:val="008B688F"/>
    <w:rsid w:val="008B6D05"/>
    <w:rsid w:val="008B6E2E"/>
    <w:rsid w:val="008B73F4"/>
    <w:rsid w:val="008B7AF3"/>
    <w:rsid w:val="008C0987"/>
    <w:rsid w:val="008C0A86"/>
    <w:rsid w:val="008C0B8C"/>
    <w:rsid w:val="008C0BC1"/>
    <w:rsid w:val="008C18D8"/>
    <w:rsid w:val="008C1E2C"/>
    <w:rsid w:val="008C1ED8"/>
    <w:rsid w:val="008C257D"/>
    <w:rsid w:val="008C298E"/>
    <w:rsid w:val="008C2B9E"/>
    <w:rsid w:val="008C2E0A"/>
    <w:rsid w:val="008C34B4"/>
    <w:rsid w:val="008C363E"/>
    <w:rsid w:val="008C3C98"/>
    <w:rsid w:val="008C3D7F"/>
    <w:rsid w:val="008C3DF6"/>
    <w:rsid w:val="008C4067"/>
    <w:rsid w:val="008C4480"/>
    <w:rsid w:val="008C45A8"/>
    <w:rsid w:val="008C48FB"/>
    <w:rsid w:val="008C5B50"/>
    <w:rsid w:val="008C664C"/>
    <w:rsid w:val="008C692D"/>
    <w:rsid w:val="008C6E16"/>
    <w:rsid w:val="008C70DE"/>
    <w:rsid w:val="008C7612"/>
    <w:rsid w:val="008C7A2B"/>
    <w:rsid w:val="008C7C75"/>
    <w:rsid w:val="008D0269"/>
    <w:rsid w:val="008D0C3F"/>
    <w:rsid w:val="008D0F09"/>
    <w:rsid w:val="008D0FC8"/>
    <w:rsid w:val="008D115F"/>
    <w:rsid w:val="008D14F7"/>
    <w:rsid w:val="008D1B0F"/>
    <w:rsid w:val="008D1B63"/>
    <w:rsid w:val="008D1DE8"/>
    <w:rsid w:val="008D2137"/>
    <w:rsid w:val="008D2226"/>
    <w:rsid w:val="008D2C61"/>
    <w:rsid w:val="008D3855"/>
    <w:rsid w:val="008D393F"/>
    <w:rsid w:val="008D3A0C"/>
    <w:rsid w:val="008D3AB3"/>
    <w:rsid w:val="008D3BF9"/>
    <w:rsid w:val="008D3EC1"/>
    <w:rsid w:val="008D3EF8"/>
    <w:rsid w:val="008D411E"/>
    <w:rsid w:val="008D412A"/>
    <w:rsid w:val="008D44F1"/>
    <w:rsid w:val="008D482B"/>
    <w:rsid w:val="008D4EE1"/>
    <w:rsid w:val="008D5657"/>
    <w:rsid w:val="008D586A"/>
    <w:rsid w:val="008D5E9D"/>
    <w:rsid w:val="008D5F3E"/>
    <w:rsid w:val="008D6163"/>
    <w:rsid w:val="008D683E"/>
    <w:rsid w:val="008D68C7"/>
    <w:rsid w:val="008D6DF3"/>
    <w:rsid w:val="008D79E2"/>
    <w:rsid w:val="008D7FDF"/>
    <w:rsid w:val="008E00CD"/>
    <w:rsid w:val="008E0390"/>
    <w:rsid w:val="008E0830"/>
    <w:rsid w:val="008E08B9"/>
    <w:rsid w:val="008E0D0E"/>
    <w:rsid w:val="008E0E18"/>
    <w:rsid w:val="008E1160"/>
    <w:rsid w:val="008E1379"/>
    <w:rsid w:val="008E155B"/>
    <w:rsid w:val="008E1B91"/>
    <w:rsid w:val="008E1F3B"/>
    <w:rsid w:val="008E31DD"/>
    <w:rsid w:val="008E3433"/>
    <w:rsid w:val="008E3903"/>
    <w:rsid w:val="008E3949"/>
    <w:rsid w:val="008E39B1"/>
    <w:rsid w:val="008E3BA3"/>
    <w:rsid w:val="008E3D7A"/>
    <w:rsid w:val="008E3E95"/>
    <w:rsid w:val="008E4B19"/>
    <w:rsid w:val="008E4DB8"/>
    <w:rsid w:val="008E5196"/>
    <w:rsid w:val="008E55B1"/>
    <w:rsid w:val="008E5657"/>
    <w:rsid w:val="008E60B1"/>
    <w:rsid w:val="008E6283"/>
    <w:rsid w:val="008E703D"/>
    <w:rsid w:val="008E74C2"/>
    <w:rsid w:val="008E7D75"/>
    <w:rsid w:val="008F0261"/>
    <w:rsid w:val="008F03A1"/>
    <w:rsid w:val="008F0759"/>
    <w:rsid w:val="008F096A"/>
    <w:rsid w:val="008F0BC0"/>
    <w:rsid w:val="008F146A"/>
    <w:rsid w:val="008F186C"/>
    <w:rsid w:val="008F1B68"/>
    <w:rsid w:val="008F1E76"/>
    <w:rsid w:val="008F2078"/>
    <w:rsid w:val="008F20C3"/>
    <w:rsid w:val="008F242C"/>
    <w:rsid w:val="008F247B"/>
    <w:rsid w:val="008F257E"/>
    <w:rsid w:val="008F2B07"/>
    <w:rsid w:val="008F304F"/>
    <w:rsid w:val="008F3A2C"/>
    <w:rsid w:val="008F3C4F"/>
    <w:rsid w:val="008F3D78"/>
    <w:rsid w:val="008F4177"/>
    <w:rsid w:val="008F4DA8"/>
    <w:rsid w:val="008F4F89"/>
    <w:rsid w:val="008F5B67"/>
    <w:rsid w:val="008F5D5D"/>
    <w:rsid w:val="008F652C"/>
    <w:rsid w:val="008F6A89"/>
    <w:rsid w:val="008F6F5F"/>
    <w:rsid w:val="008F7079"/>
    <w:rsid w:val="008F7552"/>
    <w:rsid w:val="008F761F"/>
    <w:rsid w:val="008F7654"/>
    <w:rsid w:val="008F76CC"/>
    <w:rsid w:val="008F776D"/>
    <w:rsid w:val="008F77B9"/>
    <w:rsid w:val="0090093C"/>
    <w:rsid w:val="009009F3"/>
    <w:rsid w:val="0090126E"/>
    <w:rsid w:val="009012D1"/>
    <w:rsid w:val="0090150F"/>
    <w:rsid w:val="00901C4D"/>
    <w:rsid w:val="00901DD9"/>
    <w:rsid w:val="00902412"/>
    <w:rsid w:val="009024E5"/>
    <w:rsid w:val="0090292A"/>
    <w:rsid w:val="00902B4C"/>
    <w:rsid w:val="009038D6"/>
    <w:rsid w:val="00903A0D"/>
    <w:rsid w:val="00903A92"/>
    <w:rsid w:val="00903E16"/>
    <w:rsid w:val="009041AC"/>
    <w:rsid w:val="00904BC8"/>
    <w:rsid w:val="0090505C"/>
    <w:rsid w:val="00905A90"/>
    <w:rsid w:val="00905BB9"/>
    <w:rsid w:val="0090600A"/>
    <w:rsid w:val="00906234"/>
    <w:rsid w:val="00906443"/>
    <w:rsid w:val="00906459"/>
    <w:rsid w:val="00906FC8"/>
    <w:rsid w:val="009075E0"/>
    <w:rsid w:val="00907C11"/>
    <w:rsid w:val="00907C6A"/>
    <w:rsid w:val="00910028"/>
    <w:rsid w:val="00910143"/>
    <w:rsid w:val="00910287"/>
    <w:rsid w:val="00910350"/>
    <w:rsid w:val="0091088D"/>
    <w:rsid w:val="009109DD"/>
    <w:rsid w:val="00910C35"/>
    <w:rsid w:val="00910CB4"/>
    <w:rsid w:val="00911C49"/>
    <w:rsid w:val="00911F2C"/>
    <w:rsid w:val="00912020"/>
    <w:rsid w:val="00912B73"/>
    <w:rsid w:val="00912E8A"/>
    <w:rsid w:val="00913008"/>
    <w:rsid w:val="00913CFC"/>
    <w:rsid w:val="009145A3"/>
    <w:rsid w:val="009145E2"/>
    <w:rsid w:val="009149F8"/>
    <w:rsid w:val="0091508D"/>
    <w:rsid w:val="009157C0"/>
    <w:rsid w:val="00915843"/>
    <w:rsid w:val="00915A5B"/>
    <w:rsid w:val="00916255"/>
    <w:rsid w:val="00916935"/>
    <w:rsid w:val="009174EC"/>
    <w:rsid w:val="009203E5"/>
    <w:rsid w:val="009208F7"/>
    <w:rsid w:val="009218CA"/>
    <w:rsid w:val="009219A2"/>
    <w:rsid w:val="009219DB"/>
    <w:rsid w:val="00921E6B"/>
    <w:rsid w:val="009224DF"/>
    <w:rsid w:val="00922826"/>
    <w:rsid w:val="00922BF9"/>
    <w:rsid w:val="00922D8F"/>
    <w:rsid w:val="00922DFA"/>
    <w:rsid w:val="00923BFD"/>
    <w:rsid w:val="0092429B"/>
    <w:rsid w:val="00924C94"/>
    <w:rsid w:val="00924F9A"/>
    <w:rsid w:val="009251E8"/>
    <w:rsid w:val="00925950"/>
    <w:rsid w:val="00925A5C"/>
    <w:rsid w:val="00925A7F"/>
    <w:rsid w:val="00926886"/>
    <w:rsid w:val="00926B74"/>
    <w:rsid w:val="009272F1"/>
    <w:rsid w:val="00927481"/>
    <w:rsid w:val="009277B4"/>
    <w:rsid w:val="009279B3"/>
    <w:rsid w:val="00927F8D"/>
    <w:rsid w:val="00930146"/>
    <w:rsid w:val="009303E8"/>
    <w:rsid w:val="009305C9"/>
    <w:rsid w:val="00930D36"/>
    <w:rsid w:val="00931075"/>
    <w:rsid w:val="00931403"/>
    <w:rsid w:val="00932091"/>
    <w:rsid w:val="00932210"/>
    <w:rsid w:val="009322D2"/>
    <w:rsid w:val="009324A9"/>
    <w:rsid w:val="009324D3"/>
    <w:rsid w:val="00932599"/>
    <w:rsid w:val="00932F36"/>
    <w:rsid w:val="00933093"/>
    <w:rsid w:val="0093325E"/>
    <w:rsid w:val="00933316"/>
    <w:rsid w:val="0093370E"/>
    <w:rsid w:val="00933CAC"/>
    <w:rsid w:val="009344DC"/>
    <w:rsid w:val="00934DE0"/>
    <w:rsid w:val="00934E31"/>
    <w:rsid w:val="00935167"/>
    <w:rsid w:val="009352A8"/>
    <w:rsid w:val="009354C0"/>
    <w:rsid w:val="00935649"/>
    <w:rsid w:val="00935F7A"/>
    <w:rsid w:val="00936768"/>
    <w:rsid w:val="00936E12"/>
    <w:rsid w:val="00937409"/>
    <w:rsid w:val="00937791"/>
    <w:rsid w:val="009378A2"/>
    <w:rsid w:val="00940468"/>
    <w:rsid w:val="00940F77"/>
    <w:rsid w:val="0094186E"/>
    <w:rsid w:val="00941AC7"/>
    <w:rsid w:val="00941E36"/>
    <w:rsid w:val="00942263"/>
    <w:rsid w:val="0094354A"/>
    <w:rsid w:val="00944366"/>
    <w:rsid w:val="009445B6"/>
    <w:rsid w:val="00944CDA"/>
    <w:rsid w:val="00944EC3"/>
    <w:rsid w:val="00945571"/>
    <w:rsid w:val="00945E23"/>
    <w:rsid w:val="00945F70"/>
    <w:rsid w:val="00946299"/>
    <w:rsid w:val="00946843"/>
    <w:rsid w:val="00946F52"/>
    <w:rsid w:val="0094720E"/>
    <w:rsid w:val="00947818"/>
    <w:rsid w:val="00947A63"/>
    <w:rsid w:val="009500E6"/>
    <w:rsid w:val="009501CB"/>
    <w:rsid w:val="00950A06"/>
    <w:rsid w:val="009512CC"/>
    <w:rsid w:val="009513E1"/>
    <w:rsid w:val="00951500"/>
    <w:rsid w:val="00951567"/>
    <w:rsid w:val="00951784"/>
    <w:rsid w:val="00951A47"/>
    <w:rsid w:val="00951CD5"/>
    <w:rsid w:val="00952357"/>
    <w:rsid w:val="00952952"/>
    <w:rsid w:val="0095302C"/>
    <w:rsid w:val="009530D7"/>
    <w:rsid w:val="009530F7"/>
    <w:rsid w:val="009534E4"/>
    <w:rsid w:val="00953DBD"/>
    <w:rsid w:val="00954105"/>
    <w:rsid w:val="009542B3"/>
    <w:rsid w:val="00954EAA"/>
    <w:rsid w:val="0095557F"/>
    <w:rsid w:val="009557AF"/>
    <w:rsid w:val="009559C1"/>
    <w:rsid w:val="00955FC1"/>
    <w:rsid w:val="0095640F"/>
    <w:rsid w:val="00956652"/>
    <w:rsid w:val="00956705"/>
    <w:rsid w:val="009569D1"/>
    <w:rsid w:val="00956B9C"/>
    <w:rsid w:val="00956BD6"/>
    <w:rsid w:val="00956E61"/>
    <w:rsid w:val="00956EB0"/>
    <w:rsid w:val="0095769E"/>
    <w:rsid w:val="009579C1"/>
    <w:rsid w:val="009603C7"/>
    <w:rsid w:val="00960591"/>
    <w:rsid w:val="00960938"/>
    <w:rsid w:val="00960E0A"/>
    <w:rsid w:val="009619C6"/>
    <w:rsid w:val="00961D77"/>
    <w:rsid w:val="00961E7D"/>
    <w:rsid w:val="0096212C"/>
    <w:rsid w:val="0096297A"/>
    <w:rsid w:val="00962B1D"/>
    <w:rsid w:val="00962B39"/>
    <w:rsid w:val="00962F2A"/>
    <w:rsid w:val="00963A52"/>
    <w:rsid w:val="00963A70"/>
    <w:rsid w:val="009641D7"/>
    <w:rsid w:val="00964653"/>
    <w:rsid w:val="00964E22"/>
    <w:rsid w:val="0096513E"/>
    <w:rsid w:val="009653C3"/>
    <w:rsid w:val="0096541A"/>
    <w:rsid w:val="00965F67"/>
    <w:rsid w:val="00967573"/>
    <w:rsid w:val="00967B01"/>
    <w:rsid w:val="00970043"/>
    <w:rsid w:val="00970276"/>
    <w:rsid w:val="009707D4"/>
    <w:rsid w:val="0097086F"/>
    <w:rsid w:val="00970ABC"/>
    <w:rsid w:val="0097211D"/>
    <w:rsid w:val="00972511"/>
    <w:rsid w:val="00972858"/>
    <w:rsid w:val="00972BA0"/>
    <w:rsid w:val="00972E67"/>
    <w:rsid w:val="009730E3"/>
    <w:rsid w:val="00973167"/>
    <w:rsid w:val="00973A11"/>
    <w:rsid w:val="009741D0"/>
    <w:rsid w:val="009748E6"/>
    <w:rsid w:val="00974CE0"/>
    <w:rsid w:val="00974E5F"/>
    <w:rsid w:val="009754B4"/>
    <w:rsid w:val="009769EA"/>
    <w:rsid w:val="00976C4A"/>
    <w:rsid w:val="00977458"/>
    <w:rsid w:val="0097758D"/>
    <w:rsid w:val="00977B86"/>
    <w:rsid w:val="00981058"/>
    <w:rsid w:val="0098184C"/>
    <w:rsid w:val="00981C69"/>
    <w:rsid w:val="00981D49"/>
    <w:rsid w:val="00982282"/>
    <w:rsid w:val="00982F49"/>
    <w:rsid w:val="00982F5E"/>
    <w:rsid w:val="00983263"/>
    <w:rsid w:val="009834D2"/>
    <w:rsid w:val="00983767"/>
    <w:rsid w:val="00983A08"/>
    <w:rsid w:val="009843F1"/>
    <w:rsid w:val="00984813"/>
    <w:rsid w:val="00984906"/>
    <w:rsid w:val="00984AE2"/>
    <w:rsid w:val="00984DFD"/>
    <w:rsid w:val="00984F87"/>
    <w:rsid w:val="009852AF"/>
    <w:rsid w:val="00985328"/>
    <w:rsid w:val="00985962"/>
    <w:rsid w:val="00986006"/>
    <w:rsid w:val="00986A52"/>
    <w:rsid w:val="00986A98"/>
    <w:rsid w:val="00986E7B"/>
    <w:rsid w:val="00986FED"/>
    <w:rsid w:val="00987105"/>
    <w:rsid w:val="009878BF"/>
    <w:rsid w:val="00987C1C"/>
    <w:rsid w:val="00990149"/>
    <w:rsid w:val="009906FD"/>
    <w:rsid w:val="0099080F"/>
    <w:rsid w:val="009911E9"/>
    <w:rsid w:val="009913AC"/>
    <w:rsid w:val="009917F3"/>
    <w:rsid w:val="0099191F"/>
    <w:rsid w:val="00991AB9"/>
    <w:rsid w:val="00991E4C"/>
    <w:rsid w:val="009922D5"/>
    <w:rsid w:val="0099289B"/>
    <w:rsid w:val="00992F12"/>
    <w:rsid w:val="00993642"/>
    <w:rsid w:val="009939F0"/>
    <w:rsid w:val="00993F6D"/>
    <w:rsid w:val="00994191"/>
    <w:rsid w:val="009949DD"/>
    <w:rsid w:val="00994A04"/>
    <w:rsid w:val="00994BB9"/>
    <w:rsid w:val="00994EDF"/>
    <w:rsid w:val="00996691"/>
    <w:rsid w:val="009967FB"/>
    <w:rsid w:val="0099712F"/>
    <w:rsid w:val="0099735C"/>
    <w:rsid w:val="0099740E"/>
    <w:rsid w:val="009978AD"/>
    <w:rsid w:val="009A03F4"/>
    <w:rsid w:val="009A0601"/>
    <w:rsid w:val="009A0892"/>
    <w:rsid w:val="009A0ABA"/>
    <w:rsid w:val="009A0E35"/>
    <w:rsid w:val="009A1206"/>
    <w:rsid w:val="009A1F1A"/>
    <w:rsid w:val="009A2438"/>
    <w:rsid w:val="009A27D7"/>
    <w:rsid w:val="009A3575"/>
    <w:rsid w:val="009A3F70"/>
    <w:rsid w:val="009A426D"/>
    <w:rsid w:val="009A49D9"/>
    <w:rsid w:val="009A5231"/>
    <w:rsid w:val="009A56EF"/>
    <w:rsid w:val="009A5F2F"/>
    <w:rsid w:val="009A6201"/>
    <w:rsid w:val="009A63CD"/>
    <w:rsid w:val="009A647C"/>
    <w:rsid w:val="009A6BA2"/>
    <w:rsid w:val="009A6C58"/>
    <w:rsid w:val="009A6D1E"/>
    <w:rsid w:val="009A6ECA"/>
    <w:rsid w:val="009A6F64"/>
    <w:rsid w:val="009A70AA"/>
    <w:rsid w:val="009A7509"/>
    <w:rsid w:val="009A75B4"/>
    <w:rsid w:val="009A7F85"/>
    <w:rsid w:val="009A7FC9"/>
    <w:rsid w:val="009A7FFB"/>
    <w:rsid w:val="009B08C3"/>
    <w:rsid w:val="009B0F85"/>
    <w:rsid w:val="009B13CC"/>
    <w:rsid w:val="009B17BD"/>
    <w:rsid w:val="009B17C7"/>
    <w:rsid w:val="009B17F9"/>
    <w:rsid w:val="009B1E00"/>
    <w:rsid w:val="009B1FF0"/>
    <w:rsid w:val="009B24FF"/>
    <w:rsid w:val="009B271F"/>
    <w:rsid w:val="009B34B2"/>
    <w:rsid w:val="009B3728"/>
    <w:rsid w:val="009B376B"/>
    <w:rsid w:val="009B3C30"/>
    <w:rsid w:val="009B3F11"/>
    <w:rsid w:val="009B4153"/>
    <w:rsid w:val="009B4163"/>
    <w:rsid w:val="009B4A1A"/>
    <w:rsid w:val="009B4A8E"/>
    <w:rsid w:val="009B4E74"/>
    <w:rsid w:val="009B5BFE"/>
    <w:rsid w:val="009B5C58"/>
    <w:rsid w:val="009B5DBC"/>
    <w:rsid w:val="009B5E28"/>
    <w:rsid w:val="009B6725"/>
    <w:rsid w:val="009B683F"/>
    <w:rsid w:val="009B73DA"/>
    <w:rsid w:val="009B7832"/>
    <w:rsid w:val="009B7A39"/>
    <w:rsid w:val="009C046F"/>
    <w:rsid w:val="009C0868"/>
    <w:rsid w:val="009C135F"/>
    <w:rsid w:val="009C1582"/>
    <w:rsid w:val="009C1F81"/>
    <w:rsid w:val="009C1FC4"/>
    <w:rsid w:val="009C20C5"/>
    <w:rsid w:val="009C2442"/>
    <w:rsid w:val="009C3010"/>
    <w:rsid w:val="009C30D4"/>
    <w:rsid w:val="009C32A1"/>
    <w:rsid w:val="009C3C48"/>
    <w:rsid w:val="009C4CA1"/>
    <w:rsid w:val="009C593D"/>
    <w:rsid w:val="009C5CE5"/>
    <w:rsid w:val="009C5D70"/>
    <w:rsid w:val="009C5ED4"/>
    <w:rsid w:val="009C5F30"/>
    <w:rsid w:val="009C60F9"/>
    <w:rsid w:val="009C617A"/>
    <w:rsid w:val="009C6421"/>
    <w:rsid w:val="009C6C14"/>
    <w:rsid w:val="009C6D8B"/>
    <w:rsid w:val="009C7244"/>
    <w:rsid w:val="009C728B"/>
    <w:rsid w:val="009C72BC"/>
    <w:rsid w:val="009C7430"/>
    <w:rsid w:val="009C7440"/>
    <w:rsid w:val="009C7E07"/>
    <w:rsid w:val="009D0004"/>
    <w:rsid w:val="009D075A"/>
    <w:rsid w:val="009D0E93"/>
    <w:rsid w:val="009D127E"/>
    <w:rsid w:val="009D18DF"/>
    <w:rsid w:val="009D1971"/>
    <w:rsid w:val="009D1A97"/>
    <w:rsid w:val="009D1B82"/>
    <w:rsid w:val="009D1CC0"/>
    <w:rsid w:val="009D2800"/>
    <w:rsid w:val="009D28E5"/>
    <w:rsid w:val="009D2D3B"/>
    <w:rsid w:val="009D3139"/>
    <w:rsid w:val="009D316D"/>
    <w:rsid w:val="009D345A"/>
    <w:rsid w:val="009D3B42"/>
    <w:rsid w:val="009D3CB0"/>
    <w:rsid w:val="009D40B7"/>
    <w:rsid w:val="009D46A7"/>
    <w:rsid w:val="009D5101"/>
    <w:rsid w:val="009D5C88"/>
    <w:rsid w:val="009D5DD6"/>
    <w:rsid w:val="009D6534"/>
    <w:rsid w:val="009D71BE"/>
    <w:rsid w:val="009D7224"/>
    <w:rsid w:val="009D7B95"/>
    <w:rsid w:val="009D7FB7"/>
    <w:rsid w:val="009E000C"/>
    <w:rsid w:val="009E019D"/>
    <w:rsid w:val="009E02ED"/>
    <w:rsid w:val="009E04D6"/>
    <w:rsid w:val="009E06E3"/>
    <w:rsid w:val="009E07E6"/>
    <w:rsid w:val="009E1016"/>
    <w:rsid w:val="009E11A8"/>
    <w:rsid w:val="009E1984"/>
    <w:rsid w:val="009E1A90"/>
    <w:rsid w:val="009E1FAE"/>
    <w:rsid w:val="009E2295"/>
    <w:rsid w:val="009E238B"/>
    <w:rsid w:val="009E2454"/>
    <w:rsid w:val="009E274C"/>
    <w:rsid w:val="009E2B1C"/>
    <w:rsid w:val="009E2D10"/>
    <w:rsid w:val="009E2D74"/>
    <w:rsid w:val="009E30EF"/>
    <w:rsid w:val="009E3281"/>
    <w:rsid w:val="009E34F2"/>
    <w:rsid w:val="009E3B7C"/>
    <w:rsid w:val="009E40AE"/>
    <w:rsid w:val="009E41DD"/>
    <w:rsid w:val="009E450C"/>
    <w:rsid w:val="009E4C94"/>
    <w:rsid w:val="009E5306"/>
    <w:rsid w:val="009E560E"/>
    <w:rsid w:val="009E5D6D"/>
    <w:rsid w:val="009E6384"/>
    <w:rsid w:val="009E673B"/>
    <w:rsid w:val="009E68F5"/>
    <w:rsid w:val="009E6BB7"/>
    <w:rsid w:val="009E6C69"/>
    <w:rsid w:val="009E6EBD"/>
    <w:rsid w:val="009E73FA"/>
    <w:rsid w:val="009E76EC"/>
    <w:rsid w:val="009E7780"/>
    <w:rsid w:val="009E7A0E"/>
    <w:rsid w:val="009E7A87"/>
    <w:rsid w:val="009E7D94"/>
    <w:rsid w:val="009F075D"/>
    <w:rsid w:val="009F1019"/>
    <w:rsid w:val="009F1336"/>
    <w:rsid w:val="009F1352"/>
    <w:rsid w:val="009F14FA"/>
    <w:rsid w:val="009F16EA"/>
    <w:rsid w:val="009F195E"/>
    <w:rsid w:val="009F1E39"/>
    <w:rsid w:val="009F1EF1"/>
    <w:rsid w:val="009F2231"/>
    <w:rsid w:val="009F2349"/>
    <w:rsid w:val="009F2557"/>
    <w:rsid w:val="009F2AEB"/>
    <w:rsid w:val="009F2F8C"/>
    <w:rsid w:val="009F33E1"/>
    <w:rsid w:val="009F3555"/>
    <w:rsid w:val="009F3786"/>
    <w:rsid w:val="009F415F"/>
    <w:rsid w:val="009F4D13"/>
    <w:rsid w:val="009F4DB8"/>
    <w:rsid w:val="009F50DA"/>
    <w:rsid w:val="009F5187"/>
    <w:rsid w:val="009F520C"/>
    <w:rsid w:val="009F53DE"/>
    <w:rsid w:val="009F5931"/>
    <w:rsid w:val="009F5B44"/>
    <w:rsid w:val="009F5DD0"/>
    <w:rsid w:val="009F618A"/>
    <w:rsid w:val="009F749E"/>
    <w:rsid w:val="009F765D"/>
    <w:rsid w:val="009F7ADE"/>
    <w:rsid w:val="009F7B71"/>
    <w:rsid w:val="009F7B85"/>
    <w:rsid w:val="009F7FAB"/>
    <w:rsid w:val="00A0000A"/>
    <w:rsid w:val="00A0041D"/>
    <w:rsid w:val="00A00814"/>
    <w:rsid w:val="00A0088E"/>
    <w:rsid w:val="00A0103A"/>
    <w:rsid w:val="00A01EB4"/>
    <w:rsid w:val="00A021F8"/>
    <w:rsid w:val="00A02DF2"/>
    <w:rsid w:val="00A02FA9"/>
    <w:rsid w:val="00A031C1"/>
    <w:rsid w:val="00A03B3B"/>
    <w:rsid w:val="00A03EA5"/>
    <w:rsid w:val="00A0407A"/>
    <w:rsid w:val="00A04133"/>
    <w:rsid w:val="00A04627"/>
    <w:rsid w:val="00A04A1A"/>
    <w:rsid w:val="00A04FE5"/>
    <w:rsid w:val="00A05E4D"/>
    <w:rsid w:val="00A06A7A"/>
    <w:rsid w:val="00A06ABB"/>
    <w:rsid w:val="00A06B3F"/>
    <w:rsid w:val="00A073C9"/>
    <w:rsid w:val="00A07DB7"/>
    <w:rsid w:val="00A07F31"/>
    <w:rsid w:val="00A1031E"/>
    <w:rsid w:val="00A10504"/>
    <w:rsid w:val="00A107D7"/>
    <w:rsid w:val="00A107E4"/>
    <w:rsid w:val="00A10832"/>
    <w:rsid w:val="00A113C2"/>
    <w:rsid w:val="00A1159C"/>
    <w:rsid w:val="00A115BE"/>
    <w:rsid w:val="00A115C1"/>
    <w:rsid w:val="00A11DA5"/>
    <w:rsid w:val="00A1217B"/>
    <w:rsid w:val="00A122DB"/>
    <w:rsid w:val="00A128F2"/>
    <w:rsid w:val="00A12D5F"/>
    <w:rsid w:val="00A130C9"/>
    <w:rsid w:val="00A13631"/>
    <w:rsid w:val="00A1413A"/>
    <w:rsid w:val="00A1440E"/>
    <w:rsid w:val="00A147AA"/>
    <w:rsid w:val="00A148DE"/>
    <w:rsid w:val="00A14F98"/>
    <w:rsid w:val="00A15054"/>
    <w:rsid w:val="00A153E6"/>
    <w:rsid w:val="00A16B72"/>
    <w:rsid w:val="00A2080F"/>
    <w:rsid w:val="00A20CDA"/>
    <w:rsid w:val="00A21495"/>
    <w:rsid w:val="00A2163D"/>
    <w:rsid w:val="00A21945"/>
    <w:rsid w:val="00A22B7D"/>
    <w:rsid w:val="00A23961"/>
    <w:rsid w:val="00A239D8"/>
    <w:rsid w:val="00A23B43"/>
    <w:rsid w:val="00A23F5C"/>
    <w:rsid w:val="00A24FFF"/>
    <w:rsid w:val="00A253F4"/>
    <w:rsid w:val="00A2590E"/>
    <w:rsid w:val="00A262CE"/>
    <w:rsid w:val="00A264E5"/>
    <w:rsid w:val="00A26A03"/>
    <w:rsid w:val="00A26B9A"/>
    <w:rsid w:val="00A26FF2"/>
    <w:rsid w:val="00A27097"/>
    <w:rsid w:val="00A2752C"/>
    <w:rsid w:val="00A278FC"/>
    <w:rsid w:val="00A30467"/>
    <w:rsid w:val="00A30716"/>
    <w:rsid w:val="00A30EB3"/>
    <w:rsid w:val="00A3179F"/>
    <w:rsid w:val="00A32028"/>
    <w:rsid w:val="00A3221E"/>
    <w:rsid w:val="00A32329"/>
    <w:rsid w:val="00A3264E"/>
    <w:rsid w:val="00A33651"/>
    <w:rsid w:val="00A33B55"/>
    <w:rsid w:val="00A33B79"/>
    <w:rsid w:val="00A33E7E"/>
    <w:rsid w:val="00A340F6"/>
    <w:rsid w:val="00A341FD"/>
    <w:rsid w:val="00A3479C"/>
    <w:rsid w:val="00A347BD"/>
    <w:rsid w:val="00A34A91"/>
    <w:rsid w:val="00A34B4E"/>
    <w:rsid w:val="00A34B9D"/>
    <w:rsid w:val="00A351FB"/>
    <w:rsid w:val="00A3523C"/>
    <w:rsid w:val="00A35B1F"/>
    <w:rsid w:val="00A35B26"/>
    <w:rsid w:val="00A35DFD"/>
    <w:rsid w:val="00A362B3"/>
    <w:rsid w:val="00A36379"/>
    <w:rsid w:val="00A36769"/>
    <w:rsid w:val="00A3761A"/>
    <w:rsid w:val="00A3782E"/>
    <w:rsid w:val="00A378CF"/>
    <w:rsid w:val="00A37B45"/>
    <w:rsid w:val="00A37EA6"/>
    <w:rsid w:val="00A37FBA"/>
    <w:rsid w:val="00A412C0"/>
    <w:rsid w:val="00A41508"/>
    <w:rsid w:val="00A41B3A"/>
    <w:rsid w:val="00A41C85"/>
    <w:rsid w:val="00A41E20"/>
    <w:rsid w:val="00A42563"/>
    <w:rsid w:val="00A427BE"/>
    <w:rsid w:val="00A42F40"/>
    <w:rsid w:val="00A42FC8"/>
    <w:rsid w:val="00A4322F"/>
    <w:rsid w:val="00A43267"/>
    <w:rsid w:val="00A43B54"/>
    <w:rsid w:val="00A43CC6"/>
    <w:rsid w:val="00A43FA9"/>
    <w:rsid w:val="00A44635"/>
    <w:rsid w:val="00A44743"/>
    <w:rsid w:val="00A44A83"/>
    <w:rsid w:val="00A46114"/>
    <w:rsid w:val="00A4650E"/>
    <w:rsid w:val="00A46518"/>
    <w:rsid w:val="00A47801"/>
    <w:rsid w:val="00A4792F"/>
    <w:rsid w:val="00A47E2B"/>
    <w:rsid w:val="00A5021F"/>
    <w:rsid w:val="00A50229"/>
    <w:rsid w:val="00A50315"/>
    <w:rsid w:val="00A5044B"/>
    <w:rsid w:val="00A50672"/>
    <w:rsid w:val="00A5069F"/>
    <w:rsid w:val="00A50CAE"/>
    <w:rsid w:val="00A510FC"/>
    <w:rsid w:val="00A51235"/>
    <w:rsid w:val="00A5144F"/>
    <w:rsid w:val="00A5162F"/>
    <w:rsid w:val="00A518F5"/>
    <w:rsid w:val="00A5286D"/>
    <w:rsid w:val="00A5352B"/>
    <w:rsid w:val="00A54381"/>
    <w:rsid w:val="00A544B4"/>
    <w:rsid w:val="00A54DC1"/>
    <w:rsid w:val="00A5503A"/>
    <w:rsid w:val="00A55172"/>
    <w:rsid w:val="00A55842"/>
    <w:rsid w:val="00A55BFE"/>
    <w:rsid w:val="00A560E5"/>
    <w:rsid w:val="00A5653D"/>
    <w:rsid w:val="00A56C52"/>
    <w:rsid w:val="00A57BC0"/>
    <w:rsid w:val="00A57C14"/>
    <w:rsid w:val="00A57C5D"/>
    <w:rsid w:val="00A57F42"/>
    <w:rsid w:val="00A60379"/>
    <w:rsid w:val="00A603C2"/>
    <w:rsid w:val="00A60813"/>
    <w:rsid w:val="00A60850"/>
    <w:rsid w:val="00A61781"/>
    <w:rsid w:val="00A620D8"/>
    <w:rsid w:val="00A623DA"/>
    <w:rsid w:val="00A6269E"/>
    <w:rsid w:val="00A62F30"/>
    <w:rsid w:val="00A63334"/>
    <w:rsid w:val="00A637A0"/>
    <w:rsid w:val="00A6397B"/>
    <w:rsid w:val="00A64C1F"/>
    <w:rsid w:val="00A6502A"/>
    <w:rsid w:val="00A651D6"/>
    <w:rsid w:val="00A65758"/>
    <w:rsid w:val="00A65F8E"/>
    <w:rsid w:val="00A66A76"/>
    <w:rsid w:val="00A67134"/>
    <w:rsid w:val="00A678B6"/>
    <w:rsid w:val="00A67B1E"/>
    <w:rsid w:val="00A67B9F"/>
    <w:rsid w:val="00A701C3"/>
    <w:rsid w:val="00A701DA"/>
    <w:rsid w:val="00A719B1"/>
    <w:rsid w:val="00A729B7"/>
    <w:rsid w:val="00A72A81"/>
    <w:rsid w:val="00A72C26"/>
    <w:rsid w:val="00A72ECD"/>
    <w:rsid w:val="00A72F2D"/>
    <w:rsid w:val="00A731D4"/>
    <w:rsid w:val="00A732C2"/>
    <w:rsid w:val="00A734C8"/>
    <w:rsid w:val="00A738A9"/>
    <w:rsid w:val="00A73A7A"/>
    <w:rsid w:val="00A7407E"/>
    <w:rsid w:val="00A744E4"/>
    <w:rsid w:val="00A74BCC"/>
    <w:rsid w:val="00A7501D"/>
    <w:rsid w:val="00A75178"/>
    <w:rsid w:val="00A75DC7"/>
    <w:rsid w:val="00A75E13"/>
    <w:rsid w:val="00A76BDE"/>
    <w:rsid w:val="00A76FF6"/>
    <w:rsid w:val="00A773D2"/>
    <w:rsid w:val="00A77624"/>
    <w:rsid w:val="00A7763C"/>
    <w:rsid w:val="00A778D1"/>
    <w:rsid w:val="00A77C2D"/>
    <w:rsid w:val="00A8011F"/>
    <w:rsid w:val="00A81527"/>
    <w:rsid w:val="00A81569"/>
    <w:rsid w:val="00A817AD"/>
    <w:rsid w:val="00A81C74"/>
    <w:rsid w:val="00A81CC6"/>
    <w:rsid w:val="00A828D6"/>
    <w:rsid w:val="00A82BF4"/>
    <w:rsid w:val="00A83AEF"/>
    <w:rsid w:val="00A8418F"/>
    <w:rsid w:val="00A841EB"/>
    <w:rsid w:val="00A844EF"/>
    <w:rsid w:val="00A84D91"/>
    <w:rsid w:val="00A86420"/>
    <w:rsid w:val="00A86937"/>
    <w:rsid w:val="00A86B49"/>
    <w:rsid w:val="00A86C20"/>
    <w:rsid w:val="00A86FD5"/>
    <w:rsid w:val="00A87479"/>
    <w:rsid w:val="00A876DF"/>
    <w:rsid w:val="00A8792B"/>
    <w:rsid w:val="00A90AF5"/>
    <w:rsid w:val="00A90B3D"/>
    <w:rsid w:val="00A90B59"/>
    <w:rsid w:val="00A918FA"/>
    <w:rsid w:val="00A925A6"/>
    <w:rsid w:val="00A92DE8"/>
    <w:rsid w:val="00A92F91"/>
    <w:rsid w:val="00A93157"/>
    <w:rsid w:val="00A93374"/>
    <w:rsid w:val="00A93E74"/>
    <w:rsid w:val="00A9422F"/>
    <w:rsid w:val="00A94C1B"/>
    <w:rsid w:val="00A95A20"/>
    <w:rsid w:val="00A95E5A"/>
    <w:rsid w:val="00A96103"/>
    <w:rsid w:val="00A964A4"/>
    <w:rsid w:val="00A96C30"/>
    <w:rsid w:val="00A974CE"/>
    <w:rsid w:val="00AA0741"/>
    <w:rsid w:val="00AA0A8B"/>
    <w:rsid w:val="00AA0D2B"/>
    <w:rsid w:val="00AA0DC0"/>
    <w:rsid w:val="00AA10FA"/>
    <w:rsid w:val="00AA1290"/>
    <w:rsid w:val="00AA1664"/>
    <w:rsid w:val="00AA1C34"/>
    <w:rsid w:val="00AA1D7F"/>
    <w:rsid w:val="00AA235A"/>
    <w:rsid w:val="00AA2846"/>
    <w:rsid w:val="00AA2A03"/>
    <w:rsid w:val="00AA2CD3"/>
    <w:rsid w:val="00AA310E"/>
    <w:rsid w:val="00AA45DD"/>
    <w:rsid w:val="00AA4D42"/>
    <w:rsid w:val="00AA4EBD"/>
    <w:rsid w:val="00AA4EFB"/>
    <w:rsid w:val="00AA4FCC"/>
    <w:rsid w:val="00AA52A4"/>
    <w:rsid w:val="00AA5656"/>
    <w:rsid w:val="00AA59B9"/>
    <w:rsid w:val="00AA5A5A"/>
    <w:rsid w:val="00AA6019"/>
    <w:rsid w:val="00AA6775"/>
    <w:rsid w:val="00AA6C89"/>
    <w:rsid w:val="00AA7228"/>
    <w:rsid w:val="00AA7289"/>
    <w:rsid w:val="00AB016F"/>
    <w:rsid w:val="00AB01D5"/>
    <w:rsid w:val="00AB024B"/>
    <w:rsid w:val="00AB0AEF"/>
    <w:rsid w:val="00AB0CF5"/>
    <w:rsid w:val="00AB1034"/>
    <w:rsid w:val="00AB1AD6"/>
    <w:rsid w:val="00AB1C48"/>
    <w:rsid w:val="00AB24B7"/>
    <w:rsid w:val="00AB2B48"/>
    <w:rsid w:val="00AB33D8"/>
    <w:rsid w:val="00AB34EC"/>
    <w:rsid w:val="00AB368A"/>
    <w:rsid w:val="00AB3F59"/>
    <w:rsid w:val="00AB40F8"/>
    <w:rsid w:val="00AB4694"/>
    <w:rsid w:val="00AB46B4"/>
    <w:rsid w:val="00AB4C8E"/>
    <w:rsid w:val="00AB54E4"/>
    <w:rsid w:val="00AB5C23"/>
    <w:rsid w:val="00AB6E7C"/>
    <w:rsid w:val="00AB73CB"/>
    <w:rsid w:val="00AB79F7"/>
    <w:rsid w:val="00AC0814"/>
    <w:rsid w:val="00AC0B91"/>
    <w:rsid w:val="00AC0E6E"/>
    <w:rsid w:val="00AC13CB"/>
    <w:rsid w:val="00AC143A"/>
    <w:rsid w:val="00AC1663"/>
    <w:rsid w:val="00AC1735"/>
    <w:rsid w:val="00AC189E"/>
    <w:rsid w:val="00AC1C40"/>
    <w:rsid w:val="00AC1CD8"/>
    <w:rsid w:val="00AC1D51"/>
    <w:rsid w:val="00AC2614"/>
    <w:rsid w:val="00AC2AD0"/>
    <w:rsid w:val="00AC2BFA"/>
    <w:rsid w:val="00AC30BF"/>
    <w:rsid w:val="00AC33CD"/>
    <w:rsid w:val="00AC437F"/>
    <w:rsid w:val="00AC4501"/>
    <w:rsid w:val="00AC451A"/>
    <w:rsid w:val="00AC49D0"/>
    <w:rsid w:val="00AC4BBA"/>
    <w:rsid w:val="00AC4F4D"/>
    <w:rsid w:val="00AC4FA0"/>
    <w:rsid w:val="00AC5878"/>
    <w:rsid w:val="00AC58F0"/>
    <w:rsid w:val="00AC5F61"/>
    <w:rsid w:val="00AC639F"/>
    <w:rsid w:val="00AC64CF"/>
    <w:rsid w:val="00AC6B2B"/>
    <w:rsid w:val="00AC701C"/>
    <w:rsid w:val="00AC73D1"/>
    <w:rsid w:val="00AD0BA5"/>
    <w:rsid w:val="00AD0E0C"/>
    <w:rsid w:val="00AD0E49"/>
    <w:rsid w:val="00AD139C"/>
    <w:rsid w:val="00AD13B3"/>
    <w:rsid w:val="00AD13BC"/>
    <w:rsid w:val="00AD14CF"/>
    <w:rsid w:val="00AD18F4"/>
    <w:rsid w:val="00AD1AC6"/>
    <w:rsid w:val="00AD1C52"/>
    <w:rsid w:val="00AD1E6F"/>
    <w:rsid w:val="00AD2167"/>
    <w:rsid w:val="00AD21A2"/>
    <w:rsid w:val="00AD25B3"/>
    <w:rsid w:val="00AD2A53"/>
    <w:rsid w:val="00AD2A9E"/>
    <w:rsid w:val="00AD2D99"/>
    <w:rsid w:val="00AD38C4"/>
    <w:rsid w:val="00AD3906"/>
    <w:rsid w:val="00AD3EDB"/>
    <w:rsid w:val="00AD4F8A"/>
    <w:rsid w:val="00AD507D"/>
    <w:rsid w:val="00AD53B2"/>
    <w:rsid w:val="00AD5794"/>
    <w:rsid w:val="00AD5808"/>
    <w:rsid w:val="00AD61D6"/>
    <w:rsid w:val="00AD647B"/>
    <w:rsid w:val="00AD64BF"/>
    <w:rsid w:val="00AD6A14"/>
    <w:rsid w:val="00AD6BDA"/>
    <w:rsid w:val="00AD740E"/>
    <w:rsid w:val="00AD757C"/>
    <w:rsid w:val="00AD79D8"/>
    <w:rsid w:val="00AE0030"/>
    <w:rsid w:val="00AE02E7"/>
    <w:rsid w:val="00AE0305"/>
    <w:rsid w:val="00AE086E"/>
    <w:rsid w:val="00AE13D2"/>
    <w:rsid w:val="00AE17BA"/>
    <w:rsid w:val="00AE1EE3"/>
    <w:rsid w:val="00AE241E"/>
    <w:rsid w:val="00AE2AC5"/>
    <w:rsid w:val="00AE2E94"/>
    <w:rsid w:val="00AE31D9"/>
    <w:rsid w:val="00AE35DC"/>
    <w:rsid w:val="00AE38A8"/>
    <w:rsid w:val="00AE40C7"/>
    <w:rsid w:val="00AE40F8"/>
    <w:rsid w:val="00AE4478"/>
    <w:rsid w:val="00AE480E"/>
    <w:rsid w:val="00AE4C32"/>
    <w:rsid w:val="00AE4D1C"/>
    <w:rsid w:val="00AE4EFE"/>
    <w:rsid w:val="00AE518E"/>
    <w:rsid w:val="00AE5866"/>
    <w:rsid w:val="00AE587C"/>
    <w:rsid w:val="00AE6168"/>
    <w:rsid w:val="00AE64E3"/>
    <w:rsid w:val="00AE65D3"/>
    <w:rsid w:val="00AE66AF"/>
    <w:rsid w:val="00AE66EB"/>
    <w:rsid w:val="00AE6714"/>
    <w:rsid w:val="00AE6DD8"/>
    <w:rsid w:val="00AE6DE4"/>
    <w:rsid w:val="00AE6FC1"/>
    <w:rsid w:val="00AE7439"/>
    <w:rsid w:val="00AE7689"/>
    <w:rsid w:val="00AE77FA"/>
    <w:rsid w:val="00AE7900"/>
    <w:rsid w:val="00AE7CE7"/>
    <w:rsid w:val="00AF015A"/>
    <w:rsid w:val="00AF0690"/>
    <w:rsid w:val="00AF09DD"/>
    <w:rsid w:val="00AF0AF7"/>
    <w:rsid w:val="00AF0C69"/>
    <w:rsid w:val="00AF1583"/>
    <w:rsid w:val="00AF1725"/>
    <w:rsid w:val="00AF1B0F"/>
    <w:rsid w:val="00AF2033"/>
    <w:rsid w:val="00AF2344"/>
    <w:rsid w:val="00AF2B46"/>
    <w:rsid w:val="00AF2D42"/>
    <w:rsid w:val="00AF2E97"/>
    <w:rsid w:val="00AF374C"/>
    <w:rsid w:val="00AF3A94"/>
    <w:rsid w:val="00AF3D6B"/>
    <w:rsid w:val="00AF3E8F"/>
    <w:rsid w:val="00AF3EC4"/>
    <w:rsid w:val="00AF3F10"/>
    <w:rsid w:val="00AF45FC"/>
    <w:rsid w:val="00AF4DEA"/>
    <w:rsid w:val="00AF5B5B"/>
    <w:rsid w:val="00AF65A8"/>
    <w:rsid w:val="00AF6B76"/>
    <w:rsid w:val="00AF6E5B"/>
    <w:rsid w:val="00AF78FF"/>
    <w:rsid w:val="00B00543"/>
    <w:rsid w:val="00B00A2C"/>
    <w:rsid w:val="00B00A3B"/>
    <w:rsid w:val="00B00BC4"/>
    <w:rsid w:val="00B00C17"/>
    <w:rsid w:val="00B00D00"/>
    <w:rsid w:val="00B0110B"/>
    <w:rsid w:val="00B01134"/>
    <w:rsid w:val="00B011CA"/>
    <w:rsid w:val="00B01665"/>
    <w:rsid w:val="00B0208F"/>
    <w:rsid w:val="00B02980"/>
    <w:rsid w:val="00B02F69"/>
    <w:rsid w:val="00B0369C"/>
    <w:rsid w:val="00B03870"/>
    <w:rsid w:val="00B03A61"/>
    <w:rsid w:val="00B0489E"/>
    <w:rsid w:val="00B04B56"/>
    <w:rsid w:val="00B054A5"/>
    <w:rsid w:val="00B05811"/>
    <w:rsid w:val="00B05835"/>
    <w:rsid w:val="00B058C7"/>
    <w:rsid w:val="00B05FAD"/>
    <w:rsid w:val="00B06229"/>
    <w:rsid w:val="00B0669E"/>
    <w:rsid w:val="00B06DA3"/>
    <w:rsid w:val="00B06E35"/>
    <w:rsid w:val="00B075F9"/>
    <w:rsid w:val="00B106BC"/>
    <w:rsid w:val="00B10BC8"/>
    <w:rsid w:val="00B11250"/>
    <w:rsid w:val="00B116E3"/>
    <w:rsid w:val="00B132DB"/>
    <w:rsid w:val="00B136F9"/>
    <w:rsid w:val="00B138A3"/>
    <w:rsid w:val="00B13E14"/>
    <w:rsid w:val="00B144C2"/>
    <w:rsid w:val="00B14A40"/>
    <w:rsid w:val="00B14ACA"/>
    <w:rsid w:val="00B14D95"/>
    <w:rsid w:val="00B14DF4"/>
    <w:rsid w:val="00B14E96"/>
    <w:rsid w:val="00B151ED"/>
    <w:rsid w:val="00B1575F"/>
    <w:rsid w:val="00B1579C"/>
    <w:rsid w:val="00B15C75"/>
    <w:rsid w:val="00B15C79"/>
    <w:rsid w:val="00B16199"/>
    <w:rsid w:val="00B16542"/>
    <w:rsid w:val="00B17073"/>
    <w:rsid w:val="00B172FE"/>
    <w:rsid w:val="00B1737C"/>
    <w:rsid w:val="00B17FAD"/>
    <w:rsid w:val="00B201B1"/>
    <w:rsid w:val="00B206CA"/>
    <w:rsid w:val="00B20760"/>
    <w:rsid w:val="00B20BA2"/>
    <w:rsid w:val="00B21463"/>
    <w:rsid w:val="00B2183B"/>
    <w:rsid w:val="00B21DA6"/>
    <w:rsid w:val="00B22026"/>
    <w:rsid w:val="00B2208C"/>
    <w:rsid w:val="00B2260B"/>
    <w:rsid w:val="00B22854"/>
    <w:rsid w:val="00B22CD2"/>
    <w:rsid w:val="00B22F58"/>
    <w:rsid w:val="00B23584"/>
    <w:rsid w:val="00B23E07"/>
    <w:rsid w:val="00B24D20"/>
    <w:rsid w:val="00B24F83"/>
    <w:rsid w:val="00B25123"/>
    <w:rsid w:val="00B25977"/>
    <w:rsid w:val="00B25A24"/>
    <w:rsid w:val="00B25B39"/>
    <w:rsid w:val="00B271A5"/>
    <w:rsid w:val="00B2722F"/>
    <w:rsid w:val="00B272F5"/>
    <w:rsid w:val="00B27950"/>
    <w:rsid w:val="00B27AB5"/>
    <w:rsid w:val="00B27B86"/>
    <w:rsid w:val="00B3052E"/>
    <w:rsid w:val="00B30905"/>
    <w:rsid w:val="00B30A60"/>
    <w:rsid w:val="00B30EB5"/>
    <w:rsid w:val="00B3121F"/>
    <w:rsid w:val="00B3198F"/>
    <w:rsid w:val="00B32106"/>
    <w:rsid w:val="00B32DD9"/>
    <w:rsid w:val="00B334F7"/>
    <w:rsid w:val="00B3350F"/>
    <w:rsid w:val="00B3370A"/>
    <w:rsid w:val="00B337CB"/>
    <w:rsid w:val="00B33FAC"/>
    <w:rsid w:val="00B33FEA"/>
    <w:rsid w:val="00B34207"/>
    <w:rsid w:val="00B34883"/>
    <w:rsid w:val="00B3502B"/>
    <w:rsid w:val="00B35436"/>
    <w:rsid w:val="00B35528"/>
    <w:rsid w:val="00B356AA"/>
    <w:rsid w:val="00B359BA"/>
    <w:rsid w:val="00B35CD4"/>
    <w:rsid w:val="00B3612C"/>
    <w:rsid w:val="00B3620F"/>
    <w:rsid w:val="00B3637A"/>
    <w:rsid w:val="00B36D98"/>
    <w:rsid w:val="00B36F63"/>
    <w:rsid w:val="00B3720C"/>
    <w:rsid w:val="00B374CE"/>
    <w:rsid w:val="00B375A7"/>
    <w:rsid w:val="00B3794B"/>
    <w:rsid w:val="00B4014C"/>
    <w:rsid w:val="00B41191"/>
    <w:rsid w:val="00B41D61"/>
    <w:rsid w:val="00B43195"/>
    <w:rsid w:val="00B435AD"/>
    <w:rsid w:val="00B436D3"/>
    <w:rsid w:val="00B43768"/>
    <w:rsid w:val="00B45241"/>
    <w:rsid w:val="00B45323"/>
    <w:rsid w:val="00B457C5"/>
    <w:rsid w:val="00B45B8D"/>
    <w:rsid w:val="00B45CA6"/>
    <w:rsid w:val="00B45D0B"/>
    <w:rsid w:val="00B45D2A"/>
    <w:rsid w:val="00B47094"/>
    <w:rsid w:val="00B4764C"/>
    <w:rsid w:val="00B47C28"/>
    <w:rsid w:val="00B47C78"/>
    <w:rsid w:val="00B47D61"/>
    <w:rsid w:val="00B47D89"/>
    <w:rsid w:val="00B47FC0"/>
    <w:rsid w:val="00B503A3"/>
    <w:rsid w:val="00B508D3"/>
    <w:rsid w:val="00B50D50"/>
    <w:rsid w:val="00B50EEB"/>
    <w:rsid w:val="00B50FF6"/>
    <w:rsid w:val="00B51266"/>
    <w:rsid w:val="00B51497"/>
    <w:rsid w:val="00B517EC"/>
    <w:rsid w:val="00B51A01"/>
    <w:rsid w:val="00B51A69"/>
    <w:rsid w:val="00B51ABA"/>
    <w:rsid w:val="00B51C13"/>
    <w:rsid w:val="00B53042"/>
    <w:rsid w:val="00B53612"/>
    <w:rsid w:val="00B53696"/>
    <w:rsid w:val="00B53B74"/>
    <w:rsid w:val="00B53D3B"/>
    <w:rsid w:val="00B54BA6"/>
    <w:rsid w:val="00B54FA2"/>
    <w:rsid w:val="00B55592"/>
    <w:rsid w:val="00B556D1"/>
    <w:rsid w:val="00B55786"/>
    <w:rsid w:val="00B56130"/>
    <w:rsid w:val="00B562B8"/>
    <w:rsid w:val="00B5647C"/>
    <w:rsid w:val="00B565D0"/>
    <w:rsid w:val="00B569CB"/>
    <w:rsid w:val="00B56A7D"/>
    <w:rsid w:val="00B56F4E"/>
    <w:rsid w:val="00B574CB"/>
    <w:rsid w:val="00B57660"/>
    <w:rsid w:val="00B57B79"/>
    <w:rsid w:val="00B60160"/>
    <w:rsid w:val="00B601D9"/>
    <w:rsid w:val="00B60DF5"/>
    <w:rsid w:val="00B60EEB"/>
    <w:rsid w:val="00B613C2"/>
    <w:rsid w:val="00B614C5"/>
    <w:rsid w:val="00B61747"/>
    <w:rsid w:val="00B61E7C"/>
    <w:rsid w:val="00B62879"/>
    <w:rsid w:val="00B62A93"/>
    <w:rsid w:val="00B62D6B"/>
    <w:rsid w:val="00B63077"/>
    <w:rsid w:val="00B63618"/>
    <w:rsid w:val="00B6435F"/>
    <w:rsid w:val="00B64DC0"/>
    <w:rsid w:val="00B64DCA"/>
    <w:rsid w:val="00B65728"/>
    <w:rsid w:val="00B65B22"/>
    <w:rsid w:val="00B65DF9"/>
    <w:rsid w:val="00B66169"/>
    <w:rsid w:val="00B66576"/>
    <w:rsid w:val="00B66EAB"/>
    <w:rsid w:val="00B67519"/>
    <w:rsid w:val="00B676CD"/>
    <w:rsid w:val="00B701EF"/>
    <w:rsid w:val="00B70B75"/>
    <w:rsid w:val="00B70E81"/>
    <w:rsid w:val="00B70EE5"/>
    <w:rsid w:val="00B71012"/>
    <w:rsid w:val="00B714D6"/>
    <w:rsid w:val="00B71712"/>
    <w:rsid w:val="00B718FE"/>
    <w:rsid w:val="00B71A45"/>
    <w:rsid w:val="00B71EC9"/>
    <w:rsid w:val="00B71EE6"/>
    <w:rsid w:val="00B723AB"/>
    <w:rsid w:val="00B723E3"/>
    <w:rsid w:val="00B72664"/>
    <w:rsid w:val="00B72A22"/>
    <w:rsid w:val="00B73381"/>
    <w:rsid w:val="00B74998"/>
    <w:rsid w:val="00B74A2C"/>
    <w:rsid w:val="00B74C1E"/>
    <w:rsid w:val="00B7550F"/>
    <w:rsid w:val="00B75F41"/>
    <w:rsid w:val="00B76218"/>
    <w:rsid w:val="00B76387"/>
    <w:rsid w:val="00B7642E"/>
    <w:rsid w:val="00B76489"/>
    <w:rsid w:val="00B76A41"/>
    <w:rsid w:val="00B76FA0"/>
    <w:rsid w:val="00B77171"/>
    <w:rsid w:val="00B77674"/>
    <w:rsid w:val="00B777AA"/>
    <w:rsid w:val="00B777FA"/>
    <w:rsid w:val="00B77DE2"/>
    <w:rsid w:val="00B80037"/>
    <w:rsid w:val="00B80ABD"/>
    <w:rsid w:val="00B80C9B"/>
    <w:rsid w:val="00B80D34"/>
    <w:rsid w:val="00B813DD"/>
    <w:rsid w:val="00B816F0"/>
    <w:rsid w:val="00B819C0"/>
    <w:rsid w:val="00B81A29"/>
    <w:rsid w:val="00B81CF1"/>
    <w:rsid w:val="00B82036"/>
    <w:rsid w:val="00B82314"/>
    <w:rsid w:val="00B827BF"/>
    <w:rsid w:val="00B8281F"/>
    <w:rsid w:val="00B831E3"/>
    <w:rsid w:val="00B833FF"/>
    <w:rsid w:val="00B83DC2"/>
    <w:rsid w:val="00B842A9"/>
    <w:rsid w:val="00B84C8E"/>
    <w:rsid w:val="00B851AB"/>
    <w:rsid w:val="00B851DE"/>
    <w:rsid w:val="00B85957"/>
    <w:rsid w:val="00B85D0F"/>
    <w:rsid w:val="00B860DA"/>
    <w:rsid w:val="00B865D1"/>
    <w:rsid w:val="00B8663E"/>
    <w:rsid w:val="00B869C0"/>
    <w:rsid w:val="00B86CF5"/>
    <w:rsid w:val="00B86F89"/>
    <w:rsid w:val="00B87B56"/>
    <w:rsid w:val="00B907CE"/>
    <w:rsid w:val="00B90ADA"/>
    <w:rsid w:val="00B90C90"/>
    <w:rsid w:val="00B90EF4"/>
    <w:rsid w:val="00B90F02"/>
    <w:rsid w:val="00B91885"/>
    <w:rsid w:val="00B91910"/>
    <w:rsid w:val="00B91F89"/>
    <w:rsid w:val="00B921BE"/>
    <w:rsid w:val="00B9295E"/>
    <w:rsid w:val="00B92A0C"/>
    <w:rsid w:val="00B93196"/>
    <w:rsid w:val="00B9321B"/>
    <w:rsid w:val="00B9365F"/>
    <w:rsid w:val="00B93FEA"/>
    <w:rsid w:val="00B940AB"/>
    <w:rsid w:val="00B9477F"/>
    <w:rsid w:val="00B94B81"/>
    <w:rsid w:val="00B94FA6"/>
    <w:rsid w:val="00B950C5"/>
    <w:rsid w:val="00B95548"/>
    <w:rsid w:val="00B958DA"/>
    <w:rsid w:val="00B95ADA"/>
    <w:rsid w:val="00B96097"/>
    <w:rsid w:val="00B969DA"/>
    <w:rsid w:val="00B96A52"/>
    <w:rsid w:val="00B96B72"/>
    <w:rsid w:val="00B97582"/>
    <w:rsid w:val="00B975B2"/>
    <w:rsid w:val="00BA08A6"/>
    <w:rsid w:val="00BA154D"/>
    <w:rsid w:val="00BA24A5"/>
    <w:rsid w:val="00BA2741"/>
    <w:rsid w:val="00BA2E07"/>
    <w:rsid w:val="00BA3010"/>
    <w:rsid w:val="00BA36E6"/>
    <w:rsid w:val="00BA3A22"/>
    <w:rsid w:val="00BA3F24"/>
    <w:rsid w:val="00BA4189"/>
    <w:rsid w:val="00BA41B1"/>
    <w:rsid w:val="00BA4214"/>
    <w:rsid w:val="00BA4841"/>
    <w:rsid w:val="00BA4B1A"/>
    <w:rsid w:val="00BA5362"/>
    <w:rsid w:val="00BA5AA7"/>
    <w:rsid w:val="00BA5CB6"/>
    <w:rsid w:val="00BA684E"/>
    <w:rsid w:val="00BA6C29"/>
    <w:rsid w:val="00BA6D69"/>
    <w:rsid w:val="00BA7335"/>
    <w:rsid w:val="00BA75AA"/>
    <w:rsid w:val="00BA767B"/>
    <w:rsid w:val="00BA7B22"/>
    <w:rsid w:val="00BA7B44"/>
    <w:rsid w:val="00BA7D9B"/>
    <w:rsid w:val="00BA7EA5"/>
    <w:rsid w:val="00BA7EE7"/>
    <w:rsid w:val="00BB0012"/>
    <w:rsid w:val="00BB0E28"/>
    <w:rsid w:val="00BB0FC4"/>
    <w:rsid w:val="00BB1823"/>
    <w:rsid w:val="00BB1D83"/>
    <w:rsid w:val="00BB29B2"/>
    <w:rsid w:val="00BB2F2A"/>
    <w:rsid w:val="00BB3023"/>
    <w:rsid w:val="00BB37AC"/>
    <w:rsid w:val="00BB3B5E"/>
    <w:rsid w:val="00BB46B1"/>
    <w:rsid w:val="00BB4837"/>
    <w:rsid w:val="00BB4DBB"/>
    <w:rsid w:val="00BB5931"/>
    <w:rsid w:val="00BB5E06"/>
    <w:rsid w:val="00BB5F8B"/>
    <w:rsid w:val="00BB6EEF"/>
    <w:rsid w:val="00BB7B6A"/>
    <w:rsid w:val="00BB7D0D"/>
    <w:rsid w:val="00BB7D73"/>
    <w:rsid w:val="00BC0191"/>
    <w:rsid w:val="00BC02DB"/>
    <w:rsid w:val="00BC08F5"/>
    <w:rsid w:val="00BC0BB0"/>
    <w:rsid w:val="00BC113F"/>
    <w:rsid w:val="00BC1676"/>
    <w:rsid w:val="00BC1A4D"/>
    <w:rsid w:val="00BC1DF7"/>
    <w:rsid w:val="00BC234D"/>
    <w:rsid w:val="00BC24AD"/>
    <w:rsid w:val="00BC25EE"/>
    <w:rsid w:val="00BC26F8"/>
    <w:rsid w:val="00BC2C4D"/>
    <w:rsid w:val="00BC2C4F"/>
    <w:rsid w:val="00BC2DCC"/>
    <w:rsid w:val="00BC2FB1"/>
    <w:rsid w:val="00BC31F7"/>
    <w:rsid w:val="00BC3241"/>
    <w:rsid w:val="00BC369F"/>
    <w:rsid w:val="00BC3C56"/>
    <w:rsid w:val="00BC437B"/>
    <w:rsid w:val="00BC498C"/>
    <w:rsid w:val="00BC4B8F"/>
    <w:rsid w:val="00BC4FC1"/>
    <w:rsid w:val="00BC5666"/>
    <w:rsid w:val="00BC567A"/>
    <w:rsid w:val="00BC5986"/>
    <w:rsid w:val="00BC5991"/>
    <w:rsid w:val="00BC5BEE"/>
    <w:rsid w:val="00BC6396"/>
    <w:rsid w:val="00BC6763"/>
    <w:rsid w:val="00BC68D9"/>
    <w:rsid w:val="00BC717D"/>
    <w:rsid w:val="00BC7963"/>
    <w:rsid w:val="00BC7A03"/>
    <w:rsid w:val="00BD00CB"/>
    <w:rsid w:val="00BD0BD2"/>
    <w:rsid w:val="00BD0D04"/>
    <w:rsid w:val="00BD0FE8"/>
    <w:rsid w:val="00BD100E"/>
    <w:rsid w:val="00BD1703"/>
    <w:rsid w:val="00BD19F1"/>
    <w:rsid w:val="00BD1EA2"/>
    <w:rsid w:val="00BD2D87"/>
    <w:rsid w:val="00BD30D6"/>
    <w:rsid w:val="00BD3399"/>
    <w:rsid w:val="00BD3515"/>
    <w:rsid w:val="00BD498A"/>
    <w:rsid w:val="00BD4A6A"/>
    <w:rsid w:val="00BD5067"/>
    <w:rsid w:val="00BD50D6"/>
    <w:rsid w:val="00BD5342"/>
    <w:rsid w:val="00BD5379"/>
    <w:rsid w:val="00BD580D"/>
    <w:rsid w:val="00BD5A73"/>
    <w:rsid w:val="00BD5C3A"/>
    <w:rsid w:val="00BD5D81"/>
    <w:rsid w:val="00BD6698"/>
    <w:rsid w:val="00BD68DF"/>
    <w:rsid w:val="00BD69EA"/>
    <w:rsid w:val="00BD6CEB"/>
    <w:rsid w:val="00BD6D2D"/>
    <w:rsid w:val="00BD719D"/>
    <w:rsid w:val="00BD79BE"/>
    <w:rsid w:val="00BD7A16"/>
    <w:rsid w:val="00BD7C81"/>
    <w:rsid w:val="00BE0350"/>
    <w:rsid w:val="00BE04E8"/>
    <w:rsid w:val="00BE10ED"/>
    <w:rsid w:val="00BE167C"/>
    <w:rsid w:val="00BE1702"/>
    <w:rsid w:val="00BE17E0"/>
    <w:rsid w:val="00BE239E"/>
    <w:rsid w:val="00BE23FD"/>
    <w:rsid w:val="00BE27C9"/>
    <w:rsid w:val="00BE2B8C"/>
    <w:rsid w:val="00BE2DFC"/>
    <w:rsid w:val="00BE30A9"/>
    <w:rsid w:val="00BE3144"/>
    <w:rsid w:val="00BE3E98"/>
    <w:rsid w:val="00BE3EC3"/>
    <w:rsid w:val="00BE41DA"/>
    <w:rsid w:val="00BE4516"/>
    <w:rsid w:val="00BE4652"/>
    <w:rsid w:val="00BE49BE"/>
    <w:rsid w:val="00BE4EE6"/>
    <w:rsid w:val="00BE6302"/>
    <w:rsid w:val="00BE7230"/>
    <w:rsid w:val="00BE73FE"/>
    <w:rsid w:val="00BE7686"/>
    <w:rsid w:val="00BE7894"/>
    <w:rsid w:val="00BF00E4"/>
    <w:rsid w:val="00BF0D19"/>
    <w:rsid w:val="00BF10B0"/>
    <w:rsid w:val="00BF1527"/>
    <w:rsid w:val="00BF191B"/>
    <w:rsid w:val="00BF22A8"/>
    <w:rsid w:val="00BF2827"/>
    <w:rsid w:val="00BF2B77"/>
    <w:rsid w:val="00BF341D"/>
    <w:rsid w:val="00BF3888"/>
    <w:rsid w:val="00BF3B40"/>
    <w:rsid w:val="00BF4EE5"/>
    <w:rsid w:val="00BF50E5"/>
    <w:rsid w:val="00BF5622"/>
    <w:rsid w:val="00BF5A02"/>
    <w:rsid w:val="00BF5AF4"/>
    <w:rsid w:val="00BF5C29"/>
    <w:rsid w:val="00BF5E7B"/>
    <w:rsid w:val="00BF637C"/>
    <w:rsid w:val="00BF65D3"/>
    <w:rsid w:val="00BF6F9F"/>
    <w:rsid w:val="00BF7FB0"/>
    <w:rsid w:val="00C00CDE"/>
    <w:rsid w:val="00C00DFC"/>
    <w:rsid w:val="00C01191"/>
    <w:rsid w:val="00C014F5"/>
    <w:rsid w:val="00C01651"/>
    <w:rsid w:val="00C0222A"/>
    <w:rsid w:val="00C0260E"/>
    <w:rsid w:val="00C02AD6"/>
    <w:rsid w:val="00C02C68"/>
    <w:rsid w:val="00C03259"/>
    <w:rsid w:val="00C03C5D"/>
    <w:rsid w:val="00C0442E"/>
    <w:rsid w:val="00C049D5"/>
    <w:rsid w:val="00C053C1"/>
    <w:rsid w:val="00C05407"/>
    <w:rsid w:val="00C06A3E"/>
    <w:rsid w:val="00C07573"/>
    <w:rsid w:val="00C079A5"/>
    <w:rsid w:val="00C07C94"/>
    <w:rsid w:val="00C1059C"/>
    <w:rsid w:val="00C1064F"/>
    <w:rsid w:val="00C10746"/>
    <w:rsid w:val="00C10D9C"/>
    <w:rsid w:val="00C11085"/>
    <w:rsid w:val="00C11406"/>
    <w:rsid w:val="00C11D29"/>
    <w:rsid w:val="00C12058"/>
    <w:rsid w:val="00C12350"/>
    <w:rsid w:val="00C12689"/>
    <w:rsid w:val="00C128DD"/>
    <w:rsid w:val="00C12B46"/>
    <w:rsid w:val="00C12E5C"/>
    <w:rsid w:val="00C136AC"/>
    <w:rsid w:val="00C13C57"/>
    <w:rsid w:val="00C13EAA"/>
    <w:rsid w:val="00C14146"/>
    <w:rsid w:val="00C14170"/>
    <w:rsid w:val="00C1450A"/>
    <w:rsid w:val="00C14CA8"/>
    <w:rsid w:val="00C14CE8"/>
    <w:rsid w:val="00C15836"/>
    <w:rsid w:val="00C15986"/>
    <w:rsid w:val="00C159C2"/>
    <w:rsid w:val="00C1653D"/>
    <w:rsid w:val="00C16588"/>
    <w:rsid w:val="00C16709"/>
    <w:rsid w:val="00C168E2"/>
    <w:rsid w:val="00C16910"/>
    <w:rsid w:val="00C16B52"/>
    <w:rsid w:val="00C17E12"/>
    <w:rsid w:val="00C17FCF"/>
    <w:rsid w:val="00C2077A"/>
    <w:rsid w:val="00C20D19"/>
    <w:rsid w:val="00C20EAB"/>
    <w:rsid w:val="00C20FBF"/>
    <w:rsid w:val="00C210F6"/>
    <w:rsid w:val="00C2131B"/>
    <w:rsid w:val="00C21463"/>
    <w:rsid w:val="00C216EB"/>
    <w:rsid w:val="00C216EE"/>
    <w:rsid w:val="00C22037"/>
    <w:rsid w:val="00C23428"/>
    <w:rsid w:val="00C2429A"/>
    <w:rsid w:val="00C24332"/>
    <w:rsid w:val="00C24421"/>
    <w:rsid w:val="00C24652"/>
    <w:rsid w:val="00C24779"/>
    <w:rsid w:val="00C248B9"/>
    <w:rsid w:val="00C248C6"/>
    <w:rsid w:val="00C24B6F"/>
    <w:rsid w:val="00C24E82"/>
    <w:rsid w:val="00C25DE3"/>
    <w:rsid w:val="00C266B4"/>
    <w:rsid w:val="00C27B85"/>
    <w:rsid w:val="00C27EB0"/>
    <w:rsid w:val="00C31229"/>
    <w:rsid w:val="00C3164A"/>
    <w:rsid w:val="00C31EEC"/>
    <w:rsid w:val="00C326F2"/>
    <w:rsid w:val="00C32B9B"/>
    <w:rsid w:val="00C32FD7"/>
    <w:rsid w:val="00C33282"/>
    <w:rsid w:val="00C33659"/>
    <w:rsid w:val="00C33993"/>
    <w:rsid w:val="00C33A32"/>
    <w:rsid w:val="00C33DB3"/>
    <w:rsid w:val="00C3406B"/>
    <w:rsid w:val="00C34B43"/>
    <w:rsid w:val="00C34DDC"/>
    <w:rsid w:val="00C35E02"/>
    <w:rsid w:val="00C36F93"/>
    <w:rsid w:val="00C3707C"/>
    <w:rsid w:val="00C37629"/>
    <w:rsid w:val="00C3778F"/>
    <w:rsid w:val="00C37DEB"/>
    <w:rsid w:val="00C40745"/>
    <w:rsid w:val="00C40FE5"/>
    <w:rsid w:val="00C4101F"/>
    <w:rsid w:val="00C414F7"/>
    <w:rsid w:val="00C416F9"/>
    <w:rsid w:val="00C417C9"/>
    <w:rsid w:val="00C4185D"/>
    <w:rsid w:val="00C41AFE"/>
    <w:rsid w:val="00C42897"/>
    <w:rsid w:val="00C42C09"/>
    <w:rsid w:val="00C432A6"/>
    <w:rsid w:val="00C435E8"/>
    <w:rsid w:val="00C43B45"/>
    <w:rsid w:val="00C44C83"/>
    <w:rsid w:val="00C45195"/>
    <w:rsid w:val="00C45225"/>
    <w:rsid w:val="00C453D3"/>
    <w:rsid w:val="00C45916"/>
    <w:rsid w:val="00C45EBC"/>
    <w:rsid w:val="00C46192"/>
    <w:rsid w:val="00C477C2"/>
    <w:rsid w:val="00C478D5"/>
    <w:rsid w:val="00C47BD2"/>
    <w:rsid w:val="00C50440"/>
    <w:rsid w:val="00C50526"/>
    <w:rsid w:val="00C50527"/>
    <w:rsid w:val="00C505D6"/>
    <w:rsid w:val="00C51150"/>
    <w:rsid w:val="00C517AA"/>
    <w:rsid w:val="00C518CC"/>
    <w:rsid w:val="00C51D2B"/>
    <w:rsid w:val="00C51EB5"/>
    <w:rsid w:val="00C520AB"/>
    <w:rsid w:val="00C520DF"/>
    <w:rsid w:val="00C523D2"/>
    <w:rsid w:val="00C527E0"/>
    <w:rsid w:val="00C5283F"/>
    <w:rsid w:val="00C52C6F"/>
    <w:rsid w:val="00C52C94"/>
    <w:rsid w:val="00C52FD3"/>
    <w:rsid w:val="00C539AB"/>
    <w:rsid w:val="00C53DA1"/>
    <w:rsid w:val="00C53F8C"/>
    <w:rsid w:val="00C54F10"/>
    <w:rsid w:val="00C555E5"/>
    <w:rsid w:val="00C56050"/>
    <w:rsid w:val="00C56767"/>
    <w:rsid w:val="00C56933"/>
    <w:rsid w:val="00C56A84"/>
    <w:rsid w:val="00C56D95"/>
    <w:rsid w:val="00C56F22"/>
    <w:rsid w:val="00C56F9C"/>
    <w:rsid w:val="00C57756"/>
    <w:rsid w:val="00C578B5"/>
    <w:rsid w:val="00C60197"/>
    <w:rsid w:val="00C603ED"/>
    <w:rsid w:val="00C604C3"/>
    <w:rsid w:val="00C60B8B"/>
    <w:rsid w:val="00C61267"/>
    <w:rsid w:val="00C612A9"/>
    <w:rsid w:val="00C612C3"/>
    <w:rsid w:val="00C617CD"/>
    <w:rsid w:val="00C61831"/>
    <w:rsid w:val="00C61C70"/>
    <w:rsid w:val="00C62283"/>
    <w:rsid w:val="00C6265D"/>
    <w:rsid w:val="00C62F66"/>
    <w:rsid w:val="00C638AB"/>
    <w:rsid w:val="00C63931"/>
    <w:rsid w:val="00C63D24"/>
    <w:rsid w:val="00C63E1F"/>
    <w:rsid w:val="00C64345"/>
    <w:rsid w:val="00C64540"/>
    <w:rsid w:val="00C6457C"/>
    <w:rsid w:val="00C64995"/>
    <w:rsid w:val="00C64E49"/>
    <w:rsid w:val="00C64FE1"/>
    <w:rsid w:val="00C6537A"/>
    <w:rsid w:val="00C65A4B"/>
    <w:rsid w:val="00C65DA0"/>
    <w:rsid w:val="00C65E6E"/>
    <w:rsid w:val="00C66679"/>
    <w:rsid w:val="00C66BF4"/>
    <w:rsid w:val="00C6735D"/>
    <w:rsid w:val="00C677C7"/>
    <w:rsid w:val="00C67EB6"/>
    <w:rsid w:val="00C705C0"/>
    <w:rsid w:val="00C705C1"/>
    <w:rsid w:val="00C707F4"/>
    <w:rsid w:val="00C70809"/>
    <w:rsid w:val="00C70C6D"/>
    <w:rsid w:val="00C710FA"/>
    <w:rsid w:val="00C7132D"/>
    <w:rsid w:val="00C715C7"/>
    <w:rsid w:val="00C71603"/>
    <w:rsid w:val="00C71768"/>
    <w:rsid w:val="00C71A36"/>
    <w:rsid w:val="00C7217C"/>
    <w:rsid w:val="00C724A1"/>
    <w:rsid w:val="00C72E1D"/>
    <w:rsid w:val="00C736E4"/>
    <w:rsid w:val="00C73A26"/>
    <w:rsid w:val="00C73F96"/>
    <w:rsid w:val="00C74640"/>
    <w:rsid w:val="00C75614"/>
    <w:rsid w:val="00C75A5B"/>
    <w:rsid w:val="00C75D9F"/>
    <w:rsid w:val="00C76ACB"/>
    <w:rsid w:val="00C77234"/>
    <w:rsid w:val="00C772E3"/>
    <w:rsid w:val="00C77809"/>
    <w:rsid w:val="00C779DB"/>
    <w:rsid w:val="00C80324"/>
    <w:rsid w:val="00C808A1"/>
    <w:rsid w:val="00C809B2"/>
    <w:rsid w:val="00C81276"/>
    <w:rsid w:val="00C81695"/>
    <w:rsid w:val="00C817B3"/>
    <w:rsid w:val="00C82588"/>
    <w:rsid w:val="00C82906"/>
    <w:rsid w:val="00C83150"/>
    <w:rsid w:val="00C83459"/>
    <w:rsid w:val="00C838F6"/>
    <w:rsid w:val="00C84695"/>
    <w:rsid w:val="00C847ED"/>
    <w:rsid w:val="00C849BA"/>
    <w:rsid w:val="00C84CC9"/>
    <w:rsid w:val="00C84DE3"/>
    <w:rsid w:val="00C84E62"/>
    <w:rsid w:val="00C850E7"/>
    <w:rsid w:val="00C85115"/>
    <w:rsid w:val="00C85163"/>
    <w:rsid w:val="00C85423"/>
    <w:rsid w:val="00C85C67"/>
    <w:rsid w:val="00C8614F"/>
    <w:rsid w:val="00C8618B"/>
    <w:rsid w:val="00C8645D"/>
    <w:rsid w:val="00C86744"/>
    <w:rsid w:val="00C86BDC"/>
    <w:rsid w:val="00C879CB"/>
    <w:rsid w:val="00C87D7D"/>
    <w:rsid w:val="00C90714"/>
    <w:rsid w:val="00C90C60"/>
    <w:rsid w:val="00C90CF6"/>
    <w:rsid w:val="00C913C1"/>
    <w:rsid w:val="00C91695"/>
    <w:rsid w:val="00C91ADD"/>
    <w:rsid w:val="00C91AF2"/>
    <w:rsid w:val="00C91C99"/>
    <w:rsid w:val="00C91D40"/>
    <w:rsid w:val="00C927FC"/>
    <w:rsid w:val="00C92CDB"/>
    <w:rsid w:val="00C9303A"/>
    <w:rsid w:val="00C93527"/>
    <w:rsid w:val="00C937C8"/>
    <w:rsid w:val="00C9448C"/>
    <w:rsid w:val="00C94AE5"/>
    <w:rsid w:val="00C95248"/>
    <w:rsid w:val="00C954BF"/>
    <w:rsid w:val="00C95735"/>
    <w:rsid w:val="00C95844"/>
    <w:rsid w:val="00C958DB"/>
    <w:rsid w:val="00C95A63"/>
    <w:rsid w:val="00C95A79"/>
    <w:rsid w:val="00C95DC1"/>
    <w:rsid w:val="00C96769"/>
    <w:rsid w:val="00C96A60"/>
    <w:rsid w:val="00C96BC7"/>
    <w:rsid w:val="00C97311"/>
    <w:rsid w:val="00C97503"/>
    <w:rsid w:val="00C97624"/>
    <w:rsid w:val="00C97AFC"/>
    <w:rsid w:val="00CA03B7"/>
    <w:rsid w:val="00CA04E9"/>
    <w:rsid w:val="00CA05DD"/>
    <w:rsid w:val="00CA065E"/>
    <w:rsid w:val="00CA082B"/>
    <w:rsid w:val="00CA09B9"/>
    <w:rsid w:val="00CA09FF"/>
    <w:rsid w:val="00CA0CC6"/>
    <w:rsid w:val="00CA1653"/>
    <w:rsid w:val="00CA1737"/>
    <w:rsid w:val="00CA1759"/>
    <w:rsid w:val="00CA183E"/>
    <w:rsid w:val="00CA255B"/>
    <w:rsid w:val="00CA28F9"/>
    <w:rsid w:val="00CA2C9F"/>
    <w:rsid w:val="00CA3065"/>
    <w:rsid w:val="00CA3376"/>
    <w:rsid w:val="00CA3423"/>
    <w:rsid w:val="00CA3CD4"/>
    <w:rsid w:val="00CA3E6A"/>
    <w:rsid w:val="00CA3E7E"/>
    <w:rsid w:val="00CA4F61"/>
    <w:rsid w:val="00CA5475"/>
    <w:rsid w:val="00CA58A2"/>
    <w:rsid w:val="00CA597B"/>
    <w:rsid w:val="00CA5C0A"/>
    <w:rsid w:val="00CA5D57"/>
    <w:rsid w:val="00CA5F1E"/>
    <w:rsid w:val="00CA5FC5"/>
    <w:rsid w:val="00CA6764"/>
    <w:rsid w:val="00CA6E87"/>
    <w:rsid w:val="00CA6EF4"/>
    <w:rsid w:val="00CA75D2"/>
    <w:rsid w:val="00CA78E9"/>
    <w:rsid w:val="00CA7B42"/>
    <w:rsid w:val="00CA7EA5"/>
    <w:rsid w:val="00CB009E"/>
    <w:rsid w:val="00CB09F2"/>
    <w:rsid w:val="00CB0CBE"/>
    <w:rsid w:val="00CB0E87"/>
    <w:rsid w:val="00CB1506"/>
    <w:rsid w:val="00CB17CB"/>
    <w:rsid w:val="00CB2F51"/>
    <w:rsid w:val="00CB3DCA"/>
    <w:rsid w:val="00CB4016"/>
    <w:rsid w:val="00CB4998"/>
    <w:rsid w:val="00CB4A8C"/>
    <w:rsid w:val="00CB4F31"/>
    <w:rsid w:val="00CB5398"/>
    <w:rsid w:val="00CB5AC7"/>
    <w:rsid w:val="00CB5CB1"/>
    <w:rsid w:val="00CB600E"/>
    <w:rsid w:val="00CB62DD"/>
    <w:rsid w:val="00CB6C00"/>
    <w:rsid w:val="00CB7181"/>
    <w:rsid w:val="00CC0D22"/>
    <w:rsid w:val="00CC171C"/>
    <w:rsid w:val="00CC2250"/>
    <w:rsid w:val="00CC2465"/>
    <w:rsid w:val="00CC2C87"/>
    <w:rsid w:val="00CC3004"/>
    <w:rsid w:val="00CC3584"/>
    <w:rsid w:val="00CC3C14"/>
    <w:rsid w:val="00CC41EB"/>
    <w:rsid w:val="00CC4404"/>
    <w:rsid w:val="00CC44CB"/>
    <w:rsid w:val="00CC45B0"/>
    <w:rsid w:val="00CC5B40"/>
    <w:rsid w:val="00CC5ED3"/>
    <w:rsid w:val="00CC65AE"/>
    <w:rsid w:val="00CC6832"/>
    <w:rsid w:val="00CC73DD"/>
    <w:rsid w:val="00CC741F"/>
    <w:rsid w:val="00CC743B"/>
    <w:rsid w:val="00CD048C"/>
    <w:rsid w:val="00CD04B9"/>
    <w:rsid w:val="00CD06C7"/>
    <w:rsid w:val="00CD0CE9"/>
    <w:rsid w:val="00CD0D81"/>
    <w:rsid w:val="00CD0E8E"/>
    <w:rsid w:val="00CD12B3"/>
    <w:rsid w:val="00CD13E8"/>
    <w:rsid w:val="00CD1EB1"/>
    <w:rsid w:val="00CD25E3"/>
    <w:rsid w:val="00CD26EE"/>
    <w:rsid w:val="00CD284E"/>
    <w:rsid w:val="00CD2949"/>
    <w:rsid w:val="00CD2CCE"/>
    <w:rsid w:val="00CD2CDD"/>
    <w:rsid w:val="00CD2D77"/>
    <w:rsid w:val="00CD390A"/>
    <w:rsid w:val="00CD3B64"/>
    <w:rsid w:val="00CD4023"/>
    <w:rsid w:val="00CD408D"/>
    <w:rsid w:val="00CD40A5"/>
    <w:rsid w:val="00CD43A1"/>
    <w:rsid w:val="00CD4747"/>
    <w:rsid w:val="00CD47B3"/>
    <w:rsid w:val="00CD5593"/>
    <w:rsid w:val="00CD5BD6"/>
    <w:rsid w:val="00CD5C5E"/>
    <w:rsid w:val="00CD6B75"/>
    <w:rsid w:val="00CD6B8B"/>
    <w:rsid w:val="00CD7472"/>
    <w:rsid w:val="00CD759C"/>
    <w:rsid w:val="00CD7A29"/>
    <w:rsid w:val="00CE04EA"/>
    <w:rsid w:val="00CE071F"/>
    <w:rsid w:val="00CE0E87"/>
    <w:rsid w:val="00CE161B"/>
    <w:rsid w:val="00CE163F"/>
    <w:rsid w:val="00CE19EC"/>
    <w:rsid w:val="00CE1ADD"/>
    <w:rsid w:val="00CE1CAE"/>
    <w:rsid w:val="00CE364A"/>
    <w:rsid w:val="00CE3829"/>
    <w:rsid w:val="00CE3D2B"/>
    <w:rsid w:val="00CE3DE2"/>
    <w:rsid w:val="00CE4963"/>
    <w:rsid w:val="00CE4A6A"/>
    <w:rsid w:val="00CE4E00"/>
    <w:rsid w:val="00CE4F8F"/>
    <w:rsid w:val="00CE4FE5"/>
    <w:rsid w:val="00CE51FA"/>
    <w:rsid w:val="00CE5C45"/>
    <w:rsid w:val="00CE5F0E"/>
    <w:rsid w:val="00CE5F7B"/>
    <w:rsid w:val="00CE62EA"/>
    <w:rsid w:val="00CE6E33"/>
    <w:rsid w:val="00CE7304"/>
    <w:rsid w:val="00CE7509"/>
    <w:rsid w:val="00CE7953"/>
    <w:rsid w:val="00CE7B33"/>
    <w:rsid w:val="00CE7DA5"/>
    <w:rsid w:val="00CF00D7"/>
    <w:rsid w:val="00CF020B"/>
    <w:rsid w:val="00CF0B66"/>
    <w:rsid w:val="00CF0DC9"/>
    <w:rsid w:val="00CF1283"/>
    <w:rsid w:val="00CF2860"/>
    <w:rsid w:val="00CF3015"/>
    <w:rsid w:val="00CF319E"/>
    <w:rsid w:val="00CF3669"/>
    <w:rsid w:val="00CF4020"/>
    <w:rsid w:val="00CF46B6"/>
    <w:rsid w:val="00CF4E4C"/>
    <w:rsid w:val="00CF59AC"/>
    <w:rsid w:val="00CF5E9A"/>
    <w:rsid w:val="00CF5F10"/>
    <w:rsid w:val="00CF6467"/>
    <w:rsid w:val="00CF6649"/>
    <w:rsid w:val="00CF67D2"/>
    <w:rsid w:val="00CF6AB9"/>
    <w:rsid w:val="00CF6DE6"/>
    <w:rsid w:val="00CF6EB9"/>
    <w:rsid w:val="00CF79C9"/>
    <w:rsid w:val="00D00458"/>
    <w:rsid w:val="00D0048D"/>
    <w:rsid w:val="00D01050"/>
    <w:rsid w:val="00D01092"/>
    <w:rsid w:val="00D015C6"/>
    <w:rsid w:val="00D01AC4"/>
    <w:rsid w:val="00D01D89"/>
    <w:rsid w:val="00D02009"/>
    <w:rsid w:val="00D02163"/>
    <w:rsid w:val="00D02605"/>
    <w:rsid w:val="00D0389C"/>
    <w:rsid w:val="00D039BC"/>
    <w:rsid w:val="00D03A31"/>
    <w:rsid w:val="00D04003"/>
    <w:rsid w:val="00D04529"/>
    <w:rsid w:val="00D04A06"/>
    <w:rsid w:val="00D04E3B"/>
    <w:rsid w:val="00D04E6E"/>
    <w:rsid w:val="00D05119"/>
    <w:rsid w:val="00D0541D"/>
    <w:rsid w:val="00D054C7"/>
    <w:rsid w:val="00D05BDF"/>
    <w:rsid w:val="00D06267"/>
    <w:rsid w:val="00D0674F"/>
    <w:rsid w:val="00D06846"/>
    <w:rsid w:val="00D06BA4"/>
    <w:rsid w:val="00D071E8"/>
    <w:rsid w:val="00D075E1"/>
    <w:rsid w:val="00D101B3"/>
    <w:rsid w:val="00D105CB"/>
    <w:rsid w:val="00D116A4"/>
    <w:rsid w:val="00D11A5D"/>
    <w:rsid w:val="00D11D91"/>
    <w:rsid w:val="00D13039"/>
    <w:rsid w:val="00D13613"/>
    <w:rsid w:val="00D14831"/>
    <w:rsid w:val="00D14F86"/>
    <w:rsid w:val="00D15D4B"/>
    <w:rsid w:val="00D17360"/>
    <w:rsid w:val="00D17732"/>
    <w:rsid w:val="00D17D99"/>
    <w:rsid w:val="00D17F65"/>
    <w:rsid w:val="00D2016D"/>
    <w:rsid w:val="00D20193"/>
    <w:rsid w:val="00D20BE7"/>
    <w:rsid w:val="00D20CBC"/>
    <w:rsid w:val="00D20D07"/>
    <w:rsid w:val="00D20EC2"/>
    <w:rsid w:val="00D21456"/>
    <w:rsid w:val="00D21D8C"/>
    <w:rsid w:val="00D21EB4"/>
    <w:rsid w:val="00D22474"/>
    <w:rsid w:val="00D22611"/>
    <w:rsid w:val="00D22F4D"/>
    <w:rsid w:val="00D2337D"/>
    <w:rsid w:val="00D236AD"/>
    <w:rsid w:val="00D2372E"/>
    <w:rsid w:val="00D2397C"/>
    <w:rsid w:val="00D23AF4"/>
    <w:rsid w:val="00D23BB2"/>
    <w:rsid w:val="00D23FDF"/>
    <w:rsid w:val="00D242CA"/>
    <w:rsid w:val="00D242F7"/>
    <w:rsid w:val="00D249F1"/>
    <w:rsid w:val="00D24C30"/>
    <w:rsid w:val="00D24F9D"/>
    <w:rsid w:val="00D2594C"/>
    <w:rsid w:val="00D25DE9"/>
    <w:rsid w:val="00D262BE"/>
    <w:rsid w:val="00D265A6"/>
    <w:rsid w:val="00D26C60"/>
    <w:rsid w:val="00D26CD6"/>
    <w:rsid w:val="00D26D46"/>
    <w:rsid w:val="00D27D70"/>
    <w:rsid w:val="00D27D9D"/>
    <w:rsid w:val="00D305E8"/>
    <w:rsid w:val="00D308F1"/>
    <w:rsid w:val="00D30B86"/>
    <w:rsid w:val="00D30EE9"/>
    <w:rsid w:val="00D30FCF"/>
    <w:rsid w:val="00D3112E"/>
    <w:rsid w:val="00D31220"/>
    <w:rsid w:val="00D3133F"/>
    <w:rsid w:val="00D314A6"/>
    <w:rsid w:val="00D3177C"/>
    <w:rsid w:val="00D31E01"/>
    <w:rsid w:val="00D321B8"/>
    <w:rsid w:val="00D326FE"/>
    <w:rsid w:val="00D32FC6"/>
    <w:rsid w:val="00D32FE7"/>
    <w:rsid w:val="00D3347F"/>
    <w:rsid w:val="00D33547"/>
    <w:rsid w:val="00D335EC"/>
    <w:rsid w:val="00D336DB"/>
    <w:rsid w:val="00D33D5A"/>
    <w:rsid w:val="00D33D6D"/>
    <w:rsid w:val="00D34368"/>
    <w:rsid w:val="00D345CD"/>
    <w:rsid w:val="00D348E6"/>
    <w:rsid w:val="00D34F6D"/>
    <w:rsid w:val="00D351DC"/>
    <w:rsid w:val="00D35518"/>
    <w:rsid w:val="00D355D6"/>
    <w:rsid w:val="00D35C6C"/>
    <w:rsid w:val="00D3613A"/>
    <w:rsid w:val="00D3635C"/>
    <w:rsid w:val="00D36DE9"/>
    <w:rsid w:val="00D37FB3"/>
    <w:rsid w:val="00D40AC2"/>
    <w:rsid w:val="00D40D8F"/>
    <w:rsid w:val="00D41228"/>
    <w:rsid w:val="00D41452"/>
    <w:rsid w:val="00D41F5C"/>
    <w:rsid w:val="00D42884"/>
    <w:rsid w:val="00D429F4"/>
    <w:rsid w:val="00D432A3"/>
    <w:rsid w:val="00D43593"/>
    <w:rsid w:val="00D43664"/>
    <w:rsid w:val="00D4399C"/>
    <w:rsid w:val="00D44448"/>
    <w:rsid w:val="00D4493B"/>
    <w:rsid w:val="00D44D29"/>
    <w:rsid w:val="00D45252"/>
    <w:rsid w:val="00D45FBA"/>
    <w:rsid w:val="00D46372"/>
    <w:rsid w:val="00D46C8D"/>
    <w:rsid w:val="00D46D8D"/>
    <w:rsid w:val="00D4719B"/>
    <w:rsid w:val="00D47FE9"/>
    <w:rsid w:val="00D50023"/>
    <w:rsid w:val="00D50306"/>
    <w:rsid w:val="00D508BF"/>
    <w:rsid w:val="00D51C95"/>
    <w:rsid w:val="00D524FE"/>
    <w:rsid w:val="00D52AE1"/>
    <w:rsid w:val="00D53725"/>
    <w:rsid w:val="00D541F6"/>
    <w:rsid w:val="00D546CC"/>
    <w:rsid w:val="00D54940"/>
    <w:rsid w:val="00D54A8D"/>
    <w:rsid w:val="00D54CDD"/>
    <w:rsid w:val="00D55012"/>
    <w:rsid w:val="00D552AE"/>
    <w:rsid w:val="00D552BB"/>
    <w:rsid w:val="00D5590C"/>
    <w:rsid w:val="00D5594A"/>
    <w:rsid w:val="00D55E10"/>
    <w:rsid w:val="00D574B3"/>
    <w:rsid w:val="00D6011C"/>
    <w:rsid w:val="00D6057F"/>
    <w:rsid w:val="00D605AA"/>
    <w:rsid w:val="00D60611"/>
    <w:rsid w:val="00D609F3"/>
    <w:rsid w:val="00D60F7B"/>
    <w:rsid w:val="00D610A4"/>
    <w:rsid w:val="00D61103"/>
    <w:rsid w:val="00D6110A"/>
    <w:rsid w:val="00D61271"/>
    <w:rsid w:val="00D6149E"/>
    <w:rsid w:val="00D6218B"/>
    <w:rsid w:val="00D62246"/>
    <w:rsid w:val="00D62999"/>
    <w:rsid w:val="00D636AD"/>
    <w:rsid w:val="00D63BBF"/>
    <w:rsid w:val="00D6427E"/>
    <w:rsid w:val="00D64806"/>
    <w:rsid w:val="00D64C22"/>
    <w:rsid w:val="00D64D38"/>
    <w:rsid w:val="00D650B3"/>
    <w:rsid w:val="00D657C9"/>
    <w:rsid w:val="00D657F0"/>
    <w:rsid w:val="00D658A8"/>
    <w:rsid w:val="00D6593A"/>
    <w:rsid w:val="00D65BF6"/>
    <w:rsid w:val="00D65E64"/>
    <w:rsid w:val="00D6603F"/>
    <w:rsid w:val="00D661C7"/>
    <w:rsid w:val="00D66362"/>
    <w:rsid w:val="00D67442"/>
    <w:rsid w:val="00D71080"/>
    <w:rsid w:val="00D7174F"/>
    <w:rsid w:val="00D723E8"/>
    <w:rsid w:val="00D72448"/>
    <w:rsid w:val="00D72475"/>
    <w:rsid w:val="00D726E6"/>
    <w:rsid w:val="00D7370C"/>
    <w:rsid w:val="00D73EEB"/>
    <w:rsid w:val="00D74641"/>
    <w:rsid w:val="00D74FC8"/>
    <w:rsid w:val="00D75084"/>
    <w:rsid w:val="00D7534B"/>
    <w:rsid w:val="00D75653"/>
    <w:rsid w:val="00D7608F"/>
    <w:rsid w:val="00D7627F"/>
    <w:rsid w:val="00D765E3"/>
    <w:rsid w:val="00D76CF3"/>
    <w:rsid w:val="00D77370"/>
    <w:rsid w:val="00D7782D"/>
    <w:rsid w:val="00D77B01"/>
    <w:rsid w:val="00D80104"/>
    <w:rsid w:val="00D81A50"/>
    <w:rsid w:val="00D822A9"/>
    <w:rsid w:val="00D824A2"/>
    <w:rsid w:val="00D82868"/>
    <w:rsid w:val="00D83768"/>
    <w:rsid w:val="00D845B5"/>
    <w:rsid w:val="00D84757"/>
    <w:rsid w:val="00D84A99"/>
    <w:rsid w:val="00D8599A"/>
    <w:rsid w:val="00D859AD"/>
    <w:rsid w:val="00D864DF"/>
    <w:rsid w:val="00D86553"/>
    <w:rsid w:val="00D8698C"/>
    <w:rsid w:val="00D86EC6"/>
    <w:rsid w:val="00D87D93"/>
    <w:rsid w:val="00D90339"/>
    <w:rsid w:val="00D90453"/>
    <w:rsid w:val="00D9060C"/>
    <w:rsid w:val="00D90631"/>
    <w:rsid w:val="00D911D5"/>
    <w:rsid w:val="00D91486"/>
    <w:rsid w:val="00D91BF5"/>
    <w:rsid w:val="00D9243B"/>
    <w:rsid w:val="00D92521"/>
    <w:rsid w:val="00D92563"/>
    <w:rsid w:val="00D92688"/>
    <w:rsid w:val="00D926E6"/>
    <w:rsid w:val="00D9279F"/>
    <w:rsid w:val="00D92D31"/>
    <w:rsid w:val="00D92F70"/>
    <w:rsid w:val="00D933A6"/>
    <w:rsid w:val="00D937AC"/>
    <w:rsid w:val="00D93DA1"/>
    <w:rsid w:val="00D9442F"/>
    <w:rsid w:val="00D94725"/>
    <w:rsid w:val="00D94B96"/>
    <w:rsid w:val="00D9642E"/>
    <w:rsid w:val="00D966ED"/>
    <w:rsid w:val="00D971C6"/>
    <w:rsid w:val="00D97655"/>
    <w:rsid w:val="00D97D38"/>
    <w:rsid w:val="00DA01A0"/>
    <w:rsid w:val="00DA0458"/>
    <w:rsid w:val="00DA0494"/>
    <w:rsid w:val="00DA06AF"/>
    <w:rsid w:val="00DA0D21"/>
    <w:rsid w:val="00DA0E7E"/>
    <w:rsid w:val="00DA15F4"/>
    <w:rsid w:val="00DA1768"/>
    <w:rsid w:val="00DA17B5"/>
    <w:rsid w:val="00DA1ACE"/>
    <w:rsid w:val="00DA21D7"/>
    <w:rsid w:val="00DA2702"/>
    <w:rsid w:val="00DA2A72"/>
    <w:rsid w:val="00DA2D25"/>
    <w:rsid w:val="00DA328E"/>
    <w:rsid w:val="00DA37E9"/>
    <w:rsid w:val="00DA3897"/>
    <w:rsid w:val="00DA4864"/>
    <w:rsid w:val="00DA496D"/>
    <w:rsid w:val="00DA4B77"/>
    <w:rsid w:val="00DA52AC"/>
    <w:rsid w:val="00DA5599"/>
    <w:rsid w:val="00DA5958"/>
    <w:rsid w:val="00DA61A6"/>
    <w:rsid w:val="00DA652A"/>
    <w:rsid w:val="00DA6A85"/>
    <w:rsid w:val="00DA6AC2"/>
    <w:rsid w:val="00DA736F"/>
    <w:rsid w:val="00DA78F5"/>
    <w:rsid w:val="00DA7D1C"/>
    <w:rsid w:val="00DA7E7A"/>
    <w:rsid w:val="00DB09E6"/>
    <w:rsid w:val="00DB0A42"/>
    <w:rsid w:val="00DB124F"/>
    <w:rsid w:val="00DB44AB"/>
    <w:rsid w:val="00DB4962"/>
    <w:rsid w:val="00DB4AD7"/>
    <w:rsid w:val="00DB5807"/>
    <w:rsid w:val="00DB5957"/>
    <w:rsid w:val="00DB60D5"/>
    <w:rsid w:val="00DB61DE"/>
    <w:rsid w:val="00DB69F9"/>
    <w:rsid w:val="00DB6EAE"/>
    <w:rsid w:val="00DB7F7A"/>
    <w:rsid w:val="00DC0397"/>
    <w:rsid w:val="00DC0723"/>
    <w:rsid w:val="00DC081E"/>
    <w:rsid w:val="00DC08A7"/>
    <w:rsid w:val="00DC0BE4"/>
    <w:rsid w:val="00DC0F7B"/>
    <w:rsid w:val="00DC141C"/>
    <w:rsid w:val="00DC157E"/>
    <w:rsid w:val="00DC1C3D"/>
    <w:rsid w:val="00DC1C5A"/>
    <w:rsid w:val="00DC1E56"/>
    <w:rsid w:val="00DC20CA"/>
    <w:rsid w:val="00DC23B9"/>
    <w:rsid w:val="00DC2810"/>
    <w:rsid w:val="00DC2C70"/>
    <w:rsid w:val="00DC2DE9"/>
    <w:rsid w:val="00DC301F"/>
    <w:rsid w:val="00DC33EF"/>
    <w:rsid w:val="00DC357B"/>
    <w:rsid w:val="00DC400B"/>
    <w:rsid w:val="00DC417E"/>
    <w:rsid w:val="00DC4FD9"/>
    <w:rsid w:val="00DC5B46"/>
    <w:rsid w:val="00DC61B2"/>
    <w:rsid w:val="00DC676F"/>
    <w:rsid w:val="00DC6888"/>
    <w:rsid w:val="00DC6E28"/>
    <w:rsid w:val="00DC6FDF"/>
    <w:rsid w:val="00DC704D"/>
    <w:rsid w:val="00DC70D9"/>
    <w:rsid w:val="00DC7267"/>
    <w:rsid w:val="00DC72BF"/>
    <w:rsid w:val="00DC7331"/>
    <w:rsid w:val="00DD01A0"/>
    <w:rsid w:val="00DD01EE"/>
    <w:rsid w:val="00DD05D9"/>
    <w:rsid w:val="00DD077D"/>
    <w:rsid w:val="00DD0ACB"/>
    <w:rsid w:val="00DD0DCE"/>
    <w:rsid w:val="00DD1EA5"/>
    <w:rsid w:val="00DD2007"/>
    <w:rsid w:val="00DD2045"/>
    <w:rsid w:val="00DD2B6F"/>
    <w:rsid w:val="00DD2B88"/>
    <w:rsid w:val="00DD34CD"/>
    <w:rsid w:val="00DD3663"/>
    <w:rsid w:val="00DD3764"/>
    <w:rsid w:val="00DD3E52"/>
    <w:rsid w:val="00DD43BA"/>
    <w:rsid w:val="00DD4428"/>
    <w:rsid w:val="00DD4DFA"/>
    <w:rsid w:val="00DD4E95"/>
    <w:rsid w:val="00DD5448"/>
    <w:rsid w:val="00DD553E"/>
    <w:rsid w:val="00DD55FD"/>
    <w:rsid w:val="00DD56F7"/>
    <w:rsid w:val="00DD5D09"/>
    <w:rsid w:val="00DD5E14"/>
    <w:rsid w:val="00DD6BC6"/>
    <w:rsid w:val="00DD6EFC"/>
    <w:rsid w:val="00DD6FB4"/>
    <w:rsid w:val="00DD71EC"/>
    <w:rsid w:val="00DD760F"/>
    <w:rsid w:val="00DD7A0E"/>
    <w:rsid w:val="00DE011D"/>
    <w:rsid w:val="00DE01E7"/>
    <w:rsid w:val="00DE0390"/>
    <w:rsid w:val="00DE0400"/>
    <w:rsid w:val="00DE13A7"/>
    <w:rsid w:val="00DE201E"/>
    <w:rsid w:val="00DE2AA1"/>
    <w:rsid w:val="00DE2E18"/>
    <w:rsid w:val="00DE2EFF"/>
    <w:rsid w:val="00DE3572"/>
    <w:rsid w:val="00DE39A6"/>
    <w:rsid w:val="00DE3B35"/>
    <w:rsid w:val="00DE40CB"/>
    <w:rsid w:val="00DE43EC"/>
    <w:rsid w:val="00DE4665"/>
    <w:rsid w:val="00DE4BCD"/>
    <w:rsid w:val="00DE566D"/>
    <w:rsid w:val="00DE5E08"/>
    <w:rsid w:val="00DE5F27"/>
    <w:rsid w:val="00DE6816"/>
    <w:rsid w:val="00DE6CDD"/>
    <w:rsid w:val="00DE7483"/>
    <w:rsid w:val="00DE7498"/>
    <w:rsid w:val="00DE7EB6"/>
    <w:rsid w:val="00DF0397"/>
    <w:rsid w:val="00DF043B"/>
    <w:rsid w:val="00DF0533"/>
    <w:rsid w:val="00DF060F"/>
    <w:rsid w:val="00DF0863"/>
    <w:rsid w:val="00DF0928"/>
    <w:rsid w:val="00DF0CD2"/>
    <w:rsid w:val="00DF1F1F"/>
    <w:rsid w:val="00DF25A8"/>
    <w:rsid w:val="00DF2910"/>
    <w:rsid w:val="00DF2911"/>
    <w:rsid w:val="00DF2A09"/>
    <w:rsid w:val="00DF3278"/>
    <w:rsid w:val="00DF3302"/>
    <w:rsid w:val="00DF34D1"/>
    <w:rsid w:val="00DF367D"/>
    <w:rsid w:val="00DF3B8E"/>
    <w:rsid w:val="00DF3E2F"/>
    <w:rsid w:val="00DF41C4"/>
    <w:rsid w:val="00DF428C"/>
    <w:rsid w:val="00DF45D9"/>
    <w:rsid w:val="00DF4619"/>
    <w:rsid w:val="00DF47DF"/>
    <w:rsid w:val="00DF48A7"/>
    <w:rsid w:val="00DF4DE5"/>
    <w:rsid w:val="00DF5645"/>
    <w:rsid w:val="00DF5A0B"/>
    <w:rsid w:val="00DF5A35"/>
    <w:rsid w:val="00DF5B86"/>
    <w:rsid w:val="00DF5EB4"/>
    <w:rsid w:val="00DF63D4"/>
    <w:rsid w:val="00DF6589"/>
    <w:rsid w:val="00DF68C7"/>
    <w:rsid w:val="00DF6A3F"/>
    <w:rsid w:val="00DF6DCF"/>
    <w:rsid w:val="00DF7121"/>
    <w:rsid w:val="00E00B72"/>
    <w:rsid w:val="00E00E58"/>
    <w:rsid w:val="00E01701"/>
    <w:rsid w:val="00E01772"/>
    <w:rsid w:val="00E01B4C"/>
    <w:rsid w:val="00E01BF5"/>
    <w:rsid w:val="00E0259C"/>
    <w:rsid w:val="00E02889"/>
    <w:rsid w:val="00E03B7E"/>
    <w:rsid w:val="00E03EEC"/>
    <w:rsid w:val="00E0429B"/>
    <w:rsid w:val="00E0457C"/>
    <w:rsid w:val="00E0458F"/>
    <w:rsid w:val="00E05223"/>
    <w:rsid w:val="00E055B0"/>
    <w:rsid w:val="00E05985"/>
    <w:rsid w:val="00E05B5B"/>
    <w:rsid w:val="00E060A6"/>
    <w:rsid w:val="00E065AC"/>
    <w:rsid w:val="00E06ADD"/>
    <w:rsid w:val="00E06DCD"/>
    <w:rsid w:val="00E07274"/>
    <w:rsid w:val="00E0791F"/>
    <w:rsid w:val="00E07BD9"/>
    <w:rsid w:val="00E10008"/>
    <w:rsid w:val="00E100FB"/>
    <w:rsid w:val="00E101C7"/>
    <w:rsid w:val="00E101E7"/>
    <w:rsid w:val="00E10209"/>
    <w:rsid w:val="00E11440"/>
    <w:rsid w:val="00E116C3"/>
    <w:rsid w:val="00E124BC"/>
    <w:rsid w:val="00E124E1"/>
    <w:rsid w:val="00E1254C"/>
    <w:rsid w:val="00E13688"/>
    <w:rsid w:val="00E13D16"/>
    <w:rsid w:val="00E13E83"/>
    <w:rsid w:val="00E1423F"/>
    <w:rsid w:val="00E145B9"/>
    <w:rsid w:val="00E14624"/>
    <w:rsid w:val="00E149E6"/>
    <w:rsid w:val="00E14DF5"/>
    <w:rsid w:val="00E14F05"/>
    <w:rsid w:val="00E157ED"/>
    <w:rsid w:val="00E15D6F"/>
    <w:rsid w:val="00E15F6C"/>
    <w:rsid w:val="00E164DB"/>
    <w:rsid w:val="00E164E8"/>
    <w:rsid w:val="00E176DA"/>
    <w:rsid w:val="00E178AA"/>
    <w:rsid w:val="00E17E2B"/>
    <w:rsid w:val="00E17FCF"/>
    <w:rsid w:val="00E20A1E"/>
    <w:rsid w:val="00E20ADC"/>
    <w:rsid w:val="00E21420"/>
    <w:rsid w:val="00E2156D"/>
    <w:rsid w:val="00E21ACC"/>
    <w:rsid w:val="00E21BCB"/>
    <w:rsid w:val="00E21C12"/>
    <w:rsid w:val="00E223CC"/>
    <w:rsid w:val="00E227F4"/>
    <w:rsid w:val="00E22C0D"/>
    <w:rsid w:val="00E22F3C"/>
    <w:rsid w:val="00E23664"/>
    <w:rsid w:val="00E237FF"/>
    <w:rsid w:val="00E23C14"/>
    <w:rsid w:val="00E2415F"/>
    <w:rsid w:val="00E2420C"/>
    <w:rsid w:val="00E247F1"/>
    <w:rsid w:val="00E2487A"/>
    <w:rsid w:val="00E2495E"/>
    <w:rsid w:val="00E24B50"/>
    <w:rsid w:val="00E24FE2"/>
    <w:rsid w:val="00E25072"/>
    <w:rsid w:val="00E25815"/>
    <w:rsid w:val="00E26368"/>
    <w:rsid w:val="00E266B5"/>
    <w:rsid w:val="00E2700F"/>
    <w:rsid w:val="00E2703A"/>
    <w:rsid w:val="00E27074"/>
    <w:rsid w:val="00E27461"/>
    <w:rsid w:val="00E27918"/>
    <w:rsid w:val="00E27EA3"/>
    <w:rsid w:val="00E30750"/>
    <w:rsid w:val="00E30A4A"/>
    <w:rsid w:val="00E30C8F"/>
    <w:rsid w:val="00E30E33"/>
    <w:rsid w:val="00E31243"/>
    <w:rsid w:val="00E315BE"/>
    <w:rsid w:val="00E31BC2"/>
    <w:rsid w:val="00E31EFF"/>
    <w:rsid w:val="00E32139"/>
    <w:rsid w:val="00E3224D"/>
    <w:rsid w:val="00E325A1"/>
    <w:rsid w:val="00E3287C"/>
    <w:rsid w:val="00E32AF8"/>
    <w:rsid w:val="00E32BCE"/>
    <w:rsid w:val="00E3315E"/>
    <w:rsid w:val="00E332B6"/>
    <w:rsid w:val="00E33669"/>
    <w:rsid w:val="00E33670"/>
    <w:rsid w:val="00E33D7F"/>
    <w:rsid w:val="00E340BE"/>
    <w:rsid w:val="00E34FFB"/>
    <w:rsid w:val="00E3526E"/>
    <w:rsid w:val="00E354D9"/>
    <w:rsid w:val="00E35940"/>
    <w:rsid w:val="00E36498"/>
    <w:rsid w:val="00E36794"/>
    <w:rsid w:val="00E379B1"/>
    <w:rsid w:val="00E400C4"/>
    <w:rsid w:val="00E40BD5"/>
    <w:rsid w:val="00E41044"/>
    <w:rsid w:val="00E41B11"/>
    <w:rsid w:val="00E41C9F"/>
    <w:rsid w:val="00E41CD2"/>
    <w:rsid w:val="00E41D70"/>
    <w:rsid w:val="00E425CC"/>
    <w:rsid w:val="00E42EC5"/>
    <w:rsid w:val="00E43064"/>
    <w:rsid w:val="00E438E4"/>
    <w:rsid w:val="00E43A28"/>
    <w:rsid w:val="00E43D49"/>
    <w:rsid w:val="00E43F65"/>
    <w:rsid w:val="00E43F6F"/>
    <w:rsid w:val="00E44062"/>
    <w:rsid w:val="00E441BD"/>
    <w:rsid w:val="00E444D2"/>
    <w:rsid w:val="00E446D3"/>
    <w:rsid w:val="00E44826"/>
    <w:rsid w:val="00E448BF"/>
    <w:rsid w:val="00E44A77"/>
    <w:rsid w:val="00E44AB0"/>
    <w:rsid w:val="00E458D2"/>
    <w:rsid w:val="00E45C01"/>
    <w:rsid w:val="00E460BC"/>
    <w:rsid w:val="00E463FD"/>
    <w:rsid w:val="00E46603"/>
    <w:rsid w:val="00E46820"/>
    <w:rsid w:val="00E469B4"/>
    <w:rsid w:val="00E46BAC"/>
    <w:rsid w:val="00E46E6C"/>
    <w:rsid w:val="00E479B1"/>
    <w:rsid w:val="00E479E7"/>
    <w:rsid w:val="00E518B1"/>
    <w:rsid w:val="00E51A48"/>
    <w:rsid w:val="00E51B7C"/>
    <w:rsid w:val="00E51F3B"/>
    <w:rsid w:val="00E529B8"/>
    <w:rsid w:val="00E52BC5"/>
    <w:rsid w:val="00E52DBB"/>
    <w:rsid w:val="00E533B6"/>
    <w:rsid w:val="00E534ED"/>
    <w:rsid w:val="00E537BD"/>
    <w:rsid w:val="00E540F3"/>
    <w:rsid w:val="00E5426C"/>
    <w:rsid w:val="00E5450C"/>
    <w:rsid w:val="00E55CA6"/>
    <w:rsid w:val="00E55F58"/>
    <w:rsid w:val="00E560B3"/>
    <w:rsid w:val="00E56213"/>
    <w:rsid w:val="00E56A1D"/>
    <w:rsid w:val="00E56ABA"/>
    <w:rsid w:val="00E56C84"/>
    <w:rsid w:val="00E56CA3"/>
    <w:rsid w:val="00E56E86"/>
    <w:rsid w:val="00E570A0"/>
    <w:rsid w:val="00E572FB"/>
    <w:rsid w:val="00E5782A"/>
    <w:rsid w:val="00E57BD4"/>
    <w:rsid w:val="00E57EBD"/>
    <w:rsid w:val="00E60165"/>
    <w:rsid w:val="00E60808"/>
    <w:rsid w:val="00E60903"/>
    <w:rsid w:val="00E60AEA"/>
    <w:rsid w:val="00E60F8D"/>
    <w:rsid w:val="00E613AE"/>
    <w:rsid w:val="00E6176B"/>
    <w:rsid w:val="00E61985"/>
    <w:rsid w:val="00E62846"/>
    <w:rsid w:val="00E629C9"/>
    <w:rsid w:val="00E631C5"/>
    <w:rsid w:val="00E63398"/>
    <w:rsid w:val="00E633E1"/>
    <w:rsid w:val="00E63432"/>
    <w:rsid w:val="00E6413C"/>
    <w:rsid w:val="00E64488"/>
    <w:rsid w:val="00E64597"/>
    <w:rsid w:val="00E64B06"/>
    <w:rsid w:val="00E64DB1"/>
    <w:rsid w:val="00E654DC"/>
    <w:rsid w:val="00E6612F"/>
    <w:rsid w:val="00E6624F"/>
    <w:rsid w:val="00E6645D"/>
    <w:rsid w:val="00E66D02"/>
    <w:rsid w:val="00E66F5A"/>
    <w:rsid w:val="00E674D4"/>
    <w:rsid w:val="00E67D07"/>
    <w:rsid w:val="00E702AF"/>
    <w:rsid w:val="00E707B1"/>
    <w:rsid w:val="00E70BCA"/>
    <w:rsid w:val="00E710E2"/>
    <w:rsid w:val="00E714D5"/>
    <w:rsid w:val="00E7177F"/>
    <w:rsid w:val="00E71B65"/>
    <w:rsid w:val="00E723A9"/>
    <w:rsid w:val="00E72484"/>
    <w:rsid w:val="00E73561"/>
    <w:rsid w:val="00E73BAB"/>
    <w:rsid w:val="00E7408B"/>
    <w:rsid w:val="00E74561"/>
    <w:rsid w:val="00E751C7"/>
    <w:rsid w:val="00E7557C"/>
    <w:rsid w:val="00E76885"/>
    <w:rsid w:val="00E76995"/>
    <w:rsid w:val="00E77DFE"/>
    <w:rsid w:val="00E80752"/>
    <w:rsid w:val="00E807B0"/>
    <w:rsid w:val="00E80917"/>
    <w:rsid w:val="00E80B63"/>
    <w:rsid w:val="00E80F65"/>
    <w:rsid w:val="00E80FDE"/>
    <w:rsid w:val="00E810BE"/>
    <w:rsid w:val="00E8111F"/>
    <w:rsid w:val="00E819A1"/>
    <w:rsid w:val="00E81E61"/>
    <w:rsid w:val="00E82344"/>
    <w:rsid w:val="00E83237"/>
    <w:rsid w:val="00E83565"/>
    <w:rsid w:val="00E83932"/>
    <w:rsid w:val="00E83AF7"/>
    <w:rsid w:val="00E83B1E"/>
    <w:rsid w:val="00E83C19"/>
    <w:rsid w:val="00E84220"/>
    <w:rsid w:val="00E8426C"/>
    <w:rsid w:val="00E84521"/>
    <w:rsid w:val="00E851AE"/>
    <w:rsid w:val="00E85508"/>
    <w:rsid w:val="00E85567"/>
    <w:rsid w:val="00E8579F"/>
    <w:rsid w:val="00E857F6"/>
    <w:rsid w:val="00E859F4"/>
    <w:rsid w:val="00E865BF"/>
    <w:rsid w:val="00E865DD"/>
    <w:rsid w:val="00E86ED4"/>
    <w:rsid w:val="00E87C31"/>
    <w:rsid w:val="00E87F30"/>
    <w:rsid w:val="00E901CB"/>
    <w:rsid w:val="00E902D7"/>
    <w:rsid w:val="00E9041E"/>
    <w:rsid w:val="00E91A21"/>
    <w:rsid w:val="00E91BD8"/>
    <w:rsid w:val="00E91D00"/>
    <w:rsid w:val="00E91F97"/>
    <w:rsid w:val="00E92055"/>
    <w:rsid w:val="00E923B4"/>
    <w:rsid w:val="00E925A4"/>
    <w:rsid w:val="00E925DA"/>
    <w:rsid w:val="00E92E07"/>
    <w:rsid w:val="00E92E90"/>
    <w:rsid w:val="00E93131"/>
    <w:rsid w:val="00E9383A"/>
    <w:rsid w:val="00E93A04"/>
    <w:rsid w:val="00E93DFE"/>
    <w:rsid w:val="00E93F5E"/>
    <w:rsid w:val="00E94701"/>
    <w:rsid w:val="00E94A1D"/>
    <w:rsid w:val="00E94E26"/>
    <w:rsid w:val="00E9512A"/>
    <w:rsid w:val="00E95356"/>
    <w:rsid w:val="00E954F8"/>
    <w:rsid w:val="00E95D79"/>
    <w:rsid w:val="00E95D7A"/>
    <w:rsid w:val="00E962A2"/>
    <w:rsid w:val="00E965DC"/>
    <w:rsid w:val="00E96CFD"/>
    <w:rsid w:val="00E96E05"/>
    <w:rsid w:val="00E97444"/>
    <w:rsid w:val="00E97918"/>
    <w:rsid w:val="00E97BD1"/>
    <w:rsid w:val="00EA0518"/>
    <w:rsid w:val="00EA05AA"/>
    <w:rsid w:val="00EA0870"/>
    <w:rsid w:val="00EA1102"/>
    <w:rsid w:val="00EA1205"/>
    <w:rsid w:val="00EA19E1"/>
    <w:rsid w:val="00EA1DD0"/>
    <w:rsid w:val="00EA1E27"/>
    <w:rsid w:val="00EA1FFE"/>
    <w:rsid w:val="00EA21F6"/>
    <w:rsid w:val="00EA2BC8"/>
    <w:rsid w:val="00EA2C2C"/>
    <w:rsid w:val="00EA3124"/>
    <w:rsid w:val="00EA4041"/>
    <w:rsid w:val="00EA41C3"/>
    <w:rsid w:val="00EA4353"/>
    <w:rsid w:val="00EA442E"/>
    <w:rsid w:val="00EA5059"/>
    <w:rsid w:val="00EA50AE"/>
    <w:rsid w:val="00EA5274"/>
    <w:rsid w:val="00EA63F1"/>
    <w:rsid w:val="00EA694E"/>
    <w:rsid w:val="00EA7648"/>
    <w:rsid w:val="00EA7944"/>
    <w:rsid w:val="00EA79D4"/>
    <w:rsid w:val="00EB04EF"/>
    <w:rsid w:val="00EB171C"/>
    <w:rsid w:val="00EB1809"/>
    <w:rsid w:val="00EB1868"/>
    <w:rsid w:val="00EB1AA6"/>
    <w:rsid w:val="00EB1C3F"/>
    <w:rsid w:val="00EB1EAA"/>
    <w:rsid w:val="00EB238B"/>
    <w:rsid w:val="00EB245D"/>
    <w:rsid w:val="00EB26D1"/>
    <w:rsid w:val="00EB3244"/>
    <w:rsid w:val="00EB3287"/>
    <w:rsid w:val="00EB339C"/>
    <w:rsid w:val="00EB38AF"/>
    <w:rsid w:val="00EB3B16"/>
    <w:rsid w:val="00EB402A"/>
    <w:rsid w:val="00EB420D"/>
    <w:rsid w:val="00EB42A9"/>
    <w:rsid w:val="00EB44BF"/>
    <w:rsid w:val="00EB5389"/>
    <w:rsid w:val="00EB5620"/>
    <w:rsid w:val="00EB5703"/>
    <w:rsid w:val="00EB5944"/>
    <w:rsid w:val="00EB59CB"/>
    <w:rsid w:val="00EB706E"/>
    <w:rsid w:val="00EB7093"/>
    <w:rsid w:val="00EB7642"/>
    <w:rsid w:val="00EB79C2"/>
    <w:rsid w:val="00EB7DA3"/>
    <w:rsid w:val="00EC073F"/>
    <w:rsid w:val="00EC0E09"/>
    <w:rsid w:val="00EC11EA"/>
    <w:rsid w:val="00EC11F9"/>
    <w:rsid w:val="00EC16C2"/>
    <w:rsid w:val="00EC1B36"/>
    <w:rsid w:val="00EC1D8D"/>
    <w:rsid w:val="00EC20FE"/>
    <w:rsid w:val="00EC21A6"/>
    <w:rsid w:val="00EC2CC4"/>
    <w:rsid w:val="00EC2D66"/>
    <w:rsid w:val="00EC35EB"/>
    <w:rsid w:val="00EC3B77"/>
    <w:rsid w:val="00EC41D1"/>
    <w:rsid w:val="00EC4274"/>
    <w:rsid w:val="00EC464F"/>
    <w:rsid w:val="00EC4EF8"/>
    <w:rsid w:val="00EC52EE"/>
    <w:rsid w:val="00EC6464"/>
    <w:rsid w:val="00EC67B2"/>
    <w:rsid w:val="00EC68C1"/>
    <w:rsid w:val="00EC6C03"/>
    <w:rsid w:val="00EC7359"/>
    <w:rsid w:val="00EC75BF"/>
    <w:rsid w:val="00EC7F94"/>
    <w:rsid w:val="00ED009F"/>
    <w:rsid w:val="00ED05D0"/>
    <w:rsid w:val="00ED07A2"/>
    <w:rsid w:val="00ED098A"/>
    <w:rsid w:val="00ED1A15"/>
    <w:rsid w:val="00ED1D26"/>
    <w:rsid w:val="00ED236D"/>
    <w:rsid w:val="00ED2658"/>
    <w:rsid w:val="00ED302E"/>
    <w:rsid w:val="00ED3635"/>
    <w:rsid w:val="00ED38BB"/>
    <w:rsid w:val="00ED409B"/>
    <w:rsid w:val="00ED411A"/>
    <w:rsid w:val="00ED4329"/>
    <w:rsid w:val="00ED43F6"/>
    <w:rsid w:val="00ED51E9"/>
    <w:rsid w:val="00ED55E1"/>
    <w:rsid w:val="00ED5746"/>
    <w:rsid w:val="00ED57CC"/>
    <w:rsid w:val="00ED5CB2"/>
    <w:rsid w:val="00ED6AB8"/>
    <w:rsid w:val="00EE06CE"/>
    <w:rsid w:val="00EE06FA"/>
    <w:rsid w:val="00EE09F6"/>
    <w:rsid w:val="00EE1105"/>
    <w:rsid w:val="00EE112F"/>
    <w:rsid w:val="00EE1432"/>
    <w:rsid w:val="00EE1B83"/>
    <w:rsid w:val="00EE222C"/>
    <w:rsid w:val="00EE2257"/>
    <w:rsid w:val="00EE264D"/>
    <w:rsid w:val="00EE28E1"/>
    <w:rsid w:val="00EE38B2"/>
    <w:rsid w:val="00EE3934"/>
    <w:rsid w:val="00EE3E9B"/>
    <w:rsid w:val="00EE4581"/>
    <w:rsid w:val="00EE46CA"/>
    <w:rsid w:val="00EE47B0"/>
    <w:rsid w:val="00EE6048"/>
    <w:rsid w:val="00EE65F3"/>
    <w:rsid w:val="00EE661D"/>
    <w:rsid w:val="00EE6829"/>
    <w:rsid w:val="00EE689C"/>
    <w:rsid w:val="00EE7142"/>
    <w:rsid w:val="00EE7904"/>
    <w:rsid w:val="00EE7C7F"/>
    <w:rsid w:val="00EF02F5"/>
    <w:rsid w:val="00EF04DD"/>
    <w:rsid w:val="00EF0AD2"/>
    <w:rsid w:val="00EF0C85"/>
    <w:rsid w:val="00EF0CCE"/>
    <w:rsid w:val="00EF0FA3"/>
    <w:rsid w:val="00EF1315"/>
    <w:rsid w:val="00EF1B7D"/>
    <w:rsid w:val="00EF1CF1"/>
    <w:rsid w:val="00EF218D"/>
    <w:rsid w:val="00EF25BA"/>
    <w:rsid w:val="00EF25C7"/>
    <w:rsid w:val="00EF2E51"/>
    <w:rsid w:val="00EF30C4"/>
    <w:rsid w:val="00EF361C"/>
    <w:rsid w:val="00EF3664"/>
    <w:rsid w:val="00EF3AC1"/>
    <w:rsid w:val="00EF3D36"/>
    <w:rsid w:val="00EF423B"/>
    <w:rsid w:val="00EF5995"/>
    <w:rsid w:val="00EF5CBC"/>
    <w:rsid w:val="00EF6099"/>
    <w:rsid w:val="00EF6981"/>
    <w:rsid w:val="00EF7380"/>
    <w:rsid w:val="00EF73DF"/>
    <w:rsid w:val="00EF7CD3"/>
    <w:rsid w:val="00EF7FD4"/>
    <w:rsid w:val="00F00125"/>
    <w:rsid w:val="00F01062"/>
    <w:rsid w:val="00F01317"/>
    <w:rsid w:val="00F01500"/>
    <w:rsid w:val="00F015D5"/>
    <w:rsid w:val="00F01C64"/>
    <w:rsid w:val="00F0263E"/>
    <w:rsid w:val="00F038D9"/>
    <w:rsid w:val="00F04606"/>
    <w:rsid w:val="00F04CC0"/>
    <w:rsid w:val="00F0506F"/>
    <w:rsid w:val="00F066A5"/>
    <w:rsid w:val="00F06BF6"/>
    <w:rsid w:val="00F06C50"/>
    <w:rsid w:val="00F074A3"/>
    <w:rsid w:val="00F0775B"/>
    <w:rsid w:val="00F07B89"/>
    <w:rsid w:val="00F10248"/>
    <w:rsid w:val="00F102BD"/>
    <w:rsid w:val="00F102E3"/>
    <w:rsid w:val="00F104F4"/>
    <w:rsid w:val="00F10BB9"/>
    <w:rsid w:val="00F10DD2"/>
    <w:rsid w:val="00F115B7"/>
    <w:rsid w:val="00F11636"/>
    <w:rsid w:val="00F11750"/>
    <w:rsid w:val="00F11A17"/>
    <w:rsid w:val="00F12993"/>
    <w:rsid w:val="00F12B92"/>
    <w:rsid w:val="00F13A15"/>
    <w:rsid w:val="00F13E7C"/>
    <w:rsid w:val="00F141FD"/>
    <w:rsid w:val="00F1438A"/>
    <w:rsid w:val="00F1467D"/>
    <w:rsid w:val="00F149E7"/>
    <w:rsid w:val="00F1529B"/>
    <w:rsid w:val="00F152C7"/>
    <w:rsid w:val="00F15BD1"/>
    <w:rsid w:val="00F15BF8"/>
    <w:rsid w:val="00F15C4D"/>
    <w:rsid w:val="00F16541"/>
    <w:rsid w:val="00F166CA"/>
    <w:rsid w:val="00F16B6E"/>
    <w:rsid w:val="00F173F1"/>
    <w:rsid w:val="00F209E4"/>
    <w:rsid w:val="00F20AB3"/>
    <w:rsid w:val="00F20D7C"/>
    <w:rsid w:val="00F20FEC"/>
    <w:rsid w:val="00F211D6"/>
    <w:rsid w:val="00F21534"/>
    <w:rsid w:val="00F21B66"/>
    <w:rsid w:val="00F21C8A"/>
    <w:rsid w:val="00F21D7A"/>
    <w:rsid w:val="00F22277"/>
    <w:rsid w:val="00F22516"/>
    <w:rsid w:val="00F22921"/>
    <w:rsid w:val="00F22C3C"/>
    <w:rsid w:val="00F231C9"/>
    <w:rsid w:val="00F23D91"/>
    <w:rsid w:val="00F23FED"/>
    <w:rsid w:val="00F2405D"/>
    <w:rsid w:val="00F2432F"/>
    <w:rsid w:val="00F245C2"/>
    <w:rsid w:val="00F2465E"/>
    <w:rsid w:val="00F2468B"/>
    <w:rsid w:val="00F2484A"/>
    <w:rsid w:val="00F24BF9"/>
    <w:rsid w:val="00F24CC7"/>
    <w:rsid w:val="00F251DB"/>
    <w:rsid w:val="00F2549D"/>
    <w:rsid w:val="00F256F7"/>
    <w:rsid w:val="00F2605B"/>
    <w:rsid w:val="00F262BD"/>
    <w:rsid w:val="00F27346"/>
    <w:rsid w:val="00F27513"/>
    <w:rsid w:val="00F2771D"/>
    <w:rsid w:val="00F27803"/>
    <w:rsid w:val="00F3027D"/>
    <w:rsid w:val="00F304C5"/>
    <w:rsid w:val="00F305E2"/>
    <w:rsid w:val="00F309BE"/>
    <w:rsid w:val="00F30AA4"/>
    <w:rsid w:val="00F31628"/>
    <w:rsid w:val="00F31783"/>
    <w:rsid w:val="00F31AAB"/>
    <w:rsid w:val="00F32261"/>
    <w:rsid w:val="00F3255A"/>
    <w:rsid w:val="00F33309"/>
    <w:rsid w:val="00F33940"/>
    <w:rsid w:val="00F33D1C"/>
    <w:rsid w:val="00F344BA"/>
    <w:rsid w:val="00F348AA"/>
    <w:rsid w:val="00F34AD6"/>
    <w:rsid w:val="00F34B58"/>
    <w:rsid w:val="00F34CB5"/>
    <w:rsid w:val="00F3552C"/>
    <w:rsid w:val="00F356C8"/>
    <w:rsid w:val="00F35BA2"/>
    <w:rsid w:val="00F35C59"/>
    <w:rsid w:val="00F36008"/>
    <w:rsid w:val="00F37E06"/>
    <w:rsid w:val="00F40267"/>
    <w:rsid w:val="00F4047A"/>
    <w:rsid w:val="00F404CA"/>
    <w:rsid w:val="00F409E2"/>
    <w:rsid w:val="00F40C86"/>
    <w:rsid w:val="00F40E72"/>
    <w:rsid w:val="00F41149"/>
    <w:rsid w:val="00F41707"/>
    <w:rsid w:val="00F41BD6"/>
    <w:rsid w:val="00F41EA4"/>
    <w:rsid w:val="00F41F64"/>
    <w:rsid w:val="00F42708"/>
    <w:rsid w:val="00F4273F"/>
    <w:rsid w:val="00F42A6B"/>
    <w:rsid w:val="00F42B61"/>
    <w:rsid w:val="00F43448"/>
    <w:rsid w:val="00F43573"/>
    <w:rsid w:val="00F43885"/>
    <w:rsid w:val="00F4401E"/>
    <w:rsid w:val="00F44C80"/>
    <w:rsid w:val="00F44DEF"/>
    <w:rsid w:val="00F45340"/>
    <w:rsid w:val="00F4553E"/>
    <w:rsid w:val="00F45C1F"/>
    <w:rsid w:val="00F45D59"/>
    <w:rsid w:val="00F46086"/>
    <w:rsid w:val="00F461A7"/>
    <w:rsid w:val="00F47102"/>
    <w:rsid w:val="00F472B2"/>
    <w:rsid w:val="00F4748A"/>
    <w:rsid w:val="00F47538"/>
    <w:rsid w:val="00F4766E"/>
    <w:rsid w:val="00F47EA9"/>
    <w:rsid w:val="00F47ED8"/>
    <w:rsid w:val="00F47F25"/>
    <w:rsid w:val="00F506A4"/>
    <w:rsid w:val="00F50F54"/>
    <w:rsid w:val="00F51088"/>
    <w:rsid w:val="00F51943"/>
    <w:rsid w:val="00F51CB2"/>
    <w:rsid w:val="00F524BE"/>
    <w:rsid w:val="00F52744"/>
    <w:rsid w:val="00F53491"/>
    <w:rsid w:val="00F536C3"/>
    <w:rsid w:val="00F53A34"/>
    <w:rsid w:val="00F541F4"/>
    <w:rsid w:val="00F54490"/>
    <w:rsid w:val="00F54624"/>
    <w:rsid w:val="00F54CA9"/>
    <w:rsid w:val="00F54EE6"/>
    <w:rsid w:val="00F54EEC"/>
    <w:rsid w:val="00F54F53"/>
    <w:rsid w:val="00F54FE3"/>
    <w:rsid w:val="00F5518E"/>
    <w:rsid w:val="00F55A65"/>
    <w:rsid w:val="00F57B09"/>
    <w:rsid w:val="00F57D37"/>
    <w:rsid w:val="00F57F12"/>
    <w:rsid w:val="00F600E9"/>
    <w:rsid w:val="00F60A3A"/>
    <w:rsid w:val="00F60B77"/>
    <w:rsid w:val="00F60B97"/>
    <w:rsid w:val="00F61086"/>
    <w:rsid w:val="00F61DF1"/>
    <w:rsid w:val="00F62288"/>
    <w:rsid w:val="00F62290"/>
    <w:rsid w:val="00F6266E"/>
    <w:rsid w:val="00F63596"/>
    <w:rsid w:val="00F63C2C"/>
    <w:rsid w:val="00F641C7"/>
    <w:rsid w:val="00F641E9"/>
    <w:rsid w:val="00F64267"/>
    <w:rsid w:val="00F65283"/>
    <w:rsid w:val="00F652F5"/>
    <w:rsid w:val="00F65A5B"/>
    <w:rsid w:val="00F660BC"/>
    <w:rsid w:val="00F66145"/>
    <w:rsid w:val="00F66257"/>
    <w:rsid w:val="00F6634B"/>
    <w:rsid w:val="00F666B0"/>
    <w:rsid w:val="00F6681D"/>
    <w:rsid w:val="00F66ABD"/>
    <w:rsid w:val="00F66B25"/>
    <w:rsid w:val="00F66B65"/>
    <w:rsid w:val="00F66CC3"/>
    <w:rsid w:val="00F66FDD"/>
    <w:rsid w:val="00F679E2"/>
    <w:rsid w:val="00F67AFC"/>
    <w:rsid w:val="00F700C3"/>
    <w:rsid w:val="00F7024D"/>
    <w:rsid w:val="00F7057D"/>
    <w:rsid w:val="00F70A82"/>
    <w:rsid w:val="00F70B84"/>
    <w:rsid w:val="00F70D52"/>
    <w:rsid w:val="00F70DCE"/>
    <w:rsid w:val="00F71235"/>
    <w:rsid w:val="00F7196D"/>
    <w:rsid w:val="00F71C8D"/>
    <w:rsid w:val="00F7297F"/>
    <w:rsid w:val="00F7298D"/>
    <w:rsid w:val="00F72B51"/>
    <w:rsid w:val="00F72E55"/>
    <w:rsid w:val="00F73A5A"/>
    <w:rsid w:val="00F73A6C"/>
    <w:rsid w:val="00F73F71"/>
    <w:rsid w:val="00F74B40"/>
    <w:rsid w:val="00F74BFD"/>
    <w:rsid w:val="00F7516D"/>
    <w:rsid w:val="00F7527E"/>
    <w:rsid w:val="00F75CC6"/>
    <w:rsid w:val="00F764A5"/>
    <w:rsid w:val="00F7658E"/>
    <w:rsid w:val="00F76805"/>
    <w:rsid w:val="00F76836"/>
    <w:rsid w:val="00F7692D"/>
    <w:rsid w:val="00F76FB1"/>
    <w:rsid w:val="00F76FC3"/>
    <w:rsid w:val="00F774D2"/>
    <w:rsid w:val="00F77C59"/>
    <w:rsid w:val="00F80761"/>
    <w:rsid w:val="00F80DDE"/>
    <w:rsid w:val="00F81884"/>
    <w:rsid w:val="00F81EF1"/>
    <w:rsid w:val="00F8208A"/>
    <w:rsid w:val="00F820F9"/>
    <w:rsid w:val="00F821E8"/>
    <w:rsid w:val="00F82607"/>
    <w:rsid w:val="00F827B1"/>
    <w:rsid w:val="00F8280E"/>
    <w:rsid w:val="00F82AE6"/>
    <w:rsid w:val="00F82CBD"/>
    <w:rsid w:val="00F82E53"/>
    <w:rsid w:val="00F833BD"/>
    <w:rsid w:val="00F83DBC"/>
    <w:rsid w:val="00F83E52"/>
    <w:rsid w:val="00F83F5B"/>
    <w:rsid w:val="00F8463F"/>
    <w:rsid w:val="00F8474E"/>
    <w:rsid w:val="00F84A2A"/>
    <w:rsid w:val="00F85051"/>
    <w:rsid w:val="00F851BA"/>
    <w:rsid w:val="00F85AA9"/>
    <w:rsid w:val="00F85BDA"/>
    <w:rsid w:val="00F85E4C"/>
    <w:rsid w:val="00F86097"/>
    <w:rsid w:val="00F87490"/>
    <w:rsid w:val="00F87EB0"/>
    <w:rsid w:val="00F9038E"/>
    <w:rsid w:val="00F90DB5"/>
    <w:rsid w:val="00F9189C"/>
    <w:rsid w:val="00F92105"/>
    <w:rsid w:val="00F927B7"/>
    <w:rsid w:val="00F93A07"/>
    <w:rsid w:val="00F93B95"/>
    <w:rsid w:val="00F93C60"/>
    <w:rsid w:val="00F94535"/>
    <w:rsid w:val="00F94543"/>
    <w:rsid w:val="00F94821"/>
    <w:rsid w:val="00F953EF"/>
    <w:rsid w:val="00F95EFF"/>
    <w:rsid w:val="00F96151"/>
    <w:rsid w:val="00F96466"/>
    <w:rsid w:val="00F9658F"/>
    <w:rsid w:val="00F96B3A"/>
    <w:rsid w:val="00F97888"/>
    <w:rsid w:val="00FA01BC"/>
    <w:rsid w:val="00FA1706"/>
    <w:rsid w:val="00FA1C89"/>
    <w:rsid w:val="00FA2205"/>
    <w:rsid w:val="00FA2AC0"/>
    <w:rsid w:val="00FA2BC0"/>
    <w:rsid w:val="00FA2E1B"/>
    <w:rsid w:val="00FA331C"/>
    <w:rsid w:val="00FA3369"/>
    <w:rsid w:val="00FA3662"/>
    <w:rsid w:val="00FA3D27"/>
    <w:rsid w:val="00FA3DE7"/>
    <w:rsid w:val="00FA4620"/>
    <w:rsid w:val="00FA5055"/>
    <w:rsid w:val="00FA508C"/>
    <w:rsid w:val="00FA5559"/>
    <w:rsid w:val="00FA5B3B"/>
    <w:rsid w:val="00FA6015"/>
    <w:rsid w:val="00FA6423"/>
    <w:rsid w:val="00FA64B6"/>
    <w:rsid w:val="00FA64F1"/>
    <w:rsid w:val="00FA66DE"/>
    <w:rsid w:val="00FA67B3"/>
    <w:rsid w:val="00FA6BEB"/>
    <w:rsid w:val="00FA77F9"/>
    <w:rsid w:val="00FB0153"/>
    <w:rsid w:val="00FB0333"/>
    <w:rsid w:val="00FB06A4"/>
    <w:rsid w:val="00FB0C38"/>
    <w:rsid w:val="00FB0F74"/>
    <w:rsid w:val="00FB1995"/>
    <w:rsid w:val="00FB199F"/>
    <w:rsid w:val="00FB26CD"/>
    <w:rsid w:val="00FB28D4"/>
    <w:rsid w:val="00FB29D6"/>
    <w:rsid w:val="00FB3305"/>
    <w:rsid w:val="00FB33CF"/>
    <w:rsid w:val="00FB3E65"/>
    <w:rsid w:val="00FB40D5"/>
    <w:rsid w:val="00FB465B"/>
    <w:rsid w:val="00FB48C4"/>
    <w:rsid w:val="00FB49CC"/>
    <w:rsid w:val="00FB4B95"/>
    <w:rsid w:val="00FB4D7B"/>
    <w:rsid w:val="00FB4D93"/>
    <w:rsid w:val="00FB54FF"/>
    <w:rsid w:val="00FB5760"/>
    <w:rsid w:val="00FB58E8"/>
    <w:rsid w:val="00FB5928"/>
    <w:rsid w:val="00FB6077"/>
    <w:rsid w:val="00FB6266"/>
    <w:rsid w:val="00FB6809"/>
    <w:rsid w:val="00FB6960"/>
    <w:rsid w:val="00FB6C8B"/>
    <w:rsid w:val="00FB6F19"/>
    <w:rsid w:val="00FB79D7"/>
    <w:rsid w:val="00FB7B3D"/>
    <w:rsid w:val="00FC028B"/>
    <w:rsid w:val="00FC036D"/>
    <w:rsid w:val="00FC07B3"/>
    <w:rsid w:val="00FC07CB"/>
    <w:rsid w:val="00FC07FE"/>
    <w:rsid w:val="00FC0A50"/>
    <w:rsid w:val="00FC0C96"/>
    <w:rsid w:val="00FC1408"/>
    <w:rsid w:val="00FC199C"/>
    <w:rsid w:val="00FC1A1E"/>
    <w:rsid w:val="00FC1BC0"/>
    <w:rsid w:val="00FC1C41"/>
    <w:rsid w:val="00FC28AC"/>
    <w:rsid w:val="00FC2A05"/>
    <w:rsid w:val="00FC2B04"/>
    <w:rsid w:val="00FC2F79"/>
    <w:rsid w:val="00FC300E"/>
    <w:rsid w:val="00FC333B"/>
    <w:rsid w:val="00FC38BD"/>
    <w:rsid w:val="00FC3987"/>
    <w:rsid w:val="00FC3A46"/>
    <w:rsid w:val="00FC42BC"/>
    <w:rsid w:val="00FC437D"/>
    <w:rsid w:val="00FC4406"/>
    <w:rsid w:val="00FC4679"/>
    <w:rsid w:val="00FC4B47"/>
    <w:rsid w:val="00FC4CFC"/>
    <w:rsid w:val="00FC5263"/>
    <w:rsid w:val="00FC550B"/>
    <w:rsid w:val="00FC5A44"/>
    <w:rsid w:val="00FC5F13"/>
    <w:rsid w:val="00FC614F"/>
    <w:rsid w:val="00FC686B"/>
    <w:rsid w:val="00FC6B34"/>
    <w:rsid w:val="00FC6D3D"/>
    <w:rsid w:val="00FC70B4"/>
    <w:rsid w:val="00FC7AB2"/>
    <w:rsid w:val="00FC7C18"/>
    <w:rsid w:val="00FD0147"/>
    <w:rsid w:val="00FD02D9"/>
    <w:rsid w:val="00FD0A7C"/>
    <w:rsid w:val="00FD0B24"/>
    <w:rsid w:val="00FD0D63"/>
    <w:rsid w:val="00FD0EB7"/>
    <w:rsid w:val="00FD12BD"/>
    <w:rsid w:val="00FD12E5"/>
    <w:rsid w:val="00FD143B"/>
    <w:rsid w:val="00FD16E6"/>
    <w:rsid w:val="00FD1769"/>
    <w:rsid w:val="00FD2302"/>
    <w:rsid w:val="00FD2559"/>
    <w:rsid w:val="00FD2C6D"/>
    <w:rsid w:val="00FD2F9C"/>
    <w:rsid w:val="00FD347A"/>
    <w:rsid w:val="00FD3514"/>
    <w:rsid w:val="00FD392E"/>
    <w:rsid w:val="00FD3B17"/>
    <w:rsid w:val="00FD3DD1"/>
    <w:rsid w:val="00FD44C0"/>
    <w:rsid w:val="00FD4888"/>
    <w:rsid w:val="00FD4BE9"/>
    <w:rsid w:val="00FD4E79"/>
    <w:rsid w:val="00FD5AE0"/>
    <w:rsid w:val="00FD5D73"/>
    <w:rsid w:val="00FD5DFF"/>
    <w:rsid w:val="00FD5E83"/>
    <w:rsid w:val="00FD5EA2"/>
    <w:rsid w:val="00FD6572"/>
    <w:rsid w:val="00FD66EC"/>
    <w:rsid w:val="00FD6AFF"/>
    <w:rsid w:val="00FD6B9B"/>
    <w:rsid w:val="00FD6EB6"/>
    <w:rsid w:val="00FD6F6D"/>
    <w:rsid w:val="00FD764A"/>
    <w:rsid w:val="00FD7763"/>
    <w:rsid w:val="00FD794B"/>
    <w:rsid w:val="00FD7DDC"/>
    <w:rsid w:val="00FE0055"/>
    <w:rsid w:val="00FE1374"/>
    <w:rsid w:val="00FE14A5"/>
    <w:rsid w:val="00FE169A"/>
    <w:rsid w:val="00FE1810"/>
    <w:rsid w:val="00FE1BBF"/>
    <w:rsid w:val="00FE20BA"/>
    <w:rsid w:val="00FE2220"/>
    <w:rsid w:val="00FE2AC2"/>
    <w:rsid w:val="00FE351F"/>
    <w:rsid w:val="00FE431D"/>
    <w:rsid w:val="00FE4A95"/>
    <w:rsid w:val="00FE5C4E"/>
    <w:rsid w:val="00FE629D"/>
    <w:rsid w:val="00FE62E2"/>
    <w:rsid w:val="00FE6765"/>
    <w:rsid w:val="00FE69C4"/>
    <w:rsid w:val="00FE6B98"/>
    <w:rsid w:val="00FE7194"/>
    <w:rsid w:val="00FE7328"/>
    <w:rsid w:val="00FE7945"/>
    <w:rsid w:val="00FE7FA4"/>
    <w:rsid w:val="00FF01E7"/>
    <w:rsid w:val="00FF0C20"/>
    <w:rsid w:val="00FF10E5"/>
    <w:rsid w:val="00FF1819"/>
    <w:rsid w:val="00FF1CA5"/>
    <w:rsid w:val="00FF1F40"/>
    <w:rsid w:val="00FF2174"/>
    <w:rsid w:val="00FF27DC"/>
    <w:rsid w:val="00FF2964"/>
    <w:rsid w:val="00FF385A"/>
    <w:rsid w:val="00FF39AF"/>
    <w:rsid w:val="00FF3B3B"/>
    <w:rsid w:val="00FF3D47"/>
    <w:rsid w:val="00FF4028"/>
    <w:rsid w:val="00FF4B9A"/>
    <w:rsid w:val="00FF4DAF"/>
    <w:rsid w:val="00FF5262"/>
    <w:rsid w:val="00FF52CB"/>
    <w:rsid w:val="00FF53F7"/>
    <w:rsid w:val="00FF589F"/>
    <w:rsid w:val="00FF5D36"/>
    <w:rsid w:val="00FF6322"/>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2D4EE62"/>
  <w15:docId w15:val="{42C6C6EC-AF64-4CA1-BBAC-8A8BAEA58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basedOn w:val="Normal"/>
    <w:next w:val="Normal"/>
    <w:link w:val="Heading1Char"/>
    <w:qFormat/>
    <w:rsid w:val="00924F9A"/>
    <w:pPr>
      <w:keepNext/>
      <w:pageBreakBefore/>
      <w:numPr>
        <w:numId w:val="5"/>
      </w:numPr>
      <w:spacing w:before="240" w:after="60"/>
      <w:outlineLvl w:val="0"/>
    </w:pPr>
    <w:rPr>
      <w:rFonts w:cs="Arial"/>
      <w:b/>
      <w:bCs/>
      <w:caps/>
      <w:kern w:val="32"/>
      <w:sz w:val="32"/>
      <w:szCs w:val="32"/>
    </w:rPr>
  </w:style>
  <w:style w:type="paragraph" w:styleId="Heading2">
    <w:name w:val="heading 2"/>
    <w:basedOn w:val="Heading1"/>
    <w:next w:val="Normal"/>
    <w:link w:val="Heading2Char"/>
    <w:qFormat/>
    <w:rsid w:val="00924F9A"/>
    <w:pPr>
      <w:keepNext w:val="0"/>
      <w:pageBreakBefore w:val="0"/>
      <w:numPr>
        <w:ilvl w:val="1"/>
      </w:numPr>
      <w:tabs>
        <w:tab w:val="left" w:pos="709"/>
      </w:tabs>
      <w:outlineLvl w:val="1"/>
    </w:pPr>
    <w:rPr>
      <w:bCs w:val="0"/>
      <w:iCs/>
      <w:caps w:val="0"/>
      <w:sz w:val="28"/>
      <w:szCs w:val="28"/>
    </w:rPr>
  </w:style>
  <w:style w:type="paragraph" w:styleId="Heading3">
    <w:name w:val="heading 3"/>
    <w:basedOn w:val="Heading2"/>
    <w:next w:val="Normal"/>
    <w:link w:val="Heading3Char"/>
    <w:qFormat/>
    <w:rsid w:val="00A50229"/>
    <w:pPr>
      <w:numPr>
        <w:ilvl w:val="2"/>
      </w:numPr>
      <w:tabs>
        <w:tab w:val="left" w:pos="851"/>
      </w:tabs>
      <w:outlineLvl w:val="2"/>
    </w:pPr>
    <w:rPr>
      <w:bCs/>
      <w:sz w:val="24"/>
      <w:szCs w:val="26"/>
    </w:rPr>
  </w:style>
  <w:style w:type="paragraph" w:styleId="Heading4">
    <w:name w:val="heading 4"/>
    <w:basedOn w:val="Heading3"/>
    <w:next w:val="Normal"/>
    <w:link w:val="Heading4Char"/>
    <w:qFormat/>
    <w:rsid w:val="006A5A15"/>
    <w:pPr>
      <w:numPr>
        <w:ilvl w:val="3"/>
      </w:numPr>
      <w:tabs>
        <w:tab w:val="clear" w:pos="851"/>
        <w:tab w:val="left" w:pos="992"/>
      </w:tabs>
      <w:ind w:left="0"/>
      <w:outlineLvl w:val="3"/>
    </w:pPr>
    <w:rPr>
      <w:b w:val="0"/>
      <w:bCs w:val="0"/>
      <w:szCs w:val="28"/>
    </w:rPr>
  </w:style>
  <w:style w:type="paragraph" w:styleId="Heading5">
    <w:name w:val="heading 5"/>
    <w:basedOn w:val="Heading4"/>
    <w:next w:val="Normal"/>
    <w:link w:val="Heading5Char"/>
    <w:qFormat/>
    <w:rsid w:val="00925A5C"/>
    <w:pPr>
      <w:numPr>
        <w:ilvl w:val="4"/>
      </w:numPr>
      <w:tabs>
        <w:tab w:val="clear" w:pos="992"/>
        <w:tab w:val="left" w:pos="1134"/>
      </w:tabs>
      <w:outlineLvl w:val="4"/>
    </w:pPr>
    <w:rPr>
      <w:bCs/>
      <w:iCs w:val="0"/>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val="0"/>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4F9A"/>
    <w:rPr>
      <w:rFonts w:ascii="Arial" w:hAnsi="Arial" w:cs="Arial"/>
      <w:b/>
      <w:bCs/>
      <w:caps/>
      <w:kern w:val="32"/>
      <w:sz w:val="32"/>
      <w:szCs w:val="32"/>
    </w:rPr>
  </w:style>
  <w:style w:type="character" w:customStyle="1" w:styleId="Heading2Char">
    <w:name w:val="Heading 2 Char"/>
    <w:link w:val="Heading2"/>
    <w:rsid w:val="00924F9A"/>
    <w:rPr>
      <w:rFonts w:ascii="Arial" w:hAnsi="Arial" w:cs="Arial"/>
      <w:b/>
      <w:iCs/>
      <w:kern w:val="32"/>
      <w:sz w:val="28"/>
      <w:szCs w:val="28"/>
    </w:rPr>
  </w:style>
  <w:style w:type="character" w:customStyle="1" w:styleId="Heading6Char">
    <w:name w:val="Heading 6 Char"/>
    <w:link w:val="Heading6"/>
    <w:rsid w:val="003B1F27"/>
    <w:rPr>
      <w:rFonts w:ascii="Arial" w:hAnsi="Arial" w:cs="Arial"/>
      <w:kern w:val="32"/>
      <w:sz w:val="22"/>
      <w:szCs w:val="22"/>
    </w:rPr>
  </w:style>
  <w:style w:type="character" w:customStyle="1" w:styleId="Heading7Char">
    <w:name w:val="Heading 7 Char"/>
    <w:link w:val="Heading7"/>
    <w:rsid w:val="00C02AD6"/>
    <w:rPr>
      <w:rFonts w:ascii="Arial" w:hAnsi="Arial" w:cs="Arial"/>
      <w:kern w:val="32"/>
      <w:sz w:val="22"/>
      <w:szCs w:val="24"/>
    </w:rPr>
  </w:style>
  <w:style w:type="character" w:customStyle="1" w:styleId="Heading8Char">
    <w:name w:val="Heading 8 Char"/>
    <w:link w:val="Heading8"/>
    <w:rsid w:val="00C02AD6"/>
    <w:rPr>
      <w:rFonts w:ascii="Arial" w:hAnsi="Arial" w:cs="Arial"/>
      <w:i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
    <w:basedOn w:val="Normal"/>
    <w:next w:val="Normal"/>
    <w:link w:val="CaptionChar1"/>
    <w:uiPriority w:val="35"/>
    <w:qFormat/>
    <w:rsid w:val="003E4A2E"/>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2,tab:# Char2,equ:# Char2"/>
    <w:link w:val="Caption"/>
    <w:uiPriority w:val="35"/>
    <w:rsid w:val="003E4A2E"/>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val="0"/>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val="0"/>
      <w:iCs w:val="0"/>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iCs w:val="0"/>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val="0"/>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character" w:customStyle="1" w:styleId="Heading3Char">
    <w:name w:val="Heading 3 Char"/>
    <w:basedOn w:val="DefaultParagraphFont"/>
    <w:link w:val="Heading3"/>
    <w:rsid w:val="00A50229"/>
    <w:rPr>
      <w:rFonts w:ascii="Arial" w:hAnsi="Arial" w:cs="Arial"/>
      <w:b/>
      <w:bCs/>
      <w:iCs/>
      <w:kern w:val="32"/>
      <w:sz w:val="24"/>
      <w:szCs w:val="26"/>
    </w:rPr>
  </w:style>
  <w:style w:type="character" w:customStyle="1" w:styleId="Heading4Char">
    <w:name w:val="Heading 4 Char"/>
    <w:basedOn w:val="DefaultParagraphFont"/>
    <w:link w:val="Heading4"/>
    <w:rsid w:val="006A5A15"/>
    <w:rPr>
      <w:rFonts w:ascii="Arial" w:hAnsi="Arial" w:cs="Arial"/>
      <w:iCs/>
      <w:kern w:val="32"/>
      <w:sz w:val="24"/>
      <w:szCs w:val="28"/>
    </w:rPr>
  </w:style>
  <w:style w:type="character" w:customStyle="1" w:styleId="FootnoteTextChar">
    <w:name w:val="Footnote Text Char"/>
    <w:basedOn w:val="DefaultParagraphFont"/>
    <w:link w:val="FootnoteText"/>
    <w:rsid w:val="00664CE1"/>
    <w:rPr>
      <w:rFonts w:ascii="Arial" w:hAnsi="Arial"/>
    </w:rPr>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6"/>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8"/>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character" w:customStyle="1" w:styleId="Heading5Char">
    <w:name w:val="Heading 5 Char"/>
    <w:basedOn w:val="DefaultParagraphFont"/>
    <w:link w:val="Heading5"/>
    <w:rsid w:val="00925A5C"/>
    <w:rPr>
      <w:rFonts w:ascii="Arial" w:hAnsi="Arial" w:cs="Arial"/>
      <w:bCs/>
      <w:kern w:val="32"/>
      <w:sz w:val="22"/>
      <w:szCs w:val="26"/>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9"/>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character" w:customStyle="1" w:styleId="TableCellChar">
    <w:name w:val="Table Cell Char"/>
    <w:link w:val="TableCell"/>
    <w:locked/>
    <w:rsid w:val="000D2B16"/>
  </w:style>
  <w:style w:type="paragraph" w:customStyle="1" w:styleId="RETechSignal">
    <w:name w:val="RE_TechSignal"/>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kern w:val="0"/>
      <w:szCs w:val="20"/>
    </w:rPr>
  </w:style>
  <w:style w:type="paragraph" w:customStyle="1" w:styleId="REDataType">
    <w:name w:val="RE_DataType"/>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Signal">
    <w:name w:val="RE_LogSignal"/>
    <w:basedOn w:val="Heading8"/>
    <w:qFormat/>
    <w:locked/>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RELogParameter">
    <w:name w:val="RE_LogParameter"/>
    <w:basedOn w:val="Heading8"/>
    <w:next w:val="Normal"/>
    <w:qFormat/>
    <w:rsid w:val="00693142"/>
    <w:pPr>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before="120" w:after="240"/>
      <w:textAlignment w:val="auto"/>
    </w:pPr>
    <w:rPr>
      <w:rFonts w:ascii="Univers" w:hAnsi="Univers" w:cs="Times New Roman"/>
      <w:b/>
      <w:bCs/>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TableHeaderLeft">
    <w:name w:val="TableHeaderLeft"/>
    <w:basedOn w:val="Normal"/>
    <w:rsid w:val="006A107F"/>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B51A01"/>
  </w:style>
  <w:style w:type="table" w:styleId="PlainTable1">
    <w:name w:val="Plain Table 1"/>
    <w:basedOn w:val="TableNormal"/>
    <w:uiPriority w:val="41"/>
    <w:rsid w:val="00B51A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tyle3">
    <w:name w:val="Style3"/>
    <w:basedOn w:val="DefaultParagraphFont"/>
    <w:uiPriority w:val="1"/>
    <w:rsid w:val="001824DD"/>
  </w:style>
  <w:style w:type="character" w:styleId="UnresolvedMention">
    <w:name w:val="Unresolved Mention"/>
    <w:basedOn w:val="DefaultParagraphFont"/>
    <w:uiPriority w:val="99"/>
    <w:semiHidden/>
    <w:unhideWhenUsed/>
    <w:rsid w:val="001824DD"/>
    <w:rPr>
      <w:color w:val="605E5C"/>
      <w:shd w:val="clear" w:color="auto" w:fill="E1DFDD"/>
    </w:rPr>
  </w:style>
  <w:style w:type="paragraph" w:customStyle="1" w:styleId="REUserHint">
    <w:name w:val="RE_UserHint"/>
    <w:basedOn w:val="Note"/>
    <w:next w:val="Normal"/>
    <w:link w:val="REUserHintChar"/>
    <w:qFormat/>
    <w:rsid w:val="001C7D03"/>
    <w:pPr>
      <w:shd w:val="clear" w:color="auto" w:fill="D6E3BC" w:themeFill="accent3" w:themeFillTint="66"/>
    </w:pPr>
    <w:rPr>
      <w:rFonts w:ascii="Arial" w:hAnsi="Arial"/>
      <w:i/>
      <w:color w:val="7F7F7F" w:themeColor="text1" w:themeTint="80"/>
      <w:sz w:val="20"/>
    </w:rPr>
  </w:style>
  <w:style w:type="character" w:customStyle="1" w:styleId="NoteChar">
    <w:name w:val="Note Char"/>
    <w:basedOn w:val="DefaultParagraphFont"/>
    <w:link w:val="Note"/>
    <w:rsid w:val="00FF1F40"/>
    <w:rPr>
      <w:rFonts w:ascii="Lucida Bright" w:hAnsi="Lucida Bright"/>
      <w:bCs/>
      <w:color w:val="000000"/>
      <w:sz w:val="16"/>
    </w:rPr>
  </w:style>
  <w:style w:type="character" w:customStyle="1" w:styleId="REUserHintChar">
    <w:name w:val="RE_UserHint Char"/>
    <w:basedOn w:val="NoteChar"/>
    <w:link w:val="REUserHint"/>
    <w:rsid w:val="00FF1F40"/>
    <w:rPr>
      <w:rFonts w:ascii="Arial" w:hAnsi="Arial"/>
      <w:bCs/>
      <w:i/>
      <w:color w:val="7F7F7F" w:themeColor="text1" w:themeTint="80"/>
      <w:sz w:val="16"/>
      <w:shd w:val="clear" w:color="auto" w:fill="D6E3BC" w:themeFill="accent3" w:themeFillTint="66"/>
    </w:rPr>
  </w:style>
  <w:style w:type="character" w:customStyle="1" w:styleId="cf01">
    <w:name w:val="cf01"/>
    <w:basedOn w:val="DefaultParagraphFont"/>
    <w:rsid w:val="0071032F"/>
    <w:rPr>
      <w:rFonts w:ascii="Segoe UI" w:hAnsi="Segoe UI" w:cs="Segoe UI" w:hint="default"/>
      <w:color w:val="666666"/>
      <w:sz w:val="18"/>
      <w:szCs w:val="18"/>
    </w:rPr>
  </w:style>
  <w:style w:type="table" w:styleId="GridTable6Colorful">
    <w:name w:val="Grid Table 6 Colorful"/>
    <w:basedOn w:val="TableNormal"/>
    <w:uiPriority w:val="51"/>
    <w:rsid w:val="007D77B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7D77B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5861">
      <w:bodyDiv w:val="1"/>
      <w:marLeft w:val="0"/>
      <w:marRight w:val="0"/>
      <w:marTop w:val="0"/>
      <w:marBottom w:val="0"/>
      <w:divBdr>
        <w:top w:val="none" w:sz="0" w:space="0" w:color="auto"/>
        <w:left w:val="none" w:sz="0" w:space="0" w:color="auto"/>
        <w:bottom w:val="none" w:sz="0" w:space="0" w:color="auto"/>
        <w:right w:val="none" w:sz="0" w:space="0" w:color="auto"/>
      </w:divBdr>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79563177">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471676613">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32296440">
      <w:bodyDiv w:val="1"/>
      <w:marLeft w:val="0"/>
      <w:marRight w:val="0"/>
      <w:marTop w:val="0"/>
      <w:marBottom w:val="0"/>
      <w:divBdr>
        <w:top w:val="none" w:sz="0" w:space="0" w:color="auto"/>
        <w:left w:val="none" w:sz="0" w:space="0" w:color="auto"/>
        <w:bottom w:val="none" w:sz="0" w:space="0" w:color="auto"/>
        <w:right w:val="none" w:sz="0" w:space="0" w:color="auto"/>
      </w:divBdr>
      <w:divsChild>
        <w:div w:id="1230077865">
          <w:marLeft w:val="0"/>
          <w:marRight w:val="0"/>
          <w:marTop w:val="0"/>
          <w:marBottom w:val="0"/>
          <w:divBdr>
            <w:top w:val="none" w:sz="0" w:space="0" w:color="auto"/>
            <w:left w:val="none" w:sz="0" w:space="0" w:color="auto"/>
            <w:bottom w:val="none" w:sz="0" w:space="0" w:color="auto"/>
            <w:right w:val="none" w:sz="0" w:space="0" w:color="auto"/>
          </w:divBdr>
          <w:divsChild>
            <w:div w:id="312174421">
              <w:marLeft w:val="0"/>
              <w:marRight w:val="0"/>
              <w:marTop w:val="0"/>
              <w:marBottom w:val="0"/>
              <w:divBdr>
                <w:top w:val="none" w:sz="0" w:space="0" w:color="auto"/>
                <w:left w:val="none" w:sz="0" w:space="0" w:color="auto"/>
                <w:bottom w:val="none" w:sz="0" w:space="0" w:color="auto"/>
                <w:right w:val="none" w:sz="0" w:space="0" w:color="auto"/>
              </w:divBdr>
              <w:divsChild>
                <w:div w:id="732240751">
                  <w:marLeft w:val="0"/>
                  <w:marRight w:val="0"/>
                  <w:marTop w:val="0"/>
                  <w:marBottom w:val="0"/>
                  <w:divBdr>
                    <w:top w:val="none" w:sz="0" w:space="0" w:color="auto"/>
                    <w:left w:val="none" w:sz="0" w:space="0" w:color="auto"/>
                    <w:bottom w:val="none" w:sz="0" w:space="0" w:color="auto"/>
                    <w:right w:val="none" w:sz="0" w:space="0" w:color="auto"/>
                  </w:divBdr>
                  <w:divsChild>
                    <w:div w:id="1504860651">
                      <w:marLeft w:val="4275"/>
                      <w:marRight w:val="0"/>
                      <w:marTop w:val="615"/>
                      <w:marBottom w:val="0"/>
                      <w:divBdr>
                        <w:top w:val="none" w:sz="0" w:space="0" w:color="auto"/>
                        <w:left w:val="none" w:sz="0" w:space="0" w:color="auto"/>
                        <w:bottom w:val="none" w:sz="0" w:space="0" w:color="auto"/>
                        <w:right w:val="none" w:sz="0" w:space="0" w:color="auto"/>
                      </w:divBdr>
                      <w:divsChild>
                        <w:div w:id="1071151398">
                          <w:marLeft w:val="0"/>
                          <w:marRight w:val="0"/>
                          <w:marTop w:val="0"/>
                          <w:marBottom w:val="0"/>
                          <w:divBdr>
                            <w:top w:val="none" w:sz="0" w:space="0" w:color="auto"/>
                            <w:left w:val="none" w:sz="0" w:space="0" w:color="auto"/>
                            <w:bottom w:val="none" w:sz="0" w:space="0" w:color="auto"/>
                            <w:right w:val="none" w:sz="0" w:space="0" w:color="auto"/>
                          </w:divBdr>
                          <w:divsChild>
                            <w:div w:id="757019206">
                              <w:marLeft w:val="0"/>
                              <w:marRight w:val="0"/>
                              <w:marTop w:val="0"/>
                              <w:marBottom w:val="0"/>
                              <w:divBdr>
                                <w:top w:val="none" w:sz="0" w:space="0" w:color="auto"/>
                                <w:left w:val="none" w:sz="0" w:space="0" w:color="auto"/>
                                <w:bottom w:val="none" w:sz="0" w:space="0" w:color="auto"/>
                                <w:right w:val="none" w:sz="0" w:space="0" w:color="auto"/>
                              </w:divBdr>
                              <w:divsChild>
                                <w:div w:id="2014843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91523401">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074744168">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23315585">
      <w:bodyDiv w:val="1"/>
      <w:marLeft w:val="0"/>
      <w:marRight w:val="0"/>
      <w:marTop w:val="0"/>
      <w:marBottom w:val="0"/>
      <w:divBdr>
        <w:top w:val="none" w:sz="0" w:space="0" w:color="auto"/>
        <w:left w:val="none" w:sz="0" w:space="0" w:color="auto"/>
        <w:bottom w:val="none" w:sz="0" w:space="0" w:color="auto"/>
        <w:right w:val="none" w:sz="0" w:space="0" w:color="auto"/>
      </w:divBdr>
      <w:divsChild>
        <w:div w:id="66344494">
          <w:marLeft w:val="0"/>
          <w:marRight w:val="0"/>
          <w:marTop w:val="0"/>
          <w:marBottom w:val="0"/>
          <w:divBdr>
            <w:top w:val="none" w:sz="0" w:space="0" w:color="auto"/>
            <w:left w:val="none" w:sz="0" w:space="0" w:color="auto"/>
            <w:bottom w:val="none" w:sz="0" w:space="0" w:color="auto"/>
            <w:right w:val="none" w:sz="0" w:space="0" w:color="auto"/>
          </w:divBdr>
          <w:divsChild>
            <w:div w:id="1338578602">
              <w:marLeft w:val="0"/>
              <w:marRight w:val="0"/>
              <w:marTop w:val="0"/>
              <w:marBottom w:val="0"/>
              <w:divBdr>
                <w:top w:val="none" w:sz="0" w:space="0" w:color="auto"/>
                <w:left w:val="none" w:sz="0" w:space="0" w:color="auto"/>
                <w:bottom w:val="none" w:sz="0" w:space="0" w:color="auto"/>
                <w:right w:val="none" w:sz="0" w:space="0" w:color="auto"/>
              </w:divBdr>
              <w:divsChild>
                <w:div w:id="741101125">
                  <w:marLeft w:val="0"/>
                  <w:marRight w:val="0"/>
                  <w:marTop w:val="0"/>
                  <w:marBottom w:val="0"/>
                  <w:divBdr>
                    <w:top w:val="none" w:sz="0" w:space="0" w:color="auto"/>
                    <w:left w:val="none" w:sz="0" w:space="0" w:color="auto"/>
                    <w:bottom w:val="none" w:sz="0" w:space="0" w:color="auto"/>
                    <w:right w:val="none" w:sz="0" w:space="0" w:color="auto"/>
                  </w:divBdr>
                  <w:divsChild>
                    <w:div w:id="2000422984">
                      <w:marLeft w:val="4275"/>
                      <w:marRight w:val="0"/>
                      <w:marTop w:val="615"/>
                      <w:marBottom w:val="0"/>
                      <w:divBdr>
                        <w:top w:val="none" w:sz="0" w:space="0" w:color="auto"/>
                        <w:left w:val="none" w:sz="0" w:space="0" w:color="auto"/>
                        <w:bottom w:val="none" w:sz="0" w:space="0" w:color="auto"/>
                        <w:right w:val="none" w:sz="0" w:space="0" w:color="auto"/>
                      </w:divBdr>
                      <w:divsChild>
                        <w:div w:id="1126698448">
                          <w:marLeft w:val="0"/>
                          <w:marRight w:val="0"/>
                          <w:marTop w:val="0"/>
                          <w:marBottom w:val="0"/>
                          <w:divBdr>
                            <w:top w:val="none" w:sz="0" w:space="0" w:color="auto"/>
                            <w:left w:val="none" w:sz="0" w:space="0" w:color="auto"/>
                            <w:bottom w:val="none" w:sz="0" w:space="0" w:color="auto"/>
                            <w:right w:val="none" w:sz="0" w:space="0" w:color="auto"/>
                          </w:divBdr>
                          <w:divsChild>
                            <w:div w:id="207451726">
                              <w:marLeft w:val="0"/>
                              <w:marRight w:val="0"/>
                              <w:marTop w:val="0"/>
                              <w:marBottom w:val="0"/>
                              <w:divBdr>
                                <w:top w:val="none" w:sz="0" w:space="0" w:color="auto"/>
                                <w:left w:val="none" w:sz="0" w:space="0" w:color="auto"/>
                                <w:bottom w:val="none" w:sz="0" w:space="0" w:color="auto"/>
                                <w:right w:val="none" w:sz="0" w:space="0" w:color="auto"/>
                              </w:divBdr>
                              <w:divsChild>
                                <w:div w:id="1482431010">
                                  <w:marLeft w:val="0"/>
                                  <w:marRight w:val="0"/>
                                  <w:marTop w:val="150"/>
                                  <w:marBottom w:val="0"/>
                                  <w:divBdr>
                                    <w:top w:val="none" w:sz="0" w:space="0" w:color="auto"/>
                                    <w:left w:val="none" w:sz="0" w:space="0" w:color="auto"/>
                                    <w:bottom w:val="none" w:sz="0" w:space="0" w:color="auto"/>
                                    <w:right w:val="none" w:sz="0" w:space="0" w:color="auto"/>
                                  </w:divBdr>
                                  <w:divsChild>
                                    <w:div w:id="134836558">
                                      <w:marLeft w:val="0"/>
                                      <w:marRight w:val="0"/>
                                      <w:marTop w:val="0"/>
                                      <w:marBottom w:val="0"/>
                                      <w:divBdr>
                                        <w:top w:val="none" w:sz="0" w:space="0" w:color="auto"/>
                                        <w:left w:val="none" w:sz="0" w:space="0" w:color="auto"/>
                                        <w:bottom w:val="none" w:sz="0" w:space="0" w:color="auto"/>
                                        <w:right w:val="none" w:sz="0" w:space="0" w:color="auto"/>
                                      </w:divBdr>
                                    </w:div>
                                    <w:div w:id="242840990">
                                      <w:marLeft w:val="0"/>
                                      <w:marRight w:val="0"/>
                                      <w:marTop w:val="0"/>
                                      <w:marBottom w:val="0"/>
                                      <w:divBdr>
                                        <w:top w:val="none" w:sz="0" w:space="0" w:color="auto"/>
                                        <w:left w:val="none" w:sz="0" w:space="0" w:color="auto"/>
                                        <w:bottom w:val="none" w:sz="0" w:space="0" w:color="auto"/>
                                        <w:right w:val="none" w:sz="0" w:space="0" w:color="auto"/>
                                      </w:divBdr>
                                    </w:div>
                                    <w:div w:id="261190393">
                                      <w:marLeft w:val="0"/>
                                      <w:marRight w:val="0"/>
                                      <w:marTop w:val="0"/>
                                      <w:marBottom w:val="0"/>
                                      <w:divBdr>
                                        <w:top w:val="none" w:sz="0" w:space="0" w:color="auto"/>
                                        <w:left w:val="none" w:sz="0" w:space="0" w:color="auto"/>
                                        <w:bottom w:val="none" w:sz="0" w:space="0" w:color="auto"/>
                                        <w:right w:val="none" w:sz="0" w:space="0" w:color="auto"/>
                                      </w:divBdr>
                                    </w:div>
                                    <w:div w:id="295991058">
                                      <w:marLeft w:val="0"/>
                                      <w:marRight w:val="0"/>
                                      <w:marTop w:val="0"/>
                                      <w:marBottom w:val="0"/>
                                      <w:divBdr>
                                        <w:top w:val="none" w:sz="0" w:space="0" w:color="auto"/>
                                        <w:left w:val="none" w:sz="0" w:space="0" w:color="auto"/>
                                        <w:bottom w:val="none" w:sz="0" w:space="0" w:color="auto"/>
                                        <w:right w:val="none" w:sz="0" w:space="0" w:color="auto"/>
                                      </w:divBdr>
                                    </w:div>
                                    <w:div w:id="426578278">
                                      <w:marLeft w:val="0"/>
                                      <w:marRight w:val="0"/>
                                      <w:marTop w:val="0"/>
                                      <w:marBottom w:val="0"/>
                                      <w:divBdr>
                                        <w:top w:val="none" w:sz="0" w:space="0" w:color="auto"/>
                                        <w:left w:val="none" w:sz="0" w:space="0" w:color="auto"/>
                                        <w:bottom w:val="none" w:sz="0" w:space="0" w:color="auto"/>
                                        <w:right w:val="none" w:sz="0" w:space="0" w:color="auto"/>
                                      </w:divBdr>
                                    </w:div>
                                    <w:div w:id="826362327">
                                      <w:marLeft w:val="0"/>
                                      <w:marRight w:val="0"/>
                                      <w:marTop w:val="0"/>
                                      <w:marBottom w:val="0"/>
                                      <w:divBdr>
                                        <w:top w:val="none" w:sz="0" w:space="0" w:color="auto"/>
                                        <w:left w:val="none" w:sz="0" w:space="0" w:color="auto"/>
                                        <w:bottom w:val="none" w:sz="0" w:space="0" w:color="auto"/>
                                        <w:right w:val="none" w:sz="0" w:space="0" w:color="auto"/>
                                      </w:divBdr>
                                    </w:div>
                                    <w:div w:id="852955539">
                                      <w:marLeft w:val="0"/>
                                      <w:marRight w:val="0"/>
                                      <w:marTop w:val="0"/>
                                      <w:marBottom w:val="0"/>
                                      <w:divBdr>
                                        <w:top w:val="none" w:sz="0" w:space="0" w:color="auto"/>
                                        <w:left w:val="none" w:sz="0" w:space="0" w:color="auto"/>
                                        <w:bottom w:val="none" w:sz="0" w:space="0" w:color="auto"/>
                                        <w:right w:val="none" w:sz="0" w:space="0" w:color="auto"/>
                                      </w:divBdr>
                                    </w:div>
                                    <w:div w:id="871696125">
                                      <w:marLeft w:val="0"/>
                                      <w:marRight w:val="0"/>
                                      <w:marTop w:val="0"/>
                                      <w:marBottom w:val="0"/>
                                      <w:divBdr>
                                        <w:top w:val="none" w:sz="0" w:space="0" w:color="auto"/>
                                        <w:left w:val="none" w:sz="0" w:space="0" w:color="auto"/>
                                        <w:bottom w:val="none" w:sz="0" w:space="0" w:color="auto"/>
                                        <w:right w:val="none" w:sz="0" w:space="0" w:color="auto"/>
                                      </w:divBdr>
                                    </w:div>
                                    <w:div w:id="1029603030">
                                      <w:marLeft w:val="0"/>
                                      <w:marRight w:val="0"/>
                                      <w:marTop w:val="0"/>
                                      <w:marBottom w:val="0"/>
                                      <w:divBdr>
                                        <w:top w:val="none" w:sz="0" w:space="0" w:color="auto"/>
                                        <w:left w:val="none" w:sz="0" w:space="0" w:color="auto"/>
                                        <w:bottom w:val="none" w:sz="0" w:space="0" w:color="auto"/>
                                        <w:right w:val="none" w:sz="0" w:space="0" w:color="auto"/>
                                      </w:divBdr>
                                    </w:div>
                                    <w:div w:id="1233273660">
                                      <w:marLeft w:val="0"/>
                                      <w:marRight w:val="0"/>
                                      <w:marTop w:val="0"/>
                                      <w:marBottom w:val="0"/>
                                      <w:divBdr>
                                        <w:top w:val="none" w:sz="0" w:space="0" w:color="auto"/>
                                        <w:left w:val="none" w:sz="0" w:space="0" w:color="auto"/>
                                        <w:bottom w:val="none" w:sz="0" w:space="0" w:color="auto"/>
                                        <w:right w:val="none" w:sz="0" w:space="0" w:color="auto"/>
                                      </w:divBdr>
                                    </w:div>
                                    <w:div w:id="1315838144">
                                      <w:marLeft w:val="0"/>
                                      <w:marRight w:val="0"/>
                                      <w:marTop w:val="0"/>
                                      <w:marBottom w:val="0"/>
                                      <w:divBdr>
                                        <w:top w:val="none" w:sz="0" w:space="0" w:color="auto"/>
                                        <w:left w:val="none" w:sz="0" w:space="0" w:color="auto"/>
                                        <w:bottom w:val="none" w:sz="0" w:space="0" w:color="auto"/>
                                        <w:right w:val="none" w:sz="0" w:space="0" w:color="auto"/>
                                      </w:divBdr>
                                    </w:div>
                                    <w:div w:id="1406099748">
                                      <w:marLeft w:val="0"/>
                                      <w:marRight w:val="0"/>
                                      <w:marTop w:val="0"/>
                                      <w:marBottom w:val="0"/>
                                      <w:divBdr>
                                        <w:top w:val="none" w:sz="0" w:space="0" w:color="auto"/>
                                        <w:left w:val="none" w:sz="0" w:space="0" w:color="auto"/>
                                        <w:bottom w:val="none" w:sz="0" w:space="0" w:color="auto"/>
                                        <w:right w:val="none" w:sz="0" w:space="0" w:color="auto"/>
                                      </w:divBdr>
                                    </w:div>
                                    <w:div w:id="1436680840">
                                      <w:marLeft w:val="0"/>
                                      <w:marRight w:val="0"/>
                                      <w:marTop w:val="0"/>
                                      <w:marBottom w:val="0"/>
                                      <w:divBdr>
                                        <w:top w:val="none" w:sz="0" w:space="0" w:color="auto"/>
                                        <w:left w:val="none" w:sz="0" w:space="0" w:color="auto"/>
                                        <w:bottom w:val="none" w:sz="0" w:space="0" w:color="auto"/>
                                        <w:right w:val="none" w:sz="0" w:space="0" w:color="auto"/>
                                      </w:divBdr>
                                    </w:div>
                                    <w:div w:id="1543902374">
                                      <w:marLeft w:val="0"/>
                                      <w:marRight w:val="0"/>
                                      <w:marTop w:val="0"/>
                                      <w:marBottom w:val="0"/>
                                      <w:divBdr>
                                        <w:top w:val="none" w:sz="0" w:space="0" w:color="auto"/>
                                        <w:left w:val="none" w:sz="0" w:space="0" w:color="auto"/>
                                        <w:bottom w:val="none" w:sz="0" w:space="0" w:color="auto"/>
                                        <w:right w:val="none" w:sz="0" w:space="0" w:color="auto"/>
                                      </w:divBdr>
                                    </w:div>
                                    <w:div w:id="1696348036">
                                      <w:marLeft w:val="0"/>
                                      <w:marRight w:val="0"/>
                                      <w:marTop w:val="0"/>
                                      <w:marBottom w:val="0"/>
                                      <w:divBdr>
                                        <w:top w:val="none" w:sz="0" w:space="0" w:color="auto"/>
                                        <w:left w:val="none" w:sz="0" w:space="0" w:color="auto"/>
                                        <w:bottom w:val="none" w:sz="0" w:space="0" w:color="auto"/>
                                        <w:right w:val="none" w:sz="0" w:space="0" w:color="auto"/>
                                      </w:divBdr>
                                    </w:div>
                                    <w:div w:id="20696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44615998">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44113379">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5619226">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vsemweb.ford.com:443/tc/launchapp?-attach=true&amp;-s=226TCSession&amp;-o=ZmZNi0JHx3NrTDAAAAAAAAAAAAA" TargetMode="Externa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package" Target="embeddings/Microsoft_Visio_Drawing2.vsdx"/><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76" Type="http://schemas.openxmlformats.org/officeDocument/2006/relationships/hyperlink" Target="http://wiki.ford.com/display/RequirementsEngineering/How+to+use+the+Specification+Templates" TargetMode="External"/><Relationship Id="rId84" Type="http://schemas.openxmlformats.org/officeDocument/2006/relationships/hyperlink" Target="https://www.vsemweb.ford.com/tc/launchapp?-attach=true&amp;-s=226TCSession&amp;-o=jXfpx2PHx3NrTDAAAAAAAAAAAAA&amp;servername=Production_Server" TargetMode="External"/><Relationship Id="rId89" Type="http://schemas.openxmlformats.org/officeDocument/2006/relationships/hyperlink" Target="http://wiki.ford.com/display/RequirementsEngineering/Adding+an+Encoding+Type" TargetMode="External"/><Relationship Id="rId7" Type="http://schemas.openxmlformats.org/officeDocument/2006/relationships/settings" Target="settings.xml"/><Relationship Id="rId71" Type="http://schemas.openxmlformats.org/officeDocument/2006/relationships/hyperlink" Target="https://www.vsemweb.ford.com/tc/launchapp?-attach=true&amp;-s=226TCSession&amp;-o=SoYl_k7px3NrTD&amp;servername=Production_Server" TargetMode="External"/><Relationship Id="rId92" Type="http://schemas.microsoft.com/office/2011/relationships/people" Target="people.xm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microsoft.com/office/2016/09/relationships/commentsIds" Target="commentsIds.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hyperlink" Target="https://www.vsemweb.ford.com/tc/launchapp?-attach=true&amp;-s=226TCSession&amp;-o=SoYl_k7px3NrTD&amp;servername=Production_Server" TargetMode="External"/><Relationship Id="rId79" Type="http://schemas.openxmlformats.org/officeDocument/2006/relationships/hyperlink" Target="https://www.vsemweb.ford.com/tc/launchapp?-attach=true&amp;-s=226TCSession&amp;-o=SoYl_k7px3NrTD&amp;servername=Production_Server" TargetMode="External"/><Relationship Id="rId87" Type="http://schemas.openxmlformats.org/officeDocument/2006/relationships/hyperlink" Target="https://www.eesewiki.ford.com/x/Q7rKAg" TargetMode="External"/><Relationship Id="rId5" Type="http://schemas.openxmlformats.org/officeDocument/2006/relationships/numbering" Target="numbering.xml"/><Relationship Id="rId61" Type="http://schemas.openxmlformats.org/officeDocument/2006/relationships/image" Target="media/image39.png"/><Relationship Id="rId82" Type="http://schemas.openxmlformats.org/officeDocument/2006/relationships/hyperlink" Target="https://www.vsemweb.ford.com/tc/launchapp?-attach=true&amp;-s=226TCSession&amp;-o=zjYtY3Jcx3NrTDAAAAAAAAAAAAA&amp;servername=Production_Server" TargetMode="External"/><Relationship Id="rId90" Type="http://schemas.openxmlformats.org/officeDocument/2006/relationships/header" Target="header3.xml"/><Relationship Id="rId19" Type="http://schemas.openxmlformats.org/officeDocument/2006/relationships/image" Target="media/image3.jpg"/><Relationship Id="rId14" Type="http://schemas.openxmlformats.org/officeDocument/2006/relationships/hyperlink" Target="http://wiki.ford.com/display/RequirementsEngineering/Requirements+Engineering+for+SW+Enabled+Features" TargetMode="Externa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comments" Target="comments.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hyperlink" Target="https://www.vsemweb.ford.com/tc/launchapp?-attach=true&amp;-s=226TCSession&amp;-o=SoYl_k7px3NrTD&amp;servername=Production_Server" TargetMode="External"/><Relationship Id="rId77" Type="http://schemas.openxmlformats.org/officeDocument/2006/relationships/hyperlink" Target="https://www.vsemweb.ford.com/tc/launchapp?-attach=true&amp;-s=226TCSession&amp;-o=SoYl_k7px3NrTD&amp;servername=Production_Server"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wiki.ford.com/display/RequirementsEngineering/Adding+a+Logical+Signal+or+Parameter" TargetMode="External"/><Relationship Id="rId80" Type="http://schemas.openxmlformats.org/officeDocument/2006/relationships/hyperlink" Target="https://pd3.spt.ford.com/sites/fede/vsem-spls/Shared%20Documents/02-ais/methods/AIS%20Methods%20Document.pptx?web=1" TargetMode="External"/><Relationship Id="rId85" Type="http://schemas.openxmlformats.org/officeDocument/2006/relationships/hyperlink" Target="http://wiki.ford.com/display/CS/Service+Catalog" TargetMode="External"/><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g"/><Relationship Id="rId25" Type="http://schemas.openxmlformats.org/officeDocument/2006/relationships/image" Target="media/image7.png"/><Relationship Id="rId33" Type="http://schemas.microsoft.com/office/2018/08/relationships/commentsExtensible" Target="commentsExtensible.xm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www.fgti.ford.com/client/NewFGTI/CopyrightNotice.html" TargetMode="External"/><Relationship Id="rId20" Type="http://schemas.openxmlformats.org/officeDocument/2006/relationships/image" Target="media/image4.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yperlink" Target="http://wiki.ford.com/display/RequirementsEngineering/Adding+a+Logical+Signal+or+Parameter" TargetMode="External"/><Relationship Id="rId75" Type="http://schemas.openxmlformats.org/officeDocument/2006/relationships/hyperlink" Target="http://wiki.ford.com/display/RequirementsEngineering/Adding+a+Technical+Signal+or+Parameter" TargetMode="External"/><Relationship Id="rId83" Type="http://schemas.openxmlformats.org/officeDocument/2006/relationships/hyperlink" Target="https://www.vsemweb.ford.com/tc/launchapp?-attach=true&amp;-s=226TCSession&amp;-o=LSYtewY7x3NrTDAAAAAAAAAAAAA&amp;servername=Production_Server" TargetMode="External"/><Relationship Id="rId88" Type="http://schemas.openxmlformats.org/officeDocument/2006/relationships/hyperlink" Target="http://wiki.ford.com/display/CS/Service+Catalog"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pecification+templates" TargetMode="External"/><Relationship Id="rId23" Type="http://schemas.openxmlformats.org/officeDocument/2006/relationships/oleObject" Target="embeddings/oleObject1.bin"/><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microsoft.com/office/2011/relationships/commentsExtended" Target="commentsExtended.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wiki.ford.com/display/RequirementsEngineering/Adding+a+Technical+Signal+or+Parameter" TargetMode="External"/><Relationship Id="rId78" Type="http://schemas.openxmlformats.org/officeDocument/2006/relationships/hyperlink" Target="http://wiki.ford.com/display/RequirementsEngineering/Adding+a+Signal+or+Parameter+Mapping" TargetMode="External"/><Relationship Id="rId81" Type="http://schemas.openxmlformats.org/officeDocument/2006/relationships/hyperlink" Target="http://wiki.ford.com/display/RequirementsEngineering/Adding+a+Technical+Interface" TargetMode="External"/><Relationship Id="rId86" Type="http://schemas.openxmlformats.org/officeDocument/2006/relationships/hyperlink" Target="https://www.eesewiki.ford.com/display/ecg/FNV2-SOA%3A+MQTT+Topic+and+Message+Structure?src=sidebar"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Kobe_s_Season\07_FeatureOwner%20Trip\Dash%20Camera\01_Spec%20Release\04_FIS\_FeatureImplSpec_Template_v6-1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24E1D832044D62A73011CEECD0D537"/>
        <w:category>
          <w:name w:val="General"/>
          <w:gallery w:val="placeholder"/>
        </w:category>
        <w:types>
          <w:type w:val="bbPlcHdr"/>
        </w:types>
        <w:behaviors>
          <w:behavior w:val="content"/>
        </w:behaviors>
        <w:guid w:val="{F06E353E-AE14-4F7F-A255-053935169D44}"/>
      </w:docPartPr>
      <w:docPartBody>
        <w:p w:rsidR="004E6812" w:rsidRDefault="00AD02A2">
          <w:pPr>
            <w:pStyle w:val="5724E1D832044D62A73011CEECD0D537"/>
          </w:pPr>
          <w:r w:rsidRPr="002C30BD">
            <w:rPr>
              <w:rStyle w:val="PlaceholderText"/>
            </w:rPr>
            <w:t>Choose an item.</w:t>
          </w:r>
        </w:p>
      </w:docPartBody>
    </w:docPart>
    <w:docPart>
      <w:docPartPr>
        <w:name w:val="8F7BC2F90794488086EDF8F9D7B75D76"/>
        <w:category>
          <w:name w:val="General"/>
          <w:gallery w:val="placeholder"/>
        </w:category>
        <w:types>
          <w:type w:val="bbPlcHdr"/>
        </w:types>
        <w:behaviors>
          <w:behavior w:val="content"/>
        </w:behaviors>
        <w:guid w:val="{18188EA7-4527-496E-AA95-71F0750203D3}"/>
      </w:docPartPr>
      <w:docPartBody>
        <w:p w:rsidR="004E6812" w:rsidRDefault="00AD02A2">
          <w:pPr>
            <w:pStyle w:val="8F7BC2F90794488086EDF8F9D7B75D76"/>
          </w:pPr>
          <w:r w:rsidRPr="002C30BD">
            <w:rPr>
              <w:rStyle w:val="PlaceholderText"/>
            </w:rPr>
            <w:t>Choose an item.</w:t>
          </w:r>
        </w:p>
      </w:docPartBody>
    </w:docPart>
    <w:docPart>
      <w:docPartPr>
        <w:name w:val="801B0FA0BDF34748B1A13DEF1A6D1550"/>
        <w:category>
          <w:name w:val="General"/>
          <w:gallery w:val="placeholder"/>
        </w:category>
        <w:types>
          <w:type w:val="bbPlcHdr"/>
        </w:types>
        <w:behaviors>
          <w:behavior w:val="content"/>
        </w:behaviors>
        <w:guid w:val="{C524A390-D48E-42B2-AC94-36A50E7823A7}"/>
      </w:docPartPr>
      <w:docPartBody>
        <w:p w:rsidR="004E6812" w:rsidRDefault="00AD02A2">
          <w:pPr>
            <w:pStyle w:val="801B0FA0BDF34748B1A13DEF1A6D1550"/>
          </w:pPr>
          <w:r w:rsidRPr="002C30BD">
            <w:rPr>
              <w:rStyle w:val="PlaceholderText"/>
            </w:rPr>
            <w:t>Choose an item.</w:t>
          </w:r>
        </w:p>
      </w:docPartBody>
    </w:docPart>
    <w:docPart>
      <w:docPartPr>
        <w:name w:val="E16C547D1A9A43908466F96A58D69C74"/>
        <w:category>
          <w:name w:val="General"/>
          <w:gallery w:val="placeholder"/>
        </w:category>
        <w:types>
          <w:type w:val="bbPlcHdr"/>
        </w:types>
        <w:behaviors>
          <w:behavior w:val="content"/>
        </w:behaviors>
        <w:guid w:val="{EDE2097F-A323-449C-B4DC-262AB602E6FE}"/>
      </w:docPartPr>
      <w:docPartBody>
        <w:p w:rsidR="004E6812" w:rsidRDefault="00AD02A2">
          <w:pPr>
            <w:pStyle w:val="E16C547D1A9A43908466F96A58D69C74"/>
          </w:pPr>
          <w:r w:rsidRPr="002C30BD">
            <w:rPr>
              <w:rStyle w:val="PlaceholderText"/>
            </w:rPr>
            <w:t>Choose an item.</w:t>
          </w:r>
        </w:p>
      </w:docPartBody>
    </w:docPart>
    <w:docPart>
      <w:docPartPr>
        <w:name w:val="A69351356EC54491B0B11FCD407823F0"/>
        <w:category>
          <w:name w:val="General"/>
          <w:gallery w:val="placeholder"/>
        </w:category>
        <w:types>
          <w:type w:val="bbPlcHdr"/>
        </w:types>
        <w:behaviors>
          <w:behavior w:val="content"/>
        </w:behaviors>
        <w:guid w:val="{FB300B34-D31B-4340-BC71-6DB07A2901BE}"/>
      </w:docPartPr>
      <w:docPartBody>
        <w:p w:rsidR="004E6812" w:rsidRDefault="00AD02A2">
          <w:pPr>
            <w:pStyle w:val="A69351356EC54491B0B11FCD407823F0"/>
          </w:pPr>
          <w:r w:rsidRPr="002C30BD">
            <w:rPr>
              <w:rStyle w:val="PlaceholderText"/>
            </w:rPr>
            <w:t>Choose an item.</w:t>
          </w:r>
        </w:p>
      </w:docPartBody>
    </w:docPart>
    <w:docPart>
      <w:docPartPr>
        <w:name w:val="6F797FCF2DAB49F5A567050D15A9C0F2"/>
        <w:category>
          <w:name w:val="General"/>
          <w:gallery w:val="placeholder"/>
        </w:category>
        <w:types>
          <w:type w:val="bbPlcHdr"/>
        </w:types>
        <w:behaviors>
          <w:behavior w:val="content"/>
        </w:behaviors>
        <w:guid w:val="{15BF2D9A-6982-4C96-8F94-4E282BA9A8FB}"/>
      </w:docPartPr>
      <w:docPartBody>
        <w:p w:rsidR="004E6812" w:rsidRDefault="00AD02A2">
          <w:pPr>
            <w:pStyle w:val="6F797FCF2DAB49F5A567050D15A9C0F2"/>
          </w:pPr>
          <w:r w:rsidRPr="002C30BD">
            <w:rPr>
              <w:rStyle w:val="PlaceholderText"/>
            </w:rPr>
            <w:t>Choose an item.</w:t>
          </w:r>
        </w:p>
      </w:docPartBody>
    </w:docPart>
    <w:docPart>
      <w:docPartPr>
        <w:name w:val="F5DA9EB1AA374DCB8E35C0495AE61E0B"/>
        <w:category>
          <w:name w:val="General"/>
          <w:gallery w:val="placeholder"/>
        </w:category>
        <w:types>
          <w:type w:val="bbPlcHdr"/>
        </w:types>
        <w:behaviors>
          <w:behavior w:val="content"/>
        </w:behaviors>
        <w:guid w:val="{C10DFEC8-AC6F-4E49-9068-E81231050E2E}"/>
      </w:docPartPr>
      <w:docPartBody>
        <w:p w:rsidR="004E6812" w:rsidRDefault="00AD02A2">
          <w:r w:rsidRPr="002C30B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100F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charset w:val="00"/>
    <w:family w:val="swiss"/>
    <w:pitch w:val="variable"/>
    <w:sig w:usb0="80000287" w:usb1="00000000" w:usb2="00000000" w:usb3="00000000" w:csb0="0000000F"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2A2"/>
    <w:rsid w:val="00043DF5"/>
    <w:rsid w:val="0013740D"/>
    <w:rsid w:val="001400D5"/>
    <w:rsid w:val="0017362B"/>
    <w:rsid w:val="002E649C"/>
    <w:rsid w:val="003D6626"/>
    <w:rsid w:val="00425D53"/>
    <w:rsid w:val="00434631"/>
    <w:rsid w:val="00482088"/>
    <w:rsid w:val="004E6812"/>
    <w:rsid w:val="004F7499"/>
    <w:rsid w:val="0056412C"/>
    <w:rsid w:val="005A3157"/>
    <w:rsid w:val="005F390C"/>
    <w:rsid w:val="00684AF9"/>
    <w:rsid w:val="006B25CA"/>
    <w:rsid w:val="007C07CC"/>
    <w:rsid w:val="007D404E"/>
    <w:rsid w:val="009628D0"/>
    <w:rsid w:val="009A59B7"/>
    <w:rsid w:val="009F79B7"/>
    <w:rsid w:val="00A2797B"/>
    <w:rsid w:val="00AD02A2"/>
    <w:rsid w:val="00B42286"/>
    <w:rsid w:val="00B61802"/>
    <w:rsid w:val="00BA4084"/>
    <w:rsid w:val="00BB1BE4"/>
    <w:rsid w:val="00BE31D9"/>
    <w:rsid w:val="00BF7A6A"/>
    <w:rsid w:val="00C0549B"/>
    <w:rsid w:val="00C06118"/>
    <w:rsid w:val="00C45A31"/>
    <w:rsid w:val="00C60D40"/>
    <w:rsid w:val="00C72E4C"/>
    <w:rsid w:val="00C8663A"/>
    <w:rsid w:val="00DB0464"/>
    <w:rsid w:val="00DC5E25"/>
    <w:rsid w:val="00DE47BC"/>
    <w:rsid w:val="00EA1E50"/>
    <w:rsid w:val="00EC6DD5"/>
    <w:rsid w:val="00F339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25D53"/>
  </w:style>
  <w:style w:type="paragraph" w:customStyle="1" w:styleId="5724E1D832044D62A73011CEECD0D537">
    <w:name w:val="5724E1D832044D62A73011CEECD0D537"/>
  </w:style>
  <w:style w:type="paragraph" w:customStyle="1" w:styleId="8F7BC2F90794488086EDF8F9D7B75D76">
    <w:name w:val="8F7BC2F90794488086EDF8F9D7B75D76"/>
  </w:style>
  <w:style w:type="paragraph" w:customStyle="1" w:styleId="801B0FA0BDF34748B1A13DEF1A6D1550">
    <w:name w:val="801B0FA0BDF34748B1A13DEF1A6D1550"/>
  </w:style>
  <w:style w:type="paragraph" w:customStyle="1" w:styleId="E16C547D1A9A43908466F96A58D69C74">
    <w:name w:val="E16C547D1A9A43908466F96A58D69C74"/>
  </w:style>
  <w:style w:type="paragraph" w:customStyle="1" w:styleId="A69351356EC54491B0B11FCD407823F0">
    <w:name w:val="A69351356EC54491B0B11FCD407823F0"/>
  </w:style>
  <w:style w:type="paragraph" w:customStyle="1" w:styleId="6F797FCF2DAB49F5A567050D15A9C0F2">
    <w:name w:val="6F797FCF2DAB49F5A567050D15A9C0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61F24B67F168F49B0B32957BC6513C9" ma:contentTypeVersion="26" ma:contentTypeDescription="Create a new document." ma:contentTypeScope="" ma:versionID="9028cece438604784f2bd1009bbdc567">
  <xsd:schema xmlns:xsd="http://www.w3.org/2001/XMLSchema" xmlns:xs="http://www.w3.org/2001/XMLSchema" xmlns:p="http://schemas.microsoft.com/office/2006/metadata/properties" xmlns:ns2="f5ca6cbc-4980-49db-991b-45b6d950057c" xmlns:ns3="http://schemas.microsoft.com/sharepoint/v4" xmlns:ns4="46d1ad65-1937-42a2-bf52-4d7a99856970" targetNamespace="http://schemas.microsoft.com/office/2006/metadata/properties" ma:root="true" ma:fieldsID="4d3c3d86dce47876471975e8ed41144a" ns2:_="" ns3:_="" ns4:_="">
    <xsd:import namespace="f5ca6cbc-4980-49db-991b-45b6d950057c"/>
    <xsd:import namespace="http://schemas.microsoft.com/sharepoint/v4"/>
    <xsd:import namespace="46d1ad65-1937-42a2-bf52-4d7a99856970"/>
    <xsd:element name="properties">
      <xsd:complexType>
        <xsd:sequence>
          <xsd:element name="documentManagement">
            <xsd:complexType>
              <xsd:all>
                <xsd:element ref="ns2:SharedWithUsers" minOccurs="0"/>
                <xsd:element ref="ns3:IconOverlay"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ca6cbc-4980-49db-991b-45b6d950057c" elementFormDefault="qualified">
    <xsd:import namespace="http://schemas.microsoft.com/office/2006/documentManagement/types"/>
    <xsd:import namespace="http://schemas.microsoft.com/office/infopath/2007/PartnerControls"/>
    <xsd:element name="SharedWithUsers" ma:index="8"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d1ad65-1937-42a2-bf52-4d7a9985697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F3CC6A00-DF65-4F34-B815-E9D3A19891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ca6cbc-4980-49db-991b-45b6d950057c"/>
    <ds:schemaRef ds:uri="http://schemas.microsoft.com/sharepoint/v4"/>
    <ds:schemaRef ds:uri="46d1ad65-1937-42a2-bf52-4d7a998569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AA1B75-E2B8-406E-B145-5677E791723E}">
  <ds:schemaRefs>
    <ds:schemaRef ds:uri="http://schemas.openxmlformats.org/officeDocument/2006/bibliography"/>
  </ds:schemaRefs>
</ds:datastoreItem>
</file>

<file path=customXml/itemProps4.xml><?xml version="1.0" encoding="utf-8"?>
<ds:datastoreItem xmlns:ds="http://schemas.openxmlformats.org/officeDocument/2006/customXml" ds:itemID="{FE8AB028-6085-41D2-9BCF-E76C0707AFA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_FeatureImplSpec_Template_v6-1a.dotx</Template>
  <TotalTime>15388</TotalTime>
  <Pages>63</Pages>
  <Words>19755</Words>
  <Characters>112607</Characters>
  <Application>Microsoft Office Word</Application>
  <DocSecurity>0</DocSecurity>
  <Lines>938</Lines>
  <Paragraphs>264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FIS_MyFeature</vt:lpstr>
    </vt:vector>
  </TitlesOfParts>
  <Company>Ford Motor Company</Company>
  <LinksUpToDate>false</LinksUpToDate>
  <CharactersWithSpaces>132098</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subject/>
  <dc:creator>Niu, Kobe (Y.)</dc:creator>
  <cp:keywords/>
  <dc:description/>
  <cp:lastModifiedBy>Niu, Kobe (Y.)</cp:lastModifiedBy>
  <cp:revision>3014</cp:revision>
  <cp:lastPrinted>2022-12-25T06:21:00Z</cp:lastPrinted>
  <dcterms:created xsi:type="dcterms:W3CDTF">2022-07-21T08:50:00Z</dcterms:created>
  <dcterms:modified xsi:type="dcterms:W3CDTF">2022-12-26T08:43:00Z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i4>0</vt:i4>
  </property>
  <property fmtid="{D5CDD505-2E9C-101B-9397-08002B2CF9AE}" pid="8" name="LatestLogSignalID">
    <vt:i4>0</vt:i4>
  </property>
  <property fmtid="{D5CDD505-2E9C-101B-9397-08002B2CF9AE}" pid="9" name="LatestTechParameterID">
    <vt:i4>0</vt:i4>
  </property>
  <property fmtid="{D5CDD505-2E9C-101B-9397-08002B2CF9AE}" pid="10" name="LatestTechSignalID">
    <vt:i4>0</vt:i4>
  </property>
  <property fmtid="{D5CDD505-2E9C-101B-9397-08002B2CF9AE}" pid="11" name="LatestDataTypeID">
    <vt:i4>0</vt:i4>
  </property>
  <property fmtid="{D5CDD505-2E9C-101B-9397-08002B2CF9AE}" pid="12" name="TemplateVersion">
    <vt:lpwstr>6</vt:lpwstr>
  </property>
  <property fmtid="{D5CDD505-2E9C-101B-9397-08002B2CF9AE}" pid="13" name="TemplateRevision">
    <vt:lpwstr>1a</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0</vt:lpwstr>
  </property>
  <property fmtid="{D5CDD505-2E9C-101B-9397-08002B2CF9AE}" pid="18" name="DocRevision">
    <vt:lpwstr>1</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ContentTypeId">
    <vt:lpwstr>0x010100861F24B67F168F49B0B32957BC6513C9</vt:lpwstr>
  </property>
  <property fmtid="{D5CDD505-2E9C-101B-9397-08002B2CF9AE}" pid="29" name="CopyrightDate">
    <vt:i4>2019</vt:i4>
  </property>
  <property fmtid="{D5CDD505-2E9C-101B-9397-08002B2CF9AE}" pid="30" name="LatestSigMappingID">
    <vt:i4>0</vt:i4>
  </property>
  <property fmtid="{D5CDD505-2E9C-101B-9397-08002B2CF9AE}" pid="31" name="LatestAisInterfaceID">
    <vt:i4>0</vt:i4>
  </property>
  <property fmtid="{D5CDD505-2E9C-101B-9397-08002B2CF9AE}" pid="32" name="Order">
    <vt:r8>225600</vt:r8>
  </property>
  <property fmtid="{D5CDD505-2E9C-101B-9397-08002B2CF9AE}" pid="33" name="URL">
    <vt:lpwstr/>
  </property>
  <property fmtid="{D5CDD505-2E9C-101B-9397-08002B2CF9AE}" pid="34" name="DocumentSetDescription">
    <vt:lpwstr/>
  </property>
  <property fmtid="{D5CDD505-2E9C-101B-9397-08002B2CF9AE}" pid="35" name="vti_imgdate">
    <vt:lpwstr/>
  </property>
  <property fmtid="{D5CDD505-2E9C-101B-9397-08002B2CF9AE}" pid="36" name="wic_System_Copyright">
    <vt:lpwstr/>
  </property>
</Properties>
</file>